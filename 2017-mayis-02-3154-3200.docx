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g" ContentType="image/jp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52" w:after="0" w:line="478" w:lineRule="exact"/>
        <w:ind w:left="3413" w:right="-20"/>
        <w:jc w:val="left"/>
        <w:tabs>
          <w:tab w:pos="9640" w:val="left"/>
        </w:tabs>
        <w:rPr>
          <w:rFonts w:ascii="Times New Roman" w:hAnsi="Times New Roman" w:cs="Times New Roman" w:eastAsia="Times New Roman"/>
          <w:sz w:val="42"/>
          <w:szCs w:val="4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4.333252pt;margin-top:6.252429pt;width:20.232081pt;height:44pt;mso-position-horizontal-relative:page;mso-position-vertical-relative:paragraph;z-index:-15713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2F2F2F"/>
                      <w:spacing w:val="0"/>
                      <w:w w:val="165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0.012787pt;margin-top:24.927277pt;width:48.529802pt;height:27pt;mso-position-horizontal-relative:page;mso-position-vertical-relative:paragraph;z-index:-15711" type="#_x0000_t202" filled="f" stroked="f">
            <v:textbox inset="0,0,0,0">
              <w:txbxContent>
                <w:p>
                  <w:pPr>
                    <w:spacing w:before="0" w:after="0" w:line="540" w:lineRule="exact"/>
                    <w:ind w:right="-121"/>
                    <w:jc w:val="left"/>
                    <w:tabs>
                      <w:tab w:pos="580" w:val="left"/>
                    </w:tabs>
                    <w:rPr>
                      <w:rFonts w:ascii="Times New Roman" w:hAnsi="Times New Roman" w:cs="Times New Roman" w:eastAsia="Times New Roman"/>
                      <w:sz w:val="54"/>
                      <w:szCs w:val="5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4"/>
                      <w:szCs w:val="54"/>
                      <w:color w:val="2F2F2F"/>
                      <w:spacing w:val="0"/>
                      <w:w w:val="209"/>
                      <w:b/>
                      <w:bCs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54"/>
                      <w:szCs w:val="54"/>
                      <w:color w:val="2F2F2F"/>
                      <w:spacing w:val="0"/>
                      <w:w w:val="100"/>
                      <w:b/>
                      <w:bCs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54"/>
                      <w:szCs w:val="54"/>
                      <w:color w:val="2F2F2F"/>
                      <w:spacing w:val="0"/>
                      <w:w w:val="209"/>
                      <w:b/>
                      <w:bCs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54"/>
                      <w:szCs w:val="5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6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6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42"/>
          <w:szCs w:val="42"/>
          <w:color w:val="2F2F2F"/>
          <w:spacing w:val="0"/>
          <w:w w:val="133"/>
          <w:b/>
          <w:bCs/>
          <w:position w:val="-1"/>
        </w:rPr>
        <w:t>E]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3491" w:right="464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9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3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5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44" w:lineRule="exact"/>
        <w:ind w:left="926" w:right="3887"/>
        <w:jc w:val="center"/>
        <w:tabs>
          <w:tab w:pos="2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4.696808pt;margin-top:6.895305pt;width:301.447607pt;height:19pt;mso-position-horizontal-relative:page;mso-position-vertical-relative:paragraph;z-index:-15712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tabs>
                      <w:tab w:pos="5540" w:val="left"/>
                    </w:tabs>
                    <w:rPr>
                      <w:rFonts w:ascii="Arial" w:hAnsi="Arial" w:cs="Arial" w:eastAsia="Arial"/>
                      <w:sz w:val="38"/>
                      <w:szCs w:val="3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F2F2F"/>
                      <w:spacing w:val="10"/>
                      <w:w w:val="100"/>
                      <w:position w:val="-1"/>
                    </w:rPr>
                    <w:t>Y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F2F2F"/>
                      <w:spacing w:val="0"/>
                      <w:w w:val="100"/>
                      <w:position w:val="-1"/>
                    </w:rPr>
                    <w:t>ANGl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F2F2F"/>
                      <w:spacing w:val="0"/>
                      <w:w w:val="100"/>
                      <w:position w:val="-1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F2F2F"/>
                      <w:spacing w:val="0"/>
                      <w:w w:val="100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F2F2F"/>
                      <w:spacing w:val="19"/>
                      <w:w w:val="100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F2F2F"/>
                      <w:spacing w:val="0"/>
                      <w:w w:val="100"/>
                      <w:position w:val="-1"/>
                    </w:rPr>
                    <w:t>RAPORU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F2F2F"/>
                      <w:spacing w:val="-18"/>
                      <w:w w:val="100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F2F2F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F2F2F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2F2F2F"/>
                      <w:spacing w:val="0"/>
                      <w:w w:val="50"/>
                      <w:position w:val="0"/>
                    </w:rPr>
                    <w:t>.........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16"/>
          <w:position w:val="-2"/>
        </w:rPr>
        <w:t>IZMIR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5"/>
          <w:position w:val="1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59" w:lineRule="exact"/>
        <w:ind w:left="704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</w:rPr>
        <w:t>BÜYÜKSEHIR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41" w:lineRule="exact"/>
        <w:ind w:left="751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07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25" w:after="0" w:line="226" w:lineRule="exact"/>
        <w:ind w:left="103" w:right="-20"/>
        <w:jc w:val="left"/>
        <w:tabs>
          <w:tab w:pos="1480" w:val="left"/>
          <w:tab w:pos="2880" w:val="left"/>
          <w:tab w:pos="5240" w:val="left"/>
          <w:tab w:pos="72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Pla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:17.05.2017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position w:val="-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1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23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-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6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position w:val="-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91"/>
          <w:position w:val="-1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7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10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11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12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6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51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"/>
          <w:w w:val="107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9"/>
          <w:position w:val="0"/>
        </w:rPr>
        <w:t>7827474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6" w:lineRule="exact"/>
        <w:ind w:left="126" w:right="-20"/>
        <w:jc w:val="left"/>
        <w:tabs>
          <w:tab w:pos="1480" w:val="left"/>
          <w:tab w:pos="2880" w:val="left"/>
          <w:tab w:pos="52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1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100"/>
          <w:position w:val="1"/>
        </w:rPr>
        <w:t>:</w:t>
      </w:r>
      <w:r>
        <w:rPr>
          <w:rFonts w:ascii="Arial" w:hAnsi="Arial" w:cs="Arial" w:eastAsia="Arial"/>
          <w:sz w:val="25"/>
          <w:szCs w:val="25"/>
          <w:color w:val="2F2F2F"/>
          <w:spacing w:val="-1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7.05.2017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1A1A1A"/>
          <w:spacing w:val="0"/>
          <w:w w:val="91"/>
          <w:position w:val="0"/>
        </w:rPr>
        <w:t>!Kayıt</w:t>
      </w:r>
      <w:r>
        <w:rPr>
          <w:rFonts w:ascii="Times New Roman" w:hAnsi="Times New Roman" w:cs="Times New Roman" w:eastAsia="Times New Roman"/>
          <w:sz w:val="20"/>
          <w:szCs w:val="20"/>
          <w:color w:val="1A1A1A"/>
          <w:spacing w:val="9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4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3200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8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Kiraz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Grup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12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Mendere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üne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Köyü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1"/>
        </w:rPr>
        <w:t>78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5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5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1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Küne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5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ydanı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20" w:lineRule="exact"/>
        <w:ind w:left="126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92"/>
          <w:position w:val="-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"/>
          <w:w w:val="92"/>
          <w:position w:val="-1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-1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9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28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8"/>
          <w:w w:val="12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Mendere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Küne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92"/>
          <w:position w:val="-1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6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0"/>
          <w:position w:val="-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3"/>
          <w:w w:val="8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7812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5"/>
          <w:w w:val="100"/>
          <w:position w:val="-1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Kü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5"/>
          <w:position w:val="-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ydanı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5" w:lineRule="exact"/>
        <w:ind w:left="103" w:right="-20"/>
        <w:jc w:val="left"/>
        <w:tabs>
          <w:tab w:pos="1720" w:val="left"/>
          <w:tab w:pos="4460" w:val="left"/>
          <w:tab w:pos="7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7"/>
          <w:szCs w:val="27"/>
          <w:color w:val="2F2F2F"/>
          <w:w w:val="59"/>
        </w:rPr>
        <w:t>l</w:t>
      </w:r>
      <w:r>
        <w:rPr>
          <w:rFonts w:ascii="Arial" w:hAnsi="Arial" w:cs="Arial" w:eastAsia="Arial"/>
          <w:sz w:val="27"/>
          <w:szCs w:val="27"/>
          <w:color w:val="2F2F2F"/>
          <w:spacing w:val="6"/>
          <w:w w:val="59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94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0"/>
          <w:w w:val="53"/>
          <w:i/>
        </w:rPr>
        <w:t>.e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2"/>
          <w:w w:val="54"/>
          <w:i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Bina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9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87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1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3"/>
          <w:w w:val="88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8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0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1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7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87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8"/>
          <w:w w:val="87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7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7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1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1"/>
        </w:rPr>
        <w:t>eş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103" w:right="-20"/>
        <w:jc w:val="left"/>
        <w:tabs>
          <w:tab w:pos="3340" w:val="left"/>
          <w:tab w:pos="6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8"/>
          <w:w w:val="92"/>
        </w:rPr>
        <w:t> 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186"/>
        </w:rPr>
        <w:t>i</w:t>
      </w:r>
      <w:r>
        <w:rPr>
          <w:rFonts w:ascii="Arial" w:hAnsi="Arial" w:cs="Arial" w:eastAsia="Arial"/>
          <w:sz w:val="23"/>
          <w:szCs w:val="23"/>
          <w:color w:val="2F2F2F"/>
          <w:spacing w:val="-70"/>
          <w:w w:val="1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position w:val="2"/>
        </w:rPr>
        <w:t>!Yapını</w: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position w:val="2"/>
        </w:rPr>
        <w:t>n</w:t>
      </w:r>
      <w:r>
        <w:rPr>
          <w:rFonts w:ascii="Arial" w:hAnsi="Arial" w:cs="Arial" w:eastAsia="Arial"/>
          <w:sz w:val="16"/>
          <w:szCs w:val="16"/>
          <w:color w:val="2F2F2F"/>
          <w:spacing w:val="-10"/>
          <w:w w:val="100"/>
          <w:position w:val="2"/>
        </w:rPr>
        <w:t> </w: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3"/>
          <w:position w:val="2"/>
        </w:rPr>
        <w:t>Şekl</w:t>
      </w:r>
      <w:r>
        <w:rPr>
          <w:rFonts w:ascii="Arial" w:hAnsi="Arial" w:cs="Arial" w:eastAsia="Arial"/>
          <w:sz w:val="16"/>
          <w:szCs w:val="16"/>
          <w:color w:val="2F2F2F"/>
          <w:spacing w:val="-16"/>
          <w:w w:val="104"/>
          <w:position w:val="2"/>
        </w:rPr>
        <w:t>i</w:t>
      </w:r>
      <w:r>
        <w:rPr>
          <w:rFonts w:ascii="Arial" w:hAnsi="Arial" w:cs="Arial" w:eastAsia="Arial"/>
          <w:sz w:val="16"/>
          <w:szCs w:val="16"/>
          <w:color w:val="676B70"/>
          <w:spacing w:val="0"/>
          <w:w w:val="146"/>
          <w:position w:val="2"/>
        </w:rPr>
        <w:t>:</w:t>
      </w:r>
      <w:r>
        <w:rPr>
          <w:rFonts w:ascii="Arial" w:hAnsi="Arial" w:cs="Arial" w:eastAsia="Arial"/>
          <w:sz w:val="16"/>
          <w:szCs w:val="16"/>
          <w:color w:val="676B70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6"/>
          <w:szCs w:val="16"/>
          <w:color w:val="676B70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  <w:position w:val="1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0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8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1A1A1A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A1A1A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1A1A1A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Yeri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3366" w:right="-20"/>
        <w:jc w:val="left"/>
        <w:tabs>
          <w:tab w:pos="638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4D4D4D"/>
          <w:spacing w:val="0"/>
          <w:w w:val="100"/>
          <w:position w:val="-1"/>
        </w:rPr>
        <w:t>Bet</w:t>
      </w:r>
      <w:r>
        <w:rPr>
          <w:rFonts w:ascii="Arial" w:hAnsi="Arial" w:cs="Arial" w:eastAsia="Arial"/>
          <w:sz w:val="16"/>
          <w:szCs w:val="16"/>
          <w:color w:val="4D4D4D"/>
          <w:spacing w:val="-3"/>
          <w:w w:val="100"/>
          <w:position w:val="-1"/>
        </w:rPr>
        <w:t>o</w:t>
      </w:r>
      <w:r>
        <w:rPr>
          <w:rFonts w:ascii="Arial" w:hAnsi="Arial" w:cs="Arial" w:eastAsia="Arial"/>
          <w:sz w:val="16"/>
          <w:szCs w:val="16"/>
          <w:color w:val="2F2F2F"/>
          <w:spacing w:val="-4"/>
          <w:w w:val="100"/>
          <w:position w:val="-1"/>
        </w:rPr>
        <w:t>n</w:t>
      </w:r>
      <w:r>
        <w:rPr>
          <w:rFonts w:ascii="Arial" w:hAnsi="Arial" w:cs="Arial" w:eastAsia="Arial"/>
          <w:sz w:val="16"/>
          <w:szCs w:val="16"/>
          <w:color w:val="4D4D4D"/>
          <w:spacing w:val="3"/>
          <w:w w:val="100"/>
          <w:position w:val="-1"/>
        </w:rPr>
        <w:t>a</w: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position w:val="-1"/>
        </w:rPr>
        <w:t>n</w:t>
      </w:r>
      <w:r>
        <w:rPr>
          <w:rFonts w:ascii="Arial" w:hAnsi="Arial" w:cs="Arial" w:eastAsia="Arial"/>
          <w:sz w:val="16"/>
          <w:szCs w:val="16"/>
          <w:color w:val="2F2F2F"/>
          <w:spacing w:val="-8"/>
          <w:w w:val="100"/>
          <w:position w:val="-1"/>
        </w:rPr>
        <w:t>n</w:t>
      </w:r>
      <w:r>
        <w:rPr>
          <w:rFonts w:ascii="Arial" w:hAnsi="Arial" w:cs="Arial" w:eastAsia="Arial"/>
          <w:sz w:val="16"/>
          <w:szCs w:val="16"/>
          <w:color w:val="4D4D4D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6"/>
          <w:szCs w:val="16"/>
          <w:color w:val="4D4D4D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4D4D4D"/>
          <w:spacing w:val="24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2F2F2F"/>
          <w:spacing w:val="8"/>
          <w:w w:val="100"/>
          <w:position w:val="-1"/>
        </w:rPr>
        <w:t>K</w:t>
      </w:r>
      <w:r>
        <w:rPr>
          <w:rFonts w:ascii="Arial" w:hAnsi="Arial" w:cs="Arial" w:eastAsia="Arial"/>
          <w:sz w:val="16"/>
          <w:szCs w:val="16"/>
          <w:color w:val="4D4D4D"/>
          <w:spacing w:val="0"/>
          <w:w w:val="100"/>
          <w:position w:val="-1"/>
        </w:rPr>
        <w:t>ag</w:t>
      </w:r>
      <w:r>
        <w:rPr>
          <w:rFonts w:ascii="Arial" w:hAnsi="Arial" w:cs="Arial" w:eastAsia="Arial"/>
          <w:sz w:val="16"/>
          <w:szCs w:val="16"/>
          <w:color w:val="4D4D4D"/>
          <w:spacing w:val="-17"/>
          <w:w w:val="100"/>
          <w:position w:val="-1"/>
        </w:rPr>
        <w:t>i</w: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2F2F2F"/>
          <w:spacing w:val="22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6"/>
          <w:szCs w:val="16"/>
          <w:color w:val="2F2F2F"/>
          <w:spacing w:val="-8"/>
          <w:w w:val="100"/>
          <w:position w:val="-1"/>
        </w:rPr>
        <w:t>h</w:t>
      </w:r>
      <w:r>
        <w:rPr>
          <w:rFonts w:ascii="Arial" w:hAnsi="Arial" w:cs="Arial" w:eastAsia="Arial"/>
          <w:sz w:val="16"/>
          <w:szCs w:val="16"/>
          <w:color w:val="4D4D4D"/>
          <w:spacing w:val="0"/>
          <w:w w:val="100"/>
          <w:position w:val="-1"/>
        </w:rPr>
        <w:t>ş</w:t>
      </w:r>
      <w:r>
        <w:rPr>
          <w:rFonts w:ascii="Arial" w:hAnsi="Arial" w:cs="Arial" w:eastAsia="Arial"/>
          <w:sz w:val="16"/>
          <w:szCs w:val="16"/>
          <w:color w:val="4D4D4D"/>
          <w:spacing w:val="-1"/>
          <w:w w:val="100"/>
          <w:position w:val="-1"/>
        </w:rPr>
        <w:t>a</w: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position w:val="-1"/>
        </w:rPr>
        <w:t>p</w: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2F2F2F"/>
          <w:spacing w:val="24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676B70"/>
          <w:spacing w:val="-51"/>
          <w:w w:val="61"/>
          <w:position w:val="-1"/>
        </w:rPr>
        <w:t>_</w:t>
      </w:r>
      <w:r>
        <w:rPr>
          <w:rFonts w:ascii="Arial" w:hAnsi="Arial" w:cs="Arial" w:eastAsia="Arial"/>
          <w:sz w:val="16"/>
          <w:szCs w:val="16"/>
          <w:color w:val="4D4D4D"/>
          <w:spacing w:val="0"/>
          <w:w w:val="99"/>
          <w:position w:val="-1"/>
        </w:rPr>
        <w:t>Ç</w:t>
      </w:r>
      <w:r>
        <w:rPr>
          <w:rFonts w:ascii="Arial" w:hAnsi="Arial" w:cs="Arial" w:eastAsia="Arial"/>
          <w:sz w:val="16"/>
          <w:szCs w:val="16"/>
          <w:color w:val="4D4D4D"/>
          <w:spacing w:val="-2"/>
          <w:w w:val="99"/>
          <w:position w:val="-1"/>
        </w:rPr>
        <w:t>e</w:t>
      </w:r>
      <w:r>
        <w:rPr>
          <w:rFonts w:ascii="Arial" w:hAnsi="Arial" w:cs="Arial" w:eastAsia="Arial"/>
          <w:sz w:val="16"/>
          <w:szCs w:val="16"/>
          <w:color w:val="1A1A1A"/>
          <w:spacing w:val="4"/>
          <w:w w:val="133"/>
          <w:position w:val="-1"/>
        </w:rPr>
        <w:t>l</w:t>
      </w:r>
      <w:r>
        <w:rPr>
          <w:rFonts w:ascii="Arial" w:hAnsi="Arial" w:cs="Arial" w:eastAsia="Arial"/>
          <w:sz w:val="16"/>
          <w:szCs w:val="16"/>
          <w:color w:val="4D4D4D"/>
          <w:spacing w:val="-10"/>
          <w:w w:val="133"/>
          <w:position w:val="-1"/>
        </w:rPr>
        <w:t>i</w: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16"/>
          <w:position w:val="-1"/>
        </w:rPr>
        <w:t>k</w: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position w:val="-1"/>
        </w:rPr>
        <w:t>   </w:t>
      </w:r>
      <w:r>
        <w:rPr>
          <w:rFonts w:ascii="Arial" w:hAnsi="Arial" w:cs="Arial" w:eastAsia="Arial"/>
          <w:sz w:val="16"/>
          <w:szCs w:val="16"/>
          <w:color w:val="2F2F2F"/>
          <w:spacing w:val="14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4D4D4D"/>
          <w:spacing w:val="6"/>
          <w:w w:val="125"/>
          <w:position w:val="-1"/>
        </w:rPr>
        <w:t>D</w: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25"/>
          <w:position w:val="-1"/>
        </w:rPr>
        <w:t>i</w: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25"/>
          <w:position w:val="-1"/>
        </w:rPr>
        <w:t>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3728" w:right="-20"/>
        <w:jc w:val="left"/>
        <w:tabs>
          <w:tab w:pos="4160" w:val="left"/>
          <w:tab w:pos="4700" w:val="left"/>
          <w:tab w:pos="5220" w:val="left"/>
          <w:tab w:pos="5700" w:val="left"/>
          <w:tab w:pos="6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3"/>
          <w:szCs w:val="13"/>
          <w:color w:val="2F2F2F"/>
          <w:spacing w:val="0"/>
          <w:w w:val="100"/>
          <w:position w:val="-1"/>
        </w:rPr>
        <w:t>X</w:t>
      </w:r>
      <w:r>
        <w:rPr>
          <w:rFonts w:ascii="Arial" w:hAnsi="Arial" w:cs="Arial" w:eastAsia="Arial"/>
          <w:sz w:val="13"/>
          <w:szCs w:val="13"/>
          <w:color w:val="2F2F2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3"/>
          <w:szCs w:val="13"/>
          <w:color w:val="2F2F2F"/>
          <w:spacing w:val="0"/>
          <w:w w:val="100"/>
          <w:position w:val="-1"/>
        </w:rPr>
      </w:r>
      <w:r>
        <w:rPr>
          <w:rFonts w:ascii="Arial" w:hAnsi="Arial" w:cs="Arial" w:eastAsia="Arial"/>
          <w:sz w:val="33"/>
          <w:szCs w:val="33"/>
          <w:color w:val="2F2F2F"/>
          <w:spacing w:val="0"/>
          <w:w w:val="51"/>
          <w:position w:val="-11"/>
        </w:rPr>
        <w:t>L</w:t>
      </w:r>
      <w:r>
        <w:rPr>
          <w:rFonts w:ascii="Arial" w:hAnsi="Arial" w:cs="Arial" w:eastAsia="Arial"/>
          <w:sz w:val="33"/>
          <w:szCs w:val="33"/>
          <w:color w:val="2F2F2F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33"/>
          <w:szCs w:val="33"/>
          <w:color w:val="2F2F2F"/>
          <w:spacing w:val="0"/>
          <w:w w:val="100"/>
          <w:position w:val="-11"/>
        </w:rPr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100"/>
          <w:i/>
          <w:position w:val="-11"/>
        </w:rPr>
        <w:t>l</w:t>
      </w:r>
      <w:r>
        <w:rPr>
          <w:rFonts w:ascii="Arial" w:hAnsi="Arial" w:cs="Arial" w:eastAsia="Arial"/>
          <w:sz w:val="38"/>
          <w:szCs w:val="38"/>
          <w:color w:val="2F2F2F"/>
          <w:spacing w:val="-85"/>
          <w:w w:val="100"/>
          <w:i/>
          <w:position w:val="-11"/>
        </w:rPr>
        <w:t> </w:t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100"/>
          <w:i/>
          <w:position w:val="-11"/>
        </w:rPr>
        <w:tab/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100"/>
          <w:i/>
          <w:position w:val="-11"/>
        </w:rPr>
      </w:r>
      <w:r>
        <w:rPr>
          <w:rFonts w:ascii="Times New Roman" w:hAnsi="Times New Roman" w:cs="Times New Roman" w:eastAsia="Times New Roman"/>
          <w:sz w:val="40"/>
          <w:szCs w:val="40"/>
          <w:color w:val="676B70"/>
          <w:spacing w:val="0"/>
          <w:w w:val="100"/>
          <w:position w:val="-11"/>
        </w:rPr>
        <w:t>1</w:t>
      </w:r>
      <w:r>
        <w:rPr>
          <w:rFonts w:ascii="Times New Roman" w:hAnsi="Times New Roman" w:cs="Times New Roman" w:eastAsia="Times New Roman"/>
          <w:sz w:val="40"/>
          <w:szCs w:val="40"/>
          <w:color w:val="676B70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676B70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8"/>
          <w:szCs w:val="8"/>
          <w:color w:val="7E8082"/>
          <w:spacing w:val="-14"/>
          <w:w w:val="57"/>
          <w:position w:val="-6"/>
        </w:rPr>
        <w:t>_</w:t>
      </w:r>
      <w:r>
        <w:rPr>
          <w:rFonts w:ascii="Times New Roman" w:hAnsi="Times New Roman" w:cs="Times New Roman" w:eastAsia="Times New Roman"/>
          <w:sz w:val="8"/>
          <w:szCs w:val="8"/>
          <w:color w:val="2F2F2F"/>
          <w:spacing w:val="0"/>
          <w:w w:val="90"/>
          <w:position w:val="-6"/>
        </w:rPr>
        <w:t>1</w:t>
      </w:r>
      <w:r>
        <w:rPr>
          <w:rFonts w:ascii="Times New Roman" w:hAnsi="Times New Roman" w:cs="Times New Roman" w:eastAsia="Times New Roman"/>
          <w:sz w:val="8"/>
          <w:szCs w:val="8"/>
          <w:color w:val="2F2F2F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2F2F2F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Alınma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76B7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B7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14.20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260"/>
        </w:sectPr>
      </w:pPr>
      <w:rPr/>
    </w:p>
    <w:p>
      <w:pPr>
        <w:spacing w:before="80" w:after="0" w:line="240" w:lineRule="auto"/>
        <w:ind w:left="121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337" w:lineRule="exact"/>
        <w:ind w:right="-20"/>
        <w:jc w:val="left"/>
        <w:tabs>
          <w:tab w:pos="3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w w:val="71"/>
          <w:position w:val="-1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"/>
          <w:w w:val="71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1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hibi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Ahmet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BAYRAK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</w:r>
      <w:r>
        <w:rPr>
          <w:rFonts w:ascii="Arial" w:hAnsi="Arial" w:cs="Arial" w:eastAsia="Arial"/>
          <w:sz w:val="33"/>
          <w:szCs w:val="33"/>
          <w:color w:val="2F2F2F"/>
          <w:spacing w:val="0"/>
          <w:w w:val="120"/>
          <w:i/>
          <w:position w:val="0"/>
        </w:rPr>
        <w:t>l</w:t>
      </w:r>
      <w:r>
        <w:rPr>
          <w:rFonts w:ascii="Arial" w:hAnsi="Arial" w:cs="Arial" w:eastAsia="Arial"/>
          <w:sz w:val="33"/>
          <w:szCs w:val="33"/>
          <w:color w:val="2F2F2F"/>
          <w:spacing w:val="-58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Kiracı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0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Kendisi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9" w:after="0" w:line="226" w:lineRule="exact"/>
        <w:ind w:left="13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w w:val="274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w w:val="275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iri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5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vş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1"/>
          <w:w w:val="13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94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6"/>
          <w:position w:val="-1"/>
        </w:rPr>
        <w:t>aşa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8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5"/>
          <w:w w:val="7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94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  <w:position w:val="-1"/>
        </w:rPr>
        <w:t>Yl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8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7"/>
          <w:w w:val="94"/>
          <w:position w:val="-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4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260"/>
          <w:cols w:num="2" w:equalWidth="0">
            <w:col w:w="1168" w:space="719"/>
            <w:col w:w="9453"/>
          </w:cols>
        </w:sectPr>
      </w:pPr>
      <w:rPr/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21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1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6"/>
        </w:rPr>
        <w:t>!A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8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7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6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5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9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5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5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1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right="-20"/>
        <w:jc w:val="left"/>
        <w:tabs>
          <w:tab w:pos="3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w w:val="86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9"/>
        </w:rPr>
        <w:t>4.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6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6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2"/>
          <w:w w:val="6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ar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14.20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260"/>
          <w:cols w:num="3" w:equalWidth="0">
            <w:col w:w="586" w:space="1301"/>
            <w:col w:w="1988" w:space="529"/>
            <w:col w:w="6936"/>
          </w:cols>
        </w:sectPr>
      </w:pPr>
      <w:rPr/>
    </w:p>
    <w:p>
      <w:pPr>
        <w:spacing w:before="0" w:after="0" w:line="256" w:lineRule="exact"/>
        <w:ind w:left="126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w w:val="82"/>
          <w:position w:val="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  <w:t>kibin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9"/>
          <w:w w:val="9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51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7"/>
          <w:w w:val="98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-1"/>
        </w:rPr>
        <w:t>ktri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-1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8"/>
          <w:w w:val="62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8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4414" w:right="470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36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3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3"/>
          <w:w w:val="3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5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52" w:lineRule="auto"/>
        <w:ind w:left="1901" w:right="4344" w:firstLine="2526"/>
        <w:jc w:val="left"/>
        <w:tabs>
          <w:tab w:pos="4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4"/>
          <w:w w:val="9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mniye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95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"/>
          <w:w w:val="102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8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nd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9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4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B70"/>
          <w:spacing w:val="0"/>
          <w:w w:val="10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B70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9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6"/>
          <w:w w:val="108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"/>
          <w:w w:val="11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5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6"/>
        </w:rPr>
        <w:t>Sa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5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4"/>
          <w:w w:val="115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6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3</w:t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94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6"/>
          <w:w w:val="94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94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"/>
          <w:w w:val="9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9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4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260"/>
        </w:sectPr>
      </w:pPr>
      <w:rPr/>
    </w:p>
    <w:p>
      <w:pPr>
        <w:spacing w:before="0" w:after="0" w:line="226" w:lineRule="exact"/>
        <w:ind w:left="126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right="-20"/>
        <w:jc w:val="left"/>
        <w:tabs>
          <w:tab w:pos="2520" w:val="left"/>
          <w:tab w:pos="5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79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6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85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2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6"/>
          <w:w w:val="102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77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6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61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260"/>
          <w:cols w:num="2" w:equalWidth="0">
            <w:col w:w="1287" w:space="600"/>
            <w:col w:w="9453"/>
          </w:cols>
        </w:sectPr>
      </w:pPr>
      <w:rPr/>
    </w:p>
    <w:p>
      <w:pPr>
        <w:spacing w:before="2" w:after="0" w:line="240" w:lineRule="auto"/>
        <w:ind w:left="121" w:right="-20"/>
        <w:jc w:val="left"/>
        <w:tabs>
          <w:tab w:pos="580" w:val="left"/>
          <w:tab w:pos="1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,;se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Dön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95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188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[Yardıma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26" w:lineRule="exact"/>
        <w:ind w:left="191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-1"/>
        </w:rPr>
        <w:t>Adı-Soyad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96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28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260"/>
        </w:sectPr>
      </w:pPr>
      <w:rPr/>
    </w:p>
    <w:p>
      <w:pPr>
        <w:spacing w:before="11" w:after="0" w:line="240" w:lineRule="auto"/>
        <w:ind w:left="121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w w:val="93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0"/>
          <w:w w:val="8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9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6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yangının;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Vatandaşla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8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tarafında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3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söndürüldüğ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9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26" w:lineRule="exact"/>
        <w:ind w:left="254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-1"/>
        </w:rPr>
        <w:t>Söndüm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95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7"/>
          <w:w w:val="95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95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5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3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-1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3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260"/>
          <w:cols w:num="2" w:equalWidth="0">
            <w:col w:w="1555" w:space="332"/>
            <w:col w:w="9453"/>
          </w:cols>
        </w:sectPr>
      </w:pPr>
      <w:rPr/>
    </w:p>
    <w:p>
      <w:pPr>
        <w:spacing w:before="10" w:after="0" w:line="220" w:lineRule="exact"/>
        <w:ind w:left="121" w:right="-20"/>
        <w:jc w:val="left"/>
        <w:tabs>
          <w:tab w:pos="4420" w:val="left"/>
          <w:tab w:pos="6300" w:val="left"/>
          <w:tab w:pos="78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97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1"/>
          <w:w w:val="97"/>
          <w:position w:val="-1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  <w:position w:val="-1"/>
        </w:rPr>
        <w:t>ndürıne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7"/>
          <w:w w:val="100"/>
          <w:position w:val="-4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>um3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1A1A1A"/>
          <w:spacing w:val="0"/>
          <w:w w:val="89"/>
          <w:position w:val="-4"/>
        </w:rPr>
        <w:t>IKöpük</w:t>
      </w:r>
      <w:r>
        <w:rPr>
          <w:rFonts w:ascii="Times New Roman" w:hAnsi="Times New Roman" w:cs="Times New Roman" w:eastAsia="Times New Roman"/>
          <w:sz w:val="20"/>
          <w:szCs w:val="20"/>
          <w:color w:val="1A1A1A"/>
          <w:spacing w:val="28"/>
          <w:w w:val="89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9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4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4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  <w:position w:val="-4"/>
        </w:rPr>
        <w:t>IK.K.T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6"/>
          <w:w w:val="9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4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27" w:lineRule="exact"/>
        <w:ind w:left="6306" w:right="-20"/>
        <w:jc w:val="left"/>
        <w:tabs>
          <w:tab w:pos="780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Arial" w:hAnsi="Arial" w:cs="Arial" w:eastAsia="Arial"/>
          <w:sz w:val="38"/>
          <w:szCs w:val="38"/>
          <w:color w:val="2F2F2F"/>
          <w:spacing w:val="0"/>
          <w:w w:val="55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103"/>
          <w:position w:val="-1"/>
        </w:rPr>
        <w:t>J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199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Yangında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1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Lp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Bağlantı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hortumları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8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lpgli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ızgara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davlunbaz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yanara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duvarla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islenere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,yerle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ısianara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1"/>
          <w:position w:val="1"/>
        </w:rPr>
        <w:t>za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85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1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51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12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Söndürıne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13"/>
          <w:position w:val="0"/>
        </w:rPr>
        <w:t>örınüştU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14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76B70"/>
          <w:spacing w:val="0"/>
          <w:w w:val="87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131" w:right="-20"/>
        <w:jc w:val="left"/>
        <w:tabs>
          <w:tab w:pos="1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150Tl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6" w:lineRule="exact"/>
        <w:ind w:left="190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76B70"/>
          <w:spacing w:val="0"/>
          <w:w w:val="137"/>
          <w:position w:val="-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676B70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B70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zemi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te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katlı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betonarıne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zemi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katında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9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iri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260"/>
        </w:sectPr>
      </w:pPr>
      <w:rPr/>
    </w:p>
    <w:p>
      <w:pPr>
        <w:spacing w:before="7" w:after="0" w:line="240" w:lineRule="auto"/>
        <w:ind w:left="126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"/>
          <w:w w:val="106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7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6"/>
          <w:w w:val="10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ortalı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26" w:lineRule="exact"/>
        <w:ind w:left="12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w w:val="94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94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"/>
          <w:w w:val="97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55"/>
          <w:position w:val="-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56"/>
          <w:position w:val="-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9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9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1"/>
          <w:w w:val="10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tarafta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lpgli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ızgarada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Yapıl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;deforme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96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47" w:right="-20"/>
        <w:jc w:val="left"/>
        <w:tabs>
          <w:tab w:pos="6480" w:val="left"/>
          <w:tab w:pos="7220" w:val="left"/>
          <w:tab w:pos="8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9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"/>
          <w:w w:val="91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ı1uınunu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1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ısıda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eriyere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alması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burdanda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diğe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bölgelere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sirayeti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sonucu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kanaati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!varılm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4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tabs>
          <w:tab w:pos="4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</w:rPr>
        <w:t>!Şir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9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6"/>
          <w:w w:val="9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5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9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78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9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260"/>
          <w:cols w:num="2" w:equalWidth="0">
            <w:col w:w="1777" w:space="110"/>
            <w:col w:w="9453"/>
          </w:cols>
        </w:sectPr>
      </w:pPr>
      <w:rPr/>
    </w:p>
    <w:p>
      <w:pPr>
        <w:spacing w:before="11" w:after="0" w:line="240" w:lineRule="auto"/>
        <w:ind w:left="121" w:right="-20"/>
        <w:jc w:val="left"/>
        <w:tabs>
          <w:tab w:pos="1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İş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Sahibine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4" w:lineRule="exact"/>
        <w:ind w:left="12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Te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100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2F2F2F"/>
          <w:spacing w:val="0"/>
          <w:w w:val="285"/>
          <w:position w:val="-1"/>
        </w:rPr>
        <w:t>ı</w:t>
      </w:r>
      <w:r>
        <w:rPr>
          <w:rFonts w:ascii="Arial" w:hAnsi="Arial" w:cs="Arial" w:eastAsia="Arial"/>
          <w:sz w:val="13"/>
          <w:szCs w:val="13"/>
          <w:color w:val="2F2F2F"/>
          <w:spacing w:val="-81"/>
          <w:w w:val="285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4D4D4D"/>
          <w:spacing w:val="-15"/>
          <w:w w:val="169"/>
          <w:position w:val="-1"/>
        </w:rPr>
        <w:t>;</w:t>
      </w:r>
      <w:r>
        <w:rPr>
          <w:rFonts w:ascii="Arial" w:hAnsi="Arial" w:cs="Arial" w:eastAsia="Arial"/>
          <w:sz w:val="13"/>
          <w:szCs w:val="13"/>
          <w:color w:val="2F2F2F"/>
          <w:spacing w:val="0"/>
          <w:w w:val="269"/>
          <w:position w:val="-1"/>
        </w:rPr>
        <w:t>.,</w:t>
      </w:r>
      <w:r>
        <w:rPr>
          <w:rFonts w:ascii="Arial" w:hAnsi="Arial" w:cs="Arial" w:eastAsia="Arial"/>
          <w:sz w:val="13"/>
          <w:szCs w:val="13"/>
          <w:color w:val="2F2F2F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-1"/>
        </w:rPr>
        <w:t>Edildi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"/>
          <w:w w:val="115"/>
          <w:position w:val="-1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51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97" w:lineRule="exact"/>
        <w:ind w:left="121" w:right="-20"/>
        <w:jc w:val="left"/>
        <w:tabs>
          <w:tab w:pos="1900" w:val="left"/>
          <w:tab w:pos="5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4D4D4D"/>
          <w:spacing w:val="0"/>
          <w:w w:val="52"/>
          <w:position w:val="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4D4D4D"/>
          <w:spacing w:val="6"/>
          <w:w w:val="52"/>
          <w:position w:val="1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52"/>
          <w:position w:val="1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52"/>
          <w:position w:val="1"/>
        </w:rPr>
        <w:t>  </w:t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9"/>
          <w:w w:val="52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position w:val="1"/>
        </w:rPr>
        <w:t>.ıı</w:t>
      </w:r>
      <w:r>
        <w:rPr>
          <w:rFonts w:ascii="Arial" w:hAnsi="Arial" w:cs="Arial" w:eastAsia="Arial"/>
          <w:sz w:val="17"/>
          <w:szCs w:val="17"/>
          <w:color w:val="2F2F2F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1"/>
        </w:rPr>
        <w:t>Dön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94"/>
          <w:position w:val="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0"/>
          <w:w w:val="108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5"/>
          <w:position w:val="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Tarih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B70"/>
          <w:spacing w:val="0"/>
          <w:w w:val="128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B70"/>
          <w:spacing w:val="-15"/>
          <w:w w:val="12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5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2017</w:t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1"/>
          <w:position w:val="1"/>
        </w:rPr>
        <w:t>!S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8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1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A1A1A"/>
          <w:spacing w:val="0"/>
          <w:w w:val="80"/>
          <w:position w:val="1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1A1A1A"/>
          <w:spacing w:val="22"/>
          <w:w w:val="8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B7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B70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14.46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left="225" w:right="-20"/>
        <w:jc w:val="left"/>
        <w:tabs>
          <w:tab w:pos="1280" w:val="left"/>
          <w:tab w:pos="8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Vars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>Ölü</w:t>
      </w:r>
      <w:r>
        <w:rPr>
          <w:rFonts w:ascii="Arial" w:hAnsi="Arial" w:cs="Arial" w:eastAsia="Arial"/>
          <w:sz w:val="18"/>
          <w:szCs w:val="18"/>
          <w:color w:val="2F2F2F"/>
          <w:spacing w:val="-3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7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A1A1A"/>
          <w:spacing w:val="0"/>
          <w:w w:val="100"/>
        </w:rPr>
        <w:t>iDE</w:t>
      </w:r>
      <w:r>
        <w:rPr>
          <w:rFonts w:ascii="Times New Roman" w:hAnsi="Times New Roman" w:cs="Times New Roman" w:eastAsia="Times New Roman"/>
          <w:sz w:val="20"/>
          <w:szCs w:val="20"/>
          <w:color w:val="1A1A1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A1A1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</w:rPr>
        <w:t>Mendere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!.Posta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  <w:position w:val="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8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260"/>
        </w:sectPr>
      </w:pPr>
      <w:rPr/>
    </w:p>
    <w:p>
      <w:pPr>
        <w:spacing w:before="39" w:after="0" w:line="212" w:lineRule="exact"/>
        <w:ind w:left="2051" w:right="-71"/>
        <w:jc w:val="left"/>
        <w:tabs>
          <w:tab w:pos="4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-1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4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left="262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3"/>
          <w:szCs w:val="23"/>
          <w:color w:val="2F2F2F"/>
          <w:spacing w:val="0"/>
          <w:w w:val="100"/>
          <w:position w:val="1"/>
        </w:rPr>
        <w:t>·u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52" w:lineRule="exact"/>
        <w:ind w:left="305"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2F2F2F"/>
          <w:w w:val="102"/>
          <w:i/>
        </w:rPr>
        <w:t>Cl</w:t>
      </w:r>
      <w:r>
        <w:rPr>
          <w:rFonts w:ascii="Times New Roman" w:hAnsi="Times New Roman" w:cs="Times New Roman" w:eastAsia="Times New Roman"/>
          <w:sz w:val="8"/>
          <w:szCs w:val="8"/>
          <w:color w:val="2F2F2F"/>
          <w:w w:val="103"/>
          <w:i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w w:val="100"/>
        </w:rPr>
      </w:r>
    </w:p>
    <w:p>
      <w:pPr>
        <w:spacing w:before="0" w:after="0" w:line="103" w:lineRule="exact"/>
        <w:ind w:left="309"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2F2F2F"/>
          <w:spacing w:val="0"/>
          <w:w w:val="112"/>
        </w:rPr>
        <w:t>;&gt;,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40" w:lineRule="auto"/>
        <w:ind w:left="-40" w:right="1642"/>
        <w:jc w:val="center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2F2F2F"/>
          <w:spacing w:val="0"/>
          <w:w w:val="70"/>
        </w:rPr>
        <w:t>3</w:t>
      </w:r>
      <w:r>
        <w:rPr>
          <w:rFonts w:ascii="Arial" w:hAnsi="Arial" w:cs="Arial" w:eastAsia="Arial"/>
          <w:sz w:val="27"/>
          <w:szCs w:val="27"/>
          <w:color w:val="2F2F2F"/>
          <w:spacing w:val="-4"/>
          <w:w w:val="70"/>
        </w:rPr>
        <w:t> </w:t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47"/>
        </w:rPr>
        <w:t>O</w:t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47"/>
        </w:rPr>
        <w:t> </w:t>
      </w:r>
      <w:r>
        <w:rPr>
          <w:rFonts w:ascii="Arial" w:hAnsi="Arial" w:cs="Arial" w:eastAsia="Arial"/>
          <w:sz w:val="27"/>
          <w:szCs w:val="27"/>
          <w:color w:val="2F2F2F"/>
          <w:spacing w:val="19"/>
          <w:w w:val="47"/>
        </w:rPr>
        <w:t> </w:t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47"/>
        </w:rPr>
        <w:t>Marı</w:t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47"/>
        </w:rPr>
        <w:t>s</w:t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47"/>
        </w:rPr>
        <w:t>  </w:t>
      </w:r>
      <w:r>
        <w:rPr>
          <w:rFonts w:ascii="Arial" w:hAnsi="Arial" w:cs="Arial" w:eastAsia="Arial"/>
          <w:sz w:val="27"/>
          <w:szCs w:val="27"/>
          <w:color w:val="2F2F2F"/>
          <w:spacing w:val="4"/>
          <w:w w:val="47"/>
        </w:rPr>
        <w:t> </w:t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57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0" w:after="0" w:line="125" w:lineRule="exact"/>
        <w:ind w:left="181" w:right="178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2F2F2F"/>
          <w:spacing w:val="0"/>
          <w:w w:val="75"/>
          <w:i/>
          <w:position w:val="-8"/>
        </w:rPr>
        <w:t>1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75"/>
          <w:i/>
          <w:position w:val="-8"/>
        </w:rPr>
        <w:t>   </w:t>
      </w:r>
      <w:r>
        <w:rPr>
          <w:rFonts w:ascii="Arial" w:hAnsi="Arial" w:cs="Arial" w:eastAsia="Arial"/>
          <w:sz w:val="19"/>
          <w:szCs w:val="19"/>
          <w:color w:val="2F2F2F"/>
          <w:spacing w:val="11"/>
          <w:w w:val="75"/>
          <w:i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4"/>
          <w:position w:val="-7"/>
        </w:rPr>
        <w:t>12017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320" w:right="260"/>
          <w:cols w:num="2" w:equalWidth="0">
            <w:col w:w="6003" w:space="2501"/>
            <w:col w:w="2836"/>
          </w:cols>
        </w:sectPr>
      </w:pPr>
      <w:rPr/>
    </w:p>
    <w:p>
      <w:pPr>
        <w:spacing w:before="0" w:after="0" w:line="416" w:lineRule="exact"/>
        <w:ind w:left="239" w:right="-101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4D4D4D"/>
          <w:spacing w:val="-6"/>
          <w:w w:val="24"/>
          <w:position w:val="-2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81"/>
          <w:i/>
          <w:position w:val="16"/>
        </w:rPr>
        <w:t>;§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left="291"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F2F2F"/>
          <w:w w:val="97"/>
          <w:position w:val="3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-3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959799"/>
          <w:spacing w:val="0"/>
          <w:w w:val="100"/>
          <w:position w:val="3"/>
        </w:rPr>
        <w:t>rd·</w:t>
      </w:r>
      <w:r>
        <w:rPr>
          <w:rFonts w:ascii="Times New Roman" w:hAnsi="Times New Roman" w:cs="Times New Roman" w:eastAsia="Times New Roman"/>
          <w:sz w:val="22"/>
          <w:szCs w:val="22"/>
          <w:color w:val="959799"/>
          <w:spacing w:val="0"/>
          <w:w w:val="100"/>
          <w:position w:val="3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959799"/>
          <w:spacing w:val="3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76B70"/>
          <w:spacing w:val="0"/>
          <w:w w:val="91"/>
          <w:position w:val="0"/>
        </w:rPr>
        <w:t>YI</w:t>
      </w:r>
      <w:r>
        <w:rPr>
          <w:rFonts w:ascii="Times New Roman" w:hAnsi="Times New Roman" w:cs="Times New Roman" w:eastAsia="Times New Roman"/>
          <w:sz w:val="23"/>
          <w:szCs w:val="23"/>
          <w:color w:val="676B70"/>
          <w:spacing w:val="-25"/>
          <w:w w:val="91"/>
          <w:position w:val="0"/>
        </w:rPr>
        <w:t>U</w:t>
      </w:r>
      <w:r>
        <w:rPr>
          <w:rFonts w:ascii="Times New Roman" w:hAnsi="Times New Roman" w:cs="Times New Roman" w:eastAsia="Times New Roman"/>
          <w:sz w:val="23"/>
          <w:szCs w:val="23"/>
          <w:color w:val="959799"/>
          <w:spacing w:val="-13"/>
          <w:w w:val="57"/>
          <w:position w:val="0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676B70"/>
          <w:spacing w:val="0"/>
          <w:w w:val="78"/>
          <w:position w:val="0"/>
        </w:rPr>
        <w:t>:&gt;!RI</w:t>
      </w:r>
      <w:r>
        <w:rPr>
          <w:rFonts w:ascii="Times New Roman" w:hAnsi="Times New Roman" w:cs="Times New Roman" w:eastAsia="Times New Roman"/>
          <w:sz w:val="23"/>
          <w:szCs w:val="23"/>
          <w:color w:val="676B70"/>
          <w:spacing w:val="0"/>
          <w:w w:val="79"/>
          <w:position w:val="0"/>
        </w:rPr>
        <w:t>M</w:t>
      </w:r>
      <w:r>
        <w:rPr>
          <w:rFonts w:ascii="Times New Roman" w:hAnsi="Times New Roman" w:cs="Times New Roman" w:eastAsia="Times New Roman"/>
          <w:sz w:val="23"/>
          <w:szCs w:val="23"/>
          <w:color w:val="676B7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76B70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7E8082"/>
          <w:spacing w:val="0"/>
          <w:w w:val="59"/>
          <w:position w:val="0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83" w:lineRule="exact"/>
        <w:ind w:left="-39" w:right="-59"/>
        <w:jc w:val="center"/>
        <w:tabs>
          <w:tab w:pos="620" w:val="left"/>
          <w:tab w:pos="104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  <w:position w:val="4"/>
        </w:rPr>
        <w:t> </w:t>
      </w:r>
      <w:r>
        <w:rPr>
          <w:rFonts w:ascii="Courier New" w:hAnsi="Courier New" w:cs="Courier New" w:eastAsia="Courier New"/>
          <w:sz w:val="16"/>
          <w:szCs w:val="16"/>
          <w:color w:val="7E8082"/>
          <w:spacing w:val="0"/>
          <w:w w:val="100"/>
          <w:position w:val="5"/>
        </w:rPr>
        <w:t>jn</w:t>
      </w:r>
      <w:r>
        <w:rPr>
          <w:rFonts w:ascii="Courier New" w:hAnsi="Courier New" w:cs="Courier New" w:eastAsia="Courier New"/>
          <w:sz w:val="16"/>
          <w:szCs w:val="16"/>
          <w:color w:val="7E8082"/>
          <w:spacing w:val="-90"/>
          <w:w w:val="100"/>
          <w:position w:val="5"/>
        </w:rPr>
        <w:t> </w:t>
      </w:r>
      <w:r>
        <w:rPr>
          <w:rFonts w:ascii="Courier New" w:hAnsi="Courier New" w:cs="Courier New" w:eastAsia="Courier New"/>
          <w:sz w:val="16"/>
          <w:szCs w:val="16"/>
          <w:color w:val="7E8082"/>
          <w:spacing w:val="0"/>
          <w:w w:val="100"/>
          <w:position w:val="5"/>
        </w:rPr>
        <w:tab/>
      </w:r>
      <w:r>
        <w:rPr>
          <w:rFonts w:ascii="Courier New" w:hAnsi="Courier New" w:cs="Courier New" w:eastAsia="Courier New"/>
          <w:sz w:val="16"/>
          <w:szCs w:val="16"/>
          <w:color w:val="7E8082"/>
          <w:spacing w:val="0"/>
          <w:w w:val="100"/>
          <w:position w:val="5"/>
        </w:rPr>
      </w:r>
      <w:r>
        <w:rPr>
          <w:rFonts w:ascii="Arial" w:hAnsi="Arial" w:cs="Arial" w:eastAsia="Arial"/>
          <w:sz w:val="20"/>
          <w:szCs w:val="20"/>
          <w:color w:val="959799"/>
          <w:spacing w:val="0"/>
          <w:w w:val="100"/>
          <w:position w:val="2"/>
        </w:rPr>
        <w:t>B</w:t>
      </w:r>
      <w:r>
        <w:rPr>
          <w:rFonts w:ascii="Arial" w:hAnsi="Arial" w:cs="Arial" w:eastAsia="Arial"/>
          <w:sz w:val="20"/>
          <w:szCs w:val="20"/>
          <w:color w:val="959799"/>
          <w:spacing w:val="-52"/>
          <w:w w:val="100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959799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0"/>
          <w:szCs w:val="20"/>
          <w:color w:val="959799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2"/>
          <w:szCs w:val="22"/>
          <w:color w:val="959799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959799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B70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676B70"/>
          <w:spacing w:val="28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676B70"/>
          <w:spacing w:val="0"/>
          <w:w w:val="99"/>
          <w:b/>
          <w:bCs/>
          <w:position w:val="-1"/>
        </w:rPr>
        <w:t>Posta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396" w:right="36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0"/>
          <w:w w:val="34"/>
          <w:position w:val="3"/>
        </w:rPr>
        <w:t>:.</w:t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0"/>
          <w:w w:val="34"/>
          <w:position w:val="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0"/>
          <w:w w:val="34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4"/>
          <w:w w:val="34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8082"/>
          <w:spacing w:val="0"/>
          <w:w w:val="100"/>
          <w:position w:val="3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7E8082"/>
          <w:spacing w:val="0"/>
          <w:w w:val="100"/>
          <w:position w:val="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7E8082"/>
          <w:spacing w:val="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B70"/>
          <w:spacing w:val="0"/>
          <w:w w:val="100"/>
          <w:position w:val="0"/>
        </w:rPr>
        <w:t>ıa</w:t>
      </w:r>
      <w:r>
        <w:rPr>
          <w:rFonts w:ascii="Times New Roman" w:hAnsi="Times New Roman" w:cs="Times New Roman" w:eastAsia="Times New Roman"/>
          <w:sz w:val="19"/>
          <w:szCs w:val="19"/>
          <w:color w:val="676B70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76B70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B70"/>
          <w:spacing w:val="0"/>
          <w:w w:val="109"/>
          <w:position w:val="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3" w:after="0" w:line="511" w:lineRule="exact"/>
        <w:ind w:right="-116"/>
        <w:jc w:val="left"/>
        <w:tabs>
          <w:tab w:pos="1200" w:val="left"/>
        </w:tabs>
        <w:rPr>
          <w:rFonts w:ascii="Times New Roman" w:hAnsi="Times New Roman" w:cs="Times New Roman" w:eastAsia="Times New Roman"/>
          <w:sz w:val="51"/>
          <w:szCs w:val="5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1"/>
          <w:szCs w:val="51"/>
          <w:color w:val="383D7E"/>
          <w:i/>
          <w:position w:val="-7"/>
        </w:rPr>
      </w:r>
      <w:r>
        <w:rPr>
          <w:rFonts w:ascii="Times New Roman" w:hAnsi="Times New Roman" w:cs="Times New Roman" w:eastAsia="Times New Roman"/>
          <w:sz w:val="51"/>
          <w:szCs w:val="51"/>
          <w:color w:val="383D7E"/>
          <w:i/>
          <w:u w:val="single" w:color="6470B3"/>
          <w:position w:val="-7"/>
        </w:rPr>
        <w:t> </w:t>
      </w:r>
      <w:r>
        <w:rPr>
          <w:rFonts w:ascii="Times New Roman" w:hAnsi="Times New Roman" w:cs="Times New Roman" w:eastAsia="Times New Roman"/>
          <w:sz w:val="51"/>
          <w:szCs w:val="51"/>
          <w:color w:val="383D7E"/>
          <w:i/>
          <w:u w:val="single" w:color="6470B3"/>
          <w:position w:val="-7"/>
        </w:rPr>
        <w:tab/>
      </w:r>
      <w:r>
        <w:rPr>
          <w:rFonts w:ascii="Times New Roman" w:hAnsi="Times New Roman" w:cs="Times New Roman" w:eastAsia="Times New Roman"/>
          <w:sz w:val="51"/>
          <w:szCs w:val="51"/>
          <w:color w:val="383D7E"/>
          <w:i/>
          <w:u w:val="single" w:color="6470B3"/>
          <w:position w:val="-7"/>
        </w:rPr>
      </w:r>
      <w:r>
        <w:rPr>
          <w:rFonts w:ascii="Times New Roman" w:hAnsi="Times New Roman" w:cs="Times New Roman" w:eastAsia="Times New Roman"/>
          <w:sz w:val="51"/>
          <w:szCs w:val="51"/>
          <w:color w:val="383D7E"/>
          <w:spacing w:val="0"/>
          <w:w w:val="589"/>
          <w:i/>
          <w:u w:val="single" w:color="6470B3"/>
          <w:position w:val="-7"/>
        </w:rPr>
        <w:t>/k</w:t>
      </w:r>
      <w:r>
        <w:rPr>
          <w:rFonts w:ascii="Times New Roman" w:hAnsi="Times New Roman" w:cs="Times New Roman" w:eastAsia="Times New Roman"/>
          <w:sz w:val="51"/>
          <w:szCs w:val="51"/>
          <w:color w:val="383D7E"/>
          <w:spacing w:val="0"/>
          <w:w w:val="589"/>
          <w:i/>
          <w:position w:val="-7"/>
        </w:rPr>
      </w:r>
      <w:r>
        <w:rPr>
          <w:rFonts w:ascii="Times New Roman" w:hAnsi="Times New Roman" w:cs="Times New Roman" w:eastAsia="Times New Roman"/>
          <w:sz w:val="51"/>
          <w:szCs w:val="51"/>
          <w:color w:val="000000"/>
          <w:spacing w:val="0"/>
          <w:w w:val="100"/>
          <w:position w:val="0"/>
        </w:rPr>
      </w:r>
    </w:p>
    <w:p>
      <w:pPr>
        <w:spacing w:before="0" w:after="0" w:line="277" w:lineRule="exact"/>
        <w:ind w:left="291" w:right="-20"/>
        <w:jc w:val="left"/>
        <w:tabs>
          <w:tab w:pos="1100" w:val="left"/>
          <w:tab w:pos="1680" w:val="left"/>
        </w:tabs>
        <w:rPr>
          <w:rFonts w:ascii="Times New Roman" w:hAnsi="Times New Roman" w:cs="Times New Roman" w:eastAsia="Times New Roman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8E97C1"/>
          <w:w w:val="117"/>
          <w:position w:val="-1"/>
        </w:rPr>
        <w:t>·&lt;"</w:t>
      </w:r>
      <w:r>
        <w:rPr>
          <w:rFonts w:ascii="Times New Roman" w:hAnsi="Times New Roman" w:cs="Times New Roman" w:eastAsia="Times New Roman"/>
          <w:sz w:val="15"/>
          <w:szCs w:val="15"/>
          <w:color w:val="8E97C1"/>
          <w:spacing w:val="-19"/>
          <w:w w:val="118"/>
          <w:position w:val="-1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B1B1B1"/>
          <w:spacing w:val="0"/>
          <w:w w:val="203"/>
          <w:position w:val="-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B1B1B1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5"/>
          <w:szCs w:val="15"/>
          <w:color w:val="B1B1B1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1A1A1A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1A1A1A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1A1A1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1A1A1A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383D7E"/>
          <w:spacing w:val="0"/>
          <w:w w:val="100"/>
          <w:i/>
          <w:position w:val="-1"/>
        </w:rPr>
        <w:t>f/</w:t>
      </w:r>
      <w:r>
        <w:rPr>
          <w:rFonts w:ascii="Arial" w:hAnsi="Arial" w:cs="Arial" w:eastAsia="Arial"/>
          <w:sz w:val="19"/>
          <w:szCs w:val="19"/>
          <w:color w:val="383D7E"/>
          <w:spacing w:val="-42"/>
          <w:w w:val="100"/>
          <w:i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83D7E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383D7E"/>
          <w:spacing w:val="0"/>
          <w:w w:val="100"/>
          <w:i/>
          <w:position w:val="-1"/>
        </w:rPr>
      </w:r>
      <w:r>
        <w:rPr>
          <w:rFonts w:ascii="Times New Roman" w:hAnsi="Times New Roman" w:cs="Times New Roman" w:eastAsia="Times New Roman"/>
          <w:sz w:val="38"/>
          <w:szCs w:val="38"/>
          <w:color w:val="2A2A69"/>
          <w:spacing w:val="0"/>
          <w:w w:val="149"/>
          <w:i/>
          <w:position w:val="-1"/>
        </w:rPr>
        <w:t>l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580" w:right="138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93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1"/>
        </w:rPr>
        <w:t>YIKÇI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31" w:lineRule="exact"/>
        <w:ind w:left="890" w:right="178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8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8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  <w:position w:val="-8"/>
        </w:rPr>
        <w:t>Çvş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7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a!y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7"/>
          <w:position w:val="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3"/>
          <w:w w:val="87"/>
          <w:position w:val="1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1"/>
          <w:w w:val="87"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87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7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5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62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0"/>
          <w:position w:val="1"/>
        </w:rPr>
        <w:t>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19" w:lineRule="exact"/>
        <w:ind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46"/>
          <w:szCs w:val="46"/>
          <w:color w:val="B1B1B1"/>
          <w:w w:val="113"/>
          <w:position w:val="-17"/>
        </w:rPr>
        <w:t>'</w:t>
      </w:r>
      <w:r>
        <w:rPr>
          <w:rFonts w:ascii="Times New Roman" w:hAnsi="Times New Roman" w:cs="Times New Roman" w:eastAsia="Times New Roman"/>
          <w:sz w:val="46"/>
          <w:szCs w:val="46"/>
          <w:color w:val="B1B1B1"/>
          <w:spacing w:val="-60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46"/>
          <w:szCs w:val="46"/>
          <w:color w:val="B1B1B1"/>
          <w:spacing w:val="-11"/>
          <w:w w:val="89"/>
          <w:position w:val="-17"/>
        </w:rPr>
        <w:t>·</w:t>
      </w:r>
      <w:r>
        <w:rPr>
          <w:rFonts w:ascii="Times New Roman" w:hAnsi="Times New Roman" w:cs="Times New Roman" w:eastAsia="Times New Roman"/>
          <w:sz w:val="46"/>
          <w:szCs w:val="46"/>
          <w:color w:val="676B70"/>
          <w:spacing w:val="0"/>
          <w:w w:val="65"/>
          <w:position w:val="-17"/>
        </w:rPr>
        <w:t>Bit</w:t>
      </w:r>
      <w:r>
        <w:rPr>
          <w:rFonts w:ascii="Times New Roman" w:hAnsi="Times New Roman" w:cs="Times New Roman" w:eastAsia="Times New Roman"/>
          <w:sz w:val="46"/>
          <w:szCs w:val="46"/>
          <w:color w:val="676B70"/>
          <w:spacing w:val="-12"/>
          <w:w w:val="100"/>
          <w:position w:val="-17"/>
        </w:rPr>
        <w:t> </w:t>
      </w:r>
      <w:r>
        <w:rPr>
          <w:rFonts w:ascii="Arial" w:hAnsi="Arial" w:cs="Arial" w:eastAsia="Arial"/>
          <w:sz w:val="42"/>
          <w:szCs w:val="42"/>
          <w:color w:val="676B70"/>
          <w:spacing w:val="0"/>
          <w:w w:val="76"/>
          <w:i/>
          <w:position w:val="-17"/>
        </w:rPr>
        <w:t>eli</w:t>
      </w:r>
      <w:r>
        <w:rPr>
          <w:rFonts w:ascii="Arial" w:hAnsi="Arial" w:cs="Arial" w:eastAsia="Arial"/>
          <w:sz w:val="42"/>
          <w:szCs w:val="42"/>
          <w:color w:val="676B70"/>
          <w:spacing w:val="38"/>
          <w:w w:val="76"/>
          <w:i/>
          <w:position w:val="-17"/>
        </w:rPr>
        <w:t> </w:t>
      </w:r>
      <w:r>
        <w:rPr>
          <w:rFonts w:ascii="Arial" w:hAnsi="Arial" w:cs="Arial" w:eastAsia="Arial"/>
          <w:sz w:val="25"/>
          <w:szCs w:val="25"/>
          <w:color w:val="959799"/>
          <w:spacing w:val="0"/>
          <w:w w:val="358"/>
          <w:i/>
          <w:position w:val="-17"/>
        </w:rPr>
        <w:t>-</w:t>
      </w:r>
      <w:r>
        <w:rPr>
          <w:rFonts w:ascii="Arial" w:hAnsi="Arial" w:cs="Arial" w:eastAsia="Arial"/>
          <w:sz w:val="25"/>
          <w:szCs w:val="25"/>
          <w:color w:val="4D4D4D"/>
          <w:spacing w:val="0"/>
          <w:w w:val="53"/>
          <w:i/>
          <w:position w:val="-17"/>
        </w:rPr>
        <w:t>r</w:t>
      </w:r>
      <w:r>
        <w:rPr>
          <w:rFonts w:ascii="Arial" w:hAnsi="Arial" w:cs="Arial" w:eastAsia="Arial"/>
          <w:sz w:val="25"/>
          <w:szCs w:val="25"/>
          <w:color w:val="4D4D4D"/>
          <w:spacing w:val="-50"/>
          <w:w w:val="100"/>
          <w:i/>
          <w:position w:val="-17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959799"/>
          <w:spacing w:val="0"/>
          <w:w w:val="112"/>
          <w:position w:val="-9"/>
        </w:rPr>
        <w:t>1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260"/>
          <w:cols w:num="4" w:equalWidth="0">
            <w:col w:w="400" w:space="1318"/>
            <w:col w:w="2031" w:space="655"/>
            <w:col w:w="3384" w:space="123"/>
            <w:col w:w="3429"/>
          </w:cols>
        </w:sectPr>
      </w:pPr>
      <w:rPr/>
    </w:p>
    <w:p>
      <w:pPr>
        <w:spacing w:before="0" w:after="0" w:line="379" w:lineRule="exact"/>
        <w:ind w:left="5531" w:right="-176"/>
        <w:jc w:val="left"/>
        <w:tabs>
          <w:tab w:pos="790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9.105347pt;margin-top:6.703935pt;width:3.103785pt;height:13.5pt;mso-position-horizontal-relative:page;mso-position-vertical-relative:paragraph;z-index:-15710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0"/>
                    <w:jc w:val="left"/>
                    <w:rPr>
                      <w:rFonts w:ascii="Arial" w:hAnsi="Arial" w:cs="Arial" w:eastAsia="Arial"/>
                      <w:sz w:val="27"/>
                      <w:szCs w:val="27"/>
                    </w:rPr>
                  </w:pPr>
                  <w:rPr/>
                  <w:r>
                    <w:rPr>
                      <w:rFonts w:ascii="Arial" w:hAnsi="Arial" w:cs="Arial" w:eastAsia="Arial"/>
                      <w:sz w:val="27"/>
                      <w:szCs w:val="27"/>
                      <w:color w:val="959799"/>
                      <w:spacing w:val="0"/>
                      <w:w w:val="82"/>
                    </w:rPr>
                    <w:t>.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3.822998pt;margin-top:3.596634pt;width:12.603501pt;height:32.5pt;mso-position-horizontal-relative:page;mso-position-vertical-relative:paragraph;z-index:-15708" type="#_x0000_t202" filled="f" stroked="f">
            <v:textbox inset="0,0,0,0">
              <w:txbxContent>
                <w:p>
                  <w:pPr>
                    <w:spacing w:before="0" w:after="0" w:line="650" w:lineRule="exact"/>
                    <w:ind w:right="-138"/>
                    <w:jc w:val="left"/>
                    <w:rPr>
                      <w:rFonts w:ascii="Times New Roman" w:hAnsi="Times New Roman" w:cs="Times New Roman" w:eastAsia="Times New Roman"/>
                      <w:sz w:val="65"/>
                      <w:szCs w:val="6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5"/>
                      <w:szCs w:val="65"/>
                      <w:color w:val="3644BD"/>
                      <w:spacing w:val="0"/>
                      <w:w w:val="139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65"/>
                      <w:szCs w:val="6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91"/>
          <w:szCs w:val="91"/>
          <w:color w:val="2A2A69"/>
          <w:spacing w:val="0"/>
          <w:w w:val="134"/>
          <w:i/>
          <w:position w:val="-43"/>
        </w:rPr>
        <w:t>d</w:t>
      </w:r>
      <w:r>
        <w:rPr>
          <w:rFonts w:ascii="Arial" w:hAnsi="Arial" w:cs="Arial" w:eastAsia="Arial"/>
          <w:sz w:val="91"/>
          <w:szCs w:val="91"/>
          <w:color w:val="2A2A69"/>
          <w:spacing w:val="0"/>
          <w:w w:val="100"/>
          <w:i/>
          <w:position w:val="-43"/>
        </w:rPr>
        <w:tab/>
      </w:r>
      <w:r>
        <w:rPr>
          <w:rFonts w:ascii="Arial" w:hAnsi="Arial" w:cs="Arial" w:eastAsia="Arial"/>
          <w:sz w:val="91"/>
          <w:szCs w:val="91"/>
          <w:color w:val="2A2A69"/>
          <w:spacing w:val="0"/>
          <w:w w:val="100"/>
          <w:i/>
          <w:position w:val="-43"/>
        </w:rPr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0"/>
          <w:w w:val="85"/>
          <w:position w:val="13"/>
        </w:rPr>
        <w:t>ç</w:t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0"/>
          <w:w w:val="85"/>
          <w:position w:val="13"/>
        </w:rPr>
        <w:t>   </w:t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10"/>
          <w:w w:val="85"/>
          <w:position w:val="13"/>
        </w:rPr>
        <w:t> </w:t>
      </w:r>
      <w:r>
        <w:rPr>
          <w:rFonts w:ascii="Arial" w:hAnsi="Arial" w:cs="Arial" w:eastAsia="Arial"/>
          <w:sz w:val="13"/>
          <w:szCs w:val="13"/>
          <w:color w:val="C4C4C4"/>
          <w:spacing w:val="-25"/>
          <w:w w:val="85"/>
          <w:position w:val="13"/>
        </w:rPr>
        <w:t>r</w:t>
      </w:r>
      <w:r>
        <w:rPr>
          <w:rFonts w:ascii="Arial" w:hAnsi="Arial" w:cs="Arial" w:eastAsia="Arial"/>
          <w:sz w:val="18"/>
          <w:szCs w:val="18"/>
          <w:color w:val="B1B1B1"/>
          <w:spacing w:val="-12"/>
          <w:w w:val="85"/>
          <w:position w:val="3"/>
        </w:rPr>
        <w:t>·</w:t>
      </w:r>
      <w:r>
        <w:rPr>
          <w:rFonts w:ascii="Arial" w:hAnsi="Arial" w:cs="Arial" w:eastAsia="Arial"/>
          <w:sz w:val="27"/>
          <w:szCs w:val="27"/>
          <w:color w:val="959799"/>
          <w:spacing w:val="0"/>
          <w:w w:val="85"/>
          <w:position w:val="-5"/>
        </w:rPr>
        <w:t>.</w:t>
      </w:r>
      <w:r>
        <w:rPr>
          <w:rFonts w:ascii="Arial" w:hAnsi="Arial" w:cs="Arial" w:eastAsia="Arial"/>
          <w:sz w:val="27"/>
          <w:szCs w:val="27"/>
          <w:color w:val="959799"/>
          <w:spacing w:val="11"/>
          <w:w w:val="85"/>
          <w:position w:val="-5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7E8082"/>
          <w:spacing w:val="-10"/>
          <w:w w:val="261"/>
          <w:position w:val="13"/>
        </w:rPr>
        <w:t>·</w:t>
      </w:r>
      <w:r>
        <w:rPr>
          <w:rFonts w:ascii="Arial" w:hAnsi="Arial" w:cs="Arial" w:eastAsia="Arial"/>
          <w:sz w:val="27"/>
          <w:szCs w:val="27"/>
          <w:color w:val="959799"/>
          <w:spacing w:val="-44"/>
          <w:w w:val="81"/>
          <w:position w:val="-5"/>
        </w:rPr>
        <w:t>,</w:t>
      </w:r>
      <w:r>
        <w:rPr>
          <w:rFonts w:ascii="Arial" w:hAnsi="Arial" w:cs="Arial" w:eastAsia="Arial"/>
          <w:sz w:val="27"/>
          <w:szCs w:val="27"/>
          <w:color w:val="B1B1B1"/>
          <w:spacing w:val="-85"/>
          <w:w w:val="104"/>
          <w:position w:val="-5"/>
        </w:rPr>
        <w:t>·</w:t>
      </w:r>
      <w:r>
        <w:rPr>
          <w:rFonts w:ascii="Times New Roman" w:hAnsi="Times New Roman" w:cs="Times New Roman" w:eastAsia="Times New Roman"/>
          <w:sz w:val="7"/>
          <w:szCs w:val="7"/>
          <w:color w:val="B1B1B1"/>
          <w:spacing w:val="-10"/>
          <w:w w:val="119"/>
          <w:position w:val="13"/>
        </w:rPr>
        <w:t>t</w:t>
      </w:r>
      <w:r>
        <w:rPr>
          <w:rFonts w:ascii="Arial" w:hAnsi="Arial" w:cs="Arial" w:eastAsia="Arial"/>
          <w:sz w:val="27"/>
          <w:szCs w:val="27"/>
          <w:color w:val="4D4D4D"/>
          <w:spacing w:val="-20"/>
          <w:w w:val="38"/>
          <w:position w:val="-5"/>
        </w:rPr>
        <w:t>t</w:t>
      </w:r>
      <w:r>
        <w:rPr>
          <w:rFonts w:ascii="Times New Roman" w:hAnsi="Times New Roman" w:cs="Times New Roman" w:eastAsia="Times New Roman"/>
          <w:sz w:val="7"/>
          <w:szCs w:val="7"/>
          <w:color w:val="B1B1B1"/>
          <w:spacing w:val="-14"/>
          <w:w w:val="120"/>
          <w:position w:val="13"/>
        </w:rPr>
        <w:t>.</w:t>
      </w:r>
      <w:r>
        <w:rPr>
          <w:rFonts w:ascii="Arial" w:hAnsi="Arial" w:cs="Arial" w:eastAsia="Arial"/>
          <w:sz w:val="27"/>
          <w:szCs w:val="27"/>
          <w:color w:val="676B70"/>
          <w:spacing w:val="-105"/>
          <w:w w:val="52"/>
          <w:position w:val="-5"/>
        </w:rPr>
        <w:t>v</w:t>
      </w:r>
      <w:r>
        <w:rPr>
          <w:rFonts w:ascii="Times New Roman" w:hAnsi="Times New Roman" w:cs="Times New Roman" w:eastAsia="Times New Roman"/>
          <w:sz w:val="7"/>
          <w:szCs w:val="7"/>
          <w:color w:val="7E8082"/>
          <w:spacing w:val="-21"/>
          <w:w w:val="110"/>
          <w:position w:val="13"/>
        </w:rPr>
        <w:t>•</w:t>
      </w:r>
      <w:r>
        <w:rPr>
          <w:rFonts w:ascii="Arial" w:hAnsi="Arial" w:cs="Arial" w:eastAsia="Arial"/>
          <w:sz w:val="27"/>
          <w:szCs w:val="27"/>
          <w:color w:val="676B70"/>
          <w:spacing w:val="-117"/>
          <w:w w:val="65"/>
          <w:position w:val="-5"/>
        </w:rPr>
        <w:t>a</w:t>
      </w:r>
      <w:r>
        <w:rPr>
          <w:rFonts w:ascii="Arial" w:hAnsi="Arial" w:cs="Arial" w:eastAsia="Arial"/>
          <w:sz w:val="27"/>
          <w:szCs w:val="27"/>
          <w:color w:val="2F2F2F"/>
          <w:spacing w:val="-20"/>
          <w:w w:val="99"/>
          <w:position w:val="-5"/>
        </w:rPr>
        <w:t>l</w:t>
      </w:r>
      <w:r>
        <w:rPr>
          <w:rFonts w:ascii="Arial" w:hAnsi="Arial" w:cs="Arial" w:eastAsia="Arial"/>
          <w:sz w:val="27"/>
          <w:szCs w:val="27"/>
          <w:color w:val="676B70"/>
          <w:spacing w:val="-6"/>
          <w:w w:val="51"/>
          <w:position w:val="-5"/>
        </w:rPr>
        <w:t>.</w:t>
      </w:r>
      <w:r>
        <w:rPr>
          <w:rFonts w:ascii="Arial" w:hAnsi="Arial" w:cs="Arial" w:eastAsia="Arial"/>
          <w:sz w:val="27"/>
          <w:szCs w:val="27"/>
          <w:color w:val="2F2F2F"/>
          <w:spacing w:val="-54"/>
          <w:w w:val="99"/>
          <w:position w:val="-5"/>
        </w:rPr>
        <w:t>i</w:t>
      </w:r>
      <w:r>
        <w:rPr>
          <w:rFonts w:ascii="Arial" w:hAnsi="Arial" w:cs="Arial" w:eastAsia="Arial"/>
          <w:sz w:val="27"/>
          <w:szCs w:val="27"/>
          <w:color w:val="676B70"/>
          <w:spacing w:val="-111"/>
          <w:w w:val="52"/>
          <w:position w:val="-5"/>
        </w:rPr>
        <w:t>a</w:t>
      </w:r>
      <w:r>
        <w:rPr>
          <w:rFonts w:ascii="Times New Roman" w:hAnsi="Times New Roman" w:cs="Times New Roman" w:eastAsia="Times New Roman"/>
          <w:sz w:val="7"/>
          <w:szCs w:val="7"/>
          <w:color w:val="B1B1B1"/>
          <w:spacing w:val="0"/>
          <w:w w:val="530"/>
          <w:position w:val="13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B1B1B1"/>
          <w:spacing w:val="0"/>
          <w:w w:val="100"/>
          <w:position w:val="13"/>
        </w:rPr>
        <w:t>  </w:t>
      </w:r>
      <w:r>
        <w:rPr>
          <w:rFonts w:ascii="Times New Roman" w:hAnsi="Times New Roman" w:cs="Times New Roman" w:eastAsia="Times New Roman"/>
          <w:sz w:val="7"/>
          <w:szCs w:val="7"/>
          <w:color w:val="B1B1B1"/>
          <w:spacing w:val="-2"/>
          <w:w w:val="100"/>
          <w:position w:val="13"/>
        </w:rPr>
        <w:t> </w:t>
      </w:r>
      <w:r>
        <w:rPr>
          <w:rFonts w:ascii="Arial" w:hAnsi="Arial" w:cs="Arial" w:eastAsia="Arial"/>
          <w:sz w:val="27"/>
          <w:szCs w:val="27"/>
          <w:color w:val="676B70"/>
          <w:spacing w:val="0"/>
          <w:w w:val="130"/>
          <w:position w:val="-5"/>
        </w:rPr>
        <w:t>,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left="138" w:right="1475"/>
        <w:jc w:val="center"/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"/>
          <w:szCs w:val="8"/>
          <w:color w:val="B1B1B1"/>
          <w:spacing w:val="0"/>
          <w:w w:val="231"/>
        </w:rPr>
        <w:t>"</w:t>
      </w:r>
      <w:r>
        <w:rPr>
          <w:rFonts w:ascii="Times New Roman" w:hAnsi="Times New Roman" w:cs="Times New Roman" w:eastAsia="Times New Roman"/>
          <w:sz w:val="8"/>
          <w:szCs w:val="8"/>
          <w:color w:val="B1B1B1"/>
          <w:spacing w:val="38"/>
          <w:w w:val="23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959799"/>
          <w:spacing w:val="0"/>
          <w:w w:val="133"/>
        </w:rPr>
        <w:t>:_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-24" w:right="1409"/>
        <w:jc w:val="center"/>
        <w:tabs>
          <w:tab w:pos="360" w:val="left"/>
        </w:tabs>
        <w:rPr>
          <w:rFonts w:ascii="Times New Roman" w:hAnsi="Times New Roman" w:cs="Times New Roman" w:eastAsia="Times New Roman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6"/>
          <w:szCs w:val="6"/>
          <w:color w:val="B1B1B1"/>
          <w:spacing w:val="0"/>
          <w:w w:val="217"/>
          <w:i/>
        </w:rPr>
        <w:t>h.</w:t>
      </w:r>
      <w:r>
        <w:rPr>
          <w:rFonts w:ascii="Times New Roman" w:hAnsi="Times New Roman" w:cs="Times New Roman" w:eastAsia="Times New Roman"/>
          <w:sz w:val="6"/>
          <w:szCs w:val="6"/>
          <w:color w:val="B1B1B1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B1B1B1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6"/>
          <w:szCs w:val="6"/>
          <w:color w:val="B1B1B1"/>
          <w:spacing w:val="0"/>
          <w:w w:val="507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320" w:right="260"/>
          <w:cols w:num="2" w:equalWidth="0">
            <w:col w:w="8768" w:space="628"/>
            <w:col w:w="1944"/>
          </w:cols>
        </w:sectPr>
      </w:pPr>
      <w:rPr/>
    </w:p>
    <w:p>
      <w:pPr>
        <w:spacing w:before="0" w:after="0" w:line="93" w:lineRule="exact"/>
        <w:ind w:right="1306"/>
        <w:jc w:val="right"/>
        <w:tabs>
          <w:tab w:pos="110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0"/>
          <w:w w:val="87"/>
          <w:position w:val="-9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-11"/>
          <w:w w:val="87"/>
          <w:position w:val="-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76B70"/>
          <w:spacing w:val="-136"/>
          <w:w w:val="76"/>
          <w:position w:val="-9"/>
        </w:rPr>
        <w:t>M</w:t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0"/>
          <w:w w:val="88"/>
          <w:position w:val="-9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-23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76B70"/>
          <w:spacing w:val="0"/>
          <w:w w:val="67"/>
          <w:position w:val="-9"/>
        </w:rPr>
        <w:t>u</w:t>
      </w:r>
      <w:r>
        <w:rPr>
          <w:rFonts w:ascii="Times New Roman" w:hAnsi="Times New Roman" w:cs="Times New Roman" w:eastAsia="Times New Roman"/>
          <w:sz w:val="21"/>
          <w:szCs w:val="21"/>
          <w:color w:val="676B70"/>
          <w:spacing w:val="5"/>
          <w:w w:val="67"/>
          <w:position w:val="-9"/>
        </w:rPr>
        <w:t>d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67"/>
          <w:position w:val="-9"/>
        </w:rPr>
        <w:t>:ı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67"/>
          <w:position w:val="-9"/>
        </w:rPr>
        <w:t>J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67"/>
          <w:position w:val="-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1"/>
          <w:w w:val="67"/>
          <w:position w:val="-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59799"/>
          <w:spacing w:val="0"/>
          <w:w w:val="181"/>
          <w:position w:val="-9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959799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959799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3"/>
          <w:szCs w:val="13"/>
          <w:color w:val="4D4D4D"/>
          <w:spacing w:val="0"/>
          <w:w w:val="100"/>
          <w:position w:val="-9"/>
        </w:rPr>
        <w:t>ıı</w:t>
      </w:r>
      <w:r>
        <w:rPr>
          <w:rFonts w:ascii="Times New Roman" w:hAnsi="Times New Roman" w:cs="Times New Roman" w:eastAsia="Times New Roman"/>
          <w:sz w:val="13"/>
          <w:szCs w:val="13"/>
          <w:color w:val="4D4D4D"/>
          <w:spacing w:val="-8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676B70"/>
          <w:spacing w:val="0"/>
          <w:w w:val="133"/>
          <w:position w:val="-9"/>
        </w:rPr>
        <w:t>h,</w:t>
      </w:r>
      <w:r>
        <w:rPr>
          <w:rFonts w:ascii="Times New Roman" w:hAnsi="Times New Roman" w:cs="Times New Roman" w:eastAsia="Times New Roman"/>
          <w:sz w:val="13"/>
          <w:szCs w:val="13"/>
          <w:color w:val="B1B1B1"/>
          <w:spacing w:val="0"/>
          <w:w w:val="133"/>
          <w:position w:val="-9"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B1B1B1"/>
          <w:spacing w:val="0"/>
          <w:w w:val="133"/>
          <w:position w:val="-9"/>
        </w:rPr>
        <w:t>  </w:t>
      </w:r>
      <w:r>
        <w:rPr>
          <w:rFonts w:ascii="Times New Roman" w:hAnsi="Times New Roman" w:cs="Times New Roman" w:eastAsia="Times New Roman"/>
          <w:sz w:val="13"/>
          <w:szCs w:val="13"/>
          <w:color w:val="B1B1B1"/>
          <w:spacing w:val="37"/>
          <w:w w:val="133"/>
          <w:position w:val="-9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59799"/>
          <w:spacing w:val="-4"/>
          <w:w w:val="99"/>
          <w:position w:val="-9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959799"/>
          <w:spacing w:val="-4"/>
          <w:w w:val="118"/>
          <w:position w:val="-9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4D4D4D"/>
          <w:spacing w:val="0"/>
          <w:w w:val="167"/>
          <w:position w:val="-9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4D4D4D"/>
          <w:spacing w:val="0"/>
          <w:w w:val="100"/>
          <w:position w:val="-9"/>
        </w:rPr>
        <w:t>  </w:t>
      </w:r>
      <w:r>
        <w:rPr>
          <w:rFonts w:ascii="Times New Roman" w:hAnsi="Times New Roman" w:cs="Times New Roman" w:eastAsia="Times New Roman"/>
          <w:sz w:val="13"/>
          <w:szCs w:val="13"/>
          <w:color w:val="4D4D4D"/>
          <w:spacing w:val="-13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E8082"/>
          <w:spacing w:val="-8"/>
          <w:w w:val="172"/>
          <w:position w:val="-9"/>
        </w:rPr>
        <w:t>}</w:t>
      </w:r>
      <w:r>
        <w:rPr>
          <w:rFonts w:ascii="Times New Roman" w:hAnsi="Times New Roman" w:cs="Times New Roman" w:eastAsia="Times New Roman"/>
          <w:sz w:val="13"/>
          <w:szCs w:val="13"/>
          <w:color w:val="5B649A"/>
          <w:spacing w:val="0"/>
          <w:w w:val="531"/>
          <w:position w:val="-9"/>
        </w:rPr>
        <w:t>\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320" w:right="260"/>
        </w:sectPr>
      </w:pPr>
      <w:rPr/>
    </w:p>
    <w:p>
      <w:pPr>
        <w:spacing w:before="0" w:after="0" w:line="256" w:lineRule="exact"/>
        <w:ind w:right="-20"/>
        <w:jc w:val="righ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2F2F2F"/>
          <w:spacing w:val="0"/>
          <w:w w:val="62"/>
          <w:b/>
          <w:bCs/>
          <w:position w:val="3"/>
        </w:rPr>
        <w:t>,.</w:t>
      </w:r>
      <w:r>
        <w:rPr>
          <w:rFonts w:ascii="Times New Roman" w:hAnsi="Times New Roman" w:cs="Times New Roman" w:eastAsia="Times New Roman"/>
          <w:sz w:val="12"/>
          <w:szCs w:val="12"/>
          <w:color w:val="2F2F2F"/>
          <w:spacing w:val="-9"/>
          <w:w w:val="62"/>
          <w:b/>
          <w:bCs/>
          <w:position w:val="3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7E8082"/>
          <w:spacing w:val="0"/>
          <w:w w:val="62"/>
          <w:b/>
          <w:bCs/>
          <w:position w:val="3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7E8082"/>
          <w:spacing w:val="1"/>
          <w:w w:val="62"/>
          <w:b/>
          <w:bCs/>
          <w:position w:val="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0"/>
          <w:w w:val="62"/>
          <w:b/>
          <w:bCs/>
          <w:position w:val="3"/>
        </w:rPr>
        <w:t>ı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0"/>
          <w:w w:val="62"/>
          <w:b/>
          <w:bCs/>
          <w:position w:val="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2"/>
          <w:w w:val="62"/>
          <w:b/>
          <w:bCs/>
          <w:position w:val="3"/>
        </w:rPr>
        <w:t> </w:t>
      </w:r>
      <w:r>
        <w:rPr>
          <w:rFonts w:ascii="Arial" w:hAnsi="Arial" w:cs="Arial" w:eastAsia="Arial"/>
          <w:sz w:val="34"/>
          <w:szCs w:val="34"/>
          <w:color w:val="B1B1B1"/>
          <w:spacing w:val="0"/>
          <w:w w:val="100"/>
          <w:position w:val="-7"/>
        </w:rPr>
        <w:t>.</w:t>
      </w:r>
      <w:r>
        <w:rPr>
          <w:rFonts w:ascii="Arial" w:hAnsi="Arial" w:cs="Arial" w:eastAsia="Arial"/>
          <w:sz w:val="34"/>
          <w:szCs w:val="34"/>
          <w:color w:val="B1B1B1"/>
          <w:spacing w:val="44"/>
          <w:w w:val="100"/>
          <w:position w:val="-7"/>
        </w:rPr>
        <w:t> </w:t>
      </w:r>
      <w:r>
        <w:rPr>
          <w:rFonts w:ascii="Arial" w:hAnsi="Arial" w:cs="Arial" w:eastAsia="Arial"/>
          <w:sz w:val="34"/>
          <w:szCs w:val="34"/>
          <w:color w:val="B1B1B1"/>
          <w:spacing w:val="0"/>
          <w:w w:val="30"/>
          <w:position w:val="-7"/>
        </w:rPr>
        <w:t>•.'</w:t>
      </w:r>
      <w:r>
        <w:rPr>
          <w:rFonts w:ascii="Arial" w:hAnsi="Arial" w:cs="Arial" w:eastAsia="Arial"/>
          <w:sz w:val="34"/>
          <w:szCs w:val="34"/>
          <w:color w:val="B1B1B1"/>
          <w:spacing w:val="0"/>
          <w:w w:val="30"/>
          <w:position w:val="-7"/>
        </w:rPr>
        <w:t> </w:t>
      </w:r>
      <w:r>
        <w:rPr>
          <w:rFonts w:ascii="Arial" w:hAnsi="Arial" w:cs="Arial" w:eastAsia="Arial"/>
          <w:sz w:val="34"/>
          <w:szCs w:val="34"/>
          <w:color w:val="B1B1B1"/>
          <w:spacing w:val="18"/>
          <w:w w:val="30"/>
          <w:position w:val="-7"/>
        </w:rPr>
        <w:t> </w:t>
      </w:r>
      <w:r>
        <w:rPr>
          <w:rFonts w:ascii="Arial" w:hAnsi="Arial" w:cs="Arial" w:eastAsia="Arial"/>
          <w:sz w:val="34"/>
          <w:szCs w:val="34"/>
          <w:color w:val="2F2F2F"/>
          <w:spacing w:val="-15"/>
          <w:w w:val="39"/>
          <w:position w:val="-7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959799"/>
          <w:spacing w:val="-22"/>
          <w:w w:val="145"/>
          <w:position w:val="3"/>
        </w:rPr>
        <w:t>.</w:t>
      </w:r>
      <w:r>
        <w:rPr>
          <w:rFonts w:ascii="Arial" w:hAnsi="Arial" w:cs="Arial" w:eastAsia="Arial"/>
          <w:sz w:val="34"/>
          <w:szCs w:val="34"/>
          <w:color w:val="2F2F2F"/>
          <w:spacing w:val="-15"/>
          <w:w w:val="38"/>
          <w:position w:val="-7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-23"/>
          <w:w w:val="93"/>
          <w:position w:val="3"/>
        </w:rPr>
        <w:t>.</w:t>
      </w:r>
      <w:r>
        <w:rPr>
          <w:rFonts w:ascii="Arial" w:hAnsi="Arial" w:cs="Arial" w:eastAsia="Arial"/>
          <w:sz w:val="34"/>
          <w:szCs w:val="34"/>
          <w:color w:val="B1B1B1"/>
          <w:spacing w:val="-58"/>
          <w:w w:val="68"/>
          <w:position w:val="-7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0"/>
          <w:w w:val="93"/>
          <w:position w:val="3"/>
        </w:rPr>
        <w:t>,,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56" w:lineRule="exact"/>
        <w:ind w:right="-20"/>
        <w:jc w:val="left"/>
        <w:rPr>
          <w:rFonts w:ascii="Arial" w:hAnsi="Arial" w:cs="Arial" w:eastAsia="Arial"/>
          <w:sz w:val="34"/>
          <w:szCs w:val="34"/>
        </w:rPr>
      </w:pPr>
      <w:rPr/>
      <w:r>
        <w:rPr/>
        <w:br w:type="column"/>
      </w:r>
      <w:r>
        <w:rPr>
          <w:rFonts w:ascii="Arial" w:hAnsi="Arial" w:cs="Arial" w:eastAsia="Arial"/>
          <w:sz w:val="34"/>
          <w:szCs w:val="34"/>
          <w:color w:val="959799"/>
          <w:spacing w:val="-61"/>
          <w:w w:val="69"/>
          <w:position w:val="-7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0"/>
          <w:w w:val="77"/>
          <w:position w:val="3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1"/>
          <w:w w:val="77"/>
          <w:position w:val="3"/>
        </w:rPr>
        <w:t>.</w:t>
      </w:r>
      <w:r>
        <w:rPr>
          <w:rFonts w:ascii="Arial" w:hAnsi="Arial" w:cs="Arial" w:eastAsia="Arial"/>
          <w:sz w:val="34"/>
          <w:szCs w:val="34"/>
          <w:color w:val="959799"/>
          <w:spacing w:val="0"/>
          <w:w w:val="69"/>
          <w:position w:val="-7"/>
        </w:rPr>
        <w:t>,</w:t>
      </w:r>
      <w:r>
        <w:rPr>
          <w:rFonts w:ascii="Arial" w:hAnsi="Arial" w:cs="Arial" w:eastAsia="Arial"/>
          <w:sz w:val="34"/>
          <w:szCs w:val="34"/>
          <w:color w:val="959799"/>
          <w:spacing w:val="28"/>
          <w:w w:val="100"/>
          <w:position w:val="-7"/>
        </w:rPr>
        <w:t> </w:t>
      </w:r>
      <w:r>
        <w:rPr>
          <w:rFonts w:ascii="Arial" w:hAnsi="Arial" w:cs="Arial" w:eastAsia="Arial"/>
          <w:sz w:val="34"/>
          <w:szCs w:val="34"/>
          <w:color w:val="959799"/>
          <w:spacing w:val="0"/>
          <w:w w:val="57"/>
          <w:position w:val="-7"/>
        </w:rPr>
        <w:t>-</w:t>
      </w:r>
      <w:r>
        <w:rPr>
          <w:rFonts w:ascii="Arial" w:hAnsi="Arial" w:cs="Arial" w:eastAsia="Arial"/>
          <w:sz w:val="34"/>
          <w:szCs w:val="34"/>
          <w:color w:val="959799"/>
          <w:spacing w:val="0"/>
          <w:w w:val="57"/>
          <w:position w:val="-7"/>
        </w:rPr>
        <w:t> </w:t>
      </w:r>
      <w:r>
        <w:rPr>
          <w:rFonts w:ascii="Arial" w:hAnsi="Arial" w:cs="Arial" w:eastAsia="Arial"/>
          <w:sz w:val="34"/>
          <w:szCs w:val="34"/>
          <w:color w:val="959799"/>
          <w:spacing w:val="3"/>
          <w:w w:val="57"/>
          <w:position w:val="-7"/>
        </w:rPr>
        <w:t> </w:t>
      </w:r>
      <w:r>
        <w:rPr>
          <w:rFonts w:ascii="Arial" w:hAnsi="Arial" w:cs="Arial" w:eastAsia="Arial"/>
          <w:sz w:val="34"/>
          <w:szCs w:val="34"/>
          <w:color w:val="7E8082"/>
          <w:spacing w:val="0"/>
          <w:w w:val="57"/>
          <w:position w:val="-7"/>
        </w:rPr>
        <w:t>,.p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260"/>
          <w:cols w:num="2" w:equalWidth="0">
            <w:col w:w="8860" w:space="296"/>
            <w:col w:w="2184"/>
          </w:cols>
        </w:sectPr>
      </w:pPr>
      <w:rPr/>
    </w:p>
    <w:p>
      <w:pPr>
        <w:spacing w:before="0" w:after="0" w:line="12" w:lineRule="exact"/>
        <w:ind w:right="1614"/>
        <w:jc w:val="right"/>
        <w:tabs>
          <w:tab w:pos="380" w:val="left"/>
          <w:tab w:pos="1040" w:val="left"/>
          <w:tab w:pos="1360" w:val="left"/>
        </w:tabs>
        <w:rPr>
          <w:rFonts w:ascii="Arial" w:hAnsi="Arial" w:cs="Arial" w:eastAsia="Arial"/>
          <w:sz w:val="5"/>
          <w:szCs w:val="5"/>
        </w:rPr>
      </w:pPr>
      <w:rPr/>
      <w:r>
        <w:rPr>
          <w:rFonts w:ascii="Arial" w:hAnsi="Arial" w:cs="Arial" w:eastAsia="Arial"/>
          <w:sz w:val="10"/>
          <w:szCs w:val="10"/>
          <w:color w:val="959799"/>
          <w:w w:val="308"/>
          <w:position w:val="-7"/>
        </w:rPr>
        <w:t>,</w:t>
      </w:r>
      <w:r>
        <w:rPr>
          <w:rFonts w:ascii="Arial" w:hAnsi="Arial" w:cs="Arial" w:eastAsia="Arial"/>
          <w:sz w:val="10"/>
          <w:szCs w:val="10"/>
          <w:color w:val="959799"/>
          <w:w w:val="100"/>
          <w:position w:val="-7"/>
        </w:rPr>
        <w:tab/>
      </w:r>
      <w:r>
        <w:rPr>
          <w:rFonts w:ascii="Arial" w:hAnsi="Arial" w:cs="Arial" w:eastAsia="Arial"/>
          <w:sz w:val="10"/>
          <w:szCs w:val="10"/>
          <w:color w:val="959799"/>
          <w:w w:val="100"/>
          <w:position w:val="-7"/>
        </w:rPr>
      </w:r>
      <w:r>
        <w:rPr>
          <w:rFonts w:ascii="Arial" w:hAnsi="Arial" w:cs="Arial" w:eastAsia="Arial"/>
          <w:sz w:val="10"/>
          <w:szCs w:val="10"/>
          <w:color w:val="4D4D4D"/>
          <w:spacing w:val="0"/>
          <w:w w:val="75"/>
          <w:i/>
          <w:position w:val="-7"/>
        </w:rPr>
        <w:t>J</w:t>
      </w:r>
      <w:r>
        <w:rPr>
          <w:rFonts w:ascii="Arial" w:hAnsi="Arial" w:cs="Arial" w:eastAsia="Arial"/>
          <w:sz w:val="10"/>
          <w:szCs w:val="10"/>
          <w:color w:val="4D4D4D"/>
          <w:spacing w:val="0"/>
          <w:w w:val="75"/>
          <w:i/>
          <w:position w:val="-7"/>
        </w:rPr>
        <w:t>   </w:t>
      </w:r>
      <w:r>
        <w:rPr>
          <w:rFonts w:ascii="Arial" w:hAnsi="Arial" w:cs="Arial" w:eastAsia="Arial"/>
          <w:sz w:val="10"/>
          <w:szCs w:val="10"/>
          <w:color w:val="4D4D4D"/>
          <w:spacing w:val="11"/>
          <w:w w:val="75"/>
          <w:i/>
          <w:position w:val="-7"/>
        </w:rPr>
        <w:t> </w:t>
      </w:r>
      <w:r>
        <w:rPr>
          <w:rFonts w:ascii="Arial" w:hAnsi="Arial" w:cs="Arial" w:eastAsia="Arial"/>
          <w:sz w:val="5"/>
          <w:szCs w:val="5"/>
          <w:color w:val="B1B1B1"/>
          <w:spacing w:val="0"/>
          <w:w w:val="238"/>
          <w:i/>
          <w:position w:val="-7"/>
        </w:rPr>
        <w:t>l</w:t>
      </w:r>
      <w:r>
        <w:rPr>
          <w:rFonts w:ascii="Arial" w:hAnsi="Arial" w:cs="Arial" w:eastAsia="Arial"/>
          <w:sz w:val="5"/>
          <w:szCs w:val="5"/>
          <w:color w:val="B1B1B1"/>
          <w:spacing w:val="0"/>
          <w:w w:val="100"/>
          <w:i/>
          <w:position w:val="-7"/>
        </w:rPr>
        <w:tab/>
      </w:r>
      <w:r>
        <w:rPr>
          <w:rFonts w:ascii="Arial" w:hAnsi="Arial" w:cs="Arial" w:eastAsia="Arial"/>
          <w:sz w:val="5"/>
          <w:szCs w:val="5"/>
          <w:color w:val="B1B1B1"/>
          <w:spacing w:val="0"/>
          <w:w w:val="100"/>
          <w:i/>
          <w:position w:val="-7"/>
        </w:rPr>
      </w:r>
      <w:r>
        <w:rPr>
          <w:rFonts w:ascii="Arial" w:hAnsi="Arial" w:cs="Arial" w:eastAsia="Arial"/>
          <w:sz w:val="5"/>
          <w:szCs w:val="5"/>
          <w:color w:val="959799"/>
          <w:spacing w:val="0"/>
          <w:w w:val="128"/>
          <w:position w:val="-7"/>
        </w:rPr>
        <w:t>...</w:t>
      </w:r>
      <w:r>
        <w:rPr>
          <w:rFonts w:ascii="Arial" w:hAnsi="Arial" w:cs="Arial" w:eastAsia="Arial"/>
          <w:sz w:val="5"/>
          <w:szCs w:val="5"/>
          <w:color w:val="959799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5"/>
          <w:szCs w:val="5"/>
          <w:color w:val="959799"/>
          <w:spacing w:val="0"/>
          <w:w w:val="100"/>
          <w:position w:val="-7"/>
        </w:rPr>
      </w:r>
      <w:r>
        <w:rPr>
          <w:rFonts w:ascii="Arial" w:hAnsi="Arial" w:cs="Arial" w:eastAsia="Arial"/>
          <w:sz w:val="5"/>
          <w:szCs w:val="5"/>
          <w:color w:val="7E8082"/>
          <w:spacing w:val="0"/>
          <w:w w:val="151"/>
          <w:position w:val="-7"/>
        </w:rPr>
        <w:t>•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320" w:right="260"/>
        </w:sectPr>
      </w:pPr>
      <w:rPr/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/>
        <w:pict>
          <v:group style="position:absolute;margin-left:20.19219pt;margin-top:36.923546pt;width:558.572319pt;height:762.261304pt;mso-position-horizontal-relative:page;mso-position-vertical-relative:page;z-index:-15714" coordorigin="404,738" coordsize="11171,15245">
            <v:group style="position:absolute;left:434;top:764;width:2;height:15205" coordorigin="434,764" coordsize="2,15205">
              <v:shape style="position:absolute;left:434;top:764;width:2;height:15205" coordorigin="434,764" coordsize="0,15205" path="m434,15970l434,764e" filled="f" stroked="t" strokeweight=".939172pt" strokecolor="#444444">
                <v:path arrowok="t"/>
              </v:shape>
            </v:group>
            <v:group style="position:absolute;left:1982;top:779;width:249;height:2" coordorigin="1982,779" coordsize="249,2">
              <v:shape style="position:absolute;left:1982;top:779;width:249;height:2" coordorigin="1982,779" coordsize="249,0" path="m1982,779l2231,779e" filled="f" stroked="t" strokeweight=".469586pt" strokecolor="#4B4B4B">
                <v:path arrowok="t"/>
              </v:shape>
            </v:group>
            <v:group style="position:absolute;left:2207;top:774;width:2;height:1021" coordorigin="2207,774" coordsize="2,1021">
              <v:shape style="position:absolute;left:2207;top:774;width:2;height:1021" coordorigin="2207,774" coordsize="0,1021" path="m2207,1794l2207,774e" filled="f" stroked="t" strokeweight=".704379pt" strokecolor="#707070">
                <v:path arrowok="t"/>
              </v:shape>
            </v:group>
            <v:group style="position:absolute;left:7466;top:776;width:1160;height:2" coordorigin="7466,776" coordsize="1160,2">
              <v:shape style="position:absolute;left:7466;top:776;width:1160;height:2" coordorigin="7466,776" coordsize="1160,0" path="m7466,776l8626,776e" filled="f" stroked="t" strokeweight=".704379pt" strokecolor="#4B4B4B">
                <v:path arrowok="t"/>
              </v:shape>
            </v:group>
            <v:group style="position:absolute;left:8896;top:769;width:2;height:897" coordorigin="8896,769" coordsize="2,897">
              <v:shape style="position:absolute;left:8896;top:769;width:2;height:897" coordorigin="8896,769" coordsize="0,897" path="m8896,1666l8896,769e" filled="f" stroked="t" strokeweight=".939172pt" strokecolor="#484848">
                <v:path arrowok="t"/>
              </v:shape>
            </v:group>
            <v:group style="position:absolute;left:9965;top:764;width:2;height:446" coordorigin="9965,764" coordsize="2,446">
              <v:shape style="position:absolute;left:9965;top:764;width:2;height:446" coordorigin="9965,764" coordsize="0,446" path="m9965,1211l9965,764e" filled="f" stroked="t" strokeweight="2.582722pt" strokecolor="#38443F">
                <v:path arrowok="t"/>
              </v:shape>
            </v:group>
            <v:group style="position:absolute;left:418;top:774;width:11110;height:2" coordorigin="418,774" coordsize="11110,2">
              <v:shape style="position:absolute;left:418;top:774;width:11110;height:2" coordorigin="418,774" coordsize="11110,0" path="m418,774l11528,774e" filled="f" stroked="t" strokeweight=".704379pt" strokecolor="#575457">
                <v:path arrowok="t"/>
              </v:shape>
            </v:group>
            <v:group style="position:absolute;left:11526;top:760;width:2;height:3651" coordorigin="11526,760" coordsize="2,3651">
              <v:shape style="position:absolute;left:11526;top:760;width:2;height:3651" coordorigin="11526,760" coordsize="0,3651" path="m11526,4410l11526,760e" filled="f" stroked="t" strokeweight=".939172pt" strokecolor="#484848">
                <v:path arrowok="t"/>
              </v:shape>
            </v:group>
            <v:group style="position:absolute;left:425;top:1438;width:2;height:228" coordorigin="425,1438" coordsize="2,228">
              <v:shape style="position:absolute;left:425;top:1438;width:2;height:228" coordorigin="425,1438" coordsize="0,228" path="m425,1666l425,1438e" filled="f" stroked="t" strokeweight=".469586pt" strokecolor="#232323">
                <v:path arrowok="t"/>
              </v:shape>
            </v:group>
            <v:group style="position:absolute;left:8899;top:1609;width:2;height:185" coordorigin="8899,1609" coordsize="2,185">
              <v:shape style="position:absolute;left:8899;top:1609;width:2;height:185" coordorigin="8899,1609" coordsize="0,185" path="m8899,1794l8899,1609e" filled="f" stroked="t" strokeweight=".469586pt" strokecolor="#2B2B2B">
                <v:path arrowok="t"/>
              </v:shape>
            </v:group>
            <v:group style="position:absolute;left:418;top:1946;width:1620;height:2" coordorigin="418,1946" coordsize="1620,2">
              <v:shape style="position:absolute;left:418;top:1946;width:1620;height:2" coordorigin="418,1946" coordsize="1620,0" path="m418,1946l2038,1946e" filled="f" stroked="t" strokeweight=".704379pt" strokecolor="#4B4B4B">
                <v:path arrowok="t"/>
              </v:shape>
            </v:group>
            <v:group style="position:absolute;left:2207;top:1737;width:2;height:214" coordorigin="2207,1737" coordsize="2,214">
              <v:shape style="position:absolute;left:2207;top:1737;width:2;height:214" coordorigin="2207,1737" coordsize="0,214" path="m2207,1951l2207,1737e" filled="f" stroked="t" strokeweight=".469586pt" strokecolor="#3F3F3F">
                <v:path arrowok="t"/>
              </v:shape>
            </v:group>
            <v:group style="position:absolute;left:1982;top:1939;width:9551;height:2" coordorigin="1982,1939" coordsize="9551,2">
              <v:shape style="position:absolute;left:1982;top:1939;width:9551;height:2" coordorigin="1982,1939" coordsize="9551,0" path="m1982,1939l11533,1939e" filled="f" stroked="t" strokeweight=".939172pt" strokecolor="#484848">
                <v:path arrowok="t"/>
              </v:shape>
            </v:group>
            <v:group style="position:absolute;left:8901;top:1737;width:2;height:209" coordorigin="8901,1737" coordsize="2,209">
              <v:shape style="position:absolute;left:8901;top:1737;width:2;height:209" coordorigin="8901,1737" coordsize="0,209" path="m8901,1946l8901,1737e" filled="f" stroked="t" strokeweight=".939172pt" strokecolor="#545454">
                <v:path arrowok="t"/>
              </v:shape>
            </v:group>
            <v:group style="position:absolute;left:423;top:2174;width:11110;height:2" coordorigin="423,2174" coordsize="11110,2">
              <v:shape style="position:absolute;left:423;top:2174;width:11110;height:2" coordorigin="423,2174" coordsize="11110,0" path="m423,2174l11533,2174e" filled="f" stroked="t" strokeweight=".939172pt" strokecolor="#484848">
                <v:path arrowok="t"/>
              </v:shape>
            </v:group>
            <v:group style="position:absolute;left:418;top:2414;width:11115;height:2" coordorigin="418,2414" coordsize="11115,2">
              <v:shape style="position:absolute;left:418;top:2414;width:11115;height:2" coordorigin="418,2414" coordsize="11115,0" path="m418,2414l11533,2414e" filled="f" stroked="t" strokeweight=".939172pt" strokecolor="#484848">
                <v:path arrowok="t"/>
              </v:shape>
            </v:group>
            <v:group style="position:absolute;left:427;top:2359;width:2;height:456" coordorigin="427,2359" coordsize="2,456">
              <v:shape style="position:absolute;left:427;top:2359;width:2;height:456" coordorigin="427,2359" coordsize="0,456" path="m427,2815l427,2359e" filled="f" stroked="t" strokeweight="1.173965pt" strokecolor="#575757">
                <v:path arrowok="t"/>
              </v:shape>
            </v:group>
            <v:group style="position:absolute;left:413;top:2651;width:11124;height:2" coordorigin="413,2651" coordsize="11124,2">
              <v:shape style="position:absolute;left:413;top:2651;width:11124;height:2" coordorigin="413,2651" coordsize="11124,0" path="m413,2651l11538,2651e" filled="f" stroked="t" strokeweight=".939172pt" strokecolor="#484848">
                <v:path arrowok="t"/>
              </v:shape>
            </v:group>
            <v:group style="position:absolute;left:418;top:2896;width:11115;height:2" coordorigin="418,2896" coordsize="11115,2">
              <v:shape style="position:absolute;left:418;top:2896;width:11115;height:2" coordorigin="418,2896" coordsize="11115,0" path="m418,2896l11533,2896e" filled="f" stroked="t" strokeweight=".939172pt" strokecolor="#444444">
                <v:path arrowok="t"/>
              </v:shape>
            </v:group>
            <v:group style="position:absolute;left:418;top:3136;width:11120;height:2" coordorigin="418,3136" coordsize="11120,2">
              <v:shape style="position:absolute;left:418;top:3136;width:11120;height:2" coordorigin="418,3136" coordsize="11120,0" path="m418,3136l11538,3136e" filled="f" stroked="t" strokeweight=".939172pt" strokecolor="#444444">
                <v:path arrowok="t"/>
              </v:shape>
            </v:group>
            <v:group style="position:absolute;left:3670;top:3133;width:2;height:750" coordorigin="3670,3133" coordsize="2,750">
              <v:shape style="position:absolute;left:3670;top:3133;width:2;height:750" coordorigin="3670,3133" coordsize="0,750" path="m3670,3883l3670,3133e" filled="f" stroked="t" strokeweight=".939172pt" strokecolor="#3B3B3B">
                <v:path arrowok="t"/>
              </v:shape>
            </v:group>
            <v:group style="position:absolute;left:6746;top:3124;width:2;height:760" coordorigin="6746,3124" coordsize="2,760">
              <v:shape style="position:absolute;left:6746;top:3124;width:2;height:760" coordorigin="6746,3124" coordsize="0,760" path="m6746,3883l6746,3124e" filled="f" stroked="t" strokeweight=".939172pt" strokecolor="#3F3F3F">
                <v:path arrowok="t"/>
              </v:shape>
            </v:group>
            <v:group style="position:absolute;left:11528;top:2991;width:2;height:404" coordorigin="11528,2991" coordsize="2,404">
              <v:shape style="position:absolute;left:11528;top:2991;width:2;height:404" coordorigin="11528,2991" coordsize="0,404" path="m11528,3394l11528,2991e" filled="f" stroked="t" strokeweight=".939172pt" strokecolor="#4B4B4B">
                <v:path arrowok="t"/>
              </v:shape>
            </v:group>
            <v:group style="position:absolute;left:3658;top:3560;width:3066;height:2" coordorigin="3658,3560" coordsize="3066,2">
              <v:shape style="position:absolute;left:3658;top:3560;width:3066;height:2" coordorigin="3658,3560" coordsize="3066,0" path="m3658,3560l6724,3560e" filled="f" stroked="t" strokeweight=".704379pt" strokecolor="#707070">
                <v:path arrowok="t"/>
              </v:shape>
            </v:group>
            <v:group style="position:absolute;left:6044;top:3558;width:728;height:2" coordorigin="6044,3558" coordsize="728,2">
              <v:shape style="position:absolute;left:6044;top:3558;width:728;height:2" coordorigin="6044,3558" coordsize="728,0" path="m6044,3558l6771,3558e" filled="f" stroked="t" strokeweight=".939172pt" strokecolor="#A3A3A3">
                <v:path arrowok="t"/>
              </v:shape>
            </v:group>
            <v:group style="position:absolute;left:6696;top:3556;width:4846;height:2" coordorigin="6696,3556" coordsize="4846,2">
              <v:shape style="position:absolute;left:6696;top:3556;width:4846;height:2" coordorigin="6696,3556" coordsize="4846,0" path="m6696,3556l11542,3556e" filled="f" stroked="t" strokeweight=".939172pt" strokecolor="#484848">
                <v:path arrowok="t"/>
              </v:shape>
            </v:group>
            <v:group style="position:absolute;left:423;top:3876;width:3273;height:2" coordorigin="423,3876" coordsize="3273,2">
              <v:shape style="position:absolute;left:423;top:3876;width:3273;height:2" coordorigin="423,3876" coordsize="3273,0" path="m423,3876l3696,3876e" filled="f" stroked="t" strokeweight=".939172pt" strokecolor="#444444">
                <v:path arrowok="t"/>
              </v:shape>
            </v:group>
            <v:group style="position:absolute;left:1024;top:3864;width:5795;height:2" coordorigin="1024,3864" coordsize="5795,2">
              <v:shape style="position:absolute;left:1024;top:3864;width:5795;height:2" coordorigin="1024,3864" coordsize="5795,0" path="m1024,3864l6818,3864e" filled="f" stroked="t" strokeweight="1.408757pt" strokecolor="#3F3F3F">
                <v:path arrowok="t"/>
              </v:shape>
            </v:group>
            <v:group style="position:absolute;left:6696;top:3867;width:4846;height:2" coordorigin="6696,3867" coordsize="4846,2">
              <v:shape style="position:absolute;left:6696;top:3867;width:4846;height:2" coordorigin="6696,3867" coordsize="4846,0" path="m6696,3867l11542,3867e" filled="f" stroked="t" strokeweight=".939172pt" strokecolor="#484848">
                <v:path arrowok="t"/>
              </v:shape>
            </v:group>
            <v:group style="position:absolute;left:418;top:4149;width:9720;height:2" coordorigin="418,4149" coordsize="9720,2">
              <v:shape style="position:absolute;left:418;top:4149;width:9720;height:2" coordorigin="418,4149" coordsize="9720,0" path="m418,4149l10138,4149e" filled="f" stroked="t" strokeweight=".939172pt" strokecolor="#484848">
                <v:path arrowok="t"/>
              </v:shape>
            </v:group>
            <v:group style="position:absolute;left:10082;top:4142;width:352;height:2" coordorigin="10082,4142" coordsize="352,2">
              <v:shape style="position:absolute;left:10082;top:4142;width:352;height:2" coordorigin="10082,4142" coordsize="352,0" path="m10082,4142l10434,4142e" filled="f" stroked="t" strokeweight=".469586pt" strokecolor="#343434">
                <v:path arrowok="t"/>
              </v:shape>
            </v:group>
            <v:group style="position:absolute;left:10340;top:4142;width:1202;height:2" coordorigin="10340,4142" coordsize="1202,2">
              <v:shape style="position:absolute;left:10340;top:4142;width:1202;height:2" coordorigin="10340,4142" coordsize="1202,0" path="m10340,4142l11542,4142e" filled="f" stroked="t" strokeweight=".939172pt" strokecolor="#484848">
                <v:path arrowok="t"/>
              </v:shape>
            </v:group>
            <v:group style="position:absolute;left:2209;top:3869;width:2;height:10140" coordorigin="2209,3869" coordsize="2,10140">
              <v:shape style="position:absolute;left:2209;top:3869;width:2;height:10140" coordorigin="2209,3869" coordsize="0,10140" path="m2209,14009l2209,3869e" filled="f" stroked="t" strokeweight=".939172pt" strokecolor="#3F3F3F">
                <v:path arrowok="t"/>
              </v:shape>
            </v:group>
            <v:group style="position:absolute;left:2198;top:4386;width:9345;height:2" coordorigin="2198,4386" coordsize="9345,2">
              <v:shape style="position:absolute;left:2198;top:4386;width:9345;height:2" coordorigin="2198,4386" coordsize="9345,0" path="m2198,4386l11542,4386e" filled="f" stroked="t" strokeweight=".939172pt" strokecolor="#484848">
                <v:path arrowok="t"/>
              </v:shape>
            </v:group>
            <v:group style="position:absolute;left:4729;top:4382;width:2;height:755" coordorigin="4729,4382" coordsize="2,755">
              <v:shape style="position:absolute;left:4729;top:4382;width:2;height:755" coordorigin="4729,4382" coordsize="0,755" path="m4729,5136l4729,4382e" filled="f" stroked="t" strokeweight=".704379pt" strokecolor="#444444">
                <v:path arrowok="t"/>
              </v:shape>
            </v:group>
            <v:group style="position:absolute;left:7591;top:4372;width:2;height:503" coordorigin="7591,4372" coordsize="2,503">
              <v:shape style="position:absolute;left:7591;top:4372;width:2;height:503" coordorigin="7591,4372" coordsize="0,503" path="m7591,4875l7591,4372e" filled="f" stroked="t" strokeweight=".939172pt" strokecolor="#444444">
                <v:path arrowok="t"/>
              </v:shape>
            </v:group>
            <v:group style="position:absolute;left:4719;top:4866;width:6823;height:2" coordorigin="4719,4866" coordsize="6823,2">
              <v:shape style="position:absolute;left:4719;top:4866;width:6823;height:2" coordorigin="4719,4866" coordsize="6823,0" path="m4719,4866l11542,4866e" filled="f" stroked="t" strokeweight=".939172pt" strokecolor="#444444">
                <v:path arrowok="t"/>
              </v:shape>
            </v:group>
            <v:group style="position:absolute;left:11542;top:769;width:2;height:15182" coordorigin="11542,769" coordsize="2,15182">
              <v:shape style="position:absolute;left:11542;top:769;width:2;height:15182" coordorigin="11542,769" coordsize="0,15182" path="m11542,15951l11542,769e" filled="f" stroked="t" strokeweight=".704379pt" strokecolor="#484848">
                <v:path arrowok="t"/>
              </v:shape>
            </v:group>
            <v:group style="position:absolute;left:4724;top:5103;width:6823;height:2" coordorigin="4724,5103" coordsize="6823,2">
              <v:shape style="position:absolute;left:4724;top:5103;width:6823;height:2" coordorigin="4724,5103" coordsize="6823,0" path="m4724,5103l11547,5103e" filled="f" stroked="t" strokeweight=".939172pt" strokecolor="#4F4F4F">
                <v:path arrowok="t"/>
              </v:shape>
            </v:group>
            <v:group style="position:absolute;left:4729;top:5065;width:2;height:299" coordorigin="4729,5065" coordsize="2,299">
              <v:shape style="position:absolute;left:4729;top:5065;width:2;height:299" coordorigin="4729,5065" coordsize="0,299" path="m4729,5364l4729,5065e" filled="f" stroked="t" strokeweight=".469586pt" strokecolor="#282828">
                <v:path arrowok="t"/>
              </v:shape>
            </v:group>
            <v:group style="position:absolute;left:4724;top:5345;width:6818;height:2" coordorigin="4724,5345" coordsize="6818,2">
              <v:shape style="position:absolute;left:4724;top:5345;width:6818;height:2" coordorigin="4724,5345" coordsize="6818,0" path="m4724,5345l11542,5345e" filled="f" stroked="t" strokeweight=".939172pt" strokecolor="#484848">
                <v:path arrowok="t"/>
              </v:shape>
            </v:group>
            <v:group style="position:absolute;left:4731;top:5307;width:2;height:1244" coordorigin="4731,5307" coordsize="2,1244">
              <v:shape style="position:absolute;left:4731;top:5307;width:2;height:1244" coordorigin="4731,5307" coordsize="0,1244" path="m4731,6551l4731,5307e" filled="f" stroked="t" strokeweight=".939172pt" strokecolor="#3F3F3F">
                <v:path arrowok="t"/>
              </v:shape>
            </v:group>
            <v:group style="position:absolute;left:2202;top:5587;width:9345;height:2" coordorigin="2202,5587" coordsize="9345,2">
              <v:shape style="position:absolute;left:2202;top:5587;width:9345;height:2" coordorigin="2202,5587" coordsize="9345,0" path="m2202,5587l11547,5587e" filled="f" stroked="t" strokeweight=".939172pt" strokecolor="#484848">
                <v:path arrowok="t"/>
              </v:shape>
            </v:group>
            <v:group style="position:absolute;left:423;top:5827;width:11124;height:2" coordorigin="423,5827" coordsize="11124,2">
              <v:shape style="position:absolute;left:423;top:5827;width:11124;height:2" coordorigin="423,5827" coordsize="11124,0" path="m423,5827l11547,5827e" filled="f" stroked="t" strokeweight=".939172pt" strokecolor="#444444">
                <v:path arrowok="t"/>
              </v:shape>
            </v:group>
            <v:group style="position:absolute;left:7596;top:5815;width:2;height:731" coordorigin="7596,5815" coordsize="2,731">
              <v:shape style="position:absolute;left:7596;top:5815;width:2;height:731" coordorigin="7596,5815" coordsize="0,731" path="m7596,6546l7596,5815e" filled="f" stroked="t" strokeweight=".939172pt" strokecolor="#444444">
                <v:path arrowok="t"/>
              </v:shape>
            </v:group>
            <v:group style="position:absolute;left:2198;top:6295;width:9349;height:2" coordorigin="2198,6295" coordsize="9349,2">
              <v:shape style="position:absolute;left:2198;top:6295;width:9349;height:2" coordorigin="2198,6295" coordsize="9349,0" path="m2198,6295l11547,6295e" filled="f" stroked="t" strokeweight=".939172pt" strokecolor="#484848">
                <v:path arrowok="t"/>
              </v:shape>
            </v:group>
            <v:group style="position:absolute;left:2198;top:6537;width:9349;height:2" coordorigin="2198,6537" coordsize="9349,2">
              <v:shape style="position:absolute;left:2198;top:6537;width:9349;height:2" coordorigin="2198,6537" coordsize="9349,0" path="m2198,6537l11547,6537e" filled="f" stroked="t" strokeweight=".939172pt" strokecolor="#444444">
                <v:path arrowok="t"/>
              </v:shape>
            </v:group>
            <v:group style="position:absolute;left:418;top:6779;width:11129;height:2" coordorigin="418,6779" coordsize="11129,2">
              <v:shape style="position:absolute;left:418;top:6779;width:11129;height:2" coordorigin="418,6779" coordsize="11129,0" path="m418,6779l11547,6779e" filled="f" stroked="t" strokeweight=".939172pt" strokecolor="#444444">
                <v:path arrowok="t"/>
              </v:shape>
            </v:group>
            <v:group style="position:absolute;left:418;top:7249;width:11134;height:2" coordorigin="418,7249" coordsize="11134,2">
              <v:shape style="position:absolute;left:418;top:7249;width:11134;height:2" coordorigin="418,7249" coordsize="11134,0" path="m418,7249l11552,7249e" filled="f" stroked="t" strokeweight=".939172pt" strokecolor="#484848">
                <v:path arrowok="t"/>
              </v:shape>
            </v:group>
            <v:group style="position:absolute;left:4733;top:7244;width:2;height:280" coordorigin="4733,7244" coordsize="2,280">
              <v:shape style="position:absolute;left:4733;top:7244;width:2;height:280" coordorigin="4733,7244" coordsize="0,280" path="m4733,7524l4733,7244e" filled="f" stroked="t" strokeweight=".469586pt" strokecolor="#2F2F2F">
                <v:path arrowok="t"/>
              </v:shape>
            </v:group>
            <v:group style="position:absolute;left:4724;top:7508;width:6823;height:2" coordorigin="4724,7508" coordsize="6823,2">
              <v:shape style="position:absolute;left:4724;top:7508;width:6823;height:2" coordorigin="4724,7508" coordsize="6823,0" path="m4724,7508l11547,7508e" filled="f" stroked="t" strokeweight=".939172pt" strokecolor="#484848">
                <v:path arrowok="t"/>
              </v:shape>
            </v:group>
            <v:group style="position:absolute;left:4733;top:7467;width:2;height:527" coordorigin="4733,7467" coordsize="2,527">
              <v:shape style="position:absolute;left:4733;top:7467;width:2;height:527" coordorigin="4733,7467" coordsize="0,527" path="m4733,7994l4733,7467e" filled="f" stroked="t" strokeweight=".704379pt" strokecolor="#3B3B3B">
                <v:path arrowok="t"/>
              </v:shape>
            </v:group>
            <v:group style="position:absolute;left:4724;top:7745;width:6828;height:2" coordorigin="4724,7745" coordsize="6828,2">
              <v:shape style="position:absolute;left:4724;top:7745;width:6828;height:2" coordorigin="4724,7745" coordsize="6828,0" path="m4724,7745l11552,7745e" filled="f" stroked="t" strokeweight=".939172pt" strokecolor="#4B4B4B">
                <v:path arrowok="t"/>
              </v:shape>
            </v:group>
            <v:group style="position:absolute;left:423;top:7985;width:11129;height:2" coordorigin="423,7985" coordsize="11129,2">
              <v:shape style="position:absolute;left:423;top:7985;width:11129;height:2" coordorigin="423,7985" coordsize="11129,0" path="m423,7985l11552,7985e" filled="f" stroked="t" strokeweight=".939172pt" strokecolor="#484848">
                <v:path arrowok="t"/>
              </v:shape>
            </v:group>
            <v:group style="position:absolute;left:423;top:8789;width:11134;height:2" coordorigin="423,8789" coordsize="11134,2">
              <v:shape style="position:absolute;left:423;top:8789;width:11134;height:2" coordorigin="423,8789" coordsize="11134,0" path="m423,8789l11557,8789e" filled="f" stroked="t" strokeweight=".939172pt" strokecolor="#484848">
                <v:path arrowok="t"/>
              </v:shape>
            </v:group>
            <v:group style="position:absolute;left:427;top:9722;width:11129;height:2" coordorigin="427,9722" coordsize="11129,2">
              <v:shape style="position:absolute;left:427;top:9722;width:11129;height:2" coordorigin="427,9722" coordsize="11129,0" path="m427,9722l11557,9722e" filled="f" stroked="t" strokeweight=".939172pt" strokecolor="#484848">
                <v:path arrowok="t"/>
              </v:shape>
            </v:group>
            <v:group style="position:absolute;left:423;top:9962;width:11134;height:2" coordorigin="423,9962" coordsize="11134,2">
              <v:shape style="position:absolute;left:423;top:9962;width:11134;height:2" coordorigin="423,9962" coordsize="11134,0" path="m423,9962l11557,9962e" filled="f" stroked="t" strokeweight=".939172pt" strokecolor="#484848">
                <v:path arrowok="t"/>
              </v:shape>
            </v:group>
            <v:group style="position:absolute;left:427;top:10199;width:11124;height:2" coordorigin="427,10199" coordsize="11124,2">
              <v:shape style="position:absolute;left:427;top:10199;width:11124;height:2" coordorigin="427,10199" coordsize="11124,0" path="m427,10199l11552,10199e" filled="f" stroked="t" strokeweight=".939172pt" strokecolor="#484848">
                <v:path arrowok="t"/>
              </v:shape>
            </v:group>
            <v:group style="position:absolute;left:11545;top:9020;width:2;height:2715" coordorigin="11545,9020" coordsize="2,2715">
              <v:shape style="position:absolute;left:11545;top:9020;width:2;height:2715" coordorigin="11545,9020" coordsize="0,2715" path="m11545,11735l11545,9020e" filled="f" stroked="t" strokeweight=".704379pt" strokecolor="#484848">
                <v:path arrowok="t"/>
              </v:shape>
            </v:group>
            <v:group style="position:absolute;left:949;top:10674;width:10608;height:2" coordorigin="949,10674" coordsize="10608,2">
              <v:shape style="position:absolute;left:949;top:10674;width:10608;height:2" coordorigin="949,10674" coordsize="10608,0" path="m949,10674l11557,10674e" filled="f" stroked="t" strokeweight=".939172pt" strokecolor="#484848">
                <v:path arrowok="t"/>
              </v:shape>
            </v:group>
            <v:group style="position:absolute;left:427;top:10914;width:10007;height:2" coordorigin="427,10914" coordsize="10007,2">
              <v:shape style="position:absolute;left:427;top:10914;width:10007;height:2" coordorigin="427,10914" coordsize="10007,0" path="m427,10914l10434,10914e" filled="f" stroked="t" strokeweight=".939172pt" strokecolor="#484848">
                <v:path arrowok="t"/>
              </v:shape>
            </v:group>
            <v:group style="position:absolute;left:10378;top:10909;width:211;height:2" coordorigin="10378,10909" coordsize="211,2">
              <v:shape style="position:absolute;left:10378;top:10909;width:211;height:2" coordorigin="10378,10909" coordsize="211,0" path="m10378,10909l10589,10909e" filled="f" stroked="t" strokeweight=".469586pt" strokecolor="#1F1F1F">
                <v:path arrowok="t"/>
              </v:shape>
            </v:group>
            <v:group style="position:absolute;left:10533;top:10909;width:1024;height:2" coordorigin="10533,10909" coordsize="1024,2">
              <v:shape style="position:absolute;left:10533;top:10909;width:1024;height:2" coordorigin="10533,10909" coordsize="1024,0" path="m10533,10909l11557,10909e" filled="f" stroked="t" strokeweight=".704379pt" strokecolor="#545454">
                <v:path arrowok="t"/>
              </v:shape>
            </v:group>
            <v:group style="position:absolute;left:418;top:11279;width:488;height:2" coordorigin="418,11279" coordsize="488,2">
              <v:shape style="position:absolute;left:418;top:11279;width:488;height:2" coordorigin="418,11279" coordsize="488,0" path="m418,11279l906,11279e" filled="f" stroked="t" strokeweight=".234793pt" strokecolor="#0C0C0C">
                <v:path arrowok="t"/>
              </v:shape>
            </v:group>
            <v:group style="position:absolute;left:902;top:10895;width:2;height:389" coordorigin="902,10895" coordsize="2,389">
              <v:shape style="position:absolute;left:902;top:10895;width:2;height:389" coordorigin="902,10895" coordsize="0,389" path="m902,11284l902,10895e" filled="f" stroked="t" strokeweight=".234793pt" strokecolor="#2B2B2B">
                <v:path arrowok="t"/>
              </v:shape>
            </v:group>
            <v:group style="position:absolute;left:902;top:11279;width:1301;height:2" coordorigin="902,11279" coordsize="1301,2">
              <v:shape style="position:absolute;left:902;top:11279;width:1301;height:2" coordorigin="902,11279" coordsize="1301,0" path="m902,11279l2202,11279e" filled="f" stroked="t" strokeweight=".234793pt" strokecolor="#282828">
                <v:path arrowok="t"/>
              </v:shape>
            </v:group>
            <v:group style="position:absolute;left:1552;top:10871;width:2;height:5103" coordorigin="1552,10871" coordsize="2,5103">
              <v:shape style="position:absolute;left:1552;top:10871;width:2;height:5103" coordorigin="1552,10871" coordsize="0,5103" path="m1552,15974l1552,10871e" filled="f" stroked="t" strokeweight=".939172pt" strokecolor="#3B3B3B">
                <v:path arrowok="t"/>
              </v:shape>
            </v:group>
            <v:group style="position:absolute;left:2184;top:11279;width:3264;height:2" coordorigin="2184,11279" coordsize="3264,2">
              <v:shape style="position:absolute;left:2184;top:11279;width:3264;height:2" coordorigin="2184,11279" coordsize="3264,0" path="m2184,11279l5447,11279e" filled="f" stroked="t" strokeweight=".234793pt" strokecolor="#4B4B4B">
                <v:path arrowok="t"/>
              </v:shape>
            </v:group>
            <v:group style="position:absolute;left:5447;top:11279;width:1287;height:2" coordorigin="5447,11279" coordsize="1287,2">
              <v:shape style="position:absolute;left:5447;top:11279;width:1287;height:2" coordorigin="5447,11279" coordsize="1287,0" path="m5447,11279l6734,11279e" filled="f" stroked="t" strokeweight=".234793pt" strokecolor="#000000">
                <v:path arrowok="t"/>
              </v:shape>
            </v:group>
            <v:group style="position:absolute;left:6734;top:11279;width:850;height:2" coordorigin="6734,11279" coordsize="850,2">
              <v:shape style="position:absolute;left:6734;top:11279;width:850;height:2" coordorigin="6734,11279" coordsize="850,0" path="m6734,11279l7584,11279e" filled="f" stroked="t" strokeweight=".234793pt" strokecolor="#3B3B3B">
                <v:path arrowok="t"/>
              </v:shape>
            </v:group>
            <v:group style="position:absolute;left:7168;top:10900;width:2;height:3200" coordorigin="7168,10900" coordsize="2,3200">
              <v:shape style="position:absolute;left:7168;top:10900;width:2;height:3200" coordorigin="7168,10900" coordsize="0,3200" path="m7168,14099l7168,10900e" filled="f" stroked="t" strokeweight=".939172pt" strokecolor="#3F3F3F">
                <v:path arrowok="t"/>
              </v:shape>
            </v:group>
            <v:group style="position:absolute;left:7584;top:11279;width:3954;height:2" coordorigin="7584,11279" coordsize="3954,2">
              <v:shape style="position:absolute;left:7584;top:11279;width:3954;height:2" coordorigin="7584,11279" coordsize="3954,0" path="m7584,11279l11538,11279e" filled="f" stroked="t" strokeweight=".234793pt" strokecolor="#000000">
                <v:path arrowok="t"/>
              </v:shape>
            </v:group>
            <v:group style="position:absolute;left:902;top:11279;width:2;height:1723" coordorigin="902,11279" coordsize="2,1723">
              <v:shape style="position:absolute;left:902;top:11279;width:2;height:1723" coordorigin="902,11279" coordsize="0,1723" path="m902,13003l902,11279e" filled="f" stroked="t" strokeweight=".234793pt" strokecolor="#000000">
                <v:path arrowok="t"/>
              </v:shape>
            </v:group>
            <v:group style="position:absolute;left:437;top:12376;width:2;height:204" coordorigin="437,12376" coordsize="2,204">
              <v:shape style="position:absolute;left:437;top:12376;width:2;height:204" coordorigin="437,12376" coordsize="0,204" path="m437,12580l437,12376e" filled="f" stroked="t" strokeweight=".469586pt" strokecolor="#1C1C1C">
                <v:path arrowok="t"/>
              </v:shape>
            </v:group>
            <v:group style="position:absolute;left:427;top:13223;width:1611;height:2" coordorigin="427,13223" coordsize="1611,2">
              <v:shape style="position:absolute;left:427;top:13223;width:1611;height:2" coordorigin="427,13223" coordsize="1611,0" path="m427,13223l2038,13223e" filled="f" stroked="t" strokeweight=".939172pt" strokecolor="#545454">
                <v:path arrowok="t"/>
              </v:shape>
            </v:group>
            <v:group style="position:absolute;left:441;top:12974;width:2;height:2995" coordorigin="441,12974" coordsize="2,2995">
              <v:shape style="position:absolute;left:441;top:12974;width:2;height:2995" coordorigin="441,12974" coordsize="0,2995" path="m441,15970l441,12974e" filled="f" stroked="t" strokeweight=".704379pt" strokecolor="#3F3F3F">
                <v:path arrowok="t"/>
              </v:shape>
            </v:group>
            <v:group style="position:absolute;left:902;top:13003;width:2;height:313" coordorigin="902,13003" coordsize="2,313">
              <v:shape style="position:absolute;left:902;top:13003;width:2;height:313" coordorigin="902,13003" coordsize="0,313" path="m902,13316l902,13003e" filled="f" stroked="t" strokeweight=".234793pt" strokecolor="#4F4F4F">
                <v:path arrowok="t"/>
              </v:shape>
            </v:group>
            <v:group style="position:absolute;left:1982;top:13221;width:244;height:2" coordorigin="1982,13221" coordsize="244,2">
              <v:shape style="position:absolute;left:1982;top:13221;width:244;height:2" coordorigin="1982,13221" coordsize="244,0" path="m1982,13221l2226,13221e" filled="f" stroked="t" strokeweight=".939172pt" strokecolor="#3F3F3F">
                <v:path arrowok="t"/>
              </v:shape>
            </v:group>
            <v:group style="position:absolute;left:1552;top:12789;width:2;height:1514" coordorigin="1552,12789" coordsize="2,1514">
              <v:shape style="position:absolute;left:1552;top:12789;width:2;height:1514" coordorigin="1552,12789" coordsize="0,1514" path="m1552,14303l1552,12789e" filled="f" stroked="t" strokeweight=".939172pt" strokecolor="#383838">
                <v:path arrowok="t"/>
              </v:shape>
            </v:group>
            <v:group style="position:absolute;left:5527;top:13881;width:1019;height:2" coordorigin="5527,13881" coordsize="1019,2">
              <v:shape style="position:absolute;left:5527;top:13881;width:1019;height:2" coordorigin="5527,13881" coordsize="1019,0" path="m5527,13881l6546,13881e" filled="f" stroked="t" strokeweight="1.408757pt" strokecolor="#484F97">
                <v:path arrowok="t"/>
              </v:shape>
            </v:group>
            <v:group style="position:absolute;left:10115;top:13221;width:2;height:138" coordorigin="10115,13221" coordsize="2,138">
              <v:shape style="position:absolute;left:10115;top:13221;width:2;height:138" coordorigin="10115,13221" coordsize="0,138" path="m10115,13359l10115,13221e" filled="f" stroked="t" strokeweight="2.347929pt" strokecolor="#5B6B9C">
                <v:path arrowok="t"/>
              </v:shape>
            </v:group>
            <v:group style="position:absolute;left:902;top:13316;width:2;height:2635" coordorigin="902,13316" coordsize="2,2635">
              <v:shape style="position:absolute;left:902;top:13316;width:2;height:2635" coordorigin="902,13316" coordsize="0,2635" path="m902,15951l902,13316e" filled="f" stroked="t" strokeweight=".234793pt" strokecolor="#000000">
                <v:path arrowok="t"/>
              </v:shape>
            </v:group>
            <v:group style="position:absolute;left:10103;top:13672;width:2;height:114" coordorigin="10103,13672" coordsize="2,114">
              <v:shape style="position:absolute;left:10103;top:13672;width:2;height:114" coordorigin="10103,13672" coordsize="0,114" path="m10103,13786l10103,13672e" filled="f" stroked="t" strokeweight="1.173965pt" strokecolor="#A3A8A8">
                <v:path arrowok="t"/>
              </v:shape>
            </v:group>
            <v:group style="position:absolute;left:6391;top:13905;width:371;height:2" coordorigin="6391,13905" coordsize="371,2">
              <v:shape style="position:absolute;left:6391;top:13905;width:371;height:2" coordorigin="6391,13905" coordsize="371,0" path="m6391,13905l6762,13905e" filled="f" stroked="t" strokeweight=".939172pt" strokecolor="#6064BC">
                <v:path arrowok="t"/>
              </v:shape>
            </v:group>
            <v:group style="position:absolute;left:6734;top:13881;width:437;height:2" coordorigin="6734,13881" coordsize="437,2">
              <v:shape style="position:absolute;left:6734;top:13881;width:437;height:2" coordorigin="6734,13881" coordsize="437,0" path="m6734,13881l7171,13881e" filled="f" stroked="t" strokeweight=".234793pt" strokecolor="#2F2F2F">
                <v:path arrowok="t"/>
              </v:shape>
            </v:group>
            <v:group style="position:absolute;left:2214;top:13928;width:2;height:171" coordorigin="2214,13928" coordsize="2,171">
              <v:shape style="position:absolute;left:2214;top:13928;width:2;height:171" coordorigin="2214,13928" coordsize="0,171" path="m2214,14099l2214,13928e" filled="f" stroked="t" strokeweight=".704379pt" strokecolor="#282828">
                <v:path arrowok="t"/>
              </v:shape>
            </v:group>
            <v:group style="position:absolute;left:2219;top:14042;width:2;height:1927" coordorigin="2219,14042" coordsize="2,1927">
              <v:shape style="position:absolute;left:2219;top:14042;width:2;height:1927" coordorigin="2219,14042" coordsize="0,1927" path="m2219,15970l2219,14042e" filled="f" stroked="t" strokeweight=".939172pt" strokecolor="#3B3B3B">
                <v:path arrowok="t"/>
              </v:shape>
            </v:group>
            <v:group style="position:absolute;left:7178;top:14042;width:2;height:1918" coordorigin="7178,14042" coordsize="2,1918">
              <v:shape style="position:absolute;left:7178;top:14042;width:2;height:1918" coordorigin="7178,14042" coordsize="0,1918" path="m7178,15960l7178,14042e" filled="f" stroked="t" strokeweight=".939172pt" strokecolor="#3F3F3F">
                <v:path arrowok="t"/>
              </v:shape>
            </v:group>
            <v:group style="position:absolute;left:1554;top:14911;width:2;height:508" coordorigin="1554,14911" coordsize="2,508">
              <v:shape style="position:absolute;left:1554;top:14911;width:2;height:508" coordorigin="1554,14911" coordsize="0,508" path="m1554,15419l1554,14911e" filled="f" stroked="t" strokeweight=".939172pt" strokecolor="#3F3F3F">
                <v:path arrowok="t"/>
              </v:shape>
            </v:group>
            <v:group style="position:absolute;left:432;top:15960;width:4325;height:2" coordorigin="432,15960" coordsize="4325,2">
              <v:shape style="position:absolute;left:432;top:15960;width:4325;height:2" coordorigin="432,15960" coordsize="4325,0" path="m432,15960l4757,15960e" filled="f" stroked="t" strokeweight=".939172pt" strokecolor="#545454">
                <v:path arrowok="t"/>
              </v:shape>
            </v:group>
            <v:group style="position:absolute;left:4696;top:15948;width:6870;height:2" coordorigin="4696,15948" coordsize="6870,2">
              <v:shape style="position:absolute;left:4696;top:15948;width:6870;height:2" coordorigin="4696,15948" coordsize="6870,0" path="m4696,15948l11566,15948e" filled="f" stroked="t" strokeweight=".939172pt" strokecolor="#606060">
                <v:path arrowok="t"/>
              </v:shape>
            </v:group>
            <w10:wrap type="none"/>
          </v:group>
        </w:pict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58" w:right="-8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79"/>
          <w:w w:val="115"/>
          <w:position w:val="14"/>
        </w:rPr>
        <w:t>«</w:t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0"/>
          <w:w w:val="56"/>
          <w:position w:val="0"/>
        </w:rPr>
        <w:t>::</w:t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-96"/>
          <w:w w:val="56"/>
          <w:position w:val="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4"/>
          <w:position w:val="1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70" w:lineRule="exact"/>
        <w:ind w:left="461" w:right="-63" w:firstLine="183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7E8082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7"/>
          <w:szCs w:val="27"/>
          <w:color w:val="7E8082"/>
          <w:spacing w:val="66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7E8082"/>
          <w:spacing w:val="0"/>
          <w:w w:val="125"/>
          <w:position w:val="0"/>
        </w:rPr>
        <w:t>günKAYA</w:t>
      </w:r>
      <w:r>
        <w:rPr>
          <w:rFonts w:ascii="Arial" w:hAnsi="Arial" w:cs="Arial" w:eastAsia="Arial"/>
          <w:sz w:val="25"/>
          <w:szCs w:val="25"/>
          <w:color w:val="7E8082"/>
          <w:spacing w:val="0"/>
          <w:w w:val="125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7E8082"/>
          <w:spacing w:val="0"/>
          <w:w w:val="73"/>
          <w:position w:val="0"/>
        </w:rPr>
        <w:t>Itfaiy</w:t>
      </w:r>
      <w:r>
        <w:rPr>
          <w:rFonts w:ascii="Arial" w:hAnsi="Arial" w:cs="Arial" w:eastAsia="Arial"/>
          <w:sz w:val="25"/>
          <w:szCs w:val="25"/>
          <w:color w:val="7E8082"/>
          <w:spacing w:val="0"/>
          <w:w w:val="74"/>
          <w:position w:val="0"/>
        </w:rPr>
        <w:t>e</w:t>
      </w:r>
      <w:r>
        <w:rPr>
          <w:rFonts w:ascii="Arial" w:hAnsi="Arial" w:cs="Arial" w:eastAsia="Arial"/>
          <w:sz w:val="25"/>
          <w:szCs w:val="25"/>
          <w:color w:val="7E8082"/>
          <w:spacing w:val="-31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7E8082"/>
          <w:spacing w:val="0"/>
          <w:w w:val="67"/>
          <w:position w:val="0"/>
        </w:rPr>
        <w:t>GOne</w:t>
      </w:r>
      <w:r>
        <w:rPr>
          <w:rFonts w:ascii="Arial" w:hAnsi="Arial" w:cs="Arial" w:eastAsia="Arial"/>
          <w:sz w:val="24"/>
          <w:szCs w:val="24"/>
          <w:color w:val="7E8082"/>
          <w:spacing w:val="0"/>
          <w:w w:val="67"/>
          <w:position w:val="0"/>
        </w:rPr>
        <w:t>y</w:t>
      </w:r>
      <w:r>
        <w:rPr>
          <w:rFonts w:ascii="Arial" w:hAnsi="Arial" w:cs="Arial" w:eastAsia="Arial"/>
          <w:sz w:val="24"/>
          <w:szCs w:val="24"/>
          <w:color w:val="7E8082"/>
          <w:spacing w:val="4"/>
          <w:w w:val="67"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676B70"/>
          <w:spacing w:val="0"/>
          <w:w w:val="75"/>
          <w:position w:val="0"/>
        </w:rPr>
        <w:t>B</w:t>
      </w:r>
      <w:r>
        <w:rPr>
          <w:rFonts w:ascii="Arial" w:hAnsi="Arial" w:cs="Arial" w:eastAsia="Arial"/>
          <w:sz w:val="24"/>
          <w:szCs w:val="24"/>
          <w:color w:val="676B70"/>
          <w:spacing w:val="-5"/>
          <w:w w:val="76"/>
          <w:position w:val="0"/>
        </w:rPr>
        <w:t>ö</w:t>
      </w:r>
      <w:r>
        <w:rPr>
          <w:rFonts w:ascii="Arial" w:hAnsi="Arial" w:cs="Arial" w:eastAsia="Arial"/>
          <w:sz w:val="24"/>
          <w:szCs w:val="24"/>
          <w:color w:val="4D4D4D"/>
          <w:spacing w:val="-17"/>
          <w:w w:val="133"/>
          <w:position w:val="0"/>
        </w:rPr>
        <w:t>l</w:t>
      </w:r>
      <w:r>
        <w:rPr>
          <w:rFonts w:ascii="Arial" w:hAnsi="Arial" w:cs="Arial" w:eastAsia="Arial"/>
          <w:sz w:val="24"/>
          <w:szCs w:val="24"/>
          <w:color w:val="676B70"/>
          <w:spacing w:val="0"/>
          <w:w w:val="75"/>
          <w:position w:val="0"/>
        </w:rPr>
        <w:t>ge</w:t>
      </w:r>
      <w:r>
        <w:rPr>
          <w:rFonts w:ascii="Arial" w:hAnsi="Arial" w:cs="Arial" w:eastAsia="Arial"/>
          <w:sz w:val="24"/>
          <w:szCs w:val="24"/>
          <w:color w:val="676B70"/>
          <w:spacing w:val="-26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676B70"/>
          <w:spacing w:val="0"/>
          <w:w w:val="77"/>
          <w:position w:val="0"/>
        </w:rPr>
        <w:t>Amin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56" w:after="0" w:line="240" w:lineRule="auto"/>
        <w:ind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Arial" w:hAnsi="Arial" w:cs="Arial" w:eastAsia="Arial"/>
          <w:sz w:val="33"/>
          <w:szCs w:val="33"/>
          <w:color w:val="383D7E"/>
          <w:spacing w:val="-32"/>
          <w:w w:val="437"/>
          <w:i/>
          <w:position w:val="6"/>
        </w:rPr>
        <w:t>2</w:t>
      </w:r>
      <w:r>
        <w:rPr>
          <w:rFonts w:ascii="Times New Roman" w:hAnsi="Times New Roman" w:cs="Times New Roman" w:eastAsia="Times New Roman"/>
          <w:sz w:val="28"/>
          <w:szCs w:val="28"/>
          <w:color w:val="484D9E"/>
          <w:spacing w:val="0"/>
          <w:w w:val="102"/>
          <w:i/>
          <w:position w:val="0"/>
        </w:rPr>
        <w:t>o.5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left="-51" w:right="-71"/>
        <w:jc w:val="center"/>
        <w:rPr>
          <w:rFonts w:ascii="Arial" w:hAnsi="Arial" w:cs="Arial" w:eastAsia="Arial"/>
          <w:sz w:val="42"/>
          <w:szCs w:val="42"/>
        </w:rPr>
      </w:pPr>
      <w:rPr/>
      <w:r>
        <w:rPr/>
        <w:br w:type="column"/>
      </w:r>
      <w:r>
        <w:rPr>
          <w:rFonts w:ascii="Arial" w:hAnsi="Arial" w:cs="Arial" w:eastAsia="Arial"/>
          <w:sz w:val="42"/>
          <w:szCs w:val="42"/>
          <w:color w:val="484974"/>
          <w:spacing w:val="0"/>
          <w:w w:val="85"/>
        </w:rPr>
        <w:t>12;</w:t>
      </w:r>
      <w:r>
        <w:rPr>
          <w:rFonts w:ascii="Arial" w:hAnsi="Arial" w:cs="Arial" w:eastAsia="Arial"/>
          <w:sz w:val="42"/>
          <w:szCs w:val="42"/>
          <w:color w:val="484974"/>
          <w:spacing w:val="1"/>
          <w:w w:val="85"/>
        </w:rPr>
        <w:t> </w:t>
      </w:r>
      <w:r>
        <w:rPr>
          <w:rFonts w:ascii="Arial" w:hAnsi="Arial" w:cs="Arial" w:eastAsia="Arial"/>
          <w:sz w:val="42"/>
          <w:szCs w:val="42"/>
          <w:color w:val="484974"/>
          <w:spacing w:val="0"/>
          <w:w w:val="85"/>
        </w:rPr>
        <w:t>{v'</w:t>
      </w:r>
      <w:r>
        <w:rPr>
          <w:rFonts w:ascii="Arial" w:hAnsi="Arial" w:cs="Arial" w:eastAsia="Arial"/>
          <w:sz w:val="42"/>
          <w:szCs w:val="42"/>
          <w:color w:val="484974"/>
          <w:spacing w:val="-56"/>
          <w:w w:val="85"/>
        </w:rPr>
        <w:t>;</w:t>
      </w:r>
      <w:r>
        <w:rPr>
          <w:rFonts w:ascii="Arial" w:hAnsi="Arial" w:cs="Arial" w:eastAsia="Arial"/>
          <w:sz w:val="42"/>
          <w:szCs w:val="42"/>
          <w:color w:val="2F2F2F"/>
          <w:spacing w:val="0"/>
          <w:w w:val="50"/>
        </w:rPr>
        <w:t>Ci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</w:rPr>
      </w:r>
    </w:p>
    <w:p>
      <w:pPr>
        <w:spacing w:before="0" w:after="0" w:line="211" w:lineRule="exact"/>
        <w:ind w:left="327" w:right="25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326" w:lineRule="exact"/>
        <w:ind w:right="-88"/>
        <w:jc w:val="left"/>
        <w:tabs>
          <w:tab w:pos="340" w:val="left"/>
        </w:tabs>
        <w:rPr>
          <w:rFonts w:ascii="Arial" w:hAnsi="Arial" w:cs="Arial" w:eastAsia="Arial"/>
          <w:sz w:val="32"/>
          <w:szCs w:val="32"/>
        </w:rPr>
      </w:pPr>
      <w:rPr/>
      <w:r>
        <w:rPr/>
        <w:br w:type="column"/>
      </w:r>
      <w:r>
        <w:rPr>
          <w:rFonts w:ascii="Arial" w:hAnsi="Arial" w:cs="Arial" w:eastAsia="Arial"/>
          <w:sz w:val="5"/>
          <w:szCs w:val="5"/>
          <w:color w:val="B1B1B1"/>
          <w:spacing w:val="0"/>
          <w:w w:val="159"/>
          <w:position w:val="7"/>
        </w:rPr>
        <w:t>••</w:t>
      </w:r>
      <w:r>
        <w:rPr>
          <w:rFonts w:ascii="Arial" w:hAnsi="Arial" w:cs="Arial" w:eastAsia="Arial"/>
          <w:sz w:val="5"/>
          <w:szCs w:val="5"/>
          <w:color w:val="B1B1B1"/>
          <w:spacing w:val="-17"/>
          <w:w w:val="159"/>
          <w:position w:val="7"/>
        </w:rPr>
        <w:t> </w:t>
      </w:r>
      <w:r>
        <w:rPr>
          <w:rFonts w:ascii="Arial" w:hAnsi="Arial" w:cs="Arial" w:eastAsia="Arial"/>
          <w:sz w:val="5"/>
          <w:szCs w:val="5"/>
          <w:color w:val="B1B1B1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5"/>
          <w:szCs w:val="5"/>
          <w:color w:val="B1B1B1"/>
          <w:spacing w:val="0"/>
          <w:w w:val="100"/>
          <w:position w:val="7"/>
        </w:rPr>
      </w:r>
      <w:r>
        <w:rPr>
          <w:rFonts w:ascii="Arial" w:hAnsi="Arial" w:cs="Arial" w:eastAsia="Arial"/>
          <w:sz w:val="32"/>
          <w:szCs w:val="32"/>
          <w:color w:val="7E8082"/>
          <w:spacing w:val="0"/>
          <w:w w:val="159"/>
          <w:position w:val="0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left="324" w:right="-20"/>
        <w:jc w:val="left"/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9.681915pt;margin-top:-1.528988pt;width:4.7367pt;height:15pt;mso-position-horizontal-relative:page;mso-position-vertical-relative:paragraph;z-index:-15709" type="#_x0000_t202" filled="f" stroked="f">
            <v:textbox inset="0,0,0,0">
              <w:txbxContent>
                <w:p>
                  <w:pPr>
                    <w:spacing w:before="0" w:after="0" w:line="300" w:lineRule="exact"/>
                    <w:ind w:right="-85"/>
                    <w:jc w:val="left"/>
                    <w:rPr>
                      <w:rFonts w:ascii="Arial" w:hAnsi="Arial" w:cs="Arial" w:eastAsia="Arial"/>
                      <w:sz w:val="30"/>
                      <w:szCs w:val="30"/>
                    </w:rPr>
                  </w:pPr>
                  <w:rPr/>
                  <w:r>
                    <w:rPr>
                      <w:rFonts w:ascii="Arial" w:hAnsi="Arial" w:cs="Arial" w:eastAsia="Arial"/>
                      <w:sz w:val="30"/>
                      <w:szCs w:val="30"/>
                      <w:color w:val="B1B1B1"/>
                      <w:spacing w:val="0"/>
                      <w:w w:val="56"/>
                    </w:rPr>
                    <w:t>,.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5"/>
          <w:szCs w:val="5"/>
          <w:color w:val="959799"/>
          <w:spacing w:val="0"/>
          <w:w w:val="142"/>
        </w:rPr>
        <w:t>1</w:t>
      </w:r>
      <w:r>
        <w:rPr>
          <w:rFonts w:ascii="Arial" w:hAnsi="Arial" w:cs="Arial" w:eastAsia="Arial"/>
          <w:sz w:val="5"/>
          <w:szCs w:val="5"/>
          <w:color w:val="959799"/>
          <w:spacing w:val="0"/>
          <w:w w:val="142"/>
        </w:rPr>
        <w:t>   </w:t>
      </w:r>
      <w:r>
        <w:rPr>
          <w:rFonts w:ascii="Arial" w:hAnsi="Arial" w:cs="Arial" w:eastAsia="Arial"/>
          <w:sz w:val="5"/>
          <w:szCs w:val="5"/>
          <w:color w:val="959799"/>
          <w:spacing w:val="3"/>
          <w:w w:val="142"/>
        </w:rPr>
        <w:t> </w:t>
      </w:r>
      <w:r>
        <w:rPr>
          <w:rFonts w:ascii="Arial" w:hAnsi="Arial" w:cs="Arial" w:eastAsia="Arial"/>
          <w:sz w:val="5"/>
          <w:szCs w:val="5"/>
          <w:color w:val="B1B1B1"/>
          <w:spacing w:val="0"/>
          <w:w w:val="343"/>
        </w:rPr>
        <w:t>\</w:t>
      </w:r>
      <w:r>
        <w:rPr>
          <w:rFonts w:ascii="Arial" w:hAnsi="Arial" w:cs="Arial" w:eastAsia="Arial"/>
          <w:sz w:val="5"/>
          <w:szCs w:val="5"/>
          <w:color w:val="B1B1B1"/>
          <w:spacing w:val="36"/>
          <w:w w:val="343"/>
        </w:rPr>
        <w:t> </w:t>
      </w:r>
      <w:r>
        <w:rPr>
          <w:rFonts w:ascii="Arial" w:hAnsi="Arial" w:cs="Arial" w:eastAsia="Arial"/>
          <w:sz w:val="5"/>
          <w:szCs w:val="5"/>
          <w:color w:val="7E8082"/>
          <w:spacing w:val="0"/>
          <w:w w:val="343"/>
        </w:rPr>
        <w:t>.,</w:t>
      </w:r>
      <w:r>
        <w:rPr>
          <w:rFonts w:ascii="Arial" w:hAnsi="Arial" w:cs="Arial" w:eastAsia="Arial"/>
          <w:sz w:val="5"/>
          <w:szCs w:val="5"/>
          <w:color w:val="7E8082"/>
          <w:spacing w:val="40"/>
          <w:w w:val="343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7E8082"/>
          <w:spacing w:val="0"/>
          <w:w w:val="115"/>
          <w:i/>
        </w:rPr>
        <w:t>#'":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spacing w:before="0" w:after="0" w:line="143" w:lineRule="exact"/>
        <w:ind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2F2F2F"/>
          <w:spacing w:val="-7"/>
          <w:w w:val="100"/>
          <w:i/>
        </w:rPr>
        <w:t>i</w:t>
      </w:r>
      <w:r>
        <w:rPr>
          <w:rFonts w:ascii="Times New Roman" w:hAnsi="Times New Roman" w:cs="Times New Roman" w:eastAsia="Times New Roman"/>
          <w:sz w:val="14"/>
          <w:szCs w:val="14"/>
          <w:color w:val="676B70"/>
          <w:spacing w:val="0"/>
          <w:w w:val="100"/>
          <w:i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676B7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676B7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0"/>
          <w:w w:val="72"/>
          <w:i/>
        </w:rPr>
        <w:t>(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63" w:lineRule="exact"/>
        <w:ind w:left="193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7E8082"/>
          <w:spacing w:val="2"/>
          <w:w w:val="88"/>
          <w:i/>
        </w:rPr>
        <w:t>•</w:t>
      </w:r>
      <w:r>
        <w:rPr>
          <w:rFonts w:ascii="Arial" w:hAnsi="Arial" w:cs="Arial" w:eastAsia="Arial"/>
          <w:sz w:val="15"/>
          <w:szCs w:val="15"/>
          <w:color w:val="B1B1B1"/>
          <w:spacing w:val="0"/>
          <w:w w:val="66"/>
          <w:i/>
        </w:rPr>
        <w:t>-</w:t>
      </w:r>
      <w:r>
        <w:rPr>
          <w:rFonts w:ascii="Arial" w:hAnsi="Arial" w:cs="Arial" w:eastAsia="Arial"/>
          <w:sz w:val="15"/>
          <w:szCs w:val="15"/>
          <w:color w:val="B1B1B1"/>
          <w:spacing w:val="0"/>
          <w:w w:val="65"/>
          <w:i/>
        </w:rPr>
        <w:t>&lt;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260"/>
          <w:cols w:num="5" w:equalWidth="0">
            <w:col w:w="415" w:space="1434"/>
            <w:col w:w="2488" w:space="682"/>
            <w:col w:w="1221" w:space="1925"/>
            <w:col w:w="478" w:space="132"/>
            <w:col w:w="2565"/>
          </w:cols>
        </w:sectPr>
      </w:pPr>
      <w:rPr/>
    </w:p>
    <w:p>
      <w:pPr>
        <w:spacing w:before="75" w:after="0" w:line="240" w:lineRule="auto"/>
        <w:ind w:left="3677" w:right="-20"/>
        <w:jc w:val="left"/>
        <w:tabs>
          <w:tab w:pos="1030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322056pt;margin-top:5.916955pt;width:48.194082pt;height:44pt;mso-position-horizontal-relative:page;mso-position-vertical-relative:paragraph;z-index:-15698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242424"/>
                      <w:spacing w:val="0"/>
                      <w:w w:val="197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Arial" w:hAnsi="Arial" w:cs="Arial" w:eastAsia="Arial"/>
          <w:sz w:val="15"/>
          <w:szCs w:val="15"/>
          <w:color w:val="D1CCCF"/>
          <w:spacing w:val="0"/>
          <w:w w:val="374"/>
          <w:position w:val="15"/>
        </w:rPr>
        <w:t>-</w:t>
      </w:r>
      <w:r>
        <w:rPr>
          <w:rFonts w:ascii="Arial" w:hAnsi="Arial" w:cs="Arial" w:eastAsia="Arial"/>
          <w:sz w:val="15"/>
          <w:szCs w:val="15"/>
          <w:color w:val="D1CCCF"/>
          <w:spacing w:val="15"/>
          <w:w w:val="374"/>
          <w:position w:val="15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B8B8B5"/>
          <w:spacing w:val="0"/>
          <w:w w:val="113"/>
          <w:position w:val="14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3752" w:right="431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4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"/>
          <w:w w:val="11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4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4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5"/>
          <w:w w:val="11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4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4"/>
        </w:rPr>
        <w:t>BAŞKANL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"/>
          <w:w w:val="11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9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07" w:lineRule="exact"/>
        <w:ind w:left="861" w:right="-20"/>
        <w:jc w:val="left"/>
        <w:tabs>
          <w:tab w:pos="3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42424"/>
          <w:spacing w:val="0"/>
          <w:w w:val="119"/>
          <w:position w:val="-2"/>
        </w:rPr>
        <w:t>IZMIR</w:t>
      </w:r>
      <w:r>
        <w:rPr>
          <w:rFonts w:ascii="Arial" w:hAnsi="Arial" w:cs="Arial" w:eastAsia="Arial"/>
          <w:sz w:val="14"/>
          <w:szCs w:val="14"/>
          <w:color w:val="242424"/>
          <w:spacing w:val="-31"/>
          <w:w w:val="119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242424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4"/>
          <w:szCs w:val="14"/>
          <w:color w:val="24242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9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9"/>
          <w:w w:val="11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9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9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4"/>
          <w:w w:val="11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4"/>
          <w:position w:val="-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4"/>
          <w:position w:val="-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4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4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6" w:lineRule="exact"/>
        <w:ind w:left="589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.059986pt;margin-top:8.422493pt;width:47.323362pt;height:7pt;mso-position-horizontal-relative:page;mso-position-vertical-relative:paragraph;z-index:-15697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242424"/>
                      <w:spacing w:val="0"/>
                      <w:w w:val="115"/>
                    </w:rPr>
                    <w:t>BELEDIYESI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100"/>
          <w:position w:val="7"/>
        </w:rPr>
        <w:t>BÜYÜKŞEHIR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7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2" w:after="0" w:line="240" w:lineRule="auto"/>
        <w:ind w:left="111" w:right="-20"/>
        <w:jc w:val="left"/>
        <w:tabs>
          <w:tab w:pos="1480" w:val="left"/>
          <w:tab w:pos="3160" w:val="left"/>
          <w:tab w:pos="552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5"/>
          <w:w w:val="13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17.05.2017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D4B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D4B"/>
          <w:spacing w:val="-25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14:01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tre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D4B"/>
          <w:spacing w:val="-1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0232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856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  <w:position w:val="0"/>
        </w:rPr>
        <w:t>42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left="126" w:right="-20"/>
        <w:jc w:val="left"/>
        <w:tabs>
          <w:tab w:pos="1480" w:val="left"/>
          <w:tab w:pos="3160" w:val="left"/>
          <w:tab w:pos="4520" w:val="left"/>
          <w:tab w:pos="5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17.05.2017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:3199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6"/>
          <w:position w:val="-1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0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Torbalı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57" w:lineRule="auto"/>
        <w:ind w:left="126" w:right="7039" w:firstLine="-5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Havaalanı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Kavşajlı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GAZİEMİR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Dogru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Havaalanı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Kavşağı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  <w:position w:val="0"/>
        </w:rPr>
        <w:t>GAZİEMİR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3" w:lineRule="exact"/>
        <w:ind w:left="121" w:right="-20"/>
        <w:jc w:val="left"/>
        <w:tabs>
          <w:tab w:pos="1480" w:val="left"/>
          <w:tab w:pos="3860" w:val="left"/>
          <w:tab w:pos="6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-1"/>
        </w:rPr>
        <w:t>izınaritilDikkatsızlık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6" w:after="0" w:line="196" w:lineRule="exact"/>
        <w:ind w:left="3648" w:right="3194" w:firstLine="-3537"/>
        <w:jc w:val="left"/>
        <w:tabs>
          <w:tab w:pos="3640" w:val="left"/>
          <w:tab w:pos="4700" w:val="left"/>
          <w:tab w:pos="5460" w:val="left"/>
          <w:tab w:pos="626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27"/>
          <w:position w:val="2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2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7"/>
          <w:position w:val="2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606264"/>
          <w:spacing w:val="0"/>
          <w:w w:val="107"/>
          <w:position w:val="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06264"/>
          <w:spacing w:val="-43"/>
          <w:w w:val="107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264"/>
          <w:spacing w:val="0"/>
          <w:w w:val="100"/>
          <w:position w:val="2"/>
        </w:rPr>
        <w:tab/>
        <w:tab/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60626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D4B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D4B"/>
          <w:spacing w:val="0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etonarme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D4B"/>
          <w:spacing w:val="4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5" w:lineRule="exact"/>
        <w:ind w:left="4351" w:right="5228"/>
        <w:jc w:val="center"/>
        <w:tabs>
          <w:tab w:pos="5120" w:val="left"/>
          <w:tab w:pos="5880" w:val="left"/>
        </w:tabs>
        <w:rPr>
          <w:rFonts w:ascii="Arial" w:hAnsi="Arial" w:cs="Arial" w:eastAsia="Arial"/>
          <w:sz w:val="42"/>
          <w:szCs w:val="42"/>
        </w:rPr>
      </w:pPr>
      <w:rPr/>
      <w:r>
        <w:rPr>
          <w:rFonts w:ascii="Arial" w:hAnsi="Arial" w:cs="Arial" w:eastAsia="Arial"/>
          <w:sz w:val="42"/>
          <w:szCs w:val="42"/>
          <w:color w:val="343434"/>
          <w:spacing w:val="0"/>
          <w:w w:val="51"/>
        </w:rPr>
        <w:t>ı</w:t>
      </w:r>
      <w:r>
        <w:rPr>
          <w:rFonts w:ascii="Arial" w:hAnsi="Arial" w:cs="Arial" w:eastAsia="Arial"/>
          <w:sz w:val="42"/>
          <w:szCs w:val="42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343434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242424"/>
          <w:spacing w:val="0"/>
          <w:w w:val="51"/>
        </w:rPr>
        <w:t>ı</w:t>
      </w:r>
      <w:r>
        <w:rPr>
          <w:rFonts w:ascii="Arial" w:hAnsi="Arial" w:cs="Arial" w:eastAsia="Arial"/>
          <w:sz w:val="42"/>
          <w:szCs w:val="42"/>
          <w:color w:val="242424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242424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51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</w:rPr>
      </w:r>
    </w:p>
    <w:p>
      <w:pPr>
        <w:spacing w:before="0" w:after="0" w:line="198" w:lineRule="exact"/>
        <w:ind w:left="116" w:right="-20"/>
        <w:jc w:val="left"/>
        <w:tabs>
          <w:tab w:pos="2200" w:val="left"/>
          <w:tab w:pos="5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50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5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  <w:position w:val="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D4B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4" w:after="0" w:line="240" w:lineRule="auto"/>
        <w:ind w:left="23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01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0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4"/>
          <w:w w:val="4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:Cv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Aziz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ÜNSALAN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2135" w:right="-20"/>
        <w:jc w:val="left"/>
        <w:tabs>
          <w:tab w:pos="4780" w:val="left"/>
          <w:tab w:pos="7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87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87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7"/>
          <w:w w:val="18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:14:02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8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98"/>
          <w:position w:val="-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4B4D4B"/>
          <w:spacing w:val="-8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-1"/>
        </w:rPr>
        <w:t>06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00" w:bottom="280" w:left="280" w:right="320"/>
        </w:sectPr>
      </w:pPr>
      <w:rPr/>
    </w:p>
    <w:p>
      <w:pPr>
        <w:spacing w:before="0" w:after="0" w:line="210" w:lineRule="exact"/>
        <w:ind w:left="11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00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8"/>
          <w:w w:val="6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1123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320"/>
          <w:cols w:num="2" w:equalWidth="0">
            <w:col w:w="594" w:space="1541"/>
            <w:col w:w="9185"/>
          </w:cols>
        </w:sectPr>
      </w:pPr>
      <w:rPr/>
    </w:p>
    <w:p>
      <w:pPr>
        <w:spacing w:before="0" w:after="0" w:line="258" w:lineRule="exact"/>
        <w:ind w:left="121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4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B4D4B"/>
          <w:spacing w:val="5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Anza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676" w:right="437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7" w:lineRule="auto"/>
        <w:ind w:left="2154" w:right="4010" w:firstLine="2554"/>
        <w:jc w:val="left"/>
        <w:tabs>
          <w:tab w:pos="3620" w:val="left"/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D4B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D4B"/>
          <w:spacing w:val="-1"/>
          <w:w w:val="11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264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264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3</w:t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52" w:lineRule="auto"/>
        <w:ind w:left="2154" w:right="2385" w:firstLine="-2043"/>
        <w:jc w:val="left"/>
        <w:tabs>
          <w:tab w:pos="470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21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8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42424"/>
          <w:spacing w:val="0"/>
          <w:w w:val="100"/>
        </w:rPr>
        <w:t>A.</w:t>
      </w:r>
      <w:r>
        <w:rPr>
          <w:rFonts w:ascii="Arial" w:hAnsi="Arial" w:cs="Arial" w:eastAsia="Arial"/>
          <w:sz w:val="20"/>
          <w:szCs w:val="20"/>
          <w:color w:val="2424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1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7" w:lineRule="auto"/>
        <w:ind w:left="126" w:right="2503" w:firstLine="-14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320"/>
        </w:sectPr>
      </w:pPr>
      <w:rPr/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7" w:lineRule="exact"/>
        <w:ind w:left="11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3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7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180" w:lineRule="exact"/>
        <w:ind w:right="-20"/>
        <w:jc w:val="left"/>
        <w:tabs>
          <w:tab w:pos="1880" w:val="left"/>
          <w:tab w:pos="3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lKöpükKg.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3"/>
        </w:rPr>
        <w:t>!K.K.T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3" w:lineRule="exact"/>
        <w:ind w:left="10" w:right="-20"/>
        <w:jc w:val="left"/>
        <w:tabs>
          <w:tab w:pos="1880" w:val="left"/>
          <w:tab w:pos="34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19"/>
          <w:szCs w:val="19"/>
          <w:color w:val="242424"/>
          <w:spacing w:val="0"/>
          <w:w w:val="314"/>
          <w:position w:val="2"/>
        </w:rPr>
        <w:t>l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242424"/>
          <w:spacing w:val="0"/>
          <w:w w:val="70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24242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242424"/>
          <w:spacing w:val="0"/>
          <w:w w:val="70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320"/>
          <w:cols w:num="2" w:equalWidth="0">
            <w:col w:w="2357" w:space="2355"/>
            <w:col w:w="6608"/>
          </w:cols>
        </w:sectPr>
      </w:pPr>
      <w:rPr/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1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left="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320"/>
          <w:cols w:num="2" w:equalWidth="0">
            <w:col w:w="1831" w:space="324"/>
            <w:col w:w="9165"/>
          </w:cols>
        </w:sectPr>
      </w:pPr>
      <w:rPr/>
    </w:p>
    <w:p>
      <w:pPr>
        <w:spacing w:before="15" w:after="0" w:line="252" w:lineRule="auto"/>
        <w:ind w:left="2154" w:right="577" w:firstLine="-2043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rtangı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düşürülmesi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atılara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tutuştıırması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çıktıgı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11" w:right="385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       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  <w:position w:val="0"/>
        </w:rPr>
        <w:t>LBedel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8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D4B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57" w:lineRule="auto"/>
        <w:ind w:left="130" w:right="9657" w:firstLine="-1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2" w:lineRule="exact"/>
        <w:ind w:left="145" w:right="414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              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D4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D4B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7"/>
          <w:position w:val="-1"/>
        </w:rPr>
        <w:t>17.05.2017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7"/>
          <w:position w:val="-1"/>
        </w:rPr>
        <w:t>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7"/>
          <w:w w:val="10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D4B"/>
          <w:spacing w:val="0"/>
          <w:w w:val="94"/>
          <w:position w:val="-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B4D4B"/>
          <w:spacing w:val="3"/>
          <w:w w:val="94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-1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1"/>
        </w:rPr>
        <w:t>14:55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226" w:right="-20"/>
        <w:jc w:val="left"/>
        <w:tabs>
          <w:tab w:pos="1040" w:val="left"/>
          <w:tab w:pos="1540" w:val="left"/>
          <w:tab w:pos="3640" w:val="left"/>
          <w:tab w:pos="8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42424"/>
          <w:spacing w:val="0"/>
          <w:w w:val="100"/>
          <w:i/>
          <w:position w:val="3"/>
        </w:rPr>
        <w:t>v-</w:t>
      </w:r>
      <w:r>
        <w:rPr>
          <w:rFonts w:ascii="Times New Roman" w:hAnsi="Times New Roman" w:cs="Times New Roman" w:eastAsia="Times New Roman"/>
          <w:sz w:val="22"/>
          <w:szCs w:val="22"/>
          <w:color w:val="242424"/>
          <w:spacing w:val="23"/>
          <w:w w:val="100"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42424"/>
          <w:spacing w:val="0"/>
          <w:w w:val="100"/>
          <w:i/>
          <w:position w:val="3"/>
        </w:rPr>
        <w:t>sa</w:t>
      </w:r>
      <w:r>
        <w:rPr>
          <w:rFonts w:ascii="Times New Roman" w:hAnsi="Times New Roman" w:cs="Times New Roman" w:eastAsia="Times New Roman"/>
          <w:sz w:val="22"/>
          <w:szCs w:val="22"/>
          <w:color w:val="242424"/>
          <w:spacing w:val="-33"/>
          <w:w w:val="100"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42424"/>
          <w:spacing w:val="0"/>
          <w:w w:val="100"/>
          <w:i/>
          <w:position w:val="3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242424"/>
          <w:spacing w:val="0"/>
          <w:w w:val="100"/>
          <w:i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9"/>
          <w:position w:val="0"/>
        </w:rPr>
        <w:t>GİDENEKİP: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</w:r>
      <w:r>
        <w:rPr>
          <w:rFonts w:ascii="Arial" w:hAnsi="Arial" w:cs="Arial" w:eastAsia="Arial"/>
          <w:sz w:val="26"/>
          <w:szCs w:val="26"/>
          <w:color w:val="242424"/>
          <w:spacing w:val="0"/>
          <w:w w:val="100"/>
          <w:position w:val="0"/>
        </w:rPr>
        <w:t>ı.</w:t>
      </w:r>
      <w:r>
        <w:rPr>
          <w:rFonts w:ascii="Arial" w:hAnsi="Arial" w:cs="Arial" w:eastAsia="Arial"/>
          <w:sz w:val="26"/>
          <w:szCs w:val="26"/>
          <w:color w:val="242424"/>
          <w:spacing w:val="6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  <w:position w:val="0"/>
        </w:rPr>
        <w:t>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320"/>
        </w:sectPr>
      </w:pPr>
      <w:rPr/>
    </w:p>
    <w:p>
      <w:pPr>
        <w:spacing w:before="40" w:after="0" w:line="240" w:lineRule="auto"/>
        <w:ind w:left="2321" w:right="-69"/>
        <w:jc w:val="left"/>
        <w:tabs>
          <w:tab w:pos="4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left="293" w:right="-20"/>
        <w:jc w:val="left"/>
        <w:tabs>
          <w:tab w:pos="5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0"/>
          <w:w w:val="131"/>
          <w:position w:val="2"/>
        </w:rPr>
        <w:t>'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31"/>
          <w:position w:val="2"/>
        </w:rPr>
        <w:t>()</w:t>
      </w:r>
      <w:r>
        <w:rPr>
          <w:rFonts w:ascii="Arial" w:hAnsi="Arial" w:cs="Arial" w:eastAsia="Arial"/>
          <w:sz w:val="14"/>
          <w:szCs w:val="14"/>
          <w:color w:val="343434"/>
          <w:spacing w:val="-50"/>
          <w:w w:val="131"/>
          <w:position w:val="2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3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1"/>
          <w:position w:val="-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7" w:lineRule="exact"/>
        <w:ind w:left="288"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-21"/>
          <w:w w:val="89"/>
          <w:i/>
          <w:position w:val="-10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242424"/>
          <w:spacing w:val="-11"/>
          <w:w w:val="137"/>
          <w:position w:val="7"/>
        </w:rPr>
        <w:t>(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-129"/>
          <w:w w:val="89"/>
          <w:i/>
          <w:position w:val="-10"/>
        </w:rPr>
        <w:t>o</w:t>
      </w:r>
      <w:r>
        <w:rPr>
          <w:rFonts w:ascii="Times New Roman" w:hAnsi="Times New Roman" w:cs="Times New Roman" w:eastAsia="Times New Roman"/>
          <w:sz w:val="8"/>
          <w:szCs w:val="8"/>
          <w:color w:val="242424"/>
          <w:spacing w:val="0"/>
          <w:w w:val="137"/>
          <w:position w:val="7"/>
        </w:rPr>
        <w:t>!)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9" w:lineRule="exact"/>
        <w:ind w:right="-81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v:group style="position:absolute;margin-left:573.243958pt;margin-top:-6.488001pt;width:.1pt;height:7.899721pt;mso-position-horizontal-relative:page;mso-position-vertical-relative:paragraph;z-index:-15706" coordorigin="11465,-130" coordsize="2,158">
            <v:shape style="position:absolute;left:11465;top:-130;width:2;height:158" coordorigin="11465,-130" coordsize="0,158" path="m11465,28l11465,-130e" filled="f" stroked="t" strokeweight=".238653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7"/>
          <w:szCs w:val="27"/>
          <w:color w:val="606264"/>
          <w:spacing w:val="-165"/>
          <w:w w:val="141"/>
          <w:position w:val="-10"/>
        </w:rPr>
        <w:t>1</w:t>
      </w:r>
      <w:r>
        <w:rPr>
          <w:rFonts w:ascii="Times New Roman" w:hAnsi="Times New Roman" w:cs="Times New Roman" w:eastAsia="Times New Roman"/>
          <w:sz w:val="27"/>
          <w:szCs w:val="27"/>
          <w:color w:val="4B4D4B"/>
          <w:spacing w:val="0"/>
          <w:w w:val="50"/>
          <w:position w:val="-10"/>
        </w:rPr>
        <w:t>t</w:t>
      </w:r>
      <w:r>
        <w:rPr>
          <w:rFonts w:ascii="Times New Roman" w:hAnsi="Times New Roman" w:cs="Times New Roman" w:eastAsia="Times New Roman"/>
          <w:sz w:val="27"/>
          <w:szCs w:val="27"/>
          <w:color w:val="4B4D4B"/>
          <w:spacing w:val="-16"/>
          <w:w w:val="50"/>
          <w:position w:val="-10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606264"/>
          <w:spacing w:val="-99"/>
          <w:w w:val="86"/>
          <w:position w:val="-10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4B4D4B"/>
          <w:spacing w:val="0"/>
          <w:w w:val="50"/>
          <w:position w:val="-10"/>
        </w:rPr>
        <w:t>\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8" w:lineRule="exact"/>
        <w:ind w:right="-20"/>
        <w:jc w:val="left"/>
        <w:tabs>
          <w:tab w:pos="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574.675903pt;margin-top:3.387536pt;width:.238653pt;height:34.710164pt;mso-position-horizontal-relative:page;mso-position-vertical-relative:paragraph;z-index:-15705" coordorigin="11494,68" coordsize="5,694">
            <v:group style="position:absolute;left:11496;top:70;width:2;height:436" coordorigin="11496,70" coordsize="2,436">
              <v:shape style="position:absolute;left:11496;top:70;width:2;height:436" coordorigin="11496,70" coordsize="0,436" path="m11496,506l11496,70e" filled="f" stroked="t" strokeweight=".238653pt" strokecolor="#545454">
                <v:path arrowok="t"/>
              </v:shape>
            </v:group>
            <v:group style="position:absolute;left:11496;top:448;width:2;height:311" coordorigin="11496,448" coordsize="2,311">
              <v:shape style="position:absolute;left:11496;top:448;width:2;height:311" coordorigin="11496,448" coordsize="0,311" path="m11496,760l11496,448e" filled="f" stroked="t" strokeweight=".238653pt" strokecolor="#74747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7"/>
          <w:szCs w:val="27"/>
          <w:color w:val="606264"/>
          <w:spacing w:val="0"/>
          <w:w w:val="100"/>
          <w:position w:val="-10"/>
        </w:rPr>
        <w:t>s</w:t>
      </w:r>
      <w:r>
        <w:rPr>
          <w:rFonts w:ascii="Times New Roman" w:hAnsi="Times New Roman" w:cs="Times New Roman" w:eastAsia="Times New Roman"/>
          <w:sz w:val="27"/>
          <w:szCs w:val="27"/>
          <w:color w:val="606264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606264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19"/>
          <w:szCs w:val="19"/>
          <w:color w:val="4B4D4B"/>
          <w:spacing w:val="0"/>
          <w:w w:val="239"/>
          <w:position w:val="-10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320"/>
          <w:cols w:num="3" w:equalWidth="0">
            <w:col w:w="6322" w:space="1941"/>
            <w:col w:w="188" w:space="108"/>
            <w:col w:w="2761"/>
          </w:cols>
        </w:sectPr>
      </w:pPr>
      <w:rPr/>
    </w:p>
    <w:p>
      <w:pPr>
        <w:spacing w:before="0" w:after="0" w:line="514" w:lineRule="exact"/>
        <w:ind w:left="264" w:right="-63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56"/>
          <w:szCs w:val="56"/>
          <w:color w:val="4B4D4B"/>
          <w:spacing w:val="-16"/>
          <w:w w:val="34"/>
          <w:position w:val="-7"/>
        </w:rPr>
        <w:t>·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51"/>
          <w:position w:val="12"/>
        </w:rPr>
        <w:t>.</w:t>
      </w:r>
      <w:r>
        <w:rPr>
          <w:rFonts w:ascii="Arial" w:hAnsi="Arial" w:cs="Arial" w:eastAsia="Arial"/>
          <w:sz w:val="19"/>
          <w:szCs w:val="19"/>
          <w:color w:val="242424"/>
          <w:spacing w:val="-32"/>
          <w:w w:val="51"/>
          <w:position w:val="12"/>
        </w:rPr>
        <w:t>.</w:t>
      </w:r>
      <w:r>
        <w:rPr>
          <w:rFonts w:ascii="Arial" w:hAnsi="Arial" w:cs="Arial" w:eastAsia="Arial"/>
          <w:sz w:val="56"/>
          <w:szCs w:val="56"/>
          <w:color w:val="242424"/>
          <w:spacing w:val="-160"/>
          <w:w w:val="88"/>
          <w:position w:val="-7"/>
        </w:rPr>
        <w:t>-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51"/>
          <w:position w:val="12"/>
        </w:rPr>
        <w:t>...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0" w:lineRule="exact"/>
        <w:ind w:left="267" w:right="-82"/>
        <w:jc w:val="left"/>
        <w:tabs>
          <w:tab w:pos="102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858587"/>
          <w:spacing w:val="0"/>
          <w:w w:val="100"/>
          <w:position w:val="-2"/>
        </w:rPr>
        <w:t>E.rd</w:t>
      </w:r>
      <w:r>
        <w:rPr>
          <w:rFonts w:ascii="Arial" w:hAnsi="Arial" w:cs="Arial" w:eastAsia="Arial"/>
          <w:sz w:val="19"/>
          <w:szCs w:val="19"/>
          <w:color w:val="858587"/>
          <w:spacing w:val="-35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858587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9"/>
          <w:szCs w:val="19"/>
          <w:color w:val="858587"/>
          <w:spacing w:val="0"/>
          <w:w w:val="100"/>
          <w:position w:val="-2"/>
        </w:rPr>
      </w:r>
      <w:r>
        <w:rPr>
          <w:rFonts w:ascii="Arial" w:hAnsi="Arial" w:cs="Arial" w:eastAsia="Arial"/>
          <w:sz w:val="26"/>
          <w:szCs w:val="26"/>
          <w:color w:val="707272"/>
          <w:spacing w:val="0"/>
          <w:w w:val="145"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35" w:after="0" w:line="169" w:lineRule="exact"/>
        <w:ind w:right="-20"/>
        <w:jc w:val="left"/>
        <w:tabs>
          <w:tab w:pos="80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  <w:position w:val="-8"/>
        </w:rPr>
        <w:t>Gün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-38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  <w:position w:val="-8"/>
        </w:rPr>
      </w:r>
      <w:r>
        <w:rPr>
          <w:rFonts w:ascii="Arial" w:hAnsi="Arial" w:cs="Arial" w:eastAsia="Arial"/>
          <w:sz w:val="21"/>
          <w:szCs w:val="21"/>
          <w:color w:val="707272"/>
          <w:spacing w:val="0"/>
          <w:w w:val="114"/>
          <w:position w:val="-6"/>
        </w:rPr>
        <w:t>ol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9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707272"/>
          <w:spacing w:val="14"/>
          <w:w w:val="56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4B4D4B"/>
          <w:spacing w:val="0"/>
          <w:w w:val="85"/>
        </w:rPr>
        <w:t>RIM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38" w:after="0" w:line="197" w:lineRule="exact"/>
        <w:ind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4B4D4B"/>
          <w:spacing w:val="-21"/>
          <w:w w:val="117"/>
          <w:position w:val="-3"/>
        </w:rPr>
        <w:t>1</w:t>
      </w:r>
      <w:r>
        <w:rPr>
          <w:rFonts w:ascii="Arial" w:hAnsi="Arial" w:cs="Arial" w:eastAsia="Arial"/>
          <w:sz w:val="20"/>
          <w:szCs w:val="20"/>
          <w:color w:val="606264"/>
          <w:spacing w:val="0"/>
          <w:w w:val="117"/>
          <w:position w:val="-3"/>
        </w:rPr>
        <w:t>.</w:t>
      </w:r>
      <w:r>
        <w:rPr>
          <w:rFonts w:ascii="Arial" w:hAnsi="Arial" w:cs="Arial" w:eastAsia="Arial"/>
          <w:sz w:val="20"/>
          <w:szCs w:val="20"/>
          <w:color w:val="606264"/>
          <w:spacing w:val="-13"/>
          <w:w w:val="117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4B4D4B"/>
          <w:spacing w:val="0"/>
          <w:w w:val="117"/>
          <w:position w:val="-3"/>
        </w:rPr>
        <w:t>Posta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7" w:lineRule="exact"/>
        <w:ind w:right="-20"/>
        <w:jc w:val="right"/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9E9E9E"/>
          <w:spacing w:val="0"/>
          <w:w w:val="101"/>
          <w:position w:val="-1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right="-20"/>
        <w:jc w:val="left"/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107"/>
          <w:position w:val="-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07"/>
          <w:position w:val="-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7"/>
          <w:w w:val="66"/>
          <w:position w:val="-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6"/>
          <w:w w:val="108"/>
          <w:position w:val="-6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B4D4B"/>
          <w:spacing w:val="0"/>
          <w:w w:val="60"/>
          <w:position w:val="-6"/>
        </w:rPr>
        <w:t>Y:</w:t>
      </w:r>
      <w:r>
        <w:rPr>
          <w:rFonts w:ascii="Times New Roman" w:hAnsi="Times New Roman" w:cs="Times New Roman" w:eastAsia="Times New Roman"/>
          <w:sz w:val="19"/>
          <w:szCs w:val="19"/>
          <w:color w:val="4B4D4B"/>
          <w:spacing w:val="-18"/>
          <w:w w:val="100"/>
          <w:position w:val="-6"/>
        </w:rPr>
        <w:t> </w:t>
      </w:r>
      <w:r>
        <w:rPr>
          <w:rFonts w:ascii="Arial" w:hAnsi="Arial" w:cs="Arial" w:eastAsia="Arial"/>
          <w:sz w:val="34"/>
          <w:szCs w:val="34"/>
          <w:color w:val="9E9E9E"/>
          <w:spacing w:val="-123"/>
          <w:w w:val="224"/>
          <w:position w:val="-6"/>
        </w:rPr>
        <w:t>,</w:t>
      </w:r>
      <w:r>
        <w:rPr>
          <w:rFonts w:ascii="Arial" w:hAnsi="Arial" w:cs="Arial" w:eastAsia="Arial"/>
          <w:sz w:val="34"/>
          <w:szCs w:val="34"/>
          <w:color w:val="4B4D4B"/>
          <w:spacing w:val="0"/>
          <w:w w:val="55"/>
          <w:position w:val="-6"/>
        </w:rPr>
        <w:t>I</w:t>
      </w:r>
      <w:r>
        <w:rPr>
          <w:rFonts w:ascii="Arial" w:hAnsi="Arial" w:cs="Arial" w:eastAsia="Arial"/>
          <w:sz w:val="34"/>
          <w:szCs w:val="34"/>
          <w:color w:val="4B4D4B"/>
          <w:spacing w:val="-126"/>
          <w:w w:val="56"/>
          <w:position w:val="-6"/>
        </w:rPr>
        <w:t>n</w:t>
      </w:r>
      <w:r>
        <w:rPr>
          <w:rFonts w:ascii="Arial" w:hAnsi="Arial" w:cs="Arial" w:eastAsia="Arial"/>
          <w:sz w:val="34"/>
          <w:szCs w:val="34"/>
          <w:color w:val="9E9E9E"/>
          <w:spacing w:val="0"/>
          <w:w w:val="111"/>
          <w:position w:val="-6"/>
        </w:rPr>
        <w:t>.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68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517.279907pt;margin-top:11.981152pt;width:.1pt;height:6.463409pt;mso-position-horizontal-relative:page;mso-position-vertical-relative:paragraph;z-index:-15704" coordorigin="10346,240" coordsize="2,129">
            <v:shape style="position:absolute;left:10346;top:240;width:2;height:129" coordorigin="10346,240" coordsize="0,129" path="m10346,369l10346,240e" filled="f" stroked="t" strokeweight="1.670569pt" strokecolor="#7074A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5.059509pt;margin-top:3.119939pt;width:13.154961pt;height:45.5pt;mso-position-horizontal-relative:page;mso-position-vertical-relative:paragraph;z-index:-15696" type="#_x0000_t202" filled="f" stroked="f">
            <v:textbox inset="0,0,0,0">
              <w:txbxContent>
                <w:p>
                  <w:pPr>
                    <w:spacing w:before="0" w:after="0" w:line="910" w:lineRule="exact"/>
                    <w:ind w:right="-177"/>
                    <w:jc w:val="left"/>
                    <w:rPr>
                      <w:rFonts w:ascii="Arial" w:hAnsi="Arial" w:cs="Arial" w:eastAsia="Arial"/>
                      <w:sz w:val="91"/>
                      <w:szCs w:val="91"/>
                    </w:rPr>
                  </w:pPr>
                  <w:rPr/>
                  <w:r>
                    <w:rPr>
                      <w:rFonts w:ascii="Arial" w:hAnsi="Arial" w:cs="Arial" w:eastAsia="Arial"/>
                      <w:sz w:val="91"/>
                      <w:szCs w:val="91"/>
                      <w:color w:val="505980"/>
                      <w:spacing w:val="0"/>
                      <w:w w:val="52"/>
                      <w:position w:val="-1"/>
                    </w:rPr>
                    <w:t>n</w:t>
                  </w:r>
                  <w:r>
                    <w:rPr>
                      <w:rFonts w:ascii="Arial" w:hAnsi="Arial" w:cs="Arial" w:eastAsia="Arial"/>
                      <w:sz w:val="91"/>
                      <w:szCs w:val="9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858587"/>
          <w:spacing w:val="-31"/>
          <w:w w:val="114"/>
          <w:position w:val="-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9E9E9E"/>
          <w:spacing w:val="-8"/>
          <w:w w:val="60"/>
          <w:position w:val="-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B4D4B"/>
          <w:spacing w:val="-44"/>
          <w:w w:val="78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858587"/>
          <w:spacing w:val="-10"/>
          <w:w w:val="114"/>
          <w:position w:val="-4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858587"/>
          <w:spacing w:val="-16"/>
          <w:w w:val="40"/>
          <w:position w:val="-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858587"/>
          <w:spacing w:val="0"/>
          <w:w w:val="113"/>
          <w:position w:val="-4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320"/>
          <w:cols w:num="5" w:equalWidth="0">
            <w:col w:w="510" w:space="1897"/>
            <w:col w:w="1127" w:space="162"/>
            <w:col w:w="778" w:space="4076"/>
            <w:col w:w="815" w:space="134"/>
            <w:col w:w="1821"/>
          </w:cols>
        </w:sectPr>
      </w:pPr>
      <w:rPr/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42424"/>
          <w:w w:val="91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58587"/>
          <w:spacing w:val="0"/>
          <w:w w:val="105"/>
        </w:rPr>
        <w:t>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91" w:after="0" w:line="240" w:lineRule="auto"/>
        <w:ind w:right="-71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858587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858587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858587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B4D4B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4B4D4B"/>
          <w:spacing w:val="0"/>
          <w:w w:val="97"/>
        </w:rPr>
        <w:t>m</w:t>
      </w:r>
      <w:r>
        <w:rPr>
          <w:rFonts w:ascii="Times New Roman" w:hAnsi="Times New Roman" w:cs="Times New Roman" w:eastAsia="Times New Roman"/>
          <w:sz w:val="21"/>
          <w:szCs w:val="21"/>
          <w:color w:val="4B4D4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06264"/>
          <w:spacing w:val="0"/>
          <w:w w:val="60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60626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B4D4B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15" w:lineRule="exact"/>
        <w:ind w:left="409" w:right="1991"/>
        <w:jc w:val="center"/>
        <w:tabs>
          <w:tab w:pos="78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Arial" w:hAnsi="Arial" w:cs="Arial" w:eastAsia="Arial"/>
          <w:sz w:val="7"/>
          <w:szCs w:val="7"/>
          <w:color w:val="9E9E9E"/>
          <w:spacing w:val="0"/>
          <w:w w:val="135"/>
          <w:position w:val="-4"/>
        </w:rPr>
        <w:t>'</w:t>
      </w:r>
      <w:r>
        <w:rPr>
          <w:rFonts w:ascii="Arial" w:hAnsi="Arial" w:cs="Arial" w:eastAsia="Arial"/>
          <w:sz w:val="7"/>
          <w:szCs w:val="7"/>
          <w:color w:val="9E9E9E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7"/>
          <w:szCs w:val="7"/>
          <w:color w:val="9E9E9E"/>
          <w:spacing w:val="0"/>
          <w:w w:val="100"/>
          <w:position w:val="-4"/>
        </w:rPr>
      </w:r>
      <w:r>
        <w:rPr>
          <w:rFonts w:ascii="Arial" w:hAnsi="Arial" w:cs="Arial" w:eastAsia="Arial"/>
          <w:sz w:val="26"/>
          <w:szCs w:val="26"/>
          <w:color w:val="858587"/>
          <w:spacing w:val="-19"/>
          <w:w w:val="146"/>
          <w:position w:val="-4"/>
        </w:rPr>
        <w:t>'</w:t>
      </w:r>
      <w:r>
        <w:rPr>
          <w:rFonts w:ascii="Arial" w:hAnsi="Arial" w:cs="Arial" w:eastAsia="Arial"/>
          <w:sz w:val="26"/>
          <w:szCs w:val="26"/>
          <w:color w:val="4B4D4B"/>
          <w:spacing w:val="-17"/>
          <w:w w:val="52"/>
          <w:position w:val="-4"/>
        </w:rPr>
        <w:t>•</w:t>
      </w:r>
      <w:r>
        <w:rPr>
          <w:rFonts w:ascii="Arial" w:hAnsi="Arial" w:cs="Arial" w:eastAsia="Arial"/>
          <w:sz w:val="26"/>
          <w:szCs w:val="26"/>
          <w:color w:val="707272"/>
          <w:spacing w:val="0"/>
          <w:w w:val="128"/>
          <w:position w:val="-4"/>
        </w:rPr>
        <w:t>'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right="-20"/>
        <w:jc w:val="left"/>
        <w:tabs>
          <w:tab w:pos="84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858587"/>
          <w:spacing w:val="0"/>
          <w:w w:val="100"/>
          <w:position w:val="1"/>
        </w:rPr>
        <w:t>iHıe</w:t>
      </w:r>
      <w:r>
        <w:rPr>
          <w:rFonts w:ascii="Times New Roman" w:hAnsi="Times New Roman" w:cs="Times New Roman" w:eastAsia="Times New Roman"/>
          <w:sz w:val="26"/>
          <w:szCs w:val="26"/>
          <w:color w:val="858587"/>
          <w:spacing w:val="-5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85858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858587"/>
          <w:spacing w:val="0"/>
          <w:w w:val="100"/>
          <w:position w:val="1"/>
        </w:rPr>
      </w:r>
      <w:r>
        <w:rPr>
          <w:rFonts w:ascii="Arial" w:hAnsi="Arial" w:cs="Arial" w:eastAsia="Arial"/>
          <w:sz w:val="21"/>
          <w:szCs w:val="21"/>
          <w:color w:val="505980"/>
          <w:spacing w:val="0"/>
          <w:w w:val="100"/>
          <w:position w:val="1"/>
        </w:rPr>
        <w:t>t</w:t>
      </w:r>
      <w:r>
        <w:rPr>
          <w:rFonts w:ascii="Arial" w:hAnsi="Arial" w:cs="Arial" w:eastAsia="Arial"/>
          <w:sz w:val="21"/>
          <w:szCs w:val="21"/>
          <w:color w:val="505980"/>
          <w:spacing w:val="-20"/>
          <w:w w:val="100"/>
          <w:position w:val="1"/>
        </w:rPr>
        <w:t>\</w:t>
      </w:r>
      <w:r>
        <w:rPr>
          <w:rFonts w:ascii="Arial" w:hAnsi="Arial" w:cs="Arial" w:eastAsia="Arial"/>
          <w:sz w:val="21"/>
          <w:szCs w:val="21"/>
          <w:color w:val="707272"/>
          <w:spacing w:val="0"/>
          <w:w w:val="206"/>
          <w:position w:val="1"/>
        </w:rPr>
        <w:t>ı;;ırn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51" w:right="170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535.178833pt;margin-top:18.943197pt;width:.1pt;height:9.575420pt;mso-position-horizontal-relative:page;mso-position-vertical-relative:paragraph;z-index:-15703" coordorigin="10704,379" coordsize="2,192">
            <v:shape style="position:absolute;left:10704;top:379;width:2;height:192" coordorigin="10704,379" coordsize="0,192" path="m10704,570l10704,379e" filled="f" stroked="t" strokeweight="1.193264pt" strokecolor="#5B5B5B">
              <v:path arrowok="t"/>
            </v:shape>
          </v:group>
          <w10:wrap type="none"/>
        </w:pict>
      </w:r>
      <w:r>
        <w:rPr/>
        <w:pict>
          <v:group style="position:absolute;margin-left:428.431824pt;margin-top:9.942997pt;width:.1pt;height:14.324708pt;mso-position-horizontal-relative:page;mso-position-vertical-relative:paragraph;z-index:-15702" coordorigin="8569,199" coordsize="2,286">
            <v:shape style="position:absolute;left:8569;top:199;width:2;height:286" coordorigin="8569,199" coordsize="0,286" path="m8569,485l8569,199e" filled="f" stroked="t" strokeweight="1.7905pt" strokecolor="#EBEDED">
              <v:path arrowok="t"/>
            </v:shape>
          </v:group>
          <w10:wrap type="none"/>
        </w:pict>
      </w:r>
      <w:r>
        <w:rPr/>
        <w:pict>
          <v:group style="position:absolute;margin-left:513.044861pt;margin-top:19.675795pt;width:.1pt;height:15.688966pt;mso-position-horizontal-relative:page;mso-position-vertical-relative:paragraph;z-index:-15701" coordorigin="10261,394" coordsize="2,314">
            <v:shape style="position:absolute;left:10261;top:394;width:2;height:314" coordorigin="10261,394" coordsize="0,314" path="m10261,707l10261,394e" filled="f" stroked="t" strokeweight="4.08268pt" strokecolor="#EB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8"/>
          <w:szCs w:val="18"/>
          <w:color w:val="9E9E9E"/>
          <w:spacing w:val="0"/>
          <w:w w:val="100"/>
        </w:rPr>
        <w:t>l</w:t>
      </w:r>
      <w:r>
        <w:rPr>
          <w:rFonts w:ascii="Arial" w:hAnsi="Arial" w:cs="Arial" w:eastAsia="Arial"/>
          <w:sz w:val="18"/>
          <w:szCs w:val="18"/>
          <w:color w:val="9E9E9E"/>
          <w:spacing w:val="-14"/>
          <w:w w:val="100"/>
        </w:rPr>
        <w:t>t</w:t>
      </w:r>
      <w:r>
        <w:rPr>
          <w:rFonts w:ascii="Arial" w:hAnsi="Arial" w:cs="Arial" w:eastAsia="Arial"/>
          <w:sz w:val="18"/>
          <w:szCs w:val="18"/>
          <w:color w:val="858587"/>
          <w:spacing w:val="0"/>
          <w:w w:val="100"/>
        </w:rPr>
        <w:t>hı!j</w:t>
      </w:r>
      <w:r>
        <w:rPr>
          <w:rFonts w:ascii="Arial" w:hAnsi="Arial" w:cs="Arial" w:eastAsia="Arial"/>
          <w:sz w:val="18"/>
          <w:szCs w:val="18"/>
          <w:color w:val="858587"/>
          <w:spacing w:val="-10"/>
          <w:w w:val="100"/>
        </w:rPr>
        <w:t>'</w:t>
      </w:r>
      <w:r>
        <w:rPr>
          <w:rFonts w:ascii="Arial" w:hAnsi="Arial" w:cs="Arial" w:eastAsia="Arial"/>
          <w:sz w:val="18"/>
          <w:szCs w:val="18"/>
          <w:color w:val="9E9E9E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9E9E9E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0"/>
          <w:w w:val="419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707272"/>
          <w:spacing w:val="0"/>
          <w:w w:val="228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80" w:right="320"/>
          <w:cols w:num="3" w:equalWidth="0">
            <w:col w:w="3137" w:space="192"/>
            <w:col w:w="740" w:space="4234"/>
            <w:col w:w="3017"/>
          </w:cols>
        </w:sectPr>
      </w:pPr>
      <w:rPr/>
    </w:p>
    <w:p>
      <w:pPr>
        <w:spacing w:before="0" w:after="0" w:line="195" w:lineRule="exact"/>
        <w:ind w:left="5123" w:right="-104"/>
        <w:jc w:val="left"/>
        <w:tabs>
          <w:tab w:pos="8280" w:val="left"/>
        </w:tabs>
        <w:rPr>
          <w:rFonts w:ascii="Times New Roman" w:hAnsi="Times New Roman" w:cs="Times New Roman" w:eastAsia="Times New Roman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3"/>
        </w:rPr>
        <w:t>Aziz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3"/>
        </w:rPr>
        <w:t>ÜNSALAN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0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3"/>
        </w:rPr>
      </w:r>
      <w:r>
        <w:rPr>
          <w:rFonts w:ascii="Arial" w:hAnsi="Arial" w:cs="Arial" w:eastAsia="Arial"/>
          <w:sz w:val="21"/>
          <w:szCs w:val="21"/>
          <w:color w:val="B8B8B5"/>
          <w:spacing w:val="-5"/>
          <w:w w:val="46"/>
          <w:position w:val="-2"/>
        </w:rPr>
        <w:t>•</w:t>
      </w:r>
      <w:r>
        <w:rPr>
          <w:rFonts w:ascii="Arial" w:hAnsi="Arial" w:cs="Arial" w:eastAsia="Arial"/>
          <w:sz w:val="21"/>
          <w:szCs w:val="21"/>
          <w:color w:val="9E9E9E"/>
          <w:spacing w:val="0"/>
          <w:w w:val="86"/>
          <w:position w:val="-2"/>
        </w:rPr>
        <w:t>•</w:t>
      </w:r>
      <w:r>
        <w:rPr>
          <w:rFonts w:ascii="Arial" w:hAnsi="Arial" w:cs="Arial" w:eastAsia="Arial"/>
          <w:sz w:val="21"/>
          <w:szCs w:val="21"/>
          <w:color w:val="9E9E9E"/>
          <w:spacing w:val="-45"/>
          <w:w w:val="86"/>
          <w:position w:val="-2"/>
        </w:rPr>
        <w:t>l</w:t>
      </w:r>
      <w:r>
        <w:rPr>
          <w:rFonts w:ascii="Arial" w:hAnsi="Arial" w:cs="Arial" w:eastAsia="Arial"/>
          <w:sz w:val="21"/>
          <w:szCs w:val="21"/>
          <w:color w:val="858587"/>
          <w:spacing w:val="-14"/>
          <w:w w:val="168"/>
          <w:position w:val="-2"/>
        </w:rPr>
        <w:t>n</w:t>
      </w:r>
      <w:r>
        <w:rPr>
          <w:rFonts w:ascii="Arial" w:hAnsi="Arial" w:cs="Arial" w:eastAsia="Arial"/>
          <w:sz w:val="21"/>
          <w:szCs w:val="21"/>
          <w:color w:val="858587"/>
          <w:spacing w:val="-35"/>
          <w:w w:val="167"/>
          <w:position w:val="-2"/>
        </w:rPr>
        <w:t>t</w:t>
      </w:r>
      <w:r>
        <w:rPr>
          <w:rFonts w:ascii="Times New Roman" w:hAnsi="Times New Roman" w:cs="Times New Roman" w:eastAsia="Times New Roman"/>
          <w:sz w:val="38"/>
          <w:szCs w:val="38"/>
          <w:color w:val="606264"/>
          <w:spacing w:val="-48"/>
          <w:w w:val="31"/>
          <w:position w:val="-20"/>
        </w:rPr>
        <w:t>•</w:t>
      </w:r>
      <w:r>
        <w:rPr>
          <w:rFonts w:ascii="Times New Roman" w:hAnsi="Times New Roman" w:cs="Times New Roman" w:eastAsia="Times New Roman"/>
          <w:sz w:val="38"/>
          <w:szCs w:val="38"/>
          <w:color w:val="B8B8B5"/>
          <w:spacing w:val="-13"/>
          <w:w w:val="70"/>
          <w:position w:val="-20"/>
        </w:rPr>
        <w:t>.</w:t>
      </w:r>
      <w:r>
        <w:rPr>
          <w:rFonts w:ascii="Arial" w:hAnsi="Arial" w:cs="Arial" w:eastAsia="Arial"/>
          <w:sz w:val="21"/>
          <w:szCs w:val="21"/>
          <w:color w:val="858587"/>
          <w:spacing w:val="0"/>
          <w:w w:val="168"/>
          <w:position w:val="-2"/>
        </w:rPr>
        <w:t>l</w:t>
      </w:r>
      <w:r>
        <w:rPr>
          <w:rFonts w:ascii="Arial" w:hAnsi="Arial" w:cs="Arial" w:eastAsia="Arial"/>
          <w:sz w:val="21"/>
          <w:szCs w:val="21"/>
          <w:color w:val="858587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21"/>
          <w:szCs w:val="21"/>
          <w:color w:val="858587"/>
          <w:spacing w:val="-19"/>
          <w:w w:val="100"/>
          <w:position w:val="-2"/>
        </w:rPr>
        <w:t> </w:t>
      </w:r>
      <w:r>
        <w:rPr>
          <w:rFonts w:ascii="Arial" w:hAnsi="Arial" w:cs="Arial" w:eastAsia="Arial"/>
          <w:sz w:val="21"/>
          <w:szCs w:val="21"/>
          <w:color w:val="858587"/>
          <w:spacing w:val="-21"/>
          <w:w w:val="167"/>
          <w:position w:val="-2"/>
        </w:rPr>
        <w:t>Z</w:t>
      </w:r>
      <w:r>
        <w:rPr>
          <w:rFonts w:ascii="Times New Roman" w:hAnsi="Times New Roman" w:cs="Times New Roman" w:eastAsia="Times New Roman"/>
          <w:sz w:val="38"/>
          <w:szCs w:val="38"/>
          <w:color w:val="707272"/>
          <w:spacing w:val="0"/>
          <w:w w:val="33"/>
          <w:position w:val="-20"/>
        </w:rPr>
        <w:t>·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95" w:lineRule="exact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606264"/>
          <w:spacing w:val="0"/>
          <w:w w:val="100"/>
          <w:position w:val="-2"/>
        </w:rPr>
        <w:t>.</w:t>
      </w:r>
      <w:r>
        <w:rPr>
          <w:rFonts w:ascii="Arial" w:hAnsi="Arial" w:cs="Arial" w:eastAsia="Arial"/>
          <w:sz w:val="21"/>
          <w:szCs w:val="21"/>
          <w:color w:val="606264"/>
          <w:spacing w:val="0"/>
          <w:w w:val="100"/>
          <w:position w:val="-2"/>
        </w:rPr>
        <w:t>  </w:t>
      </w:r>
      <w:r>
        <w:rPr>
          <w:rFonts w:ascii="Arial" w:hAnsi="Arial" w:cs="Arial" w:eastAsia="Arial"/>
          <w:sz w:val="21"/>
          <w:szCs w:val="21"/>
          <w:color w:val="606264"/>
          <w:spacing w:val="5"/>
          <w:w w:val="100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4B4D4B"/>
          <w:spacing w:val="0"/>
          <w:w w:val="80"/>
          <w:position w:val="-2"/>
        </w:rPr>
        <w:t>l?i</w:t>
      </w:r>
      <w:r>
        <w:rPr>
          <w:rFonts w:ascii="Arial" w:hAnsi="Arial" w:cs="Arial" w:eastAsia="Arial"/>
          <w:sz w:val="20"/>
          <w:szCs w:val="20"/>
          <w:color w:val="4B4D4B"/>
          <w:spacing w:val="-88"/>
          <w:w w:val="80"/>
          <w:position w:val="-2"/>
        </w:rPr>
        <w:t>y</w:t>
      </w:r>
      <w:r>
        <w:rPr>
          <w:rFonts w:ascii="Times New Roman" w:hAnsi="Times New Roman" w:cs="Times New Roman" w:eastAsia="Times New Roman"/>
          <w:sz w:val="38"/>
          <w:szCs w:val="38"/>
          <w:color w:val="606264"/>
          <w:spacing w:val="0"/>
          <w:w w:val="44"/>
          <w:i/>
          <w:position w:val="-20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606264"/>
          <w:spacing w:val="-53"/>
          <w:w w:val="44"/>
          <w:i/>
          <w:position w:val="-20"/>
        </w:rPr>
        <w:t>:</w:t>
      </w:r>
      <w:r>
        <w:rPr>
          <w:rFonts w:ascii="Arial" w:hAnsi="Arial" w:cs="Arial" w:eastAsia="Arial"/>
          <w:sz w:val="20"/>
          <w:szCs w:val="20"/>
          <w:color w:val="4B4D4B"/>
          <w:spacing w:val="-35"/>
          <w:w w:val="80"/>
          <w:position w:val="-2"/>
        </w:rPr>
        <w:t>r</w:t>
      </w:r>
      <w:r>
        <w:rPr>
          <w:rFonts w:ascii="Times New Roman" w:hAnsi="Times New Roman" w:cs="Times New Roman" w:eastAsia="Times New Roman"/>
          <w:sz w:val="38"/>
          <w:szCs w:val="38"/>
          <w:color w:val="606264"/>
          <w:spacing w:val="-56"/>
          <w:w w:val="44"/>
          <w:i/>
          <w:position w:val="-20"/>
        </w:rPr>
        <w:t>s</w:t>
      </w:r>
      <w:r>
        <w:rPr>
          <w:rFonts w:ascii="Arial" w:hAnsi="Arial" w:cs="Arial" w:eastAsia="Arial"/>
          <w:sz w:val="20"/>
          <w:szCs w:val="20"/>
          <w:color w:val="4B4D4B"/>
          <w:spacing w:val="-7"/>
          <w:w w:val="80"/>
          <w:position w:val="-2"/>
        </w:rPr>
        <w:t>i</w:t>
      </w:r>
      <w:r>
        <w:rPr>
          <w:rFonts w:ascii="Arial" w:hAnsi="Arial" w:cs="Arial" w:eastAsia="Arial"/>
          <w:sz w:val="20"/>
          <w:szCs w:val="20"/>
          <w:color w:val="4B4D4B"/>
          <w:spacing w:val="0"/>
          <w:w w:val="80"/>
          <w:position w:val="-2"/>
        </w:rPr>
        <w:t>j</w:t>
      </w:r>
      <w:r>
        <w:rPr>
          <w:rFonts w:ascii="Arial" w:hAnsi="Arial" w:cs="Arial" w:eastAsia="Arial"/>
          <w:sz w:val="20"/>
          <w:szCs w:val="20"/>
          <w:color w:val="4B4D4B"/>
          <w:spacing w:val="0"/>
          <w:w w:val="100"/>
          <w:position w:val="-2"/>
        </w:rPr>
        <w:t>  </w:t>
      </w:r>
      <w:r>
        <w:rPr>
          <w:rFonts w:ascii="Arial" w:hAnsi="Arial" w:cs="Arial" w:eastAsia="Arial"/>
          <w:sz w:val="20"/>
          <w:szCs w:val="20"/>
          <w:color w:val="4B4D4B"/>
          <w:spacing w:val="-5"/>
          <w:w w:val="100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606264"/>
          <w:spacing w:val="0"/>
          <w:w w:val="546"/>
          <w:position w:val="-2"/>
        </w:rPr>
        <w:t>:</w:t>
      </w:r>
      <w:r>
        <w:rPr>
          <w:rFonts w:ascii="Arial" w:hAnsi="Arial" w:cs="Arial" w:eastAsia="Arial"/>
          <w:sz w:val="20"/>
          <w:szCs w:val="20"/>
          <w:color w:val="606264"/>
          <w:spacing w:val="9"/>
          <w:w w:val="548"/>
          <w:position w:val="-2"/>
        </w:rPr>
        <w:t>-</w:t>
      </w:r>
      <w:r>
        <w:rPr>
          <w:rFonts w:ascii="Arial" w:hAnsi="Arial" w:cs="Arial" w:eastAsia="Arial"/>
          <w:sz w:val="20"/>
          <w:szCs w:val="20"/>
          <w:color w:val="606264"/>
          <w:spacing w:val="0"/>
          <w:w w:val="69"/>
          <w:position w:val="-2"/>
        </w:rPr>
        <w:t>;.'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320"/>
          <w:cols w:num="2" w:equalWidth="0">
            <w:col w:w="9036" w:space="426"/>
            <w:col w:w="1858"/>
          </w:cols>
        </w:sectPr>
      </w:pPr>
      <w:rPr/>
    </w:p>
    <w:p>
      <w:pPr>
        <w:spacing w:before="0" w:after="0" w:line="205" w:lineRule="exact"/>
        <w:ind w:right="1071"/>
        <w:jc w:val="right"/>
        <w:tabs>
          <w:tab w:pos="9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Arial" w:hAnsi="Arial" w:cs="Arial" w:eastAsia="Arial"/>
          <w:sz w:val="18"/>
          <w:szCs w:val="18"/>
          <w:color w:val="4B4D4B"/>
          <w:w w:val="105"/>
          <w:position w:val="-3"/>
        </w:rPr>
        <w:t>.</w:t>
      </w:r>
      <w:r>
        <w:rPr>
          <w:rFonts w:ascii="Arial" w:hAnsi="Arial" w:cs="Arial" w:eastAsia="Arial"/>
          <w:sz w:val="18"/>
          <w:szCs w:val="18"/>
          <w:color w:val="4B4D4B"/>
          <w:w w:val="100"/>
          <w:position w:val="-3"/>
        </w:rPr>
        <w:tab/>
      </w:r>
      <w:r>
        <w:rPr>
          <w:rFonts w:ascii="Arial" w:hAnsi="Arial" w:cs="Arial" w:eastAsia="Arial"/>
          <w:sz w:val="18"/>
          <w:szCs w:val="18"/>
          <w:color w:val="4B4D4B"/>
          <w:w w:val="100"/>
          <w:position w:val="-3"/>
        </w:rPr>
      </w:r>
      <w:r>
        <w:rPr>
          <w:rFonts w:ascii="Arial" w:hAnsi="Arial" w:cs="Arial" w:eastAsia="Arial"/>
          <w:sz w:val="23"/>
          <w:szCs w:val="23"/>
          <w:color w:val="B8B8B5"/>
          <w:spacing w:val="0"/>
          <w:w w:val="100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B8B8B5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B8B8B5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06264"/>
          <w:spacing w:val="0"/>
          <w:w w:val="362"/>
          <w:position w:val="-3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40" w:lineRule="exact"/>
        <w:ind w:right="926"/>
        <w:jc w:val="right"/>
        <w:tabs>
          <w:tab w:pos="3200" w:val="left"/>
          <w:tab w:pos="3640" w:val="left"/>
          <w:tab w:pos="480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w w:val="103"/>
        </w:rPr>
        <w:t>İtf.Çvş.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w w:val="100"/>
        </w:rPr>
      </w:r>
      <w:r>
        <w:rPr>
          <w:rFonts w:ascii="Arial" w:hAnsi="Arial" w:cs="Arial" w:eastAsia="Arial"/>
          <w:sz w:val="12"/>
          <w:szCs w:val="12"/>
          <w:color w:val="858587"/>
          <w:w w:val="126"/>
          <w:position w:val="4"/>
        </w:rPr>
        <w:t>..</w:t>
      </w:r>
      <w:r>
        <w:rPr>
          <w:rFonts w:ascii="Arial" w:hAnsi="Arial" w:cs="Arial" w:eastAsia="Arial"/>
          <w:sz w:val="12"/>
          <w:szCs w:val="12"/>
          <w:color w:val="858587"/>
          <w:spacing w:val="-25"/>
          <w:w w:val="100"/>
          <w:position w:val="4"/>
        </w:rPr>
        <w:t> </w:t>
      </w:r>
      <w:r>
        <w:rPr>
          <w:rFonts w:ascii="Arial" w:hAnsi="Arial" w:cs="Arial" w:eastAsia="Arial"/>
          <w:sz w:val="12"/>
          <w:szCs w:val="12"/>
          <w:color w:val="606264"/>
          <w:spacing w:val="0"/>
          <w:w w:val="94"/>
          <w:position w:val="4"/>
        </w:rPr>
        <w:t>·</w:t>
      </w:r>
      <w:r>
        <w:rPr>
          <w:rFonts w:ascii="Arial" w:hAnsi="Arial" w:cs="Arial" w:eastAsia="Arial"/>
          <w:sz w:val="12"/>
          <w:szCs w:val="12"/>
          <w:color w:val="60626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2"/>
          <w:szCs w:val="12"/>
          <w:color w:val="606264"/>
          <w:spacing w:val="0"/>
          <w:w w:val="100"/>
          <w:position w:val="4"/>
        </w:rPr>
      </w:r>
      <w:r>
        <w:rPr>
          <w:rFonts w:ascii="Arial" w:hAnsi="Arial" w:cs="Arial" w:eastAsia="Arial"/>
          <w:sz w:val="12"/>
          <w:szCs w:val="12"/>
          <w:color w:val="505980"/>
          <w:spacing w:val="0"/>
          <w:w w:val="100"/>
          <w:position w:val="4"/>
        </w:rPr>
        <w:t>-</w:t>
      </w:r>
      <w:r>
        <w:rPr>
          <w:rFonts w:ascii="Arial" w:hAnsi="Arial" w:cs="Arial" w:eastAsia="Arial"/>
          <w:sz w:val="12"/>
          <w:szCs w:val="12"/>
          <w:color w:val="858587"/>
          <w:spacing w:val="0"/>
          <w:w w:val="100"/>
          <w:position w:val="4"/>
        </w:rPr>
        <w:t>7;</w:t>
      </w:r>
      <w:r>
        <w:rPr>
          <w:rFonts w:ascii="Arial" w:hAnsi="Arial" w:cs="Arial" w:eastAsia="Arial"/>
          <w:sz w:val="12"/>
          <w:szCs w:val="12"/>
          <w:color w:val="858587"/>
          <w:spacing w:val="0"/>
          <w:w w:val="100"/>
          <w:position w:val="4"/>
        </w:rPr>
        <w:t>     </w:t>
      </w:r>
      <w:r>
        <w:rPr>
          <w:rFonts w:ascii="Arial" w:hAnsi="Arial" w:cs="Arial" w:eastAsia="Arial"/>
          <w:sz w:val="12"/>
          <w:szCs w:val="12"/>
          <w:color w:val="858587"/>
          <w:spacing w:val="12"/>
          <w:w w:val="100"/>
          <w:position w:val="4"/>
        </w:rPr>
        <w:t> </w:t>
      </w:r>
      <w:r>
        <w:rPr>
          <w:rFonts w:ascii="Arial" w:hAnsi="Arial" w:cs="Arial" w:eastAsia="Arial"/>
          <w:sz w:val="12"/>
          <w:szCs w:val="12"/>
          <w:color w:val="858587"/>
          <w:spacing w:val="0"/>
          <w:w w:val="262"/>
          <w:position w:val="4"/>
        </w:rPr>
        <w:t>,</w:t>
      </w:r>
      <w:r>
        <w:rPr>
          <w:rFonts w:ascii="Arial" w:hAnsi="Arial" w:cs="Arial" w:eastAsia="Arial"/>
          <w:sz w:val="12"/>
          <w:szCs w:val="12"/>
          <w:color w:val="858587"/>
          <w:spacing w:val="-22"/>
          <w:w w:val="262"/>
          <w:position w:val="4"/>
        </w:rPr>
        <w:t> </w:t>
      </w:r>
      <w:r>
        <w:rPr>
          <w:rFonts w:ascii="Arial" w:hAnsi="Arial" w:cs="Arial" w:eastAsia="Arial"/>
          <w:sz w:val="12"/>
          <w:szCs w:val="12"/>
          <w:color w:val="9E9E9E"/>
          <w:spacing w:val="-8"/>
          <w:w w:val="316"/>
          <w:position w:val="4"/>
        </w:rPr>
        <w:t>.</w:t>
      </w:r>
      <w:r>
        <w:rPr>
          <w:rFonts w:ascii="Arial" w:hAnsi="Arial" w:cs="Arial" w:eastAsia="Arial"/>
          <w:sz w:val="12"/>
          <w:szCs w:val="12"/>
          <w:color w:val="606264"/>
          <w:spacing w:val="0"/>
          <w:w w:val="187"/>
          <w:position w:val="4"/>
        </w:rPr>
        <w:t>,</w:t>
      </w:r>
      <w:r>
        <w:rPr>
          <w:rFonts w:ascii="Arial" w:hAnsi="Arial" w:cs="Arial" w:eastAsia="Arial"/>
          <w:sz w:val="12"/>
          <w:szCs w:val="12"/>
          <w:color w:val="60626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2"/>
          <w:szCs w:val="12"/>
          <w:color w:val="606264"/>
          <w:spacing w:val="0"/>
          <w:w w:val="100"/>
          <w:position w:val="4"/>
        </w:rPr>
      </w:r>
      <w:r>
        <w:rPr>
          <w:rFonts w:ascii="Arial" w:hAnsi="Arial" w:cs="Arial" w:eastAsia="Arial"/>
          <w:sz w:val="14"/>
          <w:szCs w:val="14"/>
          <w:color w:val="4B4D4B"/>
          <w:spacing w:val="0"/>
          <w:w w:val="108"/>
          <w:i/>
          <w:position w:val="4"/>
        </w:rPr>
        <w:t>J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8" w:lineRule="exact"/>
        <w:ind w:right="948"/>
        <w:jc w:val="right"/>
        <w:tabs>
          <w:tab w:pos="680" w:val="left"/>
          <w:tab w:pos="104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9E9E9E"/>
          <w:w w:val="105"/>
          <w:position w:val="-6"/>
        </w:rPr>
        <w:t>i</w:t>
      </w:r>
      <w:r>
        <w:rPr>
          <w:rFonts w:ascii="Times New Roman" w:hAnsi="Times New Roman" w:cs="Times New Roman" w:eastAsia="Times New Roman"/>
          <w:sz w:val="9"/>
          <w:szCs w:val="9"/>
          <w:color w:val="9E9E9E"/>
          <w:spacing w:val="-16"/>
          <w:w w:val="105"/>
          <w:position w:val="-6"/>
        </w:rPr>
        <w:t>ı</w:t>
      </w:r>
      <w:r>
        <w:rPr>
          <w:rFonts w:ascii="Times New Roman" w:hAnsi="Times New Roman" w:cs="Times New Roman" w:eastAsia="Times New Roman"/>
          <w:sz w:val="9"/>
          <w:szCs w:val="9"/>
          <w:color w:val="707272"/>
          <w:spacing w:val="0"/>
          <w:w w:val="42"/>
          <w:position w:val="-6"/>
        </w:rPr>
        <w:t>-#1</w:t>
      </w:r>
      <w:r>
        <w:rPr>
          <w:rFonts w:ascii="Times New Roman" w:hAnsi="Times New Roman" w:cs="Times New Roman" w:eastAsia="Times New Roman"/>
          <w:sz w:val="9"/>
          <w:szCs w:val="9"/>
          <w:color w:val="707272"/>
          <w:spacing w:val="0"/>
          <w:w w:val="41"/>
          <w:position w:val="-6"/>
        </w:rPr>
        <w:t>;</w:t>
      </w:r>
      <w:r>
        <w:rPr>
          <w:rFonts w:ascii="Times New Roman" w:hAnsi="Times New Roman" w:cs="Times New Roman" w:eastAsia="Times New Roman"/>
          <w:sz w:val="9"/>
          <w:szCs w:val="9"/>
          <w:color w:val="707272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E9E9E"/>
          <w:spacing w:val="0"/>
          <w:w w:val="100"/>
          <w:position w:val="-6"/>
        </w:rPr>
        <w:t>....</w:t>
      </w:r>
      <w:r>
        <w:rPr>
          <w:rFonts w:ascii="Times New Roman" w:hAnsi="Times New Roman" w:cs="Times New Roman" w:eastAsia="Times New Roman"/>
          <w:sz w:val="9"/>
          <w:szCs w:val="9"/>
          <w:color w:val="9E9E9E"/>
          <w:spacing w:val="1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606264"/>
          <w:spacing w:val="0"/>
          <w:w w:val="218"/>
          <w:position w:val="-6"/>
        </w:rPr>
        <w:t>,</w:t>
      </w:r>
      <w:r>
        <w:rPr>
          <w:rFonts w:ascii="Times New Roman" w:hAnsi="Times New Roman" w:cs="Times New Roman" w:eastAsia="Times New Roman"/>
          <w:sz w:val="9"/>
          <w:szCs w:val="9"/>
          <w:color w:val="606264"/>
          <w:spacing w:val="13"/>
          <w:w w:val="218"/>
          <w:position w:val="-6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343434"/>
          <w:spacing w:val="0"/>
          <w:w w:val="82"/>
          <w:i/>
          <w:position w:val="-6"/>
        </w:rPr>
        <w:t>]}</w:t>
      </w:r>
      <w:r>
        <w:rPr>
          <w:rFonts w:ascii="Times New Roman" w:hAnsi="Times New Roman" w:cs="Times New Roman" w:eastAsia="Times New Roman"/>
          <w:sz w:val="9"/>
          <w:szCs w:val="9"/>
          <w:color w:val="343434"/>
          <w:spacing w:val="-7"/>
          <w:w w:val="82"/>
          <w:i/>
          <w:position w:val="-6"/>
        </w:rPr>
        <w:t>'</w:t>
      </w:r>
      <w:r>
        <w:rPr>
          <w:rFonts w:ascii="Times New Roman" w:hAnsi="Times New Roman" w:cs="Times New Roman" w:eastAsia="Times New Roman"/>
          <w:sz w:val="9"/>
          <w:szCs w:val="9"/>
          <w:color w:val="4B4D4B"/>
          <w:spacing w:val="0"/>
          <w:w w:val="98"/>
          <w:i/>
          <w:position w:val="-6"/>
        </w:rPr>
        <w:t>·</w:t>
      </w:r>
      <w:r>
        <w:rPr>
          <w:rFonts w:ascii="Times New Roman" w:hAnsi="Times New Roman" w:cs="Times New Roman" w:eastAsia="Times New Roman"/>
          <w:sz w:val="9"/>
          <w:szCs w:val="9"/>
          <w:color w:val="4B4D4B"/>
          <w:spacing w:val="0"/>
          <w:w w:val="100"/>
          <w:i/>
          <w:position w:val="-6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4B4D4B"/>
          <w:spacing w:val="0"/>
          <w:w w:val="100"/>
          <w:i/>
          <w:position w:val="-6"/>
        </w:rPr>
      </w:r>
      <w:r>
        <w:rPr>
          <w:rFonts w:ascii="Times New Roman" w:hAnsi="Times New Roman" w:cs="Times New Roman" w:eastAsia="Times New Roman"/>
          <w:sz w:val="12"/>
          <w:szCs w:val="12"/>
          <w:color w:val="707272"/>
          <w:spacing w:val="0"/>
          <w:w w:val="76"/>
          <w:position w:val="-6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707272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707272"/>
          <w:spacing w:val="0"/>
          <w:w w:val="53"/>
          <w:position w:val="-6"/>
        </w:rPr>
        <w:t>......</w:t>
      </w:r>
      <w:r>
        <w:rPr>
          <w:rFonts w:ascii="Times New Roman" w:hAnsi="Times New Roman" w:cs="Times New Roman" w:eastAsia="Times New Roman"/>
          <w:sz w:val="12"/>
          <w:szCs w:val="12"/>
          <w:color w:val="707272"/>
          <w:spacing w:val="7"/>
          <w:w w:val="53"/>
          <w:position w:val="-6"/>
        </w:rPr>
        <w:t> </w:t>
      </w:r>
      <w:r>
        <w:rPr>
          <w:rFonts w:ascii="Arial" w:hAnsi="Arial" w:cs="Arial" w:eastAsia="Arial"/>
          <w:sz w:val="10"/>
          <w:szCs w:val="10"/>
          <w:color w:val="858587"/>
          <w:spacing w:val="0"/>
          <w:w w:val="76"/>
          <w:position w:val="-6"/>
        </w:rPr>
        <w:t>'{</w:t>
      </w:r>
      <w:r>
        <w:rPr>
          <w:rFonts w:ascii="Arial" w:hAnsi="Arial" w:cs="Arial" w:eastAsia="Arial"/>
          <w:sz w:val="10"/>
          <w:szCs w:val="10"/>
          <w:color w:val="858587"/>
          <w:spacing w:val="2"/>
          <w:w w:val="77"/>
          <w:position w:val="-6"/>
        </w:rPr>
        <w:t>o</w:t>
      </w:r>
      <w:r>
        <w:rPr>
          <w:rFonts w:ascii="Arial" w:hAnsi="Arial" w:cs="Arial" w:eastAsia="Arial"/>
          <w:sz w:val="10"/>
          <w:szCs w:val="10"/>
          <w:color w:val="606264"/>
          <w:spacing w:val="0"/>
          <w:w w:val="287"/>
          <w:position w:val="-6"/>
        </w:rPr>
        <w:t>•</w:t>
      </w:r>
      <w:r>
        <w:rPr>
          <w:rFonts w:ascii="Arial" w:hAnsi="Arial" w:cs="Arial" w:eastAsia="Arial"/>
          <w:sz w:val="10"/>
          <w:szCs w:val="10"/>
          <w:color w:val="606264"/>
          <w:spacing w:val="-10"/>
          <w:w w:val="287"/>
          <w:position w:val="-6"/>
        </w:rPr>
        <w:t>•</w:t>
      </w:r>
      <w:r>
        <w:rPr>
          <w:rFonts w:ascii="Arial" w:hAnsi="Arial" w:cs="Arial" w:eastAsia="Arial"/>
          <w:sz w:val="10"/>
          <w:szCs w:val="10"/>
          <w:color w:val="606264"/>
          <w:spacing w:val="0"/>
          <w:w w:val="90"/>
          <w:position w:val="-6"/>
        </w:rPr>
        <w:t>,""'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280" w:right="3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646" w:right="-20"/>
        <w:jc w:val="left"/>
        <w:tabs>
          <w:tab w:pos="2620" w:val="left"/>
          <w:tab w:pos="350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6"/>
          <w:szCs w:val="26"/>
          <w:color w:val="242424"/>
          <w:spacing w:val="-4"/>
          <w:w w:val="56"/>
          <w:position w:val="14"/>
        </w:rPr>
        <w:t>:</w:t>
      </w:r>
      <w:r>
        <w:rPr>
          <w:rFonts w:ascii="Arial" w:hAnsi="Arial" w:cs="Arial" w:eastAsia="Arial"/>
          <w:sz w:val="33"/>
          <w:szCs w:val="33"/>
          <w:color w:val="242424"/>
          <w:spacing w:val="-108"/>
          <w:w w:val="66"/>
          <w:position w:val="13"/>
        </w:rPr>
        <w:t>"</w:t>
      </w:r>
      <w:r>
        <w:rPr>
          <w:rFonts w:ascii="Arial" w:hAnsi="Arial" w:cs="Arial" w:eastAsia="Arial"/>
          <w:sz w:val="26"/>
          <w:szCs w:val="26"/>
          <w:color w:val="242424"/>
          <w:spacing w:val="0"/>
          <w:w w:val="56"/>
          <w:position w:val="14"/>
        </w:rPr>
        <w:t>ı</w:t>
      </w:r>
      <w:r>
        <w:rPr>
          <w:rFonts w:ascii="Arial" w:hAnsi="Arial" w:cs="Arial" w:eastAsia="Arial"/>
          <w:sz w:val="26"/>
          <w:szCs w:val="26"/>
          <w:color w:val="242424"/>
          <w:spacing w:val="-10"/>
          <w:w w:val="56"/>
          <w:position w:val="14"/>
        </w:rPr>
        <w:t>:</w:t>
      </w:r>
      <w:r>
        <w:rPr>
          <w:rFonts w:ascii="Arial" w:hAnsi="Arial" w:cs="Arial" w:eastAsia="Arial"/>
          <w:sz w:val="33"/>
          <w:szCs w:val="33"/>
          <w:color w:val="242424"/>
          <w:spacing w:val="-47"/>
          <w:w w:val="66"/>
          <w:position w:val="13"/>
        </w:rPr>
        <w:t>'</w:t>
      </w:r>
      <w:r>
        <w:rPr>
          <w:rFonts w:ascii="Arial" w:hAnsi="Arial" w:cs="Arial" w:eastAsia="Arial"/>
          <w:sz w:val="26"/>
          <w:szCs w:val="26"/>
          <w:color w:val="242424"/>
          <w:spacing w:val="0"/>
          <w:w w:val="56"/>
          <w:position w:val="14"/>
        </w:rPr>
        <w:t>:</w:t>
      </w:r>
      <w:r>
        <w:rPr>
          <w:rFonts w:ascii="Arial" w:hAnsi="Arial" w:cs="Arial" w:eastAsia="Arial"/>
          <w:sz w:val="26"/>
          <w:szCs w:val="26"/>
          <w:color w:val="242424"/>
          <w:spacing w:val="0"/>
          <w:w w:val="100"/>
          <w:position w:val="14"/>
        </w:rPr>
        <w:tab/>
      </w:r>
      <w:r>
        <w:rPr>
          <w:rFonts w:ascii="Arial" w:hAnsi="Arial" w:cs="Arial" w:eastAsia="Arial"/>
          <w:sz w:val="26"/>
          <w:szCs w:val="26"/>
          <w:color w:val="242424"/>
          <w:spacing w:val="0"/>
          <w:w w:val="100"/>
          <w:position w:val="14"/>
        </w:rPr>
      </w:r>
      <w:r>
        <w:rPr>
          <w:rFonts w:ascii="Arial" w:hAnsi="Arial" w:cs="Arial" w:eastAsia="Arial"/>
          <w:sz w:val="26"/>
          <w:szCs w:val="26"/>
          <w:color w:val="858587"/>
          <w:spacing w:val="0"/>
          <w:w w:val="100"/>
          <w:position w:val="2"/>
        </w:rPr>
        <w:t>E</w:t>
      </w:r>
      <w:r>
        <w:rPr>
          <w:rFonts w:ascii="Arial" w:hAnsi="Arial" w:cs="Arial" w:eastAsia="Arial"/>
          <w:sz w:val="26"/>
          <w:szCs w:val="26"/>
          <w:color w:val="858587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6"/>
          <w:szCs w:val="26"/>
          <w:color w:val="858587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07272"/>
          <w:spacing w:val="0"/>
          <w:w w:val="100"/>
          <w:position w:val="2"/>
        </w:rPr>
        <w:t>gü</w:t>
      </w:r>
      <w:r>
        <w:rPr>
          <w:rFonts w:ascii="Times New Roman" w:hAnsi="Times New Roman" w:cs="Times New Roman" w:eastAsia="Times New Roman"/>
          <w:sz w:val="28"/>
          <w:szCs w:val="28"/>
          <w:color w:val="707272"/>
          <w:spacing w:val="-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07272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707272"/>
          <w:spacing w:val="0"/>
          <w:w w:val="100"/>
          <w:position w:val="2"/>
        </w:rPr>
      </w:r>
      <w:r>
        <w:rPr>
          <w:rFonts w:ascii="Arial" w:hAnsi="Arial" w:cs="Arial" w:eastAsia="Arial"/>
          <w:sz w:val="27"/>
          <w:szCs w:val="27"/>
          <w:color w:val="707272"/>
          <w:spacing w:val="0"/>
          <w:w w:val="113"/>
          <w:position w:val="0"/>
        </w:rPr>
        <w:t>KAYA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2450" w:right="-76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9E9E9E"/>
          <w:spacing w:val="0"/>
          <w:w w:val="45"/>
        </w:rPr>
        <w:t>1</w:t>
      </w:r>
      <w:r>
        <w:rPr>
          <w:rFonts w:ascii="Arial" w:hAnsi="Arial" w:cs="Arial" w:eastAsia="Arial"/>
          <w:sz w:val="24"/>
          <w:szCs w:val="24"/>
          <w:color w:val="9E9E9E"/>
          <w:spacing w:val="0"/>
          <w:w w:val="45"/>
        </w:rPr>
        <w:t> </w:t>
      </w:r>
      <w:r>
        <w:rPr>
          <w:rFonts w:ascii="Arial" w:hAnsi="Arial" w:cs="Arial" w:eastAsia="Arial"/>
          <w:sz w:val="24"/>
          <w:szCs w:val="24"/>
          <w:color w:val="9E9E9E"/>
          <w:spacing w:val="9"/>
          <w:w w:val="45"/>
        </w:rPr>
        <w:t> </w:t>
      </w:r>
      <w:r>
        <w:rPr>
          <w:rFonts w:ascii="Arial" w:hAnsi="Arial" w:cs="Arial" w:eastAsia="Arial"/>
          <w:sz w:val="24"/>
          <w:szCs w:val="24"/>
          <w:color w:val="606264"/>
          <w:spacing w:val="0"/>
          <w:w w:val="69"/>
        </w:rPr>
        <w:t>fa/</w:t>
      </w:r>
      <w:r>
        <w:rPr>
          <w:rFonts w:ascii="Arial" w:hAnsi="Arial" w:cs="Arial" w:eastAsia="Arial"/>
          <w:sz w:val="24"/>
          <w:szCs w:val="24"/>
          <w:color w:val="606264"/>
          <w:spacing w:val="3"/>
          <w:w w:val="69"/>
        </w:rPr>
        <w:t>y</w:t>
      </w:r>
      <w:r>
        <w:rPr>
          <w:rFonts w:ascii="Arial" w:hAnsi="Arial" w:cs="Arial" w:eastAsia="Arial"/>
          <w:sz w:val="24"/>
          <w:szCs w:val="24"/>
          <w:color w:val="858587"/>
          <w:spacing w:val="0"/>
          <w:w w:val="69"/>
        </w:rPr>
        <w:t>e</w:t>
      </w:r>
      <w:r>
        <w:rPr>
          <w:rFonts w:ascii="Arial" w:hAnsi="Arial" w:cs="Arial" w:eastAsia="Arial"/>
          <w:sz w:val="24"/>
          <w:szCs w:val="24"/>
          <w:color w:val="858587"/>
          <w:spacing w:val="8"/>
          <w:w w:val="69"/>
        </w:rPr>
        <w:t> </w:t>
      </w:r>
      <w:r>
        <w:rPr>
          <w:rFonts w:ascii="Arial" w:hAnsi="Arial" w:cs="Arial" w:eastAsia="Arial"/>
          <w:sz w:val="24"/>
          <w:szCs w:val="24"/>
          <w:color w:val="707272"/>
          <w:spacing w:val="0"/>
          <w:w w:val="69"/>
        </w:rPr>
        <w:t>GO</w:t>
      </w:r>
      <w:r>
        <w:rPr>
          <w:rFonts w:ascii="Arial" w:hAnsi="Arial" w:cs="Arial" w:eastAsia="Arial"/>
          <w:sz w:val="24"/>
          <w:szCs w:val="24"/>
          <w:color w:val="707272"/>
          <w:spacing w:val="-1"/>
          <w:w w:val="69"/>
        </w:rPr>
        <w:t>n</w:t>
      </w:r>
      <w:r>
        <w:rPr>
          <w:rFonts w:ascii="Arial" w:hAnsi="Arial" w:cs="Arial" w:eastAsia="Arial"/>
          <w:sz w:val="24"/>
          <w:szCs w:val="24"/>
          <w:color w:val="4B4D4B"/>
          <w:spacing w:val="4"/>
          <w:w w:val="69"/>
        </w:rPr>
        <w:t>e</w:t>
      </w:r>
      <w:r>
        <w:rPr>
          <w:rFonts w:ascii="Arial" w:hAnsi="Arial" w:cs="Arial" w:eastAsia="Arial"/>
          <w:sz w:val="24"/>
          <w:szCs w:val="24"/>
          <w:color w:val="707272"/>
          <w:spacing w:val="0"/>
          <w:w w:val="69"/>
        </w:rPr>
        <w:t>y</w:t>
      </w:r>
      <w:r>
        <w:rPr>
          <w:rFonts w:ascii="Arial" w:hAnsi="Arial" w:cs="Arial" w:eastAsia="Arial"/>
          <w:sz w:val="24"/>
          <w:szCs w:val="24"/>
          <w:color w:val="707272"/>
          <w:spacing w:val="-4"/>
          <w:w w:val="69"/>
        </w:rPr>
        <w:t> </w:t>
      </w:r>
      <w:r>
        <w:rPr>
          <w:rFonts w:ascii="Arial" w:hAnsi="Arial" w:cs="Arial" w:eastAsia="Arial"/>
          <w:sz w:val="24"/>
          <w:szCs w:val="24"/>
          <w:color w:val="707272"/>
          <w:spacing w:val="0"/>
          <w:w w:val="76"/>
        </w:rPr>
        <w:t>B</w:t>
      </w:r>
      <w:r>
        <w:rPr>
          <w:rFonts w:ascii="Arial" w:hAnsi="Arial" w:cs="Arial" w:eastAsia="Arial"/>
          <w:sz w:val="24"/>
          <w:szCs w:val="24"/>
          <w:color w:val="707272"/>
          <w:spacing w:val="-1"/>
          <w:w w:val="77"/>
        </w:rPr>
        <w:t>ö</w:t>
      </w:r>
      <w:r>
        <w:rPr>
          <w:rFonts w:ascii="Arial" w:hAnsi="Arial" w:cs="Arial" w:eastAsia="Arial"/>
          <w:sz w:val="24"/>
          <w:szCs w:val="24"/>
          <w:color w:val="4B4D4B"/>
          <w:spacing w:val="-19"/>
          <w:w w:val="113"/>
        </w:rPr>
        <w:t>l</w:t>
      </w:r>
      <w:r>
        <w:rPr>
          <w:rFonts w:ascii="Arial" w:hAnsi="Arial" w:cs="Arial" w:eastAsia="Arial"/>
          <w:sz w:val="24"/>
          <w:szCs w:val="24"/>
          <w:color w:val="606264"/>
          <w:spacing w:val="0"/>
          <w:w w:val="77"/>
        </w:rPr>
        <w:t>ge</w:t>
      </w:r>
      <w:r>
        <w:rPr>
          <w:rFonts w:ascii="Arial" w:hAnsi="Arial" w:cs="Arial" w:eastAsia="Arial"/>
          <w:sz w:val="24"/>
          <w:szCs w:val="24"/>
          <w:color w:val="60626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4B4D4B"/>
          <w:spacing w:val="0"/>
          <w:w w:val="78"/>
        </w:rPr>
        <w:t>Ami</w:t>
      </w:r>
      <w:r>
        <w:rPr>
          <w:rFonts w:ascii="Arial" w:hAnsi="Arial" w:cs="Arial" w:eastAsia="Arial"/>
          <w:sz w:val="24"/>
          <w:szCs w:val="24"/>
          <w:color w:val="4B4D4B"/>
          <w:spacing w:val="-13"/>
          <w:w w:val="79"/>
        </w:rPr>
        <w:t>r</w:t>
      </w:r>
      <w:r>
        <w:rPr>
          <w:rFonts w:ascii="Arial" w:hAnsi="Arial" w:cs="Arial" w:eastAsia="Arial"/>
          <w:sz w:val="24"/>
          <w:szCs w:val="24"/>
          <w:color w:val="707272"/>
          <w:spacing w:val="0"/>
          <w:w w:val="181"/>
        </w:rPr>
        <w:t>i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61" w:after="0" w:line="1310" w:lineRule="exact"/>
        <w:ind w:right="-241"/>
        <w:jc w:val="left"/>
        <w:rPr>
          <w:rFonts w:ascii="Arial" w:hAnsi="Arial" w:cs="Arial" w:eastAsia="Arial"/>
          <w:sz w:val="134"/>
          <w:szCs w:val="134"/>
        </w:rPr>
      </w:pPr>
      <w:rPr/>
      <w:r>
        <w:rPr/>
        <w:br w:type="column"/>
      </w:r>
      <w:r>
        <w:rPr>
          <w:rFonts w:ascii="Arial" w:hAnsi="Arial" w:cs="Arial" w:eastAsia="Arial"/>
          <w:sz w:val="134"/>
          <w:szCs w:val="134"/>
          <w:color w:val="363A5E"/>
          <w:spacing w:val="0"/>
          <w:w w:val="50"/>
          <w:i/>
          <w:position w:val="-21"/>
        </w:rPr>
        <w:t>Et!::</w:t>
      </w:r>
      <w:r>
        <w:rPr>
          <w:rFonts w:ascii="Arial" w:hAnsi="Arial" w:cs="Arial" w:eastAsia="Arial"/>
          <w:sz w:val="134"/>
          <w:szCs w:val="134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-37" w:right="-57"/>
        <w:jc w:val="center"/>
        <w:tabs>
          <w:tab w:pos="3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8"/>
          <w:szCs w:val="8"/>
          <w:color w:val="606264"/>
          <w:spacing w:val="0"/>
          <w:w w:val="144"/>
          <w:i/>
          <w:position w:val="8"/>
        </w:rPr>
        <w:t>1</w:t>
      </w:r>
      <w:r>
        <w:rPr>
          <w:rFonts w:ascii="Arial" w:hAnsi="Arial" w:cs="Arial" w:eastAsia="Arial"/>
          <w:sz w:val="8"/>
          <w:szCs w:val="8"/>
          <w:color w:val="606264"/>
          <w:spacing w:val="0"/>
          <w:w w:val="100"/>
          <w:i/>
          <w:position w:val="8"/>
        </w:rPr>
        <w:tab/>
      </w:r>
      <w:r>
        <w:rPr>
          <w:rFonts w:ascii="Arial" w:hAnsi="Arial" w:cs="Arial" w:eastAsia="Arial"/>
          <w:sz w:val="8"/>
          <w:szCs w:val="8"/>
          <w:color w:val="606264"/>
          <w:spacing w:val="0"/>
          <w:w w:val="100"/>
          <w:i/>
          <w:position w:val="8"/>
        </w:rPr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-18"/>
          <w:w w:val="54"/>
          <w:position w:val="-1"/>
        </w:rPr>
        <w:t>.</w:t>
      </w:r>
      <w:r>
        <w:rPr>
          <w:rFonts w:ascii="Arial" w:hAnsi="Arial" w:cs="Arial" w:eastAsia="Arial"/>
          <w:sz w:val="13"/>
          <w:szCs w:val="13"/>
          <w:color w:val="343434"/>
          <w:spacing w:val="-54"/>
          <w:w w:val="77"/>
          <w:i/>
          <w:position w:val="1"/>
        </w:rPr>
        <w:t>ô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54"/>
          <w:position w:val="-1"/>
        </w:rPr>
        <w:t>_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-31"/>
          <w:w w:val="54"/>
          <w:position w:val="-1"/>
        </w:rPr>
        <w:t>,</w:t>
      </w:r>
      <w:r>
        <w:rPr>
          <w:rFonts w:ascii="Arial" w:hAnsi="Arial" w:cs="Arial" w:eastAsia="Arial"/>
          <w:sz w:val="13"/>
          <w:szCs w:val="13"/>
          <w:color w:val="343434"/>
          <w:spacing w:val="0"/>
          <w:w w:val="76"/>
          <w:i/>
          <w:position w:val="1"/>
        </w:rPr>
        <w:t>!</w:t>
      </w:r>
      <w:r>
        <w:rPr>
          <w:rFonts w:ascii="Arial" w:hAnsi="Arial" w:cs="Arial" w:eastAsia="Arial"/>
          <w:sz w:val="13"/>
          <w:szCs w:val="13"/>
          <w:color w:val="343434"/>
          <w:spacing w:val="0"/>
          <w:w w:val="100"/>
          <w:i/>
          <w:position w:val="1"/>
        </w:rPr>
        <w:t>    </w:t>
      </w:r>
      <w:r>
        <w:rPr>
          <w:rFonts w:ascii="Arial" w:hAnsi="Arial" w:cs="Arial" w:eastAsia="Arial"/>
          <w:sz w:val="13"/>
          <w:szCs w:val="13"/>
          <w:color w:val="343434"/>
          <w:spacing w:val="8"/>
          <w:w w:val="100"/>
          <w:i/>
          <w:position w:val="1"/>
        </w:rPr>
        <w:t> </w:t>
      </w:r>
      <w:r>
        <w:rPr>
          <w:rFonts w:ascii="Arial" w:hAnsi="Arial" w:cs="Arial" w:eastAsia="Arial"/>
          <w:sz w:val="10"/>
          <w:szCs w:val="10"/>
          <w:color w:val="343434"/>
          <w:spacing w:val="-58"/>
          <w:w w:val="89"/>
          <w:position w:val="1"/>
        </w:rPr>
        <w:t>&lt;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53"/>
          <w:position w:val="-1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4"/>
          <w:w w:val="53"/>
          <w:position w:val="-1"/>
        </w:rPr>
        <w:t>.</w:t>
      </w:r>
      <w:r>
        <w:rPr>
          <w:rFonts w:ascii="Arial" w:hAnsi="Arial" w:cs="Arial" w:eastAsia="Arial"/>
          <w:sz w:val="10"/>
          <w:szCs w:val="10"/>
          <w:color w:val="343434"/>
          <w:spacing w:val="-30"/>
          <w:w w:val="9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53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-4"/>
          <w:w w:val="63"/>
          <w:position w:val="1"/>
        </w:rPr>
        <w:t>ı</w:t>
      </w:r>
      <w:r>
        <w:rPr>
          <w:rFonts w:ascii="Arial" w:hAnsi="Arial" w:cs="Arial" w:eastAsia="Arial"/>
          <w:sz w:val="15"/>
          <w:szCs w:val="15"/>
          <w:color w:val="4B4D4B"/>
          <w:spacing w:val="-37"/>
          <w:w w:val="89"/>
          <w:position w:val="-1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-34"/>
          <w:w w:val="64"/>
          <w:position w:val="1"/>
        </w:rPr>
        <w:t>·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49"/>
          <w:position w:val="-1"/>
        </w:rPr>
        <w:t>,</w:t>
      </w:r>
      <w:r>
        <w:rPr>
          <w:rFonts w:ascii="Arial" w:hAnsi="Arial" w:cs="Arial" w:eastAsia="Arial"/>
          <w:sz w:val="15"/>
          <w:szCs w:val="15"/>
          <w:color w:val="343434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06264"/>
          <w:spacing w:val="0"/>
          <w:w w:val="126"/>
          <w:position w:val="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27" w:lineRule="exact"/>
        <w:ind w:left="147" w:right="-33"/>
        <w:jc w:val="center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v:group style="position:absolute;margin-left:474.369263pt;margin-top:-1.817965pt;width:.1pt;height:8.750245pt;mso-position-horizontal-relative:page;mso-position-vertical-relative:paragraph;z-index:-15700" coordorigin="9487,-36" coordsize="2,175">
            <v:shape style="position:absolute;left:9487;top:-36;width:2;height:175" coordorigin="9487,-36" coordsize="0,175" path="m9487,139l9487,-36e" filled="f" stroked="t" strokeweight="2.31pt" strokecolor="#EBEDED">
              <v:path arrowok="t"/>
            </v:shape>
          </v:group>
          <w10:wrap type="none"/>
        </w:pict>
      </w:r>
      <w:r>
        <w:rPr/>
        <w:pict>
          <v:group style="position:absolute;margin-left:480.756195pt;margin-top:-1.817965pt;width:.1pt;height:8.750245pt;mso-position-horizontal-relative:page;mso-position-vertical-relative:paragraph;z-index:-15699" coordorigin="9615,-36" coordsize="2,175">
            <v:shape style="position:absolute;left:9615;top:-36;width:2;height:175" coordorigin="9615,-36" coordsize="0,175" path="m9615,139l9615,-36e" filled="f" stroked="t" strokeweight="3.238525pt" strokecolor="#EB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3"/>
          <w:szCs w:val="13"/>
          <w:color w:val="707272"/>
          <w:spacing w:val="0"/>
          <w:w w:val="111"/>
        </w:rPr>
        <w:t>...</w:t>
      </w:r>
      <w:r>
        <w:rPr>
          <w:rFonts w:ascii="Times New Roman" w:hAnsi="Times New Roman" w:cs="Times New Roman" w:eastAsia="Times New Roman"/>
          <w:sz w:val="13"/>
          <w:szCs w:val="13"/>
          <w:color w:val="707272"/>
          <w:spacing w:val="-1"/>
          <w:w w:val="111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4B4D4B"/>
          <w:spacing w:val="0"/>
          <w:w w:val="111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4B4D4B"/>
          <w:spacing w:val="-19"/>
          <w:w w:val="111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B8B8B5"/>
          <w:spacing w:val="0"/>
          <w:w w:val="111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B8B8B5"/>
          <w:spacing w:val="3"/>
          <w:w w:val="11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07272"/>
          <w:spacing w:val="-26"/>
          <w:w w:val="76"/>
        </w:rPr>
        <w:t>&gt;</w:t>
      </w:r>
      <w:r>
        <w:rPr>
          <w:rFonts w:ascii="Times New Roman" w:hAnsi="Times New Roman" w:cs="Times New Roman" w:eastAsia="Times New Roman"/>
          <w:sz w:val="13"/>
          <w:szCs w:val="13"/>
          <w:color w:val="B8B8B5"/>
          <w:spacing w:val="-13"/>
          <w:w w:val="145"/>
        </w:rPr>
        <w:t>-</w:t>
      </w:r>
      <w:r>
        <w:rPr>
          <w:rFonts w:ascii="Times New Roman" w:hAnsi="Times New Roman" w:cs="Times New Roman" w:eastAsia="Times New Roman"/>
          <w:sz w:val="13"/>
          <w:szCs w:val="13"/>
          <w:color w:val="707272"/>
          <w:spacing w:val="0"/>
          <w:w w:val="109"/>
        </w:rPr>
        <w:t>;:,o:-</w:t>
      </w:r>
      <w:r>
        <w:rPr>
          <w:rFonts w:ascii="Times New Roman" w:hAnsi="Times New Roman" w:cs="Times New Roman" w:eastAsia="Times New Roman"/>
          <w:sz w:val="13"/>
          <w:szCs w:val="13"/>
          <w:color w:val="70727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07272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3"/>
          <w:szCs w:val="13"/>
          <w:color w:val="70727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07272"/>
          <w:spacing w:val="0"/>
          <w:w w:val="109"/>
        </w:rPr>
        <w:t>..:-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0" w:after="0" w:line="234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9E9E9E"/>
          <w:w w:val="52"/>
          <w:position w:val="-1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9E9E9E"/>
          <w:spacing w:val="-12"/>
          <w:w w:val="52"/>
          <w:position w:val="-1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707272"/>
          <w:spacing w:val="-29"/>
          <w:w w:val="110"/>
          <w:position w:val="2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4B4D4B"/>
          <w:spacing w:val="0"/>
          <w:w w:val="184"/>
          <w:position w:val="2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320"/>
          <w:cols w:num="4" w:equalWidth="0">
            <w:col w:w="4559" w:space="622"/>
            <w:col w:w="1213" w:space="2448"/>
            <w:col w:w="1086" w:space="131"/>
            <w:col w:w="1261"/>
          </w:cols>
        </w:sectPr>
      </w:pPr>
      <w:rPr/>
    </w:p>
    <w:p>
      <w:pPr>
        <w:spacing w:before="0" w:after="0" w:line="357" w:lineRule="exact"/>
        <w:ind w:left="3090" w:right="-20"/>
        <w:jc w:val="left"/>
        <w:tabs>
          <w:tab w:pos="5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7.660305pt;margin-top:25.974426pt;width:558.92479pt;height:750.471317pt;mso-position-horizontal-relative:page;mso-position-vertical-relative:page;z-index:-15707" coordorigin="353,519" coordsize="11178,15009">
            <v:group style="position:absolute;left:377;top:543;width:2029;height:2" coordorigin="377,543" coordsize="2029,2">
              <v:shape style="position:absolute;left:377;top:543;width:2029;height:2" coordorigin="377,543" coordsize="2029,0" path="m377,543l2406,543e" filled="f" stroked="t" strokeweight=".477306pt" strokecolor="#575757">
                <v:path arrowok="t"/>
              </v:shape>
            </v:group>
            <v:group style="position:absolute;left:883;top:546;width:243;height:2" coordorigin="883,546" coordsize="243,2">
              <v:shape style="position:absolute;left:883;top:546;width:243;height:2" coordorigin="883,546" coordsize="243,0" path="m883,546l1126,546e" filled="f" stroked="t" strokeweight=".477306pt" strokecolor="#3B3B3B">
                <v:path arrowok="t"/>
              </v:shape>
            </v:group>
            <v:group style="position:absolute;left:1055;top:555;width:4444;height:2" coordorigin="1055,555" coordsize="4444,2">
              <v:shape style="position:absolute;left:1055;top:555;width:4444;height:2" coordorigin="1055,555" coordsize="4444,0" path="m1055,555l5499,555e" filled="f" stroked="t" strokeweight=".954611pt" strokecolor="#575757">
                <v:path arrowok="t"/>
              </v:shape>
            </v:group>
            <v:group style="position:absolute;left:2413;top:546;width:2;height:388" coordorigin="2413,546" coordsize="2,388">
              <v:shape style="position:absolute;left:2413;top:546;width:2;height:388" coordorigin="2413,546" coordsize="0,388" path="m2413,934l2413,546e" filled="f" stroked="t" strokeweight="1.193264pt" strokecolor="#545454">
                <v:path arrowok="t"/>
              </v:shape>
            </v:group>
            <v:group style="position:absolute;left:3876;top:570;width:7589;height:2" coordorigin="3876,570" coordsize="7589,2">
              <v:shape style="position:absolute;left:3876;top:570;width:7589;height:2" coordorigin="3876,570" coordsize="7589,0" path="m3876,570l11465,570e" filled="f" stroked="t" strokeweight=".954611pt" strokecolor="#484848">
                <v:path arrowok="t"/>
              </v:shape>
            </v:group>
            <v:group style="position:absolute;left:7436;top:570;width:382;height:2" coordorigin="7436,570" coordsize="382,2">
              <v:shape style="position:absolute;left:7436;top:570;width:382;height:2" coordorigin="7436,570" coordsize="382,0" path="m7436,570l7818,570e" filled="f" stroked="t" strokeweight=".477306pt" strokecolor="#383838">
                <v:path arrowok="t"/>
              </v:shape>
            </v:group>
            <v:group style="position:absolute;left:9174;top:565;width:2;height:1082" coordorigin="9174,565" coordsize="2,1082">
              <v:shape style="position:absolute;left:9174;top:565;width:2;height:1082" coordorigin="9174,565" coordsize="0,1082" path="m9174,1647l9174,565e" filled="f" stroked="t" strokeweight=".954611pt" strokecolor="#444444">
                <v:path arrowok="t"/>
              </v:shape>
            </v:group>
            <v:group style="position:absolute;left:10300;top:572;width:668;height:2" coordorigin="10300,572" coordsize="668,2">
              <v:shape style="position:absolute;left:10300;top:572;width:668;height:2" coordorigin="10300,572" coordsize="668,0" path="m10300,572l10968,572e" filled="f" stroked="t" strokeweight=".715958pt" strokecolor="#2F2F2F">
                <v:path arrowok="t"/>
              </v:shape>
            </v:group>
            <v:group style="position:absolute;left:10911;top:575;width:554;height:2" coordorigin="10911,575" coordsize="554,2">
              <v:shape style="position:absolute;left:10911;top:575;width:554;height:2" coordorigin="10911,575" coordsize="554,0" path="m10911,575l11465,575e" filled="f" stroked="t" strokeweight=".477306pt" strokecolor="#1C1C1C">
                <v:path arrowok="t"/>
              </v:shape>
            </v:group>
            <v:group style="position:absolute;left:11465;top:570;width:2;height:5104" coordorigin="11465,570" coordsize="2,5104">
              <v:shape style="position:absolute;left:11465;top:570;width:2;height:5104" coordorigin="11465,570" coordsize="0,5104" path="m11465,5673l11465,570e" filled="f" stroked="t" strokeweight=".954611pt" strokecolor="#3F3F3F">
                <v:path arrowok="t"/>
              </v:shape>
            </v:group>
            <v:group style="position:absolute;left:377;top:527;width:2;height:742" coordorigin="377,527" coordsize="2,742">
              <v:shape style="position:absolute;left:377;top:527;width:2;height:742" coordorigin="377,527" coordsize="0,742" path="m377,1269l377,527e" filled="f" stroked="t" strokeweight=".715958pt" strokecolor="#7C7C7C">
                <v:path arrowok="t"/>
              </v:shape>
            </v:group>
            <v:group style="position:absolute;left:2420;top:876;width:2;height:857" coordorigin="2420,876" coordsize="2,857">
              <v:shape style="position:absolute;left:2420;top:876;width:2;height:857" coordorigin="2420,876" coordsize="0,857" path="m2420,1733l2420,876e" filled="f" stroked="t" strokeweight=".954611pt" strokecolor="#383838">
                <v:path arrowok="t"/>
              </v:shape>
            </v:group>
            <v:group style="position:absolute;left:382;top:1211;width:2;height:239" coordorigin="382,1211" coordsize="2,239">
              <v:shape style="position:absolute;left:382;top:1211;width:2;height:239" coordorigin="382,1211" coordsize="0,239" path="m382,1451l382,1211e" filled="f" stroked="t" strokeweight=".477306pt" strokecolor="#383838">
                <v:path arrowok="t"/>
              </v:shape>
            </v:group>
            <v:group style="position:absolute;left:382;top:1393;width:2;height:177" coordorigin="382,1393" coordsize="2,177">
              <v:shape style="position:absolute;left:382;top:1393;width:2;height:177" coordorigin="382,1393" coordsize="0,177" path="m382,1570l382,1393e" filled="f" stroked="t" strokeweight=".477306pt" strokecolor="#6B6B6B">
                <v:path arrowok="t"/>
              </v:shape>
            </v:group>
            <v:group style="position:absolute;left:11470;top:1350;width:2;height:402" coordorigin="11470,1350" coordsize="2,402">
              <v:shape style="position:absolute;left:11470;top:1350;width:2;height:402" coordorigin="11470,1350" coordsize="0,402" path="m11470,1752l11470,1350e" filled="f" stroked="t" strokeweight=".954611pt" strokecolor="#3F3F3F">
                <v:path arrowok="t"/>
              </v:shape>
            </v:group>
            <v:group style="position:absolute;left:377;top:1716;width:563;height:2" coordorigin="377,1716" coordsize="563,2">
              <v:shape style="position:absolute;left:377;top:1716;width:563;height:2" coordorigin="377,1716" coordsize="563,0" path="m377,1716l940,1716e" filled="f" stroked="t" strokeweight=".954611pt" strokecolor="#606060">
                <v:path arrowok="t"/>
              </v:shape>
            </v:group>
            <v:group style="position:absolute;left:387;top:1513;width:2;height:239" coordorigin="387,1513" coordsize="2,239">
              <v:shape style="position:absolute;left:387;top:1513;width:2;height:239" coordorigin="387,1513" coordsize="0,239" path="m387,1752l387,1513e" filled="f" stroked="t" strokeweight=".954611pt" strokecolor="#777777">
                <v:path arrowok="t"/>
              </v:shape>
            </v:group>
            <v:group style="position:absolute;left:520;top:1728;width:10448;height:2" coordorigin="520,1728" coordsize="10448,2">
              <v:shape style="position:absolute;left:520;top:1728;width:10448;height:2" coordorigin="520,1728" coordsize="10448,0" path="m520,1728l10968,1728e" filled="f" stroked="t" strokeweight=".954611pt" strokecolor="#484848">
                <v:path arrowok="t"/>
              </v:shape>
            </v:group>
            <v:group style="position:absolute;left:6969;top:1733;width:668;height:2" coordorigin="6969,1733" coordsize="668,2">
              <v:shape style="position:absolute;left:6969;top:1733;width:668;height:2" coordorigin="6969,1733" coordsize="668,0" path="m6969,1733l7637,1733e" filled="f" stroked="t" strokeweight=".954611pt" strokecolor="#3F3F3F">
                <v:path arrowok="t"/>
              </v:shape>
            </v:group>
            <v:group style="position:absolute;left:9181;top:1077;width:2;height:665" coordorigin="9181,1077" coordsize="2,665">
              <v:shape style="position:absolute;left:9181;top:1077;width:2;height:665" coordorigin="9181,1077" coordsize="0,665" path="m9181,1743l9181,1077e" filled="f" stroked="t" strokeweight=".715958pt" strokecolor="#383838">
                <v:path arrowok="t"/>
              </v:shape>
            </v:group>
            <v:group style="position:absolute;left:10911;top:1736;width:568;height:2" coordorigin="10911,1736" coordsize="568,2">
              <v:shape style="position:absolute;left:10911;top:1736;width:568;height:2" coordorigin="10911,1736" coordsize="568,0" path="m10911,1736l11479,1736e" filled="f" stroked="t" strokeweight=".715958pt" strokecolor="#343434">
                <v:path arrowok="t"/>
              </v:shape>
            </v:group>
            <v:group style="position:absolute;left:382;top:1965;width:10372;height:2" coordorigin="382,1965" coordsize="10372,2">
              <v:shape style="position:absolute;left:382;top:1965;width:10372;height:2" coordorigin="382,1965" coordsize="10372,0" path="m382,1965l10754,1965e" filled="f" stroked="t" strokeweight=".954611pt" strokecolor="#484848">
                <v:path arrowok="t"/>
              </v:shape>
            </v:group>
            <v:group style="position:absolute;left:389;top:1676;width:2;height:555" coordorigin="389,1676" coordsize="2,555">
              <v:shape style="position:absolute;left:389;top:1676;width:2;height:555" coordorigin="389,1676" coordsize="0,555" path="m389,2231l389,1676e" filled="f" stroked="t" strokeweight=".715958pt" strokecolor="#444444">
                <v:path arrowok="t"/>
              </v:shape>
            </v:group>
            <v:group style="position:absolute;left:10682;top:1970;width:286;height:2" coordorigin="10682,1970" coordsize="286,2">
              <v:shape style="position:absolute;left:10682;top:1970;width:286;height:2" coordorigin="10682,1970" coordsize="286,0" path="m10682,1970l10968,1970e" filled="f" stroked="t" strokeweight=".477306pt" strokecolor="#1C1C1C">
                <v:path arrowok="t"/>
              </v:shape>
            </v:group>
            <v:group style="position:absolute;left:10911;top:1970;width:568;height:2" coordorigin="10911,1970" coordsize="568,2">
              <v:shape style="position:absolute;left:10911;top:1970;width:568;height:2" coordorigin="10911,1970" coordsize="568,0" path="m10911,1970l11479,1970e" filled="f" stroked="t" strokeweight=".954611pt" strokecolor="#4B4B4B">
                <v:path arrowok="t"/>
              </v:shape>
            </v:group>
            <v:group style="position:absolute;left:382;top:2205;width:11069;height:2" coordorigin="382,2205" coordsize="11069,2">
              <v:shape style="position:absolute;left:382;top:2205;width:11069;height:2" coordorigin="382,2205" coordsize="11069,0" path="m382,2205l11451,2205e" filled="f" stroked="t" strokeweight=".954611pt" strokecolor="#484848">
                <v:path arrowok="t"/>
              </v:shape>
            </v:group>
            <v:group style="position:absolute;left:5279;top:2205;width:267;height:2" coordorigin="5279,2205" coordsize="267,2">
              <v:shape style="position:absolute;left:5279;top:2205;width:267;height:2" coordorigin="5279,2205" coordsize="267,0" path="m5279,2205l5546,2205e" filled="f" stroked="t" strokeweight="1.193264pt" strokecolor="#575757">
                <v:path arrowok="t"/>
              </v:shape>
            </v:group>
            <v:group style="position:absolute;left:5489;top:2210;width:4869;height:2" coordorigin="5489,2210" coordsize="4869,2">
              <v:shape style="position:absolute;left:5489;top:2210;width:4869;height:2" coordorigin="5489,2210" coordsize="4869,0" path="m5489,2210l10358,2210e" filled="f" stroked="t" strokeweight=".954611pt" strokecolor="#444444">
                <v:path arrowok="t"/>
              </v:shape>
            </v:group>
            <v:group style="position:absolute;left:10682;top:2217;width:792;height:2" coordorigin="10682,2217" coordsize="792,2">
              <v:shape style="position:absolute;left:10682;top:2217;width:792;height:2" coordorigin="10682,2217" coordsize="792,0" path="m10682,2217l11474,2217e" filled="f" stroked="t" strokeweight=".954611pt" strokecolor="#444444">
                <v:path arrowok="t"/>
              </v:shape>
            </v:group>
            <v:group style="position:absolute;left:363;top:2447;width:11112;height:2" coordorigin="363,2447" coordsize="11112,2">
              <v:shape style="position:absolute;left:363;top:2447;width:11112;height:2" coordorigin="363,2447" coordsize="11112,0" path="m363,2447l11474,2447e" filled="f" stroked="t" strokeweight=".954611pt" strokecolor="#444444">
                <v:path arrowok="t"/>
              </v:shape>
            </v:group>
            <v:group style="position:absolute;left:387;top:2154;width:2;height:560" coordorigin="387,2154" coordsize="2,560">
              <v:shape style="position:absolute;left:387;top:2154;width:2;height:560" coordorigin="387,2154" coordsize="0,560" path="m387,2715l387,2154e" filled="f" stroked="t" strokeweight=".477306pt" strokecolor="#232323">
                <v:path arrowok="t"/>
              </v:shape>
            </v:group>
            <v:group style="position:absolute;left:382;top:2681;width:5747;height:2" coordorigin="382,2681" coordsize="5747,2">
              <v:shape style="position:absolute;left:382;top:2681;width:5747;height:2" coordorigin="382,2681" coordsize="5747,0" path="m382,2681l6129,2681e" filled="f" stroked="t" strokeweight=".954611pt" strokecolor="#3F3F3F">
                <v:path arrowok="t"/>
              </v:shape>
            </v:group>
            <v:group style="position:absolute;left:4181;top:2695;width:7293;height:2" coordorigin="4181,2695" coordsize="7293,2">
              <v:shape style="position:absolute;left:4181;top:2695;width:7293;height:2" coordorigin="4181,2695" coordsize="7293,0" path="m4181,2695l11474,2695e" filled="f" stroked="t" strokeweight=".954611pt" strokecolor="#444444">
                <v:path arrowok="t"/>
              </v:shape>
            </v:group>
            <v:group style="position:absolute;left:377;top:2921;width:3713;height:2" coordorigin="377,2921" coordsize="3713,2">
              <v:shape style="position:absolute;left:377;top:2921;width:3713;height:2" coordorigin="377,2921" coordsize="3713,0" path="m377,2921l4091,2921e" filled="f" stroked="t" strokeweight=".954611pt" strokecolor="#444444">
                <v:path arrowok="t"/>
              </v:shape>
            </v:group>
            <v:group style="position:absolute;left:384;top:2638;width:2;height:335" coordorigin="384,2638" coordsize="2,335">
              <v:shape style="position:absolute;left:384;top:2638;width:2;height:335" coordorigin="384,2638" coordsize="0,335" path="m384,2973l384,2638e" filled="f" stroked="t" strokeweight=".715958pt" strokecolor="#383838">
                <v:path arrowok="t"/>
              </v:shape>
            </v:group>
            <v:group style="position:absolute;left:4033;top:2932;width:7441;height:2" coordorigin="4033,2932" coordsize="7441,2">
              <v:shape style="position:absolute;left:4033;top:2932;width:7441;height:2" coordorigin="4033,2932" coordsize="7441,0" path="m4033,2932l11474,2932e" filled="f" stroked="t" strokeweight=".954611pt" strokecolor="#3B3B3B">
                <v:path arrowok="t"/>
              </v:shape>
            </v:group>
            <v:group style="position:absolute;left:3912;top:2916;width:2;height:776" coordorigin="3912,2916" coordsize="2,776">
              <v:shape style="position:absolute;left:3912;top:2916;width:2;height:776" coordorigin="3912,2916" coordsize="0,776" path="m3912,3691l3912,2916e" filled="f" stroked="t" strokeweight="1.193264pt" strokecolor="#343434">
                <v:path arrowok="t"/>
              </v:shape>
            </v:group>
            <v:group style="position:absolute;left:7012;top:2925;width:2;height:771" coordorigin="7012,2925" coordsize="2,771">
              <v:shape style="position:absolute;left:7012;top:2925;width:2;height:771" coordorigin="7012,2925" coordsize="0,771" path="m7012,3696l7012,2925e" filled="f" stroked="t" strokeweight=".954611pt" strokecolor="#3F3F3F">
                <v:path arrowok="t"/>
              </v:shape>
            </v:group>
            <v:group style="position:absolute;left:368;top:3677;width:2072;height:2" coordorigin="368,3677" coordsize="2072,2">
              <v:shape style="position:absolute;left:368;top:3677;width:2072;height:2" coordorigin="368,3677" coordsize="2072,0" path="m368,3677l2439,3677e" filled="f" stroked="t" strokeweight=".715958pt" strokecolor="#2B2B2B">
                <v:path arrowok="t"/>
              </v:shape>
            </v:group>
            <v:group style="position:absolute;left:382;top:527;width:2;height:12472" coordorigin="382,527" coordsize="2,12472">
              <v:shape style="position:absolute;left:382;top:527;width:2;height:12472" coordorigin="382,527" coordsize="0,12472" path="m382,12999l382,527e" filled="f" stroked="t" strokeweight=".715958pt" strokecolor="#4F4F4F">
                <v:path arrowok="t"/>
              </v:shape>
            </v:group>
            <v:group style="position:absolute;left:2382;top:3684;width:1561;height:2" coordorigin="2382,3684" coordsize="1561,2">
              <v:shape style="position:absolute;left:2382;top:3684;width:1561;height:2" coordorigin="2382,3684" coordsize="1561,0" path="m2382,3684l3943,3684e" filled="f" stroked="t" strokeweight=".715958pt" strokecolor="#2F2F2F">
                <v:path arrowok="t"/>
              </v:shape>
            </v:group>
            <v:group style="position:absolute;left:3866;top:3682;width:5814;height:2" coordorigin="3866,3682" coordsize="5814,2">
              <v:shape style="position:absolute;left:3866;top:3682;width:5814;height:2" coordorigin="3866,3682" coordsize="5814,0" path="m3866,3682l9680,3682e" filled="f" stroked="t" strokeweight="1.431917pt" strokecolor="#3B3B3B">
                <v:path arrowok="t"/>
              </v:shape>
            </v:group>
            <v:group style="position:absolute;left:6959;top:3691;width:4520;height:2" coordorigin="6959,3691" coordsize="4520,2">
              <v:shape style="position:absolute;left:6959;top:3691;width:4520;height:2" coordorigin="6959,3691" coordsize="4520,0" path="m6959,3691l11479,3691e" filled="f" stroked="t" strokeweight=".954611pt" strokecolor="#484848">
                <v:path arrowok="t"/>
              </v:shape>
            </v:group>
            <v:group style="position:absolute;left:377;top:3955;width:3904;height:2" coordorigin="377,3955" coordsize="3904,2">
              <v:shape style="position:absolute;left:377;top:3955;width:3904;height:2" coordorigin="377,3955" coordsize="3904,0" path="m377,3955l4281,3955e" filled="f" stroked="t" strokeweight=".954611pt" strokecolor="#484848">
                <v:path arrowok="t"/>
              </v:shape>
            </v:group>
            <v:group style="position:absolute;left:379;top:3634;width:2;height:354" coordorigin="379,3634" coordsize="2,354">
              <v:shape style="position:absolute;left:379;top:3634;width:2;height:354" coordorigin="379,3634" coordsize="0,354" path="m379,3988l379,3634e" filled="f" stroked="t" strokeweight=".477306pt" strokecolor="#343434">
                <v:path arrowok="t"/>
              </v:shape>
            </v:group>
            <v:group style="position:absolute;left:2415;top:3677;width:2;height:402" coordorigin="2415,3677" coordsize="2,402">
              <v:shape style="position:absolute;left:2415;top:3677;width:2;height:402" coordorigin="2415,3677" coordsize="0,402" path="m2415,4079l2415,3677e" filled="f" stroked="t" strokeweight=".954611pt" strokecolor="#282828">
                <v:path arrowok="t"/>
              </v:shape>
            </v:group>
            <v:group style="position:absolute;left:4033;top:3967;width:7446;height:2" coordorigin="4033,3967" coordsize="7446,2">
              <v:shape style="position:absolute;left:4033;top:3967;width:7446;height:2" coordorigin="4033,3967" coordsize="7446,0" path="m4033,3967l11479,3967e" filled="f" stroked="t" strokeweight=".954611pt" strokecolor="#3F3F3F">
                <v:path arrowok="t"/>
              </v:shape>
            </v:group>
            <v:group style="position:absolute;left:2410;top:4206;width:8329;height:2" coordorigin="2410,4206" coordsize="8329,2">
              <v:shape style="position:absolute;left:2410;top:4206;width:8329;height:2" coordorigin="2410,4206" coordsize="8329,0" path="m2410,4206l10739,4206e" filled="f" stroked="t" strokeweight=".954611pt" strokecolor="#484848">
                <v:path arrowok="t"/>
              </v:shape>
            </v:group>
            <v:group style="position:absolute;left:10682;top:4208;width:797;height:2" coordorigin="10682,4208" coordsize="797,2">
              <v:shape style="position:absolute;left:10682;top:4208;width:797;height:2" coordorigin="10682,4208" coordsize="797,0" path="m10682,4208l11479,4208e" filled="f" stroked="t" strokeweight=".954611pt" strokecolor="#3B3B3B">
                <v:path arrowok="t"/>
              </v:shape>
            </v:group>
            <v:group style="position:absolute;left:2422;top:3677;width:2;height:6827" coordorigin="2422,3677" coordsize="2,6827">
              <v:shape style="position:absolute;left:2422;top:3677;width:2;height:6827" coordorigin="2422,3677" coordsize="0,6827" path="m2422,10504l2422,3677e" filled="f" stroked="t" strokeweight=".954611pt" strokecolor="#3F3F3F">
                <v:path arrowok="t"/>
              </v:shape>
            </v:group>
            <v:group style="position:absolute;left:4976;top:4194;width:2;height:2174" coordorigin="4976,4194" coordsize="2,2174">
              <v:shape style="position:absolute;left:4976;top:4194;width:2;height:2174" coordorigin="4976,4194" coordsize="0,2174" path="m4976,6368l4976,4194e" filled="f" stroked="t" strokeweight=".954611pt" strokecolor="#383838">
                <v:path arrowok="t"/>
              </v:shape>
            </v:group>
            <v:group style="position:absolute;left:4964;top:4697;width:6510;height:2" coordorigin="4964,4697" coordsize="6510,2">
              <v:shape style="position:absolute;left:4964;top:4697;width:6510;height:2" coordorigin="4964,4697" coordsize="6510,0" path="m4964,4697l11474,4697e" filled="f" stroked="t" strokeweight=".954611pt" strokecolor="#444444">
                <v:path arrowok="t"/>
              </v:shape>
            </v:group>
            <v:group style="position:absolute;left:7790;top:4184;width:2;height:263" coordorigin="7790,4184" coordsize="2,263">
              <v:shape style="position:absolute;left:7790;top:4184;width:2;height:263" coordorigin="7790,4184" coordsize="0,263" path="m7790,4448l7790,4184e" filled="f" stroked="t" strokeweight=".238653pt" strokecolor="#444444">
                <v:path arrowok="t"/>
              </v:shape>
            </v:group>
            <v:group style="position:absolute;left:7790;top:4448;width:2;height:239" coordorigin="7790,4448" coordsize="2,239">
              <v:shape style="position:absolute;left:7790;top:4448;width:2;height:239" coordorigin="7790,4448" coordsize="0,239" path="m7790,4687l7790,4448e" filled="f" stroked="t" strokeweight=".238653pt" strokecolor="#5B5B5B">
                <v:path arrowok="t"/>
              </v:shape>
            </v:group>
            <v:group style="position:absolute;left:11467;top:4419;width:2;height:546" coordorigin="11467,4419" coordsize="2,546">
              <v:shape style="position:absolute;left:11467;top:4419;width:2;height:546" coordorigin="11467,4419" coordsize="0,546" path="m11467,4965l11467,4419e" filled="f" stroked="t" strokeweight=".954611pt" strokecolor="#444444">
                <v:path arrowok="t"/>
              </v:shape>
            </v:group>
            <v:group style="position:absolute;left:4964;top:4936;width:6510;height:2" coordorigin="4964,4936" coordsize="6510,2">
              <v:shape style="position:absolute;left:4964;top:4936;width:6510;height:2" coordorigin="4964,4936" coordsize="6510,0" path="m4964,4936l11474,4936e" filled="f" stroked="t" strokeweight=".954611pt" strokecolor="#3F3F3F">
                <v:path arrowok="t"/>
              </v:shape>
            </v:group>
            <v:group style="position:absolute;left:4964;top:5176;width:5790;height:2" coordorigin="4964,5176" coordsize="5790,2">
              <v:shape style="position:absolute;left:4964;top:5176;width:5790;height:2" coordorigin="4964,5176" coordsize="5790,0" path="m4964,5176l10754,5176e" filled="f" stroked="t" strokeweight=".954611pt" strokecolor="#444444">
                <v:path arrowok="t"/>
              </v:shape>
            </v:group>
            <v:group style="position:absolute;left:10300;top:5178;width:735;height:2" coordorigin="10300,5178" coordsize="735,2">
              <v:shape style="position:absolute;left:10300;top:5178;width:735;height:2" coordorigin="10300,5178" coordsize="735,0" path="m10300,5178l11035,5178e" filled="f" stroked="t" strokeweight=".715958pt" strokecolor="#343434">
                <v:path arrowok="t"/>
              </v:shape>
            </v:group>
            <v:group style="position:absolute;left:10816;top:5178;width:659;height:2" coordorigin="10816,5178" coordsize="659,2">
              <v:shape style="position:absolute;left:10816;top:5178;width:659;height:2" coordorigin="10816,5178" coordsize="659,0" path="m10816,5178l11474,5178e" filled="f" stroked="t" strokeweight=".954611pt" strokecolor="#4B4B4B">
                <v:path arrowok="t"/>
              </v:shape>
            </v:group>
            <v:group style="position:absolute;left:11470;top:4888;width:2;height:311" coordorigin="11470,4888" coordsize="2,311">
              <v:shape style="position:absolute;left:11470;top:4888;width:2;height:311" coordorigin="11470,4888" coordsize="0,311" path="m11470,5199l11470,4888e" filled="f" stroked="t" strokeweight=".477306pt" strokecolor="#1F1F1F">
                <v:path arrowok="t"/>
              </v:shape>
            </v:group>
            <v:group style="position:absolute;left:2410;top:5415;width:8329;height:2" coordorigin="2410,5415" coordsize="8329,2">
              <v:shape style="position:absolute;left:2410;top:5415;width:8329;height:2" coordorigin="2410,5415" coordsize="8329,0" path="m2410,5415l10739,5415e" filled="f" stroked="t" strokeweight=".954611pt" strokecolor="#484848">
                <v:path arrowok="t"/>
              </v:shape>
            </v:group>
            <v:group style="position:absolute;left:10682;top:5420;width:286;height:2" coordorigin="10682,5420" coordsize="286,2">
              <v:shape style="position:absolute;left:10682;top:5420;width:286;height:2" coordorigin="10682,5420" coordsize="286,0" path="m10682,5420l10968,5420e" filled="f" stroked="t" strokeweight=".477306pt" strokecolor="#1F1F1F">
                <v:path arrowok="t"/>
              </v:shape>
            </v:group>
            <v:group style="position:absolute;left:10911;top:5417;width:573;height:2" coordorigin="10911,5417" coordsize="573,2">
              <v:shape style="position:absolute;left:10911;top:5417;width:573;height:2" coordorigin="10911,5417" coordsize="573,0" path="m10911,5417l11484,5417e" filled="f" stroked="t" strokeweight=".954611pt" strokecolor="#545454">
                <v:path arrowok="t"/>
              </v:shape>
            </v:group>
            <v:group style="position:absolute;left:377;top:5649;width:9980;height:2" coordorigin="377,5649" coordsize="9980,2">
              <v:shape style="position:absolute;left:377;top:5649;width:9980;height:2" coordorigin="377,5649" coordsize="9980,0" path="m377,5649l10358,5649e" filled="f" stroked="t" strokeweight=".954611pt" strokecolor="#484848">
                <v:path arrowok="t"/>
              </v:shape>
            </v:group>
            <v:group style="position:absolute;left:9365;top:5654;width:2119;height:2" coordorigin="9365,5654" coordsize="2119,2">
              <v:shape style="position:absolute;left:9365;top:5654;width:2119;height:2" coordorigin="9365,5654" coordsize="2119,0" path="m9365,5654l11484,5654e" filled="f" stroked="t" strokeweight=".954611pt" strokecolor="#444444">
                <v:path arrowok="t"/>
              </v:shape>
            </v:group>
            <v:group style="position:absolute;left:382;top:5597;width:2;height:354" coordorigin="382,5597" coordsize="2,354">
              <v:shape style="position:absolute;left:382;top:5597;width:2;height:354" coordorigin="382,5597" coordsize="0,354" path="m382,5951l382,5597e" filled="f" stroked="t" strokeweight=".477306pt" strokecolor="#343434">
                <v:path arrowok="t"/>
              </v:shape>
            </v:group>
            <v:group style="position:absolute;left:7790;top:5626;width:2;height:498" coordorigin="7790,5626" coordsize="2,498">
              <v:shape style="position:absolute;left:7790;top:5626;width:2;height:498" coordorigin="7790,5626" coordsize="0,498" path="m7790,6123l7790,5626e" filled="f" stroked="t" strokeweight=".238653pt" strokecolor="#484848">
                <v:path arrowok="t"/>
              </v:shape>
            </v:group>
            <v:group style="position:absolute;left:2420;top:6123;width:9069;height:2" coordorigin="2420,6123" coordsize="9069,2">
              <v:shape style="position:absolute;left:2420;top:6123;width:9069;height:2" coordorigin="2420,6123" coordsize="9069,0" path="m2420,6123l11489,6123e" filled="f" stroked="t" strokeweight=".954611pt" strokecolor="#484848">
                <v:path arrowok="t"/>
              </v:shape>
            </v:group>
            <v:group style="position:absolute;left:2429;top:6085;width:2;height:546" coordorigin="2429,6085" coordsize="2,546">
              <v:shape style="position:absolute;left:2429;top:6085;width:2;height:546" coordorigin="2429,6085" coordsize="0,546" path="m2429,6631l2429,6085e" filled="f" stroked="t" strokeweight=".715958pt" strokecolor="#2F2F2F">
                <v:path arrowok="t"/>
              </v:shape>
            </v:group>
            <v:group style="position:absolute;left:2420;top:6363;width:9069;height:2" coordorigin="2420,6363" coordsize="9069,2">
              <v:shape style="position:absolute;left:2420;top:6363;width:9069;height:2" coordorigin="2420,6363" coordsize="9069,0" path="m2420,6363l11489,6363e" filled="f" stroked="t" strokeweight=".954611pt" strokecolor="#484848">
                <v:path arrowok="t"/>
              </v:shape>
            </v:group>
            <v:group style="position:absolute;left:7790;top:6104;width:2;height:249" coordorigin="7790,6104" coordsize="2,249">
              <v:shape style="position:absolute;left:7790;top:6104;width:2;height:249" coordorigin="7790,6104" coordsize="0,249" path="m7790,6353l7790,6104e" filled="f" stroked="t" strokeweight=".238653pt" strokecolor="#646464">
                <v:path arrowok="t"/>
              </v:shape>
            </v:group>
            <v:group style="position:absolute;left:377;top:6595;width:563;height:2" coordorigin="377,6595" coordsize="563,2">
              <v:shape style="position:absolute;left:377;top:6595;width:563;height:2" coordorigin="377,6595" coordsize="563,0" path="m377,6595l940,6595e" filled="f" stroked="t" strokeweight=".715958pt" strokecolor="#3B3B3B">
                <v:path arrowok="t"/>
              </v:shape>
            </v:group>
            <v:group style="position:absolute;left:883;top:6597;width:243;height:2" coordorigin="883,6597" coordsize="243,2">
              <v:shape style="position:absolute;left:883;top:6597;width:243;height:2" coordorigin="883,6597" coordsize="243,0" path="m883,6597l1126,6597e" filled="f" stroked="t" strokeweight=".477306pt" strokecolor="#131313">
                <v:path arrowok="t"/>
              </v:shape>
            </v:group>
            <v:group style="position:absolute;left:1069;top:6602;width:10420;height:2" coordorigin="1069,6602" coordsize="10420,2">
              <v:shape style="position:absolute;left:1069;top:6602;width:10420;height:2" coordorigin="1069,6602" coordsize="10420,0" path="m1069,6602l11489,6602e" filled="f" stroked="t" strokeweight=".954611pt" strokecolor="#444444">
                <v:path arrowok="t"/>
              </v:shape>
            </v:group>
            <v:group style="position:absolute;left:387;top:6554;width:2;height:340" coordorigin="387,6554" coordsize="2,340">
              <v:shape style="position:absolute;left:387;top:6554;width:2;height:340" coordorigin="387,6554" coordsize="0,340" path="m387,6894l387,6554e" filled="f" stroked="t" strokeweight=".477306pt" strokecolor="#4B4B4B">
                <v:path arrowok="t"/>
              </v:shape>
            </v:group>
            <v:group style="position:absolute;left:382;top:7119;width:2067;height:2" coordorigin="382,7119" coordsize="2067,2">
              <v:shape style="position:absolute;left:382;top:7119;width:2067;height:2" coordorigin="382,7119" coordsize="2067,0" path="m382,7119l2449,7119e" filled="f" stroked="t" strokeweight=".954611pt" strokecolor="#545454">
                <v:path arrowok="t"/>
              </v:shape>
            </v:group>
            <v:group style="position:absolute;left:387;top:6837;width:2;height:316" coordorigin="387,6837" coordsize="2,316">
              <v:shape style="position:absolute;left:387;top:6837;width:2;height:316" coordorigin="387,6837" coordsize="0,316" path="m387,7153l387,6837e" filled="f" stroked="t" strokeweight=".477306pt" strokecolor="#383838">
                <v:path arrowok="t"/>
              </v:shape>
            </v:group>
            <v:group style="position:absolute;left:2372;top:7122;width:539;height:2" coordorigin="2372,7122" coordsize="539,2">
              <v:shape style="position:absolute;left:2372;top:7122;width:539;height:2" coordorigin="2372,7122" coordsize="539,0" path="m2372,7122l2912,7122e" filled="f" stroked="t" strokeweight=".477306pt" strokecolor="#2B2B2B">
                <v:path arrowok="t"/>
              </v:shape>
            </v:group>
            <v:group style="position:absolute;left:2797;top:7119;width:8687;height:2" coordorigin="2797,7119" coordsize="8687,2">
              <v:shape style="position:absolute;left:2797;top:7119;width:8687;height:2" coordorigin="2797,7119" coordsize="8687,0" path="m2797,7119l11484,7119e" filled="f" stroked="t" strokeweight=".954611pt" strokecolor="#444444">
                <v:path arrowok="t"/>
              </v:shape>
            </v:group>
            <v:group style="position:absolute;left:11482;top:5195;width:2;height:4587" coordorigin="11482,5195" coordsize="2,4587">
              <v:shape style="position:absolute;left:11482;top:5195;width:2;height:4587" coordorigin="11482,5195" coordsize="0,4587" path="m11482,9781l11482,5195e" filled="f" stroked="t" strokeweight=".954611pt" strokecolor="#484848">
                <v:path arrowok="t"/>
              </v:shape>
            </v:group>
            <v:group style="position:absolute;left:4983;top:7115;width:2;height:737" coordorigin="4983,7115" coordsize="2,737">
              <v:shape style="position:absolute;left:4983;top:7115;width:2;height:737" coordorigin="4983,7115" coordsize="0,737" path="m4983,7852l4983,7115e" filled="f" stroked="t" strokeweight=".954611pt" strokecolor="#3F3F3F">
                <v:path arrowok="t"/>
              </v:shape>
            </v:group>
            <v:group style="position:absolute;left:4974;top:7361;width:5642;height:2" coordorigin="4974,7361" coordsize="5642,2">
              <v:shape style="position:absolute;left:4974;top:7361;width:5642;height:2" coordorigin="4974,7361" coordsize="5642,0" path="m4974,7361l10615,7361e" filled="f" stroked="t" strokeweight=".954611pt" strokecolor="#484848">
                <v:path arrowok="t"/>
              </v:shape>
            </v:group>
            <v:group style="position:absolute;left:10300;top:7361;width:668;height:2" coordorigin="10300,7361" coordsize="668,2">
              <v:shape style="position:absolute;left:10300;top:7361;width:668;height:2" coordorigin="10300,7361" coordsize="668,0" path="m10300,7361l10968,7361e" filled="f" stroked="t" strokeweight=".715958pt" strokecolor="#343434">
                <v:path arrowok="t"/>
              </v:shape>
            </v:group>
            <v:group style="position:absolute;left:10883;top:7359;width:601;height:2" coordorigin="10883,7359" coordsize="601,2">
              <v:shape style="position:absolute;left:10883;top:7359;width:601;height:2" coordorigin="10883,7359" coordsize="601,0" path="m10883,7359l11484,7359e" filled="f" stroked="t" strokeweight=".954611pt" strokecolor="#4B4B4B">
                <v:path arrowok="t"/>
              </v:shape>
            </v:group>
            <v:group style="position:absolute;left:4974;top:7600;width:6515;height:2" coordorigin="4974,7600" coordsize="6515,2">
              <v:shape style="position:absolute;left:4974;top:7600;width:6515;height:2" coordorigin="4974,7600" coordsize="6515,0" path="m4974,7600l11489,7600e" filled="f" stroked="t" strokeweight=".954611pt" strokecolor="#444444">
                <v:path arrowok="t"/>
              </v:shape>
            </v:group>
            <v:group style="position:absolute;left:372;top:7840;width:3332;height:2" coordorigin="372,7840" coordsize="3332,2">
              <v:shape style="position:absolute;left:372;top:7840;width:3332;height:2" coordorigin="372,7840" coordsize="3332,0" path="m372,7840l3704,7840e" filled="f" stroked="t" strokeweight=".954611pt" strokecolor="#4B4B4B">
                <v:path arrowok="t"/>
              </v:shape>
            </v:group>
            <v:group style="position:absolute;left:3317;top:7847;width:406;height:2" coordorigin="3317,7847" coordsize="406,2">
              <v:shape style="position:absolute;left:3317;top:7847;width:406;height:2" coordorigin="3317,7847" coordsize="406,0" path="m3317,7847l3723,7847e" filled="f" stroked="t" strokeweight=".954611pt" strokecolor="#484848">
                <v:path arrowok="t"/>
              </v:shape>
            </v:group>
            <v:group style="position:absolute;left:3666;top:7845;width:267;height:2" coordorigin="3666,7845" coordsize="267,2">
              <v:shape style="position:absolute;left:3666;top:7845;width:267;height:2" coordorigin="3666,7845" coordsize="267,0" path="m3666,7845l3933,7845e" filled="f" stroked="t" strokeweight=".715958pt" strokecolor="#2B2B2B">
                <v:path arrowok="t"/>
              </v:shape>
            </v:group>
            <v:group style="position:absolute;left:3775;top:7840;width:1919;height:2" coordorigin="3775,7840" coordsize="1919,2">
              <v:shape style="position:absolute;left:3775;top:7840;width:1919;height:2" coordorigin="3775,7840" coordsize="1919,0" path="m3775,7840l5694,7840e" filled="f" stroked="t" strokeweight=".954611pt" strokecolor="#4F4F4F">
                <v:path arrowok="t"/>
              </v:shape>
            </v:group>
            <v:group style="position:absolute;left:5489;top:7842;width:826;height:2" coordorigin="5489,7842" coordsize="826,2">
              <v:shape style="position:absolute;left:5489;top:7842;width:826;height:2" coordorigin="5489,7842" coordsize="826,0" path="m5489,7842l6315,7842e" filled="f" stroked="t" strokeweight=".477306pt" strokecolor="#2B2B2B">
                <v:path arrowok="t"/>
              </v:shape>
            </v:group>
            <v:group style="position:absolute;left:6257;top:7842;width:5236;height:2" coordorigin="6257,7842" coordsize="5236,2">
              <v:shape style="position:absolute;left:6257;top:7842;width:5236;height:2" coordorigin="6257,7842" coordsize="5236,0" path="m6257,7842l11494,7842e" filled="f" stroked="t" strokeweight=".954611pt" strokecolor="#4F4F4F">
                <v:path arrowok="t"/>
              </v:shape>
            </v:group>
            <v:group style="position:absolute;left:384;top:7823;width:2;height:541" coordorigin="384,7823" coordsize="2,541">
              <v:shape style="position:absolute;left:384;top:7823;width:2;height:541" coordorigin="384,7823" coordsize="0,541" path="m384,8364l384,7823e" filled="f" stroked="t" strokeweight=".477306pt" strokecolor="#444444">
                <v:path arrowok="t"/>
              </v:shape>
            </v:group>
            <v:group style="position:absolute;left:377;top:8651;width:2072;height:2" coordorigin="377,8651" coordsize="2072,2">
              <v:shape style="position:absolute;left:377;top:8651;width:2072;height:2" coordorigin="377,8651" coordsize="2072,0" path="m377,8651l2449,8651e" filled="f" stroked="t" strokeweight=".954611pt" strokecolor="#4F4F4F">
                <v:path arrowok="t"/>
              </v:shape>
            </v:group>
            <v:group style="position:absolute;left:382;top:8307;width:2;height:373" coordorigin="382,8307" coordsize="2,373">
              <v:shape style="position:absolute;left:382;top:8307;width:2;height:373" coordorigin="382,8307" coordsize="0,373" path="m382,8680l382,8307e" filled="f" stroked="t" strokeweight=".477306pt" strokecolor="#232323">
                <v:path arrowok="t"/>
              </v:shape>
            </v:group>
            <v:group style="position:absolute;left:2372;top:8654;width:539;height:2" coordorigin="2372,8654" coordsize="539,2">
              <v:shape style="position:absolute;left:2372;top:8654;width:539;height:2" coordorigin="2372,8654" coordsize="539,0" path="m2372,8654l2912,8654e" filled="f" stroked="t" strokeweight=".477306pt" strokecolor="#2F2F2F">
                <v:path arrowok="t"/>
              </v:shape>
            </v:group>
            <v:group style="position:absolute;left:2716;top:8651;width:8773;height:2" coordorigin="2716,8651" coordsize="8773,2">
              <v:shape style="position:absolute;left:2716;top:8651;width:8773;height:2" coordorigin="2716,8651" coordsize="8773,0" path="m2716,8651l11489,8651e" filled="f" stroked="t" strokeweight=".954611pt" strokecolor="#4B4B4B">
                <v:path arrowok="t"/>
              </v:shape>
            </v:group>
            <v:group style="position:absolute;left:382;top:9494;width:11112;height:2" coordorigin="382,9494" coordsize="11112,2">
              <v:shape style="position:absolute;left:382;top:9494;width:11112;height:2" coordorigin="382,9494" coordsize="11112,0" path="m382,9494l11494,9494e" filled="f" stroked="t" strokeweight=".954611pt" strokecolor="#484848">
                <v:path arrowok="t"/>
              </v:shape>
            </v:group>
            <v:group style="position:absolute;left:382;top:9736;width:2067;height:2" coordorigin="382,9736" coordsize="2067,2">
              <v:shape style="position:absolute;left:382;top:9736;width:2067;height:2" coordorigin="382,9736" coordsize="2067,0" path="m382,9736l2449,9736e" filled="f" stroked="t" strokeweight=".954611pt" strokecolor="#4B4B4B">
                <v:path arrowok="t"/>
              </v:shape>
            </v:group>
            <v:group style="position:absolute;left:387;top:9446;width:2;height:335" coordorigin="387,9446" coordsize="2,335">
              <v:shape style="position:absolute;left:387;top:9446;width:2;height:335" coordorigin="387,9446" coordsize="0,335" path="m387,9781l387,9446e" filled="f" stroked="t" strokeweight=".477306pt" strokecolor="#343434">
                <v:path arrowok="t"/>
              </v:shape>
            </v:group>
            <v:group style="position:absolute;left:2429;top:9446;width:2;height:335" coordorigin="2429,9446" coordsize="2,335">
              <v:shape style="position:absolute;left:2429;top:9446;width:2;height:335" coordorigin="2429,9446" coordsize="0,335" path="m2429,9781l2429,9446e" filled="f" stroked="t" strokeweight=".477306pt" strokecolor="#282828">
                <v:path arrowok="t"/>
              </v:shape>
            </v:group>
            <v:group style="position:absolute;left:2372;top:9736;width:1002;height:2" coordorigin="2372,9736" coordsize="1002,2">
              <v:shape style="position:absolute;left:2372;top:9736;width:1002;height:2" coordorigin="2372,9736" coordsize="1002,0" path="m2372,9736l3375,9736e" filled="f" stroked="t" strokeweight=".715958pt" strokecolor="#343434">
                <v:path arrowok="t"/>
              </v:shape>
            </v:group>
            <v:group style="position:absolute;left:2544;top:9733;width:8954;height:2" coordorigin="2544,9733" coordsize="8954,2">
              <v:shape style="position:absolute;left:2544;top:9733;width:8954;height:2" coordorigin="2544,9733" coordsize="8954,0" path="m2544,9733l11498,9733e" filled="f" stroked="t" strokeweight=".954611pt" strokecolor="#444444">
                <v:path arrowok="t"/>
              </v:shape>
            </v:group>
            <v:group style="position:absolute;left:6802;top:9736;width:224;height:2" coordorigin="6802,9736" coordsize="224,2">
              <v:shape style="position:absolute;left:6802;top:9736;width:224;height:2" coordorigin="6802,9736" coordsize="224,0" path="m6802,9736l7026,9736e" filled="f" stroked="t" strokeweight=".954611pt" strokecolor="#575757">
                <v:path arrowok="t"/>
              </v:shape>
            </v:group>
            <v:group style="position:absolute;left:9136;top:9731;width:310;height:2" coordorigin="9136,9731" coordsize="310,2">
              <v:shape style="position:absolute;left:9136;top:9731;width:310;height:2" coordorigin="9136,9731" coordsize="310,0" path="m9136,9731l9446,9731e" filled="f" stroked="t" strokeweight=".715958pt" strokecolor="#3B3B3B">
                <v:path arrowok="t"/>
              </v:shape>
            </v:group>
            <v:group style="position:absolute;left:401;top:4702;width:2;height:10811" coordorigin="401,4702" coordsize="2,10811">
              <v:shape style="position:absolute;left:401;top:4702;width:2;height:10811" coordorigin="401,4702" coordsize="0,10811" path="m401,15512l401,4702e" filled="f" stroked="t" strokeweight=".715958pt" strokecolor="#4B4B4B">
                <v:path arrowok="t"/>
              </v:shape>
            </v:group>
            <v:group style="position:absolute;left:2437;top:9705;width:2;height:1254" coordorigin="2437,9705" coordsize="2,1254">
              <v:shape style="position:absolute;left:2437;top:9705;width:2;height:1254" coordorigin="2437,9705" coordsize="0,1254" path="m2437,10959l2437,9705e" filled="f" stroked="t" strokeweight=".954611pt" strokecolor="#3B3B3B">
                <v:path arrowok="t"/>
              </v:shape>
            </v:group>
            <v:group style="position:absolute;left:391;top:9973;width:4611;height:2" coordorigin="391,9973" coordsize="4611,2">
              <v:shape style="position:absolute;left:391;top:9973;width:4611;height:2" coordorigin="391,9973" coordsize="4611,0" path="m391,9973l5002,9973e" filled="f" stroked="t" strokeweight=".954611pt" strokecolor="#3F3F3F">
                <v:path arrowok="t"/>
              </v:shape>
            </v:group>
            <v:group style="position:absolute;left:4945;top:9973;width:391;height:2" coordorigin="4945,9973" coordsize="391,2">
              <v:shape style="position:absolute;left:4945;top:9973;width:391;height:2" coordorigin="4945,9973" coordsize="391,0" path="m4945,9973l5336,9973e" filled="f" stroked="t" strokeweight=".477306pt" strokecolor="#181818">
                <v:path arrowok="t"/>
              </v:shape>
            </v:group>
            <v:group style="position:absolute;left:5279;top:9968;width:6219;height:2" coordorigin="5279,9968" coordsize="6219,2">
              <v:shape style="position:absolute;left:5279;top:9968;width:6219;height:2" coordorigin="5279,9968" coordsize="6219,0" path="m5279,9968l11498,9968e" filled="f" stroked="t" strokeweight=".954611pt" strokecolor="#484848">
                <v:path arrowok="t"/>
              </v:shape>
            </v:group>
            <v:group style="position:absolute;left:11491;top:9705;width:2;height:297" coordorigin="11491,9705" coordsize="2,297">
              <v:shape style="position:absolute;left:11491;top:9705;width:2;height:297" coordorigin="11491,9705" coordsize="0,297" path="m11491,10002l11491,9705e" filled="f" stroked="t" strokeweight=".715958pt" strokecolor="#3F3F3F">
                <v:path arrowok="t"/>
              </v:shape>
            </v:group>
            <v:group style="position:absolute;left:396;top:9676;width:2;height:733" coordorigin="396,9676" coordsize="2,733">
              <v:shape style="position:absolute;left:396;top:9676;width:2;height:733" coordorigin="396,9676" coordsize="0,733" path="m396,10408l396,9676e" filled="f" stroked="t" strokeweight=".715958pt" strokecolor="#444444">
                <v:path arrowok="t"/>
              </v:shape>
            </v:group>
            <v:group style="position:absolute;left:11496;top:9925;width:2;height:555" coordorigin="11496,9925" coordsize="2,555">
              <v:shape style="position:absolute;left:11496;top:9925;width:2;height:555" coordorigin="11496,9925" coordsize="0,555" path="m11496,10480l11496,9925e" filled="f" stroked="t" strokeweight=".238653pt" strokecolor="#2B2B2B">
                <v:path arrowok="t"/>
              </v:shape>
            </v:group>
            <v:group style="position:absolute;left:387;top:10449;width:11112;height:2" coordorigin="387,10449" coordsize="11112,2">
              <v:shape style="position:absolute;left:387;top:10449;width:11112;height:2" coordorigin="387,10449" coordsize="11112,0" path="m387,10449l11498,10449e" filled="f" stroked="t" strokeweight=".954611pt" strokecolor="#484848">
                <v:path arrowok="t"/>
              </v:shape>
            </v:group>
            <v:group style="position:absolute;left:396;top:10691;width:10572;height:2" coordorigin="396,10691" coordsize="10572,2">
              <v:shape style="position:absolute;left:396;top:10691;width:10572;height:2" coordorigin="396,10691" coordsize="10572,0" path="m396,10691l10968,10691e" filled="f" stroked="t" strokeweight=".954611pt" strokecolor="#484848">
                <v:path arrowok="t"/>
              </v:shape>
            </v:group>
            <v:group style="position:absolute;left:10911;top:10689;width:587;height:2" coordorigin="10911,10689" coordsize="587,2">
              <v:shape style="position:absolute;left:10911;top:10689;width:587;height:2" coordorigin="10911,10689" coordsize="587,0" path="m10911,10689l11498,10689e" filled="f" stroked="t" strokeweight=".715958pt" strokecolor="#2F2F2F">
                <v:path arrowok="t"/>
              </v:shape>
            </v:group>
            <v:group style="position:absolute;left:11494;top:10404;width:2;height:761" coordorigin="11494,10404" coordsize="2,761">
              <v:shape style="position:absolute;left:11494;top:10404;width:2;height:761" coordorigin="11494,10404" coordsize="0,761" path="m11494,11165l11494,10404e" filled="f" stroked="t" strokeweight=".477306pt" strokecolor="#545454">
                <v:path arrowok="t"/>
              </v:shape>
            </v:group>
            <v:group style="position:absolute;left:401;top:10634;width:2;height:4879" coordorigin="401,10634" coordsize="2,4879">
              <v:shape style="position:absolute;left:401;top:10634;width:2;height:4879" coordorigin="401,10634" coordsize="0,4879" path="m401,15512l401,10634e" filled="f" stroked="t" strokeweight=".477306pt" strokecolor="#4F4F4F">
                <v:path arrowok="t"/>
              </v:shape>
            </v:group>
            <v:group style="position:absolute;left:1098;top:10662;width:2;height:259" coordorigin="1098,10662" coordsize="2,259">
              <v:shape style="position:absolute;left:1098;top:10662;width:2;height:259" coordorigin="1098,10662" coordsize="0,259" path="m1098,10921l1098,10662e" filled="f" stroked="t" strokeweight=".238653pt" strokecolor="#3F3F3F">
                <v:path arrowok="t"/>
              </v:shape>
            </v:group>
            <v:group style="position:absolute;left:1771;top:10681;width:2;height:259" coordorigin="1771,10681" coordsize="2,259">
              <v:shape style="position:absolute;left:1771;top:10681;width:2;height:259" coordorigin="1771,10681" coordsize="0,259" path="m1771,10940l1771,10681e" filled="f" stroked="t" strokeweight=".954611pt" strokecolor="#383838">
                <v:path arrowok="t"/>
              </v:shape>
            </v:group>
            <v:group style="position:absolute;left:835;top:10930;width:10663;height:2" coordorigin="835,10930" coordsize="10663,2">
              <v:shape style="position:absolute;left:835;top:10930;width:10663;height:2" coordorigin="835,10930" coordsize="10663,0" path="m835,10930l11498,10930e" filled="f" stroked="t" strokeweight=".954611pt" strokecolor="#444444">
                <v:path arrowok="t"/>
              </v:shape>
            </v:group>
            <v:group style="position:absolute;left:1098;top:10911;width:2;height:503" coordorigin="1098,10911" coordsize="2,503">
              <v:shape style="position:absolute;left:1098;top:10911;width:2;height:503" coordorigin="1098,10911" coordsize="0,503" path="m1098,11414l1098,10911e" filled="f" stroked="t" strokeweight=".238653pt" strokecolor="#232323">
                <v:path arrowok="t"/>
              </v:shape>
            </v:group>
            <v:group style="position:absolute;left:1776;top:10882;width:2;height:560" coordorigin="1776,10882" coordsize="2,560">
              <v:shape style="position:absolute;left:1776;top:10882;width:2;height:560" coordorigin="1776,10882" coordsize="0,560" path="m1776,11443l1776,10882e" filled="f" stroked="t" strokeweight=".477306pt" strokecolor="#1C1C1C">
                <v:path arrowok="t"/>
              </v:shape>
            </v:group>
            <v:group style="position:absolute;left:2439;top:10882;width:2;height:560" coordorigin="2439,10882" coordsize="2,560">
              <v:shape style="position:absolute;left:2439;top:10882;width:2;height:560" coordorigin="2439,10882" coordsize="0,560" path="m2439,11443l2439,10882e" filled="f" stroked="t" strokeweight=".238653pt" strokecolor="#1F1F1F">
                <v:path arrowok="t"/>
              </v:shape>
            </v:group>
            <v:group style="position:absolute;left:1098;top:11414;width:2;height:1278" coordorigin="1098,11414" coordsize="2,1278">
              <v:shape style="position:absolute;left:1098;top:11414;width:2;height:1278" coordorigin="1098,11414" coordsize="0,1278" path="m1098,12692l1098,11414e" filled="f" stroked="t" strokeweight=".238653pt" strokecolor="#000000">
                <v:path arrowok="t"/>
              </v:shape>
            </v:group>
            <v:group style="position:absolute;left:2439;top:11385;width:2;height:469" coordorigin="2439,11385" coordsize="2,469">
              <v:shape style="position:absolute;left:2439;top:11385;width:2;height:469" coordorigin="2439,11385" coordsize="0,469" path="m2439,11854l2439,11385e" filled="f" stroked="t" strokeweight=".477306pt" strokecolor="#383838">
                <v:path arrowok="t"/>
              </v:shape>
            </v:group>
            <v:group style="position:absolute;left:7470;top:10677;width:2;height:3993" coordorigin="7470,10677" coordsize="2,3993">
              <v:shape style="position:absolute;left:7470;top:10677;width:2;height:3993" coordorigin="7470,10677" coordsize="0,3993" path="m7470,14670l7470,10677e" filled="f" stroked="t" strokeweight=".715958pt" strokecolor="#4B4B4B">
                <v:path arrowok="t"/>
              </v:shape>
            </v:group>
            <v:group style="position:absolute;left:2439;top:11797;width:2;height:618" coordorigin="2439,11797" coordsize="2,618">
              <v:shape style="position:absolute;left:2439;top:11797;width:2;height:618" coordorigin="2439,11797" coordsize="0,618" path="m2439,12415l2439,11797e" filled="f" stroked="t" strokeweight=".477306pt" strokecolor="#1F1F1F">
                <v:path arrowok="t"/>
              </v:shape>
            </v:group>
            <v:group style="position:absolute;left:7470;top:11941;width:2;height:474" coordorigin="7470,11941" coordsize="2,474">
              <v:shape style="position:absolute;left:7470;top:11941;width:2;height:474" coordorigin="7470,11941" coordsize="0,474" path="m7470,12415l7470,11941e" filled="f" stroked="t" strokeweight=".477306pt" strokecolor="#1C1C1C">
                <v:path arrowok="t"/>
              </v:shape>
            </v:group>
            <v:group style="position:absolute;left:396;top:13015;width:2048;height:2" coordorigin="396,13015" coordsize="2048,2">
              <v:shape style="position:absolute;left:396;top:13015;width:2048;height:2" coordorigin="396,13015" coordsize="2048,0" path="m396,13015l2444,13015e" filled="f" stroked="t" strokeweight=".954611pt" strokecolor="#575757">
                <v:path arrowok="t"/>
              </v:shape>
            </v:group>
            <v:group style="position:absolute;left:1098;top:12692;width:2;height:321" coordorigin="1098,12692" coordsize="2,321">
              <v:shape style="position:absolute;left:1098;top:12692;width:2;height:321" coordorigin="1098,12692" coordsize="0,321" path="m1098,13013l1098,12692e" filled="f" stroked="t" strokeweight=".238653pt" strokecolor="#2F2F2F">
                <v:path arrowok="t"/>
              </v:shape>
            </v:group>
            <v:group style="position:absolute;left:1778;top:11313;width:2;height:4204" coordorigin="1778,11313" coordsize="2,4204">
              <v:shape style="position:absolute;left:1778;top:11313;width:2;height:4204" coordorigin="1778,11313" coordsize="0,4204" path="m1778,15517l1778,11313e" filled="f" stroked="t" strokeweight=".954611pt" strokecolor="#3F3F3F">
                <v:path arrowok="t"/>
              </v:shape>
            </v:group>
            <v:group style="position:absolute;left:2437;top:12357;width:2;height:776" coordorigin="2437,12357" coordsize="2,776">
              <v:shape style="position:absolute;left:2437;top:12357;width:2;height:776" coordorigin="2437,12357" coordsize="0,776" path="m2437,13133l2437,12357e" filled="f" stroked="t" strokeweight=".477306pt" strokecolor="#3B3B3B">
                <v:path arrowok="t"/>
              </v:shape>
            </v:group>
            <v:group style="position:absolute;left:1098;top:12994;width:2;height:110" coordorigin="1098,12994" coordsize="2,110">
              <v:shape style="position:absolute;left:1098;top:12994;width:2;height:110" coordorigin="1098,12994" coordsize="0,110" path="m1098,13104l1098,12994e" filled="f" stroked="t" strokeweight=".238653pt" strokecolor="#646464">
                <v:path arrowok="t"/>
              </v:shape>
            </v:group>
            <v:group style="position:absolute;left:1098;top:13104;width:2;height:1743" coordorigin="1098,13104" coordsize="2,1743">
              <v:shape style="position:absolute;left:1098;top:13104;width:2;height:1743" coordorigin="1098,13104" coordsize="0,1743" path="m1098,14847l1098,13104e" filled="f" stroked="t" strokeweight=".238653pt" strokecolor="#000000">
                <v:path arrowok="t"/>
              </v:shape>
            </v:group>
            <v:group style="position:absolute;left:2441;top:13075;width:2;height:249" coordorigin="2441,13075" coordsize="2,249">
              <v:shape style="position:absolute;left:2441;top:13075;width:2;height:249" coordorigin="2441,13075" coordsize="0,249" path="m2441,13324l2441,13075e" filled="f" stroked="t" strokeweight=".238653pt" strokecolor="#1F1F1F">
                <v:path arrowok="t"/>
              </v:shape>
            </v:group>
            <v:group style="position:absolute;left:7475;top:13075;width:2;height:249" coordorigin="7475,13075" coordsize="2,249">
              <v:shape style="position:absolute;left:7475;top:13075;width:2;height:249" coordorigin="7475,13075" coordsize="0,249" path="m7475,13324l7475,13075e" filled="f" stroked="t" strokeweight=".477306pt" strokecolor="#1F1F1F">
                <v:path arrowok="t"/>
              </v:shape>
            </v:group>
            <v:group style="position:absolute;left:2441;top:13267;width:2;height:507" coordorigin="2441,13267" coordsize="2,507">
              <v:shape style="position:absolute;left:2441;top:13267;width:2;height:507" coordorigin="2441,13267" coordsize="0,507" path="m2441,13774l2441,13267e" filled="f" stroked="t" strokeweight=".238653pt" strokecolor="#0C0C0C">
                <v:path arrowok="t"/>
              </v:shape>
            </v:group>
            <v:group style="position:absolute;left:7475;top:13267;width:2;height:1403" coordorigin="7475,13267" coordsize="2,1403">
              <v:shape style="position:absolute;left:7475;top:13267;width:2;height:1403" coordorigin="7475,13267" coordsize="0,1403" path="m7475,14670l7475,13267e" filled="f" stroked="t" strokeweight=".477306pt" strokecolor="#484848">
                <v:path arrowok="t"/>
              </v:shape>
            </v:group>
            <v:group style="position:absolute;left:7479;top:13391;width:2;height:196" coordorigin="7479,13391" coordsize="2,196">
              <v:shape style="position:absolute;left:7479;top:13391;width:2;height:196" coordorigin="7479,13391" coordsize="0,196" path="m7479,13588l7479,13391e" filled="f" stroked="t" strokeweight=".715958pt" strokecolor="#383838">
                <v:path arrowok="t"/>
              </v:shape>
            </v:group>
            <v:group style="position:absolute;left:2441;top:13717;width:2;height:192" coordorigin="2441,13717" coordsize="2,192">
              <v:shape style="position:absolute;left:2441;top:13717;width:2;height:192" coordorigin="2441,13717" coordsize="0,192" path="m2441,13908l2441,13717e" filled="f" stroked="t" strokeweight=".238653pt" strokecolor="#2F2F2F">
                <v:path arrowok="t"/>
              </v:shape>
            </v:group>
            <v:group style="position:absolute;left:2441;top:13851;width:2;height:254" coordorigin="2441,13851" coordsize="2,254">
              <v:shape style="position:absolute;left:2441;top:13851;width:2;height:254" coordorigin="2441,13851" coordsize="0,254" path="m2441,14105l2441,13851e" filled="f" stroked="t" strokeweight=".238653pt" strokecolor="#4B4B4B">
                <v:path arrowok="t"/>
              </v:shape>
            </v:group>
            <v:group style="position:absolute;left:7482;top:12438;width:2;height:3083" coordorigin="7482,12438" coordsize="2,3083">
              <v:shape style="position:absolute;left:7482;top:12438;width:2;height:3083" coordorigin="7482,12438" coordsize="0,3083" path="m7482,15522l7482,12438e" filled="f" stroked="t" strokeweight=".715958pt" strokecolor="#4B4B4B">
                <v:path arrowok="t"/>
              </v:shape>
            </v:group>
            <v:group style="position:absolute;left:415;top:14425;width:2;height:450" coordorigin="415,14425" coordsize="2,450">
              <v:shape style="position:absolute;left:415;top:14425;width:2;height:450" coordorigin="415,14425" coordsize="0,450" path="m415,14875l415,14425e" filled="f" stroked="t" strokeweight=".477306pt" strokecolor="#2B2B2B">
                <v:path arrowok="t"/>
              </v:shape>
            </v:group>
            <v:group style="position:absolute;left:406;top:15512;width:11116;height:2" coordorigin="406,15512" coordsize="11116,2">
              <v:shape style="position:absolute;left:406;top:15512;width:11116;height:2" coordorigin="406,15512" coordsize="11116,0" path="m406,15512l11522,15512e" filled="f" stroked="t" strokeweight=".954611pt" strokecolor="#4B4B4B">
                <v:path arrowok="t"/>
              </v:shape>
            </v:group>
            <v:group style="position:absolute;left:413;top:14818;width:2;height:694" coordorigin="413,14818" coordsize="2,694">
              <v:shape style="position:absolute;left:413;top:14818;width:2;height:694" coordorigin="413,14818" coordsize="0,694" path="m413,15512l413,14818e" filled="f" stroked="t" strokeweight=".715958pt" strokecolor="#4B4B4B">
                <v:path arrowok="t"/>
              </v:shape>
            </v:group>
            <v:group style="position:absolute;left:1098;top:14847;width:2;height:661" coordorigin="1098,14847" coordsize="2,661">
              <v:shape style="position:absolute;left:1098;top:14847;width:2;height:661" coordorigin="1098,14847" coordsize="0,661" path="m1098,15507l1098,14847e" filled="f" stroked="t" strokeweight=".238653pt" strokecolor="#383838">
                <v:path arrowok="t"/>
              </v:shape>
            </v:group>
            <v:group style="position:absolute;left:2410;top:14133;width:2;height:713" coordorigin="2410,14133" coordsize="2,713">
              <v:shape style="position:absolute;left:2410;top:14133;width:2;height:713" coordorigin="2410,14133" coordsize="0,713" path="m2410,14847l2410,14133e" filled="f" stroked="t" strokeweight=".238653pt" strokecolor="#000000">
                <v:path arrowok="t"/>
              </v:shape>
            </v:group>
            <v:group style="position:absolute;left:2410;top:14847;width:2;height:661" coordorigin="2410,14847" coordsize="2,661">
              <v:shape style="position:absolute;left:2410;top:14847;width:2;height:661" coordorigin="2410,14847" coordsize="0,661" path="m2410,15507l2410,14847e" filled="f" stroked="t" strokeweight=".238653pt" strokecolor="#232323">
                <v:path arrowok="t"/>
              </v:shape>
            </v:group>
            <v:group style="position:absolute;left:5489;top:15515;width:3771;height:2" coordorigin="5489,15515" coordsize="3771,2">
              <v:shape style="position:absolute;left:5489;top:15515;width:3771;height:2" coordorigin="5489,15515" coordsize="3771,0" path="m5489,15515l9260,15515e" filled="f" stroked="t" strokeweight=".954611pt" strokecolor="#4B4B4B">
                <v:path arrowok="t"/>
              </v:shape>
            </v:group>
            <v:group style="position:absolute;left:9389;top:15519;width:969;height:2" coordorigin="9389,15519" coordsize="969,2">
              <v:shape style="position:absolute;left:9389;top:15519;width:969;height:2" coordorigin="9389,15519" coordsize="969,0" path="m9389,15519l10358,15519e" filled="f" stroked="t" strokeweight=".477306pt" strokecolor="#343434">
                <v:path arrowok="t"/>
              </v:shape>
            </v:group>
            <v:group style="position:absolute;left:10100;top:15517;width:1399;height:2" coordorigin="10100,15517" coordsize="1399,2">
              <v:shape style="position:absolute;left:10100;top:15517;width:1399;height:2" coordorigin="10100,15517" coordsize="1399,0" path="m10100,15517l11498,15517e" filled="f" stroked="t" strokeweight=".954611pt" strokecolor="#545454">
                <v:path arrowok="t"/>
              </v:shape>
            </v:group>
            <v:group style="position:absolute;left:11465;top:12309;width:2;height:2537" coordorigin="11465,12309" coordsize="2,2537">
              <v:shape style="position:absolute;left:11465;top:12309;width:2;height:2537" coordorigin="11465,12309" coordsize="0,2537" path="m11465,14847l11465,12309e" filled="f" stroked="t" strokeweight=".238653pt" strokecolor="#000000">
                <v:path arrowok="t"/>
              </v:shape>
            </v:group>
            <v:group style="position:absolute;left:11465;top:14847;width:2;height:661" coordorigin="11465,14847" coordsize="2,661">
              <v:shape style="position:absolute;left:11465;top:14847;width:2;height:661" coordorigin="11465,14847" coordsize="0,661" path="m11465,15507l11465,14847e" filled="f" stroked="t" strokeweight=".238653pt" strokecolor="#939393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35"/>
          <w:szCs w:val="35"/>
          <w:color w:val="4F549E"/>
          <w:spacing w:val="0"/>
          <w:w w:val="191"/>
          <w:i/>
        </w:rPr>
        <w:t>2</w:t>
      </w:r>
      <w:r>
        <w:rPr>
          <w:rFonts w:ascii="Times New Roman" w:hAnsi="Times New Roman" w:cs="Times New Roman" w:eastAsia="Times New Roman"/>
          <w:sz w:val="35"/>
          <w:szCs w:val="35"/>
          <w:color w:val="4F549E"/>
          <w:spacing w:val="0"/>
          <w:w w:val="191"/>
          <w:i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4F549E"/>
          <w:spacing w:val="0"/>
          <w:w w:val="191"/>
          <w:i/>
        </w:rPr>
        <w:t>54(,</w:t>
      </w:r>
      <w:r>
        <w:rPr>
          <w:rFonts w:ascii="Times New Roman" w:hAnsi="Times New Roman" w:cs="Times New Roman" w:eastAsia="Times New Roman"/>
          <w:sz w:val="35"/>
          <w:szCs w:val="35"/>
          <w:color w:val="4F549E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35"/>
          <w:szCs w:val="35"/>
          <w:color w:val="4F549E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  <w:position w:val="10"/>
        </w:rPr>
        <w:t>itf.Eri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3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25" w:lineRule="exact"/>
        <w:ind w:left="3543" w:right="-20"/>
        <w:jc w:val="left"/>
        <w:tabs>
          <w:tab w:pos="9580" w:val="left"/>
          <w:tab w:pos="994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759056pt;margin-top:-16.761057pt;width:34.125002pt;height:52.5pt;mso-position-horizontal-relative:page;mso-position-vertical-relative:paragraph;z-index:-15687" type="#_x0000_t202" filled="f" stroked="f">
            <v:textbox inset="0,0,0,0">
              <w:txbxContent>
                <w:p>
                  <w:pPr>
                    <w:spacing w:before="0" w:after="0" w:line="1050" w:lineRule="exact"/>
                    <w:ind w:right="-198"/>
                    <w:jc w:val="left"/>
                    <w:rPr>
                      <w:rFonts w:ascii="Times New Roman" w:hAnsi="Times New Roman" w:cs="Times New Roman" w:eastAsia="Times New Roman"/>
                      <w:sz w:val="105"/>
                      <w:szCs w:val="10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5"/>
                      <w:szCs w:val="105"/>
                      <w:color w:val="3D3D3D"/>
                      <w:spacing w:val="0"/>
                      <w:w w:val="130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05"/>
                      <w:szCs w:val="10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D3D3D"/>
          <w:w w:val="11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1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5"/>
          <w:szCs w:val="15"/>
          <w:color w:val="A8AAAC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5"/>
          <w:szCs w:val="15"/>
          <w:color w:val="A8AAAC"/>
          <w:spacing w:val="0"/>
          <w:w w:val="100"/>
          <w:u w:val="thick" w:color="70777C"/>
          <w:position w:val="-4"/>
        </w:rPr>
        <w:t>    </w:t>
      </w:r>
      <w:r>
        <w:rPr>
          <w:rFonts w:ascii="Times New Roman" w:hAnsi="Times New Roman" w:cs="Times New Roman" w:eastAsia="Times New Roman"/>
          <w:sz w:val="15"/>
          <w:szCs w:val="15"/>
          <w:color w:val="A8AAAC"/>
          <w:spacing w:val="5"/>
          <w:w w:val="100"/>
          <w:u w:val="thick" w:color="70777C"/>
          <w:position w:val="-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8AAAC"/>
          <w:spacing w:val="5"/>
          <w:w w:val="100"/>
          <w:u w:val="thick" w:color="70777C"/>
          <w:position w:val="-4"/>
        </w:rPr>
      </w:r>
      <w:r>
        <w:rPr>
          <w:rFonts w:ascii="Times New Roman" w:hAnsi="Times New Roman" w:cs="Times New Roman" w:eastAsia="Times New Roman"/>
          <w:sz w:val="15"/>
          <w:szCs w:val="15"/>
          <w:color w:val="A8AAAC"/>
          <w:spacing w:val="0"/>
          <w:w w:val="190"/>
          <w:u w:val="thick" w:color="70777C"/>
          <w:position w:val="-4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A8AAAC"/>
          <w:spacing w:val="0"/>
          <w:w w:val="190"/>
          <w:u w:val="thick" w:color="70777C"/>
          <w:position w:val="-4"/>
        </w:rPr>
      </w:r>
      <w:r>
        <w:rPr>
          <w:rFonts w:ascii="Times New Roman" w:hAnsi="Times New Roman" w:cs="Times New Roman" w:eastAsia="Times New Roman"/>
          <w:sz w:val="15"/>
          <w:szCs w:val="15"/>
          <w:color w:val="A8AAAC"/>
          <w:spacing w:val="0"/>
          <w:w w:val="100"/>
          <w:u w:val="thick" w:color="70777C"/>
          <w:position w:val="-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8AAAC"/>
          <w:spacing w:val="0"/>
          <w:w w:val="100"/>
          <w:u w:val="thick" w:color="70777C"/>
          <w:position w:val="-4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A8AAAC"/>
          <w:spacing w:val="0"/>
          <w:w w:val="100"/>
          <w:u w:val="thick" w:color="70777C"/>
          <w:position w:val="-4"/>
        </w:rPr>
      </w:r>
      <w:r>
        <w:rPr>
          <w:rFonts w:ascii="Times New Roman" w:hAnsi="Times New Roman" w:cs="Times New Roman" w:eastAsia="Times New Roman"/>
          <w:sz w:val="15"/>
          <w:szCs w:val="15"/>
          <w:color w:val="A8AAAC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462" w:lineRule="exact"/>
        <w:ind w:left="726" w:right="-20"/>
        <w:jc w:val="left"/>
        <w:tabs>
          <w:tab w:pos="3080" w:val="left"/>
          <w:tab w:pos="9600" w:val="left"/>
        </w:tabs>
        <w:rPr>
          <w:rFonts w:ascii="Arial" w:hAnsi="Arial" w:cs="Arial" w:eastAsia="Arial"/>
          <w:sz w:val="67"/>
          <w:szCs w:val="6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3.565445pt;margin-top:.204072pt;width:330.466699pt;height:21pt;mso-position-horizontal-relative:page;mso-position-vertical-relative:paragraph;z-index:-15686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tabs>
                      <w:tab w:pos="5860" w:val="left"/>
                      <w:tab w:pos="6280" w:val="left"/>
                    </w:tabs>
                    <w:rPr>
                      <w:rFonts w:ascii="Times New Roman" w:hAnsi="Times New Roman" w:cs="Times New Roman" w:eastAsia="Times New Roman"/>
                      <w:sz w:val="42"/>
                      <w:szCs w:val="4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0"/>
                      <w:w w:val="112"/>
                      <w:position w:val="14"/>
                    </w:rPr>
                    <w:t>İT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3"/>
                      <w:w w:val="112"/>
                      <w:position w:val="14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0"/>
                      <w:w w:val="112"/>
                      <w:position w:val="14"/>
                    </w:rPr>
                    <w:t>AİY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0"/>
                      <w:w w:val="112"/>
                      <w:position w:val="14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16"/>
                      <w:w w:val="112"/>
                      <w:position w:val="1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0"/>
                      <w:w w:val="111"/>
                      <w:position w:val="14"/>
                    </w:rPr>
                    <w:t>DAİRE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-11"/>
                      <w:w w:val="112"/>
                      <w:position w:val="14"/>
                    </w:rPr>
                    <w:t>S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3D3D3D"/>
                      <w:spacing w:val="10"/>
                      <w:w w:val="225"/>
                      <w:position w:val="14"/>
                    </w:rPr>
                    <w:t>İ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0"/>
                      <w:w w:val="112"/>
                      <w:position w:val="14"/>
                    </w:rPr>
                    <w:t>BAŞKANLI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-14"/>
                      <w:w w:val="113"/>
                      <w:position w:val="14"/>
                    </w:rPr>
                    <w:t>G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3D3D3D"/>
                      <w:spacing w:val="0"/>
                      <w:w w:val="258"/>
                      <w:position w:val="14"/>
                    </w:rPr>
                    <w:t>I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3D3D3D"/>
                      <w:spacing w:val="0"/>
                      <w:w w:val="100"/>
                      <w:position w:val="14"/>
                    </w:rPr>
                    <w:tab/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3D3D3D"/>
                      <w:spacing w:val="0"/>
                      <w:w w:val="100"/>
                      <w:position w:val="14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6D6E72"/>
                      <w:spacing w:val="0"/>
                      <w:w w:val="191"/>
                      <w:position w:val="0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6D6E72"/>
                      <w:spacing w:val="0"/>
                      <w:w w:val="100"/>
                      <w:position w:val="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6D6E72"/>
                      <w:spacing w:val="0"/>
                      <w:w w:val="191"/>
                      <w:position w:val="0"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.019409pt;margin-top:23.101501pt;width:41.503052pt;height:9pt;mso-position-horizontal-relative:page;mso-position-vertical-relative:paragraph;z-index:-15685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3D3D3D"/>
                      <w:spacing w:val="0"/>
                      <w:w w:val="70"/>
                    </w:rPr>
                    <w:t>BÜYÜKSEHIR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83"/>
          <w:position w:val="-6"/>
        </w:rPr>
        <w:t>IZMIR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3"/>
          <w:position w:val="-8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13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3"/>
          <w:position w:val="-8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3"/>
          <w:position w:val="-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13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8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8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2"/>
          <w:position w:val="-8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12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8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3"/>
          <w:position w:val="-8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8"/>
        </w:rPr>
      </w:r>
      <w:r>
        <w:rPr>
          <w:rFonts w:ascii="Arial" w:hAnsi="Arial" w:cs="Arial" w:eastAsia="Arial"/>
          <w:sz w:val="67"/>
          <w:szCs w:val="67"/>
          <w:color w:val="6D6E72"/>
          <w:spacing w:val="0"/>
          <w:w w:val="70"/>
          <w:position w:val="-15"/>
        </w:rPr>
        <w:t>.---</w:t>
      </w:r>
      <w:r>
        <w:rPr>
          <w:rFonts w:ascii="Arial" w:hAnsi="Arial" w:cs="Arial" w:eastAsia="Arial"/>
          <w:sz w:val="67"/>
          <w:szCs w:val="67"/>
          <w:color w:val="000000"/>
          <w:spacing w:val="0"/>
          <w:w w:val="100"/>
          <w:position w:val="0"/>
        </w:rPr>
      </w:r>
    </w:p>
    <w:p>
      <w:pPr>
        <w:spacing w:before="63" w:after="0" w:line="279" w:lineRule="exact"/>
        <w:ind w:left="538" w:right="-20"/>
        <w:jc w:val="left"/>
        <w:tabs>
          <w:tab w:pos="4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3D3D3D"/>
          <w:spacing w:val="6"/>
          <w:w w:val="81"/>
          <w:position w:val="-3"/>
        </w:rPr>
        <w:t>B</w:t>
      </w:r>
      <w:r>
        <w:rPr>
          <w:rFonts w:ascii="Arial" w:hAnsi="Arial" w:cs="Arial" w:eastAsia="Arial"/>
          <w:sz w:val="16"/>
          <w:szCs w:val="16"/>
          <w:color w:val="565656"/>
          <w:spacing w:val="0"/>
          <w:w w:val="81"/>
          <w:position w:val="-3"/>
        </w:rPr>
        <w:t>E</w:t>
      </w:r>
      <w:r>
        <w:rPr>
          <w:rFonts w:ascii="Arial" w:hAnsi="Arial" w:cs="Arial" w:eastAsia="Arial"/>
          <w:sz w:val="16"/>
          <w:szCs w:val="16"/>
          <w:color w:val="565656"/>
          <w:spacing w:val="7"/>
          <w:w w:val="81"/>
          <w:position w:val="-3"/>
        </w:rPr>
        <w:t>L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81"/>
          <w:position w:val="-3"/>
        </w:rPr>
        <w:t>EDiYESI</w:t>
      </w:r>
      <w:r>
        <w:rPr>
          <w:rFonts w:ascii="Arial" w:hAnsi="Arial" w:cs="Arial" w:eastAsia="Arial"/>
          <w:sz w:val="16"/>
          <w:szCs w:val="16"/>
          <w:color w:val="3D3D3D"/>
          <w:spacing w:val="-30"/>
          <w:w w:val="81"/>
          <w:position w:val="-3"/>
        </w:rPr>
        <w:t> 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11"/>
          <w:position w:val="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1"/>
          <w:position w:val="5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1"/>
          <w:position w:val="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11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1"/>
          <w:position w:val="5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3.588171" w:type="dxa"/>
      </w:tblPr>
      <w:tblGrid/>
      <w:tr>
        <w:trPr>
          <w:trHeight w:val="241" w:hRule="exact"/>
        </w:trPr>
        <w:tc>
          <w:tcPr>
            <w:tcW w:w="2524" w:type="dxa"/>
            <w:tcBorders>
              <w:top w:val="single" w:sz="5.635032" w:space="0" w:color="5B5B5B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7" w:lineRule="exact"/>
              <w:ind w:left="28" w:right="-20"/>
              <w:jc w:val="left"/>
              <w:tabs>
                <w:tab w:pos="13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w w:val="192"/>
                <w:position w:val="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-1"/>
                <w:w w:val="192"/>
                <w:u w:val="single" w:color="5B5B5B"/>
                <w:position w:val="1"/>
              </w:rPr>
              <w:t>)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-1"/>
                <w:w w:val="192"/>
                <w:u w:val="single" w:color="5B5B5B"/>
                <w:position w:val="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-1"/>
                <w:w w:val="192"/>
                <w:u w:val="single" w:color="5B5B5B"/>
                <w:position w:val="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53"/>
                <w:u w:val="single" w:color="5B5B5B"/>
                <w:position w:val="1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53"/>
                <w:u w:val="single" w:color="5B5B5B"/>
                <w:position w:val="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-30"/>
                <w:w w:val="100"/>
                <w:u w:val="single" w:color="5B5B5B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-30"/>
                <w:w w:val="100"/>
                <w:u w:val="single" w:color="5B5B5B"/>
                <w:position w:val="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-30"/>
                <w:w w:val="100"/>
                <w:u w:val="single" w:color="5B5B5B"/>
                <w:position w:val="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90"/>
                <w:u w:val="single" w:color="5B5B5B"/>
                <w:position w:val="1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90"/>
                <w:u w:val="single" w:color="5B5B5B"/>
                <w:position w:val="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-34"/>
                <w:w w:val="100"/>
                <w:u w:val="single" w:color="5B5B5B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-34"/>
                <w:w w:val="100"/>
                <w:u w:val="single" w:color="5B5B5B"/>
                <w:position w:val="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-34"/>
                <w:w w:val="100"/>
                <w:u w:val="single" w:color="5B5B5B"/>
                <w:position w:val="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  <w:u w:val="single" w:color="5B5B5B"/>
                <w:position w:val="1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3"/>
                <w:w w:val="100"/>
                <w:u w:val="single" w:color="5B5B5B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  <w:u w:val="single" w:color="5B5B5B"/>
                <w:position w:val="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14"/>
                <w:w w:val="100"/>
                <w:u w:val="single" w:color="5B5B5B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  <w:u w:val="single" w:color="5B5B5B"/>
                <w:position w:val="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  <w:u w:val="single" w:color="5B5B5B"/>
                <w:position w:val="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  <w:position w:val="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  <w:position w:val="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6"/>
                <w:w w:val="100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  <w:position w:val="0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1"/>
                <w:w w:val="100"/>
                <w:position w:val="0"/>
              </w:rPr>
              <w:t>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1"/>
                <w:w w:val="92"/>
                <w:position w:val="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4"/>
                <w:position w:val="0"/>
              </w:rPr>
              <w:t>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294" w:type="dxa"/>
            <w:tcBorders>
              <w:top w:val="single" w:sz="5.635032" w:space="0" w:color="60606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40" w:lineRule="auto"/>
              <w:ind w:left="16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21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194" w:type="dxa"/>
            <w:tcBorders>
              <w:top w:val="single" w:sz="5.635032" w:space="0" w:color="606060"/>
              <w:bottom w:val="nil" w:sz="6" w:space="0" w:color="auto"/>
              <w:left w:val="nil" w:sz="6" w:space="0" w:color="auto"/>
              <w:right w:val="single" w:sz="5.635032" w:space="0" w:color="606060"/>
            </w:tcBorders>
          </w:tcPr>
          <w:p>
            <w:pPr>
              <w:spacing w:before="12" w:after="0" w:line="240" w:lineRule="auto"/>
              <w:ind w:left="225" w:right="-20"/>
              <w:jc w:val="left"/>
              <w:tabs>
                <w:tab w:pos="23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w w:val="95"/>
                <w:position w:val="1"/>
              </w:rPr>
              <w:t>_IBildiriın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-32"/>
                <w:w w:val="96"/>
                <w:position w:val="1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9"/>
                <w:position w:val="1"/>
              </w:rPr>
              <w:t>aa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-31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  <w:position w:val="1"/>
              </w:rPr>
              <w:t>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3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  <w:position w:val="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11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  <w:position w:val="1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6"/>
                <w:w w:val="100"/>
                <w:position w:val="1"/>
              </w:rPr>
              <w:t>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-9"/>
                <w:w w:val="100"/>
                <w:position w:val="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  <w:position w:val="1"/>
              </w:rPr>
              <w:t>49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-34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  <w:position w:val="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1"/>
                <w:position w:val="0"/>
              </w:rPr>
              <w:t>rre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11"/>
                <w:w w:val="101"/>
                <w:position w:val="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D6E72"/>
                <w:spacing w:val="0"/>
                <w:w w:val="112"/>
                <w:position w:val="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38" w:hRule="exact"/>
        </w:trPr>
        <w:tc>
          <w:tcPr>
            <w:tcW w:w="2524" w:type="dxa"/>
            <w:tcBorders>
              <w:top w:val="nil" w:sz="6" w:space="0" w:color="auto"/>
              <w:bottom w:val="single" w:sz="5.63503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1" w:lineRule="exact"/>
              <w:ind w:left="33" w:right="-20"/>
              <w:jc w:val="left"/>
              <w:tabs>
                <w:tab w:pos="13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7"/>
                <w:szCs w:val="17"/>
                <w:color w:val="3D3D3D"/>
                <w:spacing w:val="0"/>
                <w:w w:val="100"/>
              </w:rPr>
              <w:t>(</w:t>
            </w:r>
            <w:r>
              <w:rPr>
                <w:rFonts w:ascii="Arial" w:hAnsi="Arial" w:cs="Arial" w:eastAsia="Arial"/>
                <w:sz w:val="17"/>
                <w:szCs w:val="17"/>
                <w:color w:val="3D3D3D"/>
                <w:spacing w:val="0"/>
                <w:w w:val="100"/>
              </w:rPr>
              <w:t>I:!Ylt</w:t>
            </w:r>
            <w:r>
              <w:rPr>
                <w:rFonts w:ascii="Arial" w:hAnsi="Arial" w:cs="Arial" w:eastAsia="Arial"/>
                <w:sz w:val="17"/>
                <w:szCs w:val="17"/>
                <w:color w:val="3D3D3D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-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3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-3"/>
                <w:w w:val="103"/>
              </w:rPr>
              <w:t>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5"/>
                <w:w w:val="92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2"/>
              </w:rPr>
              <w:t>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2"/>
                <w:w w:val="102"/>
              </w:rPr>
              <w:t>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3"/>
                <w:w w:val="92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4"/>
              </w:rPr>
              <w:t>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294" w:type="dxa"/>
            <w:tcBorders>
              <w:top w:val="nil" w:sz="6" w:space="0" w:color="auto"/>
              <w:bottom w:val="single" w:sz="5.63503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40" w:lineRule="auto"/>
              <w:ind w:left="166" w:right="-20"/>
              <w:jc w:val="left"/>
              <w:tabs>
                <w:tab w:pos="15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91"/>
              </w:rPr>
              <w:t>!K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8"/>
                <w:w w:val="91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6"/>
                <w:w w:val="91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5"/>
                <w:w w:val="91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91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8"/>
                <w:w w:val="9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-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4"/>
              </w:rPr>
              <w:t>3198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194" w:type="dxa"/>
            <w:tcBorders>
              <w:top w:val="nil" w:sz="6" w:space="0" w:color="auto"/>
              <w:bottom w:val="single" w:sz="5.635032" w:space="0" w:color="606060"/>
              <w:left w:val="nil" w:sz="6" w:space="0" w:color="auto"/>
              <w:right w:val="single" w:sz="5.635032" w:space="0" w:color="606060"/>
            </w:tcBorders>
          </w:tcPr>
          <w:p>
            <w:pPr>
              <w:spacing w:before="1" w:after="0" w:line="240" w:lineRule="auto"/>
              <w:ind w:left="26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94"/>
              </w:rPr>
              <w:t>IBildiJinı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3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Elma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92"/>
              </w:rPr>
              <w:t>V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-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RGi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00" w:lineRule="exact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3ildirile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D6E7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D6E7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D6E7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99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</w:rPr>
        <w:t>umhuri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yet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Efe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Sanayii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Sitesi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5001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7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ELÇ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7"/>
        </w:rPr>
        <w:t>Kii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"/>
          <w:w w:val="10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144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121"/>
          <w:position w:val="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21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6"/>
          <w:w w:val="8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9"/>
          <w:position w:val="1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99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0"/>
        </w:rPr>
        <w:t>umhuri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2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2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Efe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"/>
          <w:w w:val="112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nayii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Sitesi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5001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100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zeri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12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9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  <w:position w:val="0"/>
        </w:rPr>
        <w:t>LÇ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9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9"/>
          <w:position w:val="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1"/>
          <w:w w:val="99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0"/>
        </w:rPr>
        <w:t>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139" w:right="-20"/>
        <w:jc w:val="left"/>
        <w:tabs>
          <w:tab w:pos="1460" w:val="left"/>
          <w:tab w:pos="354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7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2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103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7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72"/>
          <w:i/>
          <w:position w:val="1"/>
        </w:rPr>
        <w:t>_ç_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4"/>
          <w:w w:val="72"/>
          <w:i/>
          <w:position w:val="1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2"/>
          <w:i/>
          <w:position w:val="1"/>
        </w:rPr>
        <w:t>Q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2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7"/>
          <w:w w:val="72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92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6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91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position w:val="1"/>
        </w:rPr>
        <w:t>mı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9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96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97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0"/>
        </w:rPr>
        <w:t>araret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39" w:lineRule="exact"/>
        <w:ind w:left="139" w:right="-20"/>
        <w:jc w:val="left"/>
        <w:tabs>
          <w:tab w:pos="3280" w:val="left"/>
          <w:tab w:pos="6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D6E7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D6E72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D6E7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D6E7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  <w:position w:val="2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8"/>
          <w:w w:val="93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D6E72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D6E72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D6E72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90"/>
          <w:position w:val="-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79"/>
          <w:position w:val="-6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6"/>
        </w:rPr>
        <w:t>llanım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5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80" w:bottom="280" w:left="420" w:right="20"/>
        </w:sectPr>
      </w:pPr>
      <w:rPr/>
    </w:p>
    <w:p>
      <w:pPr>
        <w:spacing w:before="0" w:after="0" w:line="500" w:lineRule="exact"/>
        <w:ind w:right="-20"/>
        <w:jc w:val="right"/>
        <w:rPr>
          <w:rFonts w:ascii="Arial" w:hAnsi="Arial" w:cs="Arial" w:eastAsia="Arial"/>
          <w:sz w:val="48"/>
          <w:szCs w:val="4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90"/>
          <w:position w:val="25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7"/>
          <w:position w:val="2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9"/>
          <w:position w:val="25"/>
        </w:rPr>
        <w:t>tona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  <w:position w:val="2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4"/>
          <w:position w:val="2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90"/>
          <w:position w:val="25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8"/>
          <w:w w:val="117"/>
          <w:position w:val="25"/>
        </w:rPr>
        <w:t>e</w:t>
      </w:r>
      <w:r>
        <w:rPr>
          <w:rFonts w:ascii="Arial" w:hAnsi="Arial" w:cs="Arial" w:eastAsia="Arial"/>
          <w:sz w:val="48"/>
          <w:szCs w:val="48"/>
          <w:color w:val="3D3D3D"/>
          <w:spacing w:val="0"/>
          <w:w w:val="43"/>
          <w:position w:val="-1"/>
        </w:rPr>
        <w:t>ı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0" w:after="0" w:line="500" w:lineRule="exact"/>
        <w:ind w:right="-11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w w:val="78"/>
          <w:position w:val="2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7"/>
          <w:w w:val="78"/>
          <w:position w:val="2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5"/>
          <w:position w:val="2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6"/>
          <w:position w:val="2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54"/>
          <w:position w:val="2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8"/>
          <w:w w:val="127"/>
          <w:position w:val="25"/>
        </w:rPr>
        <w:t>r</w:t>
      </w:r>
      <w:r>
        <w:rPr>
          <w:rFonts w:ascii="Arial" w:hAnsi="Arial" w:cs="Arial" w:eastAsia="Arial"/>
          <w:sz w:val="48"/>
          <w:szCs w:val="48"/>
          <w:color w:val="3D3D3D"/>
          <w:spacing w:val="5"/>
          <w:w w:val="43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25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90"/>
          <w:position w:val="2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2"/>
          <w:position w:val="25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53"/>
          <w:w w:val="103"/>
          <w:position w:val="25"/>
        </w:rPr>
        <w:t>p</w:t>
      </w:r>
      <w:r>
        <w:rPr>
          <w:rFonts w:ascii="Arial" w:hAnsi="Arial" w:cs="Arial" w:eastAsia="Arial"/>
          <w:sz w:val="48"/>
          <w:szCs w:val="48"/>
          <w:color w:val="BCBCBD"/>
          <w:spacing w:val="-37"/>
          <w:w w:val="112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85"/>
          <w:w w:val="101"/>
          <w:position w:val="25"/>
        </w:rPr>
        <w:t>Ç</w:t>
      </w:r>
      <w:r>
        <w:rPr>
          <w:rFonts w:ascii="Arial" w:hAnsi="Arial" w:cs="Arial" w:eastAsia="Arial"/>
          <w:sz w:val="48"/>
          <w:szCs w:val="48"/>
          <w:color w:val="BCBCBD"/>
          <w:spacing w:val="-82"/>
          <w:w w:val="113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101"/>
          <w:position w:val="2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1"/>
          <w:w w:val="93"/>
          <w:position w:val="25"/>
        </w:rPr>
        <w:t>l</w:t>
      </w:r>
      <w:r>
        <w:rPr>
          <w:rFonts w:ascii="Arial" w:hAnsi="Arial" w:cs="Arial" w:eastAsia="Arial"/>
          <w:sz w:val="48"/>
          <w:szCs w:val="48"/>
          <w:color w:val="BCBCBD"/>
          <w:spacing w:val="-116"/>
          <w:w w:val="113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  <w:position w:val="2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86"/>
          <w:w w:val="94"/>
          <w:position w:val="25"/>
        </w:rPr>
        <w:t>k</w:t>
      </w:r>
      <w:r>
        <w:rPr>
          <w:rFonts w:ascii="Arial" w:hAnsi="Arial" w:cs="Arial" w:eastAsia="Arial"/>
          <w:sz w:val="48"/>
          <w:szCs w:val="48"/>
          <w:color w:val="3D3D3D"/>
          <w:spacing w:val="0"/>
          <w:w w:val="45"/>
          <w:position w:val="-1"/>
        </w:rPr>
        <w:t>,</w:t>
      </w:r>
      <w:r>
        <w:rPr>
          <w:rFonts w:ascii="Arial" w:hAnsi="Arial" w:cs="Arial" w:eastAsia="Arial"/>
          <w:sz w:val="48"/>
          <w:szCs w:val="48"/>
          <w:color w:val="3D3D3D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2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2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3"/>
          <w:w w:val="89"/>
          <w:position w:val="2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57"/>
          <w:position w:val="25"/>
        </w:rPr>
        <w:t>l'l-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57"/>
          <w:position w:val="2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2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14:03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20" w:right="20"/>
          <w:cols w:num="3" w:equalWidth="0">
            <w:col w:w="4152" w:space="102"/>
            <w:col w:w="1946" w:space="189"/>
            <w:col w:w="5091"/>
          </w:cols>
        </w:sectPr>
      </w:pPr>
      <w:rPr/>
    </w:p>
    <w:p>
      <w:pPr>
        <w:spacing w:before="15" w:after="0" w:line="240" w:lineRule="auto"/>
        <w:ind w:left="139" w:right="-20"/>
        <w:jc w:val="left"/>
        <w:tabs>
          <w:tab w:pos="2000" w:val="left"/>
          <w:tab w:pos="5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55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1"/>
          <w:position w:val="0"/>
        </w:rPr>
        <w:t>)K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82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"/>
          <w:w w:val="117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7" w:after="0" w:line="225" w:lineRule="exact"/>
        <w:ind w:left="139"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Jiden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9"/>
          <w:w w:val="67"/>
          <w:position w:val="-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102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  <w:position w:val="-1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Elma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VERGI.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7" w:lineRule="exact"/>
        <w:ind w:left="248" w:right="-20"/>
        <w:jc w:val="left"/>
        <w:tabs>
          <w:tab w:pos="2000" w:val="left"/>
          <w:tab w:pos="4420" w:val="left"/>
          <w:tab w:pos="7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240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w w:val="239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>bin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2"/>
          <w:position w:val="1"/>
        </w:rPr>
        <w:t>!A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191"/>
          <w:position w:val="1"/>
        </w:rPr>
        <w:t>ı</w:t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230"/>
          <w:position w:val="0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23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5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13:50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6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8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2"/>
          <w:position w:val="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5"/>
          <w:w w:val="112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left="20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w w:val="72"/>
        </w:rPr>
        <w:t>!A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Plakas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D6E7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D6E7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D6E7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8"/>
        </w:rPr>
        <w:t>69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7" w:after="0" w:line="240" w:lineRule="auto"/>
        <w:ind w:left="4307" w:right="506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9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6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1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ktri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4319" w:right="494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65" w:lineRule="auto"/>
        <w:ind w:left="2036" w:right="4574" w:firstLine="2306"/>
        <w:jc w:val="left"/>
        <w:tabs>
          <w:tab w:pos="4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D6E72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mn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et-Jandarma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9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9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9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0"/>
        </w:rPr>
        <w:t>ay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7"/>
          <w:w w:val="9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11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D6E72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D6E7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10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7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9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8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9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4" w:lineRule="exact"/>
        <w:ind w:left="129" w:right="-20"/>
        <w:jc w:val="left"/>
        <w:tabs>
          <w:tab w:pos="540" w:val="left"/>
          <w:tab w:pos="4320" w:val="left"/>
          <w:tab w:pos="7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100"/>
          <w:i/>
          <w:position w:val="4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100"/>
          <w:i/>
          <w:position w:val="4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100"/>
          <w:i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9"/>
          <w:position w:val="1"/>
        </w:rPr>
        <w:t>Gitm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99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7"/>
          <w:position w:val="1"/>
        </w:rPr>
        <w:t>şs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97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4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2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D6E72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D6E7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D6E7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  <w:position w:val="0"/>
        </w:rPr>
        <w:t>!A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85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D6E7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D6E72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D6E7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D6E7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8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2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20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9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97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97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6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0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20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w w:val="8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w w:val="9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134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148"/>
          <w:position w:val="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5"/>
          <w:w w:val="148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96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molozla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112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w w:val="111"/>
        </w:rPr>
        <w:t>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20" w:right="20"/>
        </w:sectPr>
      </w:pPr>
      <w:rPr/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3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Söndi.irme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2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söndürülerek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7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65656"/>
          <w:w w:val="75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7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5"/>
        </w:rPr>
        <w:t>öndüı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105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9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13" w:lineRule="exact"/>
        <w:ind w:right="-20"/>
        <w:jc w:val="left"/>
        <w:tabs>
          <w:tab w:pos="1920" w:val="left"/>
          <w:tab w:pos="3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3.640717pt;margin-top:7.1872pt;width:2.95282pt;height:20.5pt;mso-position-horizontal-relative:page;mso-position-vertical-relative:paragraph;z-index:-15684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1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1C1C1C"/>
                      <w:spacing w:val="0"/>
                      <w:w w:val="51"/>
                    </w:rPr>
                    <w:t>ı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443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46"/>
          <w:w w:val="44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!Köpük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86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D6E72"/>
          <w:spacing w:val="8"/>
          <w:w w:val="114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93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5"/>
          <w:w w:val="137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6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7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D6E72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33" w:right="-20"/>
        <w:jc w:val="left"/>
        <w:tabs>
          <w:tab w:pos="34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3D3D3D"/>
          <w:spacing w:val="0"/>
          <w:w w:val="191"/>
        </w:rPr>
        <w:t>ı</w:t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49"/>
          <w:position w:val="1"/>
        </w:rPr>
        <w:t>_[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20" w:right="20"/>
          <w:cols w:num="3" w:equalWidth="0">
            <w:col w:w="1341" w:space="732"/>
            <w:col w:w="1526" w:space="723"/>
            <w:col w:w="7158"/>
          </w:cols>
        </w:sectPr>
      </w:pPr>
      <w:rPr/>
    </w:p>
    <w:p>
      <w:pPr>
        <w:spacing w:before="2" w:after="0" w:line="240" w:lineRule="auto"/>
        <w:ind w:left="20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angında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moloz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kontemeri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129"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lfalımini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14" w:lineRule="exact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:.ıasa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Duıııınu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2027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belirtile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moloz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konteynerinde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11"/>
          <w:w w:val="93"/>
        </w:rPr>
        <w:t>o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85"/>
        </w:rPr>
        <w:t>ld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8"/>
          <w:w w:val="86"/>
        </w:rPr>
        <w:t>u</w:t>
      </w:r>
      <w:r>
        <w:rPr>
          <w:rFonts w:ascii="Times New Roman" w:hAnsi="Times New Roman" w:cs="Times New Roman" w:eastAsia="Times New Roman"/>
          <w:sz w:val="21"/>
          <w:szCs w:val="21"/>
          <w:color w:val="6D6E72"/>
          <w:spacing w:val="1"/>
          <w:w w:val="94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76"/>
        </w:rPr>
        <w:t>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0" w:lineRule="auto"/>
        <w:ind w:left="129"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9"/>
        </w:rPr>
        <w:t>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"/>
          <w:w w:val="475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8"/>
          <w:w w:val="17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6"/>
        </w:rPr>
        <w:t>llı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9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4"/>
        </w:rPr>
        <w:t>üş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0"/>
          <w:w w:val="10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D6E72"/>
          <w:spacing w:val="0"/>
          <w:w w:val="144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6D6E72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soıuşturma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tespit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edilemeye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55" w:lineRule="auto"/>
        <w:ind w:left="2012" w:right="39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1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ilerce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sıca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külü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plasti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molozları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7"/>
        </w:rPr>
        <w:t>kanaa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ine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6"/>
        </w:rPr>
        <w:t>r.arılın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9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12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29" w:right="-20"/>
        <w:jc w:val="left"/>
        <w:tabs>
          <w:tab w:pos="2000" w:val="left"/>
          <w:tab w:pos="6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219"/>
          <w:position w:val="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76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7"/>
          <w:w w:val="11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  <w:position w:val="1"/>
        </w:rPr>
        <w:t>or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2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96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1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Sirketi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1"/>
          <w:w w:val="9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9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10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"/>
          <w:w w:val="10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83" w:lineRule="exact"/>
        <w:ind w:left="125" w:right="-20"/>
        <w:jc w:val="left"/>
        <w:tabs>
          <w:tab w:pos="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565656"/>
          <w:spacing w:val="0"/>
          <w:w w:val="50"/>
          <w:position w:val="-2"/>
        </w:rPr>
        <w:t>!::.</w:t>
      </w:r>
      <w:r>
        <w:rPr>
          <w:rFonts w:ascii="Times New Roman" w:hAnsi="Times New Roman" w:cs="Times New Roman" w:eastAsia="Times New Roman"/>
          <w:sz w:val="24"/>
          <w:szCs w:val="24"/>
          <w:color w:val="56565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56565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5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5"/>
        </w:rPr>
        <w:t>dild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  <w:position w:val="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5"/>
        </w:rPr>
        <w:t>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129" w:right="-20"/>
        <w:jc w:val="left"/>
        <w:tabs>
          <w:tab w:pos="1980" w:val="left"/>
          <w:tab w:pos="2580" w:val="left"/>
          <w:tab w:pos="5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1"/>
        </w:rPr>
        <w:t>:::kibi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0"/>
          <w:w w:val="100"/>
          <w:position w:val="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858587"/>
          <w:spacing w:val="-3"/>
          <w:w w:val="216"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  <w:position w:val="1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98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17.0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1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91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position w:val="0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0"/>
        </w:rPr>
        <w:t>:14:15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14" w:lineRule="exact"/>
        <w:ind w:left="195" w:right="-20"/>
        <w:jc w:val="left"/>
        <w:tabs>
          <w:tab w:pos="1060" w:val="left"/>
          <w:tab w:pos="8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"/>
          <w:w w:val="147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8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9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95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2"/>
          <w:w w:val="95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  <w:position w:val="-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104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D6E72"/>
          <w:spacing w:val="0"/>
          <w:w w:val="13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D6E72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20" w:right="20"/>
        </w:sectPr>
      </w:pPr>
      <w:rPr/>
    </w:p>
    <w:p>
      <w:pPr>
        <w:spacing w:before="35" w:after="0" w:line="240" w:lineRule="auto"/>
        <w:ind w:left="2163" w:right="-73"/>
        <w:jc w:val="left"/>
        <w:tabs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D6E72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D6E7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D6E7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right="33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565656"/>
          <w:spacing w:val="0"/>
          <w:w w:val="78"/>
          <w:i/>
          <w:position w:val="-1"/>
        </w:rPr>
        <w:t>1</w:t>
      </w:r>
      <w:r>
        <w:rPr>
          <w:rFonts w:ascii="Arial" w:hAnsi="Arial" w:cs="Arial" w:eastAsia="Arial"/>
          <w:sz w:val="20"/>
          <w:szCs w:val="20"/>
          <w:color w:val="565656"/>
          <w:spacing w:val="0"/>
          <w:w w:val="78"/>
          <w:i/>
          <w:position w:val="-1"/>
        </w:rPr>
        <w:t>  </w:t>
      </w:r>
      <w:r>
        <w:rPr>
          <w:rFonts w:ascii="Arial" w:hAnsi="Arial" w:cs="Arial" w:eastAsia="Arial"/>
          <w:sz w:val="20"/>
          <w:szCs w:val="20"/>
          <w:color w:val="565656"/>
          <w:spacing w:val="37"/>
          <w:w w:val="78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8"/>
          <w:position w:val="0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20" w:right="20"/>
          <w:cols w:num="2" w:equalWidth="0">
            <w:col w:w="6110" w:space="2543"/>
            <w:col w:w="2827"/>
          </w:cols>
        </w:sectPr>
      </w:pPr>
      <w:rPr/>
    </w:p>
    <w:p>
      <w:pPr>
        <w:spacing w:before="18" w:after="0" w:line="292" w:lineRule="exact"/>
        <w:ind w:left="2243" w:right="-20"/>
        <w:jc w:val="left"/>
        <w:tabs>
          <w:tab w:pos="282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Arial" w:hAnsi="Arial" w:cs="Arial" w:eastAsia="Arial"/>
          <w:sz w:val="21"/>
          <w:szCs w:val="21"/>
          <w:color w:val="6D6E72"/>
          <w:spacing w:val="0"/>
          <w:w w:val="100"/>
          <w:position w:val="-2"/>
        </w:rPr>
        <w:t>Erd</w:t>
      </w:r>
      <w:r>
        <w:rPr>
          <w:rFonts w:ascii="Arial" w:hAnsi="Arial" w:cs="Arial" w:eastAsia="Arial"/>
          <w:sz w:val="21"/>
          <w:szCs w:val="21"/>
          <w:color w:val="6D6E72"/>
          <w:spacing w:val="-19"/>
          <w:w w:val="100"/>
          <w:position w:val="-2"/>
        </w:rPr>
        <w:t> </w:t>
      </w:r>
      <w:r>
        <w:rPr>
          <w:rFonts w:ascii="Arial" w:hAnsi="Arial" w:cs="Arial" w:eastAsia="Arial"/>
          <w:sz w:val="21"/>
          <w:szCs w:val="21"/>
          <w:color w:val="6D6E72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1"/>
          <w:szCs w:val="21"/>
          <w:color w:val="6D6E72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3"/>
          <w:szCs w:val="23"/>
          <w:color w:val="6D6E72"/>
          <w:spacing w:val="0"/>
          <w:w w:val="100"/>
          <w:position w:val="2"/>
        </w:rPr>
        <w:t>YILDIRIM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134" w:right="-78"/>
        <w:jc w:val="left"/>
        <w:tabs>
          <w:tab w:pos="2020" w:val="left"/>
          <w:tab w:pos="26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858587"/>
          <w:spacing w:val="0"/>
          <w:w w:val="78"/>
          <w:position w:val="-7"/>
        </w:rPr>
        <w:t>..</w:t>
      </w:r>
      <w:r>
        <w:rPr>
          <w:rFonts w:ascii="Arial" w:hAnsi="Arial" w:cs="Arial" w:eastAsia="Arial"/>
          <w:sz w:val="19"/>
          <w:szCs w:val="19"/>
          <w:color w:val="858587"/>
          <w:spacing w:val="-28"/>
          <w:w w:val="100"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6D6E72"/>
          <w:spacing w:val="0"/>
          <w:w w:val="100"/>
          <w:position w:val="-7"/>
        </w:rPr>
        <w:t>n</w:t>
      </w:r>
      <w:r>
        <w:rPr>
          <w:rFonts w:ascii="Arial" w:hAnsi="Arial" w:cs="Arial" w:eastAsia="Arial"/>
          <w:sz w:val="19"/>
          <w:szCs w:val="19"/>
          <w:color w:val="6D6E72"/>
          <w:spacing w:val="-29"/>
          <w:w w:val="100"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6D6E72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9"/>
          <w:szCs w:val="19"/>
          <w:color w:val="6D6E72"/>
          <w:spacing w:val="0"/>
          <w:w w:val="100"/>
          <w:position w:val="-6"/>
        </w:rPr>
        <w:t>B</w:t>
      </w:r>
      <w:r>
        <w:rPr>
          <w:rFonts w:ascii="Arial" w:hAnsi="Arial" w:cs="Arial" w:eastAsia="Arial"/>
          <w:sz w:val="19"/>
          <w:szCs w:val="19"/>
          <w:color w:val="6D6E72"/>
          <w:spacing w:val="-16"/>
          <w:w w:val="100"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124"/>
          <w:position w:val="-6"/>
        </w:rPr>
        <w:t>"</w:t>
      </w:r>
      <w:r>
        <w:rPr>
          <w:rFonts w:ascii="Arial" w:hAnsi="Arial" w:cs="Arial" w:eastAsia="Arial"/>
          <w:sz w:val="19"/>
          <w:szCs w:val="19"/>
          <w:color w:val="565656"/>
          <w:spacing w:val="-16"/>
          <w:w w:val="124"/>
          <w:position w:val="-6"/>
        </w:rPr>
        <w:t>l</w:t>
      </w:r>
      <w:r>
        <w:rPr>
          <w:rFonts w:ascii="Arial" w:hAnsi="Arial" w:cs="Arial" w:eastAsia="Arial"/>
          <w:sz w:val="19"/>
          <w:szCs w:val="19"/>
          <w:color w:val="6D6E72"/>
          <w:spacing w:val="0"/>
          <w:w w:val="124"/>
          <w:position w:val="-6"/>
        </w:rPr>
        <w:t>ge</w:t>
      </w:r>
      <w:r>
        <w:rPr>
          <w:rFonts w:ascii="Arial" w:hAnsi="Arial" w:cs="Arial" w:eastAsia="Arial"/>
          <w:sz w:val="19"/>
          <w:szCs w:val="19"/>
          <w:color w:val="6D6E72"/>
          <w:spacing w:val="-19"/>
          <w:w w:val="124"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6D6E72"/>
          <w:spacing w:val="0"/>
          <w:w w:val="100"/>
          <w:position w:val="-6"/>
        </w:rPr>
        <w:t>1</w:t>
      </w:r>
      <w:r>
        <w:rPr>
          <w:rFonts w:ascii="Arial" w:hAnsi="Arial" w:cs="Arial" w:eastAsia="Arial"/>
          <w:sz w:val="19"/>
          <w:szCs w:val="19"/>
          <w:color w:val="6D6E72"/>
          <w:spacing w:val="0"/>
          <w:w w:val="100"/>
          <w:position w:val="-6"/>
        </w:rPr>
        <w:t>.</w:t>
      </w:r>
      <w:r>
        <w:rPr>
          <w:rFonts w:ascii="Arial" w:hAnsi="Arial" w:cs="Arial" w:eastAsia="Arial"/>
          <w:sz w:val="19"/>
          <w:szCs w:val="19"/>
          <w:color w:val="6D6E72"/>
          <w:spacing w:val="1"/>
          <w:w w:val="100"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6D6E72"/>
          <w:spacing w:val="0"/>
          <w:w w:val="114"/>
          <w:position w:val="-6"/>
        </w:rPr>
        <w:t>Posta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74" w:lineRule="exact"/>
        <w:ind w:right="-20"/>
        <w:jc w:val="left"/>
        <w:tabs>
          <w:tab w:pos="1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4"/>
          <w:w w:val="65"/>
          <w:position w:val="-2"/>
        </w:rPr>
        <w:t>i</w:t>
      </w:r>
      <w:r>
        <w:rPr>
          <w:rFonts w:ascii="Arial" w:hAnsi="Arial" w:cs="Arial" w:eastAsia="Arial"/>
          <w:sz w:val="53"/>
          <w:szCs w:val="53"/>
          <w:color w:val="BCBCBD"/>
          <w:spacing w:val="-16"/>
          <w:w w:val="35"/>
          <w:position w:val="-28"/>
        </w:rPr>
        <w:t>·</w:t>
      </w:r>
      <w:r>
        <w:rPr>
          <w:rFonts w:ascii="Arial" w:hAnsi="Arial" w:cs="Arial" w:eastAsia="Arial"/>
          <w:sz w:val="53"/>
          <w:szCs w:val="53"/>
          <w:color w:val="3D3D3D"/>
          <w:spacing w:val="0"/>
          <w:w w:val="161"/>
          <w:position w:val="-28"/>
        </w:rPr>
        <w:t>i</w:t>
      </w:r>
      <w:r>
        <w:rPr>
          <w:rFonts w:ascii="Arial" w:hAnsi="Arial" w:cs="Arial" w:eastAsia="Arial"/>
          <w:sz w:val="53"/>
          <w:szCs w:val="53"/>
          <w:color w:val="3D3D3D"/>
          <w:spacing w:val="-97"/>
          <w:w w:val="100"/>
          <w:position w:val="-28"/>
        </w:rPr>
        <w:t> </w:t>
      </w:r>
      <w:r>
        <w:rPr>
          <w:rFonts w:ascii="Arial" w:hAnsi="Arial" w:cs="Arial" w:eastAsia="Arial"/>
          <w:sz w:val="53"/>
          <w:szCs w:val="53"/>
          <w:color w:val="3D3D3D"/>
          <w:spacing w:val="-23"/>
          <w:w w:val="160"/>
          <w:position w:val="-28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6"/>
          <w:w w:val="108"/>
          <w:position w:val="-2"/>
        </w:rPr>
        <w:t>d</w:t>
      </w:r>
      <w:r>
        <w:rPr>
          <w:rFonts w:ascii="Arial" w:hAnsi="Arial" w:cs="Arial" w:eastAsia="Arial"/>
          <w:sz w:val="53"/>
          <w:szCs w:val="53"/>
          <w:color w:val="A8AAAC"/>
          <w:spacing w:val="-113"/>
          <w:w w:val="44"/>
          <w:position w:val="-28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7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4"/>
          <w:w w:val="108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A8AAAC"/>
          <w:spacing w:val="-20"/>
          <w:w w:val="16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2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20" w:right="20"/>
          <w:cols w:num="2" w:equalWidth="0">
            <w:col w:w="3990" w:space="4339"/>
            <w:col w:w="3151"/>
          </w:cols>
        </w:sectPr>
      </w:pPr>
      <w:rPr/>
    </w:p>
    <w:p>
      <w:pPr>
        <w:spacing w:before="0" w:after="0" w:line="336" w:lineRule="exact"/>
        <w:ind w:left="2360" w:right="-136"/>
        <w:jc w:val="left"/>
        <w:tabs>
          <w:tab w:pos="8220" w:val="left"/>
        </w:tabs>
        <w:rPr>
          <w:rFonts w:ascii="Arial" w:hAnsi="Arial" w:cs="Arial" w:eastAsia="Arial"/>
          <w:sz w:val="64"/>
          <w:szCs w:val="6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5.509552pt;margin-top:5.813227pt;width:10.941291pt;height:25pt;mso-position-horizontal-relative:page;mso-position-vertical-relative:paragraph;z-index:-15681" type="#_x0000_t202" filled="f" stroked="f">
            <v:textbox inset="0,0,0,0">
              <w:txbxContent>
                <w:p>
                  <w:pPr>
                    <w:spacing w:before="0" w:after="0" w:line="500" w:lineRule="exact"/>
                    <w:ind w:right="-115"/>
                    <w:jc w:val="left"/>
                    <w:rPr>
                      <w:rFonts w:ascii="Times New Roman" w:hAnsi="Times New Roman" w:cs="Times New Roman" w:eastAsia="Times New Roman"/>
                      <w:sz w:val="50"/>
                      <w:szCs w:val="5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A8AAAC"/>
                      <w:spacing w:val="-123"/>
                      <w:w w:val="100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565656"/>
                      <w:spacing w:val="0"/>
                      <w:w w:val="100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858587"/>
          <w:spacing w:val="0"/>
          <w:w w:val="100"/>
          <w:position w:val="-7"/>
        </w:rPr>
        <w:t>\:!rtı</w:t>
      </w:r>
      <w:r>
        <w:rPr>
          <w:rFonts w:ascii="Times New Roman" w:hAnsi="Times New Roman" w:cs="Times New Roman" w:eastAsia="Times New Roman"/>
          <w:sz w:val="16"/>
          <w:szCs w:val="16"/>
          <w:color w:val="858587"/>
          <w:spacing w:val="0"/>
          <w:w w:val="100"/>
          <w:position w:val="-7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858587"/>
          <w:spacing w:val="23"/>
          <w:w w:val="100"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6D6E72"/>
          <w:spacing w:val="0"/>
          <w:w w:val="100"/>
          <w:position w:val="-4"/>
        </w:rPr>
        <w:t>lar</w:t>
      </w:r>
      <w:r>
        <w:rPr>
          <w:rFonts w:ascii="Arial" w:hAnsi="Arial" w:cs="Arial" w:eastAsia="Arial"/>
          <w:sz w:val="19"/>
          <w:szCs w:val="19"/>
          <w:color w:val="6D6E72"/>
          <w:spacing w:val="30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6D6E72"/>
          <w:spacing w:val="0"/>
          <w:w w:val="100"/>
          <w:position w:val="-4"/>
        </w:rPr>
        <w:t>Anıiri</w:t>
      </w:r>
      <w:r>
        <w:rPr>
          <w:rFonts w:ascii="Arial" w:hAnsi="Arial" w:cs="Arial" w:eastAsia="Arial"/>
          <w:sz w:val="19"/>
          <w:szCs w:val="19"/>
          <w:color w:val="6D6E72"/>
          <w:spacing w:val="-1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6D6E72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9"/>
          <w:szCs w:val="19"/>
          <w:color w:val="6D6E72"/>
          <w:spacing w:val="0"/>
          <w:w w:val="100"/>
          <w:position w:val="-4"/>
        </w:rPr>
      </w:r>
      <w:r>
        <w:rPr>
          <w:rFonts w:ascii="Arial" w:hAnsi="Arial" w:cs="Arial" w:eastAsia="Arial"/>
          <w:sz w:val="64"/>
          <w:szCs w:val="64"/>
          <w:color w:val="858587"/>
          <w:spacing w:val="0"/>
          <w:w w:val="58"/>
          <w:position w:val="-25"/>
        </w:rPr>
        <w:t>.</w:t>
      </w:r>
      <w:r>
        <w:rPr>
          <w:rFonts w:ascii="Arial" w:hAnsi="Arial" w:cs="Arial" w:eastAsia="Arial"/>
          <w:sz w:val="64"/>
          <w:szCs w:val="64"/>
          <w:color w:val="000000"/>
          <w:spacing w:val="0"/>
          <w:w w:val="100"/>
          <w:position w:val="0"/>
        </w:rPr>
      </w:r>
    </w:p>
    <w:p>
      <w:pPr>
        <w:spacing w:before="46" w:after="0" w:line="240" w:lineRule="auto"/>
        <w:ind w:left="399" w:right="-20"/>
        <w:jc w:val="left"/>
        <w:tabs>
          <w:tab w:pos="86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6D6E72"/>
          <w:spacing w:val="0"/>
          <w:w w:val="100"/>
          <w:i/>
        </w:rPr>
        <w:t>11</w:t>
      </w:r>
      <w:r>
        <w:rPr>
          <w:rFonts w:ascii="Arial" w:hAnsi="Arial" w:cs="Arial" w:eastAsia="Arial"/>
          <w:sz w:val="19"/>
          <w:szCs w:val="19"/>
          <w:color w:val="6D6E72"/>
          <w:spacing w:val="0"/>
          <w:w w:val="100"/>
          <w:i/>
        </w:rPr>
        <w:tab/>
      </w:r>
      <w:r>
        <w:rPr>
          <w:rFonts w:ascii="Arial" w:hAnsi="Arial" w:cs="Arial" w:eastAsia="Arial"/>
          <w:sz w:val="19"/>
          <w:szCs w:val="19"/>
          <w:color w:val="6D6E72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2"/>
          <w:szCs w:val="12"/>
          <w:color w:val="A8AAAC"/>
          <w:spacing w:val="0"/>
          <w:w w:val="144"/>
        </w:rPr>
        <w:t>t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0" w:after="0" w:line="71" w:lineRule="exact"/>
        <w:ind w:left="1075" w:right="-20"/>
        <w:jc w:val="left"/>
        <w:tabs>
          <w:tab w:pos="1380" w:val="left"/>
        </w:tabs>
        <w:rPr>
          <w:rFonts w:ascii="Arial" w:hAnsi="Arial" w:cs="Arial" w:eastAsia="Arial"/>
          <w:sz w:val="102"/>
          <w:szCs w:val="102"/>
        </w:rPr>
      </w:pPr>
      <w:rPr/>
      <w:r>
        <w:rPr>
          <w:rFonts w:ascii="Arial" w:hAnsi="Arial" w:cs="Arial" w:eastAsia="Arial"/>
          <w:sz w:val="10"/>
          <w:szCs w:val="10"/>
          <w:color w:val="A8AAAC"/>
          <w:spacing w:val="0"/>
          <w:w w:val="100"/>
          <w:i/>
          <w:position w:val="-100"/>
        </w:rPr>
        <w:t>J</w:t>
      </w:r>
      <w:r>
        <w:rPr>
          <w:rFonts w:ascii="Arial" w:hAnsi="Arial" w:cs="Arial" w:eastAsia="Arial"/>
          <w:sz w:val="10"/>
          <w:szCs w:val="10"/>
          <w:color w:val="A8AAAC"/>
          <w:spacing w:val="-26"/>
          <w:w w:val="100"/>
          <w:i/>
          <w:position w:val="-100"/>
        </w:rPr>
        <w:t> </w:t>
      </w:r>
      <w:r>
        <w:rPr>
          <w:rFonts w:ascii="Arial" w:hAnsi="Arial" w:cs="Arial" w:eastAsia="Arial"/>
          <w:sz w:val="10"/>
          <w:szCs w:val="10"/>
          <w:color w:val="A8AAAC"/>
          <w:spacing w:val="0"/>
          <w:w w:val="100"/>
          <w:i/>
          <w:position w:val="-100"/>
        </w:rPr>
        <w:tab/>
      </w:r>
      <w:r>
        <w:rPr>
          <w:rFonts w:ascii="Arial" w:hAnsi="Arial" w:cs="Arial" w:eastAsia="Arial"/>
          <w:sz w:val="10"/>
          <w:szCs w:val="10"/>
          <w:color w:val="A8AAAC"/>
          <w:spacing w:val="0"/>
          <w:w w:val="100"/>
          <w:i/>
          <w:position w:val="-100"/>
        </w:rPr>
      </w:r>
      <w:r>
        <w:rPr>
          <w:rFonts w:ascii="Arial" w:hAnsi="Arial" w:cs="Arial" w:eastAsia="Arial"/>
          <w:sz w:val="102"/>
          <w:szCs w:val="102"/>
          <w:color w:val="343D7C"/>
          <w:spacing w:val="0"/>
          <w:w w:val="471"/>
          <w:position w:val="-84"/>
        </w:rPr>
        <w:t>l</w:t>
      </w:r>
      <w:r>
        <w:rPr>
          <w:rFonts w:ascii="Arial" w:hAnsi="Arial" w:cs="Arial" w:eastAsia="Arial"/>
          <w:sz w:val="102"/>
          <w:szCs w:val="10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20" w:right="20"/>
          <w:cols w:num="2" w:equalWidth="0">
            <w:col w:w="8344" w:space="346"/>
            <w:col w:w="2790"/>
          </w:cols>
        </w:sectPr>
      </w:pPr>
      <w:rPr/>
    </w:p>
    <w:p>
      <w:pPr>
        <w:spacing w:before="0" w:after="0" w:line="101" w:lineRule="exact"/>
        <w:ind w:left="4844" w:right="-20"/>
        <w:jc w:val="left"/>
        <w:tabs>
          <w:tab w:pos="8300" w:val="left"/>
          <w:tab w:pos="9200" w:val="left"/>
        </w:tabs>
        <w:rPr>
          <w:rFonts w:ascii="Times New Roman" w:hAnsi="Times New Roman" w:cs="Times New Roman" w:eastAsia="Times New Roman"/>
          <w:sz w:val="41"/>
          <w:szCs w:val="41"/>
        </w:rPr>
      </w:pPr>
      <w:rPr/>
      <w:r>
        <w:rPr/>
        <w:pict>
          <v:group style="position:absolute;margin-left:430.62677pt;margin-top:4.491937pt;width:2.57742pt;height:3.966797pt;mso-position-horizontal-relative:page;mso-position-vertical-relative:paragraph;z-index:-15689" coordorigin="8613,90" coordsize="52,79">
            <v:shape style="position:absolute;left:8613;top:90;width:52;height:79" coordorigin="8613,90" coordsize="52,79" path="m8613,130l8664,130e" filled="f" stroked="t" strokeweight="4.066797pt" strokecolor="#D4D6DD">
              <v:path arrowok="t"/>
            </v:shape>
          </v:group>
          <w10:wrap type="none"/>
        </w:pict>
      </w:r>
      <w:r>
        <w:rPr/>
        <w:pict>
          <v:group style="position:absolute;margin-left:452.407715pt;margin-top:4.36596pt;width:.64818pt;height:4.092774pt;mso-position-horizontal-relative:page;mso-position-vertical-relative:paragraph;z-index:-15688" coordorigin="9048,87" coordsize="13,82">
            <v:shape style="position:absolute;left:9048;top:87;width:13;height:82" coordorigin="9048,87" coordsize="13,82" path="m9055,169l9055,87e" filled="f" stroked="t" strokeweight=".74818pt" strokecolor="#BFC1C3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5.078796pt;margin-top:3.838196pt;width:7.065434pt;height:4.5pt;mso-position-horizontal-relative:page;mso-position-vertical-relative:paragraph;z-index:-15683" type="#_x0000_t202" filled="f" stroked="f">
            <v:textbox inset="0,0,0,0">
              <w:txbxContent>
                <w:p>
                  <w:pPr>
                    <w:spacing w:before="0" w:after="0" w:line="90" w:lineRule="exact"/>
                    <w:ind w:right="-54"/>
                    <w:jc w:val="left"/>
                    <w:rPr>
                      <w:rFonts w:ascii="Arial" w:hAnsi="Arial" w:cs="Arial" w:eastAsia="Arial"/>
                      <w:sz w:val="9"/>
                      <w:szCs w:val="9"/>
                    </w:rPr>
                  </w:pPr>
                  <w:rPr/>
                  <w:r>
                    <w:rPr>
                      <w:rFonts w:ascii="Arial" w:hAnsi="Arial" w:cs="Arial" w:eastAsia="Arial"/>
                      <w:sz w:val="9"/>
                      <w:szCs w:val="9"/>
                      <w:color w:val="6D6E72"/>
                      <w:spacing w:val="-53"/>
                      <w:w w:val="209"/>
                    </w:rPr>
                    <w:t>·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1A2182"/>
                      <w:spacing w:val="-19"/>
                      <w:w w:val="178"/>
                    </w:rPr>
                    <w:t>l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A8AAAC"/>
                      <w:spacing w:val="0"/>
                      <w:w w:val="245"/>
                    </w:rPr>
                    <w:t>,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99"/>
          <w:position w:val="-3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3"/>
          <w:position w:val="-3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4"/>
          <w:w w:val="100"/>
          <w:position w:val="-3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4"/>
          <w:w w:val="84"/>
          <w:position w:val="-3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73"/>
          <w:w w:val="84"/>
          <w:position w:val="-3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4"/>
          <w:position w:val="-3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4"/>
          <w:position w:val="-3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4"/>
          <w:position w:val="-3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1"/>
        </w:rPr>
      </w:r>
      <w:r>
        <w:rPr>
          <w:rFonts w:ascii="Times New Roman" w:hAnsi="Times New Roman" w:cs="Times New Roman" w:eastAsia="Times New Roman"/>
          <w:sz w:val="54"/>
          <w:szCs w:val="54"/>
          <w:color w:val="6D6E72"/>
          <w:spacing w:val="0"/>
          <w:w w:val="119"/>
          <w:position w:val="-35"/>
        </w:rPr>
        <w:t>u</w:t>
      </w:r>
      <w:r>
        <w:rPr>
          <w:rFonts w:ascii="Times New Roman" w:hAnsi="Times New Roman" w:cs="Times New Roman" w:eastAsia="Times New Roman"/>
          <w:sz w:val="54"/>
          <w:szCs w:val="54"/>
          <w:color w:val="6D6E72"/>
          <w:spacing w:val="-43"/>
          <w:w w:val="119"/>
          <w:position w:val="-35"/>
        </w:rPr>
        <w:t>'</w:t>
      </w:r>
      <w:r>
        <w:rPr>
          <w:rFonts w:ascii="Times New Roman" w:hAnsi="Times New Roman" w:cs="Times New Roman" w:eastAsia="Times New Roman"/>
          <w:sz w:val="54"/>
          <w:szCs w:val="54"/>
          <w:color w:val="A8AAAC"/>
          <w:spacing w:val="0"/>
          <w:w w:val="40"/>
          <w:position w:val="-35"/>
        </w:rPr>
        <w:t>.</w:t>
      </w:r>
      <w:r>
        <w:rPr>
          <w:rFonts w:ascii="Times New Roman" w:hAnsi="Times New Roman" w:cs="Times New Roman" w:eastAsia="Times New Roman"/>
          <w:sz w:val="54"/>
          <w:szCs w:val="54"/>
          <w:color w:val="A8AAAC"/>
          <w:spacing w:val="14"/>
          <w:w w:val="100"/>
          <w:position w:val="-35"/>
        </w:rPr>
        <w:t> </w:t>
      </w:r>
      <w:r>
        <w:rPr>
          <w:rFonts w:ascii="Arial" w:hAnsi="Arial" w:cs="Arial" w:eastAsia="Arial"/>
          <w:sz w:val="22"/>
          <w:szCs w:val="22"/>
          <w:color w:val="6D6E72"/>
          <w:spacing w:val="0"/>
          <w:w w:val="193"/>
          <w:position w:val="-35"/>
        </w:rPr>
        <w:t>t</w:t>
      </w:r>
      <w:r>
        <w:rPr>
          <w:rFonts w:ascii="Arial" w:hAnsi="Arial" w:cs="Arial" w:eastAsia="Arial"/>
          <w:sz w:val="22"/>
          <w:szCs w:val="22"/>
          <w:color w:val="6D6E72"/>
          <w:spacing w:val="0"/>
          <w:w w:val="100"/>
          <w:position w:val="-35"/>
        </w:rPr>
        <w:tab/>
      </w:r>
      <w:r>
        <w:rPr>
          <w:rFonts w:ascii="Arial" w:hAnsi="Arial" w:cs="Arial" w:eastAsia="Arial"/>
          <w:sz w:val="22"/>
          <w:szCs w:val="22"/>
          <w:color w:val="6D6E72"/>
          <w:spacing w:val="0"/>
          <w:w w:val="100"/>
          <w:position w:val="-35"/>
        </w:rPr>
      </w:r>
      <w:r>
        <w:rPr>
          <w:rFonts w:ascii="Times New Roman" w:hAnsi="Times New Roman" w:cs="Times New Roman" w:eastAsia="Times New Roman"/>
          <w:sz w:val="41"/>
          <w:szCs w:val="41"/>
          <w:color w:val="5D6982"/>
          <w:spacing w:val="0"/>
          <w:w w:val="68"/>
          <w:position w:val="-35"/>
        </w:rPr>
        <w:t>"'6ıtf</w:t>
      </w:r>
      <w:r>
        <w:rPr>
          <w:rFonts w:ascii="Times New Roman" w:hAnsi="Times New Roman" w:cs="Times New Roman" w:eastAsia="Times New Roman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61" w:lineRule="exact"/>
        <w:ind w:right="1972"/>
        <w:jc w:val="right"/>
        <w:tabs>
          <w:tab w:pos="500" w:val="left"/>
          <w:tab w:pos="1240" w:val="left"/>
        </w:tabs>
        <w:rPr>
          <w:rFonts w:ascii="Arial" w:hAnsi="Arial" w:cs="Arial" w:eastAsia="Arial"/>
          <w:sz w:val="6"/>
          <w:szCs w:val="6"/>
        </w:rPr>
      </w:pPr>
      <w:rPr/>
      <w:r>
        <w:rPr/>
        <w:pict>
          <v:group style="position:absolute;margin-left:516.427002pt;margin-top:.784827pt;width:3.169704pt;height:34.866203pt;mso-position-horizontal-relative:page;mso-position-vertical-relative:paragraph;z-index:-15694" coordorigin="10329,16" coordsize="63,697">
            <v:group style="position:absolute;left:10357;top:44;width:2;height:271" coordorigin="10357,44" coordsize="2,271">
              <v:shape style="position:absolute;left:10357;top:44;width:2;height:271" coordorigin="10357,44" coordsize="0,271" path="m10357,314l10357,44e" filled="f" stroked="t" strokeweight="2.817515pt" strokecolor="#7C8393">
                <v:path arrowok="t"/>
              </v:shape>
            </v:group>
            <v:group style="position:absolute;left:10387;top:276;width:2;height:271" coordorigin="10387,276" coordsize="2,271">
              <v:shape style="position:absolute;left:10387;top:276;width:2;height:271" coordorigin="10387,276" coordsize="0,271" path="m10387,547l10387,276e" filled="f" stroked="t" strokeweight=".469586pt" strokecolor="#838787">
                <v:path arrowok="t"/>
              </v:shape>
            </v:group>
            <v:group style="position:absolute;left:10350;top:519;width:2;height:176" coordorigin="10350,519" coordsize="2,176">
              <v:shape style="position:absolute;left:10350;top:519;width:2;height:176" coordorigin="10350,519" coordsize="0,176" path="m10350,694l10350,519e" filled="f" stroked="t" strokeweight="1.878343pt" strokecolor="#80838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6"/>
          <w:szCs w:val="6"/>
          <w:color w:val="A8AAAC"/>
          <w:spacing w:val="0"/>
          <w:w w:val="412"/>
          <w:i/>
        </w:rPr>
        <w:t>:</w:t>
      </w:r>
      <w:r>
        <w:rPr>
          <w:rFonts w:ascii="Arial" w:hAnsi="Arial" w:cs="Arial" w:eastAsia="Arial"/>
          <w:sz w:val="6"/>
          <w:szCs w:val="6"/>
          <w:color w:val="A8AAAC"/>
          <w:spacing w:val="-45"/>
          <w:w w:val="412"/>
          <w:i/>
        </w:rPr>
        <w:t> </w:t>
      </w:r>
      <w:r>
        <w:rPr>
          <w:rFonts w:ascii="Arial" w:hAnsi="Arial" w:cs="Arial" w:eastAsia="Arial"/>
          <w:sz w:val="6"/>
          <w:szCs w:val="6"/>
          <w:color w:val="A8AAAC"/>
          <w:spacing w:val="0"/>
          <w:w w:val="258"/>
          <w:i/>
        </w:rPr>
        <w:t>·</w:t>
      </w:r>
      <w:r>
        <w:rPr>
          <w:rFonts w:ascii="Arial" w:hAnsi="Arial" w:cs="Arial" w:eastAsia="Arial"/>
          <w:sz w:val="6"/>
          <w:szCs w:val="6"/>
          <w:color w:val="A8AAAC"/>
          <w:spacing w:val="37"/>
          <w:w w:val="258"/>
          <w:i/>
        </w:rPr>
        <w:t> </w:t>
      </w:r>
      <w:r>
        <w:rPr>
          <w:rFonts w:ascii="Arial" w:hAnsi="Arial" w:cs="Arial" w:eastAsia="Arial"/>
          <w:sz w:val="6"/>
          <w:szCs w:val="6"/>
          <w:color w:val="6D6E72"/>
          <w:spacing w:val="0"/>
          <w:w w:val="111"/>
        </w:rPr>
        <w:t>Q</w:t>
      </w:r>
      <w:r>
        <w:rPr>
          <w:rFonts w:ascii="Arial" w:hAnsi="Arial" w:cs="Arial" w:eastAsia="Arial"/>
          <w:sz w:val="6"/>
          <w:szCs w:val="6"/>
          <w:color w:val="6D6E72"/>
          <w:spacing w:val="0"/>
          <w:w w:val="100"/>
        </w:rPr>
        <w:tab/>
      </w:r>
      <w:r>
        <w:rPr>
          <w:rFonts w:ascii="Arial" w:hAnsi="Arial" w:cs="Arial" w:eastAsia="Arial"/>
          <w:sz w:val="6"/>
          <w:szCs w:val="6"/>
          <w:color w:val="6D6E72"/>
          <w:spacing w:val="0"/>
          <w:w w:val="100"/>
        </w:rPr>
      </w:r>
      <w:r>
        <w:rPr>
          <w:rFonts w:ascii="Arial" w:hAnsi="Arial" w:cs="Arial" w:eastAsia="Arial"/>
          <w:sz w:val="6"/>
          <w:szCs w:val="6"/>
          <w:color w:val="A8AAAC"/>
          <w:spacing w:val="0"/>
          <w:w w:val="77"/>
        </w:rPr>
        <w:t>.</w:t>
      </w:r>
      <w:r>
        <w:rPr>
          <w:rFonts w:ascii="Arial" w:hAnsi="Arial" w:cs="Arial" w:eastAsia="Arial"/>
          <w:sz w:val="6"/>
          <w:szCs w:val="6"/>
          <w:color w:val="A8AAAC"/>
          <w:spacing w:val="0"/>
          <w:w w:val="77"/>
        </w:rPr>
        <w:t>     </w:t>
      </w:r>
      <w:r>
        <w:rPr>
          <w:rFonts w:ascii="Arial" w:hAnsi="Arial" w:cs="Arial" w:eastAsia="Arial"/>
          <w:sz w:val="6"/>
          <w:szCs w:val="6"/>
          <w:color w:val="A8AAAC"/>
          <w:spacing w:val="8"/>
          <w:w w:val="77"/>
        </w:rPr>
        <w:t> </w:t>
      </w:r>
      <w:r>
        <w:rPr>
          <w:rFonts w:ascii="Arial" w:hAnsi="Arial" w:cs="Arial" w:eastAsia="Arial"/>
          <w:sz w:val="6"/>
          <w:szCs w:val="6"/>
          <w:color w:val="A8AAAC"/>
          <w:spacing w:val="0"/>
          <w:w w:val="305"/>
        </w:rPr>
        <w:t>/--.,</w:t>
      </w:r>
      <w:r>
        <w:rPr>
          <w:rFonts w:ascii="Arial" w:hAnsi="Arial" w:cs="Arial" w:eastAsia="Arial"/>
          <w:sz w:val="6"/>
          <w:szCs w:val="6"/>
          <w:color w:val="A8AAAC"/>
          <w:spacing w:val="0"/>
          <w:w w:val="100"/>
        </w:rPr>
        <w:tab/>
      </w:r>
      <w:r>
        <w:rPr>
          <w:rFonts w:ascii="Arial" w:hAnsi="Arial" w:cs="Arial" w:eastAsia="Arial"/>
          <w:sz w:val="6"/>
          <w:szCs w:val="6"/>
          <w:color w:val="A8AAAC"/>
          <w:spacing w:val="-10"/>
          <w:w w:val="311"/>
        </w:rPr>
        <w:t>.</w:t>
      </w:r>
      <w:r>
        <w:rPr>
          <w:rFonts w:ascii="Arial" w:hAnsi="Arial" w:cs="Arial" w:eastAsia="Arial"/>
          <w:sz w:val="6"/>
          <w:szCs w:val="6"/>
          <w:color w:val="858587"/>
          <w:spacing w:val="0"/>
          <w:w w:val="158"/>
        </w:rPr>
        <w:t>•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57" w:lineRule="exact"/>
        <w:ind w:right="1594"/>
        <w:jc w:val="right"/>
        <w:tabs>
          <w:tab w:pos="176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475.455627pt;margin-top:2.496452pt;width:.1pt;height:7.12079pt;mso-position-horizontal-relative:page;mso-position-vertical-relative:paragraph;z-index:-15692" coordorigin="9509,50" coordsize="2,142">
            <v:shape style="position:absolute;left:9509;top:50;width:2;height:142" coordorigin="9509,50" coordsize="0,142" path="m9509,192l9509,50e" filled="f" stroked="t" strokeweight=".939172pt" strokecolor="#576BC3">
              <v:path arrowok="t"/>
            </v:shape>
          </v:group>
          <w10:wrap type="none"/>
        </w:pict>
      </w:r>
      <w:r>
        <w:rPr/>
        <w:pict>
          <v:group style="position:absolute;margin-left:490.012787pt;margin-top:3.208531pt;width:.1pt;height:6.408711pt;mso-position-horizontal-relative:page;mso-position-vertical-relative:paragraph;z-index:-15691" coordorigin="9800,64" coordsize="2,128">
            <v:shape style="position:absolute;left:9800;top:64;width:2;height:128" coordorigin="9800,64" coordsize="0,128" path="m9800,192l9800,64e" filled="f" stroked="t" strokeweight=".704379pt" strokecolor="#485B80">
              <v:path arrowok="t"/>
            </v:shape>
          </v:group>
          <w10:wrap type="none"/>
        </w:pict>
      </w:r>
      <w:r>
        <w:rPr/>
        <w:pict>
          <v:group style="position:absolute;margin-left:497.291382pt;margin-top:3.208531pt;width:.1pt;height:6.408711pt;mso-position-horizontal-relative:page;mso-position-vertical-relative:paragraph;z-index:-15690" coordorigin="9946,64" coordsize="2,128">
            <v:shape style="position:absolute;left:9946;top:64;width:2;height:128" coordorigin="9946,64" coordsize="0,128" path="m9946,192l9946,64e" filled="f" stroked="t" strokeweight=".939172pt" strokecolor="#8793B8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0"/>
          <w:szCs w:val="20"/>
          <w:color w:val="A8AAAC"/>
          <w:spacing w:val="-62"/>
          <w:w w:val="187"/>
          <w:position w:val="-14"/>
        </w:rPr>
        <w:t>'</w:t>
      </w:r>
      <w:r>
        <w:rPr>
          <w:rFonts w:ascii="Arial" w:hAnsi="Arial" w:cs="Arial" w:eastAsia="Arial"/>
          <w:sz w:val="18"/>
          <w:szCs w:val="18"/>
          <w:color w:val="A8AAAC"/>
          <w:spacing w:val="0"/>
          <w:w w:val="122"/>
          <w:position w:val="-17"/>
        </w:rPr>
        <w:t>,</w:t>
      </w:r>
      <w:r>
        <w:rPr>
          <w:rFonts w:ascii="Arial" w:hAnsi="Arial" w:cs="Arial" w:eastAsia="Arial"/>
          <w:sz w:val="18"/>
          <w:szCs w:val="18"/>
          <w:color w:val="A8AAAC"/>
          <w:spacing w:val="0"/>
          <w:w w:val="100"/>
          <w:position w:val="-17"/>
        </w:rPr>
        <w:t> </w:t>
      </w:r>
      <w:r>
        <w:rPr>
          <w:rFonts w:ascii="Arial" w:hAnsi="Arial" w:cs="Arial" w:eastAsia="Arial"/>
          <w:sz w:val="18"/>
          <w:szCs w:val="18"/>
          <w:color w:val="A8AAAC"/>
          <w:spacing w:val="-11"/>
          <w:w w:val="100"/>
          <w:position w:val="-17"/>
        </w:rPr>
        <w:t> </w:t>
      </w:r>
      <w:r>
        <w:rPr>
          <w:rFonts w:ascii="Arial" w:hAnsi="Arial" w:cs="Arial" w:eastAsia="Arial"/>
          <w:sz w:val="20"/>
          <w:szCs w:val="20"/>
          <w:color w:val="A8AAAC"/>
          <w:spacing w:val="0"/>
          <w:w w:val="100"/>
          <w:position w:val="-14"/>
        </w:rPr>
        <w:t>·</w:t>
      </w:r>
      <w:r>
        <w:rPr>
          <w:rFonts w:ascii="Arial" w:hAnsi="Arial" w:cs="Arial" w:eastAsia="Arial"/>
          <w:sz w:val="20"/>
          <w:szCs w:val="20"/>
          <w:color w:val="A8AAAC"/>
          <w:spacing w:val="9"/>
          <w:w w:val="100"/>
          <w:position w:val="-14"/>
        </w:rPr>
        <w:t> 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117"/>
          <w:position w:val="-17"/>
        </w:rPr>
        <w:t>l</w:t>
      </w:r>
      <w:r>
        <w:rPr>
          <w:rFonts w:ascii="Arial" w:hAnsi="Arial" w:cs="Arial" w:eastAsia="Arial"/>
          <w:sz w:val="18"/>
          <w:szCs w:val="18"/>
          <w:color w:val="565656"/>
          <w:spacing w:val="4"/>
          <w:w w:val="116"/>
          <w:position w:val="-17"/>
        </w:rPr>
        <w:t>f</w:t>
      </w:r>
      <w:r>
        <w:rPr>
          <w:rFonts w:ascii="Arial" w:hAnsi="Arial" w:cs="Arial" w:eastAsia="Arial"/>
          <w:sz w:val="18"/>
          <w:szCs w:val="18"/>
          <w:color w:val="6D6E72"/>
          <w:spacing w:val="-3"/>
          <w:w w:val="87"/>
          <w:position w:val="-17"/>
        </w:rPr>
        <w:t>a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148"/>
          <w:position w:val="-17"/>
        </w:rPr>
        <w:t>i</w:t>
      </w:r>
      <w:r>
        <w:rPr>
          <w:rFonts w:ascii="Arial" w:hAnsi="Arial" w:cs="Arial" w:eastAsia="Arial"/>
          <w:sz w:val="18"/>
          <w:szCs w:val="18"/>
          <w:color w:val="565656"/>
          <w:spacing w:val="-35"/>
          <w:w w:val="100"/>
          <w:position w:val="-17"/>
        </w:rPr>
        <w:t> </w:t>
      </w:r>
      <w:r>
        <w:rPr>
          <w:rFonts w:ascii="Arial" w:hAnsi="Arial" w:cs="Arial" w:eastAsia="Arial"/>
          <w:sz w:val="20"/>
          <w:szCs w:val="20"/>
          <w:color w:val="6D6E72"/>
          <w:spacing w:val="0"/>
          <w:w w:val="116"/>
          <w:position w:val="-14"/>
        </w:rPr>
        <w:t>.</w:t>
      </w:r>
      <w:r>
        <w:rPr>
          <w:rFonts w:ascii="Arial" w:hAnsi="Arial" w:cs="Arial" w:eastAsia="Arial"/>
          <w:sz w:val="20"/>
          <w:szCs w:val="20"/>
          <w:color w:val="6D6E72"/>
          <w:spacing w:val="-36"/>
          <w:w w:val="100"/>
          <w:position w:val="-14"/>
        </w:rPr>
        <w:t> </w:t>
      </w:r>
      <w:r>
        <w:rPr>
          <w:rFonts w:ascii="Arial" w:hAnsi="Arial" w:cs="Arial" w:eastAsia="Arial"/>
          <w:sz w:val="20"/>
          <w:szCs w:val="20"/>
          <w:color w:val="A8AAAC"/>
          <w:spacing w:val="0"/>
          <w:w w:val="100"/>
          <w:position w:val="-14"/>
        </w:rPr>
        <w:t>'</w:t>
      </w:r>
      <w:r>
        <w:rPr>
          <w:rFonts w:ascii="Arial" w:hAnsi="Arial" w:cs="Arial" w:eastAsia="Arial"/>
          <w:sz w:val="20"/>
          <w:szCs w:val="20"/>
          <w:color w:val="A8AAAC"/>
          <w:spacing w:val="18"/>
          <w:w w:val="100"/>
          <w:position w:val="-14"/>
        </w:rPr>
        <w:t> </w:t>
      </w:r>
      <w:r>
        <w:rPr>
          <w:rFonts w:ascii="Arial" w:hAnsi="Arial" w:cs="Arial" w:eastAsia="Arial"/>
          <w:sz w:val="20"/>
          <w:szCs w:val="20"/>
          <w:color w:val="565656"/>
          <w:spacing w:val="-38"/>
          <w:w w:val="51"/>
          <w:position w:val="-14"/>
        </w:rPr>
        <w:t>Y</w:t>
      </w:r>
      <w:r>
        <w:rPr>
          <w:rFonts w:ascii="Arial" w:hAnsi="Arial" w:cs="Arial" w:eastAsia="Arial"/>
          <w:sz w:val="18"/>
          <w:szCs w:val="18"/>
          <w:color w:val="BCBCBD"/>
          <w:spacing w:val="-16"/>
          <w:w w:val="77"/>
          <w:position w:val="-17"/>
        </w:rPr>
        <w:t>.</w:t>
      </w:r>
      <w:r>
        <w:rPr>
          <w:rFonts w:ascii="Arial" w:hAnsi="Arial" w:cs="Arial" w:eastAsia="Arial"/>
          <w:sz w:val="20"/>
          <w:szCs w:val="20"/>
          <w:color w:val="565656"/>
          <w:spacing w:val="0"/>
          <w:w w:val="51"/>
          <w:position w:val="-14"/>
        </w:rPr>
        <w:t>.</w:t>
      </w:r>
      <w:r>
        <w:rPr>
          <w:rFonts w:ascii="Arial" w:hAnsi="Arial" w:cs="Arial" w:eastAsia="Arial"/>
          <w:sz w:val="20"/>
          <w:szCs w:val="20"/>
          <w:color w:val="565656"/>
          <w:spacing w:val="0"/>
          <w:w w:val="100"/>
          <w:position w:val="-14"/>
        </w:rPr>
        <w:tab/>
      </w:r>
      <w:r>
        <w:rPr>
          <w:rFonts w:ascii="Arial" w:hAnsi="Arial" w:cs="Arial" w:eastAsia="Arial"/>
          <w:sz w:val="20"/>
          <w:szCs w:val="20"/>
          <w:color w:val="565656"/>
          <w:spacing w:val="0"/>
          <w:w w:val="100"/>
          <w:position w:val="-14"/>
        </w:rPr>
      </w:r>
      <w:r>
        <w:rPr>
          <w:rFonts w:ascii="Arial" w:hAnsi="Arial" w:cs="Arial" w:eastAsia="Arial"/>
          <w:sz w:val="20"/>
          <w:szCs w:val="20"/>
          <w:color w:val="858587"/>
          <w:spacing w:val="0"/>
          <w:w w:val="99"/>
          <w:position w:val="-14"/>
        </w:rPr>
        <w:t>)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420" w:right="20"/>
        </w:sectPr>
      </w:pPr>
      <w:rPr/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06" w:lineRule="exact"/>
        <w:ind w:right="-20"/>
        <w:jc w:val="right"/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262.146271pt;margin-top:1.671513pt;width:69.029114pt;height:10.658084pt;mso-position-horizontal-relative:page;mso-position-vertical-relative:paragraph;z-index:-15693" coordorigin="5243,33" coordsize="1381,213">
            <v:group style="position:absolute;left:5250;top:88;width:1366;height:2" coordorigin="5250,88" coordsize="1366,2">
              <v:shape style="position:absolute;left:5250;top:88;width:1366;height:2" coordorigin="5250,88" coordsize="1366,0" path="m5250,88l6616,88e" filled="f" stroked="t" strokeweight=".704379pt" strokecolor="#484F93">
                <v:path arrowok="t"/>
              </v:shape>
            </v:group>
            <v:group style="position:absolute;left:5475;top:55;width:2;height:171" coordorigin="5475,55" coordsize="2,171">
              <v:shape style="position:absolute;left:5475;top:55;width:2;height:171" coordorigin="5475,55" coordsize="0,171" path="m5475,225l5475,55e" filled="f" stroked="t" strokeweight="2.113136pt" strokecolor="#3F4493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1"/>
          <w:szCs w:val="21"/>
          <w:color w:val="343D7C"/>
          <w:spacing w:val="0"/>
          <w:w w:val="73"/>
          <w:i/>
          <w:position w:val="-11"/>
        </w:rPr>
        <w:t>f/I.U'I'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415" w:lineRule="exact"/>
        <w:ind w:right="-123"/>
        <w:jc w:val="left"/>
        <w:rPr>
          <w:rFonts w:ascii="Times New Roman" w:hAnsi="Times New Roman" w:cs="Times New Roman" w:eastAsia="Times New Roman"/>
          <w:sz w:val="54"/>
          <w:szCs w:val="54"/>
        </w:rPr>
      </w:pPr>
      <w:rPr/>
      <w:r>
        <w:rPr/>
        <w:br w:type="column"/>
      </w:r>
      <w:r>
        <w:rPr>
          <w:rFonts w:ascii="Arial" w:hAnsi="Arial" w:cs="Arial" w:eastAsia="Arial"/>
          <w:sz w:val="40"/>
          <w:szCs w:val="40"/>
          <w:color w:val="939799"/>
          <w:spacing w:val="-111"/>
          <w:w w:val="54"/>
          <w:position w:val="-8"/>
        </w:rPr>
        <w:t>&lt;</w:t>
      </w:r>
      <w:r>
        <w:rPr>
          <w:rFonts w:ascii="Arial" w:hAnsi="Arial" w:cs="Arial" w:eastAsia="Arial"/>
          <w:sz w:val="20"/>
          <w:szCs w:val="20"/>
          <w:color w:val="858587"/>
          <w:spacing w:val="0"/>
          <w:w w:val="116"/>
          <w:position w:val="-18"/>
        </w:rPr>
        <w:t>.</w:t>
      </w:r>
      <w:r>
        <w:rPr>
          <w:rFonts w:ascii="Arial" w:hAnsi="Arial" w:cs="Arial" w:eastAsia="Arial"/>
          <w:sz w:val="20"/>
          <w:szCs w:val="20"/>
          <w:color w:val="858587"/>
          <w:spacing w:val="-12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6"/>
          <w:position w:val="-1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4"/>
          <w:w w:val="77"/>
          <w:position w:val="-1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0"/>
          <w:w w:val="80"/>
          <w:position w:val="-10"/>
        </w:rPr>
        <w:t>d</w:t>
      </w:r>
      <w:r>
        <w:rPr>
          <w:rFonts w:ascii="Arial" w:hAnsi="Arial" w:cs="Arial" w:eastAsia="Arial"/>
          <w:sz w:val="20"/>
          <w:szCs w:val="20"/>
          <w:color w:val="858587"/>
          <w:spacing w:val="0"/>
          <w:w w:val="140"/>
          <w:position w:val="-18"/>
        </w:rPr>
        <w:t>.</w:t>
      </w:r>
      <w:r>
        <w:rPr>
          <w:rFonts w:ascii="Arial" w:hAnsi="Arial" w:cs="Arial" w:eastAsia="Arial"/>
          <w:sz w:val="20"/>
          <w:szCs w:val="20"/>
          <w:color w:val="858587"/>
          <w:spacing w:val="0"/>
          <w:w w:val="100"/>
          <w:position w:val="-18"/>
        </w:rPr>
        <w:t> </w:t>
      </w:r>
      <w:r>
        <w:rPr>
          <w:rFonts w:ascii="Arial" w:hAnsi="Arial" w:cs="Arial" w:eastAsia="Arial"/>
          <w:sz w:val="20"/>
          <w:szCs w:val="20"/>
          <w:color w:val="858587"/>
          <w:spacing w:val="-15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54"/>
          <w:szCs w:val="54"/>
          <w:color w:val="A8AAAC"/>
          <w:spacing w:val="0"/>
          <w:w w:val="38"/>
          <w:i/>
          <w:position w:val="-10"/>
        </w:rPr>
        <w:t>:</w:t>
      </w:r>
      <w:r>
        <w:rPr>
          <w:rFonts w:ascii="Times New Roman" w:hAnsi="Times New Roman" w:cs="Times New Roman" w:eastAsia="Times New Roman"/>
          <w:sz w:val="54"/>
          <w:szCs w:val="54"/>
          <w:color w:val="A8AAAC"/>
          <w:spacing w:val="-82"/>
          <w:w w:val="100"/>
          <w:i/>
          <w:position w:val="-10"/>
        </w:rPr>
        <w:t> </w:t>
      </w:r>
      <w:r>
        <w:rPr>
          <w:rFonts w:ascii="Arial" w:hAnsi="Arial" w:cs="Arial" w:eastAsia="Arial"/>
          <w:sz w:val="18"/>
          <w:szCs w:val="18"/>
          <w:color w:val="424662"/>
          <w:spacing w:val="0"/>
          <w:w w:val="207"/>
          <w:position w:val="-10"/>
        </w:rPr>
        <w:t>ı</w:t>
      </w:r>
      <w:r>
        <w:rPr>
          <w:rFonts w:ascii="Arial" w:hAnsi="Arial" w:cs="Arial" w:eastAsia="Arial"/>
          <w:sz w:val="18"/>
          <w:szCs w:val="18"/>
          <w:color w:val="424662"/>
          <w:spacing w:val="-73"/>
          <w:w w:val="207"/>
          <w:position w:val="-10"/>
        </w:rPr>
        <w:t> </w:t>
      </w:r>
      <w:r>
        <w:rPr>
          <w:rFonts w:ascii="Times New Roman" w:hAnsi="Times New Roman" w:cs="Times New Roman" w:eastAsia="Times New Roman"/>
          <w:sz w:val="54"/>
          <w:szCs w:val="54"/>
          <w:color w:val="A8AAAC"/>
          <w:spacing w:val="0"/>
          <w:w w:val="32"/>
          <w:i/>
          <w:position w:val="-10"/>
        </w:rPr>
        <w:t>·</w:t>
      </w:r>
      <w:r>
        <w:rPr>
          <w:rFonts w:ascii="Times New Roman" w:hAnsi="Times New Roman" w:cs="Times New Roman" w:eastAsia="Times New Roman"/>
          <w:sz w:val="54"/>
          <w:szCs w:val="54"/>
          <w:color w:val="000000"/>
          <w:spacing w:val="0"/>
          <w:w w:val="100"/>
          <w:position w:val="0"/>
        </w:rPr>
      </w:r>
    </w:p>
    <w:p>
      <w:pPr>
        <w:spacing w:before="0" w:after="0" w:line="415" w:lineRule="exac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4"/>
          <w:szCs w:val="54"/>
          <w:color w:val="565656"/>
          <w:spacing w:val="-74"/>
          <w:w w:val="29"/>
          <w:i/>
          <w:position w:val="-10"/>
        </w:rPr>
        <w:t>u</w:t>
      </w:r>
      <w:r>
        <w:rPr>
          <w:rFonts w:ascii="Arial" w:hAnsi="Arial" w:cs="Arial" w:eastAsia="Arial"/>
          <w:sz w:val="20"/>
          <w:szCs w:val="20"/>
          <w:color w:val="939799"/>
          <w:spacing w:val="4"/>
          <w:w w:val="156"/>
          <w:position w:val="-18"/>
        </w:rPr>
        <w:t>'</w:t>
      </w:r>
      <w:r>
        <w:rPr>
          <w:rFonts w:ascii="Arial" w:hAnsi="Arial" w:cs="Arial" w:eastAsia="Arial"/>
          <w:sz w:val="40"/>
          <w:szCs w:val="40"/>
          <w:color w:val="939799"/>
          <w:spacing w:val="-118"/>
          <w:w w:val="70"/>
          <w:position w:val="-8"/>
        </w:rPr>
        <w:t>·</w:t>
      </w:r>
      <w:r>
        <w:rPr>
          <w:rFonts w:ascii="Arial" w:hAnsi="Arial" w:cs="Arial" w:eastAsia="Arial"/>
          <w:sz w:val="20"/>
          <w:szCs w:val="20"/>
          <w:color w:val="939799"/>
          <w:spacing w:val="0"/>
          <w:w w:val="156"/>
          <w:position w:val="-18"/>
        </w:rPr>
        <w:t>\</w:t>
      </w:r>
      <w:r>
        <w:rPr>
          <w:rFonts w:ascii="Arial" w:hAnsi="Arial" w:cs="Arial" w:eastAsia="Arial"/>
          <w:sz w:val="20"/>
          <w:szCs w:val="20"/>
          <w:color w:val="939799"/>
          <w:spacing w:val="0"/>
          <w:w w:val="157"/>
          <w:position w:val="-18"/>
        </w:rPr>
        <w:t>i)</w:t>
      </w:r>
      <w:r>
        <w:rPr>
          <w:rFonts w:ascii="Arial" w:hAnsi="Arial" w:cs="Arial" w:eastAsia="Arial"/>
          <w:sz w:val="20"/>
          <w:szCs w:val="20"/>
          <w:color w:val="939799"/>
          <w:spacing w:val="-11"/>
          <w:w w:val="156"/>
          <w:position w:val="-18"/>
        </w:rPr>
        <w:t>'</w:t>
      </w:r>
      <w:r>
        <w:rPr>
          <w:rFonts w:ascii="Arial" w:hAnsi="Arial" w:cs="Arial" w:eastAsia="Arial"/>
          <w:sz w:val="20"/>
          <w:szCs w:val="20"/>
          <w:color w:val="A8AAAC"/>
          <w:spacing w:val="0"/>
          <w:w w:val="85"/>
          <w:position w:val="-18"/>
        </w:rPr>
        <w:t>•</w:t>
      </w:r>
      <w:r>
        <w:rPr>
          <w:rFonts w:ascii="Arial" w:hAnsi="Arial" w:cs="Arial" w:eastAsia="Arial"/>
          <w:sz w:val="20"/>
          <w:szCs w:val="20"/>
          <w:color w:val="A8AAAC"/>
          <w:spacing w:val="0"/>
          <w:w w:val="100"/>
          <w:position w:val="-18"/>
        </w:rPr>
        <w:t> </w:t>
      </w:r>
      <w:r>
        <w:rPr>
          <w:rFonts w:ascii="Arial" w:hAnsi="Arial" w:cs="Arial" w:eastAsia="Arial"/>
          <w:sz w:val="20"/>
          <w:szCs w:val="20"/>
          <w:color w:val="A8AAAC"/>
          <w:spacing w:val="23"/>
          <w:w w:val="100"/>
          <w:position w:val="-18"/>
        </w:rPr>
        <w:t> </w:t>
      </w:r>
      <w:r>
        <w:rPr>
          <w:rFonts w:ascii="Arial" w:hAnsi="Arial" w:cs="Arial" w:eastAsia="Arial"/>
          <w:sz w:val="18"/>
          <w:szCs w:val="18"/>
          <w:color w:val="565656"/>
          <w:spacing w:val="-13"/>
          <w:w w:val="87"/>
          <w:position w:val="-10"/>
        </w:rPr>
        <w:t>ü</w:t>
      </w:r>
      <w:r>
        <w:rPr>
          <w:rFonts w:ascii="Arial" w:hAnsi="Arial" w:cs="Arial" w:eastAsia="Arial"/>
          <w:sz w:val="18"/>
          <w:szCs w:val="18"/>
          <w:color w:val="A8AAAC"/>
          <w:spacing w:val="0"/>
          <w:w w:val="182"/>
          <w:position w:val="-10"/>
        </w:rPr>
        <w:t>'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20" w:right="20"/>
          <w:cols w:num="3" w:equalWidth="0">
            <w:col w:w="5517" w:space="2562"/>
            <w:col w:w="761" w:space="145"/>
            <w:col w:w="2495"/>
          </w:cols>
        </w:sectPr>
      </w:pPr>
      <w:rPr/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655" w:lineRule="exact"/>
        <w:ind w:left="2365" w:right="-256"/>
        <w:jc w:val="left"/>
        <w:rPr>
          <w:rFonts w:ascii="Times New Roman" w:hAnsi="Times New Roman" w:cs="Times New Roman" w:eastAsia="Times New Roman"/>
          <w:sz w:val="144"/>
          <w:szCs w:val="144"/>
        </w:rPr>
      </w:pPr>
      <w:rPr/>
      <w:r>
        <w:rPr>
          <w:rFonts w:ascii="Arial" w:hAnsi="Arial" w:cs="Arial" w:eastAsia="Arial"/>
          <w:sz w:val="23"/>
          <w:szCs w:val="23"/>
          <w:color w:val="858587"/>
          <w:spacing w:val="0"/>
          <w:w w:val="77"/>
          <w:position w:val="-63"/>
        </w:rPr>
        <w:t>It</w:t>
      </w:r>
      <w:r>
        <w:rPr>
          <w:rFonts w:ascii="Arial" w:hAnsi="Arial" w:cs="Arial" w:eastAsia="Arial"/>
          <w:sz w:val="23"/>
          <w:szCs w:val="23"/>
          <w:color w:val="858587"/>
          <w:spacing w:val="2"/>
          <w:w w:val="77"/>
          <w:position w:val="-63"/>
        </w:rPr>
        <w:t>f</w:t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77"/>
          <w:position w:val="-63"/>
        </w:rPr>
        <w:t>aiy</w:t>
      </w:r>
      <w:r>
        <w:rPr>
          <w:rFonts w:ascii="Arial" w:hAnsi="Arial" w:cs="Arial" w:eastAsia="Arial"/>
          <w:sz w:val="23"/>
          <w:szCs w:val="23"/>
          <w:color w:val="6D6E72"/>
          <w:spacing w:val="0"/>
          <w:w w:val="77"/>
          <w:position w:val="-63"/>
        </w:rPr>
        <w:t>e</w:t>
      </w:r>
      <w:r>
        <w:rPr>
          <w:rFonts w:ascii="Arial" w:hAnsi="Arial" w:cs="Arial" w:eastAsia="Arial"/>
          <w:sz w:val="23"/>
          <w:szCs w:val="23"/>
          <w:color w:val="6D6E72"/>
          <w:spacing w:val="14"/>
          <w:w w:val="77"/>
          <w:position w:val="-63"/>
        </w:rPr>
        <w:t> </w:t>
      </w:r>
      <w:r>
        <w:rPr>
          <w:rFonts w:ascii="Arial" w:hAnsi="Arial" w:cs="Arial" w:eastAsia="Arial"/>
          <w:sz w:val="23"/>
          <w:szCs w:val="23"/>
          <w:color w:val="6D6E72"/>
          <w:spacing w:val="-3"/>
          <w:w w:val="77"/>
          <w:position w:val="-63"/>
        </w:rPr>
        <w:t>G</w:t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77"/>
          <w:position w:val="-63"/>
        </w:rPr>
        <w:t>ü</w:t>
      </w:r>
      <w:r>
        <w:rPr>
          <w:rFonts w:ascii="Arial" w:hAnsi="Arial" w:cs="Arial" w:eastAsia="Arial"/>
          <w:sz w:val="23"/>
          <w:szCs w:val="23"/>
          <w:color w:val="565656"/>
          <w:spacing w:val="-3"/>
          <w:w w:val="77"/>
          <w:position w:val="-63"/>
        </w:rPr>
        <w:t>n</w:t>
      </w:r>
      <w:r>
        <w:rPr>
          <w:rFonts w:ascii="Arial" w:hAnsi="Arial" w:cs="Arial" w:eastAsia="Arial"/>
          <w:sz w:val="23"/>
          <w:szCs w:val="23"/>
          <w:color w:val="6D6E72"/>
          <w:spacing w:val="0"/>
          <w:w w:val="77"/>
          <w:position w:val="-63"/>
        </w:rPr>
        <w:t>ey</w:t>
      </w:r>
      <w:r>
        <w:rPr>
          <w:rFonts w:ascii="Arial" w:hAnsi="Arial" w:cs="Arial" w:eastAsia="Arial"/>
          <w:sz w:val="23"/>
          <w:szCs w:val="23"/>
          <w:color w:val="6D6E72"/>
          <w:spacing w:val="-8"/>
          <w:w w:val="77"/>
          <w:position w:val="-63"/>
        </w:rPr>
        <w:t> </w:t>
      </w:r>
      <w:r>
        <w:rPr>
          <w:rFonts w:ascii="Arial" w:hAnsi="Arial" w:cs="Arial" w:eastAsia="Arial"/>
          <w:sz w:val="23"/>
          <w:szCs w:val="23"/>
          <w:color w:val="6D6E72"/>
          <w:spacing w:val="-1"/>
          <w:w w:val="82"/>
          <w:position w:val="-63"/>
        </w:rPr>
        <w:t>B</w:t>
      </w:r>
      <w:r>
        <w:rPr>
          <w:rFonts w:ascii="Arial" w:hAnsi="Arial" w:cs="Arial" w:eastAsia="Arial"/>
          <w:sz w:val="23"/>
          <w:szCs w:val="23"/>
          <w:color w:val="565656"/>
          <w:spacing w:val="-11"/>
          <w:w w:val="80"/>
          <w:position w:val="-63"/>
        </w:rPr>
        <w:t>ö</w:t>
      </w:r>
      <w:r>
        <w:rPr>
          <w:rFonts w:ascii="Arial" w:hAnsi="Arial" w:cs="Arial" w:eastAsia="Arial"/>
          <w:sz w:val="23"/>
          <w:szCs w:val="23"/>
          <w:color w:val="3D3D3D"/>
          <w:spacing w:val="-17"/>
          <w:w w:val="139"/>
          <w:position w:val="-63"/>
        </w:rPr>
        <w:t>l</w:t>
      </w:r>
      <w:r>
        <w:rPr>
          <w:rFonts w:ascii="Arial" w:hAnsi="Arial" w:cs="Arial" w:eastAsia="Arial"/>
          <w:sz w:val="23"/>
          <w:szCs w:val="23"/>
          <w:color w:val="565656"/>
          <w:spacing w:val="-10"/>
          <w:w w:val="80"/>
          <w:position w:val="-63"/>
        </w:rPr>
        <w:t>g</w:t>
      </w:r>
      <w:r>
        <w:rPr>
          <w:rFonts w:ascii="Arial" w:hAnsi="Arial" w:cs="Arial" w:eastAsia="Arial"/>
          <w:sz w:val="23"/>
          <w:szCs w:val="23"/>
          <w:color w:val="6D6E72"/>
          <w:spacing w:val="0"/>
          <w:w w:val="86"/>
          <w:position w:val="-63"/>
        </w:rPr>
        <w:t>e</w:t>
      </w:r>
      <w:r>
        <w:rPr>
          <w:rFonts w:ascii="Arial" w:hAnsi="Arial" w:cs="Arial" w:eastAsia="Arial"/>
          <w:sz w:val="23"/>
          <w:szCs w:val="23"/>
          <w:color w:val="6D6E72"/>
          <w:spacing w:val="-29"/>
          <w:w w:val="100"/>
          <w:position w:val="-63"/>
        </w:rPr>
        <w:t> </w:t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77"/>
          <w:position w:val="-63"/>
        </w:rPr>
        <w:t>Ami</w:t>
      </w:r>
      <w:r>
        <w:rPr>
          <w:rFonts w:ascii="Arial" w:hAnsi="Arial" w:cs="Arial" w:eastAsia="Arial"/>
          <w:sz w:val="23"/>
          <w:szCs w:val="23"/>
          <w:color w:val="565656"/>
          <w:spacing w:val="4"/>
          <w:w w:val="78"/>
          <w:position w:val="-63"/>
        </w:rPr>
        <w:t>r</w:t>
      </w:r>
      <w:r>
        <w:rPr>
          <w:rFonts w:ascii="Arial" w:hAnsi="Arial" w:cs="Arial" w:eastAsia="Arial"/>
          <w:sz w:val="23"/>
          <w:szCs w:val="23"/>
          <w:color w:val="6D6E72"/>
          <w:spacing w:val="0"/>
          <w:w w:val="139"/>
          <w:position w:val="-63"/>
        </w:rPr>
        <w:t>i</w:t>
      </w:r>
      <w:r>
        <w:rPr>
          <w:rFonts w:ascii="Arial" w:hAnsi="Arial" w:cs="Arial" w:eastAsia="Arial"/>
          <w:sz w:val="23"/>
          <w:szCs w:val="23"/>
          <w:color w:val="6D6E72"/>
          <w:spacing w:val="-14"/>
          <w:w w:val="100"/>
          <w:position w:val="-63"/>
        </w:rPr>
        <w:t> </w:t>
      </w:r>
      <w:r>
        <w:rPr>
          <w:rFonts w:ascii="Times New Roman" w:hAnsi="Times New Roman" w:cs="Times New Roman" w:eastAsia="Times New Roman"/>
          <w:sz w:val="144"/>
          <w:szCs w:val="144"/>
          <w:color w:val="343D7C"/>
          <w:spacing w:val="0"/>
          <w:w w:val="74"/>
          <w:position w:val="-82"/>
        </w:rPr>
        <w:t>;</w:t>
      </w:r>
      <w:r>
        <w:rPr>
          <w:rFonts w:ascii="Times New Roman" w:hAnsi="Times New Roman" w:cs="Times New Roman" w:eastAsia="Times New Roman"/>
          <w:sz w:val="144"/>
          <w:szCs w:val="144"/>
          <w:color w:val="343D7C"/>
          <w:spacing w:val="-239"/>
          <w:w w:val="100"/>
          <w:position w:val="-82"/>
        </w:rPr>
        <w:t> </w:t>
      </w:r>
      <w:r>
        <w:rPr>
          <w:rFonts w:ascii="Times New Roman" w:hAnsi="Times New Roman" w:cs="Times New Roman" w:eastAsia="Times New Roman"/>
          <w:sz w:val="144"/>
          <w:szCs w:val="144"/>
          <w:color w:val="3D3D3D"/>
          <w:spacing w:val="0"/>
          <w:w w:val="16"/>
          <w:position w:val="-82"/>
        </w:rPr>
        <w:t>!ş</w:t>
      </w:r>
      <w:r>
        <w:rPr>
          <w:rFonts w:ascii="Times New Roman" w:hAnsi="Times New Roman" w:cs="Times New Roman" w:eastAsia="Times New Roman"/>
          <w:sz w:val="144"/>
          <w:szCs w:val="144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right="-20"/>
        <w:jc w:val="left"/>
        <w:tabs>
          <w:tab w:pos="460" w:val="left"/>
          <w:tab w:pos="74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A8AAAC"/>
          <w:spacing w:val="0"/>
          <w:w w:val="80"/>
          <w:position w:val="-1"/>
        </w:rPr>
        <w:t>.'!.</w:t>
      </w:r>
      <w:r>
        <w:rPr>
          <w:rFonts w:ascii="Arial" w:hAnsi="Arial" w:cs="Arial" w:eastAsia="Arial"/>
          <w:sz w:val="20"/>
          <w:szCs w:val="20"/>
          <w:color w:val="A8AAAC"/>
          <w:spacing w:val="1"/>
          <w:w w:val="80"/>
          <w:position w:val="-1"/>
        </w:rPr>
        <w:t>l</w:t>
      </w:r>
      <w:r>
        <w:rPr>
          <w:rFonts w:ascii="Arial" w:hAnsi="Arial" w:cs="Arial" w:eastAsia="Arial"/>
          <w:sz w:val="20"/>
          <w:szCs w:val="20"/>
          <w:color w:val="A8AAAC"/>
          <w:spacing w:val="0"/>
          <w:w w:val="80"/>
          <w:position w:val="-1"/>
        </w:rPr>
        <w:t>\</w:t>
      </w:r>
      <w:r>
        <w:rPr>
          <w:rFonts w:ascii="Arial" w:hAnsi="Arial" w:cs="Arial" w:eastAsia="Arial"/>
          <w:sz w:val="20"/>
          <w:szCs w:val="20"/>
          <w:color w:val="A8AAAC"/>
          <w:spacing w:val="-44"/>
          <w:w w:val="8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A8AAAC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0"/>
          <w:szCs w:val="20"/>
          <w:color w:val="A8AAAC"/>
          <w:spacing w:val="0"/>
          <w:w w:val="100"/>
          <w:position w:val="-1"/>
        </w:rPr>
      </w:r>
      <w:r>
        <w:rPr>
          <w:rFonts w:ascii="Arial" w:hAnsi="Arial" w:cs="Arial" w:eastAsia="Arial"/>
          <w:sz w:val="20"/>
          <w:szCs w:val="20"/>
          <w:color w:val="BCBCBD"/>
          <w:spacing w:val="0"/>
          <w:w w:val="100"/>
          <w:position w:val="-1"/>
        </w:rPr>
        <w:t>.</w:t>
      </w:r>
      <w:r>
        <w:rPr>
          <w:rFonts w:ascii="Arial" w:hAnsi="Arial" w:cs="Arial" w:eastAsia="Arial"/>
          <w:sz w:val="20"/>
          <w:szCs w:val="20"/>
          <w:color w:val="BCBCBD"/>
          <w:spacing w:val="-47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BCBCB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0"/>
          <w:szCs w:val="20"/>
          <w:color w:val="BCBCBD"/>
          <w:spacing w:val="0"/>
          <w:w w:val="100"/>
          <w:position w:val="-1"/>
        </w:rPr>
      </w:r>
      <w:r>
        <w:rPr>
          <w:rFonts w:ascii="Arial" w:hAnsi="Arial" w:cs="Arial" w:eastAsia="Arial"/>
          <w:sz w:val="20"/>
          <w:szCs w:val="20"/>
          <w:color w:val="A8AAAC"/>
          <w:spacing w:val="0"/>
          <w:w w:val="42"/>
          <w:position w:val="-1"/>
        </w:rPr>
        <w:t>.</w:t>
      </w:r>
      <w:r>
        <w:rPr>
          <w:rFonts w:ascii="Arial" w:hAnsi="Arial" w:cs="Arial" w:eastAsia="Arial"/>
          <w:sz w:val="20"/>
          <w:szCs w:val="20"/>
          <w:color w:val="A8AAAC"/>
          <w:spacing w:val="-18"/>
          <w:w w:val="43"/>
          <w:position w:val="-1"/>
        </w:rPr>
        <w:t>•</w:t>
      </w:r>
      <w:r>
        <w:rPr>
          <w:rFonts w:ascii="Arial" w:hAnsi="Arial" w:cs="Arial" w:eastAsia="Arial"/>
          <w:sz w:val="20"/>
          <w:szCs w:val="20"/>
          <w:color w:val="939799"/>
          <w:spacing w:val="0"/>
          <w:w w:val="93"/>
          <w:position w:val="-1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37" w:lineRule="exact"/>
        <w:ind w:left="91" w:right="-20"/>
        <w:jc w:val="left"/>
        <w:tabs>
          <w:tab w:pos="100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1.271973pt;margin-top:5.533138pt;width:11.094828pt;height:16pt;mso-position-horizontal-relative:page;mso-position-vertical-relative:paragraph;z-index:-15682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6D6E72"/>
                      <w:spacing w:val="0"/>
                      <w:w w:val="155"/>
                      <w:position w:val="8"/>
                    </w:rPr>
                    <w:t>,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6D6E72"/>
                      <w:spacing w:val="-15"/>
                      <w:w w:val="155"/>
                      <w:position w:val="8"/>
                    </w:rPr>
                    <w:t> 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BCBCBD"/>
                      <w:spacing w:val="0"/>
                      <w:w w:val="50"/>
                      <w:position w:val="0"/>
                    </w:rPr>
                    <w:t>..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A8AAAC"/>
          <w:spacing w:val="0"/>
          <w:w w:val="146"/>
          <w:position w:val="7"/>
        </w:rPr>
        <w:t>.</w:t>
      </w:r>
      <w:r>
        <w:rPr>
          <w:rFonts w:ascii="Arial" w:hAnsi="Arial" w:cs="Arial" w:eastAsia="Arial"/>
          <w:sz w:val="16"/>
          <w:szCs w:val="16"/>
          <w:color w:val="A8AAAC"/>
          <w:spacing w:val="25"/>
          <w:w w:val="146"/>
          <w:position w:val="7"/>
        </w:rPr>
        <w:t> </w:t>
      </w:r>
      <w:r>
        <w:rPr>
          <w:rFonts w:ascii="Arial" w:hAnsi="Arial" w:cs="Arial" w:eastAsia="Arial"/>
          <w:sz w:val="16"/>
          <w:szCs w:val="16"/>
          <w:color w:val="A8AAAC"/>
          <w:spacing w:val="0"/>
          <w:w w:val="100"/>
          <w:position w:val="7"/>
        </w:rPr>
        <w:t>·.</w:t>
      </w:r>
      <w:r>
        <w:rPr>
          <w:rFonts w:ascii="Arial" w:hAnsi="Arial" w:cs="Arial" w:eastAsia="Arial"/>
          <w:sz w:val="16"/>
          <w:szCs w:val="16"/>
          <w:color w:val="A8AAAC"/>
          <w:spacing w:val="-21"/>
          <w:w w:val="100"/>
          <w:position w:val="7"/>
        </w:rPr>
        <w:t>'</w:t>
      </w:r>
      <w:r>
        <w:rPr>
          <w:rFonts w:ascii="Arial" w:hAnsi="Arial" w:cs="Arial" w:eastAsia="Arial"/>
          <w:sz w:val="23"/>
          <w:szCs w:val="23"/>
          <w:color w:val="BCBCBD"/>
          <w:spacing w:val="-9"/>
          <w:w w:val="100"/>
          <w:position w:val="-2"/>
        </w:rPr>
        <w:t>.</w:t>
      </w:r>
      <w:r>
        <w:rPr>
          <w:rFonts w:ascii="Arial" w:hAnsi="Arial" w:cs="Arial" w:eastAsia="Arial"/>
          <w:sz w:val="16"/>
          <w:szCs w:val="16"/>
          <w:color w:val="A8AAAC"/>
          <w:spacing w:val="0"/>
          <w:w w:val="100"/>
          <w:i/>
          <w:position w:val="7"/>
        </w:rPr>
        <w:t>:</w:t>
      </w:r>
      <w:r>
        <w:rPr>
          <w:rFonts w:ascii="Arial" w:hAnsi="Arial" w:cs="Arial" w:eastAsia="Arial"/>
          <w:sz w:val="16"/>
          <w:szCs w:val="16"/>
          <w:color w:val="A8AAAC"/>
          <w:spacing w:val="0"/>
          <w:w w:val="100"/>
          <w:i/>
          <w:position w:val="7"/>
        </w:rPr>
        <w:t> </w:t>
      </w:r>
      <w:r>
        <w:rPr>
          <w:rFonts w:ascii="Arial" w:hAnsi="Arial" w:cs="Arial" w:eastAsia="Arial"/>
          <w:sz w:val="16"/>
          <w:szCs w:val="16"/>
          <w:color w:val="A8AAAC"/>
          <w:spacing w:val="16"/>
          <w:w w:val="100"/>
          <w:i/>
          <w:position w:val="7"/>
        </w:rPr>
        <w:t> </w:t>
      </w:r>
      <w:r>
        <w:rPr>
          <w:rFonts w:ascii="Arial" w:hAnsi="Arial" w:cs="Arial" w:eastAsia="Arial"/>
          <w:sz w:val="16"/>
          <w:szCs w:val="16"/>
          <w:color w:val="A8AAAC"/>
          <w:spacing w:val="0"/>
          <w:w w:val="133"/>
          <w:i/>
          <w:position w:val="7"/>
        </w:rPr>
        <w:t>t</w:t>
      </w:r>
      <w:r>
        <w:rPr>
          <w:rFonts w:ascii="Arial" w:hAnsi="Arial" w:cs="Arial" w:eastAsia="Arial"/>
          <w:sz w:val="16"/>
          <w:szCs w:val="16"/>
          <w:color w:val="A8AAAC"/>
          <w:spacing w:val="0"/>
          <w:w w:val="100"/>
          <w:i/>
          <w:position w:val="7"/>
        </w:rPr>
        <w:tab/>
      </w:r>
      <w:r>
        <w:rPr>
          <w:rFonts w:ascii="Arial" w:hAnsi="Arial" w:cs="Arial" w:eastAsia="Arial"/>
          <w:sz w:val="16"/>
          <w:szCs w:val="16"/>
          <w:color w:val="A8AAAC"/>
          <w:spacing w:val="0"/>
          <w:w w:val="100"/>
          <w:i/>
          <w:position w:val="7"/>
        </w:rPr>
      </w:r>
      <w:r>
        <w:rPr>
          <w:rFonts w:ascii="Arial" w:hAnsi="Arial" w:cs="Arial" w:eastAsia="Arial"/>
          <w:sz w:val="28"/>
          <w:szCs w:val="28"/>
          <w:color w:val="A8AAAC"/>
          <w:spacing w:val="0"/>
          <w:w w:val="133"/>
          <w:position w:val="5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20" w:right="20"/>
          <w:cols w:num="2" w:equalWidth="0">
            <w:col w:w="5053" w:space="3142"/>
            <w:col w:w="3285"/>
          </w:cols>
        </w:sectPr>
      </w:pPr>
      <w:rPr/>
    </w:p>
    <w:p>
      <w:pPr>
        <w:spacing w:before="0" w:after="0" w:line="301" w:lineRule="exact"/>
        <w:ind w:left="129" w:right="-20"/>
        <w:jc w:val="left"/>
        <w:tabs>
          <w:tab w:pos="2540" w:val="left"/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6.179409pt;margin-top:36.911995pt;width:551.998118pt;height:773.074004pt;mso-position-horizontal-relative:page;mso-position-vertical-relative:page;z-index:-15695" coordorigin="524,738" coordsize="11040,15461">
            <v:group style="position:absolute;left:559;top:743;width:4715;height:2" coordorigin="559,743" coordsize="4715,2">
              <v:shape style="position:absolute;left:559;top:743;width:4715;height:2" coordorigin="559,743" coordsize="4715,0" path="m559,743l5273,743e" filled="f" stroked="t" strokeweight=".469586pt" strokecolor="#676767">
                <v:path arrowok="t"/>
              </v:shape>
            </v:group>
            <v:group style="position:absolute;left:2442;top:750;width:2;height:541" coordorigin="2442,750" coordsize="2,541">
              <v:shape style="position:absolute;left:2442;top:750;width:2;height:541" coordorigin="2442,750" coordsize="0,541" path="m2442,1291l2442,750e" filled="f" stroked="t" strokeweight=".704379pt" strokecolor="#5B5B5B">
                <v:path arrowok="t"/>
              </v:shape>
            </v:group>
            <v:group style="position:absolute;left:559;top:760;width:10988;height:2" coordorigin="559,760" coordsize="10988,2">
              <v:shape style="position:absolute;left:559;top:760;width:10988;height:2" coordorigin="559,760" coordsize="10988,0" path="m559,760l11547,760e" filled="f" stroked="t" strokeweight=".704379pt" strokecolor="#646464">
                <v:path arrowok="t"/>
              </v:shape>
            </v:group>
            <v:group style="position:absolute;left:8363;top:769;width:1456;height:2" coordorigin="8363,769" coordsize="1456,2">
              <v:shape style="position:absolute;left:8363;top:769;width:1456;height:2" coordorigin="8363,769" coordsize="1456,0" path="m8363,769l9819,769e" filled="f" stroked="t" strokeweight=".704379pt" strokecolor="#646464">
                <v:path arrowok="t"/>
              </v:shape>
            </v:group>
            <v:group style="position:absolute;left:9063;top:745;width:2;height:517" coordorigin="9063,745" coordsize="2,517">
              <v:shape style="position:absolute;left:9063;top:745;width:2;height:517" coordorigin="9063,745" coordsize="0,517" path="m9063,1263l9063,745e" filled="f" stroked="t" strokeweight=".234793pt" strokecolor="#606060">
                <v:path arrowok="t"/>
              </v:shape>
            </v:group>
            <v:group style="position:absolute;left:9763;top:769;width:216;height:2" coordorigin="9763,769" coordsize="216,2">
              <v:shape style="position:absolute;left:9763;top:769;width:216;height:2" coordorigin="9763,769" coordsize="216,0" path="m9763,769l9979,769e" filled="f" stroked="t" strokeweight=".469586pt" strokecolor="#444448">
                <v:path arrowok="t"/>
              </v:shape>
            </v:group>
            <v:group style="position:absolute;left:9922;top:769;width:1625;height:2" coordorigin="9922,769" coordsize="1625,2">
              <v:shape style="position:absolute;left:9922;top:769;width:1625;height:2" coordorigin="9922,769" coordsize="1625,0" path="m9922,769l11547,769e" filled="f" stroked="t" strokeweight=".704379pt" strokecolor="#676767">
                <v:path arrowok="t"/>
              </v:shape>
            </v:group>
            <v:group style="position:absolute;left:2439;top:1234;width:2;height:342" coordorigin="2439,1234" coordsize="2,342">
              <v:shape style="position:absolute;left:2439;top:1234;width:2;height:342" coordorigin="2439,1234" coordsize="0,342" path="m2439,1576l2439,1234e" filled="f" stroked="t" strokeweight=".704379pt" strokecolor="#444444">
                <v:path arrowok="t"/>
              </v:shape>
            </v:group>
            <v:group style="position:absolute;left:9063;top:1263;width:2;height:992" coordorigin="9063,1263" coordsize="2,992">
              <v:shape style="position:absolute;left:9063;top:1263;width:2;height:992" coordorigin="9063,1263" coordsize="0,992" path="m9063,2255l9063,1263e" filled="f" stroked="t" strokeweight=".234793pt" strokecolor="#000000">
                <v:path arrowok="t"/>
              </v:shape>
            </v:group>
            <v:group style="position:absolute;left:2442;top:1481;width:2;height:418" coordorigin="2442,1481" coordsize="2,418">
              <v:shape style="position:absolute;left:2442;top:1481;width:2;height:418" coordorigin="2442,1481" coordsize="0,418" path="m2442,1899l2442,1481e" filled="f" stroked="t" strokeweight=".704379pt" strokecolor="#575757">
                <v:path arrowok="t"/>
              </v:shape>
            </v:group>
            <v:group style="position:absolute;left:2439;top:1842;width:2;height:408" coordorigin="2439,1842" coordsize="2,408">
              <v:shape style="position:absolute;left:2439;top:1842;width:2;height:408" coordorigin="2439,1842" coordsize="0,408" path="m2439,2250l2439,1842e" filled="f" stroked="t" strokeweight=".469586pt" strokecolor="#3F3F3F">
                <v:path arrowok="t"/>
              </v:shape>
            </v:group>
            <v:group style="position:absolute;left:568;top:2495;width:8955;height:2" coordorigin="568,2495" coordsize="8955,2">
              <v:shape style="position:absolute;left:568;top:2495;width:8955;height:2" coordorigin="568,2495" coordsize="8955,0" path="m568,2495l9523,2495e" filled="f" stroked="t" strokeweight=".704379pt" strokecolor="#606060">
                <v:path arrowok="t"/>
              </v:shape>
            </v:group>
            <v:group style="position:absolute;left:9467;top:2502;width:352;height:2" coordorigin="9467,2502" coordsize="352,2">
              <v:shape style="position:absolute;left:9467;top:2502;width:352;height:2" coordorigin="9467,2502" coordsize="352,0" path="m9467,2502l9819,2502e" filled="f" stroked="t" strokeweight=".469586pt" strokecolor="#4F4F4F">
                <v:path arrowok="t"/>
              </v:shape>
            </v:group>
            <v:group style="position:absolute;left:9763;top:2502;width:1784;height:2" coordorigin="9763,2502" coordsize="1784,2">
              <v:shape style="position:absolute;left:9763;top:2502;width:1784;height:2" coordorigin="9763,2502" coordsize="1784,0" path="m9763,2502l11547,2502e" filled="f" stroked="t" strokeweight=".704379pt" strokecolor="#676767">
                <v:path arrowok="t"/>
              </v:shape>
            </v:group>
            <v:group style="position:absolute;left:559;top:2972;width:9828;height:2" coordorigin="559,2972" coordsize="9828,2">
              <v:shape style="position:absolute;left:559;top:2972;width:9828;height:2" coordorigin="559,2972" coordsize="9828,0" path="m559,2972l10387,2972e" filled="f" stroked="t" strokeweight=".704379pt" strokecolor="#5B5B5B">
                <v:path arrowok="t"/>
              </v:shape>
            </v:group>
            <v:group style="position:absolute;left:9035;top:2976;width:136;height:2" coordorigin="9035,2976" coordsize="136,2">
              <v:shape style="position:absolute;left:9035;top:2976;width:136;height:2" coordorigin="9035,2976" coordsize="136,0" path="m9035,2976l9171,2976e" filled="f" stroked="t" strokeweight=".469586pt" strokecolor="#484848">
                <v:path arrowok="t"/>
              </v:shape>
            </v:group>
            <v:group style="position:absolute;left:2808;top:2981;width:7011;height:2" coordorigin="2808,2981" coordsize="7011,2">
              <v:shape style="position:absolute;left:2808;top:2981;width:7011;height:2" coordorigin="2808,2981" coordsize="7011,0" path="m2808,2981l9819,2981e" filled="f" stroked="t" strokeweight=".704379pt" strokecolor="#5B5B5B">
                <v:path arrowok="t"/>
              </v:shape>
            </v:group>
            <v:group style="position:absolute;left:10331;top:2979;width:1221;height:2" coordorigin="10331,2979" coordsize="1221,2">
              <v:shape style="position:absolute;left:10331;top:2979;width:1221;height:2" coordorigin="10331,2979" coordsize="1221,0" path="m10331,2979l11552,2979e" filled="f" stroked="t" strokeweight=".704379pt" strokecolor="#646464">
                <v:path arrowok="t"/>
              </v:shape>
            </v:group>
            <v:group style="position:absolute;left:564;top:3200;width:1291;height:2" coordorigin="564,3200" coordsize="1291,2">
              <v:shape style="position:absolute;left:564;top:3200;width:1291;height:2" coordorigin="564,3200" coordsize="1291,0" path="m564,3200l1855,3200e" filled="f" stroked="t" strokeweight=".704379pt" strokecolor="#646464">
                <v:path arrowok="t"/>
              </v:shape>
            </v:group>
            <v:group style="position:absolute;left:780;top:3209;width:7640;height:2" coordorigin="780,3209" coordsize="7640,2">
              <v:shape style="position:absolute;left:780;top:3209;width:7640;height:2" coordorigin="780,3209" coordsize="7640,0" path="m780,3209l8420,3209e" filled="f" stroked="t" strokeweight=".704379pt" strokecolor="#606060">
                <v:path arrowok="t"/>
              </v:shape>
            </v:group>
            <v:group style="position:absolute;left:9115;top:3219;width:409;height:2" coordorigin="9115,3219" coordsize="409,2">
              <v:shape style="position:absolute;left:9115;top:3219;width:409;height:2" coordorigin="9115,3219" coordsize="409,0" path="m9115,3219l9523,3219e" filled="f" stroked="t" strokeweight=".469586pt" strokecolor="#4B4B4B">
                <v:path arrowok="t"/>
              </v:shape>
            </v:group>
            <v:group style="position:absolute;left:1653;top:3219;width:9894;height:2" coordorigin="1653,3219" coordsize="9894,2">
              <v:shape style="position:absolute;left:1653;top:3219;width:9894;height:2" coordorigin="1653,3219" coordsize="9894,0" path="m1653,3219l11547,3219e" filled="f" stroked="t" strokeweight=".469586pt" strokecolor="#5B5B5B">
                <v:path arrowok="t"/>
              </v:shape>
            </v:group>
            <v:group style="position:absolute;left:9763;top:3219;width:216;height:2" coordorigin="9763,3219" coordsize="216,2">
              <v:shape style="position:absolute;left:9763;top:3219;width:216;height:2" coordorigin="9763,3219" coordsize="216,0" path="m9763,3219l9979,3219e" filled="f" stroked="t" strokeweight=".469586pt" strokecolor="#3B3B3B">
                <v:path arrowok="t"/>
              </v:shape>
            </v:group>
            <v:group style="position:absolute;left:11542;top:760;width:2;height:5417" coordorigin="11542,760" coordsize="2,5417">
              <v:shape style="position:absolute;left:11542;top:760;width:2;height:5417" coordorigin="11542,760" coordsize="0,5417" path="m11542,6176l11542,760e" filled="f" stroked="t" strokeweight=".704379pt" strokecolor="#606060">
                <v:path arrowok="t"/>
              </v:shape>
            </v:group>
            <v:group style="position:absolute;left:564;top:3444;width:6255;height:2" coordorigin="564,3444" coordsize="6255,2">
              <v:shape style="position:absolute;left:564;top:3444;width:6255;height:2" coordorigin="564,3444" coordsize="6255,0" path="m564,3444l6818,3444e" filled="f" stroked="t" strokeweight=".704379pt" strokecolor="#606060">
                <v:path arrowok="t"/>
              </v:shape>
            </v:group>
            <v:group style="position:absolute;left:6762;top:3451;width:2329;height:2" coordorigin="6762,3451" coordsize="2329,2">
              <v:shape style="position:absolute;left:6762;top:3451;width:2329;height:2" coordorigin="6762,3451" coordsize="2329,0" path="m6762,3451l9091,3451e" filled="f" stroked="t" strokeweight=".469586pt" strokecolor="#5B5B5B">
                <v:path arrowok="t"/>
              </v:shape>
            </v:group>
            <v:group style="position:absolute;left:9035;top:3451;width:136;height:2" coordorigin="9035,3451" coordsize="136,2">
              <v:shape style="position:absolute;left:9035;top:3451;width:136;height:2" coordorigin="9035,3451" coordsize="136,0" path="m9035,3451l9171,3451e" filled="f" stroked="t" strokeweight=".469586pt" strokecolor="#484848">
                <v:path arrowok="t"/>
              </v:shape>
            </v:group>
            <v:group style="position:absolute;left:9115;top:3456;width:2437;height:2" coordorigin="9115,3456" coordsize="2437,2">
              <v:shape style="position:absolute;left:9115;top:3456;width:2437;height:2" coordorigin="9115,3456" coordsize="2437,0" path="m9115,3456l11552,3456e" filled="f" stroked="t" strokeweight=".704379pt" strokecolor="#606060">
                <v:path arrowok="t"/>
              </v:shape>
            </v:group>
            <v:group style="position:absolute;left:9763;top:3456;width:216;height:2" coordorigin="9763,3456" coordsize="216,2">
              <v:shape style="position:absolute;left:9763;top:3456;width:216;height:2" coordorigin="9763,3456" coordsize="216,0" path="m9763,3456l9979,3456e" filled="f" stroked="t" strokeweight=".469586pt" strokecolor="#3F3F3F">
                <v:path arrowok="t"/>
              </v:shape>
            </v:group>
            <v:group style="position:absolute;left:3689;top:3437;width:2;height:460" coordorigin="3689,3437" coordsize="2,460">
              <v:shape style="position:absolute;left:3689;top:3437;width:2;height:460" coordorigin="3689,3437" coordsize="0,460" path="m3689,3897l3689,3437e" filled="f" stroked="t" strokeweight=".939172pt" strokecolor="#5B5B5B">
                <v:path arrowok="t"/>
              </v:shape>
            </v:group>
            <v:group style="position:absolute;left:6797;top:3442;width:2;height:271" coordorigin="6797,3442" coordsize="2,271">
              <v:shape style="position:absolute;left:6797;top:3442;width:2;height:271" coordorigin="6797,3442" coordsize="0,271" path="m6797,3712l6797,3442e" filled="f" stroked="t" strokeweight=".704379pt" strokecolor="#575757">
                <v:path arrowok="t"/>
              </v:shape>
            </v:group>
            <v:group style="position:absolute;left:3682;top:3890;width:2963;height:2" coordorigin="3682,3890" coordsize="2963,2">
              <v:shape style="position:absolute;left:3682;top:3890;width:2963;height:2" coordorigin="3682,3890" coordsize="2963,0" path="m3682,3890l6645,3890e" filled="f" stroked="t" strokeweight=".469586pt" strokecolor="#747474">
                <v:path arrowok="t"/>
              </v:shape>
            </v:group>
            <v:group style="position:absolute;left:6786;top:3869;width:1362;height:2" coordorigin="6786,3869" coordsize="1362,2">
              <v:shape style="position:absolute;left:6786;top:3869;width:1362;height:2" coordorigin="6786,3869" coordsize="1362,0" path="m6786,3869l8147,3869e" filled="f" stroked="t" strokeweight=".234793pt" strokecolor="#5B5B5B">
                <v:path arrowok="t"/>
              </v:shape>
            </v:group>
            <v:group style="position:absolute;left:6588;top:3888;width:225;height:2" coordorigin="6588,3888" coordsize="225,2">
              <v:shape style="position:absolute;left:6588;top:3888;width:225;height:2" coordorigin="6588,3888" coordsize="225,0" path="m6588,3888l6814,3888e" filled="f" stroked="t" strokeweight=".469586pt" strokecolor="#AFAFAF">
                <v:path arrowok="t"/>
              </v:shape>
            </v:group>
            <v:group style="position:absolute;left:6800;top:3655;width:2;height:252" coordorigin="6800,3655" coordsize="2,252">
              <v:shape style="position:absolute;left:6800;top:3655;width:2;height:252" coordorigin="6800,3655" coordsize="0,252" path="m6800,3907l6800,3655e" filled="f" stroked="t" strokeweight=".469586pt" strokecolor="#3B3B3B">
                <v:path arrowok="t"/>
              </v:shape>
            </v:group>
            <v:group style="position:absolute;left:8147;top:3869;width:3386;height:2" coordorigin="8147,3869" coordsize="3386,2">
              <v:shape style="position:absolute;left:8147;top:3869;width:3386;height:2" coordorigin="8147,3869" coordsize="3386,0" path="m8147,3869l11533,3869e" filled="f" stroked="t" strokeweight=".234793pt" strokecolor="#000000">
                <v:path arrowok="t"/>
              </v:shape>
            </v:group>
            <v:group style="position:absolute;left:559;top:4197;width:6086;height:2" coordorigin="559,4197" coordsize="6086,2">
              <v:shape style="position:absolute;left:559;top:4197;width:6086;height:2" coordorigin="559,4197" coordsize="6086,0" path="m559,4197l6645,4197e" filled="f" stroked="t" strokeweight=".939172pt" strokecolor="#4F4F4F">
                <v:path arrowok="t"/>
              </v:shape>
            </v:group>
            <v:group style="position:absolute;left:3686;top:3840;width:2;height:366" coordorigin="3686,3840" coordsize="2,366">
              <v:shape style="position:absolute;left:3686;top:3840;width:2;height:366" coordorigin="3686,3840" coordsize="0,366" path="m3686,4206l3686,3840e" filled="f" stroked="t" strokeweight=".469586pt" strokecolor="#3F3F3F">
                <v:path arrowok="t"/>
              </v:shape>
            </v:group>
            <v:group style="position:absolute;left:6588;top:4201;width:239;height:2" coordorigin="6588,4201" coordsize="239,2">
              <v:shape style="position:absolute;left:6588;top:4201;width:239;height:2" coordorigin="6588,4201" coordsize="239,0" path="m6588,4201l6828,4201e" filled="f" stroked="t" strokeweight=".469586pt" strokecolor="#4B4B4B">
                <v:path arrowok="t"/>
              </v:shape>
            </v:group>
            <v:group style="position:absolute;left:6800;top:3836;width:2;height:375" coordorigin="6800,3836" coordsize="2,375">
              <v:shape style="position:absolute;left:6800;top:3836;width:2;height:375" coordorigin="6800,3836" coordsize="0,375" path="m6800,4211l6800,3836e" filled="f" stroked="t" strokeweight=".939172pt" strokecolor="#5B5B5B">
                <v:path arrowok="t"/>
              </v:shape>
            </v:group>
            <v:group style="position:absolute;left:6757;top:4206;width:4794;height:2" coordorigin="6757,4206" coordsize="4794,2">
              <v:shape style="position:absolute;left:6757;top:4206;width:4794;height:2" coordorigin="6757,4206" coordsize="4794,0" path="m6757,4206l11552,4206e" filled="f" stroked="t" strokeweight=".704379pt" strokecolor="#5B5B5B">
                <v:path arrowok="t"/>
              </v:shape>
            </v:group>
            <v:group style="position:absolute;left:559;top:4474;width:9260;height:2" coordorigin="559,4474" coordsize="9260,2">
              <v:shape style="position:absolute;left:559;top:4474;width:9260;height:2" coordorigin="559,4474" coordsize="9260,0" path="m559,4474l9819,4474e" filled="f" stroked="t" strokeweight=".704379pt" strokecolor="#5B5B5B">
                <v:path arrowok="t"/>
              </v:shape>
            </v:group>
            <v:group style="position:absolute;left:9763;top:4481;width:216;height:2" coordorigin="9763,4481" coordsize="216,2">
              <v:shape style="position:absolute;left:9763;top:4481;width:216;height:2" coordorigin="9763,4481" coordsize="216,0" path="m9763,4481l9979,4481e" filled="f" stroked="t" strokeweight=".469586pt" strokecolor="#3F3F3F">
                <v:path arrowok="t"/>
              </v:shape>
            </v:group>
            <v:group style="position:absolute;left:9922;top:4481;width:1629;height:2" coordorigin="9922,4481" coordsize="1629,2">
              <v:shape style="position:absolute;left:9922;top:4481;width:1629;height:2" coordorigin="9922,4481" coordsize="1629,0" path="m9922,4481l11552,4481e" filled="f" stroked="t" strokeweight=".704379pt" strokecolor="#606060">
                <v:path arrowok="t"/>
              </v:shape>
            </v:group>
            <v:group style="position:absolute;left:2435;top:4187;width:2;height:1263" coordorigin="2435,4187" coordsize="2,1263">
              <v:shape style="position:absolute;left:2435;top:4187;width:2;height:1263" coordorigin="2435,4187" coordsize="0,1263" path="m2435,5450l2435,4187e" filled="f" stroked="t" strokeweight=".704379pt" strokecolor="#575757">
                <v:path arrowok="t"/>
              </v:shape>
            </v:group>
            <v:group style="position:absolute;left:2428;top:4716;width:7391;height:2" coordorigin="2428,4716" coordsize="7391,2">
              <v:shape style="position:absolute;left:2428;top:4716;width:7391;height:2" coordorigin="2428,4716" coordsize="7391,0" path="m2428,4716l9819,4716e" filled="f" stroked="t" strokeweight=".704379pt" strokecolor="#606060">
                <v:path arrowok="t"/>
              </v:shape>
            </v:group>
            <v:group style="position:absolute;left:5222;top:4714;width:310;height:2" coordorigin="5222,4714" coordsize="310,2">
              <v:shape style="position:absolute;left:5222;top:4714;width:310;height:2" coordorigin="5222,4714" coordsize="310,0" path="m5222,4714l5532,4714e" filled="f" stroked="t" strokeweight=".469586pt" strokecolor="#444444">
                <v:path arrowok="t"/>
              </v:shape>
            </v:group>
            <v:group style="position:absolute;left:9763;top:4719;width:216;height:2" coordorigin="9763,4719" coordsize="216,2">
              <v:shape style="position:absolute;left:9763;top:4719;width:216;height:2" coordorigin="9763,4719" coordsize="216,0" path="m9763,4719l9979,4719e" filled="f" stroked="t" strokeweight=".469586pt" strokecolor="#444444">
                <v:path arrowok="t"/>
              </v:shape>
            </v:group>
            <v:group style="position:absolute;left:9922;top:4719;width:1629;height:2" coordorigin="9922,4719" coordsize="1629,2">
              <v:shape style="position:absolute;left:9922;top:4719;width:1629;height:2" coordorigin="9922,4719" coordsize="1629,0" path="m9922,4719l11552,4719e" filled="f" stroked="t" strokeweight=".704379pt" strokecolor="#646464">
                <v:path arrowok="t"/>
              </v:shape>
            </v:group>
            <v:group style="position:absolute;left:4743;top:4709;width:2;height:2165" coordorigin="4743,4709" coordsize="2,2165">
              <v:shape style="position:absolute;left:4743;top:4709;width:2;height:2165" coordorigin="4743,4709" coordsize="0,2165" path="m4743,6874l4743,4709e" filled="f" stroked="t" strokeweight=".939172pt" strokecolor="#4F4F4F">
                <v:path arrowok="t"/>
              </v:shape>
            </v:group>
            <v:group style="position:absolute;left:4733;top:5196;width:6818;height:2" coordorigin="4733,5196" coordsize="6818,2">
              <v:shape style="position:absolute;left:4733;top:5196;width:6818;height:2" coordorigin="4733,5196" coordsize="6818,0" path="m4733,5196l11552,5196e" filled="f" stroked="t" strokeweight=".704379pt" strokecolor="#646464">
                <v:path arrowok="t"/>
              </v:shape>
            </v:group>
            <v:group style="position:absolute;left:7570;top:4695;width:2;height:256" coordorigin="7570,4695" coordsize="2,256">
              <v:shape style="position:absolute;left:7570;top:4695;width:2;height:256" coordorigin="7570,4695" coordsize="0,256" path="m7570,4951l7570,4695e" filled="f" stroked="t" strokeweight=".234793pt" strokecolor="#676767">
                <v:path arrowok="t"/>
              </v:shape>
            </v:group>
            <v:group style="position:absolute;left:4743;top:4923;width:2;height:1073" coordorigin="4743,4923" coordsize="2,1073">
              <v:shape style="position:absolute;left:4743;top:4923;width:2;height:1073" coordorigin="4743,4923" coordsize="0,1073" path="m4743,5996l4743,4923e" filled="f" stroked="t" strokeweight=".704379pt" strokecolor="#575757">
                <v:path arrowok="t"/>
              </v:shape>
            </v:group>
            <v:group style="position:absolute;left:7570;top:4951;width:2;height:242" coordorigin="7570,4951" coordsize="2,242">
              <v:shape style="position:absolute;left:7570;top:4951;width:2;height:242" coordorigin="7570,4951" coordsize="0,242" path="m7570,5193l7570,4951e" filled="f" stroked="t" strokeweight=".234793pt" strokecolor="#343434">
                <v:path arrowok="t"/>
              </v:shape>
            </v:group>
            <v:group style="position:absolute;left:8119;top:5196;width:301;height:2" coordorigin="8119,5196" coordsize="301,2">
              <v:shape style="position:absolute;left:8119;top:5196;width:301;height:2" coordorigin="8119,5196" coordsize="301,0" path="m8119,5196l8420,5196e" filled="f" stroked="t" strokeweight=".469586pt" strokecolor="#4F4F4F">
                <v:path arrowok="t"/>
              </v:shape>
            </v:group>
            <v:group style="position:absolute;left:9467;top:5198;width:352;height:2" coordorigin="9467,5198" coordsize="352,2">
              <v:shape style="position:absolute;left:9467;top:5198;width:352;height:2" coordorigin="9467,5198" coordsize="352,0" path="m9467,5198l9819,5198e" filled="f" stroked="t" strokeweight=".469586pt" strokecolor="#4B4B4B">
                <v:path arrowok="t"/>
              </v:shape>
            </v:group>
            <v:group style="position:absolute;left:4738;top:5436;width:6814;height:2" coordorigin="4738,5436" coordsize="6814,2">
              <v:shape style="position:absolute;left:4738;top:5436;width:6814;height:2" coordorigin="4738,5436" coordsize="6814,0" path="m4738,5436l11552,5436e" filled="f" stroked="t" strokeweight=".704379pt" strokecolor="#646464">
                <v:path arrowok="t"/>
              </v:shape>
            </v:group>
            <v:group style="position:absolute;left:9035;top:5436;width:136;height:2" coordorigin="9035,5436" coordsize="136,2">
              <v:shape style="position:absolute;left:9035;top:5436;width:136;height:2" coordorigin="9035,5436" coordsize="136,0" path="m9035,5436l9171,5436e" filled="f" stroked="t" strokeweight=".469586pt" strokecolor="#484848">
                <v:path arrowok="t"/>
              </v:shape>
            </v:group>
            <v:group style="position:absolute;left:9467;top:5436;width:352;height:2" coordorigin="9467,5436" coordsize="352,2">
              <v:shape style="position:absolute;left:9467;top:5436;width:352;height:2" coordorigin="9467,5436" coordsize="352,0" path="m9467,5436l9819,5436e" filled="f" stroked="t" strokeweight=".469586pt" strokecolor="#4B4B4B">
                <v:path arrowok="t"/>
              </v:shape>
            </v:group>
            <v:group style="position:absolute;left:2432;top:5393;width:2;height:299" coordorigin="2432,5393" coordsize="2,299">
              <v:shape style="position:absolute;left:2432;top:5393;width:2;height:299" coordorigin="2432,5393" coordsize="0,299" path="m2432,5692l2432,5393e" filled="f" stroked="t" strokeweight=".469586pt" strokecolor="#444444">
                <v:path arrowok="t"/>
              </v:shape>
            </v:group>
            <v:group style="position:absolute;left:4738;top:5675;width:4452;height:2" coordorigin="4738,5675" coordsize="4452,2">
              <v:shape style="position:absolute;left:4738;top:5675;width:4452;height:2" coordorigin="4738,5675" coordsize="4452,0" path="m4738,5675l9190,5675e" filled="f" stroked="t" strokeweight=".704379pt" strokecolor="#646464">
                <v:path arrowok="t"/>
              </v:shape>
            </v:group>
            <v:group style="position:absolute;left:9115;top:5678;width:409;height:2" coordorigin="9115,5678" coordsize="409,2">
              <v:shape style="position:absolute;left:9115;top:5678;width:409;height:2" coordorigin="9115,5678" coordsize="409,0" path="m9115,5678l9523,5678e" filled="f" stroked="t" strokeweight=".469586pt" strokecolor="#606060">
                <v:path arrowok="t"/>
              </v:shape>
            </v:group>
            <v:group style="position:absolute;left:9467;top:5680;width:2080;height:2" coordorigin="9467,5680" coordsize="2080,2">
              <v:shape style="position:absolute;left:9467;top:5680;width:2080;height:2" coordorigin="9467,5680" coordsize="2080,0" path="m9467,5680l11547,5680e" filled="f" stroked="t" strokeweight=".704379pt" strokecolor="#606060">
                <v:path arrowok="t"/>
              </v:shape>
            </v:group>
            <v:group style="position:absolute;left:2432;top:5635;width:2;height:1006" coordorigin="2432,5635" coordsize="2,1006">
              <v:shape style="position:absolute;left:2432;top:5635;width:2;height:1006" coordorigin="2432,5635" coordsize="0,1006" path="m2432,6641l2432,5635e" filled="f" stroked="t" strokeweight=".704379pt" strokecolor="#5B5B5B">
                <v:path arrowok="t"/>
              </v:shape>
            </v:group>
            <v:group style="position:absolute;left:2423;top:5915;width:9129;height:2" coordorigin="2423,5915" coordsize="9129,2">
              <v:shape style="position:absolute;left:2423;top:5915;width:9129;height:2" coordorigin="2423,5915" coordsize="9129,0" path="m2423,5915l11552,5915e" filled="f" stroked="t" strokeweight=".704379pt" strokecolor="#646464">
                <v:path arrowok="t"/>
              </v:shape>
            </v:group>
            <v:group style="position:absolute;left:540;top:6148;width:4236;height:2" coordorigin="540,6148" coordsize="4236,2">
              <v:shape style="position:absolute;left:540;top:6148;width:4236;height:2" coordorigin="540,6148" coordsize="4236,0" path="m540,6148l4776,6148e" filled="f" stroked="t" strokeweight=".704379pt" strokecolor="#646464">
                <v:path arrowok="t"/>
              </v:shape>
            </v:group>
            <v:group style="position:absolute;left:4691;top:6152;width:2545;height:2" coordorigin="4691,6152" coordsize="2545,2">
              <v:shape style="position:absolute;left:4691;top:6152;width:2545;height:2" coordorigin="4691,6152" coordsize="2545,0" path="m4691,6152l7236,6152e" filled="f" stroked="t" strokeweight=".469586pt" strokecolor="#575757">
                <v:path arrowok="t"/>
              </v:shape>
            </v:group>
            <v:group style="position:absolute;left:7180;top:6157;width:1911;height:2" coordorigin="7180,6157" coordsize="1911,2">
              <v:shape style="position:absolute;left:7180;top:6157;width:1911;height:2" coordorigin="7180,6157" coordsize="1911,0" path="m7180,6157l9091,6157e" filled="f" stroked="t" strokeweight=".704379pt" strokecolor="#606060">
                <v:path arrowok="t"/>
              </v:shape>
            </v:group>
            <v:group style="position:absolute;left:9035;top:6157;width:136;height:2" coordorigin="9035,6157" coordsize="136,2">
              <v:shape style="position:absolute;left:9035;top:6157;width:136;height:2" coordorigin="9035,6157" coordsize="136,0" path="m9035,6157l9171,6157e" filled="f" stroked="t" strokeweight=".469586pt" strokecolor="#4F4F4F">
                <v:path arrowok="t"/>
              </v:shape>
            </v:group>
            <v:group style="position:absolute;left:9115;top:6157;width:409;height:2" coordorigin="9115,6157" coordsize="409,2">
              <v:shape style="position:absolute;left:9115;top:6157;width:409;height:2" coordorigin="9115,6157" coordsize="409,0" path="m9115,6157l9523,6157e" filled="f" stroked="t" strokeweight=".939172pt" strokecolor="#6B6B6B">
                <v:path arrowok="t"/>
              </v:shape>
            </v:group>
            <v:group style="position:absolute;left:9467;top:6157;width:352;height:2" coordorigin="9467,6157" coordsize="352,2">
              <v:shape style="position:absolute;left:9467;top:6157;width:352;height:2" coordorigin="9467,6157" coordsize="352,0" path="m9467,6157l9819,6157e" filled="f" stroked="t" strokeweight=".469586pt" strokecolor="#4B4B4B">
                <v:path arrowok="t"/>
              </v:shape>
            </v:group>
            <v:group style="position:absolute;left:9763;top:6157;width:1789;height:2" coordorigin="9763,6157" coordsize="1789,2">
              <v:shape style="position:absolute;left:9763;top:6157;width:1789;height:2" coordorigin="9763,6157" coordsize="1789,0" path="m9763,6157l11552,6157e" filled="f" stroked="t" strokeweight=".704379pt" strokecolor="#606060">
                <v:path arrowok="t"/>
              </v:shape>
            </v:group>
            <v:group style="position:absolute;left:4743;top:6105;width:2;height:769" coordorigin="4743,6105" coordsize="2,769">
              <v:shape style="position:absolute;left:4743;top:6105;width:2;height:769" coordorigin="4743,6105" coordsize="0,769" path="m4743,6874l4743,6105e" filled="f" stroked="t" strokeweight=".704379pt" strokecolor="#545454">
                <v:path arrowok="t"/>
              </v:shape>
            </v:group>
            <v:group style="position:absolute;left:7570;top:6133;width:2;height:731" coordorigin="7570,6133" coordsize="2,731">
              <v:shape style="position:absolute;left:7570;top:6133;width:2;height:731" coordorigin="7570,6133" coordsize="0,731" path="m7570,6864l7570,6133e" filled="f" stroked="t" strokeweight=".234793pt" strokecolor="#383838">
                <v:path arrowok="t"/>
              </v:shape>
            </v:group>
            <v:group style="position:absolute;left:11542;top:6105;width:2;height:356" coordorigin="11542,6105" coordsize="2,356">
              <v:shape style="position:absolute;left:11542;top:6105;width:2;height:356" coordorigin="11542,6105" coordsize="0,356" path="m11542,6461l11542,6105e" filled="f" stroked="t" strokeweight=".469586pt" strokecolor="#4F4F4F">
                <v:path arrowok="t"/>
              </v:shape>
            </v:group>
            <v:group style="position:absolute;left:2428;top:6627;width:9124;height:2" coordorigin="2428,6627" coordsize="9124,2">
              <v:shape style="position:absolute;left:2428;top:6627;width:9124;height:2" coordorigin="2428,6627" coordsize="9124,0" path="m2428,6627l11552,6627e" filled="f" stroked="t" strokeweight=".704379pt" strokecolor="#606060">
                <v:path arrowok="t"/>
              </v:shape>
            </v:group>
            <v:group style="position:absolute;left:11542;top:6404;width:2;height:1600" coordorigin="11542,6404" coordsize="2,1600">
              <v:shape style="position:absolute;left:11542;top:6404;width:2;height:1600" coordorigin="11542,6404" coordsize="0,1600" path="m11542,8004l11542,6404e" filled="f" stroked="t" strokeweight=".704379pt" strokecolor="#606060">
                <v:path arrowok="t"/>
              </v:shape>
            </v:group>
            <v:group style="position:absolute;left:2432;top:6584;width:2;height:299" coordorigin="2432,6584" coordsize="2,299">
              <v:shape style="position:absolute;left:2432;top:6584;width:2;height:299" coordorigin="2432,6584" coordsize="0,299" path="m2432,6883l2432,6584e" filled="f" stroked="t" strokeweight=".469586pt" strokecolor="#3B3B3B">
                <v:path arrowok="t"/>
              </v:shape>
            </v:group>
            <v:group style="position:absolute;left:2423;top:6867;width:9124;height:2" coordorigin="2423,6867" coordsize="9124,2">
              <v:shape style="position:absolute;left:2423;top:6867;width:9124;height:2" coordorigin="2423,6867" coordsize="9124,0" path="m2423,6867l11547,6867e" filled="f" stroked="t" strokeweight=".704379pt" strokecolor="#606060">
                <v:path arrowok="t"/>
              </v:shape>
            </v:group>
            <v:group style="position:absolute;left:549;top:7102;width:8974;height:2" coordorigin="549,7102" coordsize="8974,2">
              <v:shape style="position:absolute;left:549;top:7102;width:8974;height:2" coordorigin="549,7102" coordsize="8974,0" path="m549,7102l9523,7102e" filled="f" stroked="t" strokeweight=".704379pt" strokecolor="#777777">
                <v:path arrowok="t"/>
              </v:shape>
            </v:group>
            <v:group style="position:absolute;left:2432;top:6826;width:2;height:1035" coordorigin="2432,6826" coordsize="2,1035">
              <v:shape style="position:absolute;left:2432;top:6826;width:2;height:1035" coordorigin="2432,6826" coordsize="0,1035" path="m2432,7861l2432,6826e" filled="f" stroked="t" strokeweight=".704379pt" strokecolor="#575757">
                <v:path arrowok="t"/>
              </v:shape>
            </v:group>
            <v:group style="position:absolute;left:9467;top:7107;width:352;height:2" coordorigin="9467,7107" coordsize="352,2">
              <v:shape style="position:absolute;left:9467;top:7107;width:352;height:2" coordorigin="9467,7107" coordsize="352,0" path="m9467,7107l9819,7107e" filled="f" stroked="t" strokeweight=".469586pt" strokecolor="#676767">
                <v:path arrowok="t"/>
              </v:shape>
            </v:group>
            <v:group style="position:absolute;left:9763;top:7107;width:1789;height:2" coordorigin="9763,7107" coordsize="1789,2">
              <v:shape style="position:absolute;left:9763;top:7107;width:1789;height:2" coordorigin="9763,7107" coordsize="1789,0" path="m9763,7107l11552,7107e" filled="f" stroked="t" strokeweight=".704379pt" strokecolor="#777777">
                <v:path arrowok="t"/>
              </v:shape>
            </v:group>
            <v:group style="position:absolute;left:531;top:7572;width:6114;height:2" coordorigin="531,7572" coordsize="6114,2">
              <v:shape style="position:absolute;left:531;top:7572;width:6114;height:2" coordorigin="531,7572" coordsize="6114,0" path="m531,7572l6645,7572e" filled="f" stroked="t" strokeweight=".704379pt" strokecolor="#606060">
                <v:path arrowok="t"/>
              </v:shape>
            </v:group>
            <v:group style="position:absolute;left:6588;top:7572;width:230;height:2" coordorigin="6588,7572" coordsize="230,2">
              <v:shape style="position:absolute;left:6588;top:7572;width:230;height:2" coordorigin="6588,7572" coordsize="230,0" path="m6588,7572l6818,7572e" filled="f" stroked="t" strokeweight=".469586pt" strokecolor="#444444">
                <v:path arrowok="t"/>
              </v:shape>
            </v:group>
            <v:group style="position:absolute;left:6762;top:7574;width:4794;height:2" coordorigin="6762,7574" coordsize="4794,2">
              <v:shape style="position:absolute;left:6762;top:7574;width:4794;height:2" coordorigin="6762,7574" coordsize="4794,0" path="m6762,7574l11557,7574e" filled="f" stroked="t" strokeweight=".704379pt" strokecolor="#646464">
                <v:path arrowok="t"/>
              </v:shape>
            </v:group>
            <v:group style="position:absolute;left:4738;top:7809;width:6814;height:2" coordorigin="4738,7809" coordsize="6814,2">
              <v:shape style="position:absolute;left:4738;top:7809;width:6814;height:2" coordorigin="4738,7809" coordsize="6814,0" path="m4738,7809l11552,7809e" filled="f" stroked="t" strokeweight=".704379pt" strokecolor="#606060">
                <v:path arrowok="t"/>
              </v:shape>
            </v:group>
            <v:group style="position:absolute;left:9035;top:7809;width:136;height:2" coordorigin="9035,7809" coordsize="136,2">
              <v:shape style="position:absolute;left:9035;top:7809;width:136;height:2" coordorigin="9035,7809" coordsize="136,0" path="m9035,7809l9171,7809e" filled="f" stroked="t" strokeweight=".469586pt" strokecolor="#4B4B4F">
                <v:path arrowok="t"/>
              </v:shape>
            </v:group>
            <v:group style="position:absolute;left:2432;top:7790;width:2;height:275" coordorigin="2432,7790" coordsize="2,275">
              <v:shape style="position:absolute;left:2432;top:7790;width:2;height:275" coordorigin="2432,7790" coordsize="0,275" path="m2432,8065l2432,7790e" filled="f" stroked="t" strokeweight=".469586pt" strokecolor="#444444">
                <v:path arrowok="t"/>
              </v:shape>
            </v:group>
            <v:group style="position:absolute;left:4738;top:8046;width:6814;height:2" coordorigin="4738,8046" coordsize="6814,2">
              <v:shape style="position:absolute;left:4738;top:8046;width:6814;height:2" coordorigin="4738,8046" coordsize="6814,0" path="m4738,8046l11552,8046e" filled="f" stroked="t" strokeweight=".704379pt" strokecolor="#5B5B5B">
                <v:path arrowok="t"/>
              </v:shape>
            </v:group>
            <v:group style="position:absolute;left:9467;top:8046;width:352;height:2" coordorigin="9467,8046" coordsize="352,2">
              <v:shape style="position:absolute;left:9467;top:8046;width:352;height:2" coordorigin="9467,8046" coordsize="352,0" path="m9467,8046l9819,8046e" filled="f" stroked="t" strokeweight=".469586pt" strokecolor="#4F4F4F">
                <v:path arrowok="t"/>
              </v:shape>
            </v:group>
            <v:group style="position:absolute;left:554;top:8286;width:6091;height:2" coordorigin="554,8286" coordsize="6091,2">
              <v:shape style="position:absolute;left:554;top:8286;width:6091;height:2" coordorigin="554,8286" coordsize="6091,0" path="m554,8286l6645,8286e" filled="f" stroked="t" strokeweight=".704379pt" strokecolor="#646464">
                <v:path arrowok="t"/>
              </v:shape>
            </v:group>
            <v:group style="position:absolute;left:4745;top:7567;width:2;height:731" coordorigin="4745,7567" coordsize="2,731">
              <v:shape style="position:absolute;left:4745;top:7567;width:2;height:731" coordorigin="4745,7567" coordsize="0,731" path="m4745,8298l4745,7567e" filled="f" stroked="t" strokeweight=".939172pt" strokecolor="#575757">
                <v:path arrowok="t"/>
              </v:shape>
            </v:group>
            <v:group style="position:absolute;left:6588;top:8284;width:230;height:2" coordorigin="6588,8284" coordsize="230,2">
              <v:shape style="position:absolute;left:6588;top:8284;width:230;height:2" coordorigin="6588,8284" coordsize="230,0" path="m6588,8284l6818,8284e" filled="f" stroked="t" strokeweight=".469586pt" strokecolor="#484848">
                <v:path arrowok="t"/>
              </v:shape>
            </v:group>
            <v:group style="position:absolute;left:6762;top:8286;width:4794;height:2" coordorigin="6762,8286" coordsize="4794,2">
              <v:shape style="position:absolute;left:6762;top:8286;width:4794;height:2" coordorigin="6762,8286" coordsize="4794,0" path="m6762,8286l11557,8286e" filled="f" stroked="t" strokeweight=".704379pt" strokecolor="#606060">
                <v:path arrowok="t"/>
              </v:shape>
            </v:group>
            <v:group style="position:absolute;left:2430;top:8009;width:2;height:3261" coordorigin="2430,8009" coordsize="2,3261">
              <v:shape style="position:absolute;left:2430;top:8009;width:2;height:3261" coordorigin="2430,8009" coordsize="0,3261" path="m2430,11270l2430,8009e" filled="f" stroked="t" strokeweight=".704379pt" strokecolor="#5B5B5B">
                <v:path arrowok="t"/>
              </v:shape>
            </v:group>
            <v:group style="position:absolute;left:549;top:9084;width:6095;height:2" coordorigin="549,9084" coordsize="6095,2">
              <v:shape style="position:absolute;left:549;top:9084;width:6095;height:2" coordorigin="549,9084" coordsize="6095,0" path="m549,9084l6645,9084e" filled="f" stroked="t" strokeweight=".704379pt" strokecolor="#606060">
                <v:path arrowok="t"/>
              </v:shape>
            </v:group>
            <v:group style="position:absolute;left:6588;top:9081;width:230;height:2" coordorigin="6588,9081" coordsize="230,2">
              <v:shape style="position:absolute;left:6588;top:9081;width:230;height:2" coordorigin="6588,9081" coordsize="230,0" path="m6588,9081l6818,9081e" filled="f" stroked="t" strokeweight=".469586pt" strokecolor="#484848">
                <v:path arrowok="t"/>
              </v:shape>
            </v:group>
            <v:group style="position:absolute;left:6762;top:9084;width:2329;height:2" coordorigin="6762,9084" coordsize="2329,2">
              <v:shape style="position:absolute;left:6762;top:9084;width:2329;height:2" coordorigin="6762,9084" coordsize="2329,0" path="m6762,9084l9091,9084e" filled="f" stroked="t" strokeweight=".704379pt" strokecolor="#646464">
                <v:path arrowok="t"/>
              </v:shape>
            </v:group>
            <v:group style="position:absolute;left:9035;top:9081;width:136;height:2" coordorigin="9035,9081" coordsize="136,2">
              <v:shape style="position:absolute;left:9035;top:9081;width:136;height:2" coordorigin="9035,9081" coordsize="136,0" path="m9035,9081l9171,9081e" filled="f" stroked="t" strokeweight=".469586pt" strokecolor="#4B4B4B">
                <v:path arrowok="t"/>
              </v:shape>
            </v:group>
            <v:group style="position:absolute;left:9115;top:9081;width:2437;height:2" coordorigin="9115,9081" coordsize="2437,2">
              <v:shape style="position:absolute;left:9115;top:9081;width:2437;height:2" coordorigin="9115,9081" coordsize="2437,0" path="m9115,9081l11552,9081e" filled="f" stroked="t" strokeweight=".704379pt" strokecolor="#606060">
                <v:path arrowok="t"/>
              </v:shape>
            </v:group>
            <v:group style="position:absolute;left:11545;top:9039;width:2;height:1367" coordorigin="11545,9039" coordsize="2,1367">
              <v:shape style="position:absolute;left:11545;top:9039;width:2;height:1367" coordorigin="11545,9039" coordsize="0,1367" path="m11545,10406l11545,9039e" filled="f" stroked="t" strokeweight=".704379pt" strokecolor="#646464">
                <v:path arrowok="t"/>
              </v:shape>
            </v:group>
            <v:group style="position:absolute;left:554;top:10014;width:10998;height:2" coordorigin="554,10014" coordsize="10998,2">
              <v:shape style="position:absolute;left:554;top:10014;width:10998;height:2" coordorigin="554,10014" coordsize="10998,0" path="m554,10014l11552,10014e" filled="f" stroked="t" strokeweight=".704379pt" strokecolor="#606060">
                <v:path arrowok="t"/>
              </v:shape>
            </v:group>
            <v:group style="position:absolute;left:6588;top:10014;width:230;height:2" coordorigin="6588,10014" coordsize="230,2">
              <v:shape style="position:absolute;left:6588;top:10014;width:230;height:2" coordorigin="6588,10014" coordsize="230,0" path="m6588,10014l6818,10014e" filled="f" stroked="t" strokeweight=".469586pt" strokecolor="#484848">
                <v:path arrowok="t"/>
              </v:shape>
            </v:group>
            <v:group style="position:absolute;left:9763;top:10017;width:216;height:2" coordorigin="9763,10017" coordsize="216,2">
              <v:shape style="position:absolute;left:9763;top:10017;width:216;height:2" coordorigin="9763,10017" coordsize="216,0" path="m9763,10017l9979,10017e" filled="f" stroked="t" strokeweight=".469586pt" strokecolor="#4F4F4F">
                <v:path arrowok="t"/>
              </v:shape>
            </v:group>
            <v:group style="position:absolute;left:549;top:10254;width:3156;height:2" coordorigin="549,10254" coordsize="3156,2">
              <v:shape style="position:absolute;left:549;top:10254;width:3156;height:2" coordorigin="549,10254" coordsize="3156,0" path="m549,10254l3705,10254e" filled="f" stroked="t" strokeweight=".704379pt" strokecolor="#5B5B5B">
                <v:path arrowok="t"/>
              </v:shape>
            </v:group>
            <v:group style="position:absolute;left:3649;top:10254;width:6170;height:2" coordorigin="3649,10254" coordsize="6170,2">
              <v:shape style="position:absolute;left:3649;top:10254;width:6170;height:2" coordorigin="3649,10254" coordsize="6170,0" path="m3649,10254l9819,10254e" filled="f" stroked="t" strokeweight=".704379pt" strokecolor="#606060">
                <v:path arrowok="t"/>
              </v:shape>
            </v:group>
            <v:group style="position:absolute;left:9763;top:10254;width:216;height:2" coordorigin="9763,10254" coordsize="216,2">
              <v:shape style="position:absolute;left:9763;top:10254;width:216;height:2" coordorigin="9763,10254" coordsize="216,0" path="m9763,10254l9979,10254e" filled="f" stroked="t" strokeweight=".469586pt" strokecolor="#48484B">
                <v:path arrowok="t"/>
              </v:shape>
            </v:group>
            <v:group style="position:absolute;left:9922;top:10254;width:1629;height:2" coordorigin="9922,10254" coordsize="1629,2">
              <v:shape style="position:absolute;left:9922;top:10254;width:1629;height:2" coordorigin="9922,10254" coordsize="1629,0" path="m9922,10254l11552,10254e" filled="f" stroked="t" strokeweight=".704379pt" strokecolor="#676767">
                <v:path arrowok="t"/>
              </v:shape>
            </v:group>
            <v:group style="position:absolute;left:545;top:10494;width:11002;height:2" coordorigin="545,10494" coordsize="11002,2">
              <v:shape style="position:absolute;left:545;top:10494;width:11002;height:2" coordorigin="545,10494" coordsize="11002,0" path="m545,10494l11547,10494e" filled="f" stroked="t" strokeweight=".704379pt" strokecolor="#646464">
                <v:path arrowok="t"/>
              </v:shape>
            </v:group>
            <v:group style="position:absolute;left:11540;top:10449;width:2;height:318" coordorigin="11540,10449" coordsize="2,318">
              <v:shape style="position:absolute;left:11540;top:10449;width:2;height:318" coordorigin="11540,10449" coordsize="0,318" path="m11540,10767l11540,10449e" filled="f" stroked="t" strokeweight=".469586pt" strokecolor="#5B5B5B">
                <v:path arrowok="t"/>
              </v:shape>
            </v:group>
            <v:group style="position:absolute;left:841;top:10968;width:8683;height:2" coordorigin="841,10968" coordsize="8683,2">
              <v:shape style="position:absolute;left:841;top:10968;width:8683;height:2" coordorigin="841,10968" coordsize="8683,0" path="m841,10968l9523,10968e" filled="f" stroked="t" strokeweight=".704379pt" strokecolor="#676767">
                <v:path arrowok="t"/>
              </v:shape>
            </v:group>
            <v:group style="position:absolute;left:9467;top:10971;width:352;height:2" coordorigin="9467,10971" coordsize="352,2">
              <v:shape style="position:absolute;left:9467;top:10971;width:352;height:2" coordorigin="9467,10971" coordsize="352,0" path="m9467,10971l9819,10971e" filled="f" stroked="t" strokeweight=".469586pt" strokecolor="#4B4B4B">
                <v:path arrowok="t"/>
              </v:shape>
            </v:group>
            <v:group style="position:absolute;left:9763;top:10971;width:1789;height:2" coordorigin="9763,10971" coordsize="1789,2">
              <v:shape style="position:absolute;left:9763;top:10971;width:1789;height:2" coordorigin="9763,10971" coordsize="1789,0" path="m9763,10971l11552,10971e" filled="f" stroked="t" strokeweight=".704379pt" strokecolor="#676767">
                <v:path arrowok="t"/>
              </v:shape>
            </v:group>
            <v:group style="position:absolute;left:535;top:11208;width:4743;height:2" coordorigin="535,11208" coordsize="4743,2">
              <v:shape style="position:absolute;left:535;top:11208;width:4743;height:2" coordorigin="535,11208" coordsize="4743,0" path="m535,11208l5278,11208e" filled="f" stroked="t" strokeweight=".704379pt" strokecolor="#646464">
                <v:path arrowok="t"/>
              </v:shape>
            </v:group>
            <v:group style="position:absolute;left:5222;top:11208;width:310;height:2" coordorigin="5222,11208" coordsize="310,2">
              <v:shape style="position:absolute;left:5222;top:11208;width:310;height:2" coordorigin="5222,11208" coordsize="310,0" path="m5222,11208l5532,11208e" filled="f" stroked="t" strokeweight=".469586pt" strokecolor="#3B3B3B">
                <v:path arrowok="t"/>
              </v:shape>
            </v:group>
            <v:group style="position:absolute;left:5475;top:11206;width:4048;height:2" coordorigin="5475,11206" coordsize="4048,2">
              <v:shape style="position:absolute;left:5475;top:11206;width:4048;height:2" coordorigin="5475,11206" coordsize="4048,0" path="m5475,11206l9523,11206e" filled="f" stroked="t" strokeweight=".704379pt" strokecolor="#646464">
                <v:path arrowok="t"/>
              </v:shape>
            </v:group>
            <v:group style="position:absolute;left:9467;top:11208;width:352;height:2" coordorigin="9467,11208" coordsize="352,2">
              <v:shape style="position:absolute;left:9467;top:11208;width:352;height:2" coordorigin="9467,11208" coordsize="352,0" path="m9467,11208l9819,11208e" filled="f" stroked="t" strokeweight=".469586pt" strokecolor="#484848">
                <v:path arrowok="t"/>
              </v:shape>
            </v:group>
            <v:group style="position:absolute;left:9763;top:11208;width:1784;height:2" coordorigin="9763,11208" coordsize="1784,2">
              <v:shape style="position:absolute;left:9763;top:11208;width:1784;height:2" coordorigin="9763,11208" coordsize="1784,0" path="m9763,11208l11547,11208e" filled="f" stroked="t" strokeweight=".704379pt" strokecolor="#606060">
                <v:path arrowok="t"/>
              </v:shape>
            </v:group>
            <v:group style="position:absolute;left:11542;top:10952;width:2;height:299" coordorigin="11542,10952" coordsize="2,299">
              <v:shape style="position:absolute;left:11542;top:10952;width:2;height:299" coordorigin="11542,10952" coordsize="0,299" path="m11542,11251l11542,10952e" filled="f" stroked="t" strokeweight=".469586pt" strokecolor="#4F4F4F">
                <v:path arrowok="t"/>
              </v:shape>
            </v:group>
            <v:group style="position:absolute;left:535;top:11448;width:6109;height:2" coordorigin="535,11448" coordsize="6109,2">
              <v:shape style="position:absolute;left:535;top:11448;width:6109;height:2" coordorigin="535,11448" coordsize="6109,0" path="m535,11448l6645,11448e" filled="f" stroked="t" strokeweight=".704379pt" strokecolor="#646464">
                <v:path arrowok="t"/>
              </v:shape>
            </v:group>
            <v:group style="position:absolute;left:1357;top:11199;width:2;height:275" coordorigin="1357,11199" coordsize="2,275">
              <v:shape style="position:absolute;left:1357;top:11199;width:2;height:275" coordorigin="1357,11199" coordsize="0,275" path="m1357,11474l1357,11199e" filled="f" stroked="t" strokeweight=".469586pt" strokecolor="#444444">
                <v:path arrowok="t"/>
              </v:shape>
            </v:group>
            <v:group style="position:absolute;left:1843;top:11203;width:2;height:271" coordorigin="1843,11203" coordsize="2,271">
              <v:shape style="position:absolute;left:1843;top:11203;width:2;height:271" coordorigin="1843,11203" coordsize="0,271" path="m1843,11474l1843,11203e" filled="f" stroked="t" strokeweight=".469586pt" strokecolor="#3F3F3F">
                <v:path arrowok="t"/>
              </v:shape>
            </v:group>
            <v:group style="position:absolute;left:2428;top:11146;width:2;height:328" coordorigin="2428,11146" coordsize="2,328">
              <v:shape style="position:absolute;left:2428;top:11146;width:2;height:328" coordorigin="2428,11146" coordsize="0,328" path="m2428,11474l2428,11146e" filled="f" stroked="t" strokeweight=".704379pt" strokecolor="#4F4F4F">
                <v:path arrowok="t"/>
              </v:shape>
            </v:group>
            <v:group style="position:absolute;left:6588;top:11445;width:230;height:2" coordorigin="6588,11445" coordsize="230,2">
              <v:shape style="position:absolute;left:6588;top:11445;width:230;height:2" coordorigin="6588,11445" coordsize="230,0" path="m6588,11445l6818,11445e" filled="f" stroked="t" strokeweight=".469586pt" strokecolor="#484848">
                <v:path arrowok="t"/>
              </v:shape>
            </v:group>
            <v:group style="position:absolute;left:6762;top:11448;width:4790;height:2" coordorigin="6762,11448" coordsize="4790,2">
              <v:shape style="position:absolute;left:6762;top:11448;width:4790;height:2" coordorigin="6762,11448" coordsize="4790,0" path="m6762,11448l11552,11448e" filled="f" stroked="t" strokeweight=".704379pt" strokecolor="#646464">
                <v:path arrowok="t"/>
              </v:shape>
            </v:group>
            <v:group style="position:absolute;left:1841;top:11360;width:2;height:826" coordorigin="1841,11360" coordsize="2,826">
              <v:shape style="position:absolute;left:1841;top:11360;width:2;height:826" coordorigin="1841,11360" coordsize="0,826" path="m1841,12186l1841,11360e" filled="f" stroked="t" strokeweight=".704379pt" strokecolor="#545454">
                <v:path arrowok="t"/>
              </v:shape>
            </v:group>
            <v:group style="position:absolute;left:7220;top:11203;width:2;height:1676" coordorigin="7220,11203" coordsize="2,1676">
              <v:shape style="position:absolute;left:7220;top:11203;width:2;height:1676" coordorigin="7220,11203" coordsize="0,1676" path="m7220,12879l7220,11203e" filled="f" stroked="t" strokeweight=".704379pt" strokecolor="#575757">
                <v:path arrowok="t"/>
              </v:shape>
            </v:group>
            <v:group style="position:absolute;left:1841;top:12129;width:2;height:275" coordorigin="1841,12129" coordsize="2,275">
              <v:shape style="position:absolute;left:1841;top:12129;width:2;height:275" coordorigin="1841,12129" coordsize="0,275" path="m1841,12404l1841,12129e" filled="f" stroked="t" strokeweight=".469586pt" strokecolor="#484848">
                <v:path arrowok="t"/>
              </v:shape>
            </v:group>
            <v:group style="position:absolute;left:1841;top:12347;width:2;height:337" coordorigin="1841,12347" coordsize="2,337">
              <v:shape style="position:absolute;left:1841;top:12347;width:2;height:337" coordorigin="1841,12347" coordsize="0,337" path="m1841,12685l1841,12347e" filled="f" stroked="t" strokeweight=".939172pt" strokecolor="#5B5B5B">
                <v:path arrowok="t"/>
              </v:shape>
            </v:group>
            <v:group style="position:absolute;left:1841;top:12628;width:2;height:252" coordorigin="1841,12628" coordsize="2,252">
              <v:shape style="position:absolute;left:1841;top:12628;width:2;height:252" coordorigin="1841,12628" coordsize="0,252" path="m1841,12879l1841,12628e" filled="f" stroked="t" strokeweight=".469586pt" strokecolor="#2F2F2F">
                <v:path arrowok="t"/>
              </v:shape>
            </v:group>
            <v:group style="position:absolute;left:1841;top:12822;width:2;height:570" coordorigin="1841,12822" coordsize="2,570">
              <v:shape style="position:absolute;left:1841;top:12822;width:2;height:570" coordorigin="1841,12822" coordsize="0,570" path="m1841,13392l1841,12822e" filled="f" stroked="t" strokeweight=".704379pt" strokecolor="#606060">
                <v:path arrowok="t"/>
              </v:shape>
            </v:group>
            <v:group style="position:absolute;left:2425;top:11403;width:2;height:1790" coordorigin="2425,11403" coordsize="2,1790">
              <v:shape style="position:absolute;left:2425;top:11403;width:2;height:1790" coordorigin="2425,11403" coordsize="0,1790" path="m2425,13192l2425,11403e" filled="f" stroked="t" strokeweight=".704379pt" strokecolor="#57575B">
                <v:path arrowok="t"/>
              </v:shape>
            </v:group>
            <v:group style="position:absolute;left:7222;top:12822;width:2;height:214" coordorigin="7222,12822" coordsize="2,214">
              <v:shape style="position:absolute;left:7222;top:12822;width:2;height:214" coordorigin="7222,12822" coordsize="0,214" path="m7222,13036l7222,12822e" filled="f" stroked="t" strokeweight=".469586pt" strokecolor="#444444">
                <v:path arrowok="t"/>
              </v:shape>
            </v:group>
            <v:group style="position:absolute;left:1355;top:11403;width:2;height:2336" coordorigin="1355,11403" coordsize="2,2336">
              <v:shape style="position:absolute;left:1355;top:11403;width:2;height:2336" coordorigin="1355,11403" coordsize="0,2336" path="m1355,13738l1355,11403e" filled="f" stroked="t" strokeweight=".704379pt" strokecolor="#5B5B5B">
                <v:path arrowok="t"/>
              </v:shape>
            </v:group>
            <v:group style="position:absolute;left:7222;top:12979;width:2;height:427" coordorigin="7222,12979" coordsize="2,427">
              <v:shape style="position:absolute;left:7222;top:12979;width:2;height:427" coordorigin="7222,12979" coordsize="0,427" path="m7222,13406l7222,12979e" filled="f" stroked="t" strokeweight=".704379pt" strokecolor="#606060">
                <v:path arrowok="t"/>
              </v:shape>
            </v:group>
            <v:group style="position:absolute;left:535;top:13359;width:362;height:2" coordorigin="535,13359" coordsize="362,2">
              <v:shape style="position:absolute;left:535;top:13359;width:362;height:2" coordorigin="535,13359" coordsize="362,0" path="m535,13359l897,13359e" filled="f" stroked="t" strokeweight=".234793pt" strokecolor="#000000">
                <v:path arrowok="t"/>
              </v:shape>
            </v:group>
            <v:group style="position:absolute;left:897;top:13359;width:455;height:2" coordorigin="897,13359" coordsize="455,2">
              <v:shape style="position:absolute;left:897;top:13359;width:455;height:2" coordorigin="897,13359" coordsize="455,0" path="m897,13359l1352,13359e" filled="f" stroked="t" strokeweight=".234793pt" strokecolor="#3F3F3F">
                <v:path arrowok="t"/>
              </v:shape>
            </v:group>
            <v:group style="position:absolute;left:1338;top:13359;width:498;height:2" coordorigin="1338,13359" coordsize="498,2">
              <v:shape style="position:absolute;left:1338;top:13359;width:498;height:2" coordorigin="1338,13359" coordsize="498,0" path="m1338,13359l1836,13359e" filled="f" stroked="t" strokeweight=".234793pt" strokecolor="#5B5B5B">
                <v:path arrowok="t"/>
              </v:shape>
            </v:group>
            <v:group style="position:absolute;left:1822;top:13359;width:606;height:2" coordorigin="1822,13359" coordsize="606,2">
              <v:shape style="position:absolute;left:1822;top:13359;width:606;height:2" coordorigin="1822,13359" coordsize="606,0" path="m1822,13359l2428,13359e" filled="f" stroked="t" strokeweight=".234793pt" strokecolor="#383838">
                <v:path arrowok="t"/>
              </v:shape>
            </v:group>
            <v:group style="position:absolute;left:2425;top:13135;width:2;height:256" coordorigin="2425,13135" coordsize="2,256">
              <v:shape style="position:absolute;left:2425;top:13135;width:2;height:256" coordorigin="2425,13135" coordsize="0,256" path="m2425,13392l2425,13135e" filled="f" stroked="t" strokeweight=".469586pt" strokecolor="#3F3F3F">
                <v:path arrowok="t"/>
              </v:shape>
            </v:group>
            <v:group style="position:absolute;left:1841;top:13330;width:2;height:294" coordorigin="1841,13330" coordsize="2,294">
              <v:shape style="position:absolute;left:1841;top:13330;width:2;height:294" coordorigin="1841,13330" coordsize="0,294" path="m1841,13624l1841,13330e" filled="f" stroked="t" strokeweight=".469586pt" strokecolor="#484848">
                <v:path arrowok="t"/>
              </v:shape>
            </v:group>
            <v:group style="position:absolute;left:2423;top:13330;width:2;height:1044" coordorigin="2423,13330" coordsize="2,1044">
              <v:shape style="position:absolute;left:2423;top:13330;width:2;height:1044" coordorigin="2423,13330" coordsize="0,1044" path="m2423,14375l2423,13330e" filled="f" stroked="t" strokeweight=".704379pt" strokecolor="#5B5B5B">
                <v:path arrowok="t"/>
              </v:shape>
            </v:group>
            <v:group style="position:absolute;left:7222;top:13330;width:2;height:294" coordorigin="7222,13330" coordsize="2,294">
              <v:shape style="position:absolute;left:7222;top:13330;width:2;height:294" coordorigin="7222,13330" coordsize="0,294" path="m7222,13624l7222,13330e" filled="f" stroked="t" strokeweight=".469586pt" strokecolor="#484848">
                <v:path arrowok="t"/>
              </v:shape>
            </v:group>
            <v:group style="position:absolute;left:1841;top:13530;width:2;height:361" coordorigin="1841,13530" coordsize="2,361">
              <v:shape style="position:absolute;left:1841;top:13530;width:2;height:361" coordorigin="1841,13530" coordsize="0,361" path="m1841,13890l1841,13530e" filled="f" stroked="t" strokeweight=".939172pt" strokecolor="#606060">
                <v:path arrowok="t"/>
              </v:shape>
            </v:group>
            <v:group style="position:absolute;left:1355;top:13681;width:2;height:347" coordorigin="1355,13681" coordsize="2,347">
              <v:shape style="position:absolute;left:1355;top:13681;width:2;height:347" coordorigin="1355,13681" coordsize="0,347" path="m1355,14028l1355,13681e" filled="f" stroked="t" strokeweight=".469586pt" strokecolor="#3F3F3F">
                <v:path arrowok="t"/>
              </v:shape>
            </v:group>
            <v:group style="position:absolute;left:1841;top:13833;width:2;height:271" coordorigin="1841,13833" coordsize="2,271">
              <v:shape style="position:absolute;left:1841;top:13833;width:2;height:271" coordorigin="1841,13833" coordsize="0,271" path="m1841,14104l1841,13833e" filled="f" stroked="t" strokeweight=".469586pt" strokecolor="#3F3F3F">
                <v:path arrowok="t"/>
              </v:shape>
            </v:group>
            <v:group style="position:absolute;left:7220;top:13567;width:2;height:536" coordorigin="7220,13567" coordsize="2,536">
              <v:shape style="position:absolute;left:7220;top:13567;width:2;height:536" coordorigin="7220,13567" coordsize="0,536" path="m7220,14104l7220,13567e" filled="f" stroked="t" strokeweight=".704379pt" strokecolor="#606060">
                <v:path arrowok="t"/>
              </v:shape>
            </v:group>
            <v:group style="position:absolute;left:11545;top:11849;width:2;height:1889" coordorigin="11545,11849" coordsize="2,1889">
              <v:shape style="position:absolute;left:11545;top:11849;width:2;height:1889" coordorigin="11545,11849" coordsize="0,1889" path="m11545,13738l11545,11849e" filled="f" stroked="t" strokeweight=".704379pt" strokecolor="#676767">
                <v:path arrowok="t"/>
              </v:shape>
            </v:group>
            <v:group style="position:absolute;left:11542;top:7529;width:2;height:8649" coordorigin="11542,7529" coordsize="2,8649">
              <v:shape style="position:absolute;left:11542;top:7529;width:2;height:8649" coordorigin="11542,7529" coordsize="0,8649" path="m11542,16178l11542,7529e" filled="f" stroked="t" strokeweight=".704379pt" strokecolor="#646464">
                <v:path arrowok="t"/>
              </v:shape>
            </v:group>
            <v:group style="position:absolute;left:1355;top:13971;width:2;height:2217" coordorigin="1355,13971" coordsize="2,2217">
              <v:shape style="position:absolute;left:1355;top:13971;width:2;height:2217" coordorigin="1355,13971" coordsize="0,2217" path="m1355,16188l1355,13971e" filled="f" stroked="t" strokeweight=".704379pt" strokecolor="#575757">
                <v:path arrowok="t"/>
              </v:shape>
            </v:group>
            <v:group style="position:absolute;left:2425;top:13971;width:2;height:1215" coordorigin="2425,13971" coordsize="2,1215">
              <v:shape style="position:absolute;left:2425;top:13971;width:2;height:1215" coordorigin="2425,13971" coordsize="0,1215" path="m2425,15186l2425,13971e" filled="f" stroked="t" strokeweight=".704379pt" strokecolor="#606060">
                <v:path arrowok="t"/>
              </v:shape>
            </v:group>
            <v:group style="position:absolute;left:7222;top:14047;width:2;height:228" coordorigin="7222,14047" coordsize="2,228">
              <v:shape style="position:absolute;left:7222;top:14047;width:2;height:228" coordorigin="7222,14047" coordsize="0,228" path="m7222,14275l7222,14047e" filled="f" stroked="t" strokeweight=".469586pt" strokecolor="#444444">
                <v:path arrowok="t"/>
              </v:shape>
            </v:group>
            <v:group style="position:absolute;left:11540;top:14218;width:2;height:271" coordorigin="11540,14218" coordsize="2,271">
              <v:shape style="position:absolute;left:11540;top:14218;width:2;height:271" coordorigin="11540,14218" coordsize="0,271" path="m11540,14488l11540,14218e" filled="f" stroked="t" strokeweight=".469586pt" strokecolor="#545454">
                <v:path arrowok="t"/>
              </v:shape>
            </v:group>
            <v:group style="position:absolute;left:7220;top:14218;width:2;height:1965" coordorigin="7220,14218" coordsize="2,1965">
              <v:shape style="position:absolute;left:7220;top:14218;width:2;height:1965" coordorigin="7220,14218" coordsize="0,1965" path="m7220,16183l7220,14218e" filled="f" stroked="t" strokeweight=".704379pt" strokecolor="#606060">
                <v:path arrowok="t"/>
              </v:shape>
            </v:group>
            <v:group style="position:absolute;left:2423;top:15129;width:2;height:361" coordorigin="2423,15129" coordsize="2,361">
              <v:shape style="position:absolute;left:2423;top:15129;width:2;height:361" coordorigin="2423,15129" coordsize="0,361" path="m2423,15490l2423,15129e" filled="f" stroked="t" strokeweight=".469586pt" strokecolor="#484848">
                <v:path arrowok="t"/>
              </v:shape>
            </v:group>
            <v:group style="position:absolute;left:545;top:16183;width:4222;height:2" coordorigin="545,16183" coordsize="4222,2">
              <v:shape style="position:absolute;left:545;top:16183;width:4222;height:2" coordorigin="545,16183" coordsize="4222,0" path="m545,16183l4766,16183e" filled="f" stroked="t" strokeweight=".704379pt" strokecolor="#646464">
                <v:path arrowok="t"/>
              </v:shape>
            </v:group>
            <v:group style="position:absolute;left:1838;top:14047;width:2;height:2136" coordorigin="1838,14047" coordsize="2,2136">
              <v:shape style="position:absolute;left:1838;top:14047;width:2;height:2136" coordorigin="1838,14047" coordsize="0,2136" path="m1838,16183l1838,14047e" filled="f" stroked="t" strokeweight=".704379pt" strokecolor="#5B5B5B">
                <v:path arrowok="t"/>
              </v:shape>
            </v:group>
            <v:group style="position:absolute;left:2423;top:15381;width:2;height:812" coordorigin="2423,15381" coordsize="2,812">
              <v:shape style="position:absolute;left:2423;top:15381;width:2;height:812" coordorigin="2423,15381" coordsize="0,812" path="m2423,16193l2423,15381e" filled="f" stroked="t" strokeweight=".704379pt" strokecolor="#606060">
                <v:path arrowok="t"/>
              </v:shape>
            </v:group>
            <v:group style="position:absolute;left:4710;top:16174;width:6832;height:2" coordorigin="4710,16174" coordsize="6832,2">
              <v:shape style="position:absolute;left:4710;top:16174;width:6832;height:2" coordorigin="4710,16174" coordsize="6832,0" path="m4710,16174l11542,16174e" filled="f" stroked="t" strokeweight=".704379pt" strokecolor="#676767">
                <v:path arrowok="t"/>
              </v:shape>
            </v:group>
            <v:group style="position:absolute;left:9763;top:16169;width:216;height:2" coordorigin="9763,16169" coordsize="216,2">
              <v:shape style="position:absolute;left:9763;top:16169;width:216;height:2" coordorigin="9763,16169" coordsize="216,0" path="m9763,16169l9979,16169e" filled="f" stroked="t" strokeweight=".469586pt" strokecolor="#4F4F4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9"/>
        </w:rPr>
        <w:t>:!alk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8"/>
          <w:szCs w:val="28"/>
          <w:color w:val="858587"/>
          <w:spacing w:val="0"/>
          <w:w w:val="100"/>
          <w:position w:val="0"/>
        </w:rPr>
        <w:t>E.TgünKAYA</w:t>
        <w:tab/>
      </w:r>
      <w:r>
        <w:rPr>
          <w:rFonts w:ascii="Times New Roman" w:hAnsi="Times New Roman" w:cs="Times New Roman" w:eastAsia="Times New Roman"/>
          <w:sz w:val="28"/>
          <w:szCs w:val="28"/>
          <w:color w:val="858587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4"/>
        </w:rPr>
        <w:t>Hüseyi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4"/>
        </w:rPr>
        <w:t>AVCI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5" w:after="0" w:line="172" w:lineRule="exact"/>
        <w:ind w:left="3046" w:right="-20"/>
        <w:jc w:val="left"/>
        <w:rPr>
          <w:rFonts w:ascii="Times New Roman" w:hAnsi="Times New Roman" w:cs="Times New Roman" w:eastAsia="Times New Roman"/>
          <w:sz w:val="61"/>
          <w:szCs w:val="61"/>
        </w:rPr>
      </w:pPr>
      <w:rPr/>
      <w:r>
        <w:rPr>
          <w:rFonts w:ascii="Times New Roman" w:hAnsi="Times New Roman" w:cs="Times New Roman" w:eastAsia="Times New Roman"/>
          <w:sz w:val="61"/>
          <w:szCs w:val="61"/>
          <w:color w:val="343D7C"/>
          <w:spacing w:val="0"/>
          <w:w w:val="51"/>
          <w:i/>
          <w:position w:val="-43"/>
        </w:rPr>
        <w:t>3:Jos</w:t>
      </w:r>
      <w:r>
        <w:rPr>
          <w:rFonts w:ascii="Times New Roman" w:hAnsi="Times New Roman" w:cs="Times New Roman" w:eastAsia="Times New Roman"/>
          <w:sz w:val="61"/>
          <w:szCs w:val="61"/>
          <w:color w:val="000000"/>
          <w:spacing w:val="0"/>
          <w:w w:val="100"/>
          <w:position w:val="0"/>
        </w:rPr>
      </w:r>
    </w:p>
    <w:p>
      <w:pPr>
        <w:spacing w:before="0" w:after="0" w:line="501" w:lineRule="exact"/>
        <w:ind w:left="3867" w:right="7099"/>
        <w:jc w:val="center"/>
        <w:rPr>
          <w:rFonts w:ascii="Arial" w:hAnsi="Arial" w:cs="Arial" w:eastAsia="Arial"/>
          <w:sz w:val="49"/>
          <w:szCs w:val="49"/>
        </w:rPr>
      </w:pPr>
      <w:rPr/>
      <w:r>
        <w:rPr>
          <w:rFonts w:ascii="Arial" w:hAnsi="Arial" w:cs="Arial" w:eastAsia="Arial"/>
          <w:sz w:val="49"/>
          <w:szCs w:val="49"/>
          <w:color w:val="343D7C"/>
          <w:spacing w:val="0"/>
          <w:w w:val="103"/>
          <w:i/>
        </w:rPr>
        <w:t>Ji</w:t>
      </w:r>
      <w:r>
        <w:rPr>
          <w:rFonts w:ascii="Arial" w:hAnsi="Arial" w:cs="Arial" w:eastAsia="Arial"/>
          <w:sz w:val="49"/>
          <w:szCs w:val="4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420" w:right="20"/>
        </w:sectPr>
      </w:pPr>
      <w:rPr/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3404" w:right="4649" w:firstLine="-11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3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3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10"/>
          <w:w w:val="104"/>
        </w:rPr>
        <w:t>S</w:t>
      </w:r>
      <w:r>
        <w:rPr>
          <w:rFonts w:ascii="Arial" w:hAnsi="Arial" w:cs="Arial" w:eastAsia="Arial"/>
          <w:sz w:val="21"/>
          <w:szCs w:val="21"/>
          <w:color w:val="343434"/>
          <w:spacing w:val="-20"/>
          <w:w w:val="270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3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6"/>
          <w:w w:val="104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96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0" w:lineRule="auto"/>
        <w:ind w:left="856"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13"/>
        </w:rPr>
        <w:t>IZMIR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2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2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2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2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2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2"/>
          <w:position w:val="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588" w:right="-20"/>
        <w:jc w:val="left"/>
        <w:tabs>
          <w:tab w:pos="40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7.77739pt;margin-top:-43.467262pt;width:465.550429pt;height:44pt;mso-position-horizontal-relative:page;mso-position-vertical-relative:paragraph;z-index:-15679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tabs>
                      <w:tab w:pos="8400" w:val="left"/>
                    </w:tabs>
                    <w:rPr>
                      <w:rFonts w:ascii="Times New Roman" w:hAnsi="Times New Roman" w:cs="Times New Roman" w:eastAsia="Times New Roman"/>
                      <w:sz w:val="70"/>
                      <w:szCs w:val="70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343434"/>
                      <w:spacing w:val="0"/>
                      <w:w w:val="166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343434"/>
                      <w:spacing w:val="-294"/>
                      <w:w w:val="166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343434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343434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70"/>
                      <w:szCs w:val="70"/>
                      <w:color w:val="707070"/>
                      <w:spacing w:val="0"/>
                      <w:w w:val="166"/>
                      <w:position w:val="0"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sz w:val="70"/>
                      <w:szCs w:val="7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560707pt;margin-top:7.81968pt;width:47.323362pt;height:7pt;mso-position-horizontal-relative:page;mso-position-vertical-relative:paragraph;z-index:-15678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343434"/>
                      <w:spacing w:val="0"/>
                      <w:w w:val="115"/>
                    </w:rPr>
                    <w:t>BELEDIYESI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7"/>
        </w:rPr>
        <w:t>BÜYÜKŞEHIR</w:t>
      </w:r>
      <w:r>
        <w:rPr>
          <w:rFonts w:ascii="Arial" w:hAnsi="Arial" w:cs="Arial" w:eastAsia="Arial"/>
          <w:sz w:val="15"/>
          <w:szCs w:val="15"/>
          <w:color w:val="343434"/>
          <w:spacing w:val="-3"/>
          <w:w w:val="100"/>
          <w:position w:val="7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5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0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2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30" w:lineRule="exact"/>
        <w:ind w:left="120" w:right="3842" w:firstLine="-19"/>
        <w:jc w:val="left"/>
        <w:tabs>
          <w:tab w:pos="1480" w:val="left"/>
          <w:tab w:pos="2760" w:val="left"/>
          <w:tab w:pos="4120" w:val="left"/>
          <w:tab w:pos="5160" w:val="left"/>
          <w:tab w:pos="7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17.05.2017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20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4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83"/>
          <w:position w:val="0"/>
        </w:rPr>
        <w:t>!Bil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dirim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4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3.30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7"/>
          <w:position w:val="0"/>
        </w:rPr>
        <w:t>tre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6"/>
          <w:w w:val="108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5"/>
          <w:position w:val="1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17.05.2017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1"/>
          <w:position w:val="0"/>
        </w:rPr>
        <w:t>!Kayıt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5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3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28"/>
          <w:w w:val="13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3197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6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8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3"/>
        </w:rPr>
        <w:t>Çiğli_Qevre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Meneme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islikanıeti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Çelebi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78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niversitesi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120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88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6"/>
          <w:w w:val="8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3"/>
          <w:w w:val="88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8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3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7"/>
        </w:rPr>
        <w:t>Çiğl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6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31"/>
          <w:w w:val="6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7"/>
        </w:rPr>
        <w:t>Çe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Meneme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istikameti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Kati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Çelebi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Üniversitesi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2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4" w:lineRule="exact"/>
        <w:ind w:left="116" w:right="810" w:firstLine="5"/>
        <w:jc w:val="left"/>
        <w:tabs>
          <w:tab w:pos="1480" w:val="left"/>
          <w:tab w:pos="3240" w:val="left"/>
          <w:tab w:pos="4320" w:val="left"/>
          <w:tab w:pos="6360" w:val="left"/>
          <w:tab w:pos="7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4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0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3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25"/>
          <w:w w:val="13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Yangıııı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  <w:position w:val="0"/>
        </w:rPr>
        <w:t>Dikkatsizli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  <w:position w:val="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3"/>
          <w:position w:val="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3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5"/>
          <w:w w:val="93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  <w:position w:val="2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93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93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-37"/>
          <w:w w:val="93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00"/>
          <w:position w:val="2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0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2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4"/>
          <w:position w:val="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47" w:lineRule="exact"/>
        <w:ind w:left="325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>Betonanne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>Ahşa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3"/>
        </w:rPr>
        <w:t>Çeli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7"/>
          <w:position w:val="-3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90" w:lineRule="exact"/>
        <w:ind w:left="4068" w:right="-20"/>
        <w:jc w:val="left"/>
        <w:tabs>
          <w:tab w:pos="4660" w:val="left"/>
          <w:tab w:pos="5180" w:val="left"/>
          <w:tab w:pos="5680" w:val="left"/>
          <w:tab w:pos="6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48"/>
          <w:szCs w:val="48"/>
          <w:color w:val="343434"/>
          <w:spacing w:val="0"/>
          <w:w w:val="46"/>
          <w:position w:val="-3"/>
        </w:rPr>
        <w:t>ı</w:t>
      </w:r>
      <w:r>
        <w:rPr>
          <w:rFonts w:ascii="Arial" w:hAnsi="Arial" w:cs="Arial" w:eastAsia="Arial"/>
          <w:sz w:val="48"/>
          <w:szCs w:val="48"/>
          <w:color w:val="343434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8"/>
          <w:szCs w:val="48"/>
          <w:color w:val="343434"/>
          <w:spacing w:val="0"/>
          <w:w w:val="46"/>
          <w:position w:val="-3"/>
        </w:rPr>
        <w:t>ı</w:t>
      </w:r>
      <w:r>
        <w:rPr>
          <w:rFonts w:ascii="Arial" w:hAnsi="Arial" w:cs="Arial" w:eastAsia="Arial"/>
          <w:sz w:val="48"/>
          <w:szCs w:val="48"/>
          <w:color w:val="343434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8"/>
          <w:szCs w:val="48"/>
          <w:color w:val="343434"/>
          <w:spacing w:val="0"/>
          <w:w w:val="100"/>
          <w:position w:val="-3"/>
        </w:rPr>
      </w:r>
      <w:r>
        <w:rPr>
          <w:rFonts w:ascii="Arial" w:hAnsi="Arial" w:cs="Arial" w:eastAsia="Arial"/>
          <w:sz w:val="48"/>
          <w:szCs w:val="48"/>
          <w:color w:val="707070"/>
          <w:spacing w:val="0"/>
          <w:w w:val="46"/>
          <w:position w:val="-3"/>
        </w:rPr>
        <w:t>ı</w:t>
      </w:r>
      <w:r>
        <w:rPr>
          <w:rFonts w:ascii="Arial" w:hAnsi="Arial" w:cs="Arial" w:eastAsia="Arial"/>
          <w:sz w:val="48"/>
          <w:szCs w:val="48"/>
          <w:color w:val="707070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8"/>
          <w:szCs w:val="48"/>
          <w:color w:val="707070"/>
          <w:spacing w:val="0"/>
          <w:w w:val="100"/>
          <w:position w:val="-3"/>
        </w:rPr>
      </w:r>
      <w:r>
        <w:rPr>
          <w:rFonts w:ascii="Arial" w:hAnsi="Arial" w:cs="Arial" w:eastAsia="Arial"/>
          <w:sz w:val="39"/>
          <w:szCs w:val="39"/>
          <w:color w:val="4B4B4B"/>
          <w:spacing w:val="0"/>
          <w:w w:val="46"/>
          <w:position w:val="-3"/>
        </w:rPr>
        <w:t>J</w:t>
      </w:r>
      <w:r>
        <w:rPr>
          <w:rFonts w:ascii="Arial" w:hAnsi="Arial" w:cs="Arial" w:eastAsia="Arial"/>
          <w:sz w:val="39"/>
          <w:szCs w:val="39"/>
          <w:color w:val="4B4B4B"/>
          <w:spacing w:val="-36"/>
          <w:w w:val="46"/>
          <w:position w:val="-3"/>
        </w:rPr>
        <w:t> </w:t>
      </w:r>
      <w:r>
        <w:rPr>
          <w:rFonts w:ascii="Arial" w:hAnsi="Arial" w:cs="Arial" w:eastAsia="Arial"/>
          <w:sz w:val="39"/>
          <w:szCs w:val="39"/>
          <w:color w:val="4B4B4B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9"/>
          <w:szCs w:val="39"/>
          <w:color w:val="4B4B4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  <w:position w:val="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  <w:position w:val="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3"/>
          <w:position w:val="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3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63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5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5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5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5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  <w:position w:val="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1"/>
          <w:position w:val="5"/>
        </w:rPr>
        <w:t>9.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  <w:position w:val="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5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left="120" w:right="-20"/>
        <w:jc w:val="left"/>
        <w:tabs>
          <w:tab w:pos="1760" w:val="left"/>
          <w:tab w:pos="5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4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7"/>
          <w:w w:val="93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4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3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0"/>
          <w:w w:val="67"/>
          <w:position w:val="1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3"/>
        </w:rPr>
        <w:t>Kiracı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94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3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3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4"/>
          <w:position w:val="3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76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4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7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ila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8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ALB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YRAK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6" w:lineRule="exact"/>
        <w:ind w:left="1762" w:right="-20"/>
        <w:jc w:val="left"/>
        <w:tabs>
          <w:tab w:pos="4320" w:val="left"/>
          <w:tab w:pos="7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3"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1"/>
        </w:rPr>
        <w:t>13.3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6"/>
          <w:position w:val="-1"/>
        </w:rPr>
        <w:t>'Varı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6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1"/>
          <w:position w:val="-1"/>
        </w:rPr>
        <w:t>ı3.36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40" w:bottom="280" w:left="500" w:right="0"/>
        </w:sectPr>
      </w:pPr>
      <w:rPr/>
    </w:p>
    <w:p>
      <w:pPr>
        <w:spacing w:before="0" w:after="0" w:line="210" w:lineRule="exact"/>
        <w:ind w:left="101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4"/>
        </w:rPr>
        <w:t>Piden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1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091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00" w:right="0"/>
          <w:cols w:num="2" w:equalWidth="0">
            <w:col w:w="580" w:space="1183"/>
            <w:col w:w="9657"/>
          </w:cols>
        </w:sectPr>
      </w:pPr>
      <w:rPr/>
    </w:p>
    <w:p>
      <w:pPr>
        <w:spacing w:before="0" w:after="0" w:line="258" w:lineRule="exact"/>
        <w:ind w:left="120" w:right="-20"/>
        <w:jc w:val="left"/>
        <w:tabs>
          <w:tab w:pos="4320" w:val="left"/>
          <w:tab w:pos="6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4"/>
          <w:position w:val="-1"/>
        </w:rPr>
        <w:t>:Gelmed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104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33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254" w:lineRule="auto"/>
        <w:ind w:left="4335" w:right="3712" w:firstLine="5"/>
        <w:jc w:val="left"/>
        <w:tabs>
          <w:tab w:pos="6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6"/>
        </w:rPr>
        <w:t>:Gelmedi.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1777" w:right="-20"/>
        <w:jc w:val="left"/>
        <w:tabs>
          <w:tab w:pos="3240" w:val="left"/>
          <w:tab w:pos="4320" w:val="left"/>
          <w:tab w:pos="6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5"/>
        </w:rPr>
        <w:t>:Gelmed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10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4" w:after="0" w:line="220" w:lineRule="exact"/>
        <w:ind w:left="101" w:right="2739" w:firstLine="24"/>
        <w:jc w:val="left"/>
        <w:tabs>
          <w:tab w:pos="1760" w:val="left"/>
          <w:tab w:pos="4320" w:val="left"/>
          <w:tab w:pos="7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  <w:position w:val="2"/>
        </w:rPr>
        <w:t>Yardımcı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4"/>
          <w:w w:val="95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rersonel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piımişse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4"/>
          <w:position w:val="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177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2" w:after="0" w:line="240" w:lineRule="auto"/>
        <w:ind w:left="177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Adı-Soyad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13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120" w:right="2807" w:firstLine="-19"/>
        <w:jc w:val="left"/>
        <w:tabs>
          <w:tab w:pos="18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yannıakta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4345" w:right="413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18"/>
        </w:rPr>
        <w:t>öndürmede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1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8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00" w:lineRule="exact"/>
        <w:ind w:left="163" w:right="-20"/>
        <w:jc w:val="left"/>
        <w:tabs>
          <w:tab w:pos="2240" w:val="left"/>
          <w:tab w:pos="4320" w:val="left"/>
          <w:tab w:pos="6220" w:val="left"/>
          <w:tab w:pos="7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23"/>
          <w:position w:val="-2"/>
        </w:rPr>
        <w:t>öndürme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23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Sul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  <w:t>Sum3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  <w:position w:val="-2"/>
        </w:rPr>
        <w:t>IKöpük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5"/>
          <w:w w:val="9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  <w:position w:val="-2"/>
        </w:rPr>
        <w:t>IK.K.T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6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13" w:lineRule="exact"/>
        <w:ind w:left="4321" w:right="-20"/>
        <w:jc w:val="left"/>
        <w:tabs>
          <w:tab w:pos="6220" w:val="left"/>
          <w:tab w:pos="780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66"/>
          <w:position w:val="3"/>
        </w:rPr>
        <w:t>p.ı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-18"/>
          <w:w w:val="66"/>
          <w:position w:val="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1F1F1F"/>
          <w:spacing w:val="0"/>
          <w:w w:val="66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1F1F1F"/>
          <w:spacing w:val="11"/>
          <w:w w:val="66"/>
          <w:position w:val="1"/>
        </w:rPr>
        <w:t> </w:t>
      </w:r>
      <w:r>
        <w:rPr>
          <w:rFonts w:ascii="Arial" w:hAnsi="Arial" w:cs="Arial" w:eastAsia="Arial"/>
          <w:sz w:val="34"/>
          <w:szCs w:val="34"/>
          <w:color w:val="343434"/>
          <w:spacing w:val="0"/>
          <w:w w:val="66"/>
          <w:position w:val="1"/>
        </w:rPr>
        <w:t>-</w:t>
      </w:r>
      <w:r>
        <w:rPr>
          <w:rFonts w:ascii="Arial" w:hAnsi="Arial" w:cs="Arial" w:eastAsia="Arial"/>
          <w:sz w:val="34"/>
          <w:szCs w:val="34"/>
          <w:color w:val="34343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343434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4B4B4B"/>
          <w:spacing w:val="0"/>
          <w:w w:val="66"/>
          <w:position w:val="2"/>
        </w:rPr>
        <w:t>ı</w:t>
      </w:r>
      <w:r>
        <w:rPr>
          <w:rFonts w:ascii="Arial" w:hAnsi="Arial" w:cs="Arial" w:eastAsia="Arial"/>
          <w:sz w:val="34"/>
          <w:szCs w:val="34"/>
          <w:color w:val="4B4B4B"/>
          <w:spacing w:val="21"/>
          <w:w w:val="66"/>
          <w:position w:val="2"/>
        </w:rPr>
        <w:t> </w:t>
      </w:r>
      <w:r>
        <w:rPr>
          <w:rFonts w:ascii="Arial" w:hAnsi="Arial" w:cs="Arial" w:eastAsia="Arial"/>
          <w:sz w:val="34"/>
          <w:szCs w:val="34"/>
          <w:color w:val="343434"/>
          <w:spacing w:val="0"/>
          <w:w w:val="66"/>
          <w:position w:val="2"/>
        </w:rPr>
        <w:t>-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left="19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esnasında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otlu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yandı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yoktu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00" w:right="0"/>
        </w:sectPr>
      </w:pPr>
      <w:rPr/>
    </w:p>
    <w:p>
      <w:pPr>
        <w:spacing w:before="9" w:after="0" w:line="242" w:lineRule="auto"/>
        <w:ind w:left="120" w:right="-5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  <w:position w:val="-1"/>
        </w:rPr>
        <w:t>başlangıcının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  <w:position w:val="-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kenarında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otlu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alanda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yapılan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00" w:right="0"/>
          <w:cols w:num="2" w:equalWidth="0">
            <w:col w:w="1492" w:space="428"/>
            <w:col w:w="9500"/>
          </w:cols>
        </w:sectPr>
      </w:pPr>
      <w:rPr/>
    </w:p>
    <w:p>
      <w:pPr>
        <w:spacing w:before="9" w:after="0" w:line="240" w:lineRule="auto"/>
        <w:ind w:left="120" w:right="-20"/>
        <w:jc w:val="left"/>
        <w:tabs>
          <w:tab w:pos="1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Çıkış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22"/>
        </w:rPr>
        <w:t>raştırma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2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izmaritini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selıve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düşürülmesi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130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8"/>
        </w:rPr>
        <w:t>!Y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3"/>
          <w:w w:val="6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atılmasıyla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sonucunda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varıldı.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20" w:right="-20"/>
        <w:jc w:val="left"/>
        <w:tabs>
          <w:tab w:pos="1760" w:val="left"/>
          <w:tab w:pos="64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w w:val="97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igorta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0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8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!Şirketi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9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8"/>
        </w:rPr>
        <w:t>IBedel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22"/>
        </w:rPr>
        <w:t>i: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4" w:after="0" w:line="240" w:lineRule="auto"/>
        <w:ind w:left="120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lyok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40" w:lineRule="auto"/>
        <w:ind w:left="135" w:right="-20"/>
        <w:jc w:val="left"/>
        <w:tabs>
          <w:tab w:pos="1780" w:val="left"/>
          <w:tab w:pos="5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B5B5D"/>
          <w:w w:val="66"/>
        </w:rPr>
        <w:t>r.'&lt;_i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w w:val="67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2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17.05.2017</w:t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14.30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36" w:lineRule="exact"/>
        <w:ind w:left="646" w:right="-20"/>
        <w:jc w:val="left"/>
        <w:tabs>
          <w:tab w:pos="1140" w:val="left"/>
          <w:tab w:pos="8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EKİP: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Bostanlı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00" w:right="0"/>
        </w:sectPr>
      </w:pPr>
      <w:rPr/>
    </w:p>
    <w:p>
      <w:pPr>
        <w:spacing w:before="52" w:after="0" w:line="240" w:lineRule="auto"/>
        <w:ind w:left="135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Vars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5" w:after="0" w:line="240" w:lineRule="auto"/>
        <w:ind w:left="120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4B4B4B"/>
          <w:spacing w:val="0"/>
          <w:w w:val="123"/>
        </w:rPr>
        <w:t>tl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exact"/>
        <w:ind w:left="202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343434"/>
          <w:spacing w:val="0"/>
          <w:w w:val="79"/>
          <w:position w:val="-3"/>
        </w:rPr>
        <w:t>·u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tabs>
          <w:tab w:pos="2520" w:val="left"/>
          <w:tab w:pos="646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9.654205pt;margin-top:12.540314pt;width:44.970159pt;height:10pt;mso-position-horizontal-relative:page;mso-position-vertical-relative:paragraph;z-index:-1567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43434"/>
                      <w:spacing w:val="0"/>
                      <w:w w:val="100"/>
                    </w:rPr>
                    <w:t>Eki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43434"/>
                      <w:spacing w:val="0"/>
                      <w:w w:val="100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43434"/>
                      <w:spacing w:val="1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43434"/>
                      <w:spacing w:val="0"/>
                      <w:w w:val="100"/>
                    </w:rPr>
                    <w:t>Amiri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Arial" w:hAnsi="Arial" w:cs="Arial" w:eastAsia="Arial"/>
          <w:sz w:val="28"/>
          <w:szCs w:val="28"/>
          <w:color w:val="343434"/>
          <w:spacing w:val="0"/>
          <w:w w:val="56"/>
          <w:position w:val="-13"/>
        </w:rPr>
        <w:t>2</w:t>
      </w:r>
      <w:r>
        <w:rPr>
          <w:rFonts w:ascii="Arial" w:hAnsi="Arial" w:cs="Arial" w:eastAsia="Arial"/>
          <w:sz w:val="28"/>
          <w:szCs w:val="28"/>
          <w:color w:val="343434"/>
          <w:spacing w:val="28"/>
          <w:w w:val="56"/>
          <w:position w:val="-13"/>
        </w:rPr>
        <w:t> </w:t>
      </w:r>
      <w:r>
        <w:rPr>
          <w:rFonts w:ascii="Arial" w:hAnsi="Arial" w:cs="Arial" w:eastAsia="Arial"/>
          <w:sz w:val="28"/>
          <w:szCs w:val="28"/>
          <w:color w:val="343434"/>
          <w:spacing w:val="0"/>
          <w:w w:val="56"/>
          <w:position w:val="-13"/>
        </w:rPr>
        <w:t>9</w:t>
      </w:r>
      <w:r>
        <w:rPr>
          <w:rFonts w:ascii="Arial" w:hAnsi="Arial" w:cs="Arial" w:eastAsia="Arial"/>
          <w:sz w:val="28"/>
          <w:szCs w:val="28"/>
          <w:color w:val="343434"/>
          <w:spacing w:val="0"/>
          <w:w w:val="56"/>
          <w:position w:val="-13"/>
        </w:rPr>
        <w:t> </w:t>
      </w:r>
      <w:r>
        <w:rPr>
          <w:rFonts w:ascii="Arial" w:hAnsi="Arial" w:cs="Arial" w:eastAsia="Arial"/>
          <w:sz w:val="28"/>
          <w:szCs w:val="28"/>
          <w:color w:val="343434"/>
          <w:spacing w:val="35"/>
          <w:w w:val="56"/>
          <w:position w:val="-13"/>
        </w:rPr>
        <w:t> </w:t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56"/>
          <w:position w:val="-13"/>
        </w:rPr>
        <w:t>Oca</w:t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56"/>
          <w:position w:val="-13"/>
        </w:rPr>
        <w:t>k</w:t>
      </w:r>
      <w:r>
        <w:rPr>
          <w:rFonts w:ascii="Arial" w:hAnsi="Arial" w:cs="Arial" w:eastAsia="Arial"/>
          <w:sz w:val="26"/>
          <w:szCs w:val="26"/>
          <w:color w:val="343434"/>
          <w:spacing w:val="35"/>
          <w:w w:val="56"/>
          <w:position w:val="-13"/>
        </w:rPr>
        <w:t> </w:t>
      </w:r>
      <w:r>
        <w:rPr>
          <w:rFonts w:ascii="Arial" w:hAnsi="Arial" w:cs="Arial" w:eastAsia="Arial"/>
          <w:sz w:val="28"/>
          <w:szCs w:val="28"/>
          <w:color w:val="343434"/>
          <w:spacing w:val="0"/>
          <w:w w:val="56"/>
          <w:position w:val="-13"/>
        </w:rPr>
        <w:t>2018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00" w:right="0"/>
          <w:cols w:num="2" w:equalWidth="0">
            <w:col w:w="498" w:space="1437"/>
            <w:col w:w="9485"/>
          </w:cols>
        </w:sectPr>
      </w:pPr>
      <w:rPr/>
    </w:p>
    <w:p>
      <w:pPr>
        <w:spacing w:before="0" w:after="0" w:line="262" w:lineRule="exact"/>
        <w:ind w:left="202" w:right="-20"/>
        <w:jc w:val="left"/>
        <w:tabs>
          <w:tab w:pos="8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-41"/>
          <w:w w:val="92"/>
          <w:i/>
          <w:position w:val="-2"/>
        </w:rPr>
        <w:t>.</w:t>
      </w:r>
      <w:r>
        <w:rPr>
          <w:rFonts w:ascii="Arial" w:hAnsi="Arial" w:cs="Arial" w:eastAsia="Arial"/>
          <w:sz w:val="10"/>
          <w:szCs w:val="10"/>
          <w:color w:val="343434"/>
          <w:spacing w:val="-53"/>
          <w:w w:val="150"/>
          <w:i/>
          <w:position w:val="12"/>
        </w:rPr>
        <w:t>V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92"/>
          <w:i/>
          <w:position w:val="-2"/>
        </w:rPr>
        <w:t>o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100"/>
          <w:i/>
          <w:position w:val="-2"/>
        </w:rPr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100"/>
          <w:i/>
          <w:position w:val="-2"/>
        </w:rPr>
        <w:t>1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100"/>
          <w:i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4B4B4B"/>
          <w:spacing w:val="46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4"/>
          <w:position w:val="-2"/>
        </w:rPr>
        <w:t>12017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31" w:lineRule="exact"/>
        <w:ind w:left="197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64"/>
          <w:position w:val="-3"/>
        </w:rPr>
        <w:t>&lt;S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45" w:lineRule="atLeast"/>
        <w:ind w:left="173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707070"/>
          <w:spacing w:val="-20"/>
          <w:w w:val="105"/>
        </w:rPr>
        <w:t>.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73"/>
        </w:rPr>
        <w:t>.:::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00" w:right="0"/>
        </w:sectPr>
      </w:pPr>
      <w:rPr/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13" w:lineRule="atLeast"/>
        <w:ind w:right="-20"/>
        <w:jc w:val="right"/>
        <w:rPr>
          <w:rFonts w:ascii="Times New Roman" w:hAnsi="Times New Roman" w:cs="Times New Roman" w:eastAsia="Times New Roman"/>
          <w:sz w:val="54"/>
          <w:szCs w:val="54"/>
        </w:rPr>
      </w:pPr>
      <w:rPr/>
      <w:r>
        <w:rPr>
          <w:rFonts w:ascii="Times New Roman" w:hAnsi="Times New Roman" w:cs="Times New Roman" w:eastAsia="Times New Roman"/>
          <w:sz w:val="54"/>
          <w:szCs w:val="54"/>
          <w:color w:val="464689"/>
          <w:spacing w:val="0"/>
          <w:w w:val="209"/>
          <w:i/>
        </w:rPr>
        <w:t>,4/</w:t>
      </w:r>
      <w:r>
        <w:rPr>
          <w:rFonts w:ascii="Times New Roman" w:hAnsi="Times New Roman" w:cs="Times New Roman" w:eastAsia="Times New Roman"/>
          <w:sz w:val="54"/>
          <w:szCs w:val="54"/>
          <w:color w:val="000000"/>
          <w:spacing w:val="0"/>
          <w:w w:val="100"/>
        </w:rPr>
      </w:r>
    </w:p>
    <w:p>
      <w:pPr>
        <w:spacing w:before="0" w:after="0" w:line="22" w:lineRule="atLeast"/>
        <w:ind w:right="-157"/>
        <w:jc w:val="left"/>
        <w:rPr>
          <w:rFonts w:ascii="Times New Roman" w:hAnsi="Times New Roman" w:cs="Times New Roman" w:eastAsia="Times New Roman"/>
          <w:sz w:val="78"/>
          <w:szCs w:val="7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78"/>
          <w:szCs w:val="78"/>
          <w:color w:val="5B5B5D"/>
          <w:spacing w:val="0"/>
          <w:w w:val="75"/>
        </w:rPr>
        <w:t>ııt</w:t>
      </w:r>
      <w:r>
        <w:rPr>
          <w:rFonts w:ascii="Times New Roman" w:hAnsi="Times New Roman" w:cs="Times New Roman" w:eastAsia="Times New Roman"/>
          <w:sz w:val="78"/>
          <w:szCs w:val="78"/>
          <w:color w:val="000000"/>
          <w:spacing w:val="0"/>
          <w:w w:val="100"/>
        </w:rPr>
      </w:r>
    </w:p>
    <w:p>
      <w:pPr>
        <w:spacing w:before="0" w:after="0" w:line="22" w:lineRule="atLeast"/>
        <w:ind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707070"/>
          <w:spacing w:val="-40"/>
          <w:w w:val="104"/>
          <w:position w:val="1"/>
        </w:rPr>
        <w:t>,</w:t>
      </w:r>
      <w:r>
        <w:rPr>
          <w:rFonts w:ascii="Times New Roman" w:hAnsi="Times New Roman" w:cs="Times New Roman" w:eastAsia="Times New Roman"/>
          <w:sz w:val="78"/>
          <w:szCs w:val="78"/>
          <w:color w:val="999A97"/>
          <w:spacing w:val="-40"/>
          <w:w w:val="34"/>
          <w:position w:val="0"/>
        </w:rPr>
        <w:t>.</w:t>
      </w:r>
      <w:r>
        <w:rPr>
          <w:rFonts w:ascii="Arial" w:hAnsi="Arial" w:cs="Arial" w:eastAsia="Arial"/>
          <w:sz w:val="26"/>
          <w:szCs w:val="26"/>
          <w:color w:val="707070"/>
          <w:spacing w:val="0"/>
          <w:w w:val="104"/>
          <w:position w:val="1"/>
        </w:rPr>
        <w:t>,</w:t>
      </w:r>
      <w:r>
        <w:rPr>
          <w:rFonts w:ascii="Arial" w:hAnsi="Arial" w:cs="Arial" w:eastAsia="Arial"/>
          <w:sz w:val="26"/>
          <w:szCs w:val="26"/>
          <w:color w:val="707070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78"/>
          <w:szCs w:val="78"/>
          <w:color w:val="707070"/>
          <w:spacing w:val="-99"/>
          <w:w w:val="43"/>
          <w:position w:val="0"/>
        </w:rPr>
        <w:t>'</w:t>
      </w:r>
      <w:r>
        <w:rPr>
          <w:rFonts w:ascii="Times New Roman" w:hAnsi="Times New Roman" w:cs="Times New Roman" w:eastAsia="Times New Roman"/>
          <w:sz w:val="78"/>
          <w:szCs w:val="78"/>
          <w:color w:val="AAAAAA"/>
          <w:spacing w:val="38"/>
          <w:w w:val="30"/>
          <w:position w:val="0"/>
        </w:rPr>
        <w:t>·</w:t>
      </w:r>
      <w:r>
        <w:rPr>
          <w:rFonts w:ascii="Times New Roman" w:hAnsi="Times New Roman" w:cs="Times New Roman" w:eastAsia="Times New Roman"/>
          <w:sz w:val="78"/>
          <w:szCs w:val="78"/>
          <w:color w:val="AAAAAA"/>
          <w:spacing w:val="-68"/>
          <w:w w:val="62"/>
          <w:position w:val="0"/>
        </w:rPr>
        <w:t>'</w:t>
      </w:r>
      <w:r>
        <w:rPr>
          <w:rFonts w:ascii="Arial" w:hAnsi="Arial" w:cs="Arial" w:eastAsia="Arial"/>
          <w:sz w:val="24"/>
          <w:szCs w:val="24"/>
          <w:color w:val="AAAAAA"/>
          <w:spacing w:val="-68"/>
          <w:w w:val="105"/>
          <w:position w:val="1"/>
        </w:rPr>
      </w:r>
      <w:r>
        <w:rPr>
          <w:rFonts w:ascii="Arial" w:hAnsi="Arial" w:cs="Arial" w:eastAsia="Arial"/>
          <w:sz w:val="24"/>
          <w:szCs w:val="24"/>
          <w:color w:val="AAAAAA"/>
          <w:highlight w:val="lightGray"/>
          <w:spacing w:val="0"/>
          <w:w w:val="105"/>
          <w:position w:val="1"/>
        </w:rPr>
        <w:t>"</w:t>
      </w:r>
      <w:r>
        <w:rPr>
          <w:rFonts w:ascii="Arial" w:hAnsi="Arial" w:cs="Arial" w:eastAsia="Arial"/>
          <w:sz w:val="24"/>
          <w:szCs w:val="24"/>
          <w:color w:val="AAAAAA"/>
          <w:highlight w:val="lightGray"/>
          <w:spacing w:val="0"/>
          <w:w w:val="105"/>
          <w:position w:val="1"/>
        </w:rPr>
      </w:r>
      <w:r>
        <w:rPr>
          <w:rFonts w:ascii="Arial" w:hAnsi="Arial" w:cs="Arial" w:eastAsia="Arial"/>
          <w:sz w:val="24"/>
          <w:szCs w:val="24"/>
          <w:color w:val="AAAAAA"/>
          <w:spacing w:val="0"/>
          <w:w w:val="105"/>
          <w:position w:val="1"/>
        </w:rPr>
      </w:r>
      <w:r>
        <w:rPr>
          <w:rFonts w:ascii="Arial" w:hAnsi="Arial" w:cs="Arial" w:eastAsia="Arial"/>
          <w:sz w:val="24"/>
          <w:szCs w:val="24"/>
          <w:color w:val="AAAAAA"/>
          <w:spacing w:val="0"/>
          <w:w w:val="100"/>
          <w:position w:val="1"/>
        </w:rPr>
        <w:t>  </w:t>
      </w:r>
      <w:r>
        <w:rPr>
          <w:rFonts w:ascii="Arial" w:hAnsi="Arial" w:cs="Arial" w:eastAsia="Arial"/>
          <w:sz w:val="24"/>
          <w:szCs w:val="24"/>
          <w:color w:val="AAAAAA"/>
          <w:spacing w:val="-32"/>
          <w:w w:val="100"/>
          <w:position w:val="1"/>
        </w:rPr>
        <w:t> </w:t>
      </w:r>
      <w:r>
        <w:rPr>
          <w:rFonts w:ascii="Arial" w:hAnsi="Arial" w:cs="Arial" w:eastAsia="Arial"/>
          <w:sz w:val="46"/>
          <w:szCs w:val="46"/>
          <w:color w:val="999A97"/>
          <w:spacing w:val="-37"/>
          <w:w w:val="61"/>
          <w:position w:val="1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4B4B4B"/>
          <w:spacing w:val="0"/>
          <w:w w:val="102"/>
          <w:position w:val="0"/>
        </w:rPr>
        <w:t>N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00" w:right="0"/>
          <w:cols w:num="3" w:equalWidth="0">
            <w:col w:w="5682" w:space="2400"/>
            <w:col w:w="493" w:space="557"/>
            <w:col w:w="2288"/>
          </w:cols>
        </w:sectPr>
      </w:pPr>
      <w:rPr/>
    </w:p>
    <w:p>
      <w:pPr>
        <w:spacing w:before="0" w:after="0" w:line="623" w:lineRule="atLeast"/>
        <w:ind w:right="1071"/>
        <w:jc w:val="righ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343434"/>
          <w:spacing w:val="0"/>
          <w:w w:val="73"/>
        </w:rPr>
        <w:t>İtfaiy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73"/>
        </w:rPr>
        <w:t>o</w:t>
      </w:r>
      <w:r>
        <w:rPr>
          <w:rFonts w:ascii="Arial" w:hAnsi="Arial" w:cs="Arial" w:eastAsia="Arial"/>
          <w:sz w:val="27"/>
          <w:szCs w:val="27"/>
          <w:color w:val="343434"/>
          <w:spacing w:val="-8"/>
          <w:w w:val="73"/>
        </w:rPr>
        <w:t> 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104"/>
        </w:rPr>
        <w:t>Bh·imA</w:t>
      </w:r>
      <w:r>
        <w:rPr>
          <w:rFonts w:ascii="Arial" w:hAnsi="Arial" w:cs="Arial" w:eastAsia="Arial"/>
          <w:sz w:val="27"/>
          <w:szCs w:val="27"/>
          <w:color w:val="5B5B5D"/>
          <w:spacing w:val="0"/>
          <w:w w:val="189"/>
        </w:rPr>
        <w:t>F</w:t>
      </w:r>
      <w:r>
        <w:rPr>
          <w:rFonts w:ascii="Arial" w:hAnsi="Arial" w:cs="Arial" w:eastAsia="Arial"/>
          <w:sz w:val="27"/>
          <w:szCs w:val="27"/>
          <w:color w:val="5B5B5D"/>
          <w:spacing w:val="0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5B5B5D"/>
          <w:spacing w:val="-17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707070"/>
          <w:spacing w:val="0"/>
          <w:w w:val="121"/>
        </w:rPr>
        <w:t>..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0" w:after="0" w:line="391" w:lineRule="exact"/>
        <w:ind w:right="1002"/>
        <w:jc w:val="right"/>
        <w:tabs>
          <w:tab w:pos="560" w:val="left"/>
          <w:tab w:pos="1100" w:val="left"/>
          <w:tab w:pos="2240" w:val="left"/>
        </w:tabs>
        <w:rPr>
          <w:rFonts w:ascii="Arial" w:hAnsi="Arial" w:cs="Arial" w:eastAsia="Arial"/>
          <w:sz w:val="51"/>
          <w:szCs w:val="51"/>
        </w:rPr>
      </w:pPr>
      <w:rPr/>
      <w:r>
        <w:rPr>
          <w:rFonts w:ascii="Arial" w:hAnsi="Arial" w:cs="Arial" w:eastAsia="Arial"/>
          <w:sz w:val="23"/>
          <w:szCs w:val="23"/>
          <w:color w:val="999A97"/>
          <w:w w:val="129"/>
          <w:position w:val="3"/>
        </w:rPr>
        <w:t>B</w:t>
      </w:r>
      <w:r>
        <w:rPr>
          <w:rFonts w:ascii="Arial" w:hAnsi="Arial" w:cs="Arial" w:eastAsia="Arial"/>
          <w:sz w:val="23"/>
          <w:szCs w:val="23"/>
          <w:color w:val="999A97"/>
          <w:w w:val="100"/>
          <w:position w:val="3"/>
        </w:rPr>
        <w:tab/>
      </w:r>
      <w:r>
        <w:rPr>
          <w:rFonts w:ascii="Arial" w:hAnsi="Arial" w:cs="Arial" w:eastAsia="Arial"/>
          <w:sz w:val="23"/>
          <w:szCs w:val="23"/>
          <w:color w:val="999A97"/>
          <w:w w:val="100"/>
          <w:position w:val="3"/>
        </w:rPr>
      </w:r>
      <w:r>
        <w:rPr>
          <w:rFonts w:ascii="Arial" w:hAnsi="Arial" w:cs="Arial" w:eastAsia="Arial"/>
          <w:sz w:val="51"/>
          <w:szCs w:val="51"/>
          <w:color w:val="3F4266"/>
          <w:w w:val="69"/>
          <w:i/>
          <w:position w:val="3"/>
        </w:rPr>
        <w:t>';!</w:t>
      </w:r>
      <w:r>
        <w:rPr>
          <w:rFonts w:ascii="Arial" w:hAnsi="Arial" w:cs="Arial" w:eastAsia="Arial"/>
          <w:sz w:val="51"/>
          <w:szCs w:val="51"/>
          <w:color w:val="3F4266"/>
          <w:w w:val="100"/>
          <w:i/>
          <w:position w:val="3"/>
        </w:rPr>
        <w:tab/>
      </w:r>
      <w:r>
        <w:rPr>
          <w:rFonts w:ascii="Arial" w:hAnsi="Arial" w:cs="Arial" w:eastAsia="Arial"/>
          <w:sz w:val="51"/>
          <w:szCs w:val="51"/>
          <w:color w:val="3F4266"/>
          <w:w w:val="100"/>
          <w:i/>
          <w:position w:val="3"/>
        </w:rPr>
      </w:r>
      <w:r>
        <w:rPr>
          <w:rFonts w:ascii="Arial" w:hAnsi="Arial" w:cs="Arial" w:eastAsia="Arial"/>
          <w:sz w:val="51"/>
          <w:szCs w:val="51"/>
          <w:color w:val="5B5B5D"/>
          <w:w w:val="50"/>
          <w:i/>
          <w:position w:val="3"/>
        </w:rPr>
        <w:t>}_</w:t>
      </w:r>
      <w:r>
        <w:rPr>
          <w:rFonts w:ascii="Arial" w:hAnsi="Arial" w:cs="Arial" w:eastAsia="Arial"/>
          <w:sz w:val="51"/>
          <w:szCs w:val="51"/>
          <w:color w:val="3F4266"/>
          <w:spacing w:val="34"/>
          <w:w w:val="22"/>
          <w:i/>
          <w:position w:val="3"/>
        </w:rPr>
        <w:t>.</w:t>
      </w:r>
      <w:r>
        <w:rPr>
          <w:rFonts w:ascii="Arial" w:hAnsi="Arial" w:cs="Arial" w:eastAsia="Arial"/>
          <w:sz w:val="51"/>
          <w:szCs w:val="51"/>
          <w:color w:val="999A97"/>
          <w:spacing w:val="0"/>
          <w:w w:val="45"/>
          <w:i/>
          <w:position w:val="3"/>
        </w:rPr>
        <w:t>.</w:t>
      </w:r>
      <w:r>
        <w:rPr>
          <w:rFonts w:ascii="Arial" w:hAnsi="Arial" w:cs="Arial" w:eastAsia="Arial"/>
          <w:sz w:val="51"/>
          <w:szCs w:val="51"/>
          <w:color w:val="999A97"/>
          <w:spacing w:val="-37"/>
          <w:w w:val="100"/>
          <w:i/>
          <w:position w:val="3"/>
        </w:rPr>
        <w:t> </w:t>
      </w:r>
      <w:r>
        <w:rPr>
          <w:rFonts w:ascii="Arial" w:hAnsi="Arial" w:cs="Arial" w:eastAsia="Arial"/>
          <w:sz w:val="51"/>
          <w:szCs w:val="51"/>
          <w:color w:val="999A97"/>
          <w:spacing w:val="0"/>
          <w:w w:val="38"/>
          <w:position w:val="3"/>
        </w:rPr>
        <w:t>...</w:t>
      </w:r>
      <w:r>
        <w:rPr>
          <w:rFonts w:ascii="Arial" w:hAnsi="Arial" w:cs="Arial" w:eastAsia="Arial"/>
          <w:sz w:val="51"/>
          <w:szCs w:val="51"/>
          <w:color w:val="999A97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51"/>
          <w:szCs w:val="51"/>
          <w:color w:val="999A97"/>
          <w:spacing w:val="0"/>
          <w:w w:val="100"/>
          <w:position w:val="3"/>
        </w:rPr>
      </w:r>
      <w:r>
        <w:rPr>
          <w:rFonts w:ascii="Arial" w:hAnsi="Arial" w:cs="Arial" w:eastAsia="Arial"/>
          <w:sz w:val="51"/>
          <w:szCs w:val="51"/>
          <w:color w:val="707070"/>
          <w:spacing w:val="0"/>
          <w:w w:val="36"/>
          <w:position w:val="3"/>
        </w:rPr>
        <w:t>.</w:t>
      </w:r>
      <w:r>
        <w:rPr>
          <w:rFonts w:ascii="Arial" w:hAnsi="Arial" w:cs="Arial" w:eastAsia="Arial"/>
          <w:sz w:val="51"/>
          <w:szCs w:val="51"/>
          <w:color w:val="000000"/>
          <w:spacing w:val="0"/>
          <w:w w:val="100"/>
          <w:position w:val="0"/>
        </w:rPr>
      </w:r>
    </w:p>
    <w:p>
      <w:pPr>
        <w:spacing w:before="0" w:after="0" w:line="315" w:lineRule="exact"/>
        <w:ind w:left="4617" w:right="-20"/>
        <w:jc w:val="left"/>
        <w:tabs>
          <w:tab w:pos="8200" w:val="left"/>
        </w:tabs>
        <w:rPr>
          <w:rFonts w:ascii="Times New Roman" w:hAnsi="Times New Roman" w:cs="Times New Roman" w:eastAsia="Times New Roman"/>
          <w:sz w:val="46"/>
          <w:szCs w:val="46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Bilal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1"/>
        </w:rPr>
        <w:t>ALB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YRAK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46"/>
          <w:szCs w:val="46"/>
          <w:color w:val="5B5B5D"/>
          <w:spacing w:val="0"/>
          <w:w w:val="87"/>
          <w:position w:val="-12"/>
        </w:rPr>
        <w:t>..</w:t>
      </w:r>
      <w:r>
        <w:rPr>
          <w:rFonts w:ascii="Times New Roman" w:hAnsi="Times New Roman" w:cs="Times New Roman" w:eastAsia="Times New Roman"/>
          <w:sz w:val="46"/>
          <w:szCs w:val="46"/>
          <w:color w:val="5B5B5D"/>
          <w:spacing w:val="-56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46"/>
          <w:szCs w:val="46"/>
          <w:color w:val="4B4B4B"/>
          <w:spacing w:val="0"/>
          <w:w w:val="198"/>
          <w:i/>
          <w:position w:val="-12"/>
        </w:rPr>
        <w:t>ı\</w:t>
      </w:r>
      <w:r>
        <w:rPr>
          <w:rFonts w:ascii="Times New Roman" w:hAnsi="Times New Roman" w:cs="Times New Roman" w:eastAsia="Times New Roman"/>
          <w:sz w:val="46"/>
          <w:szCs w:val="46"/>
          <w:color w:val="4B4B4B"/>
          <w:spacing w:val="0"/>
          <w:w w:val="199"/>
          <w:i/>
          <w:position w:val="-12"/>
        </w:rPr>
        <w:t>.</w:t>
      </w:r>
      <w:r>
        <w:rPr>
          <w:rFonts w:ascii="Times New Roman" w:hAnsi="Times New Roman" w:cs="Times New Roman" w:eastAsia="Times New Roman"/>
          <w:sz w:val="46"/>
          <w:szCs w:val="46"/>
          <w:color w:val="707070"/>
          <w:spacing w:val="0"/>
          <w:w w:val="365"/>
          <w:i/>
          <w:position w:val="-12"/>
        </w:rPr>
        <w:t>§</w:t>
      </w:r>
      <w:r>
        <w:rPr>
          <w:rFonts w:ascii="Times New Roman" w:hAnsi="Times New Roman" w:cs="Times New Roman" w:eastAsia="Times New Roman"/>
          <w:sz w:val="46"/>
          <w:szCs w:val="46"/>
          <w:color w:val="707070"/>
          <w:spacing w:val="-7"/>
          <w:w w:val="100"/>
          <w:i/>
          <w:position w:val="-12"/>
        </w:rPr>
        <w:t> </w:t>
      </w:r>
      <w:r>
        <w:rPr>
          <w:rFonts w:ascii="Times New Roman" w:hAnsi="Times New Roman" w:cs="Times New Roman" w:eastAsia="Times New Roman"/>
          <w:sz w:val="46"/>
          <w:szCs w:val="46"/>
          <w:color w:val="878787"/>
          <w:spacing w:val="0"/>
          <w:w w:val="63"/>
          <w:position w:val="-12"/>
        </w:rPr>
        <w:t>'</w:t>
      </w:r>
      <w:r>
        <w:rPr>
          <w:rFonts w:ascii="Times New Roman" w:hAnsi="Times New Roman" w:cs="Times New Roman" w:eastAsia="Times New Roman"/>
          <w:sz w:val="46"/>
          <w:szCs w:val="4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00" w:right="0"/>
        </w:sectPr>
      </w:pPr>
      <w:rPr/>
    </w:p>
    <w:p>
      <w:pPr>
        <w:spacing w:before="0" w:after="0" w:line="254" w:lineRule="exact"/>
        <w:ind w:left="4970" w:right="-81"/>
        <w:jc w:val="left"/>
        <w:tabs>
          <w:tab w:pos="8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4"/>
        </w:rPr>
        <w:t>itf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4"/>
        </w:rPr>
        <w:t>ri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61"/>
          <w:position w:val="-4"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18"/>
          <w:w w:val="161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i/>
          <w:position w:val="-4"/>
        </w:rPr>
        <w:t>"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5"/>
          <w:w w:val="114"/>
          <w:i/>
          <w:position w:val="-4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69"/>
          <w:i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3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68"/>
          <w:i/>
          <w:position w:val="-4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83" w:after="0" w:line="170" w:lineRule="exact"/>
        <w:ind w:right="-20"/>
        <w:jc w:val="left"/>
        <w:tabs>
          <w:tab w:pos="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0"/>
          <w:w w:val="333"/>
          <w:position w:val="-2"/>
        </w:rPr>
        <w:t>,,</w:t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B5B5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62"/>
          <w:i/>
          <w:position w:val="-2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00" w:right="0"/>
          <w:cols w:num="2" w:equalWidth="0">
            <w:col w:w="9139" w:space="1172"/>
            <w:col w:w="1109"/>
          </w:cols>
        </w:sectPr>
      </w:pPr>
      <w:rPr/>
    </w:p>
    <w:p>
      <w:pPr>
        <w:spacing w:before="0" w:after="0" w:line="243" w:lineRule="exact"/>
        <w:ind w:left="5399" w:right="-20"/>
        <w:jc w:val="left"/>
        <w:tabs>
          <w:tab w:pos="8820" w:val="left"/>
          <w:tab w:pos="9680" w:val="left"/>
          <w:tab w:pos="1030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3F4266"/>
          <w:spacing w:val="0"/>
          <w:w w:val="100"/>
          <w:i/>
        </w:rPr>
        <w:t>{\</w:t>
      </w:r>
      <w:r>
        <w:rPr>
          <w:rFonts w:ascii="Times New Roman" w:hAnsi="Times New Roman" w:cs="Times New Roman" w:eastAsia="Times New Roman"/>
          <w:sz w:val="24"/>
          <w:szCs w:val="24"/>
          <w:color w:val="3F4266"/>
          <w:spacing w:val="-4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F4266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3F4266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20"/>
          <w:szCs w:val="20"/>
          <w:color w:val="999A97"/>
          <w:spacing w:val="0"/>
          <w:w w:val="128"/>
          <w:position w:val="3"/>
        </w:rPr>
        <w:t>\</w:t>
      </w:r>
      <w:r>
        <w:rPr>
          <w:rFonts w:ascii="Times New Roman" w:hAnsi="Times New Roman" w:cs="Times New Roman" w:eastAsia="Times New Roman"/>
          <w:sz w:val="20"/>
          <w:szCs w:val="20"/>
          <w:color w:val="999A97"/>
          <w:spacing w:val="14"/>
          <w:w w:val="128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0"/>
          <w:i/>
          <w:position w:val="3"/>
        </w:rPr>
        <w:t>t:ı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0"/>
          <w:i/>
          <w:position w:val="3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5"/>
          <w:w w:val="80"/>
          <w:i/>
          <w:position w:val="3"/>
        </w:rPr>
        <w:t> </w:t>
      </w:r>
      <w:r>
        <w:rPr>
          <w:rFonts w:ascii="Arial" w:hAnsi="Arial" w:cs="Arial" w:eastAsia="Arial"/>
          <w:sz w:val="13"/>
          <w:szCs w:val="13"/>
          <w:color w:val="5B5B5D"/>
          <w:spacing w:val="0"/>
          <w:w w:val="80"/>
          <w:i/>
          <w:position w:val="3"/>
        </w:rPr>
        <w:t>Oj</w:t>
      </w:r>
      <w:r>
        <w:rPr>
          <w:rFonts w:ascii="Arial" w:hAnsi="Arial" w:cs="Arial" w:eastAsia="Arial"/>
          <w:sz w:val="13"/>
          <w:szCs w:val="13"/>
          <w:color w:val="5B5B5D"/>
          <w:spacing w:val="-25"/>
          <w:w w:val="80"/>
          <w:i/>
          <w:position w:val="3"/>
        </w:rPr>
        <w:t> </w:t>
      </w:r>
      <w:r>
        <w:rPr>
          <w:rFonts w:ascii="Arial" w:hAnsi="Arial" w:cs="Arial" w:eastAsia="Arial"/>
          <w:sz w:val="13"/>
          <w:szCs w:val="13"/>
          <w:color w:val="5B5B5D"/>
          <w:spacing w:val="0"/>
          <w:w w:val="100"/>
          <w:i/>
          <w:position w:val="3"/>
        </w:rPr>
        <w:tab/>
      </w:r>
      <w:r>
        <w:rPr>
          <w:rFonts w:ascii="Arial" w:hAnsi="Arial" w:cs="Arial" w:eastAsia="Arial"/>
          <w:sz w:val="13"/>
          <w:szCs w:val="13"/>
          <w:color w:val="5B5B5D"/>
          <w:spacing w:val="0"/>
          <w:w w:val="100"/>
          <w:i/>
          <w:position w:val="3"/>
        </w:rPr>
      </w:r>
      <w:r>
        <w:rPr>
          <w:rFonts w:ascii="Arial" w:hAnsi="Arial" w:cs="Arial" w:eastAsia="Arial"/>
          <w:sz w:val="13"/>
          <w:szCs w:val="13"/>
          <w:color w:val="4B4B4B"/>
          <w:spacing w:val="0"/>
          <w:w w:val="134"/>
          <w:position w:val="3"/>
        </w:rPr>
        <w:t>\</w:t>
      </w:r>
      <w:r>
        <w:rPr>
          <w:rFonts w:ascii="Arial" w:hAnsi="Arial" w:cs="Arial" w:eastAsia="Arial"/>
          <w:sz w:val="13"/>
          <w:szCs w:val="13"/>
          <w:color w:val="4B4B4B"/>
          <w:spacing w:val="0"/>
          <w:w w:val="134"/>
          <w:position w:val="3"/>
        </w:rPr>
        <w:t>)</w:t>
      </w:r>
      <w:r>
        <w:rPr>
          <w:rFonts w:ascii="Arial" w:hAnsi="Arial" w:cs="Arial" w:eastAsia="Arial"/>
          <w:sz w:val="13"/>
          <w:szCs w:val="13"/>
          <w:color w:val="4B4B4B"/>
          <w:spacing w:val="-48"/>
          <w:w w:val="134"/>
          <w:position w:val="3"/>
        </w:rPr>
        <w:t> </w:t>
      </w:r>
      <w:r>
        <w:rPr>
          <w:rFonts w:ascii="Arial" w:hAnsi="Arial" w:cs="Arial" w:eastAsia="Arial"/>
          <w:sz w:val="13"/>
          <w:szCs w:val="13"/>
          <w:color w:val="4B4B4B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3"/>
          <w:szCs w:val="13"/>
          <w:color w:val="4B4B4B"/>
          <w:spacing w:val="0"/>
          <w:w w:val="100"/>
          <w:position w:val="3"/>
        </w:rPr>
      </w:r>
      <w:r>
        <w:rPr>
          <w:rFonts w:ascii="Arial" w:hAnsi="Arial" w:cs="Arial" w:eastAsia="Arial"/>
          <w:sz w:val="13"/>
          <w:szCs w:val="13"/>
          <w:color w:val="707070"/>
          <w:spacing w:val="0"/>
          <w:w w:val="74"/>
          <w:position w:val="3"/>
        </w:rPr>
        <w:t>•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right="-242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4B4B4B"/>
          <w:spacing w:val="-29"/>
          <w:w w:val="297"/>
          <w:position w:val="-1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600"/>
          <w:position w:val="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00" w:right="0"/>
        </w:sectPr>
      </w:pPr>
      <w:rPr/>
    </w:p>
    <w:p>
      <w:pPr>
        <w:spacing w:before="42" w:after="0" w:line="145" w:lineRule="exact"/>
        <w:ind w:left="211" w:right="-63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v:group style="position:absolute;margin-left:29.115639pt;margin-top:37.345604pt;width:541.503139pt;height:793.081935pt;mso-position-horizontal-relative:page;mso-position-vertical-relative:page;z-index:-15680" coordorigin="582,747" coordsize="10830,15862">
            <v:group style="position:absolute;left:587;top:766;width:453;height:2" coordorigin="587,766" coordsize="453,2">
              <v:shape style="position:absolute;left:587;top:766;width:453;height:2" coordorigin="587,766" coordsize="453,0" path="m587,766l1041,766e" filled="f" stroked="t" strokeweight=".477306pt" strokecolor="#707070">
                <v:path arrowok="t"/>
              </v:shape>
            </v:group>
            <v:group style="position:absolute;left:983;top:766;width:1293;height:2" coordorigin="983,766" coordsize="1293,2">
              <v:shape style="position:absolute;left:983;top:766;width:1293;height:2" coordorigin="983,766" coordsize="1293,0" path="m983,766l2277,766e" filled="f" stroked="t" strokeweight=".477306pt" strokecolor="#545454">
                <v:path arrowok="t"/>
              </v:shape>
            </v:group>
            <v:group style="position:absolute;left:2248;top:766;width:2;height:1197" coordorigin="2248,766" coordsize="2,1197">
              <v:shape style="position:absolute;left:2248;top:766;width:2;height:1197" coordorigin="2248,766" coordsize="0,1197" path="m2248,1963l2248,766e" filled="f" stroked="t" strokeweight=".715958pt" strokecolor="#7C7C7C">
                <v:path arrowok="t"/>
              </v:shape>
            </v:group>
            <v:group style="position:absolute;left:2205;top:771;width:864;height:2" coordorigin="2205,771" coordsize="864,2">
              <v:shape style="position:absolute;left:2205;top:771;width:864;height:2" coordorigin="2205,771" coordsize="864,0" path="m2205,771l3069,771e" filled="f" stroked="t" strokeweight=".477306pt" strokecolor="#383838">
                <v:path arrowok="t"/>
              </v:shape>
            </v:group>
            <v:group style="position:absolute;left:3012;top:778;width:8324;height:2" coordorigin="3012,778" coordsize="8324,2">
              <v:shape style="position:absolute;left:3012;top:778;width:8324;height:2" coordorigin="3012,778" coordsize="8324,0" path="m3012,778l11336,778e" filled="f" stroked="t" strokeweight=".715958pt" strokecolor="#606060">
                <v:path arrowok="t"/>
              </v:shape>
            </v:group>
            <v:group style="position:absolute;left:8152;top:776;width:907;height:2" coordorigin="8152,776" coordsize="907,2">
              <v:shape style="position:absolute;left:8152;top:776;width:907;height:2" coordorigin="8152,776" coordsize="907,0" path="m8152,776l9059,776e" filled="f" stroked="t" strokeweight=".477306pt" strokecolor="#3B3B3B">
                <v:path arrowok="t"/>
              </v:shape>
            </v:group>
            <v:group style="position:absolute;left:9026;top:771;width:2;height:1187" coordorigin="9026,771" coordsize="2,1187">
              <v:shape style="position:absolute;left:9026;top:771;width:2;height:1187" coordorigin="9026,771" coordsize="0,1187" path="m9026,1958l9026,771e" filled="f" stroked="t" strokeweight=".715958pt" strokecolor="#3F3F3F">
                <v:path arrowok="t"/>
              </v:shape>
            </v:group>
            <v:group style="position:absolute;left:9384;top:780;width:229;height:2" coordorigin="9384,780" coordsize="229,2">
              <v:shape style="position:absolute;left:9384;top:780;width:229;height:2" coordorigin="9384,780" coordsize="229,0" path="m9384,780l9613,780e" filled="f" stroked="t" strokeweight=".477306pt" strokecolor="#3B3B3B">
                <v:path arrowok="t"/>
              </v:shape>
            </v:group>
            <v:group style="position:absolute;left:11334;top:771;width:2;height:2830" coordorigin="11334,771" coordsize="2,2830">
              <v:shape style="position:absolute;left:11334;top:771;width:2;height:2830" coordorigin="11334,771" coordsize="0,2830" path="m11334,3600l11334,771e" filled="f" stroked="t" strokeweight=".954611pt" strokecolor="#5B5B5B">
                <v:path arrowok="t"/>
              </v:shape>
            </v:group>
            <v:group style="position:absolute;left:9031;top:1087;width:2;height:412" coordorigin="9031,1087" coordsize="2,412">
              <v:shape style="position:absolute;left:9031;top:1087;width:2;height:412" coordorigin="9031,1087" coordsize="0,412" path="m9031,1499l9031,1087e" filled="f" stroked="t" strokeweight=".477306pt" strokecolor="#232323">
                <v:path arrowok="t"/>
              </v:shape>
            </v:group>
            <v:group style="position:absolute;left:9035;top:1441;width:2;height:522" coordorigin="9035,1441" coordsize="2,522">
              <v:shape style="position:absolute;left:9035;top:1441;width:2;height:522" coordorigin="9035,1441" coordsize="0,522" path="m9035,1963l9035,1441e" filled="f" stroked="t" strokeweight=".954611pt" strokecolor="#545454">
                <v:path arrowok="t"/>
              </v:shape>
            </v:group>
            <v:group style="position:absolute;left:11331;top:771;width:2;height:905" coordorigin="11331,771" coordsize="2,905">
              <v:shape style="position:absolute;left:11331;top:771;width:2;height:905" coordorigin="11331,771" coordsize="0,905" path="m11331,1676l11331,771e" filled="f" stroked="t" strokeweight=".477306pt" strokecolor="#484848">
                <v:path arrowok="t"/>
              </v:shape>
            </v:group>
            <v:group style="position:absolute;left:592;top:1944;width:449;height:2" coordorigin="592,1944" coordsize="449,2">
              <v:shape style="position:absolute;left:592;top:1944;width:449;height:2" coordorigin="592,1944" coordsize="449,0" path="m592,1944l1041,1944e" filled="f" stroked="t" strokeweight=".477306pt" strokecolor="#545454">
                <v:path arrowok="t"/>
              </v:shape>
            </v:group>
            <v:group style="position:absolute;left:594;top:756;width:2;height:1235" coordorigin="594,756" coordsize="2,1235">
              <v:shape style="position:absolute;left:594;top:756;width:2;height:1235" coordorigin="594,756" coordsize="0,1235" path="m594,1992l594,756e" filled="f" stroked="t" strokeweight=".954611pt" strokecolor="#7C7C7C">
                <v:path arrowok="t"/>
              </v:shape>
            </v:group>
            <v:group style="position:absolute;left:983;top:1949;width:1293;height:2" coordorigin="983,1949" coordsize="1293,2">
              <v:shape style="position:absolute;left:983;top:1949;width:1293;height:2" coordorigin="983,1949" coordsize="1293,0" path="m983,1949l2277,1949e" filled="f" stroked="t" strokeweight=".715958pt" strokecolor="#606060">
                <v:path arrowok="t"/>
              </v:shape>
            </v:group>
            <v:group style="position:absolute;left:2205;top:1951;width:864;height:2" coordorigin="2205,1951" coordsize="864,2">
              <v:shape style="position:absolute;left:2205;top:1951;width:864;height:2" coordorigin="2205,1951" coordsize="864,0" path="m2205,1951l3069,1951e" filled="f" stroked="t" strokeweight=".477306pt" strokecolor="#343434">
                <v:path arrowok="t"/>
              </v:shape>
            </v:group>
            <v:group style="position:absolute;left:2940;top:1951;width:5269;height:2" coordorigin="2940,1951" coordsize="5269,2">
              <v:shape style="position:absolute;left:2940;top:1951;width:5269;height:2" coordorigin="2940,1951" coordsize="5269,0" path="m2940,1951l8210,1951e" filled="f" stroked="t" strokeweight=".954611pt" strokecolor="#4F4F4F">
                <v:path arrowok="t"/>
              </v:shape>
            </v:group>
            <v:group style="position:absolute;left:8152;top:1953;width:907;height:2" coordorigin="8152,1953" coordsize="907,2">
              <v:shape style="position:absolute;left:8152;top:1953;width:907;height:2" coordorigin="8152,1953" coordsize="907,0" path="m8152,1953l9059,1953e" filled="f" stroked="t" strokeweight=".477306pt" strokecolor="#2B2B2B">
                <v:path arrowok="t"/>
              </v:shape>
            </v:group>
            <v:group style="position:absolute;left:8988;top:1953;width:625;height:2" coordorigin="8988,1953" coordsize="625,2">
              <v:shape style="position:absolute;left:8988;top:1953;width:625;height:2" coordorigin="8988,1953" coordsize="625,0" path="m8988,1953l9613,1953e" filled="f" stroked="t" strokeweight=".715958pt" strokecolor="#4F4F4F">
                <v:path arrowok="t"/>
              </v:shape>
            </v:group>
            <v:group style="position:absolute;left:9556;top:1956;width:1790;height:2" coordorigin="9556,1956" coordsize="1790,2">
              <v:shape style="position:absolute;left:9556;top:1956;width:1790;height:2" coordorigin="9556,1956" coordsize="1790,0" path="m9556,1956l11346,1956e" filled="f" stroked="t" strokeweight=".954611pt" strokecolor="#646464">
                <v:path arrowok="t"/>
              </v:shape>
            </v:group>
            <v:group style="position:absolute;left:592;top:2188;width:2644;height:2" coordorigin="592,2188" coordsize="2644,2">
              <v:shape style="position:absolute;left:592;top:2188;width:2644;height:2" coordorigin="592,2188" coordsize="2644,0" path="m592,2188l3236,2188e" filled="f" stroked="t" strokeweight=".477306pt" strokecolor="#383838">
                <v:path arrowok="t"/>
              </v:shape>
            </v:group>
            <v:group style="position:absolute;left:597;top:756;width:2;height:5673" coordorigin="597,756" coordsize="2,5673">
              <v:shape style="position:absolute;left:597;top:756;width:2;height:5673" coordorigin="597,756" coordsize="0,5673" path="m597,6430l597,756e" filled="f" stroked="t" strokeweight=".715958pt" strokecolor="#4F4F4F">
                <v:path arrowok="t"/>
              </v:shape>
            </v:group>
            <v:group style="position:absolute;left:3055;top:2190;width:5155;height:2" coordorigin="3055,2190" coordsize="5155,2">
              <v:shape style="position:absolute;left:3055;top:2190;width:5155;height:2" coordorigin="3055,2190" coordsize="5155,0" path="m3055,2190l8210,2190e" filled="f" stroked="t" strokeweight=".954611pt" strokecolor="#545454">
                <v:path arrowok="t"/>
              </v:shape>
            </v:group>
            <v:group style="position:absolute;left:8152;top:2193;width:406;height:2" coordorigin="8152,2193" coordsize="406,2">
              <v:shape style="position:absolute;left:8152;top:2193;width:406;height:2" coordorigin="8152,2193" coordsize="406,0" path="m8152,2193l8558,2193e" filled="f" stroked="t" strokeweight=".477306pt" strokecolor="#3F3F3F">
                <v:path arrowok="t"/>
              </v:shape>
            </v:group>
            <v:group style="position:absolute;left:8458;top:2190;width:2883;height:2" coordorigin="8458,2190" coordsize="2883,2">
              <v:shape style="position:absolute;left:8458;top:2190;width:2883;height:2" coordorigin="8458,2190" coordsize="2883,0" path="m8458,2190l11341,2190e" filled="f" stroked="t" strokeweight=".715958pt" strokecolor="#5B5B5B">
                <v:path arrowok="t"/>
              </v:shape>
            </v:group>
            <v:group style="position:absolute;left:592;top:2425;width:1260;height:2" coordorigin="592,2425" coordsize="1260,2">
              <v:shape style="position:absolute;left:592;top:2425;width:1260;height:2" coordorigin="592,2425" coordsize="1260,0" path="m592,2425l1852,2425e" filled="f" stroked="t" strokeweight=".715958pt" strokecolor="#484848">
                <v:path arrowok="t"/>
              </v:shape>
            </v:group>
            <v:group style="position:absolute;left:1561;top:2427;width:1508;height:2" coordorigin="1561,2427" coordsize="1508,2">
              <v:shape style="position:absolute;left:1561;top:2427;width:1508;height:2" coordorigin="1561,2427" coordsize="1508,0" path="m1561,2427l3069,2427e" filled="f" stroked="t" strokeweight=".477306pt" strokecolor="#2F2F2F">
                <v:path arrowok="t"/>
              </v:shape>
            </v:group>
            <v:group style="position:absolute;left:620;top:2432;width:7938;height:2" coordorigin="620,2432" coordsize="7938,2">
              <v:shape style="position:absolute;left:620;top:2432;width:7938;height:2" coordorigin="620,2432" coordsize="7938,0" path="m620,2432l8558,2432e" filled="f" stroked="t" strokeweight=".715958pt" strokecolor="#484848">
                <v:path arrowok="t"/>
              </v:shape>
            </v:group>
            <v:group style="position:absolute;left:8501;top:2432;width:549;height:2" coordorigin="8501,2432" coordsize="549,2">
              <v:shape style="position:absolute;left:8501;top:2432;width:549;height:2" coordorigin="8501,2432" coordsize="549,0" path="m8501,2432l9050,2432e" filled="f" stroked="t" strokeweight=".477306pt" strokecolor="#282828">
                <v:path arrowok="t"/>
              </v:shape>
            </v:group>
            <v:group style="position:absolute;left:8992;top:2435;width:501;height:2" coordorigin="8992,2435" coordsize="501,2">
              <v:shape style="position:absolute;left:8992;top:2435;width:501;height:2" coordorigin="8992,2435" coordsize="501,0" path="m8992,2435l9494,2435e" filled="f" stroked="t" strokeweight=".715958pt" strokecolor="#484848">
                <v:path arrowok="t"/>
              </v:shape>
            </v:group>
            <v:group style="position:absolute;left:9145;top:2435;width:2196;height:2" coordorigin="9145,2435" coordsize="2196,2">
              <v:shape style="position:absolute;left:9145;top:2435;width:2196;height:2" coordorigin="9145,2435" coordsize="2196,0" path="m9145,2435l11341,2435e" filled="f" stroked="t" strokeweight=".954611pt" strokecolor="#5B5B5B">
                <v:path arrowok="t"/>
              </v:shape>
            </v:group>
            <v:group style="position:absolute;left:11336;top:2164;width:2;height:292" coordorigin="11336,2164" coordsize="2,292">
              <v:shape style="position:absolute;left:11336;top:2164;width:2;height:292" coordorigin="11336,2164" coordsize="0,292" path="m11336,2456l11336,2164e" filled="f" stroked="t" strokeweight=".477306pt" strokecolor="#343434">
                <v:path arrowok="t"/>
              </v:shape>
            </v:group>
            <v:group style="position:absolute;left:592;top:2667;width:7618;height:2" coordorigin="592,2667" coordsize="7618,2">
              <v:shape style="position:absolute;left:592;top:2667;width:7618;height:2" coordorigin="592,2667" coordsize="7618,0" path="m592,2667l8210,2667e" filled="f" stroked="t" strokeweight=".715958pt" strokecolor="#4B4B4B">
                <v:path arrowok="t"/>
              </v:shape>
            </v:group>
            <v:group style="position:absolute;left:8152;top:2669;width:897;height:2" coordorigin="8152,2669" coordsize="897,2">
              <v:shape style="position:absolute;left:8152;top:2669;width:897;height:2" coordorigin="8152,2669" coordsize="897,0" path="m8152,2669l9050,2669e" filled="f" stroked="t" strokeweight=".477306pt" strokecolor="#2F2F2F">
                <v:path arrowok="t"/>
              </v:shape>
            </v:group>
            <v:group style="position:absolute;left:8973;top:2669;width:2377;height:2" coordorigin="8973,2669" coordsize="2377,2">
              <v:shape style="position:absolute;left:8973;top:2669;width:2377;height:2" coordorigin="8973,2669" coordsize="2377,0" path="m8973,2669l11350,2669e" filled="f" stroked="t" strokeweight=".715958pt" strokecolor="#575757">
                <v:path arrowok="t"/>
              </v:shape>
            </v:group>
            <v:group style="position:absolute;left:592;top:2909;width:7618;height:2" coordorigin="592,2909" coordsize="7618,2">
              <v:shape style="position:absolute;left:592;top:2909;width:7618;height:2" coordorigin="592,2909" coordsize="7618,0" path="m592,2909l8210,2909e" filled="f" stroked="t" strokeweight=".715958pt" strokecolor="#545454">
                <v:path arrowok="t"/>
              </v:shape>
            </v:group>
            <v:group style="position:absolute;left:8152;top:2911;width:897;height:2" coordorigin="8152,2911" coordsize="897,2">
              <v:shape style="position:absolute;left:8152;top:2911;width:897;height:2" coordorigin="8152,2911" coordsize="897,0" path="m8152,2911l9050,2911e" filled="f" stroked="t" strokeweight=".477306pt" strokecolor="#232323">
                <v:path arrowok="t"/>
              </v:shape>
            </v:group>
            <v:group style="position:absolute;left:8992;top:2913;width:272;height:2" coordorigin="8992,2913" coordsize="272,2">
              <v:shape style="position:absolute;left:8992;top:2913;width:272;height:2" coordorigin="8992,2913" coordsize="272,0" path="m8992,2913l9265,2913e" filled="f" stroked="t" strokeweight=".477306pt" strokecolor="#3B3B3B">
                <v:path arrowok="t"/>
              </v:shape>
            </v:group>
            <v:group style="position:absolute;left:9164;top:2911;width:2186;height:2" coordorigin="9164,2911" coordsize="2186,2">
              <v:shape style="position:absolute;left:9164;top:2911;width:2186;height:2" coordorigin="9164,2911" coordsize="2186,0" path="m9164,2911l11350,2911e" filled="f" stroked="t" strokeweight=".715958pt" strokecolor="#545454">
                <v:path arrowok="t"/>
              </v:shape>
            </v:group>
            <v:group style="position:absolute;left:597;top:3148;width:2730;height:2" coordorigin="597,3148" coordsize="2730,2">
              <v:shape style="position:absolute;left:597;top:3148;width:2730;height:2" coordorigin="597,3148" coordsize="2730,0" path="m597,3148l3327,3148e" filled="f" stroked="t" strokeweight=".954611pt" strokecolor="#545454">
                <v:path arrowok="t"/>
              </v:shape>
            </v:group>
            <v:group style="position:absolute;left:3179;top:3148;width:582;height:2" coordorigin="3179,3148" coordsize="582,2">
              <v:shape style="position:absolute;left:3179;top:3148;width:582;height:2" coordorigin="3179,3148" coordsize="582,0" path="m3179,3148l3761,3148e" filled="f" stroked="t" strokeweight=".715958pt" strokecolor="#3B3B3B">
                <v:path arrowok="t"/>
              </v:shape>
            </v:group>
            <v:group style="position:absolute;left:3704;top:3148;width:7646;height:2" coordorigin="3704,3148" coordsize="7646,2">
              <v:shape style="position:absolute;left:3704;top:3148;width:7646;height:2" coordorigin="3704,3148" coordsize="7646,0" path="m3704,3148l11350,3148e" filled="f" stroked="t" strokeweight=".954611pt" strokecolor="#4F4F4F">
                <v:path arrowok="t"/>
              </v:shape>
            </v:group>
            <v:group style="position:absolute;left:599;top:756;width:2;height:5673" coordorigin="599,756" coordsize="2,5673">
              <v:shape style="position:absolute;left:599;top:756;width:2;height:5673" coordorigin="599,756" coordsize="0,5673" path="m599,6430l599,756e" filled="f" stroked="t" strokeweight=".715958pt" strokecolor="#575757">
                <v:path arrowok="t"/>
              </v:shape>
            </v:group>
            <v:group style="position:absolute;left:3737;top:3146;width:2;height:776" coordorigin="3737,3146" coordsize="2,776">
              <v:shape style="position:absolute;left:3737;top:3146;width:2;height:776" coordorigin="3737,3146" coordsize="0,776" path="m3737,3921l3737,3146e" filled="f" stroked="t" strokeweight=".954611pt" strokecolor="#444444">
                <v:path arrowok="t"/>
              </v:shape>
            </v:group>
            <v:group style="position:absolute;left:6849;top:3141;width:2;height:776" coordorigin="6849,3141" coordsize="2,776">
              <v:shape style="position:absolute;left:6849;top:3141;width:2;height:776" coordorigin="6849,3141" coordsize="0,776" path="m6849,3916l6849,3141e" filled="f" stroked="t" strokeweight=".954611pt" strokecolor="#545454">
                <v:path arrowok="t"/>
              </v:shape>
            </v:group>
            <v:group style="position:absolute;left:3728;top:3598;width:3131;height:2" coordorigin="3728,3598" coordsize="3131,2">
              <v:shape style="position:absolute;left:3728;top:3598;width:3131;height:2" coordorigin="3728,3598" coordsize="3131,0" path="m3728,3598l6859,3598e" filled="f" stroked="t" strokeweight=".715958pt" strokecolor="#777777">
                <v:path arrowok="t"/>
              </v:shape>
            </v:group>
            <v:group style="position:absolute;left:597;top:3907;width:1704;height:2" coordorigin="597,3907" coordsize="1704,2">
              <v:shape style="position:absolute;left:597;top:3907;width:1704;height:2" coordorigin="597,3907" coordsize="1704,0" path="m597,3907l2301,3907e" filled="f" stroked="t" strokeweight=".477306pt" strokecolor="#3B3B3B">
                <v:path arrowok="t"/>
              </v:shape>
            </v:group>
            <v:group style="position:absolute;left:601;top:3543;width:2;height:388" coordorigin="601,3543" coordsize="2,388">
              <v:shape style="position:absolute;left:601;top:3543;width:2;height:388" coordorigin="601,3543" coordsize="0,388" path="m601,3931l601,3543e" filled="f" stroked="t" strokeweight=".477306pt" strokecolor="#0F0F0F">
                <v:path arrowok="t"/>
              </v:shape>
            </v:group>
            <v:group style="position:absolute;left:616;top:3907;width:1002;height:2" coordorigin="616,3907" coordsize="1002,2">
              <v:shape style="position:absolute;left:616;top:3907;width:1002;height:2" coordorigin="616,3907" coordsize="1002,0" path="m616,3907l1618,3907e" filled="f" stroked="t" strokeweight=".477306pt" strokecolor="#343434">
                <v:path arrowok="t"/>
              </v:shape>
            </v:group>
            <v:group style="position:absolute;left:1833;top:3904;width:5026;height:2" coordorigin="1833,3904" coordsize="5026,2">
              <v:shape style="position:absolute;left:1833;top:3904;width:5026;height:2" coordorigin="1833,3904" coordsize="5026,0" path="m1833,3904l6859,3904e" filled="f" stroked="t" strokeweight="1.193264pt" strokecolor="#4B4B4B">
                <v:path arrowok="t"/>
              </v:shape>
            </v:group>
            <v:group style="position:absolute;left:6811;top:3912;width:4534;height:2" coordorigin="6811,3912" coordsize="4534,2">
              <v:shape style="position:absolute;left:6811;top:3912;width:4534;height:2" coordorigin="6811,3912" coordsize="4534,0" path="m6811,3912l11346,3912e" filled="f" stroked="t" strokeweight=".715958pt" strokecolor="#545454">
                <v:path arrowok="t"/>
              </v:shape>
            </v:group>
            <v:group style="position:absolute;left:11341;top:3543;width:2;height:675" coordorigin="11341,3543" coordsize="2,675">
              <v:shape style="position:absolute;left:11341;top:3543;width:2;height:675" coordorigin="11341,3543" coordsize="0,675" path="m11341,4218l11341,3543e" filled="f" stroked="t" strokeweight=".477306pt" strokecolor="#343434">
                <v:path arrowok="t"/>
              </v:shape>
            </v:group>
            <v:group style="position:absolute;left:592;top:4184;width:1685;height:2" coordorigin="592,4184" coordsize="1685,2">
              <v:shape style="position:absolute;left:592;top:4184;width:1685;height:2" coordorigin="592,4184" coordsize="1685,0" path="m592,4184l2277,4184e" filled="f" stroked="t" strokeweight=".477306pt" strokecolor="#383838">
                <v:path arrowok="t"/>
              </v:shape>
            </v:group>
            <v:group style="position:absolute;left:2250;top:3902;width:2;height:1771" coordorigin="2250,3902" coordsize="2,1771">
              <v:shape style="position:absolute;left:2250;top:3902;width:2;height:1771" coordorigin="2250,3902" coordsize="0,1771" path="m2250,5673l2250,3902e" filled="f" stroked="t" strokeweight=".715958pt" strokecolor="#484848">
                <v:path arrowok="t"/>
              </v:shape>
            </v:group>
            <v:group style="position:absolute;left:1833;top:4187;width:2735;height:2" coordorigin="1833,4187" coordsize="2735,2">
              <v:shape style="position:absolute;left:1833;top:4187;width:2735;height:2" coordorigin="1833,4187" coordsize="2735,0" path="m1833,4187l4568,4187e" filled="f" stroked="t" strokeweight=".715958pt" strokecolor="#484848">
                <v:path arrowok="t"/>
              </v:shape>
            </v:group>
            <v:group style="position:absolute;left:4434;top:4189;width:912;height:2" coordorigin="4434,4189" coordsize="912,2">
              <v:shape style="position:absolute;left:4434;top:4189;width:912;height:2" coordorigin="4434,4189" coordsize="912,0" path="m4434,4189l5346,4189e" filled="f" stroked="t" strokeweight=".477306pt" strokecolor="#2B2B2B">
                <v:path arrowok="t"/>
              </v:shape>
            </v:group>
            <v:group style="position:absolute;left:5169;top:4187;width:6181;height:2" coordorigin="5169,4187" coordsize="6181,2">
              <v:shape style="position:absolute;left:5169;top:4187;width:6181;height:2" coordorigin="5169,4187" coordsize="6181,0" path="m5169,4187l11350,4187e" filled="f" stroked="t" strokeweight=".954611pt" strokecolor="#575757">
                <v:path arrowok="t"/>
              </v:shape>
            </v:group>
            <v:group style="position:absolute;left:5857;top:3902;width:2;height:297" coordorigin="5857,3902" coordsize="2,297">
              <v:shape style="position:absolute;left:5857;top:3902;width:2;height:297" coordorigin="5857,3902" coordsize="0,297" path="m5857,4199l5857,3902e" filled="f" stroked="t" strokeweight=".954611pt" strokecolor="#4F4F4F">
                <v:path arrowok="t"/>
              </v:shape>
            </v:group>
            <v:group style="position:absolute;left:2243;top:4426;width:2587;height:2" coordorigin="2243,4426" coordsize="2587,2">
              <v:shape style="position:absolute;left:2243;top:4426;width:2587;height:2" coordorigin="2243,4426" coordsize="2587,0" path="m2243,4426l4830,4426e" filled="f" stroked="t" strokeweight=".715958pt" strokecolor="#4B4B4B">
                <v:path arrowok="t"/>
              </v:shape>
            </v:group>
            <v:group style="position:absolute;left:4773;top:4429;width:573;height:2" coordorigin="4773,4429" coordsize="573,2">
              <v:shape style="position:absolute;left:4773;top:4429;width:573;height:2" coordorigin="4773,4429" coordsize="573,0" path="m4773,4429l5346,4429e" filled="f" stroked="t" strokeweight=".477306pt" strokecolor="#232323">
                <v:path arrowok="t"/>
              </v:shape>
            </v:group>
            <v:group style="position:absolute;left:6816;top:4429;width:840;height:2" coordorigin="6816,4429" coordsize="840,2">
              <v:shape style="position:absolute;left:6816;top:4429;width:840;height:2" coordorigin="6816,4429" coordsize="840,0" path="m6816,4429l7656,4429e" filled="f" stroked="t" strokeweight=".477306pt" strokecolor="#232323">
                <v:path arrowok="t"/>
              </v:shape>
            </v:group>
            <v:group style="position:absolute;left:9207;top:4426;width:406;height:2" coordorigin="9207,4426" coordsize="406,2">
              <v:shape style="position:absolute;left:9207;top:4426;width:406;height:2" coordorigin="9207,4426" coordsize="406,0" path="m9207,4426l9613,4426e" filled="f" stroked="t" strokeweight=".477306pt" strokecolor="#3F3F3F">
                <v:path arrowok="t"/>
              </v:shape>
            </v:group>
            <v:group style="position:absolute;left:9556;top:4429;width:253;height:2" coordorigin="9556,4429" coordsize="253,2">
              <v:shape style="position:absolute;left:9556;top:4429;width:253;height:2" coordorigin="9556,4429" coordsize="253,0" path="m9556,4429l9809,4429e" filled="f" stroked="t" strokeweight=".477306pt" strokecolor="#2B2B2B">
                <v:path arrowok="t"/>
              </v:shape>
            </v:group>
            <v:group style="position:absolute;left:5289;top:4426;width:6062;height:2" coordorigin="5289,4426" coordsize="6062,2">
              <v:shape style="position:absolute;left:5289;top:4426;width:6062;height:2" coordorigin="5289,4426" coordsize="6062,0" path="m5289,4426l11350,4426e" filled="f" stroked="t" strokeweight=".715958pt" strokecolor="#575757">
                <v:path arrowok="t"/>
              </v:shape>
            </v:group>
            <v:group style="position:absolute;left:4806;top:4424;width:2;height:282" coordorigin="4806,4424" coordsize="2,282">
              <v:shape style="position:absolute;left:4806;top:4424;width:2;height:282" coordorigin="4806,4424" coordsize="0,282" path="m4806,4706l4806,4424e" filled="f" stroked="t" strokeweight=".477306pt" strokecolor="#3F3F3F">
                <v:path arrowok="t"/>
              </v:shape>
            </v:group>
            <v:group style="position:absolute;left:4802;top:4912;width:6549;height:2" coordorigin="4802,4912" coordsize="6549,2">
              <v:shape style="position:absolute;left:4802;top:4912;width:6549;height:2" coordorigin="4802,4912" coordsize="6549,0" path="m4802,4912l11350,4912e" filled="f" stroked="t" strokeweight=".715958pt" strokecolor="#545454">
                <v:path arrowok="t"/>
              </v:shape>
            </v:group>
            <v:group style="position:absolute;left:11348;top:1704;width:2;height:5468" coordorigin="11348,1704" coordsize="2,5468">
              <v:shape style="position:absolute;left:11348;top:1704;width:2;height:5468" coordorigin="11348,1704" coordsize="0,5468" path="m11348,7172l11348,1704e" filled="f" stroked="t" strokeweight=".954611pt" strokecolor="#5B5B5B">
                <v:path arrowok="t"/>
              </v:shape>
            </v:group>
            <v:group style="position:absolute;left:4811;top:4649;width:2;height:297" coordorigin="4811,4649" coordsize="2,297">
              <v:shape style="position:absolute;left:4811;top:4649;width:2;height:297" coordorigin="4811,4649" coordsize="0,297" path="m4811,4946l4811,4649e" filled="f" stroked="t" strokeweight=".715958pt" strokecolor="#3F3F3F">
                <v:path arrowok="t"/>
              </v:shape>
            </v:group>
            <v:group style="position:absolute;left:4811;top:4845;width:2;height:694" coordorigin="4811,4845" coordsize="2,694">
              <v:shape style="position:absolute;left:4811;top:4845;width:2;height:694" coordorigin="4811,4845" coordsize="0,694" path="m4811,5539l4811,4845e" filled="f" stroked="t" strokeweight=".954611pt" strokecolor="#5B5B5B">
                <v:path arrowok="t"/>
              </v:shape>
            </v:group>
            <v:group style="position:absolute;left:4802;top:5156;width:3771;height:2" coordorigin="4802,5156" coordsize="3771,2">
              <v:shape style="position:absolute;left:4802;top:5156;width:3771;height:2" coordorigin="4802,5156" coordsize="3771,0" path="m4802,5156l8572,5156e" filled="f" stroked="t" strokeweight=".715958pt" strokecolor="#545454">
                <v:path arrowok="t"/>
              </v:shape>
            </v:group>
            <v:group style="position:absolute;left:8501;top:5152;width:549;height:2" coordorigin="8501,5152" coordsize="549,2">
              <v:shape style="position:absolute;left:8501;top:5152;width:549;height:2" coordorigin="8501,5152" coordsize="549,0" path="m8501,5152l9050,5152e" filled="f" stroked="t" strokeweight=".477306pt" strokecolor="#343434">
                <v:path arrowok="t"/>
              </v:shape>
            </v:group>
            <v:group style="position:absolute;left:8992;top:5154;width:272;height:2" coordorigin="8992,5154" coordsize="272,2">
              <v:shape style="position:absolute;left:8992;top:5154;width:272;height:2" coordorigin="8992,5154" coordsize="272,0" path="m8992,5154l9265,5154e" filled="f" stroked="t" strokeweight=".715958pt" strokecolor="#484848">
                <v:path arrowok="t"/>
              </v:shape>
            </v:group>
            <v:group style="position:absolute;left:9164;top:5154;width:2186;height:2" coordorigin="9164,5154" coordsize="2186,2">
              <v:shape style="position:absolute;left:9164;top:5154;width:2186;height:2" coordorigin="9164,5154" coordsize="2186,0" path="m9164,5154l11350,5154e" filled="f" stroked="t" strokeweight=".954611pt" strokecolor="#606060">
                <v:path arrowok="t"/>
              </v:shape>
            </v:group>
            <v:group style="position:absolute;left:11341;top:4883;width:2;height:292" coordorigin="11341,4883" coordsize="2,292">
              <v:shape style="position:absolute;left:11341;top:4883;width:2;height:292" coordorigin="11341,4883" coordsize="0,292" path="m11341,5176l11341,4883e" filled="f" stroked="t" strokeweight=".715958pt" strokecolor="#4F4F4F">
                <v:path arrowok="t"/>
              </v:shape>
            </v:group>
            <v:group style="position:absolute;left:4806;top:5398;width:4806;height:2" coordorigin="4806,5398" coordsize="4806,2">
              <v:shape style="position:absolute;left:4806;top:5398;width:4806;height:2" coordorigin="4806,5398" coordsize="4806,0" path="m4806,5398l9613,5398e" filled="f" stroked="t" strokeweight=".954611pt" strokecolor="#545454">
                <v:path arrowok="t"/>
              </v:shape>
            </v:group>
            <v:group style="position:absolute;left:9556;top:5396;width:420;height:2" coordorigin="9556,5396" coordsize="420,2">
              <v:shape style="position:absolute;left:9556;top:5396;width:420;height:2" coordorigin="9556,5396" coordsize="420,0" path="m9556,5396l9976,5396e" filled="f" stroked="t" strokeweight=".477306pt" strokecolor="#1F1F1F">
                <v:path arrowok="t"/>
              </v:shape>
            </v:group>
            <v:group style="position:absolute;left:9918;top:5396;width:1432;height:2" coordorigin="9918,5396" coordsize="1432,2">
              <v:shape style="position:absolute;left:9918;top:5396;width:1432;height:2" coordorigin="9918,5396" coordsize="1432,0" path="m9918,5396l11350,5396e" filled="f" stroked="t" strokeweight=".715958pt" strokecolor="#545454">
                <v:path arrowok="t"/>
              </v:shape>
            </v:group>
            <v:group style="position:absolute;left:11346;top:5104;width:2;height:321" coordorigin="11346,5104" coordsize="2,321">
              <v:shape style="position:absolute;left:11346;top:5104;width:2;height:321" coordorigin="11346,5104" coordsize="0,321" path="m11346,5424l11346,5104e" filled="f" stroked="t" strokeweight=".477306pt" strokecolor="#444444">
                <v:path arrowok="t"/>
              </v:shape>
            </v:group>
            <v:group style="position:absolute;left:2248;top:5640;width:988;height:2" coordorigin="2248,5640" coordsize="988,2">
              <v:shape style="position:absolute;left:2248;top:5640;width:988;height:2" coordorigin="2248,5640" coordsize="988,0" path="m2248,5640l3236,5640e" filled="f" stroked="t" strokeweight=".954611pt" strokecolor="#4B4B4B">
                <v:path arrowok="t"/>
              </v:shape>
            </v:group>
            <v:group style="position:absolute;left:3179;top:5640;width:582;height:2" coordorigin="3179,5640" coordsize="582,2">
              <v:shape style="position:absolute;left:3179;top:5640;width:582;height:2" coordorigin="3179,5640" coordsize="582,0" path="m3179,5640l3761,5640e" filled="f" stroked="t" strokeweight=".477306pt" strokecolor="#1F1F1F">
                <v:path arrowok="t"/>
              </v:shape>
            </v:group>
            <v:group style="position:absolute;left:3704;top:5640;width:788;height:2" coordorigin="3704,5640" coordsize="788,2">
              <v:shape style="position:absolute;left:3704;top:5640;width:788;height:2" coordorigin="3704,5640" coordsize="788,0" path="m3704,5640l4491,5640e" filled="f" stroked="t" strokeweight=".477306pt" strokecolor="#383838">
                <v:path arrowok="t"/>
              </v:shape>
            </v:group>
            <v:group style="position:absolute;left:4811;top:5357;width:2;height:546" coordorigin="4811,5357" coordsize="2,546">
              <v:shape style="position:absolute;left:4811;top:5357;width:2;height:546" coordorigin="4811,5357" coordsize="0,546" path="m4811,5903l4811,5357e" filled="f" stroked="t" strokeweight=".477306pt" strokecolor="#4F4F4F">
                <v:path arrowok="t"/>
              </v:shape>
            </v:group>
            <v:group style="position:absolute;left:4238;top:5638;width:5374;height:2" coordorigin="4238,5638" coordsize="5374,2">
              <v:shape style="position:absolute;left:4238;top:5638;width:5374;height:2" coordorigin="4238,5638" coordsize="5374,0" path="m4238,5638l9613,5638e" filled="f" stroked="t" strokeweight=".954611pt" strokecolor="#545454">
                <v:path arrowok="t"/>
              </v:shape>
            </v:group>
            <v:group style="position:absolute;left:9556;top:5635;width:420;height:2" coordorigin="9556,5635" coordsize="420,2">
              <v:shape style="position:absolute;left:9556;top:5635;width:420;height:2" coordorigin="9556,5635" coordsize="420,0" path="m9556,5635l9976,5635e" filled="f" stroked="t" strokeweight=".477306pt" strokecolor="#282828">
                <v:path arrowok="t"/>
              </v:shape>
            </v:group>
            <v:group style="position:absolute;left:9918;top:5635;width:1437;height:2" coordorigin="9918,5635" coordsize="1437,2">
              <v:shape style="position:absolute;left:9918;top:5635;width:1437;height:2" coordorigin="9918,5635" coordsize="1437,0" path="m9918,5635l11355,5635e" filled="f" stroked="t" strokeweight=".715958pt" strokecolor="#5B5B5B">
                <v:path arrowok="t"/>
              </v:shape>
            </v:group>
            <v:group style="position:absolute;left:11346;top:5353;width:2;height:1063" coordorigin="11346,5353" coordsize="2,1063">
              <v:shape style="position:absolute;left:11346;top:5353;width:2;height:1063" coordorigin="11346,5353" coordsize="0,1063" path="m11346,6416l11346,5353e" filled="f" stroked="t" strokeweight=".715958pt" strokecolor="#575757">
                <v:path arrowok="t"/>
              </v:shape>
            </v:group>
            <v:group style="position:absolute;left:597;top:5879;width:444;height:2" coordorigin="597,5879" coordsize="444,2">
              <v:shape style="position:absolute;left:597;top:5879;width:444;height:2" coordorigin="597,5879" coordsize="444,0" path="m597,5879l1041,5879e" filled="f" stroked="t" strokeweight=".477306pt" strokecolor="#444444">
                <v:path arrowok="t"/>
              </v:shape>
            </v:group>
            <v:group style="position:absolute;left:599;top:5616;width:2;height:814" coordorigin="599,5616" coordsize="2,814">
              <v:shape style="position:absolute;left:599;top:5616;width:2;height:814" coordorigin="599,5616" coordsize="0,814" path="m599,6430l599,5616e" filled="f" stroked="t" strokeweight=".954611pt" strokecolor="#3F3F3F">
                <v:path arrowok="t"/>
              </v:shape>
            </v:group>
            <v:group style="position:absolute;left:654;top:5875;width:964;height:2" coordorigin="654,5875" coordsize="964,2">
              <v:shape style="position:absolute;left:654;top:5875;width:964;height:2" coordorigin="654,5875" coordsize="964,0" path="m654,5875l1618,5875e" filled="f" stroked="t" strokeweight=".715958pt" strokecolor="#4B4B4B">
                <v:path arrowok="t"/>
              </v:shape>
            </v:group>
            <v:group style="position:absolute;left:1346;top:5877;width:931;height:2" coordorigin="1346,5877" coordsize="931,2">
              <v:shape style="position:absolute;left:1346;top:5877;width:931;height:2" coordorigin="1346,5877" coordsize="931,0" path="m1346,5877l2277,5877e" filled="f" stroked="t" strokeweight=".954611pt" strokecolor="#606060">
                <v:path arrowok="t"/>
              </v:shape>
            </v:group>
            <v:group style="position:absolute;left:2253;top:5616;width:2;height:579" coordorigin="2253,5616" coordsize="2,579">
              <v:shape style="position:absolute;left:2253;top:5616;width:2;height:579" coordorigin="2253,5616" coordsize="0,579" path="m2253,6195l2253,5616e" filled="f" stroked="t" strokeweight=".477306pt" strokecolor="#232323">
                <v:path arrowok="t"/>
              </v:shape>
            </v:group>
            <v:group style="position:absolute;left:2205;top:5879;width:6005;height:2" coordorigin="2205,5879" coordsize="6005,2">
              <v:shape style="position:absolute;left:2205;top:5879;width:6005;height:2" coordorigin="2205,5879" coordsize="6005,0" path="m2205,5879l8210,5879e" filled="f" stroked="t" strokeweight=".715958pt" strokecolor="#444444">
                <v:path arrowok="t"/>
              </v:shape>
            </v:group>
            <v:group style="position:absolute;left:8152;top:5879;width:406;height:2" coordorigin="8152,5879" coordsize="406,2">
              <v:shape style="position:absolute;left:8152;top:5879;width:406;height:2" coordorigin="8152,5879" coordsize="406,0" path="m8152,5879l8558,5879e" filled="f" stroked="t" strokeweight=".477306pt" strokecolor="#282828">
                <v:path arrowok="t"/>
              </v:shape>
            </v:group>
            <v:group style="position:absolute;left:8501;top:5877;width:2854;height:2" coordorigin="8501,5877" coordsize="2854,2">
              <v:shape style="position:absolute;left:8501;top:5877;width:2854;height:2" coordorigin="8501,5877" coordsize="2854,0" path="m8501,5877l11355,5877e" filled="f" stroked="t" strokeweight=".954611pt" strokecolor="#5B5B5B">
                <v:path arrowok="t"/>
              </v:shape>
            </v:group>
            <v:group style="position:absolute;left:601;top:5831;width:2;height:598" coordorigin="601,5831" coordsize="2,598">
              <v:shape style="position:absolute;left:601;top:5831;width:2;height:598" coordorigin="601,5831" coordsize="0,598" path="m601,6430l601,5831e" filled="f" stroked="t" strokeweight=".477306pt" strokecolor="#232323">
                <v:path arrowok="t"/>
              </v:shape>
            </v:group>
            <v:group style="position:absolute;left:4811;top:5831;width:2;height:364" coordorigin="4811,5831" coordsize="2,364">
              <v:shape style="position:absolute;left:4811;top:5831;width:2;height:364" coordorigin="4811,5831" coordsize="0,364" path="m4811,6195l4811,5831e" filled="f" stroked="t" strokeweight=".477306pt" strokecolor="#343434">
                <v:path arrowok="t"/>
              </v:shape>
            </v:group>
            <v:group style="position:absolute;left:7203;top:6353;width:2773;height:2" coordorigin="7203,6353" coordsize="2773,2">
              <v:shape style="position:absolute;left:7203;top:6353;width:2773;height:2" coordorigin="7203,6353" coordsize="2773,0" path="m7203,6353l9976,6353e" filled="f" stroked="t" strokeweight=".477306pt" strokecolor="#484848">
                <v:path arrowok="t"/>
              </v:shape>
            </v:group>
            <v:group style="position:absolute;left:2258;top:6138;width:2;height:273" coordorigin="2258,6138" coordsize="2,273">
              <v:shape style="position:absolute;left:2258;top:6138;width:2;height:273" coordorigin="2258,6138" coordsize="0,273" path="m2258,6411l2258,6138e" filled="f" stroked="t" strokeweight=".715958pt" strokecolor="#2B2B2B">
                <v:path arrowok="t"/>
              </v:shape>
            </v:group>
            <v:group style="position:absolute;left:2248;top:6356;width:4625;height:2" coordorigin="2248,6356" coordsize="4625,2">
              <v:shape style="position:absolute;left:2248;top:6356;width:4625;height:2" coordorigin="2248,6356" coordsize="4625,0" path="m2248,6356l6873,6356e" filled="f" stroked="t" strokeweight=".715958pt" strokecolor="#4F4F4F">
                <v:path arrowok="t"/>
              </v:shape>
            </v:group>
            <v:group style="position:absolute;left:4816;top:6138;width:2;height:282" coordorigin="4816,6138" coordsize="2,282">
              <v:shape style="position:absolute;left:4816;top:6138;width:2;height:282" coordorigin="4816,6138" coordsize="0,282" path="m4816,6420l4816,6138e" filled="f" stroked="t" strokeweight=".715958pt" strokecolor="#484848">
                <v:path arrowok="t"/>
              </v:shape>
            </v:group>
            <v:group style="position:absolute;left:6816;top:6353;width:444;height:2" coordorigin="6816,6353" coordsize="444,2">
              <v:shape style="position:absolute;left:6816;top:6353;width:444;height:2" coordorigin="6816,6353" coordsize="444,0" path="m6816,6353l7260,6353e" filled="f" stroked="t" strokeweight=".477306pt" strokecolor="#282828">
                <v:path arrowok="t"/>
              </v:shape>
            </v:group>
            <v:group style="position:absolute;left:9918;top:6356;width:1437;height:2" coordorigin="9918,6356" coordsize="1437,2">
              <v:shape style="position:absolute;left:9918;top:6356;width:1437;height:2" coordorigin="9918,6356" coordsize="1437,0" path="m9918,6356l11355,6356e" filled="f" stroked="t" strokeweight=".477306pt" strokecolor="#5B5B5B">
                <v:path arrowok="t"/>
              </v:shape>
            </v:group>
            <v:group style="position:absolute;left:4816;top:6349;width:2;height:297" coordorigin="4816,6349" coordsize="2,297">
              <v:shape style="position:absolute;left:4816;top:6349;width:2;height:297" coordorigin="4816,6349" coordsize="0,297" path="m4816,6645l4816,6349e" filled="f" stroked="t" strokeweight=".954611pt" strokecolor="#606060">
                <v:path arrowok="t"/>
              </v:shape>
            </v:group>
            <v:group style="position:absolute;left:2248;top:6638;width:5962;height:2" coordorigin="2248,6638" coordsize="5962,2">
              <v:shape style="position:absolute;left:2248;top:6638;width:5962;height:2" coordorigin="2248,6638" coordsize="5962,0" path="m2248,6638l8210,6638e" filled="f" stroked="t" strokeweight=".715958pt" strokecolor="#4F4F4F">
                <v:path arrowok="t"/>
              </v:shape>
            </v:group>
            <v:group style="position:absolute;left:8152;top:6636;width:406;height:2" coordorigin="8152,6636" coordsize="406,2">
              <v:shape style="position:absolute;left:8152;top:6636;width:406;height:2" coordorigin="8152,6636" coordsize="406,0" path="m8152,6636l8558,6636e" filled="f" stroked="t" strokeweight=".477306pt" strokecolor="#383838">
                <v:path arrowok="t"/>
              </v:shape>
            </v:group>
            <v:group style="position:absolute;left:8501;top:6633;width:2859;height:2" coordorigin="8501,6633" coordsize="2859,2">
              <v:shape style="position:absolute;left:8501;top:6633;width:2859;height:2" coordorigin="8501,6633" coordsize="2859,0" path="m8501,6633l11360,6633e" filled="f" stroked="t" strokeweight=".715958pt" strokecolor="#5B5B5B">
                <v:path arrowok="t"/>
              </v:shape>
            </v:group>
            <v:group style="position:absolute;left:11360;top:2547;width:2;height:8556" coordorigin="11360,2547" coordsize="2,8556">
              <v:shape style="position:absolute;left:11360;top:2547;width:2;height:8556" coordorigin="11360,2547" coordsize="0,8556" path="m11360,11103l11360,2547e" filled="f" stroked="t" strokeweight=".477306pt" strokecolor="#545454">
                <v:path arrowok="t"/>
              </v:shape>
            </v:group>
            <v:group style="position:absolute;left:592;top:6882;width:1685;height:2" coordorigin="592,6882" coordsize="1685,2">
              <v:shape style="position:absolute;left:592;top:6882;width:1685;height:2" coordorigin="592,6882" coordsize="1685,0" path="m592,6882l2277,6882e" filled="f" stroked="t" strokeweight=".954611pt" strokecolor="#606060">
                <v:path arrowok="t"/>
              </v:shape>
            </v:group>
            <v:group style="position:absolute;left:606;top:6703;width:2;height:4275" coordorigin="606,6703" coordsize="2,4275">
              <v:shape style="position:absolute;left:606;top:6703;width:2;height:4275" coordorigin="606,6703" coordsize="0,4275" path="m606,10978l606,6703e" filled="f" stroked="t" strokeweight=".715958pt" strokecolor="#4F4F4F">
                <v:path arrowok="t"/>
              </v:shape>
            </v:group>
            <v:group style="position:absolute;left:2255;top:6353;width:2;height:852" coordorigin="2255,6353" coordsize="2,852">
              <v:shape style="position:absolute;left:2255;top:6353;width:2;height:852" coordorigin="2255,6353" coordsize="0,852" path="m2255,7206l2255,6353e" filled="f" stroked="t" strokeweight=".954611pt" strokecolor="#545454">
                <v:path arrowok="t"/>
              </v:shape>
            </v:group>
            <v:group style="position:absolute;left:2205;top:6880;width:2625;height:2" coordorigin="2205,6880" coordsize="2625,2">
              <v:shape style="position:absolute;left:2205;top:6880;width:2625;height:2" coordorigin="2205,6880" coordsize="2625,0" path="m2205,6880l4830,6880e" filled="f" stroked="t" strokeweight=".715958pt" strokecolor="#4B4B4B">
                <v:path arrowok="t"/>
              </v:shape>
            </v:group>
            <v:group style="position:absolute;left:4773;top:6880;width:573;height:2" coordorigin="4773,6880" coordsize="573,2">
              <v:shape style="position:absolute;left:4773;top:6880;width:573;height:2" coordorigin="4773,6880" coordsize="573,0" path="m4773,6880l5346,6880e" filled="f" stroked="t" strokeweight=".477306pt" strokecolor="#1C1C1C">
                <v:path arrowok="t"/>
              </v:shape>
            </v:group>
            <v:group style="position:absolute;left:5289;top:6880;width:1585;height:2" coordorigin="5289,6880" coordsize="1585,2">
              <v:shape style="position:absolute;left:5289;top:6880;width:1585;height:2" coordorigin="5289,6880" coordsize="1585,0" path="m5289,6880l6873,6880e" filled="f" stroked="t" strokeweight=".954611pt" strokecolor="#545454">
                <v:path arrowok="t"/>
              </v:shape>
            </v:group>
            <v:group style="position:absolute;left:6816;top:6875;width:840;height:2" coordorigin="6816,6875" coordsize="840,2">
              <v:shape style="position:absolute;left:6816;top:6875;width:840;height:2" coordorigin="6816,6875" coordsize="840,0" path="m6816,6875l7656,6875e" filled="f" stroked="t" strokeweight=".715958pt" strokecolor="#3B3B3B">
                <v:path arrowok="t"/>
              </v:shape>
            </v:group>
            <v:group style="position:absolute;left:7446;top:6878;width:1222;height:2" coordorigin="7446,6878" coordsize="1222,2">
              <v:shape style="position:absolute;left:7446;top:6878;width:1222;height:2" coordorigin="7446,6878" coordsize="1222,0" path="m7446,6878l8668,6878e" filled="f" stroked="t" strokeweight=".954611pt" strokecolor="#5B5B5B">
                <v:path arrowok="t"/>
              </v:shape>
            </v:group>
            <v:group style="position:absolute;left:8501;top:6875;width:549;height:2" coordorigin="8501,6875" coordsize="549,2">
              <v:shape style="position:absolute;left:8501;top:6875;width:549;height:2" coordorigin="8501,6875" coordsize="549,0" path="m8501,6875l9050,6875e" filled="f" stroked="t" strokeweight=".477306pt" strokecolor="#383838">
                <v:path arrowok="t"/>
              </v:shape>
            </v:group>
            <v:group style="position:absolute;left:8992;top:6875;width:2372;height:2" coordorigin="8992,6875" coordsize="2372,2">
              <v:shape style="position:absolute;left:8992;top:6875;width:2372;height:2" coordorigin="8992,6875" coordsize="2372,0" path="m8992,6875l11365,6875e" filled="f" stroked="t" strokeweight=".715958pt" strokecolor="#5B5B5B">
                <v:path arrowok="t"/>
              </v:shape>
            </v:group>
            <v:group style="position:absolute;left:601;top:7352;width:3943;height:2" coordorigin="601,7352" coordsize="3943,2">
              <v:shape style="position:absolute;left:601;top:7352;width:3943;height:2" coordorigin="601,7352" coordsize="3943,0" path="m601,7352l4544,7352e" filled="f" stroked="t" strokeweight=".954611pt" strokecolor="#575757">
                <v:path arrowok="t"/>
              </v:shape>
            </v:group>
            <v:group style="position:absolute;left:2253;top:7115;width:2;height:259" coordorigin="2253,7115" coordsize="2,259">
              <v:shape style="position:absolute;left:2253;top:7115;width:2;height:259" coordorigin="2253,7115" coordsize="0,259" path="m2253,7373l2253,7115e" filled="f" stroked="t" strokeweight=".715958pt" strokecolor="#383838">
                <v:path arrowok="t"/>
              </v:shape>
            </v:group>
            <v:group style="position:absolute;left:4434;top:7349;width:396;height:2" coordorigin="4434,7349" coordsize="396,2">
              <v:shape style="position:absolute;left:4434;top:7349;width:396;height:2" coordorigin="4434,7349" coordsize="396,0" path="m4434,7349l4830,7349e" filled="f" stroked="t" strokeweight=".477306pt" strokecolor="#343434">
                <v:path arrowok="t"/>
              </v:shape>
            </v:group>
            <v:group style="position:absolute;left:4773;top:7347;width:3437;height:2" coordorigin="4773,7347" coordsize="3437,2">
              <v:shape style="position:absolute;left:4773;top:7347;width:3437;height:2" coordorigin="4773,7347" coordsize="3437,0" path="m4773,7347l8210,7347e" filled="f" stroked="t" strokeweight=".715958pt" strokecolor="#4F4F4F">
                <v:path arrowok="t"/>
              </v:shape>
            </v:group>
            <v:group style="position:absolute;left:8152;top:7344;width:897;height:2" coordorigin="8152,7344" coordsize="897,2">
              <v:shape style="position:absolute;left:8152;top:7344;width:897;height:2" coordorigin="8152,7344" coordsize="897,0" path="m8152,7344l9050,7344e" filled="f" stroked="t" strokeweight=".477306pt" strokecolor="#282828">
                <v:path arrowok="t"/>
              </v:shape>
            </v:group>
            <v:group style="position:absolute;left:8878;top:7342;width:2482;height:2" coordorigin="8878,7342" coordsize="2482,2">
              <v:shape style="position:absolute;left:8878;top:7342;width:2482;height:2" coordorigin="8878,7342" coordsize="2482,0" path="m8878,7342l11360,7342e" filled="f" stroked="t" strokeweight=".954611pt" strokecolor="#575757">
                <v:path arrowok="t"/>
              </v:shape>
            </v:group>
            <v:group style="position:absolute;left:11355;top:7115;width:2;height:512" coordorigin="11355,7115" coordsize="2,512">
              <v:shape style="position:absolute;left:11355;top:7115;width:2;height:512" coordorigin="11355,7115" coordsize="0,512" path="m11355,7627l11355,7115e" filled="f" stroked="t" strokeweight=".477306pt" strokecolor="#2F2F2F">
                <v:path arrowok="t"/>
              </v:shape>
            </v:group>
            <v:group style="position:absolute;left:606;top:7301;width:2;height:316" coordorigin="606,7301" coordsize="2,316">
              <v:shape style="position:absolute;left:606;top:7301;width:2;height:316" coordorigin="606,7301" coordsize="0,316" path="m606,7617l606,7301e" filled="f" stroked="t" strokeweight=".477306pt" strokecolor="#1F1F1F">
                <v:path arrowok="t"/>
              </v:shape>
            </v:group>
            <v:group style="position:absolute;left:2258;top:7301;width:2;height:575" coordorigin="2258,7301" coordsize="2,575">
              <v:shape style="position:absolute;left:2258;top:7301;width:2;height:575" coordorigin="2258,7301" coordsize="0,575" path="m2258,7876l2258,7301e" filled="f" stroked="t" strokeweight=".477306pt" strokecolor="#232323">
                <v:path arrowok="t"/>
              </v:shape>
            </v:group>
            <v:group style="position:absolute;left:4821;top:7344;width:2;height:531" coordorigin="4821,7344" coordsize="2,531">
              <v:shape style="position:absolute;left:4821;top:7344;width:2;height:531" coordorigin="4821,7344" coordsize="0,531" path="m4821,7876l4821,7344e" filled="f" stroked="t" strokeweight=".954611pt" strokecolor="#5B5B5B">
                <v:path arrowok="t"/>
              </v:shape>
            </v:group>
            <v:group style="position:absolute;left:4811;top:7586;width:3398;height:2" coordorigin="4811,7586" coordsize="3398,2">
              <v:shape style="position:absolute;left:4811;top:7586;width:3398;height:2" coordorigin="4811,7586" coordsize="3398,0" path="m4811,7586l8210,7586e" filled="f" stroked="t" strokeweight=".954611pt" strokecolor="#545454">
                <v:path arrowok="t"/>
              </v:shape>
            </v:group>
            <v:group style="position:absolute;left:8152;top:7584;width:897;height:2" coordorigin="8152,7584" coordsize="897,2">
              <v:shape style="position:absolute;left:8152;top:7584;width:897;height:2" coordorigin="8152,7584" coordsize="897,0" path="m8152,7584l9050,7584e" filled="f" stroked="t" strokeweight=".477306pt" strokecolor="#1F1F1F">
                <v:path arrowok="t"/>
              </v:shape>
            </v:group>
            <v:group style="position:absolute;left:8992;top:7584;width:2367;height:2" coordorigin="8992,7584" coordsize="2367,2">
              <v:shape style="position:absolute;left:8992;top:7584;width:2367;height:2" coordorigin="8992,7584" coordsize="2367,0" path="m8992,7584l11360,7584e" filled="f" stroked="t" strokeweight=".715958pt" strokecolor="#545454">
                <v:path arrowok="t"/>
              </v:shape>
            </v:group>
            <v:group style="position:absolute;left:606;top:7560;width:2;height:316" coordorigin="606,7560" coordsize="2,316">
              <v:shape style="position:absolute;left:606;top:7560;width:2;height:316" coordorigin="606,7560" coordsize="0,316" path="m606,7876l606,7560e" filled="f" stroked="t" strokeweight=".477306pt" strokecolor="#383838">
                <v:path arrowok="t"/>
              </v:shape>
            </v:group>
            <v:group style="position:absolute;left:4811;top:7828;width:6553;height:2" coordorigin="4811,7828" coordsize="6553,2">
              <v:shape style="position:absolute;left:4811;top:7828;width:6553;height:2" coordorigin="4811,7828" coordsize="6553,0" path="m4811,7828l11365,7828e" filled="f" stroked="t" strokeweight=".715958pt" strokecolor="#4F4F4F">
                <v:path arrowok="t"/>
              </v:shape>
            </v:group>
            <v:group style="position:absolute;left:597;top:8079;width:1728;height:2" coordorigin="597,8079" coordsize="1728,2">
              <v:shape style="position:absolute;left:597;top:8079;width:1728;height:2" coordorigin="597,8079" coordsize="1728,0" path="m597,8079l2324,8079e" filled="f" stroked="t" strokeweight=".954611pt" strokecolor="#5B5B5B">
                <v:path arrowok="t"/>
              </v:shape>
            </v:group>
            <v:group style="position:absolute;left:2260;top:7818;width:2;height:3969" coordorigin="2260,7818" coordsize="2,3969">
              <v:shape style="position:absolute;left:2260;top:7818;width:2;height:3969" coordorigin="2260,7818" coordsize="0,3969" path="m2260,11787l2260,7818e" filled="f" stroked="t" strokeweight=".715958pt" strokecolor="#4B4B4B">
                <v:path arrowok="t"/>
              </v:shape>
            </v:group>
            <v:group style="position:absolute;left:2205;top:8077;width:549;height:2" coordorigin="2205,8077" coordsize="549,2">
              <v:shape style="position:absolute;left:2205;top:8077;width:549;height:2" coordorigin="2205,8077" coordsize="549,0" path="m2205,8077l2754,8077e" filled="f" stroked="t" strokeweight=".477306pt" strokecolor="#1F1F1F">
                <v:path arrowok="t"/>
              </v:shape>
            </v:group>
            <v:group style="position:absolute;left:2697;top:8074;width:3179;height:2" coordorigin="2697,8074" coordsize="3179,2">
              <v:shape style="position:absolute;left:2697;top:8074;width:3179;height:2" coordorigin="2697,8074" coordsize="3179,0" path="m2697,8074l5876,8074e" filled="f" stroked="t" strokeweight=".954611pt" strokecolor="#4F4F4F">
                <v:path arrowok="t"/>
              </v:shape>
            </v:group>
            <v:group style="position:absolute;left:4826;top:7818;width:2;height:263" coordorigin="4826,7818" coordsize="2,263">
              <v:shape style="position:absolute;left:4826;top:7818;width:2;height:263" coordorigin="4826,7818" coordsize="0,263" path="m4826,8082l4826,7818e" filled="f" stroked="t" strokeweight=".954611pt" strokecolor="#484848">
                <v:path arrowok="t"/>
              </v:shape>
            </v:group>
            <v:group style="position:absolute;left:5818;top:8072;width:277;height:2" coordorigin="5818,8072" coordsize="277,2">
              <v:shape style="position:absolute;left:5818;top:8072;width:277;height:2" coordorigin="5818,8072" coordsize="277,0" path="m5818,8072l6095,8072e" filled="f" stroked="t" strokeweight=".477306pt" strokecolor="#2B2B2B">
                <v:path arrowok="t"/>
              </v:shape>
            </v:group>
            <v:group style="position:absolute;left:6038;top:8070;width:3403;height:2" coordorigin="6038,8070" coordsize="3403,2">
              <v:shape style="position:absolute;left:6038;top:8070;width:3403;height:2" coordorigin="6038,8070" coordsize="3403,0" path="m6038,8070l9441,8070e" filled="f" stroked="t" strokeweight=".954611pt" strokecolor="#545454">
                <v:path arrowok="t"/>
              </v:shape>
            </v:group>
            <v:group style="position:absolute;left:9384;top:8067;width:229;height:2" coordorigin="9384,8067" coordsize="229,2">
              <v:shape style="position:absolute;left:9384;top:8067;width:229;height:2" coordorigin="9384,8067" coordsize="229,0" path="m9384,8067l9613,8067e" filled="f" stroked="t" strokeweight=".477306pt" strokecolor="#3B3B3B">
                <v:path arrowok="t"/>
              </v:shape>
            </v:group>
            <v:group style="position:absolute;left:9556;top:8065;width:1809;height:2" coordorigin="9556,8065" coordsize="1809,2">
              <v:shape style="position:absolute;left:9556;top:8065;width:1809;height:2" coordorigin="9556,8065" coordsize="1809,0" path="m9556,8065l11365,8065e" filled="f" stroked="t" strokeweight=".715958pt" strokecolor="#575757">
                <v:path arrowok="t"/>
              </v:shape>
            </v:group>
            <v:group style="position:absolute;left:597;top:9015;width:1045;height:2" coordorigin="597,9015" coordsize="1045,2">
              <v:shape style="position:absolute;left:597;top:9015;width:1045;height:2" coordorigin="597,9015" coordsize="1045,0" path="m597,9015l1642,9015e" filled="f" stroked="t" strokeweight=".954611pt" strokecolor="#575757">
                <v:path arrowok="t"/>
              </v:shape>
            </v:group>
            <v:group style="position:absolute;left:1561;top:9013;width:444;height:2" coordorigin="1561,9013" coordsize="444,2">
              <v:shape style="position:absolute;left:1561;top:9013;width:444;height:2" coordorigin="1561,9013" coordsize="444,0" path="m1561,9013l2005,9013e" filled="f" stroked="t" strokeweight=".715958pt" strokecolor="#444444">
                <v:path arrowok="t"/>
              </v:shape>
            </v:group>
            <v:group style="position:absolute;left:1947;top:9015;width:329;height:2" coordorigin="1947,9015" coordsize="329,2">
              <v:shape style="position:absolute;left:1947;top:9015;width:329;height:2" coordorigin="1947,9015" coordsize="329,0" path="m1947,9015l2277,9015e" filled="f" stroked="t" strokeweight=".477306pt" strokecolor="#2B2B2B">
                <v:path arrowok="t"/>
              </v:shape>
            </v:group>
            <v:group style="position:absolute;left:2205;top:9015;width:549;height:2" coordorigin="2205,9015" coordsize="549,2">
              <v:shape style="position:absolute;left:2205;top:9015;width:549;height:2" coordorigin="2205,9015" coordsize="549,0" path="m2205,9015l2754,9015e" filled="f" stroked="t" strokeweight=".477306pt" strokecolor="#181818">
                <v:path arrowok="t"/>
              </v:shape>
            </v:group>
            <v:group style="position:absolute;left:2697;top:9013;width:1064;height:2" coordorigin="2697,9013" coordsize="1064,2">
              <v:shape style="position:absolute;left:2697;top:9013;width:1064;height:2" coordorigin="2697,9013" coordsize="1064,0" path="m2697,9013l3761,9013e" filled="f" stroked="t" strokeweight=".954611pt" strokecolor="#575757">
                <v:path arrowok="t"/>
              </v:shape>
            </v:group>
            <v:group style="position:absolute;left:3704;top:9013;width:788;height:2" coordorigin="3704,9013" coordsize="788,2">
              <v:shape style="position:absolute;left:3704;top:9013;width:788;height:2" coordorigin="3704,9013" coordsize="788,0" path="m3704,9013l4491,9013e" filled="f" stroked="t" strokeweight=".715958pt" strokecolor="#383838">
                <v:path arrowok="t"/>
              </v:shape>
            </v:group>
            <v:group style="position:absolute;left:4110;top:9010;width:1766;height:2" coordorigin="4110,9010" coordsize="1766,2">
              <v:shape style="position:absolute;left:4110;top:9010;width:1766;height:2" coordorigin="4110,9010" coordsize="1766,0" path="m4110,9010l5876,9010e" filled="f" stroked="t" strokeweight=".715958pt" strokecolor="#4F4F4F">
                <v:path arrowok="t"/>
              </v:shape>
            </v:group>
            <v:group style="position:absolute;left:5818;top:9010;width:277;height:2" coordorigin="5818,9010" coordsize="277,2">
              <v:shape style="position:absolute;left:5818;top:9010;width:277;height:2" coordorigin="5818,9010" coordsize="277,0" path="m5818,9010l6095,9010e" filled="f" stroked="t" strokeweight=".477306pt" strokecolor="#2B2B2B">
                <v:path arrowok="t"/>
              </v:shape>
            </v:group>
            <v:group style="position:absolute;left:6038;top:9008;width:1260;height:2" coordorigin="6038,9008" coordsize="1260,2">
              <v:shape style="position:absolute;left:6038;top:9008;width:1260;height:2" coordorigin="6038,9008" coordsize="1260,0" path="m6038,9008l7298,9008e" filled="f" stroked="t" strokeweight=".954611pt" strokecolor="#5B5B5B">
                <v:path arrowok="t"/>
              </v:shape>
            </v:group>
            <v:group style="position:absolute;left:7203;top:9008;width:453;height:2" coordorigin="7203,9008" coordsize="453,2">
              <v:shape style="position:absolute;left:7203;top:9008;width:453;height:2" coordorigin="7203,9008" coordsize="453,0" path="m7203,9008l7656,9008e" filled="f" stroked="t" strokeweight=".477306pt" strokecolor="#3F3F3F">
                <v:path arrowok="t"/>
              </v:shape>
            </v:group>
            <v:group style="position:absolute;left:7599;top:9006;width:1842;height:2" coordorigin="7599,9006" coordsize="1842,2">
              <v:shape style="position:absolute;left:7599;top:9006;width:1842;height:2" coordorigin="7599,9006" coordsize="1842,0" path="m7599,9006l9441,9006e" filled="f" stroked="t" strokeweight=".715958pt" strokecolor="#545454">
                <v:path arrowok="t"/>
              </v:shape>
            </v:group>
            <v:group style="position:absolute;left:9384;top:9006;width:229;height:2" coordorigin="9384,9006" coordsize="229,2">
              <v:shape style="position:absolute;left:9384;top:9006;width:229;height:2" coordorigin="9384,9006" coordsize="229,0" path="m9384,9006l9613,9006e" filled="f" stroked="t" strokeweight=".477306pt" strokecolor="#3B3B3B">
                <v:path arrowok="t"/>
              </v:shape>
            </v:group>
            <v:group style="position:absolute;left:9556;top:9003;width:1809;height:2" coordorigin="9556,9003" coordsize="1809,2">
              <v:shape style="position:absolute;left:9556;top:9003;width:1809;height:2" coordorigin="9556,9003" coordsize="1809,0" path="m9556,9003l11365,9003e" filled="f" stroked="t" strokeweight=".715958pt" strokecolor="#606060">
                <v:path arrowok="t"/>
              </v:shape>
            </v:group>
            <v:group style="position:absolute;left:606;top:9235;width:2;height:646" coordorigin="606,9235" coordsize="2,646">
              <v:shape style="position:absolute;left:606;top:9235;width:2;height:646" coordorigin="606,9235" coordsize="0,646" path="m606,9882l606,9235e" filled="f" stroked="t" strokeweight=".477306pt" strokecolor="#2F2F2F">
                <v:path arrowok="t"/>
              </v:shape>
            </v:group>
            <v:group style="position:absolute;left:601;top:9860;width:1675;height:2" coordorigin="601,9860" coordsize="1675,2">
              <v:shape style="position:absolute;left:601;top:9860;width:1675;height:2" coordorigin="601,9860" coordsize="1675,0" path="m601,9860l2277,9860e" filled="f" stroked="t" strokeweight=".954611pt" strokecolor="#575757">
                <v:path arrowok="t"/>
              </v:shape>
            </v:group>
            <v:group style="position:absolute;left:2205;top:9848;width:9164;height:2" coordorigin="2205,9848" coordsize="9164,2">
              <v:shape style="position:absolute;left:2205;top:9848;width:9164;height:2" coordorigin="2205,9848" coordsize="9164,0" path="m2205,9848l11369,9848e" filled="f" stroked="t" strokeweight=".715958pt" strokecolor="#4F4F4F">
                <v:path arrowok="t"/>
              </v:shape>
            </v:group>
            <v:group style="position:absolute;left:601;top:10100;width:1675;height:2" coordorigin="601,10100" coordsize="1675,2">
              <v:shape style="position:absolute;left:601;top:10100;width:1675;height:2" coordorigin="601,10100" coordsize="1675,0" path="m601,10100l2277,10100e" filled="f" stroked="t" strokeweight=".954611pt" strokecolor="#606060">
                <v:path arrowok="t"/>
              </v:shape>
            </v:group>
            <v:group style="position:absolute;left:2205;top:10097;width:2425;height:2" coordorigin="2205,10097" coordsize="2425,2">
              <v:shape style="position:absolute;left:2205;top:10097;width:2425;height:2" coordorigin="2205,10097" coordsize="2425,0" path="m2205,10097l4630,10097e" filled="f" stroked="t" strokeweight=".715958pt" strokecolor="#4B4B4B">
                <v:path arrowok="t"/>
              </v:shape>
            </v:group>
            <v:group style="position:absolute;left:4434;top:10095;width:396;height:2" coordorigin="4434,10095" coordsize="396,2">
              <v:shape style="position:absolute;left:4434;top:10095;width:396;height:2" coordorigin="4434,10095" coordsize="396,0" path="m4434,10095l4830,10095e" filled="f" stroked="t" strokeweight=".715958pt" strokecolor="#343434">
                <v:path arrowok="t"/>
              </v:shape>
            </v:group>
            <v:group style="position:absolute;left:4773;top:10092;width:1103;height:2" coordorigin="4773,10092" coordsize="1103,2">
              <v:shape style="position:absolute;left:4773;top:10092;width:1103;height:2" coordorigin="4773,10092" coordsize="1103,0" path="m4773,10092l5876,10092e" filled="f" stroked="t" strokeweight=".954611pt" strokecolor="#545454">
                <v:path arrowok="t"/>
              </v:shape>
            </v:group>
            <v:group style="position:absolute;left:5818;top:10092;width:277;height:2" coordorigin="5818,10092" coordsize="277,2">
              <v:shape style="position:absolute;left:5818;top:10092;width:277;height:2" coordorigin="5818,10092" coordsize="277,0" path="m5818,10092l6095,10092e" filled="f" stroked="t" strokeweight=".477306pt" strokecolor="#181818">
                <v:path arrowok="t"/>
              </v:shape>
            </v:group>
            <v:group style="position:absolute;left:6038;top:10090;width:3227;height:2" coordorigin="6038,10090" coordsize="3227,2">
              <v:shape style="position:absolute;left:6038;top:10090;width:3227;height:2" coordorigin="6038,10090" coordsize="3227,0" path="m6038,10090l9265,10090e" filled="f" stroked="t" strokeweight=".954611pt" strokecolor="#4F4F4F">
                <v:path arrowok="t"/>
              </v:shape>
            </v:group>
            <v:group style="position:absolute;left:9207;top:10088;width:406;height:2" coordorigin="9207,10088" coordsize="406,2">
              <v:shape style="position:absolute;left:9207;top:10088;width:406;height:2" coordorigin="9207,10088" coordsize="406,0" path="m9207,10088l9613,10088e" filled="f" stroked="t" strokeweight=".477306pt" strokecolor="#444444">
                <v:path arrowok="t"/>
              </v:shape>
            </v:group>
            <v:group style="position:absolute;left:9556;top:10083;width:1814;height:2" coordorigin="9556,10083" coordsize="1814,2">
              <v:shape style="position:absolute;left:9556;top:10083;width:1814;height:2" coordorigin="9556,10083" coordsize="1814,0" path="m9556,10083l11369,10083e" filled="f" stroked="t" strokeweight=".715958pt" strokecolor="#545454">
                <v:path arrowok="t"/>
              </v:shape>
            </v:group>
            <v:group style="position:absolute;left:601;top:10339;width:3890;height:2" coordorigin="601,10339" coordsize="3890,2">
              <v:shape style="position:absolute;left:601;top:10339;width:3890;height:2" coordorigin="601,10339" coordsize="3890,0" path="m601,10339l4491,10339e" filled="f" stroked="t" strokeweight=".954611pt" strokecolor="#4F4F4F">
                <v:path arrowok="t"/>
              </v:shape>
            </v:group>
            <v:group style="position:absolute;left:4434;top:10337;width:396;height:2" coordorigin="4434,10337" coordsize="396,2">
              <v:shape style="position:absolute;left:4434;top:10337;width:396;height:2" coordorigin="4434,10337" coordsize="396,0" path="m4434,10337l4830,10337e" filled="f" stroked="t" strokeweight=".477306pt" strokecolor="#232323">
                <v:path arrowok="t"/>
              </v:shape>
            </v:group>
            <v:group style="position:absolute;left:4773;top:10334;width:1103;height:2" coordorigin="4773,10334" coordsize="1103,2">
              <v:shape style="position:absolute;left:4773;top:10334;width:1103;height:2" coordorigin="4773,10334" coordsize="1103,0" path="m4773,10334l5876,10334e" filled="f" stroked="t" strokeweight=".954611pt" strokecolor="#575757">
                <v:path arrowok="t"/>
              </v:shape>
            </v:group>
            <v:group style="position:absolute;left:5818;top:10332;width:1055;height:2" coordorigin="5818,10332" coordsize="1055,2">
              <v:shape style="position:absolute;left:5818;top:10332;width:1055;height:2" coordorigin="5818,10332" coordsize="1055,0" path="m5818,10332l6873,10332e" filled="f" stroked="t" strokeweight=".477306pt" strokecolor="#2B2B2B">
                <v:path arrowok="t"/>
              </v:shape>
            </v:group>
            <v:group style="position:absolute;left:6730;top:10332;width:1828;height:2" coordorigin="6730,10332" coordsize="1828,2">
              <v:shape style="position:absolute;left:6730;top:10332;width:1828;height:2" coordorigin="6730,10332" coordsize="1828,0" path="m6730,10332l8558,10332e" filled="f" stroked="t" strokeweight=".715958pt" strokecolor="#4B4B4B">
                <v:path arrowok="t"/>
              </v:shape>
            </v:group>
            <v:group style="position:absolute;left:8429;top:10329;width:1184;height:2" coordorigin="8429,10329" coordsize="1184,2">
              <v:shape style="position:absolute;left:8429;top:10329;width:1184;height:2" coordorigin="8429,10329" coordsize="1184,0" path="m8429,10329l9613,10329e" filled="f" stroked="t" strokeweight=".954611pt" strokecolor="#606060">
                <v:path arrowok="t"/>
              </v:shape>
            </v:group>
            <v:group style="position:absolute;left:9556;top:10327;width:420;height:2" coordorigin="9556,10327" coordsize="420,2">
              <v:shape style="position:absolute;left:9556;top:10327;width:420;height:2" coordorigin="9556,10327" coordsize="420,0" path="m9556,10327l9976,10327e" filled="f" stroked="t" strokeweight=".477306pt" strokecolor="#282828">
                <v:path arrowok="t"/>
              </v:shape>
            </v:group>
            <v:group style="position:absolute;left:9918;top:10327;width:1451;height:2" coordorigin="9918,10327" coordsize="1451,2">
              <v:shape style="position:absolute;left:9918;top:10327;width:1451;height:2" coordorigin="9918,10327" coordsize="1451,0" path="m9918,10327l11369,10327e" filled="f" stroked="t" strokeweight=".715958pt" strokecolor="#606060">
                <v:path arrowok="t"/>
              </v:shape>
            </v:group>
            <v:group style="position:absolute;left:11365;top:6559;width:2;height:4055" coordorigin="11365,6559" coordsize="2,4055">
              <v:shape style="position:absolute;left:11365;top:6559;width:2;height:4055" coordorigin="11365,6559" coordsize="0,4055" path="m11365,10614l11365,6559e" filled="f" stroked="t" strokeweight=".477306pt" strokecolor="#4F4F4F">
                <v:path arrowok="t"/>
              </v:shape>
            </v:group>
            <v:group style="position:absolute;left:606;top:10815;width:1666;height:2" coordorigin="606,10815" coordsize="1666,2">
              <v:shape style="position:absolute;left:606;top:10815;width:1666;height:2" coordorigin="606,10815" coordsize="1666,0" path="m606,10815l2272,10815e" filled="f" stroked="t" strokeweight=".954611pt" strokecolor="#5B5B5B">
                <v:path arrowok="t"/>
              </v:shape>
            </v:group>
            <v:group style="position:absolute;left:611;top:10557;width:2;height:421" coordorigin="611,10557" coordsize="2,421">
              <v:shape style="position:absolute;left:611;top:10557;width:2;height:421" coordorigin="611,10557" coordsize="0,421" path="m611,10978l611,10557e" filled="f" stroked="t" strokeweight=".477306pt" strokecolor="#343434">
                <v:path arrowok="t"/>
              </v:shape>
            </v:group>
            <v:group style="position:absolute;left:2210;top:10815;width:544;height:2" coordorigin="2210,10815" coordsize="544,2">
              <v:shape style="position:absolute;left:2210;top:10815;width:544;height:2" coordorigin="2210,10815" coordsize="544,0" path="m2210,10815l2754,10815e" filled="f" stroked="t" strokeweight=".477306pt" strokecolor="#282828">
                <v:path arrowok="t"/>
              </v:shape>
            </v:group>
            <v:group style="position:absolute;left:2697;top:10813;width:3179;height:2" coordorigin="2697,10813" coordsize="3179,2">
              <v:shape style="position:absolute;left:2697;top:10813;width:3179;height:2" coordorigin="2697,10813" coordsize="3179,0" path="m2697,10813l5876,10813e" filled="f" stroked="t" strokeweight=".954611pt" strokecolor="#575757">
                <v:path arrowok="t"/>
              </v:shape>
            </v:group>
            <v:group style="position:absolute;left:5818;top:10811;width:277;height:2" coordorigin="5818,10811" coordsize="277,2">
              <v:shape style="position:absolute;left:5818;top:10811;width:277;height:2" coordorigin="5818,10811" coordsize="277,0" path="m5818,10811l6095,10811e" filled="f" stroked="t" strokeweight=".477306pt" strokecolor="#383838">
                <v:path arrowok="t"/>
              </v:shape>
            </v:group>
            <v:group style="position:absolute;left:6038;top:10808;width:3403;height:2" coordorigin="6038,10808" coordsize="3403,2">
              <v:shape style="position:absolute;left:6038;top:10808;width:3403;height:2" coordorigin="6038,10808" coordsize="3403,0" path="m6038,10808l9441,10808e" filled="f" stroked="t" strokeweight=".954611pt" strokecolor="#545454">
                <v:path arrowok="t"/>
              </v:shape>
            </v:group>
            <v:group style="position:absolute;left:9384;top:10806;width:425;height:2" coordorigin="9384,10806" coordsize="425,2">
              <v:shape style="position:absolute;left:9384;top:10806;width:425;height:2" coordorigin="9384,10806" coordsize="425,0" path="m9384,10806l9809,10806e" filled="f" stroked="t" strokeweight=".477306pt" strokecolor="#2B2B2B">
                <v:path arrowok="t"/>
              </v:shape>
            </v:group>
            <v:group style="position:absolute;left:9751;top:10801;width:1623;height:2" coordorigin="9751,10801" coordsize="1623,2">
              <v:shape style="position:absolute;left:9751;top:10801;width:1623;height:2" coordorigin="9751,10801" coordsize="1623,0" path="m9751,10801l11374,10801e" filled="f" stroked="t" strokeweight=".715958pt" strokecolor="#4F4F4F">
                <v:path arrowok="t"/>
              </v:shape>
            </v:group>
            <v:group style="position:absolute;left:845;top:11055;width:5059;height:2" coordorigin="845,11055" coordsize="5059,2">
              <v:shape style="position:absolute;left:845;top:11055;width:5059;height:2" coordorigin="845,11055" coordsize="5059,0" path="m845,11055l5904,11055e" filled="f" stroked="t" strokeweight=".954611pt" strokecolor="#575757">
                <v:path arrowok="t"/>
              </v:shape>
            </v:group>
            <v:group style="position:absolute;left:5818;top:11050;width:277;height:2" coordorigin="5818,11050" coordsize="277,2">
              <v:shape style="position:absolute;left:5818;top:11050;width:277;height:2" coordorigin="5818,11050" coordsize="277,0" path="m5818,11050l6095,11050e" filled="f" stroked="t" strokeweight=".477306pt" strokecolor="#383838">
                <v:path arrowok="t"/>
              </v:shape>
            </v:group>
            <v:group style="position:absolute;left:6038;top:11048;width:3403;height:2" coordorigin="6038,11048" coordsize="3403,2">
              <v:shape style="position:absolute;left:6038;top:11048;width:3403;height:2" coordorigin="6038,11048" coordsize="3403,0" path="m6038,11048l9441,11048e" filled="f" stroked="t" strokeweight=".715958pt" strokecolor="#545454">
                <v:path arrowok="t"/>
              </v:shape>
            </v:group>
            <v:group style="position:absolute;left:9384;top:11045;width:425;height:2" coordorigin="9384,11045" coordsize="425,2">
              <v:shape style="position:absolute;left:9384;top:11045;width:425;height:2" coordorigin="9384,11045" coordsize="425,0" path="m9384,11045l9809,11045e" filled="f" stroked="t" strokeweight=".477306pt" strokecolor="#2B2B2B">
                <v:path arrowok="t"/>
              </v:shape>
            </v:group>
            <v:group style="position:absolute;left:9751;top:11043;width:1623;height:2" coordorigin="9751,11043" coordsize="1623,2">
              <v:shape style="position:absolute;left:9751;top:11043;width:1623;height:2" coordorigin="9751,11043" coordsize="1623,0" path="m9751,11043l11374,11043e" filled="f" stroked="t" strokeweight=".715958pt" strokecolor="#5B5B5B">
                <v:path arrowok="t"/>
              </v:shape>
            </v:group>
            <v:group style="position:absolute;left:1017;top:11050;width:2;height:598" coordorigin="1017,11050" coordsize="2,598">
              <v:shape style="position:absolute;left:1017;top:11050;width:2;height:598" coordorigin="1017,11050" coordsize="0,598" path="m1017,11648l1017,11050e" filled="f" stroked="t" strokeweight=".954611pt" strokecolor="#545454">
                <v:path arrowok="t"/>
              </v:shape>
            </v:group>
            <v:group style="position:absolute;left:1599;top:11045;width:2;height:326" coordorigin="1599,11045" coordsize="2,326">
              <v:shape style="position:absolute;left:1599;top:11045;width:2;height:326" coordorigin="1599,11045" coordsize="0,326" path="m1599,11371l1599,11045e" filled="f" stroked="t" strokeweight=".715958pt" strokecolor="#383838">
                <v:path arrowok="t"/>
              </v:shape>
            </v:group>
            <v:group style="position:absolute;left:7231;top:11060;width:2;height:282" coordorigin="7231,11060" coordsize="2,282">
              <v:shape style="position:absolute;left:7231;top:11060;width:2;height:282" coordorigin="7231,11060" coordsize="0,282" path="m7231,11342l7231,11060e" filled="f" stroked="t" strokeweight=".238653pt" strokecolor="#707070">
                <v:path arrowok="t"/>
              </v:shape>
            </v:group>
            <v:group style="position:absolute;left:11372;top:7756;width:2;height:4208" coordorigin="11372,7756" coordsize="2,4208">
              <v:shape style="position:absolute;left:11372;top:7756;width:2;height:4208" coordorigin="11372,7756" coordsize="0,4208" path="m11372,11964l11372,7756e" filled="f" stroked="t" strokeweight=".477306pt" strokecolor="#545454">
                <v:path arrowok="t"/>
              </v:shape>
            </v:group>
            <v:group style="position:absolute;left:616;top:11237;width:2;height:402" coordorigin="616,11237" coordsize="2,402">
              <v:shape style="position:absolute;left:616;top:11237;width:2;height:402" coordorigin="616,11237" coordsize="0,402" path="m616,11639l616,11237e" filled="f" stroked="t" strokeweight=".954611pt" strokecolor="#646464">
                <v:path arrowok="t"/>
              </v:shape>
            </v:group>
            <v:group style="position:absolute;left:7231;top:11342;width:2;height:239" coordorigin="7231,11342" coordsize="2,239">
              <v:shape style="position:absolute;left:7231;top:11342;width:2;height:239" coordorigin="7231,11342" coordsize="0,239" path="m7231,11581l7231,11342e" filled="f" stroked="t" strokeweight=".238653pt" strokecolor="#000000">
                <v:path arrowok="t"/>
              </v:shape>
            </v:group>
            <v:group style="position:absolute;left:587;top:11931;width:434;height:2" coordorigin="587,11931" coordsize="434,2">
              <v:shape style="position:absolute;left:587;top:11931;width:434;height:2" coordorigin="587,11931" coordsize="434,0" path="m587,11931l1021,11931e" filled="f" stroked="t" strokeweight=".238653pt" strokecolor="#4F4F4F">
                <v:path arrowok="t"/>
              </v:shape>
            </v:group>
            <v:group style="position:absolute;left:613;top:11237;width:2;height:5362" coordorigin="613,11237" coordsize="2,5362">
              <v:shape style="position:absolute;left:613;top:11237;width:2;height:5362" coordorigin="613,11237" coordsize="0,5362" path="m613,16599l613,11237e" filled="f" stroked="t" strokeweight=".715958pt" strokecolor="#4F4F4F">
                <v:path arrowok="t"/>
              </v:shape>
            </v:group>
            <v:group style="position:absolute;left:1019;top:11553;width:2;height:766" coordorigin="1019,11553" coordsize="2,766">
              <v:shape style="position:absolute;left:1019;top:11553;width:2;height:766" coordorigin="1019,11553" coordsize="0,766" path="m1019,12319l1019,11553e" filled="f" stroked="t" strokeweight=".715958pt" strokecolor="#3F3F3F">
                <v:path arrowok="t"/>
              </v:shape>
            </v:group>
            <v:group style="position:absolute;left:1007;top:11931;width:592;height:2" coordorigin="1007,11931" coordsize="592,2">
              <v:shape style="position:absolute;left:1007;top:11931;width:592;height:2" coordorigin="1007,11931" coordsize="592,0" path="m1007,11931l1599,11931e" filled="f" stroked="t" strokeweight=".238653pt" strokecolor="#282828">
                <v:path arrowok="t"/>
              </v:shape>
            </v:group>
            <v:group style="position:absolute;left:1597;top:11265;width:2;height:699" coordorigin="1597,11265" coordsize="2,699">
              <v:shape style="position:absolute;left:1597;top:11265;width:2;height:699" coordorigin="1597,11265" coordsize="0,699" path="m1597,11964l1597,11265e" filled="f" stroked="t" strokeweight=".954611pt" strokecolor="#575757">
                <v:path arrowok="t"/>
              </v:shape>
            </v:group>
            <v:group style="position:absolute;left:1585;top:11931;width:391;height:2" coordorigin="1585,11931" coordsize="391,2">
              <v:shape style="position:absolute;left:1585;top:11931;width:391;height:2" coordorigin="1585,11931" coordsize="391,0" path="m1585,11931l1976,11931e" filled="f" stroked="t" strokeweight=".238653pt" strokecolor="#131313">
                <v:path arrowok="t"/>
              </v:shape>
            </v:group>
            <v:group style="position:absolute;left:1976;top:11931;width:267;height:2" coordorigin="1976,11931" coordsize="267,2">
              <v:shape style="position:absolute;left:1976;top:11931;width:267;height:2" coordorigin="1976,11931" coordsize="267,0" path="m1976,11931l2243,11931e" filled="f" stroked="t" strokeweight=".238653pt" strokecolor="#000000">
                <v:path arrowok="t"/>
              </v:shape>
            </v:group>
            <v:group style="position:absolute;left:2267;top:10318;width:2;height:2638" coordorigin="2267,10318" coordsize="2,2638">
              <v:shape style="position:absolute;left:2267;top:10318;width:2;height:2638" coordorigin="2267,10318" coordsize="0,2638" path="m2267,12956l2267,10318e" filled="f" stroked="t" strokeweight=".715958pt" strokecolor="#444444">
                <v:path arrowok="t"/>
              </v:shape>
            </v:group>
            <v:group style="position:absolute;left:2239;top:11931;width:487;height:2" coordorigin="2239,11931" coordsize="487,2">
              <v:shape style="position:absolute;left:2239;top:11931;width:487;height:2" coordorigin="2239,11931" coordsize="487,0" path="m2239,11931l2725,11931e" filled="f" stroked="t" strokeweight=".238653pt" strokecolor="#3F3F3F">
                <v:path arrowok="t"/>
              </v:shape>
            </v:group>
            <v:group style="position:absolute;left:2725;top:11931;width:4511;height:2" coordorigin="2725,11931" coordsize="4511,2">
              <v:shape style="position:absolute;left:2725;top:11931;width:4511;height:2" coordorigin="2725,11931" coordsize="4511,0" path="m2725,11931l7236,11931e" filled="f" stroked="t" strokeweight=".238653pt" strokecolor="#000000">
                <v:path arrowok="t"/>
              </v:shape>
            </v:group>
            <v:group style="position:absolute;left:7231;top:11581;width:2;height:354" coordorigin="7231,11581" coordsize="2,354">
              <v:shape style="position:absolute;left:7231;top:11581;width:2;height:354" coordorigin="7231,11581" coordsize="0,354" path="m7231,11936l7231,11581e" filled="f" stroked="t" strokeweight=".238653pt" strokecolor="#4F4F4F">
                <v:path arrowok="t"/>
              </v:shape>
            </v:group>
            <v:group style="position:absolute;left:7231;top:11931;width:396;height:2" coordorigin="7231,11931" coordsize="396,2">
              <v:shape style="position:absolute;left:7231;top:11931;width:396;height:2" coordorigin="7231,11931" coordsize="396,0" path="m7231,11931l7627,11931e" filled="f" stroked="t" strokeweight=".238653pt" strokecolor="#606060">
                <v:path arrowok="t"/>
              </v:shape>
            </v:group>
            <v:group style="position:absolute;left:7627;top:11931;width:3723;height:2" coordorigin="7627,11931" coordsize="3723,2">
              <v:shape style="position:absolute;left:7627;top:11931;width:3723;height:2" coordorigin="7627,11931" coordsize="3723,0" path="m7627,11931l11350,11931e" filled="f" stroked="t" strokeweight=".238653pt" strokecolor="#000000">
                <v:path arrowok="t"/>
              </v:shape>
            </v:group>
            <v:group style="position:absolute;left:616;top:11902;width:2;height:977" coordorigin="616,11902" coordsize="2,977">
              <v:shape style="position:absolute;left:616;top:11902;width:2;height:977" coordorigin="616,11902" coordsize="0,977" path="m616,12879l616,11902e" filled="f" stroked="t" strokeweight=".477306pt" strokecolor="#282828">
                <v:path arrowok="t"/>
              </v:shape>
            </v:group>
            <v:group style="position:absolute;left:1599;top:11902;width:2;height:665" coordorigin="1599,11902" coordsize="2,665">
              <v:shape style="position:absolute;left:1599;top:11902;width:2;height:665" coordorigin="1599,11902" coordsize="0,665" path="m1599,12568l1599,11902e" filled="f" stroked="t" strokeweight=".477306pt" strokecolor="#181818">
                <v:path arrowok="t"/>
              </v:shape>
            </v:group>
            <v:group style="position:absolute;left:7231;top:11931;width:2;height:3854" coordorigin="7231,11931" coordsize="2,3854">
              <v:shape style="position:absolute;left:7231;top:11931;width:2;height:3854" coordorigin="7231,11931" coordsize="0,3854" path="m7231,15785l7231,11931e" filled="f" stroked="t" strokeweight=".238653pt" strokecolor="#000000">
                <v:path arrowok="t"/>
              </v:shape>
            </v:group>
            <v:group style="position:absolute;left:11374;top:11902;width:2;height:665" coordorigin="11374,11902" coordsize="2,665">
              <v:shape style="position:absolute;left:11374;top:11902;width:2;height:665" coordorigin="11374,11902" coordsize="0,665" path="m11374,12568l11374,11902e" filled="f" stroked="t" strokeweight=".477306pt" strokecolor="#3F3F3F">
                <v:path arrowok="t"/>
              </v:shape>
            </v:group>
            <v:group style="position:absolute;left:1601;top:12510;width:2;height:1259" coordorigin="1601,12510" coordsize="2,1259">
              <v:shape style="position:absolute;left:1601;top:12510;width:2;height:1259" coordorigin="1601,12510" coordsize="0,1259" path="m1601,13769l1601,12510e" filled="f" stroked="t" strokeweight=".954611pt" strokecolor="#4F4F4F">
                <v:path arrowok="t"/>
              </v:shape>
            </v:group>
            <v:group style="position:absolute;left:1019;top:12237;width:2;height:977" coordorigin="1019,12237" coordsize="2,977">
              <v:shape style="position:absolute;left:1019;top:12237;width:2;height:977" coordorigin="1019,12237" coordsize="0,977" path="m1019,13214l1019,12237e" filled="f" stroked="t" strokeweight=".954611pt" strokecolor="#575757">
                <v:path arrowok="t"/>
              </v:shape>
            </v:group>
            <v:group style="position:absolute;left:2270;top:12821;width:2;height:948" coordorigin="2270,12821" coordsize="2,948">
              <v:shape style="position:absolute;left:2270;top:12821;width:2;height:948" coordorigin="2270,12821" coordsize="0,948" path="m2270,13769l2270,12821e" filled="f" stroked="t" strokeweight=".715958pt" strokecolor="#282828">
                <v:path arrowok="t"/>
              </v:shape>
            </v:group>
            <v:group style="position:absolute;left:11372;top:12510;width:2;height:2944" coordorigin="11372,12510" coordsize="2,2944">
              <v:shape style="position:absolute;left:11372;top:12510;width:2;height:2944" coordorigin="11372,12510" coordsize="0,2944" path="m11372,15455l11372,12510e" filled="f" stroked="t" strokeweight=".477306pt" strokecolor="#5B5B5B">
                <v:path arrowok="t"/>
              </v:shape>
            </v:group>
            <v:group style="position:absolute;left:1017;top:13137;width:2;height:124" coordorigin="1017,13137" coordsize="2,124">
              <v:shape style="position:absolute;left:1017;top:13137;width:2;height:124" coordorigin="1017,13137" coordsize="0,124" path="m1017,13262l1017,13137e" filled="f" stroked="t" strokeweight=".715958pt" strokecolor="#444444">
                <v:path arrowok="t"/>
              </v:shape>
            </v:group>
            <v:group style="position:absolute;left:1021;top:13205;width:2;height:565" coordorigin="1021,13205" coordsize="2,565">
              <v:shape style="position:absolute;left:1021;top:13205;width:2;height:565" coordorigin="1021,13205" coordsize="0,565" path="m1021,13769l1021,13205e" filled="f" stroked="t" strokeweight=".477306pt" strokecolor="#232323">
                <v:path arrowok="t"/>
              </v:shape>
            </v:group>
            <v:group style="position:absolute;left:11377;top:13353;width:2;height:417" coordorigin="11377,13353" coordsize="2,417">
              <v:shape style="position:absolute;left:11377;top:13353;width:2;height:417" coordorigin="11377,13353" coordsize="0,417" path="m11377,13769l11377,13353e" filled="f" stroked="t" strokeweight=".238653pt" strokecolor="#2F2F2F">
                <v:path arrowok="t"/>
              </v:shape>
            </v:group>
            <v:group style="position:absolute;left:592;top:14062;width:430;height:2" coordorigin="592,14062" coordsize="430,2">
              <v:shape style="position:absolute;left:592;top:14062;width:430;height:2" coordorigin="592,14062" coordsize="430,0" path="m592,14062l1021,14062e" filled="f" stroked="t" strokeweight=".238653pt" strokecolor="#484848">
                <v:path arrowok="t"/>
              </v:shape>
            </v:group>
            <v:group style="position:absolute;left:620;top:11237;width:2;height:5367" coordorigin="620,11237" coordsize="2,5367">
              <v:shape style="position:absolute;left:620;top:11237;width:2;height:5367" coordorigin="620,11237" coordsize="0,5367" path="m620,16604l620,11237e" filled="f" stroked="t" strokeweight=".477306pt" strokecolor="#4B4B4B">
                <v:path arrowok="t"/>
              </v:shape>
            </v:group>
            <v:group style="position:absolute;left:1007;top:14062;width:969;height:2" coordorigin="1007,14062" coordsize="969,2">
              <v:shape style="position:absolute;left:1007;top:14062;width:969;height:2" coordorigin="1007,14062" coordsize="969,0" path="m1007,14062l1976,14062e" filled="f" stroked="t" strokeweight=".238653pt" strokecolor="#6B6B6B">
                <v:path arrowok="t"/>
              </v:shape>
            </v:group>
            <v:group style="position:absolute;left:1604;top:13712;width:2;height:383" coordorigin="1604,13712" coordsize="2,383">
              <v:shape style="position:absolute;left:1604;top:13712;width:2;height:383" coordorigin="1604,13712" coordsize="0,383" path="m1604,14095l1604,13712e" filled="f" stroked="t" strokeweight=".477306pt" strokecolor="#3B3B3B">
                <v:path arrowok="t"/>
              </v:shape>
            </v:group>
            <v:group style="position:absolute;left:1976;top:14062;width:267;height:2" coordorigin="1976,14062" coordsize="267,2">
              <v:shape style="position:absolute;left:1976;top:14062;width:267;height:2" coordorigin="1976,14062" coordsize="267,0" path="m1976,14062l2243,14062e" filled="f" stroked="t" strokeweight=".238653pt" strokecolor="#000000">
                <v:path arrowok="t"/>
              </v:shape>
            </v:group>
            <v:group style="position:absolute;left:2270;top:13492;width:2;height:603" coordorigin="2270,13492" coordsize="2,603">
              <v:shape style="position:absolute;left:2270;top:13492;width:2;height:603" coordorigin="2270,13492" coordsize="0,603" path="m2270,14095l2270,13492e" filled="f" stroked="t" strokeweight=".954611pt" strokecolor="#444444">
                <v:path arrowok="t"/>
              </v:shape>
            </v:group>
            <v:group style="position:absolute;left:11377;top:13712;width:2;height:378" coordorigin="11377,13712" coordsize="2,378">
              <v:shape style="position:absolute;left:11377;top:13712;width:2;height:378" coordorigin="11377,13712" coordsize="0,378" path="m11377,14090l11377,13712e" filled="f" stroked="t" strokeweight=".238653pt" strokecolor="#4F4F4F">
                <v:path arrowok="t"/>
              </v:shape>
            </v:group>
            <v:group style="position:absolute;left:1024;top:13712;width:2;height:924" coordorigin="1024,13712" coordsize="2,924">
              <v:shape style="position:absolute;left:1024;top:13712;width:2;height:924" coordorigin="1024,13712" coordsize="0,924" path="m1024,14636l1024,13712e" filled="f" stroked="t" strokeweight=".954611pt" strokecolor="#606060">
                <v:path arrowok="t"/>
              </v:shape>
            </v:group>
            <v:group style="position:absolute;left:2239;top:14062;width:2;height:1269" coordorigin="2239,14062" coordsize="2,1269">
              <v:shape style="position:absolute;left:2239;top:14062;width:2;height:1269" coordorigin="2239,14062" coordsize="0,1269" path="m2239,15330l2239,14062e" filled="f" stroked="t" strokeweight=".238653pt" strokecolor="#000000">
                <v:path arrowok="t"/>
              </v:shape>
            </v:group>
            <v:group style="position:absolute;left:11377;top:14033;width:2;height:182" coordorigin="11377,14033" coordsize="2,182">
              <v:shape style="position:absolute;left:11377;top:14033;width:2;height:182" coordorigin="11377,14033" coordsize="0,182" path="m11377,14215l11377,14033e" filled="f" stroked="t" strokeweight=".238653pt" strokecolor="#6B6B6B">
                <v:path arrowok="t"/>
              </v:shape>
            </v:group>
            <v:group style="position:absolute;left:5847;top:14239;width:2;height:364" coordorigin="5847,14239" coordsize="2,364">
              <v:shape style="position:absolute;left:5847;top:14239;width:2;height:364" coordorigin="5847,14239" coordsize="0,364" path="m5847,14603l5847,14239e" filled="f" stroked="t" strokeweight=".238653pt" strokecolor="#000000">
                <v:path arrowok="t"/>
              </v:shape>
            </v:group>
            <v:group style="position:absolute;left:6040;top:14301;width:2;height:369" coordorigin="6040,14301" coordsize="2,369">
              <v:shape style="position:absolute;left:6040;top:14301;width:2;height:369" coordorigin="6040,14301" coordsize="0,369" path="m6040,14670l6040,14301e" filled="f" stroked="t" strokeweight=".715958pt" strokecolor="#606097">
                <v:path arrowok="t"/>
              </v:shape>
            </v:group>
            <v:group style="position:absolute;left:11346;top:14239;width:2;height:1546" coordorigin="11346,14239" coordsize="2,1546">
              <v:shape style="position:absolute;left:11346;top:14239;width:2;height:1546" coordorigin="11346,14239" coordsize="0,1546" path="m11346,15785l11346,14239e" filled="f" stroked="t" strokeweight=".238653pt" strokecolor="#000000">
                <v:path arrowok="t"/>
              </v:shape>
            </v:group>
            <v:group style="position:absolute;left:6057;top:14339;width:2;height:522" coordorigin="6057,14339" coordsize="2,522">
              <v:shape style="position:absolute;left:6057;top:14339;width:2;height:522" coordorigin="6057,14339" coordsize="0,522" path="m6057,14861l6057,14339e" filled="f" stroked="t" strokeweight=".954611pt" strokecolor="#5B60A0">
                <v:path arrowok="t"/>
              </v:shape>
            </v:group>
            <v:group style="position:absolute;left:1026;top:14574;width:2;height:646" coordorigin="1026,14574" coordsize="2,646">
              <v:shape style="position:absolute;left:1026;top:14574;width:2;height:646" coordorigin="1026,14574" coordsize="0,646" path="m1026,15220l1026,14574e" filled="f" stroked="t" strokeweight=".477306pt" strokecolor="#232323">
                <v:path arrowok="t"/>
              </v:shape>
            </v:group>
            <v:group style="position:absolute;left:1606;top:14028;width:2;height:2571" coordorigin="1606,14028" coordsize="2,2571">
              <v:shape style="position:absolute;left:1606;top:14028;width:2;height:2571" coordorigin="1606,14028" coordsize="0,2571" path="m1606,16599l1606,14028e" filled="f" stroked="t" strokeweight=".954611pt" strokecolor="#4F4F4F">
                <v:path arrowok="t"/>
              </v:shape>
            </v:group>
            <v:group style="position:absolute;left:1026;top:15163;width:2;height:196" coordorigin="1026,15163" coordsize="2,196">
              <v:shape style="position:absolute;left:1026;top:15163;width:2;height:196" coordorigin="1026,15163" coordsize="0,196" path="m1026,15359l1026,15163e" filled="f" stroked="t" strokeweight=".477306pt" strokecolor="#3B3B3B">
                <v:path arrowok="t"/>
              </v:shape>
            </v:group>
            <v:group style="position:absolute;left:1026;top:15302;width:2;height:575" coordorigin="1026,15302" coordsize="2,575">
              <v:shape style="position:absolute;left:1026;top:15302;width:2;height:575" coordorigin="1026,15302" coordsize="0,575" path="m1026,15876l1026,15302e" filled="f" stroked="t" strokeweight=".954611pt" strokecolor="#5B5B5B">
                <v:path arrowok="t"/>
              </v:shape>
            </v:group>
            <v:group style="position:absolute;left:2270;top:14717;width:2;height:1072" coordorigin="2270,14717" coordsize="2,1072">
              <v:shape style="position:absolute;left:2270;top:14717;width:2;height:1072" coordorigin="2270,14717" coordsize="0,1072" path="m2270,15790l2270,14717e" filled="f" stroked="t" strokeweight=".954611pt" strokecolor="#5B5B5B">
                <v:path arrowok="t"/>
              </v:shape>
            </v:group>
            <v:group style="position:absolute;left:2270;top:15479;width:2;height:335" coordorigin="2270,15479" coordsize="2,335">
              <v:shape style="position:absolute;left:2270;top:15479;width:2;height:335" coordorigin="2270,15479" coordsize="0,335" path="m2270,15814l2270,15479e" filled="f" stroked="t" strokeweight=".954611pt" strokecolor="#878787">
                <v:path arrowok="t"/>
              </v:shape>
            </v:group>
            <v:group style="position:absolute;left:630;top:16594;width:535;height:2" coordorigin="630,16594" coordsize="535,2">
              <v:shape style="position:absolute;left:630;top:16594;width:535;height:2" coordorigin="630,16594" coordsize="535,0" path="m630,16594l1165,16594e" filled="f" stroked="t" strokeweight=".954611pt" strokecolor="#676767">
                <v:path arrowok="t"/>
              </v:shape>
            </v:group>
            <v:group style="position:absolute;left:1031;top:15756;width:2;height:847" coordorigin="1031,15756" coordsize="2,847">
              <v:shape style="position:absolute;left:1031;top:15756;width:2;height:847" coordorigin="1031,15756" coordsize="0,847" path="m1031,16604l1031,15756e" filled="f" stroked="t" strokeweight=".477306pt" strokecolor="#383838">
                <v:path arrowok="t"/>
              </v:shape>
            </v:group>
            <v:group style="position:absolute;left:1556;top:16592;width:716;height:2" coordorigin="1556,16592" coordsize="716,2">
              <v:shape style="position:absolute;left:1556;top:16592;width:716;height:2" coordorigin="1556,16592" coordsize="716,0" path="m1556,16592l2272,16592e" filled="f" stroked="t" strokeweight=".715958pt" strokecolor="#444444">
                <v:path arrowok="t"/>
              </v:shape>
            </v:group>
            <v:group style="position:absolute;left:2239;top:15785;width:2;height:795" coordorigin="2239,15785" coordsize="2,795">
              <v:shape style="position:absolute;left:2239;top:15785;width:2;height:795" coordorigin="2239,15785" coordsize="0,795" path="m2239,16580l2239,15785e" filled="f" stroked="t" strokeweight=".238653pt" strokecolor="#000000">
                <v:path arrowok="t"/>
              </v:shape>
            </v:group>
            <v:group style="position:absolute;left:3179;top:16589;width:582;height:2" coordorigin="3179,16589" coordsize="582,2">
              <v:shape style="position:absolute;left:3179;top:16589;width:582;height:2" coordorigin="3179,16589" coordsize="582,0" path="m3179,16589l3761,16589e" filled="f" stroked="t" strokeweight=".477306pt" strokecolor="#383838">
                <v:path arrowok="t"/>
              </v:shape>
            </v:group>
            <v:group style="position:absolute;left:4773;top:16585;width:573;height:2" coordorigin="4773,16585" coordsize="573,2">
              <v:shape style="position:absolute;left:4773;top:16585;width:573;height:2" coordorigin="4773,16585" coordsize="573,0" path="m4773,16585l5346,16585e" filled="f" stroked="t" strokeweight=".477306pt" strokecolor="#444444">
                <v:path arrowok="t"/>
              </v:shape>
            </v:group>
            <v:group style="position:absolute;left:978;top:16587;width:10424;height:2" coordorigin="978,16587" coordsize="10424,2">
              <v:shape style="position:absolute;left:978;top:16587;width:10424;height:2" coordorigin="978,16587" coordsize="10424,0" path="m978,16587l11403,16587e" filled="f" stroked="t" strokeweight=".715958pt" strokecolor="#575757">
                <v:path arrowok="t"/>
              </v:shape>
            </v:group>
            <v:group style="position:absolute;left:6038;top:16580;width:835;height:2" coordorigin="6038,16580" coordsize="835,2">
              <v:shape style="position:absolute;left:6038;top:16580;width:835;height:2" coordorigin="6038,16580" coordsize="835,0" path="m6038,16580l6873,16580e" filled="f" stroked="t" strokeweight=".477306pt" strokecolor="#444444">
                <v:path arrowok="t"/>
              </v:shape>
            </v:group>
            <v:group style="position:absolute;left:6720;top:16580;width:1618;height:2" coordorigin="6720,16580" coordsize="1618,2">
              <v:shape style="position:absolute;left:6720;top:16580;width:1618;height:2" coordorigin="6720,16580" coordsize="1618,0" path="m6720,16580l8339,16580e" filled="f" stroked="t" strokeweight=".954611pt" strokecolor="#575757">
                <v:path arrowok="t"/>
              </v:shape>
            </v:group>
            <v:group style="position:absolute;left:7231;top:15785;width:2;height:795" coordorigin="7231,15785" coordsize="2,795">
              <v:shape style="position:absolute;left:7231;top:15785;width:2;height:795" coordorigin="7231,15785" coordsize="0,795" path="m7231,16580l7231,15785e" filled="f" stroked="t" strokeweight=".238653pt" strokecolor="#545454">
                <v:path arrowok="t"/>
              </v:shape>
            </v:group>
            <v:group style="position:absolute;left:8152;top:16577;width:406;height:2" coordorigin="8152,16577" coordsize="406,2">
              <v:shape style="position:absolute;left:8152;top:16577;width:406;height:2" coordorigin="8152,16577" coordsize="406,0" path="m8152,16577l8558,16577e" filled="f" stroked="t" strokeweight=".715958pt" strokecolor="#3F3F3F">
                <v:path arrowok="t"/>
              </v:shape>
            </v:group>
            <v:group style="position:absolute;left:9556;top:16573;width:315;height:2" coordorigin="9556,16573" coordsize="315,2">
              <v:shape style="position:absolute;left:9556;top:16573;width:315;height:2" coordorigin="9556,16573" coordsize="315,0" path="m9556,16573l9871,16573e" filled="f" stroked="t" strokeweight=".477306pt" strokecolor="#5B5B5B">
                <v:path arrowok="t"/>
              </v:shape>
            </v:group>
            <v:group style="position:absolute;left:8501;top:16575;width:2902;height:2" coordorigin="8501,16575" coordsize="2902,2">
              <v:shape style="position:absolute;left:8501;top:16575;width:2902;height:2" coordorigin="8501,16575" coordsize="2902,0" path="m8501,16575l11403,16575e" filled="f" stroked="t" strokeweight=".954611pt" strokecolor="#646464">
                <v:path arrowok="t"/>
              </v:shape>
            </v:group>
            <v:group style="position:absolute;left:11346;top:15785;width:2;height:795" coordorigin="11346,15785" coordsize="2,795">
              <v:shape style="position:absolute;left:11346;top:15785;width:2;height:795" coordorigin="11346,15785" coordsize="0,795" path="m11346,16580l11346,15785e" filled="f" stroked="t" strokeweight=".238653pt" strokecolor="#4F4F4F">
                <v:path arrowok="t"/>
              </v:shape>
            </v:group>
            <v:group style="position:absolute;left:9844;top:12614;width:2;height:1050" coordorigin="9844,12614" coordsize="2,1050">
              <v:shape style="position:absolute;left:9844;top:12614;width:2;height:1050" coordorigin="9844,12614" coordsize="0,1050" path="m9844,13664l9844,12614e" filled="f" stroked="t" strokeweight="3.9961pt" strokecolor="#DFDFD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77"/>
          <w:position w:val="-1"/>
        </w:rPr>
        <w:t>.!&lt;: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12" w:lineRule="exact"/>
        <w:ind w:left="211" w:right="-61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-2"/>
        </w:rPr>
        <w:t>"o;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211" w:right="-73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51"/>
          <w:position w:val="1"/>
        </w:rPr>
        <w:t>::ı::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1" w:lineRule="exact"/>
        <w:ind w:left="19" w:right="-20"/>
        <w:jc w:val="left"/>
        <w:rPr>
          <w:rFonts w:ascii="Times New Roman" w:hAnsi="Times New Roman" w:cs="Times New Roman" w:eastAsia="Times New Roman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343434"/>
          <w:spacing w:val="0"/>
          <w:w w:val="104"/>
          <w:position w:val="-1"/>
        </w:rPr>
        <w:t>E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right="-71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343434"/>
          <w:w w:val="94"/>
        </w:rPr>
        <w:t>Itfaiy</w:t>
      </w:r>
      <w:r>
        <w:rPr>
          <w:rFonts w:ascii="Arial" w:hAnsi="Arial" w:cs="Arial" w:eastAsia="Arial"/>
          <w:sz w:val="21"/>
          <w:szCs w:val="21"/>
          <w:color w:val="343434"/>
          <w:w w:val="95"/>
        </w:rPr>
        <w:t>e</w:t>
      </w:r>
      <w:r>
        <w:rPr>
          <w:rFonts w:ascii="Arial" w:hAnsi="Arial" w:cs="Arial" w:eastAsia="Arial"/>
          <w:sz w:val="21"/>
          <w:szCs w:val="21"/>
          <w:color w:val="343434"/>
          <w:spacing w:val="-29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85"/>
        </w:rPr>
        <w:t>Kuze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86"/>
        </w:rPr>
        <w:t>y</w:t>
      </w:r>
      <w:r>
        <w:rPr>
          <w:rFonts w:ascii="Arial" w:hAnsi="Arial" w:cs="Arial" w:eastAsia="Arial"/>
          <w:sz w:val="21"/>
          <w:szCs w:val="21"/>
          <w:color w:val="343434"/>
          <w:spacing w:val="-27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89"/>
        </w:rPr>
        <w:t>Bölg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89"/>
        </w:rPr>
        <w:t>e</w:t>
      </w:r>
      <w:r>
        <w:rPr>
          <w:rFonts w:ascii="Arial" w:hAnsi="Arial" w:cs="Arial" w:eastAsia="Arial"/>
          <w:sz w:val="21"/>
          <w:szCs w:val="21"/>
          <w:color w:val="343434"/>
          <w:spacing w:val="-10"/>
          <w:w w:val="89"/>
        </w:rPr>
        <w:t> 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00"/>
        </w:rPr>
        <w:t>Amiri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80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4B4B4B"/>
          <w:spacing w:val="0"/>
          <w:w w:val="100"/>
        </w:rPr>
        <w:t>Al</w:t>
      </w:r>
      <w:r>
        <w:rPr>
          <w:rFonts w:ascii="Arial" w:hAnsi="Arial" w:cs="Arial" w:eastAsia="Arial"/>
          <w:sz w:val="27"/>
          <w:szCs w:val="27"/>
          <w:color w:val="4B4B4B"/>
          <w:spacing w:val="0"/>
          <w:w w:val="100"/>
        </w:rPr>
        <w:t>i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00" w:right="0"/>
          <w:cols w:num="4" w:equalWidth="0">
            <w:col w:w="370" w:space="1497"/>
            <w:col w:w="2077" w:space="615"/>
            <w:col w:w="255" w:space="3"/>
            <w:col w:w="6603"/>
          </w:cols>
        </w:sectPr>
      </w:pPr>
      <w:rPr/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7" w:lineRule="exact"/>
        <w:ind w:left="3340"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pict>
          <v:group style="position:absolute;margin-left:483.658234pt;margin-top:11.459419pt;width:68.461974pt;height:25.259011pt;mso-position-horizontal-relative:page;mso-position-vertical-relative:paragraph;z-index:-15675" coordorigin="9673,229" coordsize="1369,505">
            <v:group style="position:absolute;left:9687;top:276;width:1341;height:2" coordorigin="9687,276" coordsize="1341,2">
              <v:shape style="position:absolute;left:9687;top:276;width:1341;height:2" coordorigin="9687,276" coordsize="1341,0" path="m9687,276l11028,276e" filled="f" stroked="t" strokeweight="1.397183pt" strokecolor="#878C8C">
                <v:path arrowok="t"/>
              </v:shape>
            </v:group>
            <v:group style="position:absolute;left:9941;top:248;width:2;height:288" coordorigin="9941,248" coordsize="2,288">
              <v:shape style="position:absolute;left:9941;top:248;width:2;height:288" coordorigin="9941,248" coordsize="0,288" path="m9941,536l9941,248e" filled="f" stroked="t" strokeweight="1.862911pt" strokecolor="#939CA0">
                <v:path arrowok="t"/>
              </v:shape>
            </v:group>
            <v:group style="position:absolute;left:9897;top:687;width:680;height:2" coordorigin="9897,687" coordsize="680,2">
              <v:shape style="position:absolute;left:9897;top:687;width:680;height:2" coordorigin="9897,687" coordsize="680,0" path="m9897,687l10577,687e" filled="f" stroked="t" strokeweight="1.862911pt" strokecolor="#979C9C">
                <v:path arrowok="t"/>
              </v:shape>
            </v:group>
            <v:group style="position:absolute;left:9932;top:513;width:2;height:199" coordorigin="9932,513" coordsize="2,199">
              <v:shape style="position:absolute;left:9932;top:513;width:2;height:199" coordorigin="9932,513" coordsize="0,199" path="m9932,711l9932,513e" filled="f" stroked="t" strokeweight="2.328639pt" strokecolor="#90979C">
                <v:path arrowok="t"/>
              </v:shape>
            </v:group>
            <v:group style="position:absolute;left:9906;top:676;width:65;height:2" coordorigin="9906,676" coordsize="65,2">
              <v:shape style="position:absolute;left:9906;top:676;width:65;height:2" coordorigin="9906,676" coordsize="65,0" path="m9906,676l9971,676e" filled="f" stroked="t" strokeweight="2.095775pt" strokecolor="#838C9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92"/>
          <w:position w:val="-1"/>
        </w:rPr>
        <w:t>iZMiR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25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92"/>
          <w:position w:val="-1"/>
        </w:rPr>
        <w:t>BÜYÜKŞEHiR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25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100"/>
          <w:position w:val="-1"/>
        </w:rPr>
        <w:t>BELEDİYESİ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3438"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94"/>
        </w:rPr>
        <w:t>iTFAiYE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100"/>
        </w:rPr>
        <w:t>DAiRE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9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163"/>
        </w:rPr>
        <w:t>i</w:t>
      </w:r>
      <w:r>
        <w:rPr>
          <w:rFonts w:ascii="Arial" w:hAnsi="Arial" w:cs="Arial" w:eastAsia="Arial"/>
          <w:sz w:val="26"/>
          <w:szCs w:val="26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100"/>
        </w:rPr>
        <w:t>BAŞKANLIÖl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680" w:bottom="280" w:left="400" w:right="200"/>
        </w:sectPr>
      </w:pPr>
      <w:rPr/>
    </w:p>
    <w:p>
      <w:pPr>
        <w:spacing w:before="83" w:after="0" w:line="173" w:lineRule="exact"/>
        <w:ind w:left="857"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-3"/>
        </w:rPr>
        <w:t>IZMIR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ind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87"/>
        </w:rPr>
        <w:t>Yangı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20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94949"/>
          <w:spacing w:val="0"/>
          <w:w w:val="89"/>
        </w:rPr>
        <w:t>Aci</w:t>
      </w:r>
      <w:r>
        <w:rPr>
          <w:rFonts w:ascii="Times New Roman" w:hAnsi="Times New Roman" w:cs="Times New Roman" w:eastAsia="Times New Roman"/>
          <w:sz w:val="23"/>
          <w:szCs w:val="23"/>
          <w:color w:val="49494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12121"/>
          <w:spacing w:val="0"/>
          <w:w w:val="53"/>
        </w:rPr>
        <w:t>l</w:t>
      </w:r>
      <w:r>
        <w:rPr>
          <w:rFonts w:ascii="Times New Roman" w:hAnsi="Times New Roman" w:cs="Times New Roman" w:eastAsia="Times New Roman"/>
          <w:sz w:val="23"/>
          <w:szCs w:val="23"/>
          <w:color w:val="212121"/>
          <w:spacing w:val="0"/>
          <w:w w:val="5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12121"/>
          <w:spacing w:val="21"/>
          <w:w w:val="5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94949"/>
          <w:spacing w:val="0"/>
          <w:w w:val="94"/>
        </w:rPr>
        <w:t>Şub</w:t>
      </w:r>
      <w:r>
        <w:rPr>
          <w:rFonts w:ascii="Times New Roman" w:hAnsi="Times New Roman" w:cs="Times New Roman" w:eastAsia="Times New Roman"/>
          <w:sz w:val="23"/>
          <w:szCs w:val="23"/>
          <w:color w:val="494949"/>
          <w:spacing w:val="0"/>
          <w:w w:val="94"/>
        </w:rPr>
        <w:t>e</w:t>
      </w:r>
      <w:r>
        <w:rPr>
          <w:rFonts w:ascii="Times New Roman" w:hAnsi="Times New Roman" w:cs="Times New Roman" w:eastAsia="Times New Roman"/>
          <w:sz w:val="23"/>
          <w:szCs w:val="23"/>
          <w:color w:val="494949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200"/>
          <w:cols w:num="2" w:equalWidth="0">
            <w:col w:w="1308" w:space="1775"/>
            <w:col w:w="8237"/>
          </w:cols>
        </w:sectPr>
      </w:pPr>
      <w:rPr/>
    </w:p>
    <w:p>
      <w:pPr>
        <w:spacing w:before="0" w:after="0" w:line="232" w:lineRule="exact"/>
        <w:ind w:left="592" w:right="-20"/>
        <w:jc w:val="left"/>
        <w:tabs>
          <w:tab w:pos="406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2.873241pt;margin-top:-51.926285pt;width:471.93286pt;height:54.5pt;mso-position-horizontal-relative:page;mso-position-vertical-relative:paragraph;z-index:-15674" type="#_x0000_t202" filled="f" stroked="f">
            <v:textbox inset="0,0,0,0">
              <w:txbxContent>
                <w:p>
                  <w:pPr>
                    <w:spacing w:before="0" w:after="0" w:line="1090" w:lineRule="exact"/>
                    <w:ind w:right="-203"/>
                    <w:jc w:val="left"/>
                    <w:tabs>
                      <w:tab w:pos="8980" w:val="left"/>
                    </w:tabs>
                    <w:rPr>
                      <w:rFonts w:ascii="Courier New" w:hAnsi="Courier New" w:cs="Courier New" w:eastAsia="Courier New"/>
                      <w:sz w:val="72"/>
                      <w:szCs w:val="72"/>
                    </w:rPr>
                  </w:pPr>
                  <w:rPr/>
                  <w:r>
                    <w:rPr>
                      <w:rFonts w:ascii="Arial" w:hAnsi="Arial" w:cs="Arial" w:eastAsia="Arial"/>
                      <w:sz w:val="109"/>
                      <w:szCs w:val="109"/>
                      <w:color w:val="383838"/>
                      <w:spacing w:val="0"/>
                      <w:w w:val="120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109"/>
                      <w:szCs w:val="109"/>
                      <w:color w:val="383838"/>
                      <w:spacing w:val="-318"/>
                      <w:w w:val="120"/>
                      <w:b/>
                      <w:bCs/>
                      <w:i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09"/>
                      <w:szCs w:val="109"/>
                      <w:color w:val="383838"/>
                      <w:spacing w:val="0"/>
                      <w:w w:val="100"/>
                      <w:b/>
                      <w:bCs/>
                      <w:i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109"/>
                      <w:szCs w:val="109"/>
                      <w:color w:val="383838"/>
                      <w:spacing w:val="0"/>
                      <w:w w:val="100"/>
                      <w:b/>
                      <w:bCs/>
                      <w:i/>
                      <w:position w:val="-1"/>
                    </w:rPr>
                  </w:r>
                  <w:r>
                    <w:rPr>
                      <w:rFonts w:ascii="Courier New" w:hAnsi="Courier New" w:cs="Courier New" w:eastAsia="Courier New"/>
                      <w:sz w:val="72"/>
                      <w:szCs w:val="72"/>
                      <w:color w:val="939595"/>
                      <w:spacing w:val="0"/>
                      <w:w w:val="120"/>
                      <w:position w:val="20"/>
                    </w:rPr>
                    <w:t>c</w:t>
                  </w:r>
                  <w:r>
                    <w:rPr>
                      <w:rFonts w:ascii="Courier New" w:hAnsi="Courier New" w:cs="Courier New" w:eastAsia="Courier New"/>
                      <w:sz w:val="72"/>
                      <w:szCs w:val="7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82"/>
        </w:rPr>
        <w:t>BÜYÜKŞEHIR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82"/>
        </w:rPr>
        <w:t>YANGl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82"/>
        </w:rPr>
        <w:t>  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6"/>
          <w:w w:val="8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100"/>
        </w:rPr>
        <w:t>RAPORU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0" w:after="0" w:line="176" w:lineRule="exact"/>
        <w:ind w:left="63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</w:rPr>
        <w:t>BELEDIYESI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319" w:lineRule="exact"/>
        <w:ind w:left="112" w:right="-20"/>
        <w:jc w:val="left"/>
        <w:tabs>
          <w:tab w:pos="1440" w:val="left"/>
          <w:tab w:pos="3020" w:val="left"/>
          <w:tab w:pos="5360" w:val="left"/>
          <w:tab w:pos="734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5"/>
          <w:position w:val="2"/>
        </w:rPr>
        <w:t>[Ola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5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"/>
          <w:w w:val="85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17.05.2017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2"/>
          <w:position w:val="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5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2"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6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9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1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5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:13:23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69"/>
          <w:position w:val="0"/>
        </w:rPr>
        <w:t>tr</w: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-11"/>
          <w:w w:val="69"/>
          <w:position w:val="0"/>
        </w:rPr>
        <w:t>e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78"/>
          <w:position w:val="0"/>
        </w:rPr>
        <w:t>ı: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136" w:right="-20"/>
        <w:jc w:val="left"/>
        <w:tabs>
          <w:tab w:pos="1440" w:val="left"/>
          <w:tab w:pos="3020" w:val="left"/>
          <w:tab w:pos="4360" w:val="left"/>
          <w:tab w:pos="5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  <w:position w:val="1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:17.05.2017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  <w:position w:val="0"/>
        </w:rPr>
        <w:t>!Kayıt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:3196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  <w:position w:val="0"/>
        </w:rPr>
        <w:t>l13ildirim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4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  <w:position w:val="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santral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3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2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:İzmi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Otobü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Terminal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işletmeleri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A.Ş.arkası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136" w:right="-20"/>
        <w:jc w:val="left"/>
        <w:tabs>
          <w:tab w:pos="1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89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0"/>
          <w:w w:val="89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2"/>
          <w:w w:val="12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9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9"/>
          <w:w w:val="93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mi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Otobü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9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Terminal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</w:rPr>
        <w:t>işJetmeleri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A.Ş.arkası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6" w:lineRule="exact"/>
        <w:ind w:left="136" w:right="-20"/>
        <w:jc w:val="left"/>
        <w:tabs>
          <w:tab w:pos="1440" w:val="left"/>
          <w:tab w:pos="4100" w:val="left"/>
          <w:tab w:pos="7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1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87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1"/>
          <w:w w:val="87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7"/>
          <w:position w:val="1"/>
        </w:rPr>
        <w:t>ııı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5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83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0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  <w:position w:val="0"/>
        </w:rPr>
        <w:t>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  <w:position w:val="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7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smıfı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2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  <w:position w:val="0"/>
        </w:rPr>
        <w:t>:Dikkıl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"/>
          <w:w w:val="93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4"/>
          <w:w w:val="93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  <w:position w:val="0"/>
        </w:rPr>
        <w:t>izli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9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  <w:position w:val="0"/>
        </w:rPr>
        <w:t>(S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2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89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88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1"/>
          <w:position w:val="0"/>
        </w:rPr>
        <w:t>ra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2" w:after="0" w:line="174" w:lineRule="auto"/>
        <w:ind w:left="3507" w:right="3407" w:firstLine="-3377"/>
        <w:jc w:val="left"/>
        <w:tabs>
          <w:tab w:pos="3500" w:val="left"/>
          <w:tab w:pos="6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4.726761pt;margin-top:16.89002pt;width:3.6564pt;height:24pt;mso-position-horizontal-relative:page;mso-position-vertical-relative:paragraph;z-index:-15673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494949"/>
                      <w:spacing w:val="0"/>
                      <w:w w:val="5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0"/>
        </w:rPr>
        <w:t>Vangm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4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3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1"/>
          <w:position w:val="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2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43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4"/>
          <w:position w:val="1"/>
        </w:rPr>
        <w:t>nı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6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-7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94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0"/>
          <w:w w:val="127"/>
          <w:position w:val="-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0"/>
          <w:w w:val="127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Betonanne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0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0"/>
        </w:rPr>
        <w:t>Ahsa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Çelik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0"/>
          <w:w w:val="100"/>
          <w:position w:val="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91" w:lineRule="exact"/>
        <w:ind w:left="4881" w:right="-20"/>
        <w:jc w:val="left"/>
        <w:tabs>
          <w:tab w:pos="5360" w:val="left"/>
          <w:tab w:pos="5820" w:val="left"/>
          <w:tab w:pos="6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46"/>
          <w:szCs w:val="46"/>
          <w:color w:val="494949"/>
          <w:spacing w:val="0"/>
          <w:w w:val="53"/>
          <w:position w:val="2"/>
        </w:rPr>
        <w:t>ı</w:t>
      </w:r>
      <w:r>
        <w:rPr>
          <w:rFonts w:ascii="Arial" w:hAnsi="Arial" w:cs="Arial" w:eastAsia="Arial"/>
          <w:sz w:val="46"/>
          <w:szCs w:val="46"/>
          <w:color w:val="494949"/>
          <w:spacing w:val="-63"/>
          <w:w w:val="53"/>
          <w:position w:val="2"/>
        </w:rPr>
        <w:t> </w:t>
      </w:r>
      <w:r>
        <w:rPr>
          <w:rFonts w:ascii="Arial" w:hAnsi="Arial" w:cs="Arial" w:eastAsia="Arial"/>
          <w:sz w:val="46"/>
          <w:szCs w:val="46"/>
          <w:color w:val="494949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46"/>
          <w:szCs w:val="46"/>
          <w:color w:val="494949"/>
          <w:spacing w:val="0"/>
          <w:w w:val="100"/>
          <w:position w:val="2"/>
        </w:rPr>
      </w:r>
      <w:r>
        <w:rPr>
          <w:rFonts w:ascii="Arial" w:hAnsi="Arial" w:cs="Arial" w:eastAsia="Arial"/>
          <w:sz w:val="46"/>
          <w:szCs w:val="46"/>
          <w:color w:val="A7A7A7"/>
          <w:spacing w:val="0"/>
          <w:w w:val="53"/>
          <w:position w:val="2"/>
        </w:rPr>
        <w:t>ı</w:t>
      </w:r>
      <w:r>
        <w:rPr>
          <w:rFonts w:ascii="Arial" w:hAnsi="Arial" w:cs="Arial" w:eastAsia="Arial"/>
          <w:sz w:val="46"/>
          <w:szCs w:val="46"/>
          <w:color w:val="A7A7A7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46"/>
          <w:szCs w:val="46"/>
          <w:color w:val="A7A7A7"/>
          <w:spacing w:val="0"/>
          <w:w w:val="100"/>
          <w:position w:val="2"/>
        </w:rPr>
      </w:r>
      <w:r>
        <w:rPr>
          <w:rFonts w:ascii="Arial" w:hAnsi="Arial" w:cs="Arial" w:eastAsia="Arial"/>
          <w:sz w:val="46"/>
          <w:szCs w:val="46"/>
          <w:color w:val="494949"/>
          <w:spacing w:val="0"/>
          <w:w w:val="53"/>
          <w:position w:val="2"/>
        </w:rPr>
        <w:t>ı</w:t>
      </w:r>
      <w:r>
        <w:rPr>
          <w:rFonts w:ascii="Arial" w:hAnsi="Arial" w:cs="Arial" w:eastAsia="Arial"/>
          <w:sz w:val="46"/>
          <w:szCs w:val="46"/>
          <w:color w:val="494949"/>
          <w:spacing w:val="-63"/>
          <w:w w:val="53"/>
          <w:position w:val="2"/>
        </w:rPr>
        <w:t> </w:t>
      </w:r>
      <w:r>
        <w:rPr>
          <w:rFonts w:ascii="Arial" w:hAnsi="Arial" w:cs="Arial" w:eastAsia="Arial"/>
          <w:sz w:val="46"/>
          <w:szCs w:val="46"/>
          <w:color w:val="494949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46"/>
          <w:szCs w:val="46"/>
          <w:color w:val="494949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2"/>
          <w:position w:val="8"/>
        </w:rPr>
        <w:t>Ya1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72"/>
          <w:position w:val="8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4"/>
          <w:w w:val="103"/>
          <w:position w:val="8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3"/>
          <w:position w:val="8"/>
        </w:rPr>
        <w:t>ıııı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  <w:position w:val="8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96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  <w:position w:val="8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96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4"/>
          <w:position w:val="8"/>
        </w:rPr>
        <w:t>:13: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5"/>
          <w:position w:val="8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3"/>
          <w:position w:val="8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31" w:right="-20"/>
        <w:jc w:val="left"/>
        <w:tabs>
          <w:tab w:pos="1820" w:val="left"/>
          <w:tab w:pos="5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7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7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9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3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yin: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2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1"/>
          <w:position w:val="0"/>
        </w:rPr>
        <w:t>lr&lt;..iracı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7"/>
          <w:w w:val="7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left="182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:Çvş.Samet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MUTLU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36" w:lineRule="exact"/>
        <w:ind w:left="1826" w:right="-20"/>
        <w:jc w:val="left"/>
        <w:tabs>
          <w:tab w:pos="4600" w:val="left"/>
          <w:tab w:pos="7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6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10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75"/>
          <w:position w:val="-1"/>
        </w:rPr>
        <w:t>ıkt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75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41"/>
          <w:w w:val="17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:13:24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8"/>
          <w:position w:val="0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8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:13:29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200"/>
        </w:sectPr>
      </w:pPr>
      <w:rPr/>
    </w:p>
    <w:p>
      <w:pPr>
        <w:spacing w:before="0" w:after="0" w:line="209" w:lineRule="exact"/>
        <w:ind w:left="112" w:right="-68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94949"/>
          <w:spacing w:val="0"/>
          <w:w w:val="106"/>
        </w:rPr>
        <w:t>piden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2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5"/>
          <w:position w:val="-1"/>
        </w:rPr>
        <w:t>Plakası:3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5"/>
          <w:position w:val="-1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"/>
          <w:w w:val="95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00"/>
          <w:position w:val="-1"/>
        </w:rPr>
        <w:t>F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494949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106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200"/>
          <w:cols w:num="2" w:equalWidth="0">
            <w:col w:w="605" w:space="1221"/>
            <w:col w:w="9494"/>
          </w:cols>
        </w:sectPr>
      </w:pPr>
      <w:rPr/>
    </w:p>
    <w:p>
      <w:pPr>
        <w:spacing w:before="0" w:after="0" w:line="255" w:lineRule="exact"/>
        <w:ind w:left="131" w:right="-20"/>
        <w:jc w:val="left"/>
        <w:tabs>
          <w:tab w:pos="4540" w:val="left"/>
          <w:tab w:pos="6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75759"/>
          <w:w w:val="84"/>
          <w:position w:val="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75759"/>
          <w:w w:val="85"/>
          <w:position w:val="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-3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3"/>
        </w:rPr>
        <w:t>ibin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4"/>
          <w:w w:val="94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-1"/>
        </w:rPr>
        <w:t>lektri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-14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  <w:position w:val="-1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4551" w:right="-20"/>
        <w:jc w:val="left"/>
        <w:tabs>
          <w:tab w:pos="6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4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Ac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9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96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0"/>
          <w:w w:val="92"/>
        </w:rPr>
        <w:t>aa</w:t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3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455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75759"/>
          <w:w w:val="88"/>
        </w:rPr>
        <w:t>Em</w:t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niyet-Jandarma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5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198" w:lineRule="exact"/>
        <w:ind w:left="1835" w:right="-20"/>
        <w:jc w:val="left"/>
        <w:tabs>
          <w:tab w:pos="4540" w:val="left"/>
          <w:tab w:pos="6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-3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92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9"/>
          <w:position w:val="-3"/>
        </w:rPr>
        <w:t>S'!)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9"/>
          <w:position w:val="-3"/>
        </w:rPr>
        <w:t>'_ısı: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79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  <w:position w:val="-3"/>
        </w:rPr>
        <w:t>Dogalg_az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86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  <w:position w:val="-3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GelişSaati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-3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78" w:lineRule="exact"/>
        <w:ind w:left="112" w:right="-20"/>
        <w:jc w:val="left"/>
        <w:tabs>
          <w:tab w:pos="540" w:val="left"/>
          <w:tab w:pos="1880" w:val="left"/>
          <w:tab w:pos="4520" w:val="left"/>
          <w:tab w:pos="7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676767"/>
          <w:spacing w:val="-53"/>
          <w:w w:val="100"/>
          <w:position w:val="13"/>
        </w:rPr>
        <w:t>1</w:t>
      </w:r>
      <w:r>
        <w:rPr>
          <w:rFonts w:ascii="Arial" w:hAnsi="Arial" w:cs="Arial" w:eastAsia="Arial"/>
          <w:sz w:val="19"/>
          <w:szCs w:val="19"/>
          <w:color w:val="494949"/>
          <w:spacing w:val="-36"/>
          <w:w w:val="100"/>
          <w:position w:val="3"/>
        </w:rPr>
        <w:t>y</w:t>
      </w:r>
      <w:r>
        <w:rPr>
          <w:rFonts w:ascii="Times New Roman" w:hAnsi="Times New Roman" w:cs="Times New Roman" w:eastAsia="Times New Roman"/>
          <w:sz w:val="15"/>
          <w:szCs w:val="15"/>
          <w:color w:val="676767"/>
          <w:spacing w:val="-18"/>
          <w:w w:val="100"/>
          <w:position w:val="13"/>
        </w:rPr>
        <w:t>-</w:t>
      </w:r>
      <w:r>
        <w:rPr>
          <w:rFonts w:ascii="Arial" w:hAnsi="Arial" w:cs="Arial" w:eastAsia="Arial"/>
          <w:sz w:val="19"/>
          <w:szCs w:val="19"/>
          <w:color w:val="494949"/>
          <w:spacing w:val="-33"/>
          <w:w w:val="100"/>
          <w:position w:val="3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676767"/>
          <w:spacing w:val="-20"/>
          <w:w w:val="100"/>
          <w:position w:val="13"/>
        </w:rPr>
        <w:t>-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00"/>
          <w:position w:val="3"/>
        </w:rPr>
        <w:t>,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7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ncı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77"/>
          <w:position w:val="-1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77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45"/>
          <w:w w:val="17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8"/>
          <w:position w:val="-1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78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0"/>
          <w:w w:val="98"/>
          <w:position w:val="0"/>
        </w:rPr>
        <w:t>ers</w:t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6"/>
          <w:w w:val="99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81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5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0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112" w:right="-20"/>
        <w:jc w:val="left"/>
        <w:tabs>
          <w:tab w:pos="1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pitmişse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2"/>
        </w:rPr>
        <w:t>Döıı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8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2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183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8"/>
        </w:rPr>
        <w:t>Yıırdıma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0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183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4"/>
          <w:w w:val="9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26" w:lineRule="exact"/>
        <w:ind w:left="131" w:right="2915" w:firstLine="-19"/>
        <w:jc w:val="left"/>
        <w:tabs>
          <w:tab w:pos="1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0"/>
          <w:w w:val="92"/>
        </w:rPr>
        <w:t>gı</w:t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-15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varıldığında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4492" w:right="399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8"/>
        </w:rPr>
        <w:t>lş_öndilnnede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8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8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8"/>
        </w:rPr>
        <w:t>söndüıücü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25" w:lineRule="exact"/>
        <w:ind w:left="112" w:right="-20"/>
        <w:jc w:val="left"/>
        <w:tabs>
          <w:tab w:pos="4540" w:val="left"/>
          <w:tab w:pos="6400" w:val="left"/>
          <w:tab w:pos="7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7.059174pt;margin-top:6.558154pt;width:3.677175pt;height:22.5pt;mso-position-horizontal-relative:page;mso-position-vertical-relative:paragraph;z-index:-15670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Arial" w:hAnsi="Arial" w:cs="Arial" w:eastAsia="Arial"/>
                      <w:sz w:val="45"/>
                      <w:szCs w:val="45"/>
                      <w:color w:val="575759"/>
                      <w:spacing w:val="0"/>
                      <w:w w:val="58"/>
                    </w:rPr>
                    <w:t>ı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11"/>
          <w:w w:val="470"/>
          <w:position w:val="-8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  <w:position w:val="-8"/>
        </w:rPr>
        <w:t>ndilrmc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7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8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0"/>
        </w:rPr>
        <w:t>Snm3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2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-10"/>
        </w:rPr>
        <w:t>IKöpük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8"/>
          <w:w w:val="87"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0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2"/>
          <w:position w:val="-1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72"/>
          <w:position w:val="-1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0"/>
          <w:w w:val="86"/>
          <w:position w:val="-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-35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  <w:position w:val="-10"/>
        </w:rPr>
        <w:t>K.T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  <w:position w:val="-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9"/>
          <w:w w:val="90"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0"/>
          <w:w w:val="100"/>
          <w:position w:val="-1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-10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17" w:lineRule="exact"/>
        <w:ind w:left="3074" w:right="-20"/>
        <w:jc w:val="left"/>
        <w:tabs>
          <w:tab w:pos="5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575759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21"/>
          <w:szCs w:val="21"/>
          <w:color w:val="575759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575759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1,5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63" w:lineRule="exact"/>
        <w:ind w:left="1831" w:right="-20"/>
        <w:jc w:val="left"/>
        <w:tabs>
          <w:tab w:pos="6400" w:val="left"/>
        </w:tabs>
        <w:rPr>
          <w:rFonts w:ascii="Times New Roman" w:hAnsi="Times New Roman" w:cs="Times New Roman" w:eastAsia="Times New Roman"/>
          <w:sz w:val="46"/>
          <w:szCs w:val="46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  <w:position w:val="6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88"/>
          <w:position w:val="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8"/>
          <w:w w:val="88"/>
          <w:position w:val="6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  <w:position w:val="6"/>
        </w:rPr>
        <w:t>ında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9"/>
          <w:w w:val="88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6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6"/>
        </w:rPr>
        <w:t>otla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6"/>
          <w:position w:val="6"/>
        </w:rPr>
        <w:t>yanınıştır.Zarar-ziya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6"/>
          <w:position w:val="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2"/>
          <w:w w:val="96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6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46"/>
          <w:szCs w:val="46"/>
          <w:color w:val="494949"/>
          <w:spacing w:val="0"/>
          <w:w w:val="51"/>
          <w:position w:val="-3"/>
        </w:rPr>
        <w:t>'</w:t>
      </w:r>
      <w:r>
        <w:rPr>
          <w:rFonts w:ascii="Times New Roman" w:hAnsi="Times New Roman" w:cs="Times New Roman" w:eastAsia="Times New Roman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0" w:after="0" w:line="142" w:lineRule="exact"/>
        <w:ind w:left="16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öndünı_ıe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13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w w:val="75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0"/>
          <w:w w:val="100"/>
        </w:rPr>
        <w:t>asa</w:t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40" w:lineRule="auto"/>
        <w:ind w:left="186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9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başlangıcının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otoga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arkasında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5"/>
        </w:rPr>
        <w:t>arazideki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atiarda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4"/>
        </w:rPr>
        <w:t>görülm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5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0" w:lineRule="exact"/>
        <w:ind w:left="131" w:right="-20"/>
        <w:jc w:val="left"/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"/>
          <w:w w:val="73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85"/>
          <w:position w:val="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0"/>
          <w:position w:val="2"/>
        </w:rPr>
        <w:t>ngı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0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8"/>
          <w:w w:val="9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7"/>
          <w:w w:val="100"/>
          <w:position w:val="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lu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2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2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2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2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2"/>
        </w:rPr>
        <w:t>söndüıülmede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2"/>
        </w:rPr>
        <w:t>atıla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676767"/>
          <w:spacing w:val="-5"/>
          <w:w w:val="78"/>
          <w:position w:val="2"/>
        </w:rPr>
        <w:t>e</w:t>
      </w:r>
      <w:r>
        <w:rPr>
          <w:rFonts w:ascii="Courier New" w:hAnsi="Courier New" w:cs="Courier New" w:eastAsia="Courier New"/>
          <w:sz w:val="22"/>
          <w:szCs w:val="22"/>
          <w:color w:val="494949"/>
          <w:spacing w:val="0"/>
          <w:w w:val="71"/>
          <w:position w:val="2"/>
        </w:rPr>
        <w:t>hven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182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5"/>
        </w:rPr>
        <w:t>düşUrlHe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8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6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89" w:right="-20"/>
        <w:jc w:val="left"/>
        <w:tabs>
          <w:tab w:pos="1820" w:val="left"/>
          <w:tab w:pos="6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75759"/>
          <w:w w:val="153"/>
        </w:rPr>
        <w:t>igo</w:t>
      </w:r>
      <w:r>
        <w:rPr>
          <w:rFonts w:ascii="Times New Roman" w:hAnsi="Times New Roman" w:cs="Times New Roman" w:eastAsia="Times New Roman"/>
          <w:sz w:val="20"/>
          <w:szCs w:val="20"/>
          <w:color w:val="575759"/>
          <w:w w:val="15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42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3"/>
          <w:w w:val="11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69"/>
        </w:rPr>
        <w:t>/ı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5"/>
        </w:rPr>
        <w:t>Şirketi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left="20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78"/>
        </w:rPr>
        <w:t>rııç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42"/>
          <w:w w:val="1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reç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7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0"/>
          <w:w w:val="86"/>
        </w:rPr>
        <w:t>aıı</w:t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0"/>
        </w:rPr>
        <w:t>o:ı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7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7" w:lineRule="exact"/>
        <w:ind w:left="112" w:right="-20"/>
        <w:jc w:val="left"/>
        <w:tabs>
          <w:tab w:pos="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3"/>
          <w:szCs w:val="23"/>
          <w:color w:val="494949"/>
          <w:spacing w:val="0"/>
          <w:w w:val="195"/>
          <w:position w:val="-2"/>
        </w:rPr>
        <w:t>[l</w:t>
      </w:r>
      <w:r>
        <w:rPr>
          <w:rFonts w:ascii="Arial" w:hAnsi="Arial" w:cs="Arial" w:eastAsia="Arial"/>
          <w:sz w:val="23"/>
          <w:szCs w:val="23"/>
          <w:color w:val="494949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3"/>
          <w:szCs w:val="23"/>
          <w:color w:val="494949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2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76" w:lineRule="exact"/>
        <w:ind w:left="112" w:right="-20"/>
        <w:jc w:val="left"/>
        <w:tabs>
          <w:tab w:pos="1820" w:val="left"/>
          <w:tab w:pos="5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76767"/>
          <w:w w:val="76"/>
          <w:position w:val="1"/>
        </w:rPr>
        <w:t>!B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w w:val="77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ibi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Dönü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57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Tarih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93"/>
          <w:position w:val="1"/>
        </w:rPr>
        <w:t>: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12"/>
          <w:w w:val="93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  <w:position w:val="1"/>
        </w:rPr>
        <w:t>7.05.2017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8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:14:10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164" w:right="-20"/>
        <w:jc w:val="left"/>
        <w:tabs>
          <w:tab w:pos="1820" w:val="left"/>
          <w:tab w:pos="8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76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0"/>
          <w:w w:val="93"/>
        </w:rPr>
        <w:t>ara</w:t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74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7"/>
          <w:w w:val="8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KiP: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1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Işık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9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0"/>
          <w:w w:val="9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1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rubu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971" w:right="-20"/>
        <w:jc w:val="left"/>
        <w:tabs>
          <w:tab w:pos="4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2" w:lineRule="exact"/>
        <w:ind w:left="243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.230988pt;margin-top:2.754233pt;width:469.884299pt;height:21.5pt;mso-position-horizontal-relative:page;mso-position-vertical-relative:paragraph;z-index:-15672" type="#_x0000_t202" filled="f" stroked="f">
            <v:textbox inset="0,0,0,0">
              <w:txbxContent>
                <w:p>
                  <w:pPr>
                    <w:spacing w:before="0" w:after="0" w:line="430" w:lineRule="exact"/>
                    <w:ind w:right="-105"/>
                    <w:jc w:val="left"/>
                    <w:tabs>
                      <w:tab w:pos="8280" w:val="left"/>
                    </w:tabs>
                    <w:rPr>
                      <w:rFonts w:ascii="Times New Roman" w:hAnsi="Times New Roman" w:cs="Times New Roman" w:eastAsia="Times New Roman"/>
                      <w:sz w:val="43"/>
                      <w:szCs w:val="4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383838"/>
                      <w:spacing w:val="0"/>
                      <w:w w:val="134"/>
                      <w:position w:val="16"/>
                    </w:rPr>
                    <w:t>(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383838"/>
                      <w:spacing w:val="0"/>
                      <w:w w:val="134"/>
                      <w:position w:val="16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383838"/>
                      <w:spacing w:val="0"/>
                      <w:w w:val="134"/>
                      <w:position w:val="16"/>
                    </w:rPr>
                    <w:t>)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383838"/>
                      <w:spacing w:val="-26"/>
                      <w:w w:val="134"/>
                      <w:position w:val="1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383838"/>
                      <w:spacing w:val="0"/>
                      <w:w w:val="100"/>
                      <w:position w:val="16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383838"/>
                      <w:spacing w:val="0"/>
                      <w:w w:val="100"/>
                      <w:position w:val="16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575759"/>
                      <w:spacing w:val="0"/>
                      <w:w w:val="69"/>
                      <w:position w:val="0"/>
                    </w:rPr>
                    <w:t>7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575759"/>
                      <w:spacing w:val="1"/>
                      <w:w w:val="69"/>
                      <w:position w:val="0"/>
                    </w:rPr>
                    <w:t> 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575759"/>
                      <w:spacing w:val="0"/>
                      <w:w w:val="279"/>
                      <w:position w:val="0"/>
                    </w:rPr>
                    <w:t>ı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575759"/>
                      <w:spacing w:val="-193"/>
                      <w:w w:val="279"/>
                      <w:position w:val="0"/>
                    </w:rPr>
                    <w:t> 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575759"/>
                      <w:spacing w:val="0"/>
                      <w:w w:val="41"/>
                      <w:position w:val="0"/>
                    </w:rPr>
                    <w:t>MııY.!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575759"/>
                      <w:spacing w:val="0"/>
                      <w:w w:val="41"/>
                      <w:position w:val="0"/>
                    </w:rPr>
                    <w:t>  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575759"/>
                      <w:spacing w:val="13"/>
                      <w:w w:val="41"/>
                      <w:position w:val="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575759"/>
                      <w:spacing w:val="0"/>
                      <w:w w:val="62"/>
                      <w:b/>
                      <w:bCs/>
                      <w:position w:val="0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575759"/>
                      <w:spacing w:val="-40"/>
                      <w:w w:val="100"/>
                      <w:b/>
                      <w:bCs/>
                      <w:position w:val="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575759"/>
                      <w:spacing w:val="0"/>
                      <w:w w:val="62"/>
                      <w:b/>
                      <w:bCs/>
                      <w:position w:val="0"/>
                    </w:rPr>
                    <w:t>ı7</w:t>
                  </w:r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2"/>
        </w:rPr>
        <w:t>'G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1"/>
          <w:position w:val="0"/>
        </w:rPr>
        <w:t>EkipAmiri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3" w:lineRule="exact"/>
        <w:ind w:left="285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94949"/>
          <w:spacing w:val="0"/>
          <w:w w:val="79"/>
          <w:position w:val="-12"/>
        </w:rPr>
        <w:t>&gt;-.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200"/>
        </w:sectPr>
      </w:pPr>
      <w:rPr/>
    </w:p>
    <w:p>
      <w:pPr>
        <w:spacing w:before="47" w:after="0" w:line="240" w:lineRule="auto"/>
        <w:ind w:left="215" w:right="-124"/>
        <w:jc w:val="left"/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56"/>
          <w:szCs w:val="56"/>
          <w:color w:val="383838"/>
          <w:spacing w:val="-102"/>
          <w:w w:val="56"/>
          <w:position w:val="-18"/>
        </w:rPr>
        <w:t>·</w:t>
      </w:r>
      <w:r>
        <w:rPr>
          <w:rFonts w:ascii="Arial" w:hAnsi="Arial" w:cs="Arial" w:eastAsia="Arial"/>
          <w:sz w:val="9"/>
          <w:szCs w:val="9"/>
          <w:color w:val="383838"/>
          <w:spacing w:val="-5"/>
          <w:w w:val="133"/>
          <w:position w:val="0"/>
        </w:rPr>
        <w:t>+</w:t>
      </w:r>
      <w:r>
        <w:rPr>
          <w:rFonts w:ascii="Arial" w:hAnsi="Arial" w:cs="Arial" w:eastAsia="Arial"/>
          <w:sz w:val="56"/>
          <w:szCs w:val="56"/>
          <w:color w:val="383838"/>
          <w:spacing w:val="-92"/>
          <w:w w:val="56"/>
          <w:position w:val="-18"/>
        </w:rPr>
        <w:t>-</w:t>
      </w:r>
      <w:r>
        <w:rPr>
          <w:rFonts w:ascii="Arial" w:hAnsi="Arial" w:cs="Arial" w:eastAsia="Arial"/>
          <w:sz w:val="9"/>
          <w:szCs w:val="9"/>
          <w:color w:val="383838"/>
          <w:spacing w:val="0"/>
          <w:w w:val="133"/>
          <w:position w:val="0"/>
        </w:rPr>
        <w:t>'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left="238" w:right="-88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color w:val="444980"/>
          <w:spacing w:val="0"/>
          <w:w w:val="78"/>
        </w:rPr>
        <w:t>/ı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9" w:lineRule="exact"/>
        <w:ind w:right="-81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676767"/>
          <w:spacing w:val="0"/>
          <w:w w:val="82"/>
          <w:position w:val="-6"/>
        </w:rPr>
        <w:t>JuT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067" w:lineRule="exact"/>
        <w:ind w:left="508" w:right="-20"/>
        <w:jc w:val="left"/>
        <w:rPr>
          <w:rFonts w:ascii="Times New Roman" w:hAnsi="Times New Roman" w:cs="Times New Roman" w:eastAsia="Times New Roman"/>
          <w:sz w:val="107"/>
          <w:szCs w:val="10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7"/>
          <w:szCs w:val="107"/>
          <w:color w:val="343A7E"/>
          <w:spacing w:val="0"/>
          <w:w w:val="100"/>
          <w:i/>
          <w:position w:val="-1"/>
        </w:rPr>
        <w:t>tlfll</w:t>
      </w:r>
      <w:r>
        <w:rPr>
          <w:rFonts w:ascii="Times New Roman" w:hAnsi="Times New Roman" w:cs="Times New Roman" w:eastAsia="Times New Roman"/>
          <w:sz w:val="107"/>
          <w:szCs w:val="107"/>
          <w:color w:val="000000"/>
          <w:spacing w:val="0"/>
          <w:w w:val="100"/>
          <w:position w:val="0"/>
        </w:rPr>
      </w:r>
    </w:p>
    <w:p>
      <w:pPr>
        <w:spacing w:before="0" w:after="0" w:line="270" w:lineRule="exact"/>
        <w:ind w:right="-95"/>
        <w:jc w:val="left"/>
        <w:tabs>
          <w:tab w:pos="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37"/>
          <w:szCs w:val="37"/>
          <w:color w:val="383838"/>
          <w:spacing w:val="0"/>
          <w:w w:val="100"/>
          <w:position w:val="-6"/>
        </w:rPr>
        <w:t>u</w:t>
      </w:r>
      <w:r>
        <w:rPr>
          <w:rFonts w:ascii="Times New Roman" w:hAnsi="Times New Roman" w:cs="Times New Roman" w:eastAsia="Times New Roman"/>
          <w:sz w:val="37"/>
          <w:szCs w:val="37"/>
          <w:color w:val="383838"/>
          <w:spacing w:val="-9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383838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383838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-3"/>
        </w:rPr>
        <w:t>Sarnet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94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MUTLU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200"/>
          <w:cols w:num="4" w:equalWidth="0">
            <w:col w:w="391" w:space="2535"/>
            <w:col w:w="378" w:space="381"/>
            <w:col w:w="2020" w:space="2726"/>
            <w:col w:w="2889"/>
          </w:cols>
        </w:sectPr>
      </w:pPr>
      <w:rPr/>
    </w:p>
    <w:p>
      <w:pPr>
        <w:spacing w:before="16" w:after="0" w:line="240" w:lineRule="auto"/>
        <w:ind w:left="2101" w:right="-74"/>
        <w:jc w:val="left"/>
        <w:tabs>
          <w:tab w:pos="48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ltfaı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rkez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color w:val="676767"/>
          <w:spacing w:val="0"/>
          <w:w w:val="100"/>
        </w:rPr>
        <w:t>ö</w:t>
      </w:r>
      <w:r>
        <w:rPr>
          <w:rFonts w:ascii="Arial" w:hAnsi="Arial" w:cs="Arial" w:eastAsia="Arial"/>
          <w:sz w:val="19"/>
          <w:szCs w:val="19"/>
          <w:color w:val="676767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3"/>
        </w:rPr>
        <w:t>Çv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  <w:position w:val="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206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11"/>
        </w:rPr>
        <w:t>1.Posta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1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Grupla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7" w:lineRule="exact"/>
        <w:ind w:left="84"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575759"/>
          <w:spacing w:val="0"/>
          <w:w w:val="123"/>
          <w:position w:val="-5"/>
        </w:rPr>
        <w:t>Bülent</w:t>
      </w:r>
      <w:r>
        <w:rPr>
          <w:rFonts w:ascii="Times New Roman" w:hAnsi="Times New Roman" w:cs="Times New Roman" w:eastAsia="Times New Roman"/>
          <w:sz w:val="27"/>
          <w:szCs w:val="27"/>
          <w:color w:val="575759"/>
          <w:spacing w:val="-17"/>
          <w:w w:val="123"/>
          <w:position w:val="-5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76767"/>
          <w:spacing w:val="0"/>
          <w:w w:val="153"/>
          <w:position w:val="-5"/>
        </w:rPr>
        <w:t>Tl</w:t>
      </w:r>
      <w:r>
        <w:rPr>
          <w:rFonts w:ascii="Times New Roman" w:hAnsi="Times New Roman" w:cs="Times New Roman" w:eastAsia="Times New Roman"/>
          <w:sz w:val="27"/>
          <w:szCs w:val="27"/>
          <w:color w:val="676767"/>
          <w:spacing w:val="0"/>
          <w:w w:val="154"/>
          <w:position w:val="-5"/>
        </w:rPr>
        <w:t>U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63" w:lineRule="exact"/>
        <w:ind w:left="228" w:right="-20"/>
        <w:jc w:val="left"/>
        <w:rPr>
          <w:rFonts w:ascii="Times New Roman" w:hAnsi="Times New Roman" w:cs="Times New Roman" w:eastAsia="Times New Roman"/>
          <w:sz w:val="32"/>
          <w:szCs w:val="3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8.477509pt;margin-top:-9.673998pt;width:14.251651pt;height:49pt;mso-position-horizontal-relative:page;mso-position-vertical-relative:paragraph;z-index:-15669" type="#_x0000_t202" filled="f" stroked="f">
            <v:textbox inset="0,0,0,0">
              <w:txbxContent>
                <w:p>
                  <w:pPr>
                    <w:spacing w:before="0" w:after="0" w:line="980" w:lineRule="exact"/>
                    <w:ind w:right="-187"/>
                    <w:jc w:val="left"/>
                    <w:rPr>
                      <w:rFonts w:ascii="Arial" w:hAnsi="Arial" w:cs="Arial" w:eastAsia="Arial"/>
                      <w:sz w:val="98"/>
                      <w:szCs w:val="98"/>
                    </w:rPr>
                  </w:pPr>
                  <w:rPr/>
                  <w:r>
                    <w:rPr>
                      <w:rFonts w:ascii="Arial" w:hAnsi="Arial" w:cs="Arial" w:eastAsia="Arial"/>
                      <w:sz w:val="98"/>
                      <w:szCs w:val="98"/>
                      <w:color w:val="676767"/>
                      <w:spacing w:val="0"/>
                      <w:w w:val="104"/>
                      <w:i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98"/>
                      <w:szCs w:val="9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2"/>
          <w:szCs w:val="32"/>
          <w:color w:val="575759"/>
          <w:w w:val="37"/>
          <w:position w:val="2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575759"/>
          <w:spacing w:val="10"/>
          <w:w w:val="37"/>
          <w:position w:val="2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383838"/>
          <w:spacing w:val="0"/>
          <w:w w:val="53"/>
          <w:position w:val="2"/>
        </w:rPr>
        <w:t>ıttaı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200"/>
          <w:cols w:num="2" w:equalWidth="0">
            <w:col w:w="5215" w:space="2787"/>
            <w:col w:w="3318"/>
          </w:cols>
        </w:sectPr>
      </w:pPr>
      <w:rPr/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200"/>
        </w:sectPr>
      </w:pPr>
      <w:rPr/>
    </w:p>
    <w:p>
      <w:pPr>
        <w:spacing w:before="43" w:after="0" w:line="99" w:lineRule="exact"/>
        <w:ind w:right="-20"/>
        <w:jc w:val="right"/>
        <w:tabs>
          <w:tab w:pos="54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0.086395pt;margin-top:-45.483402pt;width:37.636717pt;height:52.152372pt;mso-position-horizontal-relative:page;mso-position-vertical-relative:paragraph;z-index:-15671" type="#_x0000_t202" filled="f" stroked="f">
            <v:textbox inset="0,0,0,0">
              <w:txbxContent>
                <w:p>
                  <w:pPr>
                    <w:spacing w:before="0" w:after="0" w:line="1043" w:lineRule="exact"/>
                    <w:ind w:right="-196"/>
                    <w:jc w:val="left"/>
                    <w:rPr>
                      <w:rFonts w:ascii="Times New Roman" w:hAnsi="Times New Roman" w:cs="Times New Roman" w:eastAsia="Times New Roman"/>
                      <w:sz w:val="56"/>
                      <w:szCs w:val="56"/>
                    </w:rPr>
                  </w:pPr>
                  <w:rPr/>
                  <w:r>
                    <w:rPr>
                      <w:rFonts w:ascii="Arial" w:hAnsi="Arial" w:cs="Arial" w:eastAsia="Arial"/>
                      <w:sz w:val="98"/>
                      <w:szCs w:val="98"/>
                      <w:color w:val="676767"/>
                      <w:spacing w:val="0"/>
                      <w:w w:val="100"/>
                      <w:i/>
                      <w:position w:val="-2"/>
                    </w:rPr>
                    <w:t>r</w:t>
                  </w:r>
                  <w:r>
                    <w:rPr>
                      <w:rFonts w:ascii="Arial" w:hAnsi="Arial" w:cs="Arial" w:eastAsia="Arial"/>
                      <w:sz w:val="98"/>
                      <w:szCs w:val="98"/>
                      <w:color w:val="676767"/>
                      <w:spacing w:val="-3"/>
                      <w:w w:val="100"/>
                      <w:i/>
                      <w:position w:val="-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56"/>
                      <w:szCs w:val="56"/>
                      <w:color w:val="494949"/>
                      <w:spacing w:val="-118"/>
                      <w:w w:val="104"/>
                      <w:i/>
                      <w:position w:val="38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56"/>
                      <w:szCs w:val="56"/>
                      <w:color w:val="939595"/>
                      <w:spacing w:val="0"/>
                      <w:w w:val="42"/>
                      <w:i/>
                      <w:position w:val="38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56"/>
                      <w:szCs w:val="5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3"/>
          <w:szCs w:val="13"/>
          <w:color w:val="A7A7A7"/>
          <w:w w:val="139"/>
          <w:position w:val="-4"/>
        </w:rPr>
        <w:t>,,</w:t>
      </w:r>
      <w:r>
        <w:rPr>
          <w:rFonts w:ascii="Arial" w:hAnsi="Arial" w:cs="Arial" w:eastAsia="Arial"/>
          <w:sz w:val="13"/>
          <w:szCs w:val="13"/>
          <w:color w:val="A7A7A7"/>
          <w:w w:val="100"/>
          <w:position w:val="-4"/>
        </w:rPr>
        <w:tab/>
      </w:r>
      <w:r>
        <w:rPr>
          <w:rFonts w:ascii="Arial" w:hAnsi="Arial" w:cs="Arial" w:eastAsia="Arial"/>
          <w:sz w:val="13"/>
          <w:szCs w:val="13"/>
          <w:color w:val="A7A7A7"/>
          <w:w w:val="100"/>
          <w:position w:val="-4"/>
        </w:rPr>
      </w:r>
      <w:r>
        <w:rPr>
          <w:rFonts w:ascii="Arial" w:hAnsi="Arial" w:cs="Arial" w:eastAsia="Arial"/>
          <w:sz w:val="13"/>
          <w:szCs w:val="13"/>
          <w:color w:val="939595"/>
          <w:spacing w:val="-3"/>
          <w:w w:val="112"/>
          <w:i/>
          <w:position w:val="-4"/>
        </w:rPr>
        <w:t>r</w:t>
      </w:r>
      <w:r>
        <w:rPr>
          <w:rFonts w:ascii="Arial" w:hAnsi="Arial" w:cs="Arial" w:eastAsia="Arial"/>
          <w:sz w:val="13"/>
          <w:szCs w:val="13"/>
          <w:color w:val="939595"/>
          <w:spacing w:val="-37"/>
          <w:w w:val="111"/>
          <w:i/>
          <w:position w:val="-4"/>
        </w:rPr>
        <w:t>.</w:t>
      </w:r>
      <w:r>
        <w:rPr>
          <w:rFonts w:ascii="Arial" w:hAnsi="Arial" w:cs="Arial" w:eastAsia="Arial"/>
          <w:sz w:val="13"/>
          <w:szCs w:val="13"/>
          <w:color w:val="676767"/>
          <w:spacing w:val="-1"/>
          <w:w w:val="147"/>
          <w:i/>
          <w:position w:val="-4"/>
        </w:rPr>
        <w:t>·</w:t>
      </w:r>
      <w:r>
        <w:rPr>
          <w:rFonts w:ascii="Arial" w:hAnsi="Arial" w:cs="Arial" w:eastAsia="Arial"/>
          <w:sz w:val="13"/>
          <w:szCs w:val="13"/>
          <w:color w:val="A7A7A7"/>
          <w:spacing w:val="0"/>
          <w:w w:val="118"/>
          <w:i/>
          <w:position w:val="-4"/>
        </w:rPr>
        <w:t>l(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81" w:after="0" w:line="62" w:lineRule="exact"/>
        <w:ind w:right="-20"/>
        <w:jc w:val="left"/>
        <w:tabs>
          <w:tab w:pos="30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9"/>
          <w:szCs w:val="9"/>
          <w:color w:val="939595"/>
          <w:spacing w:val="0"/>
          <w:w w:val="131"/>
          <w:i/>
          <w:position w:val="-3"/>
        </w:rPr>
        <w:t>'!</w:t>
      </w:r>
      <w:r>
        <w:rPr>
          <w:rFonts w:ascii="Times New Roman" w:hAnsi="Times New Roman" w:cs="Times New Roman" w:eastAsia="Times New Roman"/>
          <w:sz w:val="9"/>
          <w:szCs w:val="9"/>
          <w:color w:val="939595"/>
          <w:spacing w:val="0"/>
          <w:w w:val="131"/>
          <w:i/>
          <w:position w:val="-3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939595"/>
          <w:spacing w:val="-29"/>
          <w:w w:val="131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39595"/>
          <w:spacing w:val="0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939595"/>
          <w:spacing w:val="0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9"/>
          <w:szCs w:val="9"/>
          <w:color w:val="7E7E7E"/>
          <w:spacing w:val="0"/>
          <w:w w:val="218"/>
          <w:position w:val="-3"/>
        </w:rPr>
        <w:t>..</w:t>
      </w:r>
      <w:r>
        <w:rPr>
          <w:rFonts w:ascii="Times New Roman" w:hAnsi="Times New Roman" w:cs="Times New Roman" w:eastAsia="Times New Roman"/>
          <w:sz w:val="9"/>
          <w:szCs w:val="9"/>
          <w:color w:val="7E7E7E"/>
          <w:spacing w:val="20"/>
          <w:w w:val="218"/>
          <w:position w:val="-3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39595"/>
          <w:spacing w:val="0"/>
          <w:w w:val="218"/>
          <w:position w:val="-3"/>
        </w:rPr>
        <w:t>·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200"/>
          <w:cols w:num="2" w:equalWidth="0">
            <w:col w:w="8712" w:space="375"/>
            <w:col w:w="2233"/>
          </w:cols>
        </w:sectPr>
      </w:pPr>
      <w:rPr/>
    </w:p>
    <w:p>
      <w:pPr>
        <w:spacing w:before="0" w:after="0" w:line="154" w:lineRule="exact"/>
        <w:ind w:right="-20"/>
        <w:jc w:val="right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7E7E7E"/>
          <w:spacing w:val="-56"/>
          <w:w w:val="213"/>
          <w:position w:val="-5"/>
        </w:rPr>
        <w:t>,</w:t>
      </w:r>
      <w:r>
        <w:rPr>
          <w:rFonts w:ascii="Times New Roman" w:hAnsi="Times New Roman" w:cs="Times New Roman" w:eastAsia="Times New Roman"/>
          <w:sz w:val="9"/>
          <w:szCs w:val="9"/>
          <w:color w:val="939595"/>
          <w:spacing w:val="0"/>
          <w:w w:val="84"/>
          <w:position w:val="-7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939595"/>
          <w:spacing w:val="0"/>
          <w:w w:val="100"/>
          <w:position w:val="-7"/>
        </w:rPr>
        <w:t>   </w:t>
      </w:r>
      <w:r>
        <w:rPr>
          <w:rFonts w:ascii="Times New Roman" w:hAnsi="Times New Roman" w:cs="Times New Roman" w:eastAsia="Times New Roman"/>
          <w:sz w:val="9"/>
          <w:szCs w:val="9"/>
          <w:color w:val="939595"/>
          <w:spacing w:val="-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39595"/>
          <w:spacing w:val="0"/>
          <w:w w:val="72"/>
          <w:i/>
          <w:position w:val="-7"/>
        </w:rPr>
        <w:t>:·J</w:t>
      </w:r>
      <w:r>
        <w:rPr>
          <w:rFonts w:ascii="Times New Roman" w:hAnsi="Times New Roman" w:cs="Times New Roman" w:eastAsia="Times New Roman"/>
          <w:sz w:val="9"/>
          <w:szCs w:val="9"/>
          <w:color w:val="939595"/>
          <w:spacing w:val="-1"/>
          <w:w w:val="72"/>
          <w:i/>
          <w:position w:val="-7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939595"/>
          <w:spacing w:val="0"/>
          <w:w w:val="72"/>
          <w:i/>
          <w:position w:val="-7"/>
        </w:rPr>
        <w:t>J</w:t>
      </w:r>
      <w:r>
        <w:rPr>
          <w:rFonts w:ascii="Times New Roman" w:hAnsi="Times New Roman" w:cs="Times New Roman" w:eastAsia="Times New Roman"/>
          <w:sz w:val="9"/>
          <w:szCs w:val="9"/>
          <w:color w:val="939595"/>
          <w:spacing w:val="0"/>
          <w:w w:val="72"/>
          <w:i/>
          <w:position w:val="-7"/>
        </w:rPr>
        <w:t>     </w:t>
      </w:r>
      <w:r>
        <w:rPr>
          <w:rFonts w:ascii="Times New Roman" w:hAnsi="Times New Roman" w:cs="Times New Roman" w:eastAsia="Times New Roman"/>
          <w:sz w:val="9"/>
          <w:szCs w:val="9"/>
          <w:color w:val="939595"/>
          <w:spacing w:val="9"/>
          <w:w w:val="72"/>
          <w:i/>
          <w:position w:val="-7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39595"/>
          <w:spacing w:val="0"/>
          <w:w w:val="139"/>
          <w:position w:val="-7"/>
        </w:rPr>
        <w:t>:.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154" w:lineRule="exact"/>
        <w:ind w:right="-71"/>
        <w:jc w:val="left"/>
        <w:rPr>
          <w:rFonts w:ascii="Arial" w:hAnsi="Arial" w:cs="Arial" w:eastAsia="Arial"/>
          <w:sz w:val="8"/>
          <w:szCs w:val="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A7A7A7"/>
          <w:spacing w:val="-7"/>
          <w:w w:val="179"/>
          <w:position w:val="-5"/>
        </w:rPr>
        <w:t>'</w:t>
      </w:r>
      <w:r>
        <w:rPr>
          <w:rFonts w:ascii="Arial" w:hAnsi="Arial" w:cs="Arial" w:eastAsia="Arial"/>
          <w:sz w:val="8"/>
          <w:szCs w:val="8"/>
          <w:color w:val="A7A7A7"/>
          <w:spacing w:val="0"/>
          <w:w w:val="397"/>
          <w:position w:val="-7"/>
        </w:rPr>
        <w:t>l</w:t>
      </w:r>
      <w:r>
        <w:rPr>
          <w:rFonts w:ascii="Arial" w:hAnsi="Arial" w:cs="Arial" w:eastAsia="Arial"/>
          <w:sz w:val="8"/>
          <w:szCs w:val="8"/>
          <w:color w:val="A7A7A7"/>
          <w:spacing w:val="0"/>
          <w:w w:val="100"/>
          <w:position w:val="-7"/>
        </w:rPr>
        <w:t> </w:t>
      </w:r>
      <w:r>
        <w:rPr>
          <w:rFonts w:ascii="Arial" w:hAnsi="Arial" w:cs="Arial" w:eastAsia="Arial"/>
          <w:sz w:val="8"/>
          <w:szCs w:val="8"/>
          <w:color w:val="A7A7A7"/>
          <w:spacing w:val="-3"/>
          <w:w w:val="100"/>
          <w:position w:val="-7"/>
        </w:rPr>
        <w:t> </w:t>
      </w:r>
      <w:r>
        <w:rPr>
          <w:rFonts w:ascii="Arial" w:hAnsi="Arial" w:cs="Arial" w:eastAsia="Arial"/>
          <w:sz w:val="8"/>
          <w:szCs w:val="8"/>
          <w:color w:val="A7A7A7"/>
          <w:spacing w:val="0"/>
          <w:w w:val="174"/>
          <w:position w:val="-7"/>
        </w:rPr>
        <w:t>.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154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676767"/>
          <w:spacing w:val="0"/>
          <w:w w:val="129"/>
          <w:position w:val="-5"/>
        </w:rPr>
        <w:t>.ll</w:t>
      </w:r>
      <w:r>
        <w:rPr>
          <w:rFonts w:ascii="Times New Roman" w:hAnsi="Times New Roman" w:cs="Times New Roman" w:eastAsia="Times New Roman"/>
          <w:sz w:val="21"/>
          <w:szCs w:val="21"/>
          <w:color w:val="676767"/>
          <w:spacing w:val="-30"/>
          <w:w w:val="129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76767"/>
          <w:spacing w:val="0"/>
          <w:w w:val="66"/>
          <w:position w:val="-5"/>
        </w:rPr>
        <w:t>:::.</w:t>
      </w:r>
      <w:r>
        <w:rPr>
          <w:rFonts w:ascii="Times New Roman" w:hAnsi="Times New Roman" w:cs="Times New Roman" w:eastAsia="Times New Roman"/>
          <w:sz w:val="21"/>
          <w:szCs w:val="21"/>
          <w:color w:val="676767"/>
          <w:spacing w:val="0"/>
          <w:w w:val="66"/>
          <w:position w:val="-5"/>
        </w:rPr>
        <w:t>    </w:t>
      </w:r>
      <w:r>
        <w:rPr>
          <w:rFonts w:ascii="Times New Roman" w:hAnsi="Times New Roman" w:cs="Times New Roman" w:eastAsia="Times New Roman"/>
          <w:sz w:val="21"/>
          <w:szCs w:val="21"/>
          <w:color w:val="676767"/>
          <w:spacing w:val="14"/>
          <w:w w:val="66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76767"/>
          <w:spacing w:val="0"/>
          <w:w w:val="190"/>
          <w:i/>
          <w:position w:val="-5"/>
        </w:rPr>
        <w:t>)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200"/>
          <w:cols w:num="3" w:equalWidth="0">
            <w:col w:w="8385" w:space="231"/>
            <w:col w:w="184" w:space="310"/>
            <w:col w:w="2210"/>
          </w:cols>
        </w:sectPr>
      </w:pPr>
      <w:rPr/>
    </w:p>
    <w:p>
      <w:pPr>
        <w:spacing w:before="97" w:after="0" w:line="76" w:lineRule="exact"/>
        <w:ind w:left="136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8"/>
          <w:w w:val="32"/>
          <w:position w:val="-13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B5B6B6"/>
          <w:spacing w:val="-10"/>
          <w:w w:val="181"/>
          <w:position w:val="-13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0"/>
          <w:position w:val="-1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8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85"/>
          <w:position w:val="-1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27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1"/>
          <w:position w:val="-1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8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759"/>
          <w:spacing w:val="0"/>
          <w:w w:val="70"/>
          <w:position w:val="-1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right="-76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676767"/>
          <w:w w:val="497"/>
          <w:position w:val="-6"/>
        </w:rPr>
        <w:t>A</w:t>
      </w:r>
      <w:r>
        <w:rPr>
          <w:rFonts w:ascii="Arial" w:hAnsi="Arial" w:cs="Arial" w:eastAsia="Arial"/>
          <w:sz w:val="24"/>
          <w:szCs w:val="24"/>
          <w:color w:val="494949"/>
          <w:w w:val="83"/>
          <w:position w:val="-6"/>
        </w:rPr>
        <w:t>OPÇ.</w:t>
      </w:r>
      <w:r>
        <w:rPr>
          <w:rFonts w:ascii="Arial" w:hAnsi="Arial" w:cs="Arial" w:eastAsia="Arial"/>
          <w:sz w:val="24"/>
          <w:szCs w:val="24"/>
          <w:color w:val="000000"/>
          <w:w w:val="100"/>
          <w:position w:val="0"/>
        </w:rPr>
      </w:r>
    </w:p>
    <w:p>
      <w:pPr>
        <w:spacing w:before="0" w:after="0" w:line="174" w:lineRule="exact"/>
        <w:ind w:right="-20"/>
        <w:jc w:val="left"/>
        <w:tabs>
          <w:tab w:pos="124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A7A7A7"/>
          <w:spacing w:val="0"/>
          <w:w w:val="100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A7A7A7"/>
          <w:spacing w:val="43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B5B6B6"/>
          <w:spacing w:val="0"/>
          <w:w w:val="100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B5B6B6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B5B6B6"/>
          <w:spacing w:val="20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B5B6B6"/>
          <w:spacing w:val="-14"/>
          <w:w w:val="194"/>
          <w:position w:val="-2"/>
        </w:rPr>
        <w:t>'</w:t>
      </w:r>
      <w:r>
        <w:rPr>
          <w:rFonts w:ascii="Arial" w:hAnsi="Arial" w:cs="Arial" w:eastAsia="Arial"/>
          <w:sz w:val="19"/>
          <w:szCs w:val="19"/>
          <w:color w:val="7E7E7E"/>
          <w:spacing w:val="-9"/>
          <w:w w:val="171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B5B6B6"/>
          <w:spacing w:val="-7"/>
          <w:w w:val="184"/>
          <w:position w:val="-2"/>
        </w:rPr>
        <w:t>;</w:t>
      </w:r>
      <w:r>
        <w:rPr>
          <w:rFonts w:ascii="Arial" w:hAnsi="Arial" w:cs="Arial" w:eastAsia="Arial"/>
          <w:sz w:val="19"/>
          <w:szCs w:val="19"/>
          <w:color w:val="939595"/>
          <w:spacing w:val="0"/>
          <w:w w:val="133"/>
          <w:position w:val="-2"/>
        </w:rPr>
        <w:t>""'</w:t>
      </w:r>
      <w:r>
        <w:rPr>
          <w:rFonts w:ascii="Arial" w:hAnsi="Arial" w:cs="Arial" w:eastAsia="Arial"/>
          <w:sz w:val="19"/>
          <w:szCs w:val="19"/>
          <w:color w:val="939595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9"/>
          <w:szCs w:val="19"/>
          <w:color w:val="939595"/>
          <w:spacing w:val="0"/>
          <w:w w:val="100"/>
          <w:position w:val="-2"/>
        </w:rPr>
      </w:r>
      <w:r>
        <w:rPr>
          <w:rFonts w:ascii="Arial" w:hAnsi="Arial" w:cs="Arial" w:eastAsia="Arial"/>
          <w:sz w:val="19"/>
          <w:szCs w:val="19"/>
          <w:color w:val="939595"/>
          <w:spacing w:val="0"/>
          <w:w w:val="100"/>
          <w:i/>
          <w:position w:val="-2"/>
        </w:rPr>
        <w:t>t</w:t>
      </w:r>
      <w:r>
        <w:rPr>
          <w:rFonts w:ascii="Arial" w:hAnsi="Arial" w:cs="Arial" w:eastAsia="Arial"/>
          <w:sz w:val="19"/>
          <w:szCs w:val="19"/>
          <w:color w:val="939595"/>
          <w:spacing w:val="0"/>
          <w:w w:val="100"/>
          <w:i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939595"/>
          <w:spacing w:val="7"/>
          <w:w w:val="100"/>
          <w:i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939595"/>
          <w:spacing w:val="0"/>
          <w:w w:val="100"/>
          <w:position w:val="-2"/>
        </w:rPr>
        <w:t>.,</w:t>
      </w:r>
      <w:r>
        <w:rPr>
          <w:rFonts w:ascii="Arial" w:hAnsi="Arial" w:cs="Arial" w:eastAsia="Arial"/>
          <w:sz w:val="19"/>
          <w:szCs w:val="19"/>
          <w:color w:val="939595"/>
          <w:spacing w:val="18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939595"/>
          <w:spacing w:val="0"/>
          <w:w w:val="90"/>
          <w:position w:val="-2"/>
        </w:rPr>
        <w:t>·</w:t>
      </w:r>
      <w:r>
        <w:rPr>
          <w:rFonts w:ascii="Arial" w:hAnsi="Arial" w:cs="Arial" w:eastAsia="Arial"/>
          <w:sz w:val="19"/>
          <w:szCs w:val="19"/>
          <w:color w:val="939595"/>
          <w:spacing w:val="-24"/>
          <w:w w:val="90"/>
          <w:position w:val="-2"/>
        </w:rPr>
        <w:t>-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72"/>
          <w:position w:val="-2"/>
        </w:rPr>
        <w:t>·</w:t>
      </w:r>
      <w:r>
        <w:rPr>
          <w:rFonts w:ascii="Arial" w:hAnsi="Arial" w:cs="Arial" w:eastAsia="Arial"/>
          <w:sz w:val="19"/>
          <w:szCs w:val="19"/>
          <w:color w:val="494949"/>
          <w:spacing w:val="-13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B5B6B6"/>
          <w:spacing w:val="0"/>
          <w:w w:val="100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200"/>
          <w:cols w:num="3" w:equalWidth="0">
            <w:col w:w="475" w:space="1389"/>
            <w:col w:w="1289" w:space="4840"/>
            <w:col w:w="3327"/>
          </w:cols>
        </w:sectPr>
      </w:pPr>
      <w:rPr/>
    </w:p>
    <w:p>
      <w:pPr>
        <w:spacing w:before="0" w:after="0" w:line="190" w:lineRule="exact"/>
        <w:ind w:left="1873" w:right="-20"/>
        <w:jc w:val="left"/>
        <w:tabs>
          <w:tab w:pos="3360" w:val="left"/>
          <w:tab w:pos="80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22"/>
          <w:szCs w:val="22"/>
          <w:color w:val="575759"/>
          <w:spacing w:val="0"/>
          <w:w w:val="100"/>
          <w:position w:val="-8"/>
        </w:rPr>
        <w:t>Itf</w:t>
      </w:r>
      <w:r>
        <w:rPr>
          <w:rFonts w:ascii="Arial" w:hAnsi="Arial" w:cs="Arial" w:eastAsia="Arial"/>
          <w:sz w:val="22"/>
          <w:szCs w:val="22"/>
          <w:color w:val="575759"/>
          <w:spacing w:val="-13"/>
          <w:w w:val="100"/>
          <w:position w:val="-8"/>
        </w:rPr>
        <w:t>a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100"/>
          <w:position w:val="-8"/>
        </w:rPr>
        <w:t>'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100"/>
          <w:position w:val="-8"/>
        </w:rPr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91"/>
          <w:position w:val="-8"/>
        </w:rPr>
        <w:t>m</w:t>
      </w:r>
      <w:r>
        <w:rPr>
          <w:rFonts w:ascii="Arial" w:hAnsi="Arial" w:cs="Arial" w:eastAsia="Arial"/>
          <w:sz w:val="20"/>
          <w:szCs w:val="20"/>
          <w:color w:val="383838"/>
          <w:spacing w:val="-1"/>
          <w:w w:val="91"/>
          <w:position w:val="-8"/>
        </w:rPr>
        <w:t>i</w:t>
      </w:r>
      <w:r>
        <w:rPr>
          <w:rFonts w:ascii="Arial" w:hAnsi="Arial" w:cs="Arial" w:eastAsia="Arial"/>
          <w:sz w:val="20"/>
          <w:szCs w:val="20"/>
          <w:color w:val="7E7E7E"/>
          <w:spacing w:val="0"/>
          <w:w w:val="69"/>
          <w:position w:val="-8"/>
        </w:rPr>
        <w:t>'</w:t>
      </w:r>
      <w:r>
        <w:rPr>
          <w:rFonts w:ascii="Arial" w:hAnsi="Arial" w:cs="Arial" w:eastAsia="Arial"/>
          <w:sz w:val="20"/>
          <w:szCs w:val="20"/>
          <w:color w:val="7E7E7E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20"/>
          <w:szCs w:val="20"/>
          <w:color w:val="7E7E7E"/>
          <w:spacing w:val="0"/>
          <w:w w:val="100"/>
          <w:position w:val="-8"/>
        </w:rPr>
      </w:r>
      <w:r>
        <w:rPr>
          <w:rFonts w:ascii="Arial" w:hAnsi="Arial" w:cs="Arial" w:eastAsia="Arial"/>
          <w:sz w:val="16"/>
          <w:szCs w:val="16"/>
          <w:color w:val="A7A7A7"/>
          <w:spacing w:val="0"/>
          <w:w w:val="154"/>
          <w:b/>
          <w:bCs/>
          <w:position w:val="2"/>
        </w:rPr>
        <w:t>\</w:t>
      </w:r>
      <w:r>
        <w:rPr>
          <w:rFonts w:ascii="Arial" w:hAnsi="Arial" w:cs="Arial" w:eastAsia="Arial"/>
          <w:sz w:val="16"/>
          <w:szCs w:val="16"/>
          <w:color w:val="A7A7A7"/>
          <w:spacing w:val="-28"/>
          <w:w w:val="154"/>
          <w:b/>
          <w:bCs/>
          <w:position w:val="2"/>
        </w:rPr>
        <w:t> </w:t>
      </w:r>
      <w:r>
        <w:rPr>
          <w:rFonts w:ascii="Arial" w:hAnsi="Arial" w:cs="Arial" w:eastAsia="Arial"/>
          <w:sz w:val="16"/>
          <w:szCs w:val="16"/>
          <w:color w:val="676767"/>
          <w:spacing w:val="0"/>
          <w:w w:val="70"/>
          <w:b/>
          <w:bCs/>
          <w:position w:val="2"/>
        </w:rPr>
        <w:t>'</w:t>
      </w:r>
      <w:r>
        <w:rPr>
          <w:rFonts w:ascii="Arial" w:hAnsi="Arial" w:cs="Arial" w:eastAsia="Arial"/>
          <w:sz w:val="16"/>
          <w:szCs w:val="16"/>
          <w:color w:val="676767"/>
          <w:spacing w:val="-45"/>
          <w:w w:val="71"/>
          <w:b/>
          <w:bCs/>
          <w:position w:val="2"/>
        </w:rPr>
        <w:t>"</w:t>
      </w:r>
      <w:r>
        <w:rPr>
          <w:rFonts w:ascii="Arial" w:hAnsi="Arial" w:cs="Arial" w:eastAsia="Arial"/>
          <w:sz w:val="16"/>
          <w:szCs w:val="16"/>
          <w:color w:val="A7A7A7"/>
          <w:spacing w:val="0"/>
          <w:w w:val="101"/>
          <w:b/>
          <w:bCs/>
          <w:position w:val="2"/>
        </w:rPr>
        <w:t>.ır,</w:t>
      </w:r>
      <w:r>
        <w:rPr>
          <w:rFonts w:ascii="Arial" w:hAnsi="Arial" w:cs="Arial" w:eastAsia="Arial"/>
          <w:sz w:val="16"/>
          <w:szCs w:val="16"/>
          <w:color w:val="A7A7A7"/>
          <w:spacing w:val="0"/>
          <w:w w:val="102"/>
          <w:b/>
          <w:bCs/>
          <w:position w:val="2"/>
        </w:rPr>
        <w:t>)":</w:t>
      </w:r>
      <w:r>
        <w:rPr>
          <w:rFonts w:ascii="Arial" w:hAnsi="Arial" w:cs="Arial" w:eastAsia="Arial"/>
          <w:sz w:val="16"/>
          <w:szCs w:val="16"/>
          <w:color w:val="A7A7A7"/>
          <w:spacing w:val="0"/>
          <w:w w:val="100"/>
          <w:b/>
          <w:bCs/>
          <w:position w:val="2"/>
        </w:rPr>
        <w:t>  </w:t>
      </w:r>
      <w:r>
        <w:rPr>
          <w:rFonts w:ascii="Arial" w:hAnsi="Arial" w:cs="Arial" w:eastAsia="Arial"/>
          <w:sz w:val="16"/>
          <w:szCs w:val="16"/>
          <w:color w:val="A7A7A7"/>
          <w:spacing w:val="11"/>
          <w:w w:val="100"/>
          <w:b/>
          <w:bCs/>
          <w:position w:val="2"/>
        </w:rPr>
        <w:t> </w:t>
      </w:r>
      <w:r>
        <w:rPr>
          <w:rFonts w:ascii="Arial" w:hAnsi="Arial" w:cs="Arial" w:eastAsia="Arial"/>
          <w:sz w:val="16"/>
          <w:szCs w:val="16"/>
          <w:color w:val="A7A7A7"/>
          <w:spacing w:val="0"/>
          <w:w w:val="67"/>
          <w:position w:val="2"/>
        </w:rPr>
        <w:t>,.</w:t>
      </w:r>
      <w:r>
        <w:rPr>
          <w:rFonts w:ascii="Arial" w:hAnsi="Arial" w:cs="Arial" w:eastAsia="Arial"/>
          <w:sz w:val="16"/>
          <w:szCs w:val="16"/>
          <w:color w:val="A7A7A7"/>
          <w:spacing w:val="16"/>
          <w:w w:val="67"/>
          <w:position w:val="2"/>
        </w:rPr>
        <w:t> </w:t>
      </w:r>
      <w:r>
        <w:rPr>
          <w:rFonts w:ascii="Arial" w:hAnsi="Arial" w:cs="Arial" w:eastAsia="Arial"/>
          <w:sz w:val="16"/>
          <w:szCs w:val="16"/>
          <w:color w:val="B5B6B6"/>
          <w:spacing w:val="0"/>
          <w:w w:val="100"/>
          <w:position w:val="2"/>
        </w:rPr>
        <w:t>.,</w:t>
      </w:r>
      <w:r>
        <w:rPr>
          <w:rFonts w:ascii="Arial" w:hAnsi="Arial" w:cs="Arial" w:eastAsia="Arial"/>
          <w:sz w:val="16"/>
          <w:szCs w:val="16"/>
          <w:color w:val="B5B6B6"/>
          <w:spacing w:val="0"/>
          <w:w w:val="100"/>
          <w:position w:val="2"/>
        </w:rPr>
        <w:t>  </w:t>
      </w:r>
      <w:r>
        <w:rPr>
          <w:rFonts w:ascii="Arial" w:hAnsi="Arial" w:cs="Arial" w:eastAsia="Arial"/>
          <w:sz w:val="16"/>
          <w:szCs w:val="16"/>
          <w:color w:val="B5B6B6"/>
          <w:spacing w:val="4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7A7A7"/>
          <w:spacing w:val="0"/>
          <w:w w:val="232"/>
          <w:i/>
          <w:position w:val="2"/>
        </w:rPr>
        <w:t>tv</w:t>
      </w:r>
      <w:r>
        <w:rPr>
          <w:rFonts w:ascii="Times New Roman" w:hAnsi="Times New Roman" w:cs="Times New Roman" w:eastAsia="Times New Roman"/>
          <w:sz w:val="16"/>
          <w:szCs w:val="16"/>
          <w:color w:val="A7A7A7"/>
          <w:spacing w:val="-61"/>
          <w:w w:val="232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76767"/>
          <w:spacing w:val="0"/>
          <w:w w:val="141"/>
          <w:i/>
          <w:position w:val="2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676767"/>
          <w:spacing w:val="0"/>
          <w:w w:val="140"/>
          <w:i/>
          <w:position w:val="2"/>
        </w:rPr>
        <w:t>&gt;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200"/>
        </w:sectPr>
      </w:pPr>
      <w:rPr/>
    </w:p>
    <w:p>
      <w:pPr>
        <w:spacing w:before="37" w:after="0" w:line="240" w:lineRule="auto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8"/>
        </w:rPr>
        <w:t>TamerTAŞLI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04" w:lineRule="exact"/>
        <w:ind w:right="-20"/>
        <w:jc w:val="left"/>
        <w:tabs>
          <w:tab w:pos="620" w:val="left"/>
          <w:tab w:pos="1580" w:val="left"/>
        </w:tabs>
        <w:rPr>
          <w:rFonts w:ascii="Arial" w:hAnsi="Arial" w:cs="Arial" w:eastAsia="Arial"/>
          <w:sz w:val="6"/>
          <w:szCs w:val="6"/>
        </w:rPr>
      </w:pPr>
      <w:rPr/>
      <w:r>
        <w:rPr/>
        <w:br w:type="column"/>
      </w:r>
      <w:r>
        <w:rPr>
          <w:rFonts w:ascii="Arial" w:hAnsi="Arial" w:cs="Arial" w:eastAsia="Arial"/>
          <w:sz w:val="13"/>
          <w:szCs w:val="13"/>
          <w:color w:val="B5B6B6"/>
          <w:spacing w:val="0"/>
          <w:w w:val="100"/>
          <w:i/>
          <w:position w:val="-2"/>
        </w:rPr>
        <w:t>,</w:t>
      </w:r>
      <w:r>
        <w:rPr>
          <w:rFonts w:ascii="Arial" w:hAnsi="Arial" w:cs="Arial" w:eastAsia="Arial"/>
          <w:sz w:val="13"/>
          <w:szCs w:val="13"/>
          <w:color w:val="B5B6B6"/>
          <w:spacing w:val="0"/>
          <w:w w:val="100"/>
          <w:i/>
          <w:position w:val="-2"/>
        </w:rPr>
        <w:t>  </w:t>
      </w:r>
      <w:r>
        <w:rPr>
          <w:rFonts w:ascii="Arial" w:hAnsi="Arial" w:cs="Arial" w:eastAsia="Arial"/>
          <w:sz w:val="13"/>
          <w:szCs w:val="13"/>
          <w:color w:val="B5B6B6"/>
          <w:spacing w:val="3"/>
          <w:w w:val="100"/>
          <w:i/>
          <w:position w:val="-2"/>
        </w:rPr>
        <w:t> </w:t>
      </w:r>
      <w:r>
        <w:rPr>
          <w:rFonts w:ascii="Arial" w:hAnsi="Arial" w:cs="Arial" w:eastAsia="Arial"/>
          <w:sz w:val="13"/>
          <w:szCs w:val="13"/>
          <w:color w:val="939595"/>
          <w:spacing w:val="0"/>
          <w:w w:val="100"/>
          <w:i/>
          <w:position w:val="-2"/>
        </w:rPr>
        <w:t>&lt;!'</w:t>
      </w:r>
      <w:r>
        <w:rPr>
          <w:rFonts w:ascii="Arial" w:hAnsi="Arial" w:cs="Arial" w:eastAsia="Arial"/>
          <w:sz w:val="13"/>
          <w:szCs w:val="13"/>
          <w:color w:val="B5B6B6"/>
          <w:spacing w:val="0"/>
          <w:w w:val="100"/>
          <w:i/>
          <w:position w:val="-2"/>
        </w:rPr>
        <w:t>.</w:t>
      </w:r>
      <w:r>
        <w:rPr>
          <w:rFonts w:ascii="Arial" w:hAnsi="Arial" w:cs="Arial" w:eastAsia="Arial"/>
          <w:sz w:val="13"/>
          <w:szCs w:val="13"/>
          <w:color w:val="B5B6B6"/>
          <w:spacing w:val="25"/>
          <w:w w:val="100"/>
          <w:i/>
          <w:position w:val="-2"/>
        </w:rPr>
        <w:t> </w:t>
      </w:r>
      <w:r>
        <w:rPr>
          <w:rFonts w:ascii="Arial" w:hAnsi="Arial" w:cs="Arial" w:eastAsia="Arial"/>
          <w:sz w:val="13"/>
          <w:szCs w:val="13"/>
          <w:color w:val="B5B6B6"/>
          <w:spacing w:val="0"/>
          <w:w w:val="72"/>
          <w:position w:val="-2"/>
        </w:rPr>
        <w:t>•</w:t>
      </w:r>
      <w:r>
        <w:rPr>
          <w:rFonts w:ascii="Arial" w:hAnsi="Arial" w:cs="Arial" w:eastAsia="Arial"/>
          <w:sz w:val="13"/>
          <w:szCs w:val="13"/>
          <w:color w:val="B5B6B6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3"/>
          <w:szCs w:val="13"/>
          <w:color w:val="B5B6B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9"/>
          <w:szCs w:val="9"/>
          <w:color w:val="A7A7A7"/>
          <w:spacing w:val="0"/>
          <w:w w:val="100"/>
          <w:position w:val="-2"/>
        </w:rPr>
        <w:t>lo·.</w:t>
      </w:r>
      <w:r>
        <w:rPr>
          <w:rFonts w:ascii="Times New Roman" w:hAnsi="Times New Roman" w:cs="Times New Roman" w:eastAsia="Times New Roman"/>
          <w:sz w:val="9"/>
          <w:szCs w:val="9"/>
          <w:color w:val="A7A7A7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9"/>
          <w:szCs w:val="9"/>
          <w:color w:val="A7A7A7"/>
          <w:spacing w:val="10"/>
          <w:w w:val="100"/>
          <w:position w:val="-2"/>
        </w:rPr>
        <w:t> </w:t>
      </w:r>
      <w:r>
        <w:rPr>
          <w:rFonts w:ascii="Arial" w:hAnsi="Arial" w:cs="Arial" w:eastAsia="Arial"/>
          <w:sz w:val="6"/>
          <w:szCs w:val="6"/>
          <w:color w:val="939595"/>
          <w:spacing w:val="0"/>
          <w:w w:val="173"/>
          <w:b/>
          <w:bCs/>
          <w:position w:val="-2"/>
        </w:rPr>
        <w:t>1</w:t>
      </w:r>
      <w:r>
        <w:rPr>
          <w:rFonts w:ascii="Arial" w:hAnsi="Arial" w:cs="Arial" w:eastAsia="Arial"/>
          <w:sz w:val="6"/>
          <w:szCs w:val="6"/>
          <w:color w:val="939595"/>
          <w:spacing w:val="0"/>
          <w:w w:val="173"/>
          <w:b/>
          <w:bCs/>
          <w:position w:val="-2"/>
        </w:rPr>
        <w:t>    </w:t>
      </w:r>
      <w:r>
        <w:rPr>
          <w:rFonts w:ascii="Arial" w:hAnsi="Arial" w:cs="Arial" w:eastAsia="Arial"/>
          <w:sz w:val="6"/>
          <w:szCs w:val="6"/>
          <w:color w:val="939595"/>
          <w:spacing w:val="11"/>
          <w:w w:val="173"/>
          <w:b/>
          <w:bCs/>
          <w:position w:val="-2"/>
        </w:rPr>
        <w:t> </w:t>
      </w:r>
      <w:r>
        <w:rPr>
          <w:rFonts w:ascii="Arial" w:hAnsi="Arial" w:cs="Arial" w:eastAsia="Arial"/>
          <w:sz w:val="6"/>
          <w:szCs w:val="6"/>
          <w:color w:val="A7A7A7"/>
          <w:spacing w:val="17"/>
          <w:w w:val="426"/>
          <w:position w:val="-2"/>
        </w:rPr>
        <w:t>'</w:t>
      </w:r>
      <w:r>
        <w:rPr>
          <w:rFonts w:ascii="Arial" w:hAnsi="Arial" w:cs="Arial" w:eastAsia="Arial"/>
          <w:sz w:val="6"/>
          <w:szCs w:val="6"/>
          <w:color w:val="7E7E7E"/>
          <w:spacing w:val="0"/>
          <w:w w:val="426"/>
          <w:position w:val="-2"/>
        </w:rPr>
        <w:t>·-</w:t>
      </w:r>
      <w:r>
        <w:rPr>
          <w:rFonts w:ascii="Arial" w:hAnsi="Arial" w:cs="Arial" w:eastAsia="Arial"/>
          <w:sz w:val="6"/>
          <w:szCs w:val="6"/>
          <w:color w:val="7E7E7E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6"/>
          <w:szCs w:val="6"/>
          <w:color w:val="7E7E7E"/>
          <w:spacing w:val="0"/>
          <w:w w:val="100"/>
          <w:position w:val="-2"/>
        </w:rPr>
      </w:r>
      <w:r>
        <w:rPr>
          <w:rFonts w:ascii="Arial" w:hAnsi="Arial" w:cs="Arial" w:eastAsia="Arial"/>
          <w:sz w:val="6"/>
          <w:szCs w:val="6"/>
          <w:color w:val="B5B6B6"/>
          <w:spacing w:val="0"/>
          <w:w w:val="187"/>
          <w:position w:val="-2"/>
        </w:rPr>
        <w:t>"'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46" w:right="-20"/>
        <w:jc w:val="left"/>
        <w:tabs>
          <w:tab w:pos="106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8"/>
          <w:szCs w:val="8"/>
          <w:color w:val="B5B6B6"/>
          <w:spacing w:val="0"/>
          <w:w w:val="203"/>
        </w:rPr>
        <w:t>·;.</w:t>
      </w:r>
      <w:r>
        <w:rPr>
          <w:rFonts w:ascii="Arial" w:hAnsi="Arial" w:cs="Arial" w:eastAsia="Arial"/>
          <w:sz w:val="8"/>
          <w:szCs w:val="8"/>
          <w:color w:val="B5B6B6"/>
          <w:spacing w:val="-9"/>
          <w:w w:val="203"/>
        </w:rPr>
        <w:t> </w:t>
      </w:r>
      <w:r>
        <w:rPr>
          <w:rFonts w:ascii="Arial" w:hAnsi="Arial" w:cs="Arial" w:eastAsia="Arial"/>
          <w:sz w:val="8"/>
          <w:szCs w:val="8"/>
          <w:color w:val="A7A7A7"/>
          <w:spacing w:val="0"/>
          <w:w w:val="174"/>
        </w:rPr>
        <w:t>...</w:t>
      </w:r>
      <w:r>
        <w:rPr>
          <w:rFonts w:ascii="Arial" w:hAnsi="Arial" w:cs="Arial" w:eastAsia="Arial"/>
          <w:sz w:val="8"/>
          <w:szCs w:val="8"/>
          <w:color w:val="A7A7A7"/>
          <w:spacing w:val="2"/>
          <w:w w:val="174"/>
        </w:rPr>
        <w:t>.</w:t>
      </w:r>
      <w:r>
        <w:rPr>
          <w:rFonts w:ascii="Arial" w:hAnsi="Arial" w:cs="Arial" w:eastAsia="Arial"/>
          <w:sz w:val="8"/>
          <w:szCs w:val="8"/>
          <w:color w:val="676767"/>
          <w:spacing w:val="0"/>
          <w:w w:val="141"/>
        </w:rPr>
        <w:t>•</w:t>
      </w:r>
      <w:r>
        <w:rPr>
          <w:rFonts w:ascii="Arial" w:hAnsi="Arial" w:cs="Arial" w:eastAsia="Arial"/>
          <w:sz w:val="8"/>
          <w:szCs w:val="8"/>
          <w:color w:val="676767"/>
          <w:spacing w:val="-15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939595"/>
          <w:spacing w:val="0"/>
          <w:w w:val="157"/>
        </w:rPr>
        <w:t>•</w:t>
      </w:r>
      <w:r>
        <w:rPr>
          <w:rFonts w:ascii="Arial" w:hAnsi="Arial" w:cs="Arial" w:eastAsia="Arial"/>
          <w:sz w:val="8"/>
          <w:szCs w:val="8"/>
          <w:color w:val="939595"/>
          <w:spacing w:val="0"/>
          <w:w w:val="157"/>
        </w:rPr>
        <w:t>  </w:t>
      </w:r>
      <w:r>
        <w:rPr>
          <w:rFonts w:ascii="Arial" w:hAnsi="Arial" w:cs="Arial" w:eastAsia="Arial"/>
          <w:sz w:val="8"/>
          <w:szCs w:val="8"/>
          <w:color w:val="939595"/>
          <w:spacing w:val="15"/>
          <w:w w:val="157"/>
        </w:rPr>
        <w:t> </w:t>
      </w:r>
      <w:r>
        <w:rPr>
          <w:rFonts w:ascii="Arial" w:hAnsi="Arial" w:cs="Arial" w:eastAsia="Arial"/>
          <w:sz w:val="8"/>
          <w:szCs w:val="8"/>
          <w:color w:val="A7A7A7"/>
          <w:spacing w:val="0"/>
          <w:w w:val="157"/>
        </w:rPr>
        <w:t>"·</w:t>
      </w:r>
      <w:r>
        <w:rPr>
          <w:rFonts w:ascii="Arial" w:hAnsi="Arial" w:cs="Arial" w:eastAsia="Arial"/>
          <w:sz w:val="8"/>
          <w:szCs w:val="8"/>
          <w:color w:val="A7A7A7"/>
          <w:spacing w:val="0"/>
          <w:w w:val="157"/>
        </w:rPr>
        <w:t> </w:t>
      </w:r>
      <w:r>
        <w:rPr>
          <w:rFonts w:ascii="Arial" w:hAnsi="Arial" w:cs="Arial" w:eastAsia="Arial"/>
          <w:sz w:val="8"/>
          <w:szCs w:val="8"/>
          <w:color w:val="A7A7A7"/>
          <w:spacing w:val="30"/>
          <w:w w:val="157"/>
        </w:rPr>
        <w:t> </w:t>
      </w:r>
      <w:r>
        <w:rPr>
          <w:rFonts w:ascii="Arial" w:hAnsi="Arial" w:cs="Arial" w:eastAsia="Arial"/>
          <w:sz w:val="8"/>
          <w:szCs w:val="8"/>
          <w:color w:val="A7A7A7"/>
          <w:spacing w:val="0"/>
          <w:w w:val="157"/>
        </w:rPr>
        <w:t>1</w:t>
      </w:r>
      <w:r>
        <w:rPr>
          <w:rFonts w:ascii="Arial" w:hAnsi="Arial" w:cs="Arial" w:eastAsia="Arial"/>
          <w:sz w:val="8"/>
          <w:szCs w:val="8"/>
          <w:color w:val="A7A7A7"/>
          <w:spacing w:val="0"/>
          <w:w w:val="100"/>
        </w:rPr>
        <w:tab/>
      </w:r>
      <w:r>
        <w:rPr>
          <w:rFonts w:ascii="Arial" w:hAnsi="Arial" w:cs="Arial" w:eastAsia="Arial"/>
          <w:sz w:val="8"/>
          <w:szCs w:val="8"/>
          <w:color w:val="A7A7A7"/>
          <w:spacing w:val="0"/>
          <w:w w:val="100"/>
        </w:rPr>
      </w:r>
      <w:r>
        <w:rPr>
          <w:rFonts w:ascii="Arial" w:hAnsi="Arial" w:cs="Arial" w:eastAsia="Arial"/>
          <w:sz w:val="8"/>
          <w:szCs w:val="8"/>
          <w:color w:val="939595"/>
          <w:spacing w:val="0"/>
          <w:w w:val="231"/>
        </w:rPr>
        <w:t>'</w:t>
      </w:r>
      <w:r>
        <w:rPr>
          <w:rFonts w:ascii="Arial" w:hAnsi="Arial" w:cs="Arial" w:eastAsia="Arial"/>
          <w:sz w:val="8"/>
          <w:szCs w:val="8"/>
          <w:color w:val="939595"/>
          <w:spacing w:val="9"/>
          <w:w w:val="231"/>
        </w:rPr>
        <w:t> </w:t>
      </w:r>
      <w:r>
        <w:rPr>
          <w:rFonts w:ascii="Arial" w:hAnsi="Arial" w:cs="Arial" w:eastAsia="Arial"/>
          <w:sz w:val="8"/>
          <w:szCs w:val="8"/>
          <w:color w:val="A7A7A7"/>
          <w:spacing w:val="0"/>
          <w:w w:val="291"/>
        </w:rPr>
        <w:t>·</w:t>
      </w:r>
      <w:r>
        <w:rPr>
          <w:rFonts w:ascii="Arial" w:hAnsi="Arial" w:cs="Arial" w:eastAsia="Arial"/>
          <w:sz w:val="8"/>
          <w:szCs w:val="8"/>
          <w:color w:val="A7A7A7"/>
          <w:spacing w:val="-12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7E7E7E"/>
          <w:spacing w:val="0"/>
          <w:w w:val="159"/>
        </w:rPr>
        <w:t>-</w:t>
      </w:r>
      <w:r>
        <w:rPr>
          <w:rFonts w:ascii="Arial" w:hAnsi="Arial" w:cs="Arial" w:eastAsia="Arial"/>
          <w:sz w:val="8"/>
          <w:szCs w:val="8"/>
          <w:color w:val="7E7E7E"/>
          <w:spacing w:val="0"/>
          <w:w w:val="159"/>
        </w:rPr>
        <w:t> </w:t>
      </w:r>
      <w:r>
        <w:rPr>
          <w:rFonts w:ascii="Arial" w:hAnsi="Arial" w:cs="Arial" w:eastAsia="Arial"/>
          <w:sz w:val="8"/>
          <w:szCs w:val="8"/>
          <w:color w:val="7E7E7E"/>
          <w:spacing w:val="1"/>
          <w:w w:val="159"/>
        </w:rPr>
        <w:t> </w:t>
      </w:r>
      <w:r>
        <w:rPr>
          <w:rFonts w:ascii="Arial" w:hAnsi="Arial" w:cs="Arial" w:eastAsia="Arial"/>
          <w:sz w:val="8"/>
          <w:szCs w:val="8"/>
          <w:color w:val="575759"/>
          <w:spacing w:val="0"/>
          <w:w w:val="159"/>
        </w:rPr>
        <w:t>•</w:t>
      </w:r>
      <w:r>
        <w:rPr>
          <w:rFonts w:ascii="Arial" w:hAnsi="Arial" w:cs="Arial" w:eastAsia="Arial"/>
          <w:sz w:val="8"/>
          <w:szCs w:val="8"/>
          <w:color w:val="575759"/>
          <w:spacing w:val="32"/>
          <w:w w:val="159"/>
        </w:rPr>
        <w:t> </w:t>
      </w:r>
      <w:r>
        <w:rPr>
          <w:rFonts w:ascii="Arial" w:hAnsi="Arial" w:cs="Arial" w:eastAsia="Arial"/>
          <w:sz w:val="20"/>
          <w:szCs w:val="20"/>
          <w:color w:val="939595"/>
          <w:spacing w:val="0"/>
          <w:w w:val="159"/>
          <w:i/>
        </w:rPr>
        <w:t>,j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200"/>
          <w:cols w:num="2" w:equalWidth="0">
            <w:col w:w="5539" w:space="2557"/>
            <w:col w:w="3224"/>
          </w:cols>
        </w:sectPr>
      </w:pPr>
      <w:rPr/>
    </w:p>
    <w:p>
      <w:pPr>
        <w:spacing w:before="0" w:after="0" w:line="220" w:lineRule="exact"/>
        <w:ind w:right="1993"/>
        <w:jc w:val="right"/>
        <w:tabs>
          <w:tab w:pos="3360" w:val="left"/>
          <w:tab w:pos="386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v:group style="position:absolute;margin-left:24.567137pt;margin-top:38.886391pt;width:556.544613pt;height:764.376302pt;mso-position-horizontal-relative:page;mso-position-vertical-relative:page;z-index:-15676" coordorigin="491,778" coordsize="11131,15288">
            <v:group style="position:absolute;left:503;top:801;width:1122;height:2" coordorigin="503,801" coordsize="1122,2">
              <v:shape style="position:absolute;left:503;top:801;width:1122;height:2" coordorigin="503,801" coordsize="1122,0" path="m503,801l1625,801e" filled="f" stroked="t" strokeweight=".931455pt" strokecolor="#777777">
                <v:path arrowok="t"/>
              </v:shape>
            </v:group>
            <v:group style="position:absolute;left:890;top:804;width:10698;height:2" coordorigin="890,804" coordsize="10698,2">
              <v:shape style="position:absolute;left:890;top:804;width:10698;height:2" coordorigin="890,804" coordsize="10698,0" path="m890,804l11587,804e" filled="f" stroked="t" strokeweight=".698592pt" strokecolor="#606060">
                <v:path arrowok="t"/>
              </v:shape>
            </v:group>
            <v:group style="position:absolute;left:2049;top:815;width:9543;height:2" coordorigin="2049,815" coordsize="9543,2">
              <v:shape style="position:absolute;left:2049;top:815;width:9543;height:2" coordorigin="2049,815" coordsize="9543,0" path="m2049,815l11592,815e" filled="f" stroked="t" strokeweight=".698592pt" strokecolor="#606060">
                <v:path arrowok="t"/>
              </v:shape>
            </v:group>
            <v:group style="position:absolute;left:9065;top:813;width:2;height:1484" coordorigin="9065,813" coordsize="2,1484">
              <v:shape style="position:absolute;left:9065;top:813;width:2;height:1484" coordorigin="9065,813" coordsize="0,1484" path="m9065,2297l9065,813e" filled="f" stroked="t" strokeweight=".698592pt" strokecolor="#5B5B5B">
                <v:path arrowok="t"/>
              </v:shape>
            </v:group>
            <v:group style="position:absolute;left:11000;top:818;width:591;height:2" coordorigin="11000,818" coordsize="591,2">
              <v:shape style="position:absolute;left:11000;top:818;width:591;height:2" coordorigin="11000,818" coordsize="591,0" path="m11000,818l11592,818e" filled="f" stroked="t" strokeweight=".698592pt" strokecolor="#747474">
                <v:path arrowok="t"/>
              </v:shape>
            </v:group>
            <v:group style="position:absolute;left:11590;top:808;width:2;height:14191" coordorigin="11590,808" coordsize="2,14191">
              <v:shape style="position:absolute;left:11590;top:808;width:2;height:14191" coordorigin="11590,808" coordsize="0,14191" path="m11590,14999l11590,808e" filled="f" stroked="t" strokeweight=".698592pt" strokecolor="#676767">
                <v:path arrowok="t"/>
              </v:shape>
            </v:group>
            <v:group style="position:absolute;left:2217;top:1636;width:2;height:232" coordorigin="2217,1636" coordsize="2,232">
              <v:shape style="position:absolute;left:2217;top:1636;width:2;height:232" coordorigin="2217,1636" coordsize="0,232" path="m2217,1867l2217,1636e" filled="f" stroked="t" strokeweight=".931455pt" strokecolor="#808080">
                <v:path arrowok="t"/>
              </v:shape>
            </v:group>
            <v:group style="position:absolute;left:508;top:2283;width:5239;height:2" coordorigin="508,2283" coordsize="5239,2">
              <v:shape style="position:absolute;left:508;top:2283;width:5239;height:2" coordorigin="508,2283" coordsize="5239,0" path="m508,2283l5747,2283e" filled="f" stroked="t" strokeweight=".698592pt" strokecolor="#606060">
                <v:path arrowok="t"/>
              </v:shape>
            </v:group>
            <v:group style="position:absolute;left:2217;top:804;width:2;height:1484" coordorigin="2217,804" coordsize="2,1484">
              <v:shape style="position:absolute;left:2217;top:804;width:2;height:1484" coordorigin="2217,804" coordsize="0,1484" path="m2217,2288l2217,804e" filled="f" stroked="t" strokeweight=".698592pt" strokecolor="#6B6B6B">
                <v:path arrowok="t"/>
              </v:shape>
            </v:group>
            <v:group style="position:absolute;left:2175;top:2286;width:624;height:2" coordorigin="2175,2286" coordsize="624,2">
              <v:shape style="position:absolute;left:2175;top:2286;width:624;height:2" coordorigin="2175,2286" coordsize="624,0" path="m2175,2286l2799,2286e" filled="f" stroked="t" strokeweight=".465728pt" strokecolor="#575757">
                <v:path arrowok="t"/>
              </v:shape>
            </v:group>
            <v:group style="position:absolute;left:4247;top:2290;width:727;height:2" coordorigin="4247,2290" coordsize="727,2">
              <v:shape style="position:absolute;left:4247;top:2290;width:727;height:2" coordorigin="4247,2290" coordsize="727,0" path="m4247,2290l4974,2290e" filled="f" stroked="t" strokeweight=".698592pt" strokecolor="#5B5B5B">
                <v:path arrowok="t"/>
              </v:shape>
            </v:group>
            <v:group style="position:absolute;left:5589;top:2293;width:4941;height:2" coordorigin="5589,2293" coordsize="4941,2">
              <v:shape style="position:absolute;left:5589;top:2293;width:4941;height:2" coordorigin="5589,2293" coordsize="4941,0" path="m5589,2293l10530,2293e" filled="f" stroked="t" strokeweight=".698592pt" strokecolor="#606060">
                <v:path arrowok="t"/>
              </v:shape>
            </v:group>
            <v:group style="position:absolute;left:10474;top:2293;width:1118;height:2" coordorigin="10474,2293" coordsize="1118,2">
              <v:shape style="position:absolute;left:10474;top:2293;width:1118;height:2" coordorigin="10474,2293" coordsize="1118,0" path="m10474,2293l11592,2293e" filled="f" stroked="t" strokeweight=".698592pt" strokecolor="#777777">
                <v:path arrowok="t"/>
              </v:shape>
            </v:group>
            <v:group style="position:absolute;left:508;top:2522;width:10022;height:2" coordorigin="508,2522" coordsize="10022,2">
              <v:shape style="position:absolute;left:508;top:2522;width:10022;height:2" coordorigin="508,2522" coordsize="10022,0" path="m508,2522l10530,2522e" filled="f" stroked="t" strokeweight=".698592pt" strokecolor="#606060">
                <v:path arrowok="t"/>
              </v:shape>
            </v:group>
            <v:group style="position:absolute;left:512;top:2099;width:2;height:1139" coordorigin="512,2099" coordsize="2,1139">
              <v:shape style="position:absolute;left:512;top:2099;width:2;height:1139" coordorigin="512,2099" coordsize="0,1139" path="m512,3238l512,2099e" filled="f" stroked="t" strokeweight=".698592pt" strokecolor="#5B5B5B">
                <v:path arrowok="t"/>
              </v:shape>
            </v:group>
            <v:group style="position:absolute;left:10474;top:2527;width:1122;height:2" coordorigin="10474,2527" coordsize="1122,2">
              <v:shape style="position:absolute;left:10474;top:2527;width:1122;height:2" coordorigin="10474,2527" coordsize="1122,0" path="m10474,2527l11597,2527e" filled="f" stroked="t" strokeweight=".698592pt" strokecolor="#747474">
                <v:path arrowok="t"/>
              </v:shape>
            </v:group>
            <v:group style="position:absolute;left:508;top:2754;width:1057;height:2" coordorigin="508,2754" coordsize="1057,2">
              <v:shape style="position:absolute;left:508;top:2754;width:1057;height:2" coordorigin="508,2754" coordsize="1057,0" path="m508,2754l1565,2754e" filled="f" stroked="t" strokeweight=".698592pt" strokecolor="#606060">
                <v:path arrowok="t"/>
              </v:shape>
            </v:group>
            <v:group style="position:absolute;left:750;top:2763;width:4955;height:2" coordorigin="750,2763" coordsize="4955,2">
              <v:shape style="position:absolute;left:750;top:2763;width:4955;height:2" coordorigin="750,2763" coordsize="4955,0" path="m750,2763l5705,2763e" filled="f" stroked="t" strokeweight=".698592pt" strokecolor="#5B5B5B">
                <v:path arrowok="t"/>
              </v:shape>
            </v:group>
            <v:group style="position:absolute;left:5649;top:2765;width:2622;height:2" coordorigin="5649,2765" coordsize="2622,2">
              <v:shape style="position:absolute;left:5649;top:2765;width:2622;height:2" coordorigin="5649,2765" coordsize="2622,0" path="m5649,2765l8271,2765e" filled="f" stroked="t" strokeweight=".465728pt" strokecolor="#575757">
                <v:path arrowok="t"/>
              </v:shape>
            </v:group>
            <v:group style="position:absolute;left:8215;top:2765;width:2841;height:2" coordorigin="8215,2765" coordsize="2841,2">
              <v:shape style="position:absolute;left:8215;top:2765;width:2841;height:2" coordorigin="8215,2765" coordsize="2841,0" path="m8215,2765l11056,2765e" filled="f" stroked="t" strokeweight=".698592pt" strokecolor="#676767">
                <v:path arrowok="t"/>
              </v:shape>
            </v:group>
            <v:group style="position:absolute;left:10963;top:2765;width:629;height:2" coordorigin="10963,2765" coordsize="629,2">
              <v:shape style="position:absolute;left:10963;top:2765;width:629;height:2" coordorigin="10963,2765" coordsize="629,0" path="m10963,2765l11592,2765e" filled="f" stroked="t" strokeweight=".698592pt" strokecolor="#7C7C7C">
                <v:path arrowok="t"/>
              </v:shape>
            </v:group>
            <v:group style="position:absolute;left:503;top:2999;width:11066;height:2" coordorigin="503,2999" coordsize="11066,2">
              <v:shape style="position:absolute;left:503;top:2999;width:11066;height:2" coordorigin="503,2999" coordsize="11066,0" path="m503,2999l11569,2999e" filled="f" stroked="t" strokeweight=".698592pt" strokecolor="#606060">
                <v:path arrowok="t"/>
              </v:shape>
            </v:group>
            <v:group style="position:absolute;left:10428;top:3002;width:1169;height:2" coordorigin="10428,3002" coordsize="1169,2">
              <v:shape style="position:absolute;left:10428;top:3002;width:1169;height:2" coordorigin="10428,3002" coordsize="1169,0" path="m10428,3002l11597,3002e" filled="f" stroked="t" strokeweight=".698592pt" strokecolor="#747474">
                <v:path arrowok="t"/>
              </v:shape>
            </v:group>
            <v:group style="position:absolute;left:508;top:3229;width:1122;height:2" coordorigin="508,3229" coordsize="1122,2">
              <v:shape style="position:absolute;left:508;top:3229;width:1122;height:2" coordorigin="508,3229" coordsize="1122,0" path="m508,3229l1630,3229e" filled="f" stroked="t" strokeweight=".698592pt" strokecolor="#606060">
                <v:path arrowok="t"/>
              </v:shape>
            </v:group>
            <v:group style="position:absolute;left:1509;top:3240;width:10088;height:2" coordorigin="1509,3240" coordsize="10088,2">
              <v:shape style="position:absolute;left:1509;top:3240;width:10088;height:2" coordorigin="1509,3240" coordsize="10088,0" path="m1509,3240l11597,3240e" filled="f" stroked="t" strokeweight=".698592pt" strokecolor="#606060">
                <v:path arrowok="t"/>
              </v:shape>
            </v:group>
            <v:group style="position:absolute;left:503;top:3474;width:10553;height:2" coordorigin="503,3474" coordsize="10553,2">
              <v:shape style="position:absolute;left:503;top:3474;width:10553;height:2" coordorigin="503,3474" coordsize="10553,0" path="m503,3474l11056,3474e" filled="f" stroked="t" strokeweight=".698592pt" strokecolor="#5B5B5B">
                <v:path arrowok="t"/>
              </v:shape>
            </v:group>
            <v:group style="position:absolute;left:11000;top:3474;width:596;height:2" coordorigin="11000,3474" coordsize="596,2">
              <v:shape style="position:absolute;left:11000;top:3474;width:596;height:2" coordorigin="11000,3474" coordsize="596,0" path="m11000,3474l11597,3474e" filled="f" stroked="t" strokeweight=".698592pt" strokecolor="#707070">
                <v:path arrowok="t"/>
              </v:shape>
            </v:group>
            <v:group style="position:absolute;left:4001;top:3460;width:2;height:255" coordorigin="4001,3460" coordsize="2,255">
              <v:shape style="position:absolute;left:4001;top:3460;width:2;height:255" coordorigin="4001,3460" coordsize="0,255" path="m4001,3716l4001,3460e" filled="f" stroked="t" strokeweight=".232864pt" strokecolor="#606060">
                <v:path arrowok="t"/>
              </v:shape>
            </v:group>
            <v:group style="position:absolute;left:6921;top:3704;width:1178;height:2" coordorigin="6921,3704" coordsize="1178,2">
              <v:shape style="position:absolute;left:6921;top:3704;width:1178;height:2" coordorigin="6921,3704" coordsize="1178,0" path="m6921,3704l8099,3704e" filled="f" stroked="t" strokeweight=".931455pt" strokecolor="#3F3F3F">
                <v:path arrowok="t"/>
              </v:shape>
            </v:group>
            <v:group style="position:absolute;left:8243;top:3716;width:2785;height:2" coordorigin="8243,3716" coordsize="2785,2">
              <v:shape style="position:absolute;left:8243;top:3716;width:2785;height:2" coordorigin="8243,3716" coordsize="2785,0" path="m8243,3716l11028,3716e" filled="f" stroked="t" strokeweight=".232864pt" strokecolor="#000000">
                <v:path arrowok="t"/>
              </v:shape>
            </v:group>
            <v:group style="position:absolute;left:11028;top:3716;width:591;height:2" coordorigin="11028,3716" coordsize="591,2">
              <v:shape style="position:absolute;left:11028;top:3716;width:591;height:2" coordorigin="11028,3716" coordsize="591,0" path="m11028,3716l11620,3716e" filled="f" stroked="t" strokeweight=".232864pt" strokecolor="#777777">
                <v:path arrowok="t"/>
              </v:shape>
            </v:group>
            <v:group style="position:absolute;left:4001;top:3716;width:2;height:213" coordorigin="4001,3716" coordsize="2,213">
              <v:shape style="position:absolute;left:4001;top:3716;width:2;height:213" coordorigin="4001,3716" coordsize="0,213" path="m4001,3928l4001,3716e" filled="f" stroked="t" strokeweight=".698592pt" strokecolor="#444444">
                <v:path arrowok="t"/>
              </v:shape>
            </v:group>
            <v:group style="position:absolute;left:3968;top:3919;width:2669;height:2" coordorigin="3968,3919" coordsize="2669,2">
              <v:shape style="position:absolute;left:3968;top:3919;width:2669;height:2" coordorigin="3968,3919" coordsize="2669,0" path="m3968,3919l6637,3919e" filled="f" stroked="t" strokeweight=".698592pt" strokecolor="#777777">
                <v:path arrowok="t"/>
              </v:shape>
            </v:group>
            <v:group style="position:absolute;left:6928;top:3470;width:2;height:827" coordorigin="6928,3470" coordsize="2,827">
              <v:shape style="position:absolute;left:6928;top:3470;width:2;height:827" coordorigin="6928,3470" coordsize="0,827" path="m6928,4297l6928,3470e" filled="f" stroked="t" strokeweight=".698592pt" strokecolor="#5B5B5B">
                <v:path arrowok="t"/>
              </v:shape>
            </v:group>
            <v:group style="position:absolute;left:503;top:4292;width:2226;height:2" coordorigin="503,4292" coordsize="2226,2">
              <v:shape style="position:absolute;left:503;top:4292;width:2226;height:2" coordorigin="503,4292" coordsize="2226,0" path="m503,4292l2729,4292e" filled="f" stroked="t" strokeweight=".465728pt" strokecolor="#707070">
                <v:path arrowok="t"/>
              </v:shape>
            </v:group>
            <v:group style="position:absolute;left:2799;top:4292;width:345;height:2" coordorigin="2799,4292" coordsize="345,2">
              <v:shape style="position:absolute;left:2799;top:4292;width:345;height:2" coordorigin="2799,4292" coordsize="345,0" path="m2799,4292l3144,4292e" filled="f" stroked="t" strokeweight=".232864pt" strokecolor="#747474">
                <v:path arrowok="t"/>
              </v:shape>
            </v:group>
            <v:group style="position:absolute;left:3316;top:4295;width:261;height:2" coordorigin="3316,4295" coordsize="261,2">
              <v:shape style="position:absolute;left:3316;top:4295;width:261;height:2" coordorigin="3316,4295" coordsize="261,0" path="m3316,4295l3577,4295e" filled="f" stroked="t" strokeweight=".232864pt" strokecolor="#777777">
                <v:path arrowok="t"/>
              </v:shape>
            </v:group>
            <v:group style="position:absolute;left:3730;top:4295;width:279;height:2" coordorigin="3730,4295" coordsize="279,2">
              <v:shape style="position:absolute;left:3730;top:4295;width:279;height:2" coordorigin="3730,4295" coordsize="279,0" path="m3730,4295l4010,4295e" filled="f" stroked="t" strokeweight=".232864pt" strokecolor="#7C7C7C">
                <v:path arrowok="t"/>
              </v:shape>
            </v:group>
            <v:group style="position:absolute;left:4001;top:3928;width:2;height:340" coordorigin="4001,3928" coordsize="2,340">
              <v:shape style="position:absolute;left:4001;top:3928;width:2;height:340" coordorigin="4001,3928" coordsize="0,340" path="m4001,4269l4001,3928e" filled="f" stroked="t" strokeweight=".232864pt" strokecolor="#676767">
                <v:path arrowok="t"/>
              </v:shape>
            </v:group>
            <v:group style="position:absolute;left:4215;top:4295;width:238;height:2" coordorigin="4215,4295" coordsize="238,2">
              <v:shape style="position:absolute;left:4215;top:4295;width:238;height:2" coordorigin="4215,4295" coordsize="238,0" path="m4215,4295l4452,4295e" filled="f" stroked="t" strokeweight=".232864pt" strokecolor="#808080">
                <v:path arrowok="t"/>
              </v:shape>
            </v:group>
            <v:group style="position:absolute;left:4662;top:4295;width:224;height:2" coordorigin="4662,4295" coordsize="224,2">
              <v:shape style="position:absolute;left:4662;top:4295;width:224;height:2" coordorigin="4662,4295" coordsize="224,0" path="m4662,4295l4885,4295e" filled="f" stroked="t" strokeweight=".232864pt" strokecolor="#808080">
                <v:path arrowok="t"/>
              </v:shape>
            </v:group>
            <v:group style="position:absolute;left:5109;top:4295;width:247;height:2" coordorigin="5109,4295" coordsize="247,2">
              <v:shape style="position:absolute;left:5109;top:4295;width:247;height:2" coordorigin="5109,4295" coordsize="247,0" path="m5109,4295l5356,4295e" filled="f" stroked="t" strokeweight=".232864pt" strokecolor="#7C7C7C">
                <v:path arrowok="t"/>
              </v:shape>
            </v:group>
            <v:group style="position:absolute;left:5966;top:4295;width:214;height:2" coordorigin="5966,4295" coordsize="214,2">
              <v:shape style="position:absolute;left:5966;top:4295;width:214;height:2" coordorigin="5966,4295" coordsize="214,0" path="m5966,4295l6180,4295e" filled="f" stroked="t" strokeweight=".232864pt" strokecolor="#808080">
                <v:path arrowok="t"/>
              </v:shape>
            </v:group>
            <v:group style="position:absolute;left:6190;top:4264;width:233;height:2" coordorigin="6190,4264" coordsize="233,2">
              <v:shape style="position:absolute;left:6190;top:4264;width:233;height:2" coordorigin="6190,4264" coordsize="233,0" path="m6190,4264l6422,4264e" filled="f" stroked="t" strokeweight=".232864pt" strokecolor="#000000">
                <v:path arrowok="t"/>
              </v:shape>
            </v:group>
            <v:group style="position:absolute;left:6394;top:4295;width:238;height:2" coordorigin="6394,4295" coordsize="238,2">
              <v:shape style="position:absolute;left:6394;top:4295;width:238;height:2" coordorigin="6394,4295" coordsize="238,0" path="m6394,4295l6632,4295e" filled="f" stroked="t" strokeweight=".232864pt" strokecolor="#838383">
                <v:path arrowok="t"/>
              </v:shape>
            </v:group>
            <v:group style="position:absolute;left:8998;top:4295;width:233;height:2" coordorigin="8998,4295" coordsize="233,2">
              <v:shape style="position:absolute;left:8998;top:4295;width:233;height:2" coordorigin="8998,4295" coordsize="233,0" path="m8998,4295l9231,4295e" filled="f" stroked="t" strokeweight=".232864pt" strokecolor="#838383">
                <v:path arrowok="t"/>
              </v:shape>
            </v:group>
            <v:group style="position:absolute;left:10730;top:4295;width:219;height:2" coordorigin="10730,4295" coordsize="219,2">
              <v:shape style="position:absolute;left:10730;top:4295;width:219;height:2" coordorigin="10730,4295" coordsize="219,0" path="m10730,4295l10949,4295e" filled="f" stroked="t" strokeweight=".232864pt" strokecolor="#8C8C8C">
                <v:path arrowok="t"/>
              </v:shape>
            </v:group>
            <v:group style="position:absolute;left:11075;top:4292;width:312;height:2" coordorigin="11075,4292" coordsize="312,2">
              <v:shape style="position:absolute;left:11075;top:4292;width:312;height:2" coordorigin="11075,4292" coordsize="312,0" path="m11075,4292l11387,4292e" filled="f" stroked="t" strokeweight=".232864pt" strokecolor="#A0A0A0">
                <v:path arrowok="t"/>
              </v:shape>
            </v:group>
            <v:group style="position:absolute;left:503;top:4571;width:10553;height:2" coordorigin="503,4571" coordsize="10553,2">
              <v:shape style="position:absolute;left:503;top:4571;width:10553;height:2" coordorigin="503,4571" coordsize="10553,0" path="m503,4571l11056,4571e" filled="f" stroked="t" strokeweight=".698592pt" strokecolor="#707070">
                <v:path arrowok="t"/>
              </v:shape>
            </v:group>
            <v:group style="position:absolute;left:2212;top:4292;width:2;height:373" coordorigin="2212,4292" coordsize="2,373">
              <v:shape style="position:absolute;left:2212;top:4292;width:2;height:373" coordorigin="2212,4292" coordsize="0,373" path="m2212,4666l2212,4292e" filled="f" stroked="t" strokeweight=".698592pt" strokecolor="#606060">
                <v:path arrowok="t"/>
              </v:shape>
            </v:group>
            <v:group style="position:absolute;left:5649;top:4574;width:2263;height:2" coordorigin="5649,4574" coordsize="2263,2">
              <v:shape style="position:absolute;left:5649;top:4574;width:2263;height:2" coordorigin="5649,4574" coordsize="2263,0" path="m5649,4574l7913,4574e" filled="f" stroked="t" strokeweight=".698592pt" strokecolor="#6B6B6B">
                <v:path arrowok="t"/>
              </v:shape>
            </v:group>
            <v:group style="position:absolute;left:10963;top:4571;width:633;height:2" coordorigin="10963,4571" coordsize="633,2">
              <v:shape style="position:absolute;left:10963;top:4571;width:633;height:2" coordorigin="10963,4571" coordsize="633,0" path="m10963,4571l11597,4571e" filled="f" stroked="t" strokeweight=".698592pt" strokecolor="#8C8C8C">
                <v:path arrowok="t"/>
              </v:shape>
            </v:group>
            <v:group style="position:absolute;left:2215;top:4349;width:2;height:11709" coordorigin="2215,4349" coordsize="2,11709">
              <v:shape style="position:absolute;left:2215;top:4349;width:2;height:11709" coordorigin="2215,4349" coordsize="0,11709" path="m2215,16058l2215,4349e" filled="f" stroked="t" strokeweight=".698592pt" strokecolor="#646464">
                <v:path arrowok="t"/>
              </v:shape>
            </v:group>
            <v:group style="position:absolute;left:2208;top:4815;width:9394;height:2" coordorigin="2208,4815" coordsize="9394,2">
              <v:shape style="position:absolute;left:2208;top:4815;width:9394;height:2" coordorigin="2208,4815" coordsize="9394,0" path="m2208,4815l11601,4815e" filled="f" stroked="t" strokeweight=".698592pt" strokecolor="#606060">
                <v:path arrowok="t"/>
              </v:shape>
            </v:group>
            <v:group style="position:absolute;left:4927;top:4808;width:2;height:771" coordorigin="4927,4808" coordsize="2,771">
              <v:shape style="position:absolute;left:4927;top:4808;width:2;height:771" coordorigin="4927,4808" coordsize="0,771" path="m4927,5578l4927,4808e" filled="f" stroked="t" strokeweight=".698592pt" strokecolor="#575757">
                <v:path arrowok="t"/>
              </v:shape>
            </v:group>
            <v:group style="position:absolute;left:7689;top:4798;width:2;height:288" coordorigin="7689,4798" coordsize="2,288">
              <v:shape style="position:absolute;left:7689;top:4798;width:2;height:288" coordorigin="7689,4798" coordsize="0,288" path="m7689,5086l7689,4798e" filled="f" stroked="t" strokeweight=".232864pt" strokecolor="#575757">
                <v:path arrowok="t"/>
              </v:shape>
            </v:group>
            <v:group style="position:absolute;left:4918;top:5290;width:5612;height:2" coordorigin="4918,5290" coordsize="5612,2">
              <v:shape style="position:absolute;left:4918;top:5290;width:5612;height:2" coordorigin="4918,5290" coordsize="5612,0" path="m4918,5290l10530,5290e" filled="f" stroked="t" strokeweight=".698592pt" strokecolor="#5B5B5B">
                <v:path arrowok="t"/>
              </v:shape>
            </v:group>
            <v:group style="position:absolute;left:7689;top:5086;width:2;height:203" coordorigin="7689,5086" coordsize="2,203">
              <v:shape style="position:absolute;left:7689;top:5086;width:2;height:203" coordorigin="7689,5086" coordsize="0,203" path="m7689,5290l7689,5086e" filled="f" stroked="t" strokeweight=".232864pt" strokecolor="#707070">
                <v:path arrowok="t"/>
              </v:shape>
            </v:group>
            <v:group style="position:absolute;left:10474;top:5290;width:1127;height:2" coordorigin="10474,5290" coordsize="1127,2">
              <v:shape style="position:absolute;left:10474;top:5290;width:1127;height:2" coordorigin="10474,5290" coordsize="1127,0" path="m10474,5290l11601,5290e" filled="f" stroked="t" strokeweight=".698592pt" strokecolor="#747474">
                <v:path arrowok="t"/>
              </v:shape>
            </v:group>
            <v:group style="position:absolute;left:4923;top:5531;width:6674;height:2" coordorigin="4923,5531" coordsize="6674,2">
              <v:shape style="position:absolute;left:4923;top:5531;width:6674;height:2" coordorigin="4923,5531" coordsize="6674,0" path="m4923,5531l11597,5531e" filled="f" stroked="t" strokeweight=".698592pt" strokecolor="#606060">
                <v:path arrowok="t"/>
              </v:shape>
            </v:group>
            <v:group style="position:absolute;left:2215;top:5521;width:2;height:260" coordorigin="2215,5521" coordsize="2,260">
              <v:shape style="position:absolute;left:2215;top:5521;width:2;height:260" coordorigin="2215,5521" coordsize="0,260" path="m2215,5781l2215,5521e" filled="f" stroked="t" strokeweight=".465728pt" strokecolor="#3F3F3F">
                <v:path arrowok="t"/>
              </v:shape>
            </v:group>
            <v:group style="position:absolute;left:4918;top:5767;width:2031;height:2" coordorigin="4918,5767" coordsize="2031,2">
              <v:shape style="position:absolute;left:4918;top:5767;width:2031;height:2" coordorigin="4918,5767" coordsize="2031,0" path="m4918,5767l6949,5767e" filled="f" stroked="t" strokeweight=".465728pt" strokecolor="#545454">
                <v:path arrowok="t"/>
              </v:shape>
            </v:group>
            <v:group style="position:absolute;left:6865;top:5767;width:4736;height:2" coordorigin="6865,5767" coordsize="4736,2">
              <v:shape style="position:absolute;left:6865;top:5767;width:4736;height:2" coordorigin="6865,5767" coordsize="4736,0" path="m6865,5767l11601,5767e" filled="f" stroked="t" strokeweight=".698592pt" strokecolor="#646464">
                <v:path arrowok="t"/>
              </v:shape>
            </v:group>
            <v:group style="position:absolute;left:512;top:1527;width:2;height:373" coordorigin="512,1527" coordsize="2,373">
              <v:shape style="position:absolute;left:512;top:1527;width:2;height:373" coordorigin="512,1527" coordsize="0,373" path="m512,1900l512,1527e" filled="f" stroked="t" strokeweight=".698592pt" strokecolor="#747474">
                <v:path arrowok="t"/>
              </v:shape>
            </v:group>
            <v:group style="position:absolute;left:510;top:785;width:2;height:15274" coordorigin="510,785" coordsize="2,15274">
              <v:shape style="position:absolute;left:510;top:785;width:2;height:15274" coordorigin="510,785" coordsize="0,15274" path="m510,16058l510,785e" filled="f" stroked="t" strokeweight=".698592pt" strokecolor="#5B5B5B">
                <v:path arrowok="t"/>
              </v:shape>
            </v:group>
            <v:group style="position:absolute;left:2203;top:6006;width:8853;height:2" coordorigin="2203,6006" coordsize="8853,2">
              <v:shape style="position:absolute;left:2203;top:6006;width:8853;height:2" coordorigin="2203,6006" coordsize="8853,0" path="m2203,6006l11056,6006e" filled="f" stroked="t" strokeweight=".698592pt" strokecolor="#606060">
                <v:path arrowok="t"/>
              </v:shape>
            </v:group>
            <v:group style="position:absolute;left:4927;top:5725;width:2;height:312" coordorigin="4927,5725" coordsize="2,312">
              <v:shape style="position:absolute;left:4927;top:5725;width:2;height:312" coordorigin="4927,5725" coordsize="0,312" path="m4927,6037l4927,5725e" filled="f" stroked="t" strokeweight=".931455pt" strokecolor="#575757">
                <v:path arrowok="t"/>
              </v:shape>
            </v:group>
            <v:group style="position:absolute;left:10861;top:6008;width:736;height:2" coordorigin="10861,6008" coordsize="736,2">
              <v:shape style="position:absolute;left:10861;top:6008;width:736;height:2" coordorigin="10861,6008" coordsize="736,0" path="m10861,6008l11597,6008e" filled="f" stroked="t" strokeweight=".698592pt" strokecolor="#777777">
                <v:path arrowok="t"/>
              </v:shape>
            </v:group>
            <v:group style="position:absolute;left:983;top:6242;width:10619;height:2" coordorigin="983,6242" coordsize="10619,2">
              <v:shape style="position:absolute;left:983;top:6242;width:10619;height:2" coordorigin="983,6242" coordsize="10619,0" path="m983,6242l11601,6242e" filled="f" stroked="t" strokeweight=".698592pt" strokecolor="#606060">
                <v:path arrowok="t"/>
              </v:shape>
            </v:group>
            <v:group style="position:absolute;left:4927;top:4808;width:2;height:2146" coordorigin="4927,4808" coordsize="2,2146">
              <v:shape style="position:absolute;left:4927;top:4808;width:2;height:2146" coordorigin="4927,4808" coordsize="0,2146" path="m4927,6954l4927,4808e" filled="f" stroked="t" strokeweight=".698592pt" strokecolor="#4F4F4F">
                <v:path arrowok="t"/>
              </v:shape>
            </v:group>
            <v:group style="position:absolute;left:4927;top:6221;width:2;height:733" coordorigin="4927,6221" coordsize="2,733">
              <v:shape style="position:absolute;left:4927;top:6221;width:2;height:733" coordorigin="4927,6221" coordsize="0,733" path="m4927,6954l4927,6221e" filled="f" stroked="t" strokeweight=".698592pt" strokecolor="#575757">
                <v:path arrowok="t"/>
              </v:shape>
            </v:group>
            <v:group style="position:absolute;left:7689;top:6249;width:2;height:496" coordorigin="7689,6249" coordsize="2,496">
              <v:shape style="position:absolute;left:7689;top:6249;width:2;height:496" coordorigin="7689,6249" coordsize="0,496" path="m7689,6746l7689,6249e" filled="f" stroked="t" strokeweight=".232864pt" strokecolor="#676767">
                <v:path arrowok="t"/>
              </v:shape>
            </v:group>
            <v:group style="position:absolute;left:2208;top:6710;width:9394;height:2" coordorigin="2208,6710" coordsize="9394,2">
              <v:shape style="position:absolute;left:2208;top:6710;width:9394;height:2" coordorigin="2208,6710" coordsize="9394,0" path="m2208,6710l11601,6710e" filled="f" stroked="t" strokeweight=".698592pt" strokecolor="#606060">
                <v:path arrowok="t"/>
              </v:shape>
            </v:group>
            <v:group style="position:absolute;left:2208;top:6947;width:9389;height:2" coordorigin="2208,6947" coordsize="9389,2">
              <v:shape style="position:absolute;left:2208;top:6947;width:9389;height:2" coordorigin="2208,6947" coordsize="9389,0" path="m2208,6947l11597,6947e" filled="f" stroked="t" strokeweight=".698592pt" strokecolor="#646464">
                <v:path arrowok="t"/>
              </v:shape>
            </v:group>
            <v:group style="position:absolute;left:7689;top:6732;width:2;height:208" coordorigin="7689,6732" coordsize="2,208">
              <v:shape style="position:absolute;left:7689;top:6732;width:2;height:208" coordorigin="7689,6732" coordsize="0,208" path="m7689,6940l7689,6732e" filled="f" stroked="t" strokeweight=".232864pt" strokecolor="#7C7C7C">
                <v:path arrowok="t"/>
              </v:shape>
            </v:group>
            <v:group style="position:absolute;left:498;top:7183;width:11103;height:2" coordorigin="498,7183" coordsize="11103,2">
              <v:shape style="position:absolute;left:498;top:7183;width:11103;height:2" coordorigin="498,7183" coordsize="11103,0" path="m498,7183l11601,7183e" filled="f" stroked="t" strokeweight=".698592pt" strokecolor="#606060">
                <v:path arrowok="t"/>
              </v:shape>
            </v:group>
            <v:group style="position:absolute;left:498;top:7651;width:11103;height:2" coordorigin="498,7651" coordsize="11103,2">
              <v:shape style="position:absolute;left:498;top:7651;width:11103;height:2" coordorigin="498,7651" coordsize="11103,0" path="m498,7651l11601,7651e" filled="f" stroked="t" strokeweight=".698592pt" strokecolor="#646464">
                <v:path arrowok="t"/>
              </v:shape>
            </v:group>
            <v:group style="position:absolute;left:2212;top:4774;width:2;height:4878" coordorigin="2212,4774" coordsize="2,4878">
              <v:shape style="position:absolute;left:2212;top:4774;width:2;height:4878" coordorigin="2212,4774" coordsize="0,4878" path="m2212,9653l2212,4774e" filled="f" stroked="t" strokeweight=".698592pt" strokecolor="#606060">
                <v:path arrowok="t"/>
              </v:shape>
            </v:group>
            <v:group style="position:absolute;left:4930;top:7644;width:2;height:756" coordorigin="4930,7644" coordsize="2,756">
              <v:shape style="position:absolute;left:4930;top:7644;width:2;height:756" coordorigin="4930,7644" coordsize="0,756" path="m4930,8400l4930,7644e" filled="f" stroked="t" strokeweight=".931455pt" strokecolor="#4F4F4F">
                <v:path arrowok="t"/>
              </v:shape>
            </v:group>
            <v:group style="position:absolute;left:4923;top:7890;width:6655;height:2" coordorigin="4923,7890" coordsize="6655,2">
              <v:shape style="position:absolute;left:4923;top:7890;width:6655;height:2" coordorigin="4923,7890" coordsize="6655,0" path="m4923,7890l11578,7890e" filled="f" stroked="t" strokeweight=".698592pt" strokecolor="#676767">
                <v:path arrowok="t"/>
              </v:shape>
            </v:group>
            <v:group style="position:absolute;left:10474;top:7890;width:1127;height:2" coordorigin="10474,7890" coordsize="1127,2">
              <v:shape style="position:absolute;left:10474;top:7890;width:1127;height:2" coordorigin="10474,7890" coordsize="1127,0" path="m10474,7890l11601,7890e" filled="f" stroked="t" strokeweight=".698592pt" strokecolor="#7C7C7C">
                <v:path arrowok="t"/>
              </v:shape>
            </v:group>
            <v:group style="position:absolute;left:4923;top:8128;width:6134;height:2" coordorigin="4923,8128" coordsize="6134,2">
              <v:shape style="position:absolute;left:4923;top:8128;width:6134;height:2" coordorigin="4923,8128" coordsize="6134,0" path="m4923,8128l11056,8128e" filled="f" stroked="t" strokeweight=".698592pt" strokecolor="#646464">
                <v:path arrowok="t"/>
              </v:shape>
            </v:group>
            <v:group style="position:absolute;left:11000;top:8126;width:601;height:2" coordorigin="11000,8126" coordsize="601,2">
              <v:shape style="position:absolute;left:11000;top:8126;width:601;height:2" coordorigin="11000,8126" coordsize="601,0" path="m11000,8126l11601,8126e" filled="f" stroked="t" strokeweight=".698592pt" strokecolor="#808080">
                <v:path arrowok="t"/>
              </v:shape>
            </v:group>
            <v:group style="position:absolute;left:503;top:8388;width:10027;height:2" coordorigin="503,8388" coordsize="10027,2">
              <v:shape style="position:absolute;left:503;top:8388;width:10027;height:2" coordorigin="503,8388" coordsize="10027,0" path="m503,8388l10530,8388e" filled="f" stroked="t" strokeweight=".698592pt" strokecolor="#606060">
                <v:path arrowok="t"/>
              </v:shape>
            </v:group>
            <v:group style="position:absolute;left:10451;top:8391;width:1150;height:2" coordorigin="10451,8391" coordsize="1150,2">
              <v:shape style="position:absolute;left:10451;top:8391;width:1150;height:2" coordorigin="10451,8391" coordsize="1150,0" path="m10451,8391l11601,8391e" filled="f" stroked="t" strokeweight=".698592pt" strokecolor="#777777">
                <v:path arrowok="t"/>
              </v:shape>
            </v:group>
            <v:group style="position:absolute;left:508;top:9081;width:10851;height:2" coordorigin="508,9081" coordsize="10851,2">
              <v:shape style="position:absolute;left:508;top:9081;width:10851;height:2" coordorigin="508,9081" coordsize="10851,0" path="m508,9081l11359,9081e" filled="f" stroked="t" strokeweight=".698592pt" strokecolor="#606060">
                <v:path arrowok="t"/>
              </v:shape>
            </v:group>
            <v:group style="position:absolute;left:10879;top:9081;width:722;height:2" coordorigin="10879,9081" coordsize="722,2">
              <v:shape style="position:absolute;left:10879;top:9081;width:722;height:2" coordorigin="10879,9081" coordsize="722,0" path="m10879,9081l11601,9081e" filled="f" stroked="t" strokeweight=".698592pt" strokecolor="#808080">
                <v:path arrowok="t"/>
              </v:shape>
            </v:group>
            <v:group style="position:absolute;left:512;top:9568;width:2;height:463" coordorigin="512,9568" coordsize="2,463">
              <v:shape style="position:absolute;left:512;top:9568;width:2;height:463" coordorigin="512,9568" coordsize="0,463" path="m512,10031l512,9568e" filled="f" stroked="t" strokeweight=".465728pt" strokecolor="#545454">
                <v:path arrowok="t"/>
              </v:shape>
            </v:group>
            <v:group style="position:absolute;left:508;top:10000;width:11098;height:2" coordorigin="508,10000" coordsize="11098,2">
              <v:shape style="position:absolute;left:508;top:10000;width:11098;height:2" coordorigin="508,10000" coordsize="11098,0" path="m508,10000l11606,10000e" filled="f" stroked="t" strokeweight=".698592pt" strokecolor="#646464">
                <v:path arrowok="t"/>
              </v:shape>
            </v:group>
            <v:group style="position:absolute;left:498;top:10239;width:5719;height:2" coordorigin="498,10239" coordsize="5719,2">
              <v:shape style="position:absolute;left:498;top:10239;width:5719;height:2" coordorigin="498,10239" coordsize="5719,0" path="m498,10239l6217,10239e" filled="f" stroked="t" strokeweight=".698592pt" strokecolor="#606060">
                <v:path arrowok="t"/>
              </v:shape>
            </v:group>
            <v:group style="position:absolute;left:2212;top:9733;width:2;height:723" coordorigin="2212,9733" coordsize="2,723">
              <v:shape style="position:absolute;left:2212;top:9733;width:2;height:723" coordorigin="2212,9733" coordsize="0,723" path="m2212,10457l2212,9733e" filled="f" stroked="t" strokeweight=".698592pt" strokecolor="#676767">
                <v:path arrowok="t"/>
              </v:shape>
            </v:group>
            <v:group style="position:absolute;left:6162;top:10239;width:289;height:2" coordorigin="6162,10239" coordsize="289,2">
              <v:shape style="position:absolute;left:6162;top:10239;width:289;height:2" coordorigin="6162,10239" coordsize="289,0" path="m6162,10239l6450,10239e" filled="f" stroked="t" strokeweight=".465728pt" strokecolor="#4B4B4B">
                <v:path arrowok="t"/>
              </v:shape>
            </v:group>
            <v:group style="position:absolute;left:6394;top:10237;width:5207;height:2" coordorigin="6394,10237" coordsize="5207,2">
              <v:shape style="position:absolute;left:6394;top:10237;width:5207;height:2" coordorigin="6394,10237" coordsize="5207,0" path="m6394,10237l11601,10237e" filled="f" stroked="t" strokeweight=".698592pt" strokecolor="#676767">
                <v:path arrowok="t"/>
              </v:shape>
            </v:group>
            <v:group style="position:absolute;left:11592;top:9960;width:2;height:321" coordorigin="11592,9960" coordsize="2,321">
              <v:shape style="position:absolute;left:11592;top:9960;width:2;height:321" coordorigin="11592,9960" coordsize="0,321" path="m11592,10282l11592,9960e" filled="f" stroked="t" strokeweight=".931455pt" strokecolor="#707070">
                <v:path arrowok="t"/>
              </v:shape>
            </v:group>
            <v:group style="position:absolute;left:503;top:10478;width:11098;height:2" coordorigin="503,10478" coordsize="11098,2">
              <v:shape style="position:absolute;left:503;top:10478;width:11098;height:2" coordorigin="503,10478" coordsize="11098,0" path="m503,10478l11601,10478e" filled="f" stroked="t" strokeweight=".698592pt" strokecolor="#646464">
                <v:path arrowok="t"/>
              </v:shape>
            </v:group>
            <v:group style="position:absolute;left:11592;top:10428;width:2;height:303" coordorigin="11592,10428" coordsize="2,303">
              <v:shape style="position:absolute;left:11592;top:10428;width:2;height:303" coordorigin="11592,10428" coordsize="0,303" path="m11592,10731l11592,10428e" filled="f" stroked="t" strokeweight=".931455pt" strokecolor="#6B6B6B">
                <v:path arrowok="t"/>
              </v:shape>
            </v:group>
            <v:group style="position:absolute;left:913;top:10943;width:10144;height:2" coordorigin="913,10943" coordsize="10144,2">
              <v:shape style="position:absolute;left:913;top:10943;width:10144;height:2" coordorigin="913,10943" coordsize="10144,0" path="m913,10943l11056,10943e" filled="f" stroked="t" strokeweight=".698592pt" strokecolor="#606060">
                <v:path arrowok="t"/>
              </v:shape>
            </v:group>
            <v:group style="position:absolute;left:10926;top:10943;width:675;height:2" coordorigin="10926,10943" coordsize="675,2">
              <v:shape style="position:absolute;left:10926;top:10943;width:675;height:2" coordorigin="10926,10943" coordsize="675,0" path="m10926,10943l11601,10943e" filled="f" stroked="t" strokeweight=".698592pt" strokecolor="#808080">
                <v:path arrowok="t"/>
              </v:shape>
            </v:group>
            <v:group style="position:absolute;left:11592;top:10674;width:2;height:298" coordorigin="11592,10674" coordsize="2,298">
              <v:shape style="position:absolute;left:11592;top:10674;width:2;height:298" coordorigin="11592,10674" coordsize="0,298" path="m11592,10972l11592,10674e" filled="f" stroked="t" strokeweight=".465728pt" strokecolor="#575757">
                <v:path arrowok="t"/>
              </v:shape>
            </v:group>
            <v:group style="position:absolute;left:508;top:11182;width:11094;height:2" coordorigin="508,11182" coordsize="11094,2">
              <v:shape style="position:absolute;left:508;top:11182;width:11094;height:2" coordorigin="508,11182" coordsize="11094,0" path="m508,11182l11601,11182e" filled="f" stroked="t" strokeweight=".698592pt" strokecolor="#646464">
                <v:path arrowok="t"/>
              </v:shape>
            </v:group>
            <v:group style="position:absolute;left:11592;top:10901;width:2;height:326" coordorigin="11592,10901" coordsize="2,326">
              <v:shape style="position:absolute;left:11592;top:10901;width:2;height:326" coordorigin="11592,10901" coordsize="0,326" path="m11592,11227l11592,10901e" filled="f" stroked="t" strokeweight=".698592pt" strokecolor="#676767">
                <v:path arrowok="t"/>
              </v:shape>
            </v:group>
            <v:group style="position:absolute;left:503;top:11421;width:1742;height:2" coordorigin="503,11421" coordsize="1742,2">
              <v:shape style="position:absolute;left:503;top:11421;width:1742;height:2" coordorigin="503,11421" coordsize="1742,0" path="m503,11421l2245,11421e" filled="f" stroked="t" strokeweight=".698592pt" strokecolor="#6B6B6B">
                <v:path arrowok="t"/>
              </v:shape>
            </v:group>
            <v:group style="position:absolute;left:917;top:11185;width:2;height:232" coordorigin="917,11185" coordsize="2,232">
              <v:shape style="position:absolute;left:917;top:11185;width:2;height:232" coordorigin="917,11185" coordsize="0,232" path="m917,11416l917,11185e" filled="f" stroked="t" strokeweight=".232864pt" strokecolor="#6B6B6B">
                <v:path arrowok="t"/>
              </v:shape>
            </v:group>
            <v:group style="position:absolute;left:1546;top:11156;width:2;height:449" coordorigin="1546,11156" coordsize="2,449">
              <v:shape style="position:absolute;left:1546;top:11156;width:2;height:449" coordorigin="1546,11156" coordsize="0,449" path="m1546,11605l1546,11156e" filled="f" stroked="t" strokeweight=".465728pt" strokecolor="#606060">
                <v:path arrowok="t"/>
              </v:shape>
            </v:group>
            <v:group style="position:absolute;left:2175;top:11421;width:8355;height:2" coordorigin="2175,11421" coordsize="8355,2">
              <v:shape style="position:absolute;left:2175;top:11421;width:8355;height:2" coordorigin="2175,11421" coordsize="8355,0" path="m2175,11421l10530,11421e" filled="f" stroked="t" strokeweight=".698592pt" strokecolor="#606060">
                <v:path arrowok="t"/>
              </v:shape>
            </v:group>
            <v:group style="position:absolute;left:7335;top:11175;width:2;height:1291" coordorigin="7335,11175" coordsize="2,1291">
              <v:shape style="position:absolute;left:7335;top:11175;width:2;height:1291" coordorigin="7335,11175" coordsize="0,1291" path="m7335,12466l7335,11175e" filled="f" stroked="t" strokeweight=".698592pt" strokecolor="#545454">
                <v:path arrowok="t"/>
              </v:shape>
            </v:group>
            <v:group style="position:absolute;left:10474;top:11416;width:1127;height:2" coordorigin="10474,11416" coordsize="1127,2">
              <v:shape style="position:absolute;left:10474;top:11416;width:1127;height:2" coordorigin="10474,11416" coordsize="1127,0" path="m10474,11416l11601,11416e" filled="f" stroked="t" strokeweight=".698592pt" strokecolor="#777777">
                <v:path arrowok="t"/>
              </v:shape>
            </v:group>
            <v:group style="position:absolute;left:917;top:11402;width:2;height:496" coordorigin="917,11402" coordsize="2,496">
              <v:shape style="position:absolute;left:917;top:11402;width:2;height:496" coordorigin="917,11402" coordsize="0,496" path="m917,11898l917,11402e" filled="f" stroked="t" strokeweight=".232864pt" strokecolor="#8C8C8C">
                <v:path arrowok="t"/>
              </v:shape>
            </v:group>
            <v:group style="position:absolute;left:1546;top:11374;width:2;height:704" coordorigin="1546,11374" coordsize="2,704">
              <v:shape style="position:absolute;left:1546;top:11374;width:2;height:704" coordorigin="1546,11374" coordsize="0,704" path="m1546,12078l1546,11374e" filled="f" stroked="t" strokeweight=".698592pt" strokecolor="#646464">
                <v:path arrowok="t"/>
              </v:shape>
            </v:group>
            <v:group style="position:absolute;left:11592;top:11345;width:2;height:733" coordorigin="11592,11345" coordsize="2,733">
              <v:shape style="position:absolute;left:11592;top:11345;width:2;height:733" coordorigin="11592,11345" coordsize="0,733" path="m11592,12078l11592,11345e" filled="f" stroked="t" strokeweight=".698592pt" strokecolor="#6B6B6B">
                <v:path arrowok="t"/>
              </v:shape>
            </v:group>
            <v:group style="position:absolute;left:917;top:11898;width:2;height:1352" coordorigin="917,11898" coordsize="2,1352">
              <v:shape style="position:absolute;left:917;top:11898;width:2;height:1352" coordorigin="917,11898" coordsize="0,1352" path="m917,13250l917,11898e" filled="f" stroked="t" strokeweight=".232864pt" strokecolor="#000000">
                <v:path arrowok="t"/>
              </v:shape>
            </v:group>
            <v:group style="position:absolute;left:512;top:12021;width:2;height:147" coordorigin="512,12021" coordsize="2,147">
              <v:shape style="position:absolute;left:512;top:12021;width:2;height:147" coordorigin="512,12021" coordsize="0,147" path="m512,12168l512,12021e" filled="f" stroked="t" strokeweight=".465728pt" strokecolor="#343434">
                <v:path arrowok="t"/>
              </v:shape>
            </v:group>
            <v:group style="position:absolute;left:1546;top:12021;width:2;height:147" coordorigin="1546,12021" coordsize="2,147">
              <v:shape style="position:absolute;left:1546;top:12021;width:2;height:147" coordorigin="1546,12021" coordsize="0,147" path="m1546,12168l1546,12021e" filled="f" stroked="t" strokeweight=".465728pt" strokecolor="#3F3F3F">
                <v:path arrowok="t"/>
              </v:shape>
            </v:group>
            <v:group style="position:absolute;left:1549;top:12111;width:2;height:161" coordorigin="1549,12111" coordsize="2,161">
              <v:shape style="position:absolute;left:1549;top:12111;width:2;height:161" coordorigin="1549,12111" coordsize="0,161" path="m1549,12272l1549,12111e" filled="f" stroked="t" strokeweight=".698592pt" strokecolor="#606060">
                <v:path arrowok="t"/>
              </v:shape>
            </v:group>
            <v:group style="position:absolute;left:1546;top:12215;width:2;height:251" coordorigin="1546,12215" coordsize="2,251">
              <v:shape style="position:absolute;left:1546;top:12215;width:2;height:251" coordorigin="1546,12215" coordsize="0,251" path="m1546,12466l1546,12215e" filled="f" stroked="t" strokeweight=".931455pt" strokecolor="#747474">
                <v:path arrowok="t"/>
              </v:shape>
            </v:group>
            <v:group style="position:absolute;left:11592;top:12139;width:2;height:359" coordorigin="11592,12139" coordsize="2,359">
              <v:shape style="position:absolute;left:11592;top:12139;width:2;height:359" coordorigin="11592,12139" coordsize="0,359" path="m11592,12499l11592,12139e" filled="f" stroked="t" strokeweight=".931455pt" strokecolor="#747474">
                <v:path arrowok="t"/>
              </v:shape>
            </v:group>
            <v:group style="position:absolute;left:512;top:12409;width:2;height:123" coordorigin="512,12409" coordsize="2,123">
              <v:shape style="position:absolute;left:512;top:12409;width:2;height:123" coordorigin="512,12409" coordsize="0,123" path="m512,12532l512,12409e" filled="f" stroked="t" strokeweight=".465728pt" strokecolor="#484848">
                <v:path arrowok="t"/>
              </v:shape>
            </v:group>
            <v:group style="position:absolute;left:1549;top:12409;width:2;height:123" coordorigin="1549,12409" coordsize="2,123">
              <v:shape style="position:absolute;left:1549;top:12409;width:2;height:123" coordorigin="1549,12409" coordsize="0,123" path="m1549,12532l1549,12409e" filled="f" stroked="t" strokeweight=".465728pt" strokecolor="#606060">
                <v:path arrowok="t"/>
              </v:shape>
            </v:group>
            <v:group style="position:absolute;left:7335;top:12409;width:2;height:123" coordorigin="7335,12409" coordsize="2,123">
              <v:shape style="position:absolute;left:7335;top:12409;width:2;height:123" coordorigin="7335,12409" coordsize="0,123" path="m7335,12532l7335,12409e" filled="f" stroked="t" strokeweight=".465728pt" strokecolor="#3B3B3B">
                <v:path arrowok="t"/>
              </v:shape>
            </v:group>
            <v:group style="position:absolute;left:512;top:12475;width:2;height:132" coordorigin="512,12475" coordsize="2,132">
              <v:shape style="position:absolute;left:512;top:12475;width:2;height:132" coordorigin="512,12475" coordsize="0,132" path="m512,12607l512,12475e" filled="f" stroked="t" strokeweight=".465728pt" strokecolor="#2F2F2F">
                <v:path arrowok="t"/>
              </v:shape>
            </v:group>
            <v:group style="position:absolute;left:1546;top:12475;width:2;height:132" coordorigin="1546,12475" coordsize="2,132">
              <v:shape style="position:absolute;left:1546;top:12475;width:2;height:132" coordorigin="1546,12475" coordsize="0,132" path="m1546,12607l1546,12475e" filled="f" stroked="t" strokeweight=".465728pt" strokecolor="#3B3B3B">
                <v:path arrowok="t"/>
              </v:shape>
            </v:group>
            <v:group style="position:absolute;left:3130;top:12503;width:2;height:76" coordorigin="3130,12503" coordsize="2,76">
              <v:shape style="position:absolute;left:3130;top:12503;width:2;height:76" coordorigin="3130,12503" coordsize="0,76" path="m3130,12579l3130,12503e" filled="f" stroked="t" strokeweight="1.397183pt" strokecolor="#000000">
                <v:path arrowok="t"/>
              </v:shape>
            </v:group>
            <v:group style="position:absolute;left:1549;top:12551;width:2;height:3508" coordorigin="1549,12551" coordsize="2,3508">
              <v:shape style="position:absolute;left:1549;top:12551;width:2;height:3508" coordorigin="1549,12551" coordsize="0,3508" path="m1549,16058l1549,12551e" filled="f" stroked="t" strokeweight=".698592pt" strokecolor="#676767">
                <v:path arrowok="t"/>
              </v:shape>
            </v:group>
            <v:group style="position:absolute;left:3130;top:12579;width:2;height:269" coordorigin="3130,12579" coordsize="2,269">
              <v:shape style="position:absolute;left:3130;top:12579;width:2;height:269" coordorigin="3130,12579" coordsize="0,269" path="m3130,12849l3130,12579e" filled="f" stroked="t" strokeweight="2.561502pt" strokecolor="#000000">
                <v:path arrowok="t"/>
              </v:shape>
            </v:group>
            <v:group style="position:absolute;left:3560;top:12508;width:2;height:444" coordorigin="3560,12508" coordsize="2,444">
              <v:shape style="position:absolute;left:3560;top:12508;width:2;height:444" coordorigin="3560,12508" coordsize="0,444" path="m3560,12953l3560,12508e" filled="f" stroked="t" strokeweight="1.164319pt" strokecolor="#383F8C">
                <v:path arrowok="t"/>
              </v:shape>
            </v:group>
            <v:group style="position:absolute;left:7338;top:12475;width:2;height:2416" coordorigin="7338,12475" coordsize="2,2416">
              <v:shape style="position:absolute;left:7338;top:12475;width:2;height:2416" coordorigin="7338,12475" coordsize="0,2416" path="m7338,14891l7338,12475e" filled="f" stroked="t" strokeweight=".698592pt" strokecolor="#575757">
                <v:path arrowok="t"/>
              </v:shape>
            </v:group>
            <v:group style="position:absolute;left:3183;top:12797;width:2;height:648" coordorigin="3183,12797" coordsize="2,648">
              <v:shape style="position:absolute;left:3183;top:12797;width:2;height:648" coordorigin="3183,12797" coordsize="0,648" path="m3183,13444l3183,12797e" filled="f" stroked="t" strokeweight="1.164319pt" strokecolor="#383F87">
                <v:path arrowok="t"/>
              </v:shape>
            </v:group>
            <v:group style="position:absolute;left:498;top:13520;width:1719;height:2" coordorigin="498,13520" coordsize="1719,2">
              <v:shape style="position:absolute;left:498;top:13520;width:1719;height:2" coordorigin="498,13520" coordsize="1719,0" path="m498,13520l2217,13520e" filled="f" stroked="t" strokeweight=".232864pt" strokecolor="#747474">
                <v:path arrowok="t"/>
              </v:shape>
            </v:group>
            <v:group style="position:absolute;left:917;top:13250;width:2;height:274" coordorigin="917,13250" coordsize="2,274">
              <v:shape style="position:absolute;left:917;top:13250;width:2;height:274" coordorigin="917,13250" coordsize="0,274" path="m917,13524l917,13250e" filled="f" stroked="t" strokeweight=".232864pt" strokecolor="#545454">
                <v:path arrowok="t"/>
              </v:shape>
            </v:group>
            <v:group style="position:absolute;left:3130;top:13250;width:2;height:269" coordorigin="3130,13250" coordsize="2,269">
              <v:shape style="position:absolute;left:3130;top:13250;width:2;height:269" coordorigin="3130,13250" coordsize="0,269" path="m3130,13520l3130,13250e" filled="f" stroked="t" strokeweight="4.890141pt" strokecolor="#444B74">
                <v:path arrowok="t"/>
              </v:shape>
            </v:group>
            <v:group style="position:absolute;left:917;top:13520;width:2;height:1967" coordorigin="917,13520" coordsize="2,1967">
              <v:shape style="position:absolute;left:917;top:13520;width:2;height:1967" coordorigin="917,13520" coordsize="0,1967" path="m917,15486l917,13520e" filled="f" stroked="t" strokeweight=".232864pt" strokecolor="#000000">
                <v:path arrowok="t"/>
              </v:shape>
            </v:group>
            <v:group style="position:absolute;left:9936;top:13676;width:2;height:222" coordorigin="9936,13676" coordsize="2,222">
              <v:shape style="position:absolute;left:9936;top:13676;width:2;height:222" coordorigin="9936,13676" coordsize="0,222" path="m9936,13898l9936,13676e" filled="f" stroked="t" strokeweight="1.164319pt" strokecolor="#647090">
                <v:path arrowok="t"/>
              </v:shape>
            </v:group>
            <v:group style="position:absolute;left:9901;top:13865;width:671;height:2" coordorigin="9901,13865" coordsize="671,2">
              <v:shape style="position:absolute;left:9901;top:13865;width:671;height:2" coordorigin="9901,13865" coordsize="671,0" path="m9901,13865l10572,13865e" filled="f" stroked="t" strokeweight="1.630047pt" strokecolor="#6B77A0">
                <v:path arrowok="t"/>
              </v:shape>
            </v:group>
            <v:group style="position:absolute;left:1551;top:14593;width:2;height:104" coordorigin="1551,14593" coordsize="2,104">
              <v:shape style="position:absolute;left:1551;top:14593;width:2;height:104" coordorigin="1551,14593" coordsize="0,104" path="m1551,14697l1551,14593e" filled="f" stroked="t" strokeweight=".465728pt" strokecolor="#545454">
                <v:path arrowok="t"/>
              </v:shape>
            </v:group>
            <v:group style="position:absolute;left:7340;top:14834;width:2;height:213" coordorigin="7340,14834" coordsize="2,213">
              <v:shape style="position:absolute;left:7340;top:14834;width:2;height:213" coordorigin="7340,14834" coordsize="0,213" path="m7340,15047l7340,14834e" filled="f" stroked="t" strokeweight=".465728pt" strokecolor="#3F3F3F">
                <v:path arrowok="t"/>
              </v:shape>
            </v:group>
            <v:group style="position:absolute;left:11587;top:14834;width:2;height:501" coordorigin="11587,14834" coordsize="2,501">
              <v:shape style="position:absolute;left:11587;top:14834;width:2;height:501" coordorigin="11587,14834" coordsize="0,501" path="m11587,15335l11587,14834e" filled="f" stroked="t" strokeweight=".232864pt" strokecolor="#8C8C8C">
                <v:path arrowok="t"/>
              </v:shape>
            </v:group>
            <v:group style="position:absolute;left:7340;top:14990;width:2;height:355" coordorigin="7340,14990" coordsize="2,355">
              <v:shape style="position:absolute;left:7340;top:14990;width:2;height:355" coordorigin="7340,14990" coordsize="0,355" path="m7340,15344l7340,14990e" filled="f" stroked="t" strokeweight=".698592pt" strokecolor="#5B5B5B">
                <v:path arrowok="t"/>
              </v:shape>
            </v:group>
            <v:group style="position:absolute;left:11583;top:15136;width:2;height:199" coordorigin="11583,15136" coordsize="2,199">
              <v:shape style="position:absolute;left:11583;top:15136;width:2;height:199" coordorigin="11583,15136" coordsize="0,199" path="m11583,15335l11583,15136e" filled="f" stroked="t" strokeweight=".232864pt" strokecolor="#B8B8B8">
                <v:path arrowok="t"/>
              </v:shape>
            </v:group>
            <v:group style="position:absolute;left:7340;top:15288;width:2;height:227" coordorigin="7340,15288" coordsize="2,227">
              <v:shape style="position:absolute;left:7340;top:15288;width:2;height:227" coordorigin="7340,15288" coordsize="0,227" path="m7340,15515l7340,15288e" filled="f" stroked="t" strokeweight=".465728pt" strokecolor="#4B4B4B">
                <v:path arrowok="t"/>
              </v:shape>
            </v:group>
            <v:group style="position:absolute;left:917;top:15486;width:2;height:553" coordorigin="917,15486" coordsize="2,553">
              <v:shape style="position:absolute;left:917;top:15486;width:2;height:553" coordorigin="917,15486" coordsize="0,553" path="m917,16039l917,15486e" filled="f" stroked="t" strokeweight=".232864pt" strokecolor="#707070">
                <v:path arrowok="t"/>
              </v:shape>
            </v:group>
            <v:group style="position:absolute;left:508;top:16044;width:11066;height:2" coordorigin="508,16044" coordsize="11066,2">
              <v:shape style="position:absolute;left:508;top:16044;width:11066;height:2" coordorigin="508,16044" coordsize="11066,0" path="m508,16044l11573,16044e" filled="f" stroked="t" strokeweight=".698592pt" strokecolor="#676767">
                <v:path arrowok="t"/>
              </v:shape>
            </v:group>
            <v:group style="position:absolute;left:7340;top:15458;width:2;height:596" coordorigin="7340,15458" coordsize="2,596">
              <v:shape style="position:absolute;left:7340;top:15458;width:2;height:596" coordorigin="7340,15458" coordsize="0,596" path="m7340,16054l7340,15458e" filled="f" stroked="t" strokeweight=".698592pt" strokecolor="#606060">
                <v:path arrowok="t"/>
              </v:shape>
            </v:group>
            <v:group style="position:absolute;left:9173;top:14618;width:2;height:109" coordorigin="9173,14618" coordsize="2,109">
              <v:shape style="position:absolute;left:9173;top:14618;width:2;height:109" coordorigin="9173,14618" coordsize="0,109" path="m9173,14728l9173,14618e" filled="f" stroked="t" strokeweight="2.0390pt" strokecolor="#D1D6D8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383838"/>
          <w:w w:val="96"/>
        </w:rPr>
        <w:t>İtf.Eri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w w:val="100"/>
        </w:rPr>
      </w:r>
      <w:r>
        <w:rPr>
          <w:rFonts w:ascii="Times New Roman" w:hAnsi="Times New Roman" w:cs="Times New Roman" w:eastAsia="Times New Roman"/>
          <w:sz w:val="12"/>
          <w:szCs w:val="12"/>
          <w:color w:val="B5B6B6"/>
          <w:w w:val="144"/>
          <w:position w:val="4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B5B6B6"/>
          <w:spacing w:val="-1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5B6B6"/>
          <w:spacing w:val="0"/>
          <w:w w:val="226"/>
          <w:position w:val="4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B5B6B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B5B6B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2"/>
          <w:szCs w:val="12"/>
          <w:color w:val="A7A7A7"/>
          <w:spacing w:val="0"/>
          <w:w w:val="105"/>
          <w:position w:val="4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A7A7A7"/>
          <w:spacing w:val="1"/>
          <w:w w:val="105"/>
          <w:position w:val="4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676767"/>
          <w:spacing w:val="-7"/>
          <w:w w:val="180"/>
          <w:position w:val="4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939595"/>
          <w:spacing w:val="0"/>
          <w:w w:val="149"/>
          <w:position w:val="4"/>
        </w:rPr>
        <w:t>;</w:t>
      </w:r>
      <w:r>
        <w:rPr>
          <w:rFonts w:ascii="Times New Roman" w:hAnsi="Times New Roman" w:cs="Times New Roman" w:eastAsia="Times New Roman"/>
          <w:sz w:val="12"/>
          <w:szCs w:val="12"/>
          <w:color w:val="939595"/>
          <w:spacing w:val="0"/>
          <w:w w:val="150"/>
          <w:position w:val="4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939595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39595"/>
          <w:spacing w:val="0"/>
          <w:w w:val="186"/>
          <w:position w:val="4"/>
        </w:rPr>
        <w:t>\</w:t>
      </w:r>
      <w:r>
        <w:rPr>
          <w:rFonts w:ascii="Times New Roman" w:hAnsi="Times New Roman" w:cs="Times New Roman" w:eastAsia="Times New Roman"/>
          <w:sz w:val="12"/>
          <w:szCs w:val="12"/>
          <w:color w:val="939595"/>
          <w:spacing w:val="0"/>
          <w:w w:val="186"/>
          <w:position w:val="4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939595"/>
          <w:spacing w:val="22"/>
          <w:w w:val="186"/>
          <w:position w:val="4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39595"/>
          <w:spacing w:val="0"/>
          <w:w w:val="110"/>
          <w:i/>
          <w:position w:val="4"/>
        </w:rPr>
        <w:t>(</w:t>
      </w:r>
      <w:r>
        <w:rPr>
          <w:rFonts w:ascii="Times New Roman" w:hAnsi="Times New Roman" w:cs="Times New Roman" w:eastAsia="Times New Roman"/>
          <w:sz w:val="14"/>
          <w:szCs w:val="14"/>
          <w:color w:val="939595"/>
          <w:spacing w:val="0"/>
          <w:w w:val="109"/>
          <w:i/>
          <w:position w:val="4"/>
        </w:rPr>
        <w:t>J'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right="2042"/>
        <w:jc w:val="righ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7E7E7E"/>
          <w:spacing w:val="0"/>
          <w:w w:val="336"/>
          <w:i/>
        </w:rPr>
        <w:t>1)</w:t>
      </w:r>
      <w:r>
        <w:rPr>
          <w:rFonts w:ascii="Arial" w:hAnsi="Arial" w:cs="Arial" w:eastAsia="Arial"/>
          <w:sz w:val="8"/>
          <w:szCs w:val="8"/>
          <w:color w:val="7E7E7E"/>
          <w:spacing w:val="1"/>
          <w:w w:val="336"/>
          <w:i/>
        </w:rPr>
        <w:t> </w:t>
      </w:r>
      <w:r>
        <w:rPr>
          <w:rFonts w:ascii="Arial" w:hAnsi="Arial" w:cs="Arial" w:eastAsia="Arial"/>
          <w:sz w:val="8"/>
          <w:szCs w:val="8"/>
          <w:color w:val="7E7E7E"/>
          <w:spacing w:val="0"/>
          <w:w w:val="336"/>
          <w:i/>
        </w:rPr>
        <w:t>-.</w:t>
      </w:r>
      <w:r>
        <w:rPr>
          <w:rFonts w:ascii="Arial" w:hAnsi="Arial" w:cs="Arial" w:eastAsia="Arial"/>
          <w:sz w:val="8"/>
          <w:szCs w:val="8"/>
          <w:color w:val="7E7E7E"/>
          <w:spacing w:val="66"/>
          <w:w w:val="336"/>
          <w:i/>
        </w:rPr>
        <w:t> </w:t>
      </w:r>
      <w:r>
        <w:rPr>
          <w:rFonts w:ascii="Arial" w:hAnsi="Arial" w:cs="Arial" w:eastAsia="Arial"/>
          <w:sz w:val="8"/>
          <w:szCs w:val="8"/>
          <w:color w:val="B5B6B6"/>
          <w:spacing w:val="0"/>
          <w:w w:val="233"/>
        </w:rPr>
        <w:t>·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400" w:right="2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744" w:right="4259" w:firstLine="-114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798412pt;margin-top:-15.270435pt;width:21.315151pt;height:45pt;mso-position-horizontal-relative:page;mso-position-vertical-relative:paragraph;z-index:-15656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Arial" w:hAnsi="Arial" w:cs="Arial" w:eastAsia="Arial"/>
                      <w:sz w:val="90"/>
                      <w:szCs w:val="90"/>
                    </w:rPr>
                  </w:pPr>
                  <w:rPr/>
                  <w:r>
                    <w:rPr>
                      <w:rFonts w:ascii="Arial" w:hAnsi="Arial" w:cs="Arial" w:eastAsia="Arial"/>
                      <w:sz w:val="90"/>
                      <w:szCs w:val="90"/>
                      <w:color w:val="383838"/>
                      <w:spacing w:val="0"/>
                      <w:w w:val="170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"/>
          <w:w w:val="103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95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54" w:lineRule="exact"/>
        <w:ind w:left="876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2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86" w:lineRule="exact"/>
        <w:ind w:left="601" w:right="-20"/>
        <w:jc w:val="left"/>
        <w:tabs>
          <w:tab w:pos="32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383838"/>
          <w:spacing w:val="-12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56" w:lineRule="exact"/>
        <w:ind w:left="649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13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99.723263" w:type="dxa"/>
      </w:tblPr>
      <w:tblGrid/>
      <w:tr>
        <w:trPr>
          <w:trHeight w:val="236" w:hRule="exact"/>
        </w:trPr>
        <w:tc>
          <w:tcPr>
            <w:tcW w:w="1187" w:type="dxa"/>
            <w:tcBorders>
              <w:top w:val="single" w:sz="5.67984" w:space="0" w:color="5B5B5B"/>
              <w:bottom w:val="single" w:sz="5.67984" w:space="0" w:color="606060"/>
              <w:left w:val="single" w:sz="5.67984" w:space="0" w:color="545454"/>
              <w:right w:val="nil" w:sz="6" w:space="0" w:color="auto"/>
            </w:tcBorders>
          </w:tcPr>
          <w:p>
            <w:pPr>
              <w:spacing w:before="7" w:after="0" w:line="240" w:lineRule="auto"/>
              <w:ind w:left="14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D4D4D"/>
                <w:spacing w:val="0"/>
                <w:w w:val="100"/>
              </w:rPr>
              <w:t>Qla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D4D4D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D4D4D"/>
                <w:spacing w:val="3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9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491" w:type="dxa"/>
            <w:tcBorders>
              <w:top w:val="single" w:sz="5.67984" w:space="0" w:color="5B5B5B"/>
              <w:bottom w:val="single" w:sz="5.6798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12" w:after="0" w:line="240" w:lineRule="auto"/>
              <w:ind w:left="20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D4D4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D4D4D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8"/>
              </w:rPr>
              <w:t>17/05/2017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389" w:type="dxa"/>
            <w:tcBorders>
              <w:top w:val="nil" w:sz="6" w:space="0" w:color="auto"/>
              <w:bottom w:val="single" w:sz="5.6798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24" w:after="0" w:line="240" w:lineRule="auto"/>
              <w:ind w:left="28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D4D4D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D4D4D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21"/>
              </w:rPr>
              <w:t>No:l3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235" w:type="dxa"/>
            <w:tcBorders>
              <w:top w:val="nil" w:sz="6" w:space="0" w:color="auto"/>
              <w:bottom w:val="single" w:sz="5.6798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24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D4D4D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D4D4D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14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30"/>
                <w:w w:val="114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14"/>
              </w:rPr>
              <w:t>13:13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3813" w:type="dxa"/>
            <w:tcBorders>
              <w:top w:val="single" w:sz="5.67984" w:space="0" w:color="676767"/>
              <w:bottom w:val="single" w:sz="5.67984" w:space="0" w:color="606060"/>
              <w:left w:val="nil" w:sz="6" w:space="0" w:color="auto"/>
              <w:right w:val="single" w:sz="5.67984" w:space="0" w:color="606060"/>
            </w:tcBorders>
          </w:tcPr>
          <w:p>
            <w:pPr>
              <w:spacing w:before="16" w:after="0" w:line="240" w:lineRule="auto"/>
              <w:ind w:left="36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D4D4D"/>
                <w:spacing w:val="0"/>
                <w:w w:val="100"/>
              </w:rPr>
              <w:t>trcl: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D4D4D"/>
                <w:spacing w:val="4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0232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10"/>
              </w:rPr>
              <w:t>2938800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41" w:hRule="exact"/>
        </w:trPr>
        <w:tc>
          <w:tcPr>
            <w:tcW w:w="1187" w:type="dxa"/>
            <w:tcBorders>
              <w:top w:val="single" w:sz="5.67984" w:space="0" w:color="606060"/>
              <w:bottom w:val="single" w:sz="5.67984" w:space="0" w:color="5B5B5B"/>
              <w:left w:val="single" w:sz="5.67984" w:space="0" w:color="545454"/>
              <w:right w:val="nil" w:sz="6" w:space="0" w:color="auto"/>
            </w:tcBorders>
          </w:tcPr>
          <w:p>
            <w:pPr>
              <w:spacing w:before="10" w:after="0" w:line="240" w:lineRule="auto"/>
              <w:ind w:left="28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9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491" w:type="dxa"/>
            <w:tcBorders>
              <w:top w:val="single" w:sz="5.67984" w:space="0" w:color="606060"/>
              <w:bottom w:val="single" w:sz="5.6798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5" w:after="0" w:line="240" w:lineRule="auto"/>
              <w:ind w:left="20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D4D4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D4D4D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8"/>
              </w:rPr>
              <w:t>17/05/2017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389" w:type="dxa"/>
            <w:tcBorders>
              <w:top w:val="single" w:sz="5.67984" w:space="0" w:color="606060"/>
              <w:bottom w:val="single" w:sz="5.6798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15" w:after="0" w:line="240" w:lineRule="auto"/>
              <w:ind w:left="282" w:right="-20"/>
              <w:jc w:val="left"/>
              <w:tabs>
                <w:tab w:pos="162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62624"/>
                <w:spacing w:val="-12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D4D4D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D4D4D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D4D4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D4D4D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11"/>
              </w:rPr>
              <w:t>3195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235" w:type="dxa"/>
            <w:tcBorders>
              <w:top w:val="single" w:sz="5.67984" w:space="0" w:color="606060"/>
              <w:bottom w:val="single" w:sz="5.6798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15" w:after="0" w:line="240" w:lineRule="auto"/>
              <w:ind w:left="25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D4D4D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D4D4D"/>
                <w:spacing w:val="4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D4D4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D4D4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D4D4D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8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3813" w:type="dxa"/>
            <w:tcBorders>
              <w:top w:val="single" w:sz="5.67984" w:space="0" w:color="606060"/>
              <w:bottom w:val="nil" w:sz="6" w:space="0" w:color="auto"/>
              <w:left w:val="nil" w:sz="6" w:space="0" w:color="auto"/>
              <w:right w:val="single" w:sz="5.67984" w:space="0" w:color="606060"/>
            </w:tcBorders>
          </w:tcPr>
          <w:p>
            <w:pPr/>
            <w:rPr/>
          </w:p>
        </w:tc>
      </w:tr>
    </w:tbl>
    <w:p>
      <w:pPr>
        <w:spacing w:before="0" w:after="0" w:line="206" w:lineRule="exact"/>
        <w:ind w:left="14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2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uk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666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Sok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No:27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left="142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Selçu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666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Sok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No:27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34" w:lineRule="exact"/>
        <w:ind w:left="138" w:right="239"/>
        <w:jc w:val="left"/>
        <w:tabs>
          <w:tab w:pos="1480" w:val="left"/>
          <w:tab w:pos="3520" w:val="left"/>
          <w:tab w:pos="3820" w:val="left"/>
          <w:tab w:pos="6620" w:val="left"/>
          <w:tab w:pos="70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Türti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Bina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Yangııı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9"/>
          <w:position w:val="0"/>
        </w:rPr>
        <w:t>:Tedbirsizli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9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  <w:position w:val="0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  <w:position w:val="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0"/>
        </w:rPr>
        <w:t>Devre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  <w:position w:val="0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37"/>
          <w:position w:val="0"/>
        </w:rPr>
        <w:t>ise: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2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9"/>
          <w:position w:val="-7"/>
        </w:rPr>
        <w:t>:Mesken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3545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2"/>
        </w:rPr>
        <w:t>13cıoııarınc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6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06"/>
          <w:position w:val="-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6"/>
          <w:w w:val="106"/>
          <w:position w:val="-2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6"/>
          <w:position w:val="-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6"/>
          <w:position w:val="-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6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2"/>
        </w:rPr>
        <w:t>Al!şa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CAEAE"/>
          <w:spacing w:val="-20"/>
          <w:w w:val="71"/>
          <w:position w:val="-2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8"/>
          <w:position w:val="-2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4"/>
          <w:spacing w:val="-4"/>
          <w:w w:val="100"/>
          <w:position w:val="-2"/>
        </w:rPr>
        <w:t>D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  <w:position w:val="-2"/>
        </w:rPr>
        <w:t>iğer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380" w:lineRule="exact"/>
        <w:ind w:left="3858" w:right="-20"/>
        <w:jc w:val="left"/>
        <w:tabs>
          <w:tab w:pos="4340" w:val="left"/>
          <w:tab w:pos="4880" w:val="left"/>
          <w:tab w:pos="5420" w:val="left"/>
          <w:tab w:pos="5900" w:val="left"/>
          <w:tab w:pos="6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3"/>
          <w:szCs w:val="23"/>
          <w:color w:val="4D4D4D"/>
          <w:spacing w:val="0"/>
          <w:w w:val="100"/>
          <w:position w:val="1"/>
        </w:rPr>
        <w:t>X</w:t>
      </w:r>
      <w:r>
        <w:rPr>
          <w:rFonts w:ascii="Arial" w:hAnsi="Arial" w:cs="Arial" w:eastAsia="Arial"/>
          <w:sz w:val="23"/>
          <w:szCs w:val="23"/>
          <w:color w:val="4D4D4D"/>
          <w:spacing w:val="-50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100"/>
          <w:position w:val="1"/>
        </w:rPr>
      </w:r>
      <w:r>
        <w:rPr>
          <w:rFonts w:ascii="Arial" w:hAnsi="Arial" w:cs="Arial" w:eastAsia="Arial"/>
          <w:sz w:val="9"/>
          <w:szCs w:val="9"/>
          <w:color w:val="383838"/>
          <w:spacing w:val="0"/>
          <w:w w:val="56"/>
          <w:position w:val="1"/>
        </w:rPr>
        <w:t>J</w:t>
      </w:r>
      <w:r>
        <w:rPr>
          <w:rFonts w:ascii="Arial" w:hAnsi="Arial" w:cs="Arial" w:eastAsia="Arial"/>
          <w:sz w:val="9"/>
          <w:szCs w:val="9"/>
          <w:color w:val="38383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9"/>
          <w:szCs w:val="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40"/>
          <w:szCs w:val="40"/>
          <w:color w:val="4D4D4D"/>
          <w:spacing w:val="0"/>
          <w:w w:val="56"/>
          <w:position w:val="1"/>
        </w:rPr>
        <w:t>J</w:t>
      </w:r>
      <w:r>
        <w:rPr>
          <w:rFonts w:ascii="Times New Roman" w:hAnsi="Times New Roman" w:cs="Times New Roman" w:eastAsia="Times New Roman"/>
          <w:sz w:val="40"/>
          <w:szCs w:val="40"/>
          <w:color w:val="4D4D4D"/>
          <w:spacing w:val="-36"/>
          <w:w w:val="56"/>
          <w:position w:val="1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4D4D4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4D4D4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3"/>
          <w:szCs w:val="13"/>
          <w:color w:val="7E7E80"/>
          <w:spacing w:val="0"/>
          <w:w w:val="56"/>
          <w:position w:val="1"/>
        </w:rPr>
        <w:t>J</w:t>
      </w:r>
      <w:r>
        <w:rPr>
          <w:rFonts w:ascii="Times New Roman" w:hAnsi="Times New Roman" w:cs="Times New Roman" w:eastAsia="Times New Roman"/>
          <w:sz w:val="13"/>
          <w:szCs w:val="13"/>
          <w:color w:val="7E7E8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7E7E8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56"/>
          <w:position w:val="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9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8"/>
          <w:position w:val="9"/>
        </w:rPr>
        <w:t>:13:16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left="133" w:right="-20"/>
        <w:jc w:val="left"/>
        <w:tabs>
          <w:tab w:pos="2080" w:val="left"/>
          <w:tab w:pos="5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Kezba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9"/>
          <w:position w:val="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9"/>
          <w:position w:val="1"/>
        </w:rPr>
        <w:t>TlNTAŞ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43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0"/>
          <w:position w:val="0"/>
        </w:rPr>
        <w:t>JKira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cı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  <w:position w:val="0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6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:Niyazi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  <w:position w:val="1"/>
        </w:rPr>
        <w:t>ÖZANlT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4" w:after="0" w:line="240" w:lineRule="auto"/>
        <w:ind w:left="217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80"/>
        </w:rPr>
        <w:t>miri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5"/>
          <w:w w:val="18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4"/>
          <w:w w:val="14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Eyü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2"/>
          <w:w w:val="10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MIR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1" w:after="0" w:line="240" w:lineRule="auto"/>
        <w:ind w:left="2198" w:right="-20"/>
        <w:jc w:val="left"/>
        <w:tabs>
          <w:tab w:pos="4660" w:val="left"/>
          <w:tab w:pos="74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223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52"/>
          <w:w w:val="22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98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98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6"/>
          <w:w w:val="19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23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2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13:14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5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3"/>
          <w:w w:val="1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5"/>
        </w:rPr>
        <w:t>13:15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40" w:lineRule="auto"/>
        <w:ind w:left="128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5"/>
          <w:position w:val="0"/>
        </w:rPr>
        <w:t>1&lt;\raç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8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  <w:position w:val="0"/>
        </w:rPr>
        <w:t>Plakası:3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  <w:position w:val="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CFE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4"/>
          <w:position w:val="0"/>
        </w:rPr>
        <w:t>31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38" w:right="-20"/>
        <w:jc w:val="left"/>
        <w:tabs>
          <w:tab w:pos="4580" w:val="left"/>
          <w:tab w:pos="70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0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left="4606" w:right="-20"/>
        <w:jc w:val="left"/>
        <w:tabs>
          <w:tab w:pos="70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9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left="460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6"/>
          <w:w w:val="10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mniyet-Jandarma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147" w:lineRule="exact"/>
        <w:ind w:left="2107" w:right="-20"/>
        <w:jc w:val="left"/>
        <w:tabs>
          <w:tab w:pos="3560" w:val="left"/>
          <w:tab w:pos="4600" w:val="left"/>
          <w:tab w:pos="70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5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5"/>
        </w:rPr>
        <w:t>Sl!YJsı: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5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8"/>
          <w:szCs w:val="18"/>
          <w:color w:val="262624"/>
          <w:spacing w:val="0"/>
          <w:w w:val="100"/>
          <w:position w:val="-5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262624"/>
          <w:spacing w:val="6"/>
          <w:w w:val="100"/>
          <w:position w:val="-5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5"/>
        </w:rPr>
        <w:t>ğalgaz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5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7"/>
          <w:position w:val="-5"/>
        </w:rPr>
        <w:t>Geli§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7"/>
          <w:position w:val="-5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87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5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9"/>
          <w:position w:val="-5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80" w:bottom="280" w:left="260" w:right="320"/>
        </w:sectPr>
      </w:pPr>
      <w:rPr/>
    </w:p>
    <w:p>
      <w:pPr>
        <w:spacing w:before="0" w:after="0" w:line="131" w:lineRule="exact"/>
        <w:ind w:left="109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606060"/>
          <w:spacing w:val="0"/>
          <w:w w:val="109"/>
          <w:position w:val="-2"/>
        </w:rPr>
        <w:t>1--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left="12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Ye.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12"/>
          <w:w w:val="146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5"/>
          <w:position w:val="1"/>
        </w:rPr>
        <w:t>mcı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62624"/>
          <w:spacing w:val="0"/>
          <w:w w:val="100"/>
          <w:position w:val="1"/>
        </w:rPr>
        <w:t>Çık</w:t>
      </w:r>
      <w:r>
        <w:rPr>
          <w:rFonts w:ascii="Times New Roman" w:hAnsi="Times New Roman" w:cs="Times New Roman" w:eastAsia="Times New Roman"/>
          <w:sz w:val="18"/>
          <w:szCs w:val="18"/>
          <w:color w:val="262624"/>
          <w:spacing w:val="7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  <w:position w:val="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left="211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left="209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06060"/>
          <w:w w:val="292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ardıma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03" w:lineRule="exact"/>
        <w:ind w:left="2107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9"/>
          <w:position w:val="-1"/>
        </w:rPr>
        <w:t>Adı-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4"/>
          <w:w w:val="110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7E7E80"/>
          <w:spacing w:val="5"/>
          <w:w w:val="116"/>
          <w:position w:val="-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79"/>
          <w:position w:val="-1"/>
        </w:rPr>
        <w:t>y_adı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95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6262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2626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626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20"/>
          <w:cols w:num="2" w:equalWidth="0">
            <w:col w:w="4267" w:space="310"/>
            <w:col w:w="6763"/>
          </w:cols>
        </w:sectPr>
      </w:pPr>
      <w:rPr/>
    </w:p>
    <w:p>
      <w:pPr>
        <w:spacing w:before="40" w:after="0" w:line="240" w:lineRule="auto"/>
        <w:ind w:left="109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62624"/>
          <w:spacing w:val="0"/>
          <w:w w:val="118"/>
        </w:rPr>
        <w:t>playı</w:t>
      </w:r>
      <w:r>
        <w:rPr>
          <w:rFonts w:ascii="Times New Roman" w:hAnsi="Times New Roman" w:cs="Times New Roman" w:eastAsia="Times New Roman"/>
          <w:sz w:val="18"/>
          <w:szCs w:val="18"/>
          <w:color w:val="262624"/>
          <w:spacing w:val="0"/>
          <w:w w:val="11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62624"/>
          <w:spacing w:val="7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Görtildüğü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varıldı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ğı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tarafında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söndürülmüş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görtildü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Tarafımızda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gerekli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incelemeler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03" w:lineRule="exact"/>
        <w:ind w:left="133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4"/>
          <w:position w:val="-1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5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62624"/>
          <w:spacing w:val="0"/>
          <w:w w:val="106"/>
          <w:position w:val="-1"/>
        </w:rPr>
        <w:t>ıldı.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0" w:after="0" w:line="240" w:lineRule="auto"/>
        <w:ind w:left="4603" w:right="3825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30"/>
        </w:rPr>
        <w:t>öndürmede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3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söndüiiicil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1" w:after="0" w:line="184" w:lineRule="exact"/>
        <w:ind w:left="171" w:right="-20"/>
        <w:jc w:val="left"/>
        <w:tabs>
          <w:tab w:pos="4560" w:val="left"/>
          <w:tab w:pos="6480" w:val="left"/>
          <w:tab w:pos="79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37"/>
          <w:position w:val="-2"/>
        </w:rPr>
        <w:t>öndürme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7"/>
          <w:w w:val="137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Tüıü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4"/>
        </w:rPr>
        <w:t>!su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2"/>
          <w:w w:val="46"/>
          <w:position w:val="-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  <w:position w:val="-4"/>
        </w:rPr>
        <w:t>Köpük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2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7"/>
          <w:position w:val="-4"/>
        </w:rPr>
        <w:t>lK.K.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17"/>
          <w:position w:val="-4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17"/>
          <w:position w:val="-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9"/>
          <w:w w:val="117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7"/>
          <w:position w:val="-4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66" w:lineRule="exact"/>
        <w:ind w:left="6480" w:right="-20"/>
        <w:jc w:val="left"/>
        <w:tabs>
          <w:tab w:pos="804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606060"/>
          <w:spacing w:val="0"/>
          <w:w w:val="51"/>
        </w:rPr>
        <w:t>ı</w:t>
      </w:r>
      <w:r>
        <w:rPr>
          <w:rFonts w:ascii="Arial" w:hAnsi="Arial" w:cs="Arial" w:eastAsia="Arial"/>
          <w:sz w:val="41"/>
          <w:szCs w:val="41"/>
          <w:color w:val="606060"/>
          <w:spacing w:val="0"/>
          <w:w w:val="100"/>
        </w:rPr>
        <w:tab/>
      </w:r>
      <w:r>
        <w:rPr>
          <w:rFonts w:ascii="Arial" w:hAnsi="Arial" w:cs="Arial" w:eastAsia="Arial"/>
          <w:sz w:val="41"/>
          <w:szCs w:val="41"/>
          <w:color w:val="606060"/>
          <w:spacing w:val="0"/>
          <w:w w:val="100"/>
        </w:rPr>
      </w:r>
      <w:r>
        <w:rPr>
          <w:rFonts w:ascii="Arial" w:hAnsi="Arial" w:cs="Arial" w:eastAsia="Arial"/>
          <w:sz w:val="41"/>
          <w:szCs w:val="41"/>
          <w:color w:val="4D4D4D"/>
          <w:spacing w:val="0"/>
          <w:w w:val="5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</w:rPr>
      </w:r>
    </w:p>
    <w:p>
      <w:pPr>
        <w:spacing w:before="0" w:after="0" w:line="173" w:lineRule="exact"/>
        <w:ind w:left="215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sayacı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görmüştür.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65" w:lineRule="auto"/>
        <w:ind w:left="128" w:right="4628" w:firstLine="-5"/>
        <w:jc w:val="left"/>
        <w:tabs>
          <w:tab w:pos="2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zarar;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Eşyada:200.TL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Toplam:200.TL.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Duıumu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217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başlangıcını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4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girişinde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bulunan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sayacında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65" w:lineRule="auto"/>
        <w:ind w:left="2097" w:right="55" w:firstLine="-1964"/>
        <w:jc w:val="left"/>
        <w:tabs>
          <w:tab w:pos="2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görtilmü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soıuşturmada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sayaca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bağlı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elekri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kablolarını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eskime,yıpranma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izole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özelliğini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kaybetme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v.b.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sebeblerde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yapması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varıldı.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76" w:lineRule="auto"/>
        <w:ind w:left="211" w:right="3706" w:firstLine="-102"/>
        <w:jc w:val="left"/>
        <w:tabs>
          <w:tab w:pos="2080" w:val="left"/>
          <w:tab w:pos="3860" w:val="left"/>
          <w:tab w:pos="6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jSigortalı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u w:val="single" w:color="80808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1"/>
          <w:w w:val="100"/>
          <w:u w:val="single" w:color="80808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u w:val="single" w:color="80808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u w:val="single" w:color="80808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Bedeli:Yok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225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48"/>
          <w:w w:val="22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Yok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8" w:lineRule="exact"/>
        <w:ind w:left="123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.459484pt;margin-top:4.979143pt;width:11.247532pt;height:19pt;mso-position-horizontal-relative:page;mso-position-vertical-relative:paragraph;z-index:-15655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rPr>
                      <w:rFonts w:ascii="Arial" w:hAnsi="Arial" w:cs="Arial" w:eastAsia="Arial"/>
                      <w:sz w:val="38"/>
                      <w:szCs w:val="38"/>
                    </w:rPr>
                  </w:pPr>
                  <w:rPr/>
                  <w:r>
                    <w:rPr>
                      <w:rFonts w:ascii="Arial" w:hAnsi="Arial" w:cs="Arial" w:eastAsia="Arial"/>
                      <w:sz w:val="38"/>
                      <w:szCs w:val="38"/>
                      <w:color w:val="383838"/>
                      <w:w w:val="72"/>
                    </w:rPr>
                    <w:t>ı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383838"/>
                      <w:spacing w:val="-75"/>
                      <w:w w:val="73"/>
                    </w:rPr>
                    <w:t>n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4D4D4D"/>
                      <w:spacing w:val="0"/>
                      <w:w w:val="49"/>
                    </w:rPr>
                    <w:t>.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Ya,..,.ı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Niyazi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  <w:position w:val="0"/>
        </w:rPr>
        <w:t>ÖZANIT'a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5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  <w:position w:val="0"/>
        </w:rPr>
        <w:t>edildi.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51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3"/>
          <w:w w:val="17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5" w:after="0" w:line="240" w:lineRule="auto"/>
        <w:ind w:left="128" w:right="-20"/>
        <w:jc w:val="left"/>
        <w:tabs>
          <w:tab w:pos="2120" w:val="left"/>
          <w:tab w:pos="59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>rarih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  <w:position w:val="0"/>
        </w:rPr>
        <w:t>17/05/2017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!Saati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26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7"/>
          <w:w w:val="12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26"/>
          <w:position w:val="0"/>
        </w:rPr>
        <w:t>13:26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1" w:after="0" w:line="213" w:lineRule="exact"/>
        <w:ind w:left="213" w:right="-20"/>
        <w:jc w:val="left"/>
        <w:tabs>
          <w:tab w:pos="920" w:val="left"/>
          <w:tab w:pos="1420" w:val="left"/>
          <w:tab w:pos="8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Kadi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eka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4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-1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9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5"/>
          <w:position w:val="-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20"/>
        </w:sectPr>
      </w:pPr>
      <w:rPr/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5" w:lineRule="auto"/>
        <w:ind w:left="336" w:right="-51" w:firstLine="-189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6"/>
        </w:rPr>
        <w:t>cı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1" w:after="0" w:line="240" w:lineRule="auto"/>
        <w:ind w:right="-71"/>
        <w:jc w:val="left"/>
        <w:tabs>
          <w:tab w:pos="2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E7E8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E7E8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E7E8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E7E80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40" w:lineRule="auto"/>
        <w:ind w:right="329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480" w:lineRule="exact"/>
        <w:ind w:left="483" w:right="-20"/>
        <w:jc w:val="left"/>
        <w:tabs>
          <w:tab w:pos="1180" w:val="left"/>
          <w:tab w:pos="3840" w:val="left"/>
        </w:tabs>
        <w:rPr>
          <w:rFonts w:ascii="Arial" w:hAnsi="Arial" w:cs="Arial" w:eastAsia="Arial"/>
          <w:sz w:val="72"/>
          <w:szCs w:val="72"/>
        </w:rPr>
      </w:pPr>
      <w:rPr/>
      <w:r>
        <w:rPr>
          <w:rFonts w:ascii="Arial" w:hAnsi="Arial" w:cs="Arial" w:eastAsia="Arial"/>
          <w:sz w:val="34"/>
          <w:szCs w:val="34"/>
          <w:color w:val="414191"/>
          <w:w w:val="126"/>
          <w:position w:val="-29"/>
        </w:rPr>
        <w:t>ı</w:t>
      </w:r>
      <w:r>
        <w:rPr>
          <w:rFonts w:ascii="Arial" w:hAnsi="Arial" w:cs="Arial" w:eastAsia="Arial"/>
          <w:sz w:val="34"/>
          <w:szCs w:val="34"/>
          <w:color w:val="414191"/>
          <w:w w:val="100"/>
          <w:position w:val="-29"/>
        </w:rPr>
        <w:tab/>
      </w:r>
      <w:r>
        <w:rPr>
          <w:rFonts w:ascii="Arial" w:hAnsi="Arial" w:cs="Arial" w:eastAsia="Arial"/>
          <w:sz w:val="34"/>
          <w:szCs w:val="34"/>
          <w:color w:val="414191"/>
          <w:w w:val="100"/>
          <w:position w:val="-29"/>
        </w:rPr>
      </w:r>
      <w:r>
        <w:rPr>
          <w:rFonts w:ascii="Arial" w:hAnsi="Arial" w:cs="Arial" w:eastAsia="Arial"/>
          <w:sz w:val="72"/>
          <w:szCs w:val="72"/>
          <w:color w:val="414191"/>
          <w:w w:val="130"/>
          <w:position w:val="-29"/>
        </w:rPr>
        <w:t>!h-</w:t>
      </w:r>
      <w:r>
        <w:rPr>
          <w:rFonts w:ascii="Arial" w:hAnsi="Arial" w:cs="Arial" w:eastAsia="Arial"/>
          <w:sz w:val="72"/>
          <w:szCs w:val="72"/>
          <w:color w:val="414191"/>
          <w:w w:val="130"/>
          <w:u w:val="single" w:color="444B87"/>
          <w:position w:val="-29"/>
        </w:rPr>
        <w:t>ı</w:t>
      </w:r>
      <w:r>
        <w:rPr>
          <w:rFonts w:ascii="Arial" w:hAnsi="Arial" w:cs="Arial" w:eastAsia="Arial"/>
          <w:sz w:val="72"/>
          <w:szCs w:val="72"/>
          <w:color w:val="414191"/>
          <w:w w:val="130"/>
          <w:u w:val="single" w:color="444B87"/>
          <w:position w:val="-29"/>
        </w:rPr>
      </w:r>
      <w:r>
        <w:rPr>
          <w:rFonts w:ascii="Arial" w:hAnsi="Arial" w:cs="Arial" w:eastAsia="Arial"/>
          <w:sz w:val="72"/>
          <w:szCs w:val="72"/>
          <w:color w:val="414191"/>
          <w:w w:val="99"/>
          <w:u w:val="single" w:color="444B87"/>
          <w:position w:val="-29"/>
        </w:rPr>
        <w:t> </w:t>
      </w:r>
      <w:r>
        <w:rPr>
          <w:rFonts w:ascii="Arial" w:hAnsi="Arial" w:cs="Arial" w:eastAsia="Arial"/>
          <w:sz w:val="72"/>
          <w:szCs w:val="72"/>
          <w:color w:val="414191"/>
          <w:w w:val="100"/>
          <w:u w:val="single" w:color="444B87"/>
          <w:position w:val="-29"/>
        </w:rPr>
        <w:tab/>
      </w:r>
      <w:r>
        <w:rPr>
          <w:rFonts w:ascii="Arial" w:hAnsi="Arial" w:cs="Arial" w:eastAsia="Arial"/>
          <w:sz w:val="72"/>
          <w:szCs w:val="72"/>
          <w:color w:val="414191"/>
          <w:w w:val="100"/>
          <w:u w:val="single" w:color="444B87"/>
          <w:position w:val="-29"/>
        </w:rPr>
      </w:r>
      <w:r>
        <w:rPr>
          <w:rFonts w:ascii="Arial" w:hAnsi="Arial" w:cs="Arial" w:eastAsia="Arial"/>
          <w:sz w:val="72"/>
          <w:szCs w:val="72"/>
          <w:color w:val="414191"/>
          <w:w w:val="100"/>
          <w:position w:val="-29"/>
        </w:rPr>
      </w:r>
      <w:r>
        <w:rPr>
          <w:rFonts w:ascii="Arial" w:hAnsi="Arial" w:cs="Arial" w:eastAsia="Arial"/>
          <w:sz w:val="72"/>
          <w:szCs w:val="72"/>
          <w:color w:val="000000"/>
          <w:w w:val="100"/>
          <w:position w:val="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450" w:lineRule="atLeast"/>
        <w:ind w:left="99" w:right="1266" w:firstLine="-99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64"/>
          <w:b/>
          <w:bCs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44"/>
          <w:w w:val="64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64"/>
          <w:b/>
          <w:bCs/>
          <w:i/>
        </w:rPr>
        <w:t>3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18"/>
          <w:w w:val="64"/>
          <w:b/>
          <w:bCs/>
          <w:i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64"/>
        </w:rPr>
        <w:t>M</w:t>
      </w:r>
      <w:r>
        <w:rPr>
          <w:rFonts w:ascii="Arial" w:hAnsi="Arial" w:cs="Arial" w:eastAsia="Arial"/>
          <w:sz w:val="20"/>
          <w:szCs w:val="20"/>
          <w:color w:val="383838"/>
          <w:spacing w:val="13"/>
          <w:w w:val="64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64"/>
        </w:rPr>
        <w:t>YIS;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64"/>
        </w:rPr>
        <w:t>  </w:t>
      </w:r>
      <w:r>
        <w:rPr>
          <w:rFonts w:ascii="Arial" w:hAnsi="Arial" w:cs="Arial" w:eastAsia="Arial"/>
          <w:sz w:val="20"/>
          <w:szCs w:val="20"/>
          <w:color w:val="383838"/>
          <w:spacing w:val="26"/>
          <w:w w:val="6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87"/>
        </w:rPr>
        <w:t>17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6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62" w:lineRule="exact"/>
        <w:ind w:left="398" w:right="-20"/>
        <w:jc w:val="left"/>
        <w:rPr>
          <w:rFonts w:ascii="Arial" w:hAnsi="Arial" w:cs="Arial" w:eastAsia="Arial"/>
          <w:sz w:val="35"/>
          <w:szCs w:val="35"/>
        </w:rPr>
      </w:pPr>
      <w:rPr/>
      <w:r>
        <w:rPr/>
        <w:pict>
          <v:group style="position:absolute;margin-left:485.972504pt;margin-top:10.799308pt;width:.1pt;height:9.549805pt;mso-position-horizontal-relative:page;mso-position-vertical-relative:paragraph;z-index:-15666" coordorigin="9719,216" coordsize="2,191">
            <v:shape style="position:absolute;left:9719;top:216;width:2;height:191" coordorigin="9719,216" coordsize="0,191" path="m9719,407l9719,216e" filled="f" stroked="t" strokeweight="1.8955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1.134338pt;margin-top:3.189692pt;width:14.436249pt;height:18.5pt;mso-position-horizontal-relative:page;mso-position-vertical-relative:paragraph;z-index:-15654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5"/>
                    <w:jc w:val="left"/>
                    <w:rPr>
                      <w:rFonts w:ascii="Times New Roman" w:hAnsi="Times New Roman" w:cs="Times New Roman" w:eastAsia="Times New Roman"/>
                      <w:sz w:val="30"/>
                      <w:szCs w:val="3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9A9A99"/>
                      <w:spacing w:val="-3"/>
                      <w:w w:val="5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9A9A99"/>
                      <w:spacing w:val="0"/>
                      <w:w w:val="52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9A9A99"/>
                      <w:spacing w:val="0"/>
                      <w:w w:val="5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9A9A99"/>
                      <w:spacing w:val="26"/>
                      <w:w w:val="5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7E7E80"/>
                      <w:spacing w:val="-113"/>
                      <w:w w:val="155"/>
                      <w:i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5"/>
          <w:szCs w:val="35"/>
          <w:color w:val="9A9A99"/>
          <w:spacing w:val="0"/>
          <w:w w:val="63"/>
          <w:i/>
          <w:position w:val="-14"/>
        </w:rPr>
        <w:t>;:.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20"/>
          <w:cols w:num="3" w:equalWidth="0">
            <w:col w:w="662" w:space="1577"/>
            <w:col w:w="3973" w:space="2147"/>
            <w:col w:w="2981"/>
          </w:cols>
        </w:sectPr>
      </w:pPr>
      <w:rPr/>
    </w:p>
    <w:p>
      <w:pPr>
        <w:spacing w:before="0" w:after="0" w:line="299" w:lineRule="exact"/>
        <w:ind w:right="-20"/>
        <w:jc w:val="right"/>
        <w:rPr>
          <w:rFonts w:ascii="Arial" w:hAnsi="Arial" w:cs="Arial" w:eastAsia="Arial"/>
          <w:sz w:val="61"/>
          <w:szCs w:val="61"/>
        </w:rPr>
      </w:pPr>
      <w:rPr/>
      <w:r>
        <w:rPr>
          <w:rFonts w:ascii="Arial" w:hAnsi="Arial" w:cs="Arial" w:eastAsia="Arial"/>
          <w:sz w:val="61"/>
          <w:szCs w:val="61"/>
          <w:color w:val="606060"/>
          <w:spacing w:val="-89"/>
          <w:w w:val="85"/>
          <w:position w:val="-32"/>
        </w:rPr>
        <w:t>/</w:t>
      </w:r>
      <w:r>
        <w:rPr>
          <w:rFonts w:ascii="Arial" w:hAnsi="Arial" w:cs="Arial" w:eastAsia="Arial"/>
          <w:sz w:val="61"/>
          <w:szCs w:val="61"/>
          <w:color w:val="626685"/>
          <w:spacing w:val="0"/>
          <w:w w:val="48"/>
          <w:position w:val="-32"/>
        </w:rPr>
        <w:t>.r;</w:t>
      </w:r>
      <w:r>
        <w:rPr>
          <w:rFonts w:ascii="Arial" w:hAnsi="Arial" w:cs="Arial" w:eastAsia="Arial"/>
          <w:sz w:val="61"/>
          <w:szCs w:val="61"/>
          <w:color w:val="000000"/>
          <w:spacing w:val="0"/>
          <w:w w:val="100"/>
          <w:position w:val="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41" w:lineRule="exact"/>
        <w:ind w:right="-88"/>
        <w:jc w:val="left"/>
        <w:rPr>
          <w:rFonts w:ascii="Times New Roman" w:hAnsi="Times New Roman" w:cs="Times New Roman" w:eastAsia="Times New Roman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9A9A99"/>
          <w:w w:val="89"/>
          <w:position w:val="-27"/>
        </w:rPr>
        <w:t>MU</w:t>
      </w:r>
      <w:r>
        <w:rPr>
          <w:rFonts w:ascii="Times New Roman" w:hAnsi="Times New Roman" w:cs="Times New Roman" w:eastAsia="Times New Roman"/>
          <w:sz w:val="32"/>
          <w:szCs w:val="32"/>
          <w:color w:val="4D4D4D"/>
          <w:spacing w:val="-3"/>
          <w:w w:val="18"/>
          <w:position w:val="-27"/>
        </w:rPr>
        <w:t>-</w:t>
      </w:r>
      <w:r>
        <w:rPr>
          <w:rFonts w:ascii="Times New Roman" w:hAnsi="Times New Roman" w:cs="Times New Roman" w:eastAsia="Times New Roman"/>
          <w:sz w:val="32"/>
          <w:szCs w:val="32"/>
          <w:color w:val="7E7E80"/>
          <w:spacing w:val="-16"/>
          <w:w w:val="49"/>
          <w:position w:val="-27"/>
        </w:rPr>
        <w:t>J</w:t>
      </w:r>
      <w:r>
        <w:rPr>
          <w:rFonts w:ascii="Times New Roman" w:hAnsi="Times New Roman" w:cs="Times New Roman" w:eastAsia="Times New Roman"/>
          <w:sz w:val="32"/>
          <w:szCs w:val="32"/>
          <w:color w:val="626685"/>
          <w:spacing w:val="0"/>
          <w:w w:val="69"/>
          <w:position w:val="-27"/>
        </w:rPr>
        <w:t>:lJ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57" w:after="0" w:line="242" w:lineRule="exact"/>
        <w:ind w:right="-8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2B3172"/>
          <w:spacing w:val="-10"/>
          <w:w w:val="46"/>
          <w:i/>
          <w:position w:val="-6"/>
        </w:rPr>
        <w:t>r</w:t>
      </w:r>
      <w:r>
        <w:rPr>
          <w:rFonts w:ascii="Times New Roman" w:hAnsi="Times New Roman" w:cs="Times New Roman" w:eastAsia="Times New Roman"/>
          <w:sz w:val="27"/>
          <w:szCs w:val="27"/>
          <w:color w:val="414191"/>
          <w:spacing w:val="2"/>
          <w:w w:val="117"/>
          <w:i/>
          <w:position w:val="-6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081126"/>
          <w:spacing w:val="0"/>
          <w:w w:val="71"/>
          <w:i/>
          <w:position w:val="-6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081126"/>
          <w:spacing w:val="-36"/>
          <w:w w:val="100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B3172"/>
          <w:spacing w:val="0"/>
          <w:w w:val="158"/>
          <w:i/>
          <w:position w:val="-6"/>
        </w:rPr>
        <w:t>'ni.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35" w:lineRule="exact"/>
        <w:ind w:right="-6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606060"/>
          <w:spacing w:val="7"/>
          <w:w w:val="122"/>
          <w:b/>
          <w:bCs/>
          <w:position w:val="-9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7E7E80"/>
          <w:spacing w:val="0"/>
          <w:w w:val="122"/>
          <w:b/>
          <w:bCs/>
          <w:position w:val="-9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7E7E80"/>
          <w:spacing w:val="29"/>
          <w:w w:val="122"/>
          <w:b/>
          <w:bCs/>
          <w:position w:val="-9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E7E80"/>
          <w:spacing w:val="0"/>
          <w:w w:val="57"/>
          <w:b/>
          <w:bCs/>
          <w:position w:val="-9"/>
        </w:rPr>
        <w:t>.;ot,</w:t>
      </w:r>
      <w:r>
        <w:rPr>
          <w:rFonts w:ascii="Times New Roman" w:hAnsi="Times New Roman" w:cs="Times New Roman" w:eastAsia="Times New Roman"/>
          <w:sz w:val="13"/>
          <w:szCs w:val="13"/>
          <w:color w:val="7E7E80"/>
          <w:spacing w:val="0"/>
          <w:w w:val="57"/>
          <w:b/>
          <w:bCs/>
          <w:position w:val="-9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E7E80"/>
          <w:spacing w:val="15"/>
          <w:w w:val="57"/>
          <w:b/>
          <w:bCs/>
          <w:position w:val="-9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A9A99"/>
          <w:spacing w:val="0"/>
          <w:w w:val="148"/>
          <w:b/>
          <w:bCs/>
          <w:position w:val="-9"/>
        </w:rPr>
        <w:t>.;ı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299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7E7E80"/>
          <w:spacing w:val="0"/>
          <w:w w:val="157"/>
          <w:position w:val="-6"/>
        </w:rPr>
        <w:t>'</w:t>
      </w:r>
      <w:r>
        <w:rPr>
          <w:rFonts w:ascii="Arial" w:hAnsi="Arial" w:cs="Arial" w:eastAsia="Arial"/>
          <w:sz w:val="24"/>
          <w:szCs w:val="24"/>
          <w:color w:val="7E7E80"/>
          <w:spacing w:val="46"/>
          <w:w w:val="157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7E80"/>
          <w:spacing w:val="-76"/>
          <w:w w:val="50"/>
          <w:b/>
          <w:bCs/>
          <w:i/>
          <w:position w:val="-15"/>
        </w:rPr>
        <w:t>"</w:t>
      </w:r>
      <w:r>
        <w:rPr>
          <w:rFonts w:ascii="Arial" w:hAnsi="Arial" w:cs="Arial" w:eastAsia="Arial"/>
          <w:sz w:val="14"/>
          <w:szCs w:val="14"/>
          <w:color w:val="C1C1C1"/>
          <w:spacing w:val="-3"/>
          <w:w w:val="134"/>
          <w:position w:val="-6"/>
        </w:rPr>
        <w:t>'</w:t>
      </w:r>
      <w:r>
        <w:rPr>
          <w:rFonts w:ascii="Arial" w:hAnsi="Arial" w:cs="Arial" w:eastAsia="Arial"/>
          <w:sz w:val="14"/>
          <w:szCs w:val="14"/>
          <w:color w:val="9A9A99"/>
          <w:spacing w:val="-36"/>
          <w:w w:val="82"/>
          <w:position w:val="-6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7E7E80"/>
          <w:spacing w:val="-25"/>
          <w:w w:val="50"/>
          <w:b/>
          <w:bCs/>
          <w:i/>
          <w:position w:val="-15"/>
        </w:rPr>
        <w:t>1</w:t>
      </w:r>
      <w:r>
        <w:rPr>
          <w:rFonts w:ascii="Arial" w:hAnsi="Arial" w:cs="Arial" w:eastAsia="Arial"/>
          <w:sz w:val="14"/>
          <w:szCs w:val="14"/>
          <w:color w:val="9A9A99"/>
          <w:spacing w:val="-18"/>
          <w:w w:val="82"/>
          <w:position w:val="-6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7E7E80"/>
          <w:spacing w:val="-48"/>
          <w:w w:val="50"/>
          <w:b/>
          <w:bCs/>
          <w:i/>
          <w:position w:val="-15"/>
        </w:rPr>
        <w:t>0</w:t>
      </w:r>
      <w:r>
        <w:rPr>
          <w:rFonts w:ascii="Arial" w:hAnsi="Arial" w:cs="Arial" w:eastAsia="Arial"/>
          <w:sz w:val="14"/>
          <w:szCs w:val="14"/>
          <w:color w:val="9A9A99"/>
          <w:spacing w:val="0"/>
          <w:w w:val="82"/>
          <w:position w:val="-6"/>
        </w:rPr>
        <w:t>'</w:t>
      </w:r>
      <w:r>
        <w:rPr>
          <w:rFonts w:ascii="Arial" w:hAnsi="Arial" w:cs="Arial" w:eastAsia="Arial"/>
          <w:sz w:val="14"/>
          <w:szCs w:val="14"/>
          <w:color w:val="9A9A99"/>
          <w:spacing w:val="0"/>
          <w:w w:val="100"/>
          <w:position w:val="-6"/>
        </w:rPr>
        <w:t>   </w:t>
      </w:r>
      <w:r>
        <w:rPr>
          <w:rFonts w:ascii="Arial" w:hAnsi="Arial" w:cs="Arial" w:eastAsia="Arial"/>
          <w:sz w:val="14"/>
          <w:szCs w:val="14"/>
          <w:color w:val="9A9A99"/>
          <w:spacing w:val="9"/>
          <w:w w:val="100"/>
          <w:position w:val="-6"/>
        </w:rPr>
        <w:t> </w:t>
      </w:r>
      <w:r>
        <w:rPr>
          <w:rFonts w:ascii="Arial" w:hAnsi="Arial" w:cs="Arial" w:eastAsia="Arial"/>
          <w:sz w:val="37"/>
          <w:szCs w:val="37"/>
          <w:color w:val="7E7E80"/>
          <w:spacing w:val="0"/>
          <w:w w:val="67"/>
          <w:position w:val="-6"/>
        </w:rPr>
        <w:t>"'</w:t>
      </w:r>
      <w:r>
        <w:rPr>
          <w:rFonts w:ascii="Arial" w:hAnsi="Arial" w:cs="Arial" w:eastAsia="Arial"/>
          <w:sz w:val="37"/>
          <w:szCs w:val="37"/>
          <w:color w:val="7E7E80"/>
          <w:spacing w:val="1"/>
          <w:w w:val="67"/>
          <w:position w:val="-6"/>
        </w:rPr>
        <w:t> </w:t>
      </w:r>
      <w:r>
        <w:rPr>
          <w:rFonts w:ascii="Arial" w:hAnsi="Arial" w:cs="Arial" w:eastAsia="Arial"/>
          <w:sz w:val="37"/>
          <w:szCs w:val="37"/>
          <w:color w:val="7E7E80"/>
          <w:spacing w:val="-59"/>
          <w:w w:val="67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E7E80"/>
          <w:spacing w:val="0"/>
          <w:w w:val="92"/>
          <w:position w:val="-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20"/>
          <w:cols w:num="5" w:equalWidth="0">
            <w:col w:w="2757" w:space="519"/>
            <w:col w:w="732" w:space="1024"/>
            <w:col w:w="564" w:space="2948"/>
            <w:col w:w="516" w:space="156"/>
            <w:col w:w="2124"/>
          </w:cols>
        </w:sectPr>
      </w:pPr>
      <w:rPr/>
    </w:p>
    <w:p>
      <w:pPr>
        <w:spacing w:before="23" w:after="0" w:line="243" w:lineRule="exact"/>
        <w:ind w:left="2759" w:right="1399"/>
        <w:jc w:val="center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7E7E80"/>
          <w:spacing w:val="0"/>
          <w:w w:val="149"/>
          <w:position w:val="-4"/>
        </w:rPr>
        <w:t>t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2419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ltfa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A9A99"/>
          <w:spacing w:val="0"/>
          <w:w w:val="58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9A9A99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7"/>
          <w:position w:val="1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7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83838"/>
          <w:spacing w:val="6"/>
          <w:w w:val="220"/>
          <w:position w:val="1"/>
        </w:rPr>
        <w:t>[</w:t>
      </w:r>
      <w:r>
        <w:rPr>
          <w:rFonts w:ascii="Times New Roman" w:hAnsi="Times New Roman" w:cs="Times New Roman" w:eastAsia="Times New Roman"/>
          <w:sz w:val="15"/>
          <w:szCs w:val="15"/>
          <w:color w:val="606060"/>
          <w:spacing w:val="0"/>
          <w:w w:val="102"/>
          <w:position w:val="1"/>
        </w:rPr>
        <w:t>iG</w:t>
      </w:r>
      <w:r>
        <w:rPr>
          <w:rFonts w:ascii="Times New Roman" w:hAnsi="Times New Roman" w:cs="Times New Roman" w:eastAsia="Times New Roman"/>
          <w:sz w:val="15"/>
          <w:szCs w:val="15"/>
          <w:color w:val="606060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606060"/>
          <w:spacing w:val="11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64"/>
          <w:position w:val="1"/>
        </w:rPr>
        <w:t>::ıe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2376" w:right="-71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1.Post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383838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Grupla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383838"/>
          <w:spacing w:val="5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606060"/>
          <w:spacing w:val="0"/>
          <w:w w:val="35"/>
        </w:rPr>
        <w:t>.</w:t>
      </w:r>
      <w:r>
        <w:rPr>
          <w:rFonts w:ascii="Arial" w:hAnsi="Arial" w:cs="Arial" w:eastAsia="Arial"/>
          <w:sz w:val="19"/>
          <w:szCs w:val="19"/>
          <w:color w:val="606060"/>
          <w:spacing w:val="0"/>
          <w:w w:val="36"/>
        </w:rPr>
        <w:t>-</w:t>
      </w:r>
      <w:r>
        <w:rPr>
          <w:rFonts w:ascii="Arial" w:hAnsi="Arial" w:cs="Arial" w:eastAsia="Arial"/>
          <w:sz w:val="19"/>
          <w:szCs w:val="19"/>
          <w:color w:val="606060"/>
          <w:spacing w:val="-3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7E7E80"/>
          <w:spacing w:val="0"/>
          <w:w w:val="150"/>
        </w:rPr>
        <w:t>\</w:t>
      </w:r>
      <w:r>
        <w:rPr>
          <w:rFonts w:ascii="Arial" w:hAnsi="Arial" w:cs="Arial" w:eastAsia="Arial"/>
          <w:sz w:val="19"/>
          <w:szCs w:val="19"/>
          <w:color w:val="7E7E80"/>
          <w:spacing w:val="-14"/>
          <w:w w:val="150"/>
        </w:rPr>
        <w:t> </w:t>
      </w:r>
      <w:r>
        <w:rPr>
          <w:rFonts w:ascii="Arial" w:hAnsi="Arial" w:cs="Arial" w:eastAsia="Arial"/>
          <w:sz w:val="17"/>
          <w:szCs w:val="17"/>
          <w:color w:val="606060"/>
          <w:spacing w:val="0"/>
          <w:w w:val="150"/>
        </w:rPr>
        <w:t>ı</w:t>
      </w:r>
      <w:r>
        <w:rPr>
          <w:rFonts w:ascii="Arial" w:hAnsi="Arial" w:cs="Arial" w:eastAsia="Arial"/>
          <w:sz w:val="17"/>
          <w:szCs w:val="17"/>
          <w:color w:val="606060"/>
          <w:spacing w:val="-4"/>
          <w:w w:val="15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68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68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-3"/>
          <w:w w:val="68"/>
        </w:rPr>
        <w:t> 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13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68" w:lineRule="exact"/>
        <w:ind w:right="-20"/>
        <w:jc w:val="left"/>
        <w:tabs>
          <w:tab w:pos="3600" w:val="left"/>
          <w:tab w:pos="4800" w:val="left"/>
        </w:tabs>
        <w:rPr>
          <w:rFonts w:ascii="Times New Roman" w:hAnsi="Times New Roman" w:cs="Times New Roman" w:eastAsia="Times New Roman"/>
          <w:sz w:val="38"/>
          <w:szCs w:val="3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2"/>
          <w:position w:val="-4"/>
        </w:rPr>
        <w:t>Op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82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"/>
        </w:rPr>
        <w:t>ÖZDEMİR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7"/>
          <w:szCs w:val="27"/>
          <w:color w:val="606060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606060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06060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D4D4D"/>
          <w:spacing w:val="0"/>
          <w:w w:val="100"/>
          <w:b/>
          <w:bCs/>
          <w:position w:val="-1"/>
        </w:rPr>
        <w:t>u</w:t>
      </w:r>
      <w:r>
        <w:rPr>
          <w:rFonts w:ascii="Times New Roman" w:hAnsi="Times New Roman" w:cs="Times New Roman" w:eastAsia="Times New Roman"/>
          <w:sz w:val="27"/>
          <w:szCs w:val="27"/>
          <w:color w:val="4D4D4D"/>
          <w:spacing w:val="55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06060"/>
          <w:spacing w:val="0"/>
          <w:w w:val="119"/>
          <w:b/>
          <w:bCs/>
          <w:position w:val="-1"/>
        </w:rPr>
        <w:t>ent</w:t>
      </w:r>
      <w:r>
        <w:rPr>
          <w:rFonts w:ascii="Times New Roman" w:hAnsi="Times New Roman" w:cs="Times New Roman" w:eastAsia="Times New Roman"/>
          <w:sz w:val="27"/>
          <w:szCs w:val="27"/>
          <w:color w:val="606060"/>
          <w:spacing w:val="-59"/>
          <w:w w:val="119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06060"/>
          <w:spacing w:val="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606060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38"/>
          <w:szCs w:val="38"/>
          <w:color w:val="606060"/>
          <w:spacing w:val="0"/>
          <w:w w:val="119"/>
          <w:position w:val="-1"/>
        </w:rPr>
        <w:t>os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232" w:right="-20"/>
        <w:jc w:val="left"/>
        <w:tabs>
          <w:tab w:pos="3340" w:val="left"/>
          <w:tab w:pos="5100" w:val="left"/>
        </w:tabs>
        <w:rPr>
          <w:rFonts w:ascii="Arial" w:hAnsi="Arial" w:cs="Arial" w:eastAsia="Arial"/>
          <w:sz w:val="31"/>
          <w:szCs w:val="31"/>
        </w:rPr>
      </w:pPr>
      <w:rPr/>
      <w:r>
        <w:rPr/>
        <w:pict>
          <v:group style="position:absolute;margin-left:519.838928pt;margin-top:-4.463720pt;width:7.427755pt;height:21.145997pt;mso-position-horizontal-relative:page;mso-position-vertical-relative:paragraph;z-index:-15665" coordorigin="10397,-89" coordsize="149,423">
            <v:shape style="position:absolute;left:10397;top:-89;width:149;height:423" coordorigin="10397,-89" coordsize="149,423" path="m10397,-89l10545,-89,10545,334,10397,334,10397,-89e" filled="t" fillcolor="#EDED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Çvş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</w:r>
      <w:r>
        <w:rPr>
          <w:rFonts w:ascii="Arial" w:hAnsi="Arial" w:cs="Arial" w:eastAsia="Arial"/>
          <w:sz w:val="31"/>
          <w:szCs w:val="31"/>
          <w:color w:val="7E7E80"/>
          <w:spacing w:val="-172"/>
          <w:w w:val="181"/>
          <w:position w:val="-3"/>
        </w:rPr>
        <w:t>(</w:t>
      </w:r>
      <w:r>
        <w:rPr>
          <w:rFonts w:ascii="Arial" w:hAnsi="Arial" w:cs="Arial" w:eastAsia="Arial"/>
          <w:sz w:val="31"/>
          <w:szCs w:val="31"/>
          <w:color w:val="4D4D4D"/>
          <w:spacing w:val="0"/>
          <w:w w:val="68"/>
          <w:position w:val="-3"/>
        </w:rPr>
        <w:t>lıL•i</w:t>
      </w:r>
      <w:r>
        <w:rPr>
          <w:rFonts w:ascii="Arial" w:hAnsi="Arial" w:cs="Arial" w:eastAsia="Arial"/>
          <w:sz w:val="31"/>
          <w:szCs w:val="31"/>
          <w:color w:val="4D4D4D"/>
          <w:spacing w:val="-36"/>
          <w:w w:val="69"/>
          <w:position w:val="-3"/>
        </w:rPr>
        <w:t>i</w:t>
      </w:r>
      <w:r>
        <w:rPr>
          <w:rFonts w:ascii="Arial" w:hAnsi="Arial" w:cs="Arial" w:eastAsia="Arial"/>
          <w:sz w:val="31"/>
          <w:szCs w:val="31"/>
          <w:color w:val="7E7E80"/>
          <w:spacing w:val="-9"/>
          <w:w w:val="212"/>
          <w:position w:val="-3"/>
        </w:rPr>
        <w:t>'</w:t>
      </w:r>
      <w:r>
        <w:rPr>
          <w:rFonts w:ascii="Times New Roman" w:hAnsi="Times New Roman" w:cs="Times New Roman" w:eastAsia="Times New Roman"/>
          <w:sz w:val="28"/>
          <w:szCs w:val="28"/>
          <w:color w:val="606060"/>
          <w:spacing w:val="0"/>
          <w:w w:val="68"/>
          <w:position w:val="-3"/>
        </w:rPr>
        <w:t>fa'iıg</w:t>
      </w:r>
      <w:r>
        <w:rPr>
          <w:rFonts w:ascii="Times New Roman" w:hAnsi="Times New Roman" w:cs="Times New Roman" w:eastAsia="Times New Roman"/>
          <w:sz w:val="28"/>
          <w:szCs w:val="28"/>
          <w:color w:val="606060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606060"/>
          <w:spacing w:val="0"/>
          <w:w w:val="100"/>
          <w:position w:val="-3"/>
        </w:rPr>
      </w:r>
      <w:r>
        <w:rPr>
          <w:rFonts w:ascii="Arial" w:hAnsi="Arial" w:cs="Arial" w:eastAsia="Arial"/>
          <w:sz w:val="31"/>
          <w:szCs w:val="31"/>
          <w:color w:val="4D4D4D"/>
          <w:spacing w:val="0"/>
          <w:w w:val="90"/>
          <w:position w:val="-3"/>
        </w:rPr>
        <w:t>&amp;</w:t>
      </w:r>
      <w:r>
        <w:rPr>
          <w:rFonts w:ascii="Arial" w:hAnsi="Arial" w:cs="Arial" w:eastAsia="Arial"/>
          <w:sz w:val="31"/>
          <w:szCs w:val="31"/>
          <w:color w:val="4D4D4D"/>
          <w:spacing w:val="-19"/>
          <w:w w:val="90"/>
          <w:position w:val="-3"/>
        </w:rPr>
        <w:t>ı</w:t>
      </w:r>
      <w:r>
        <w:rPr>
          <w:rFonts w:ascii="Arial" w:hAnsi="Arial" w:cs="Arial" w:eastAsia="Arial"/>
          <w:sz w:val="31"/>
          <w:szCs w:val="31"/>
          <w:color w:val="ACAEAE"/>
          <w:spacing w:val="0"/>
          <w:w w:val="172"/>
          <w:position w:val="-3"/>
        </w:rPr>
        <w:t>,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51" w:lineRule="exact"/>
        <w:ind w:left="3645" w:right="-20"/>
        <w:jc w:val="left"/>
        <w:tabs>
          <w:tab w:pos="516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470.311981pt;margin-top:4.431818pt;width:14.71303pt;height:18.501455pt;mso-position-horizontal-relative:page;mso-position-vertical-relative:paragraph;z-index:-15664" coordorigin="9406,89" coordsize="294,370">
            <v:group style="position:absolute;left:9440;top:123;width:2;height:302" coordorigin="9440,123" coordsize="2,302">
              <v:shape style="position:absolute;left:9440;top:123;width:2;height:302" coordorigin="9440,123" coordsize="0,302" path="m9440,424l9440,123e" filled="f" stroked="t" strokeweight="3.41709pt" strokecolor="#EDEDED">
                <v:path arrowok="t"/>
              </v:shape>
            </v:group>
            <v:group style="position:absolute;left:9531;top:356;width:136;height:2" coordorigin="9531,356" coordsize="136,2">
              <v:shape style="position:absolute;left:9531;top:356;width:136;height:2" coordorigin="9531,356" coordsize="136,0" path="m9531,356l9666,356e" filled="f" stroked="t" strokeweight="3.405664pt" strokecolor="#EDEDED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64"/>
          <w:position w:val="1"/>
        </w:rPr>
        <w:t>O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64"/>
          <w:position w:val="1"/>
        </w:rPr>
        <w:t>(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64"/>
          <w:position w:val="1"/>
        </w:rPr>
        <w:t>f;</w:t>
      </w:r>
      <w:r>
        <w:rPr>
          <w:rFonts w:ascii="Arial" w:hAnsi="Arial" w:cs="Arial" w:eastAsia="Arial"/>
          <w:sz w:val="20"/>
          <w:szCs w:val="20"/>
          <w:color w:val="383838"/>
          <w:spacing w:val="28"/>
          <w:w w:val="64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4D4D4D"/>
          <w:spacing w:val="0"/>
          <w:w w:val="68"/>
          <w:position w:val="1"/>
        </w:rPr>
        <w:t>681</w:t>
      </w:r>
      <w:r>
        <w:rPr>
          <w:rFonts w:ascii="Arial" w:hAnsi="Arial" w:cs="Arial" w:eastAsia="Arial"/>
          <w:sz w:val="20"/>
          <w:szCs w:val="20"/>
          <w:color w:val="9A9A99"/>
          <w:spacing w:val="-32"/>
          <w:w w:val="116"/>
          <w:i/>
          <w:position w:val="1"/>
        </w:rPr>
        <w:t>.</w:t>
      </w:r>
      <w:r>
        <w:rPr>
          <w:rFonts w:ascii="Arial" w:hAnsi="Arial" w:cs="Arial" w:eastAsia="Arial"/>
          <w:sz w:val="20"/>
          <w:szCs w:val="20"/>
          <w:color w:val="4D4D4D"/>
          <w:spacing w:val="0"/>
          <w:w w:val="84"/>
          <w:i/>
          <w:position w:val="1"/>
        </w:rPr>
        <w:t>y</w:t>
      </w:r>
      <w:r>
        <w:rPr>
          <w:rFonts w:ascii="Arial" w:hAnsi="Arial" w:cs="Arial" w:eastAsia="Arial"/>
          <w:sz w:val="20"/>
          <w:szCs w:val="20"/>
          <w:color w:val="4D4D4D"/>
          <w:spacing w:val="-9"/>
          <w:w w:val="100"/>
          <w:i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4D4D4D"/>
          <w:spacing w:val="0"/>
          <w:w w:val="100"/>
          <w:i/>
          <w:position w:val="1"/>
        </w:rPr>
        <w:t>1</w:t>
      </w:r>
      <w:r>
        <w:rPr>
          <w:rFonts w:ascii="Arial" w:hAnsi="Arial" w:cs="Arial" w:eastAsia="Arial"/>
          <w:sz w:val="20"/>
          <w:szCs w:val="20"/>
          <w:color w:val="4D4D4D"/>
          <w:spacing w:val="14"/>
          <w:w w:val="100"/>
          <w:i/>
          <w:position w:val="1"/>
        </w:rPr>
        <w:t>l</w:t>
      </w:r>
      <w:r>
        <w:rPr>
          <w:rFonts w:ascii="Arial" w:hAnsi="Arial" w:cs="Arial" w:eastAsia="Arial"/>
          <w:sz w:val="20"/>
          <w:szCs w:val="20"/>
          <w:color w:val="9A9A99"/>
          <w:spacing w:val="0"/>
          <w:w w:val="100"/>
          <w:i/>
          <w:position w:val="1"/>
        </w:rPr>
        <w:t>i</w:t>
      </w:r>
      <w:r>
        <w:rPr>
          <w:rFonts w:ascii="Arial" w:hAnsi="Arial" w:cs="Arial" w:eastAsia="Arial"/>
          <w:sz w:val="20"/>
          <w:szCs w:val="20"/>
          <w:color w:val="9A9A99"/>
          <w:spacing w:val="0"/>
          <w:w w:val="100"/>
          <w:i/>
          <w:position w:val="1"/>
        </w:rPr>
        <w:tab/>
      </w:r>
      <w:r>
        <w:rPr>
          <w:rFonts w:ascii="Arial" w:hAnsi="Arial" w:cs="Arial" w:eastAsia="Arial"/>
          <w:sz w:val="20"/>
          <w:szCs w:val="20"/>
          <w:color w:val="9A9A99"/>
          <w:spacing w:val="0"/>
          <w:w w:val="100"/>
          <w:i/>
          <w:position w:val="1"/>
        </w:rPr>
      </w:r>
      <w:r>
        <w:rPr>
          <w:rFonts w:ascii="Arial" w:hAnsi="Arial" w:cs="Arial" w:eastAsia="Arial"/>
          <w:sz w:val="20"/>
          <w:szCs w:val="20"/>
          <w:color w:val="606060"/>
          <w:spacing w:val="0"/>
          <w:w w:val="78"/>
          <w:position w:val="1"/>
        </w:rPr>
        <w:t>-</w:t>
      </w:r>
      <w:r>
        <w:rPr>
          <w:rFonts w:ascii="Arial" w:hAnsi="Arial" w:cs="Arial" w:eastAsia="Arial"/>
          <w:sz w:val="20"/>
          <w:szCs w:val="20"/>
          <w:color w:val="606060"/>
          <w:spacing w:val="0"/>
          <w:w w:val="78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606060"/>
          <w:spacing w:val="12"/>
          <w:w w:val="78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9A9A99"/>
          <w:spacing w:val="0"/>
          <w:w w:val="78"/>
          <w:position w:val="1"/>
        </w:rPr>
        <w:t>-</w:t>
      </w:r>
      <w:r>
        <w:rPr>
          <w:rFonts w:ascii="Arial" w:hAnsi="Arial" w:cs="Arial" w:eastAsia="Arial"/>
          <w:sz w:val="16"/>
          <w:szCs w:val="16"/>
          <w:color w:val="9A9A99"/>
          <w:spacing w:val="0"/>
          <w:w w:val="77"/>
          <w:position w:val="1"/>
        </w:rPr>
        <w:t>.</w:t>
      </w:r>
      <w:r>
        <w:rPr>
          <w:rFonts w:ascii="Arial" w:hAnsi="Arial" w:cs="Arial" w:eastAsia="Arial"/>
          <w:sz w:val="16"/>
          <w:szCs w:val="16"/>
          <w:color w:val="9A9A99"/>
          <w:spacing w:val="-25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606060"/>
          <w:spacing w:val="0"/>
          <w:w w:val="152"/>
          <w:position w:val="1"/>
        </w:rPr>
        <w:t>li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03" w:lineRule="exact"/>
        <w:ind w:left="3687" w:right="-20"/>
        <w:jc w:val="left"/>
        <w:tabs>
          <w:tab w:pos="5340" w:val="left"/>
        </w:tabs>
        <w:rPr>
          <w:rFonts w:ascii="Times New Roman" w:hAnsi="Times New Roman" w:cs="Times New Roman" w:eastAsia="Times New Roman"/>
          <w:sz w:val="6"/>
          <w:szCs w:val="6"/>
        </w:rPr>
      </w:pPr>
      <w:rPr/>
      <w:r>
        <w:rPr/>
        <w:pict>
          <v:group style="position:absolute;margin-left:514.88269pt;margin-top:2.163657pt;width:11.46527pt;height:11.456581pt;mso-position-horizontal-relative:page;mso-position-vertical-relative:paragraph;z-index:-15663" coordorigin="10298,43" coordsize="229,229">
            <v:group style="position:absolute;left:10405;top:85;width:81;height:2" coordorigin="10405,85" coordsize="81,2">
              <v:shape style="position:absolute;left:10405;top:85;width:81;height:2" coordorigin="10405,85" coordsize="81,0" path="m10405,85l10486,85e" filled="f" stroked="t" strokeweight="4.138574pt" strokecolor="#EDEDED">
                <v:path arrowok="t"/>
              </v:shape>
            </v:group>
            <v:group style="position:absolute;left:10333;top:169;width:39;height:68" coordorigin="10333,169" coordsize="39,68">
              <v:shape style="position:absolute;left:10333;top:169;width:39;height:68" coordorigin="10333,169" coordsize="39,68" path="m10333,203l10372,203e" filled="f" stroked="t" strokeweight="3.510645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41.733093pt;margin-top:.501444pt;width:11.89061pt;height:22.476695pt;mso-position-horizontal-relative:page;mso-position-vertical-relative:paragraph;z-index:-15662" coordorigin="8835,10" coordsize="238,450">
            <v:group style="position:absolute;left:8851;top:27;width:2;height:253" coordorigin="8851,27" coordsize="2,253">
              <v:shape style="position:absolute;left:8851;top:27;width:2;height:253" coordorigin="8851,27" coordsize="0,253" path="m8851,279l8851,27e" filled="f" stroked="t" strokeweight="1.658095pt" strokecolor="#EDEDED">
                <v:path arrowok="t"/>
              </v:shape>
            </v:group>
            <v:group style="position:absolute;left:8917;top:118;width:156;height:341" coordorigin="8917,118" coordsize="156,341">
              <v:shape style="position:absolute;left:8917;top:118;width:156;height:341" coordorigin="8917,118" coordsize="156,341" path="m8917,118l9072,118,9072,460,8917,460,8917,118e" filled="t" fillcolor="#EDEDED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9"/>
          <w:szCs w:val="9"/>
          <w:color w:val="9A9A99"/>
          <w:spacing w:val="0"/>
          <w:w w:val="100"/>
          <w:b/>
          <w:bCs/>
          <w:i/>
          <w:position w:val="-2"/>
        </w:rPr>
        <w:t>I</w:t>
      </w:r>
      <w:r>
        <w:rPr>
          <w:rFonts w:ascii="Arial" w:hAnsi="Arial" w:cs="Arial" w:eastAsia="Arial"/>
          <w:sz w:val="9"/>
          <w:szCs w:val="9"/>
          <w:color w:val="9A9A99"/>
          <w:spacing w:val="2"/>
          <w:w w:val="100"/>
          <w:b/>
          <w:bCs/>
          <w:i/>
          <w:position w:val="-2"/>
        </w:rPr>
        <w:t>•</w:t>
      </w:r>
      <w:r>
        <w:rPr>
          <w:rFonts w:ascii="Arial" w:hAnsi="Arial" w:cs="Arial" w:eastAsia="Arial"/>
          <w:sz w:val="9"/>
          <w:szCs w:val="9"/>
          <w:color w:val="9A9A99"/>
          <w:spacing w:val="0"/>
          <w:w w:val="100"/>
          <w:b/>
          <w:bCs/>
          <w:i/>
          <w:position w:val="-2"/>
        </w:rPr>
        <w:t>J</w:t>
      </w:r>
      <w:r>
        <w:rPr>
          <w:rFonts w:ascii="Arial" w:hAnsi="Arial" w:cs="Arial" w:eastAsia="Arial"/>
          <w:sz w:val="9"/>
          <w:szCs w:val="9"/>
          <w:color w:val="9A9A99"/>
          <w:spacing w:val="0"/>
          <w:w w:val="100"/>
          <w:b/>
          <w:bCs/>
          <w:i/>
          <w:position w:val="-2"/>
        </w:rPr>
        <w:t>   </w:t>
      </w:r>
      <w:r>
        <w:rPr>
          <w:rFonts w:ascii="Arial" w:hAnsi="Arial" w:cs="Arial" w:eastAsia="Arial"/>
          <w:sz w:val="9"/>
          <w:szCs w:val="9"/>
          <w:color w:val="9A9A99"/>
          <w:spacing w:val="23"/>
          <w:w w:val="100"/>
          <w:b/>
          <w:bCs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A9A99"/>
          <w:spacing w:val="0"/>
          <w:w w:val="67"/>
          <w:b/>
          <w:bCs/>
          <w:position w:val="-2"/>
        </w:rPr>
        <w:t>ı</w:t>
      </w:r>
      <w:r>
        <w:rPr>
          <w:rFonts w:ascii="Times New Roman" w:hAnsi="Times New Roman" w:cs="Times New Roman" w:eastAsia="Times New Roman"/>
          <w:sz w:val="14"/>
          <w:szCs w:val="14"/>
          <w:color w:val="9A9A99"/>
          <w:spacing w:val="-16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606060"/>
          <w:spacing w:val="0"/>
          <w:w w:val="128"/>
          <w:b/>
          <w:bCs/>
          <w:position w:val="-2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606060"/>
          <w:spacing w:val="0"/>
          <w:w w:val="128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606060"/>
          <w:spacing w:val="18"/>
          <w:w w:val="128"/>
          <w:b/>
          <w:bCs/>
          <w:position w:val="-2"/>
        </w:rPr>
        <w:t> </w:t>
      </w:r>
      <w:r>
        <w:rPr>
          <w:rFonts w:ascii="Arial" w:hAnsi="Arial" w:cs="Arial" w:eastAsia="Arial"/>
          <w:sz w:val="13"/>
          <w:szCs w:val="13"/>
          <w:color w:val="7E7E80"/>
          <w:spacing w:val="0"/>
          <w:w w:val="72"/>
          <w:b/>
          <w:bCs/>
          <w:position w:val="-2"/>
        </w:rPr>
        <w:t>f</w:t>
      </w:r>
      <w:r>
        <w:rPr>
          <w:rFonts w:ascii="Arial" w:hAnsi="Arial" w:cs="Arial" w:eastAsia="Arial"/>
          <w:sz w:val="13"/>
          <w:szCs w:val="13"/>
          <w:color w:val="7E7E80"/>
          <w:spacing w:val="0"/>
          <w:w w:val="72"/>
          <w:b/>
          <w:bCs/>
          <w:position w:val="-2"/>
        </w:rPr>
        <w:t>    </w:t>
      </w:r>
      <w:r>
        <w:rPr>
          <w:rFonts w:ascii="Arial" w:hAnsi="Arial" w:cs="Arial" w:eastAsia="Arial"/>
          <w:sz w:val="13"/>
          <w:szCs w:val="13"/>
          <w:color w:val="7E7E80"/>
          <w:spacing w:val="23"/>
          <w:w w:val="72"/>
          <w:b/>
          <w:bCs/>
          <w:position w:val="-2"/>
        </w:rPr>
        <w:t> </w:t>
      </w:r>
      <w:r>
        <w:rPr>
          <w:rFonts w:ascii="Arial" w:hAnsi="Arial" w:cs="Arial" w:eastAsia="Arial"/>
          <w:sz w:val="13"/>
          <w:szCs w:val="13"/>
          <w:color w:val="7E7E80"/>
          <w:spacing w:val="0"/>
          <w:w w:val="103"/>
          <w:position w:val="-2"/>
        </w:rPr>
        <w:t>;</w:t>
      </w:r>
      <w:r>
        <w:rPr>
          <w:rFonts w:ascii="Arial" w:hAnsi="Arial" w:cs="Arial" w:eastAsia="Arial"/>
          <w:sz w:val="13"/>
          <w:szCs w:val="13"/>
          <w:color w:val="7E7E80"/>
          <w:spacing w:val="-5"/>
          <w:w w:val="103"/>
          <w:position w:val="-2"/>
        </w:rPr>
        <w:t>:</w:t>
      </w:r>
      <w:r>
        <w:rPr>
          <w:rFonts w:ascii="Arial" w:hAnsi="Arial" w:cs="Arial" w:eastAsia="Arial"/>
          <w:sz w:val="13"/>
          <w:szCs w:val="13"/>
          <w:color w:val="AEA3C6"/>
          <w:spacing w:val="-5"/>
          <w:w w:val="181"/>
          <w:position w:val="-2"/>
        </w:rPr>
        <w:t>.</w:t>
      </w:r>
      <w:r>
        <w:rPr>
          <w:rFonts w:ascii="Arial" w:hAnsi="Arial" w:cs="Arial" w:eastAsia="Arial"/>
          <w:sz w:val="13"/>
          <w:szCs w:val="13"/>
          <w:color w:val="7E7E80"/>
          <w:spacing w:val="0"/>
          <w:w w:val="376"/>
          <w:position w:val="-2"/>
        </w:rPr>
        <w:t>,</w:t>
      </w:r>
      <w:r>
        <w:rPr>
          <w:rFonts w:ascii="Arial" w:hAnsi="Arial" w:cs="Arial" w:eastAsia="Arial"/>
          <w:sz w:val="13"/>
          <w:szCs w:val="13"/>
          <w:color w:val="7E7E80"/>
          <w:spacing w:val="-2"/>
          <w:w w:val="100"/>
          <w:position w:val="-2"/>
        </w:rPr>
        <w:t> </w:t>
      </w:r>
      <w:r>
        <w:rPr>
          <w:rFonts w:ascii="Arial" w:hAnsi="Arial" w:cs="Arial" w:eastAsia="Arial"/>
          <w:sz w:val="12"/>
          <w:szCs w:val="12"/>
          <w:color w:val="9A9A99"/>
          <w:spacing w:val="0"/>
          <w:w w:val="100"/>
          <w:position w:val="-2"/>
        </w:rPr>
        <w:t>i,.</w:t>
        <w:tab/>
      </w:r>
      <w:r>
        <w:rPr>
          <w:rFonts w:ascii="Arial" w:hAnsi="Arial" w:cs="Arial" w:eastAsia="Arial"/>
          <w:sz w:val="12"/>
          <w:szCs w:val="12"/>
          <w:color w:val="9A9A99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6"/>
          <w:szCs w:val="6"/>
          <w:color w:val="C1C1C1"/>
          <w:spacing w:val="0"/>
          <w:w w:val="190"/>
          <w:position w:val="-2"/>
        </w:rPr>
        <w:t>,o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73" w:lineRule="exact"/>
        <w:ind w:left="3716" w:right="-20"/>
        <w:jc w:val="left"/>
        <w:tabs>
          <w:tab w:pos="4040" w:val="left"/>
          <w:tab w:pos="4340" w:val="left"/>
        </w:tabs>
        <w:rPr>
          <w:rFonts w:ascii="Arial" w:hAnsi="Arial" w:cs="Arial" w:eastAsia="Arial"/>
          <w:sz w:val="5"/>
          <w:szCs w:val="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7E7E80"/>
          <w:spacing w:val="0"/>
          <w:w w:val="74"/>
          <w:i/>
          <w:position w:val="-6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7E7E80"/>
          <w:spacing w:val="-18"/>
          <w:w w:val="74"/>
          <w:i/>
          <w:position w:val="-6"/>
        </w:rPr>
        <w:t>*</w:t>
      </w:r>
      <w:r>
        <w:rPr>
          <w:rFonts w:ascii="Times New Roman" w:hAnsi="Times New Roman" w:cs="Times New Roman" w:eastAsia="Times New Roman"/>
          <w:sz w:val="19"/>
          <w:szCs w:val="19"/>
          <w:color w:val="C1C1C1"/>
          <w:spacing w:val="0"/>
          <w:w w:val="74"/>
          <w:i/>
          <w:position w:val="-6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C1C1C1"/>
          <w:spacing w:val="-25"/>
          <w:w w:val="74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C1C1C1"/>
          <w:spacing w:val="0"/>
          <w:w w:val="100"/>
          <w:i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C1C1C1"/>
          <w:spacing w:val="0"/>
          <w:w w:val="100"/>
          <w:i/>
          <w:position w:val="-6"/>
        </w:rPr>
      </w:r>
      <w:r>
        <w:rPr>
          <w:rFonts w:ascii="Times New Roman" w:hAnsi="Times New Roman" w:cs="Times New Roman" w:eastAsia="Times New Roman"/>
          <w:sz w:val="17"/>
          <w:szCs w:val="17"/>
          <w:color w:val="9A9A99"/>
          <w:spacing w:val="0"/>
          <w:w w:val="74"/>
          <w:i/>
          <w:position w:val="-6"/>
        </w:rPr>
        <w:t>s·</w:t>
      </w:r>
      <w:r>
        <w:rPr>
          <w:rFonts w:ascii="Times New Roman" w:hAnsi="Times New Roman" w:cs="Times New Roman" w:eastAsia="Times New Roman"/>
          <w:sz w:val="17"/>
          <w:szCs w:val="17"/>
          <w:color w:val="9A9A99"/>
          <w:spacing w:val="0"/>
          <w:w w:val="100"/>
          <w:i/>
          <w:position w:val="-6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9A9A99"/>
          <w:spacing w:val="0"/>
          <w:w w:val="100"/>
          <w:i/>
          <w:position w:val="-6"/>
        </w:rPr>
      </w:r>
      <w:r>
        <w:rPr>
          <w:rFonts w:ascii="Times New Roman" w:hAnsi="Times New Roman" w:cs="Times New Roman" w:eastAsia="Times New Roman"/>
          <w:sz w:val="17"/>
          <w:szCs w:val="17"/>
          <w:color w:val="7E7E80"/>
          <w:spacing w:val="-29"/>
          <w:w w:val="112"/>
          <w:i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ACAEAE"/>
          <w:spacing w:val="0"/>
          <w:w w:val="51"/>
          <w:i/>
          <w:position w:val="-6"/>
        </w:rPr>
        <w:t>...</w:t>
      </w:r>
      <w:r>
        <w:rPr>
          <w:rFonts w:ascii="Times New Roman" w:hAnsi="Times New Roman" w:cs="Times New Roman" w:eastAsia="Times New Roman"/>
          <w:sz w:val="17"/>
          <w:szCs w:val="17"/>
          <w:color w:val="ACAEAE"/>
          <w:spacing w:val="11"/>
          <w:w w:val="100"/>
          <w:i/>
          <w:position w:val="-6"/>
        </w:rPr>
        <w:t> </w:t>
      </w:r>
      <w:r>
        <w:rPr>
          <w:rFonts w:ascii="Arial" w:hAnsi="Arial" w:cs="Arial" w:eastAsia="Arial"/>
          <w:sz w:val="5"/>
          <w:szCs w:val="5"/>
          <w:color w:val="ACAEAE"/>
          <w:spacing w:val="0"/>
          <w:w w:val="585"/>
          <w:i/>
          <w:position w:val="-6"/>
        </w:rPr>
        <w:t>f.</w:t>
      </w:r>
      <w:r>
        <w:rPr>
          <w:rFonts w:ascii="Arial" w:hAnsi="Arial" w:cs="Arial" w:eastAsia="Arial"/>
          <w:sz w:val="5"/>
          <w:szCs w:val="5"/>
          <w:color w:val="ACAEAE"/>
          <w:spacing w:val="0"/>
          <w:w w:val="585"/>
          <w:i/>
          <w:position w:val="-6"/>
        </w:rPr>
        <w:t> </w:t>
      </w:r>
      <w:r>
        <w:rPr>
          <w:rFonts w:ascii="Arial" w:hAnsi="Arial" w:cs="Arial" w:eastAsia="Arial"/>
          <w:sz w:val="5"/>
          <w:szCs w:val="5"/>
          <w:color w:val="ACAEAE"/>
          <w:spacing w:val="15"/>
          <w:w w:val="585"/>
          <w:i/>
          <w:position w:val="-6"/>
        </w:rPr>
        <w:t> </w:t>
      </w:r>
      <w:r>
        <w:rPr>
          <w:rFonts w:ascii="Arial" w:hAnsi="Arial" w:cs="Arial" w:eastAsia="Arial"/>
          <w:sz w:val="5"/>
          <w:szCs w:val="5"/>
          <w:color w:val="9A9A99"/>
          <w:spacing w:val="0"/>
          <w:w w:val="585"/>
          <w:position w:val="-6"/>
        </w:rPr>
        <w:t>,</w:t>
      </w:r>
      <w:r>
        <w:rPr>
          <w:rFonts w:ascii="Arial" w:hAnsi="Arial" w:cs="Arial" w:eastAsia="Arial"/>
          <w:sz w:val="5"/>
          <w:szCs w:val="5"/>
          <w:color w:val="9A9A99"/>
          <w:spacing w:val="-1"/>
          <w:w w:val="585"/>
          <w:position w:val="-6"/>
        </w:rPr>
        <w:t> </w:t>
      </w:r>
      <w:r>
        <w:rPr>
          <w:rFonts w:ascii="Arial" w:hAnsi="Arial" w:cs="Arial" w:eastAsia="Arial"/>
          <w:sz w:val="5"/>
          <w:szCs w:val="5"/>
          <w:color w:val="9A9A99"/>
          <w:spacing w:val="0"/>
          <w:w w:val="153"/>
          <w:position w:val="-6"/>
        </w:rPr>
        <w:t>•</w:t>
      </w:r>
      <w:r>
        <w:rPr>
          <w:rFonts w:ascii="Arial" w:hAnsi="Arial" w:cs="Arial" w:eastAsia="Arial"/>
          <w:sz w:val="5"/>
          <w:szCs w:val="5"/>
          <w:color w:val="9A9A99"/>
          <w:spacing w:val="0"/>
          <w:w w:val="153"/>
          <w:position w:val="-6"/>
        </w:rPr>
        <w:t>   </w:t>
      </w:r>
      <w:r>
        <w:rPr>
          <w:rFonts w:ascii="Arial" w:hAnsi="Arial" w:cs="Arial" w:eastAsia="Arial"/>
          <w:sz w:val="5"/>
          <w:szCs w:val="5"/>
          <w:color w:val="9A9A99"/>
          <w:spacing w:val="1"/>
          <w:w w:val="153"/>
          <w:position w:val="-6"/>
        </w:rPr>
        <w:t> </w:t>
      </w:r>
      <w:r>
        <w:rPr>
          <w:rFonts w:ascii="Arial" w:hAnsi="Arial" w:cs="Arial" w:eastAsia="Arial"/>
          <w:sz w:val="5"/>
          <w:szCs w:val="5"/>
          <w:color w:val="C1C1C1"/>
          <w:spacing w:val="0"/>
          <w:w w:val="282"/>
          <w:position w:val="-6"/>
        </w:rPr>
        <w:t>.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20"/>
          <w:cols w:num="2" w:equalWidth="0">
            <w:col w:w="4360" w:space="430"/>
            <w:col w:w="6550"/>
          </w:cols>
        </w:sectPr>
      </w:pPr>
      <w:rPr/>
    </w:p>
    <w:p>
      <w:pPr>
        <w:spacing w:before="0" w:after="0" w:line="337" w:lineRule="exact"/>
        <w:ind w:right="-20"/>
        <w:jc w:val="right"/>
        <w:rPr>
          <w:rFonts w:ascii="Arial" w:hAnsi="Arial" w:cs="Arial" w:eastAsia="Arial"/>
          <w:sz w:val="27"/>
          <w:szCs w:val="27"/>
        </w:rPr>
      </w:pPr>
      <w:rPr/>
      <w:r>
        <w:rPr/>
        <w:pict>
          <v:group style="position:absolute;margin-left:468.886871pt;margin-top:4.178544pt;width:5.445761pt;height:20.178065pt;mso-position-horizontal-relative:page;mso-position-vertical-relative:paragraph;z-index:-15661" coordorigin="9378,84" coordsize="109,404">
            <v:group style="position:absolute;left:9401;top:107;width:2;height:223" coordorigin="9401,107" coordsize="2,223">
              <v:shape style="position:absolute;left:9401;top:107;width:2;height:223" coordorigin="9401,107" coordsize="0,223" path="m9401,330l9401,107e" filled="f" stroked="t" strokeweight="2.29384pt" strokecolor="#EDEDED">
                <v:path arrowok="t"/>
              </v:shape>
            </v:group>
            <v:group style="position:absolute;left:9447;top:313;width:2;height:135" coordorigin="9447,313" coordsize="2,135">
              <v:shape style="position:absolute;left:9447;top:313;width:2;height:135" coordorigin="9447,313" coordsize="0,135" path="m9447,448l9447,313e" filled="f" stroked="t" strokeweight="3.9358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85.436249pt;margin-top:4.512443pt;width:2.481819pt;height:18.993766pt;mso-position-horizontal-relative:page;mso-position-vertical-relative:paragraph;z-index:-15660" coordorigin="9709,90" coordsize="50,380">
            <v:group style="position:absolute;left:9724;top:103;width:2;height:218" coordorigin="9724,103" coordsize="2,218">
              <v:shape style="position:absolute;left:9724;top:103;width:2;height:218" coordorigin="9724,103" coordsize="0,218" path="m9724,321l9724,103e" filled="f" stroked="t" strokeweight="1.27448pt" strokecolor="#EDEDED">
                <v:path arrowok="t"/>
              </v:shape>
            </v:group>
            <v:group style="position:absolute;left:9709;top:138;width:2;height:273" coordorigin="9709,138" coordsize="2,273">
              <v:shape style="position:absolute;left:9709;top:138;width:2;height:273" coordorigin="9709,138" coordsize="0,273" path="m9709,138l9709,411,9709,138xe" filled="t" fillcolor="#EDEDED" stroked="f">
                <v:path arrowok="t"/>
                <v:fill/>
              </v:shape>
            </v:group>
            <v:group style="position:absolute;left:9736;top:315;width:2;height:133" coordorigin="9736,315" coordsize="2,133">
              <v:shape style="position:absolute;left:9736;top:315;width:2;height:133" coordorigin="9736,315" coordsize="0,133" path="m9736,448l9736,315e" filled="f" stroked="t" strokeweight="2.235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92.269562pt;margin-top:6.065245pt;width:6.884941pt;height:18.595314pt;mso-position-horizontal-relative:page;mso-position-vertical-relative:paragraph;z-index:-15659" coordorigin="9845,121" coordsize="138,372">
            <v:group style="position:absolute;left:9960;top:145;width:2;height:164" coordorigin="9960,145" coordsize="2,164">
              <v:shape style="position:absolute;left:9960;top:145;width:2;height:164" coordorigin="9960,145" coordsize="0,164" path="m9960,308l9960,145e" filled="f" stroked="t" strokeweight="2.32708pt" strokecolor="#EDEDED">
                <v:path arrowok="t"/>
              </v:shape>
            </v:group>
            <v:group style="position:absolute;left:9891;top:315;width:2;height:133" coordorigin="9891,315" coordsize="2,133">
              <v:shape style="position:absolute;left:9891;top:315;width:2;height:133" coordorigin="9891,315" coordsize="0,133" path="m9891,448l9891,315e" filled="f" stroked="t" strokeweight="4.5437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43.420929pt;margin-top:15.657752pt;width:.1pt;height:6.730957pt;mso-position-horizontal-relative:page;mso-position-vertical-relative:paragraph;z-index:-15658" coordorigin="8868,313" coordsize="2,135">
            <v:shape style="position:absolute;left:8868;top:313;width:2;height:135" coordorigin="8868,313" coordsize="0,135" path="m8868,448l8868,313e" filled="f" stroked="t" strokeweight=".65pt" strokecolor="#EDEDED">
              <v:path arrowok="t"/>
            </v:shape>
          </v:group>
          <w10:wrap type="none"/>
        </w:pict>
      </w:r>
      <w:r>
        <w:rPr/>
        <w:pict>
          <v:group style="position:absolute;margin-left:491.293152pt;margin-top:18.346016pt;width:.1pt;height:9.42334pt;mso-position-horizontal-relative:page;mso-position-vertical-relative:paragraph;z-index:-15657" coordorigin="9826,367" coordsize="2,188">
            <v:shape style="position:absolute;left:9826;top:367;width:2;height:188" coordorigin="9826,367" coordsize="0,188" path="m9826,367l9826,555,9826,367xe" filled="t" fillcolor="#EDEDED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25"/>
          <w:szCs w:val="25"/>
          <w:color w:val="7E7E80"/>
          <w:spacing w:val="-11"/>
          <w:w w:val="155"/>
          <w:position w:val="7"/>
        </w:rPr>
        <w:t>f</w:t>
      </w:r>
      <w:r>
        <w:rPr>
          <w:rFonts w:ascii="Arial" w:hAnsi="Arial" w:cs="Arial" w:eastAsia="Arial"/>
          <w:sz w:val="25"/>
          <w:szCs w:val="25"/>
          <w:color w:val="ACAEAE"/>
          <w:spacing w:val="0"/>
          <w:w w:val="52"/>
          <w:position w:val="7"/>
        </w:rPr>
        <w:t>·</w:t>
      </w:r>
      <w:r>
        <w:rPr>
          <w:rFonts w:ascii="Arial" w:hAnsi="Arial" w:cs="Arial" w:eastAsia="Arial"/>
          <w:sz w:val="25"/>
          <w:szCs w:val="25"/>
          <w:color w:val="ACAEAE"/>
          <w:spacing w:val="6"/>
          <w:w w:val="52"/>
          <w:position w:val="7"/>
        </w:rPr>
        <w:t>·</w:t>
      </w:r>
      <w:r>
        <w:rPr>
          <w:rFonts w:ascii="Arial" w:hAnsi="Arial" w:cs="Arial" w:eastAsia="Arial"/>
          <w:sz w:val="27"/>
          <w:szCs w:val="27"/>
          <w:color w:val="7E7E80"/>
          <w:spacing w:val="19"/>
          <w:w w:val="69"/>
          <w:position w:val="-8"/>
        </w:rPr>
        <w:t>.</w:t>
      </w:r>
      <w:r>
        <w:rPr>
          <w:rFonts w:ascii="Arial" w:hAnsi="Arial" w:cs="Arial" w:eastAsia="Arial"/>
          <w:sz w:val="27"/>
          <w:szCs w:val="27"/>
          <w:color w:val="9A9A99"/>
          <w:spacing w:val="0"/>
          <w:w w:val="52"/>
          <w:position w:val="-8"/>
        </w:rPr>
        <w:t>.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59" w:after="0" w:line="240" w:lineRule="auto"/>
        <w:ind w:right="-73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  <w:color w:val="9A9A99"/>
          <w:w w:val="107"/>
          <w:position w:val="7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9A9A99"/>
          <w:spacing w:val="-34"/>
          <w:w w:val="106"/>
          <w:position w:val="7"/>
        </w:rPr>
        <w:t>ı</w:t>
      </w:r>
      <w:r>
        <w:rPr>
          <w:rFonts w:ascii="Arial" w:hAnsi="Arial" w:cs="Arial" w:eastAsia="Arial"/>
          <w:sz w:val="16"/>
          <w:szCs w:val="16"/>
          <w:color w:val="9A9A99"/>
          <w:spacing w:val="1"/>
          <w:w w:val="139"/>
          <w:position w:val="0"/>
        </w:rPr>
        <w:t>,</w:t>
      </w:r>
      <w:r>
        <w:rPr>
          <w:rFonts w:ascii="Arial" w:hAnsi="Arial" w:cs="Arial" w:eastAsia="Arial"/>
          <w:sz w:val="16"/>
          <w:szCs w:val="16"/>
          <w:color w:val="ACAEAE"/>
          <w:spacing w:val="0"/>
          <w:w w:val="32"/>
          <w:b/>
          <w:bCs/>
          <w:i/>
          <w:position w:val="0"/>
        </w:rPr>
        <w:t>..</w:t>
      </w:r>
      <w:r>
        <w:rPr>
          <w:rFonts w:ascii="Arial" w:hAnsi="Arial" w:cs="Arial" w:eastAsia="Arial"/>
          <w:sz w:val="16"/>
          <w:szCs w:val="16"/>
          <w:color w:val="ACAEAE"/>
          <w:spacing w:val="3"/>
          <w:w w:val="32"/>
          <w:b/>
          <w:bCs/>
          <w:i/>
          <w:position w:val="0"/>
        </w:rPr>
        <w:t>.</w:t>
      </w:r>
      <w:r>
        <w:rPr>
          <w:rFonts w:ascii="Arial" w:hAnsi="Arial" w:cs="Arial" w:eastAsia="Arial"/>
          <w:sz w:val="16"/>
          <w:szCs w:val="16"/>
          <w:color w:val="7E7E80"/>
          <w:spacing w:val="0"/>
          <w:w w:val="104"/>
          <w:b/>
          <w:bCs/>
          <w:i/>
          <w:position w:val="0"/>
        </w:rPr>
        <w:t>t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52" w:after="0" w:line="240" w:lineRule="auto"/>
        <w:ind w:right="-20"/>
        <w:jc w:val="left"/>
        <w:rPr>
          <w:rFonts w:ascii="Arial" w:hAnsi="Arial" w:cs="Arial" w:eastAsia="Arial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9A9A99"/>
          <w:w w:val="95"/>
        </w:rPr>
        <w:t>\</w:t>
      </w:r>
      <w:r>
        <w:rPr>
          <w:rFonts w:ascii="Arial" w:hAnsi="Arial" w:cs="Arial" w:eastAsia="Arial"/>
          <w:sz w:val="16"/>
          <w:szCs w:val="16"/>
          <w:color w:val="9A9A99"/>
          <w:spacing w:val="-5"/>
          <w:w w:val="95"/>
        </w:rPr>
        <w:t>.</w:t>
      </w:r>
      <w:r>
        <w:rPr>
          <w:rFonts w:ascii="Arial" w:hAnsi="Arial" w:cs="Arial" w:eastAsia="Arial"/>
          <w:sz w:val="16"/>
          <w:szCs w:val="16"/>
          <w:color w:val="ACAEAE"/>
          <w:spacing w:val="0"/>
          <w:w w:val="52"/>
          <w:position w:val="-7"/>
        </w:rPr>
        <w:t>\</w:t>
      </w:r>
      <w:r>
        <w:rPr>
          <w:rFonts w:ascii="Arial" w:hAnsi="Arial" w:cs="Arial" w:eastAsia="Arial"/>
          <w:sz w:val="16"/>
          <w:szCs w:val="16"/>
          <w:color w:val="ACAEAE"/>
          <w:spacing w:val="-21"/>
          <w:w w:val="100"/>
          <w:position w:val="-7"/>
        </w:rPr>
        <w:t> </w:t>
      </w:r>
      <w:r>
        <w:rPr>
          <w:rFonts w:ascii="Arial" w:hAnsi="Arial" w:cs="Arial" w:eastAsia="Arial"/>
          <w:sz w:val="16"/>
          <w:szCs w:val="16"/>
          <w:color w:val="9A9A99"/>
          <w:spacing w:val="0"/>
          <w:w w:val="95"/>
          <w:position w:val="0"/>
        </w:rPr>
        <w:t>tı:</w:t>
      </w:r>
      <w:r>
        <w:rPr>
          <w:rFonts w:ascii="Arial" w:hAnsi="Arial" w:cs="Arial" w:eastAsia="Arial"/>
          <w:sz w:val="16"/>
          <w:szCs w:val="16"/>
          <w:color w:val="9A9A99"/>
          <w:spacing w:val="11"/>
          <w:w w:val="96"/>
          <w:position w:val="0"/>
        </w:rPr>
        <w:t>·</w:t>
      </w:r>
      <w:r>
        <w:rPr>
          <w:rFonts w:ascii="Arial" w:hAnsi="Arial" w:cs="Arial" w:eastAsia="Arial"/>
          <w:sz w:val="12"/>
          <w:szCs w:val="12"/>
          <w:color w:val="C1C1C1"/>
          <w:spacing w:val="0"/>
          <w:w w:val="133"/>
          <w:position w:val="-7"/>
        </w:rPr>
        <w:t>ı</w:t>
      </w:r>
      <w:r>
        <w:rPr>
          <w:rFonts w:ascii="Arial" w:hAnsi="Arial" w:cs="Arial" w:eastAsia="Arial"/>
          <w:sz w:val="12"/>
          <w:szCs w:val="12"/>
          <w:color w:val="C1C1C1"/>
          <w:spacing w:val="-20"/>
          <w:w w:val="100"/>
          <w:position w:val="-7"/>
        </w:rPr>
        <w:t> </w:t>
      </w:r>
      <w:r>
        <w:rPr>
          <w:rFonts w:ascii="Arial" w:hAnsi="Arial" w:cs="Arial" w:eastAsia="Arial"/>
          <w:sz w:val="12"/>
          <w:szCs w:val="12"/>
          <w:color w:val="7E7E80"/>
          <w:spacing w:val="0"/>
          <w:w w:val="100"/>
          <w:position w:val="-7"/>
        </w:rPr>
        <w:t>"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20"/>
          <w:cols w:num="3" w:equalWidth="0">
            <w:col w:w="8863" w:space="144"/>
            <w:col w:w="227" w:space="137"/>
            <w:col w:w="1969"/>
          </w:cols>
        </w:sectPr>
      </w:pPr>
      <w:rPr/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/>
        <w:pict>
          <v:group style="position:absolute;margin-left:17.276182pt;margin-top:40.764393pt;width:557.689395pt;height:774.571723pt;mso-position-horizontal-relative:page;mso-position-vertical-relative:page;z-index:-15668" coordorigin="346,815" coordsize="11154,15491">
            <v:group style="position:absolute;left:374;top:834;width:440;height:2" coordorigin="374,834" coordsize="440,2">
              <v:shape style="position:absolute;left:374;top:834;width:440;height:2" coordorigin="374,834" coordsize="440,0" path="m374,834l814,834e" filled="f" stroked="t" strokeweight=".94664pt" strokecolor="#7C7C7C">
                <v:path arrowok="t"/>
              </v:shape>
            </v:group>
            <v:group style="position:absolute;left:383;top:825;width:2;height:558" coordorigin="383,825" coordsize="2,558">
              <v:shape style="position:absolute;left:383;top:825;width:2;height:558" coordorigin="383,825" coordsize="0,558" path="m383,1383l383,825e" filled="f" stroked="t" strokeweight=".94664pt" strokecolor="#8C8C8C">
                <v:path arrowok="t"/>
              </v:shape>
            </v:group>
            <v:group style="position:absolute;left:729;top:834;width:350;height:2" coordorigin="729,834" coordsize="350,2">
              <v:shape style="position:absolute;left:729;top:834;width:350;height:2" coordorigin="729,834" coordsize="350,0" path="m729,834l1079,834e" filled="f" stroked="t" strokeweight=".47332pt" strokecolor="#606060">
                <v:path arrowok="t"/>
              </v:shape>
            </v:group>
            <v:group style="position:absolute;left:1022;top:839;width:10470;height:2" coordorigin="1022,839" coordsize="10470,2">
              <v:shape style="position:absolute;left:1022;top:839;width:10470;height:2" coordorigin="1022,839" coordsize="10470,0" path="m1022,839l11492,839e" filled="f" stroked="t" strokeweight=".70998pt" strokecolor="#606060">
                <v:path arrowok="t"/>
              </v:shape>
            </v:group>
            <v:group style="position:absolute;left:2305;top:839;width:488;height:2" coordorigin="2305,839" coordsize="488,2">
              <v:shape style="position:absolute;left:2305;top:839;width:488;height:2" coordorigin="2305,839" coordsize="488,0" path="m2305,839l2793,839e" filled="f" stroked="t" strokeweight=".47332pt" strokecolor="#484848">
                <v:path arrowok="t"/>
              </v:shape>
            </v:group>
            <v:group style="position:absolute;left:3375;top:841;width:445;height:2" coordorigin="3375,841" coordsize="445,2">
              <v:shape style="position:absolute;left:3375;top:841;width:445;height:2" coordorigin="3375,841" coordsize="445,0" path="m3375,841l3820,841e" filled="f" stroked="t" strokeweight=".47332pt" strokecolor="#4F4F4F">
                <v:path arrowok="t"/>
              </v:shape>
            </v:group>
            <v:group style="position:absolute;left:7611;top:844;width:549;height:2" coordorigin="7611,844" coordsize="549,2">
              <v:shape style="position:absolute;left:7611;top:844;width:549;height:2" coordorigin="7611,844" coordsize="549,0" path="m7611,844l8160,844e" filled="f" stroked="t" strokeweight=".47332pt" strokecolor="#545454">
                <v:path arrowok="t"/>
              </v:shape>
            </v:group>
            <v:group style="position:absolute;left:9040;top:839;width:2;height:1068" coordorigin="9040,839" coordsize="2,1068">
              <v:shape style="position:absolute;left:9040;top:839;width:2;height:1068" coordorigin="9040,839" coordsize="0,1068" path="m9040,1907l9040,839e" filled="f" stroked="t" strokeweight=".70998pt" strokecolor="#545454">
                <v:path arrowok="t"/>
              </v:shape>
            </v:group>
            <v:group style="position:absolute;left:4610;top:849;width:6882;height:2" coordorigin="4610,849" coordsize="6882,2">
              <v:shape style="position:absolute;left:4610;top:849;width:6882;height:2" coordorigin="4610,849" coordsize="6882,0" path="m4610,849l11492,849e" filled="f" stroked="t" strokeweight=".70998pt" strokecolor="#5B5B5B">
                <v:path arrowok="t"/>
              </v:shape>
            </v:group>
            <v:group style="position:absolute;left:11483;top:839;width:2;height:11303" coordorigin="11483,839" coordsize="2,11303">
              <v:shape style="position:absolute;left:11483;top:839;width:2;height:11303" coordorigin="11483,839" coordsize="0,11303" path="m11483,12142l11483,839e" filled="f" stroked="t" strokeweight=".70998pt" strokecolor="#606060">
                <v:path arrowok="t"/>
              </v:shape>
            </v:group>
            <v:group style="position:absolute;left:2357;top:834;width:2;height:1073" coordorigin="2357,834" coordsize="2,1073">
              <v:shape style="position:absolute;left:2357;top:834;width:2;height:1073" coordorigin="2357,834" coordsize="0,1073" path="m2357,1907l2357,834e" filled="f" stroked="t" strokeweight=".70998pt" strokecolor="#7C7C7C">
                <v:path arrowok="t"/>
              </v:shape>
            </v:group>
            <v:group style="position:absolute;left:381;top:1325;width:2;height:582" coordorigin="381,1325" coordsize="2,582">
              <v:shape style="position:absolute;left:381;top:1325;width:2;height:582" coordorigin="381,1325" coordsize="0,582" path="m381,1907l381,1325e" filled="f" stroked="t" strokeweight=".47332pt" strokecolor="#777777">
                <v:path arrowok="t"/>
              </v:shape>
            </v:group>
            <v:group style="position:absolute;left:383;top:1711;width:2;height:682" coordorigin="383,1711" coordsize="2,682">
              <v:shape style="position:absolute;left:383;top:1711;width:2;height:682" coordorigin="383,1711" coordsize="0,682" path="m383,2393l383,1711e" filled="f" stroked="t" strokeweight=".70998pt" strokecolor="#5B5B5B">
                <v:path arrowok="t"/>
              </v:shape>
            </v:group>
            <v:group style="position:absolute;left:2357;top:834;width:2;height:1545" coordorigin="2357,834" coordsize="2,1545">
              <v:shape style="position:absolute;left:2357;top:834;width:2;height:1545" coordorigin="2357,834" coordsize="0,1545" path="m2357,2379l2357,834e" filled="f" stroked="t" strokeweight=".47332pt" strokecolor="#707070">
                <v:path arrowok="t"/>
              </v:shape>
            </v:group>
            <v:group style="position:absolute;left:9040;top:1850;width:2;height:529" coordorigin="9040,1850" coordsize="2,529">
              <v:shape style="position:absolute;left:9040;top:1850;width:2;height:529" coordorigin="9040,1850" coordsize="0,529" path="m9040,2379l9040,1850e" filled="f" stroked="t" strokeweight=".47332pt" strokecolor="#444444">
                <v:path arrowok="t"/>
              </v:shape>
            </v:group>
            <v:group style="position:absolute;left:383;top:2322;width:2;height:315" coordorigin="383,2322" coordsize="2,315">
              <v:shape style="position:absolute;left:383;top:2322;width:2;height:315" coordorigin="383,2322" coordsize="0,315" path="m383,2636l383,2322e" filled="f" stroked="t" strokeweight=".47332pt" strokecolor="#343434">
                <v:path arrowok="t"/>
              </v:shape>
            </v:group>
            <v:group style="position:absolute;left:374;top:3084;width:6314;height:2" coordorigin="374,3084" coordsize="6314,2">
              <v:shape style="position:absolute;left:374;top:3084;width:6314;height:2" coordorigin="374,3084" coordsize="6314,0" path="m374,3084l6688,3084e" filled="f" stroked="t" strokeweight=".70998pt" strokecolor="#606060">
                <v:path arrowok="t"/>
              </v:shape>
            </v:group>
            <v:group style="position:absolute;left:6631;top:3084;width:279;height:2" coordorigin="6631,3084" coordsize="279,2">
              <v:shape style="position:absolute;left:6631;top:3084;width:279;height:2" coordorigin="6631,3084" coordsize="279,0" path="m6631,3084l6910,3084e" filled="f" stroked="t" strokeweight=".47332pt" strokecolor="#383838">
                <v:path arrowok="t"/>
              </v:shape>
            </v:group>
            <v:group style="position:absolute;left:6854;top:3087;width:4634;height:2" coordorigin="6854,3087" coordsize="4634,2">
              <v:shape style="position:absolute;left:6854;top:3087;width:4634;height:2" coordorigin="6854,3087" coordsize="4634,0" path="m6854,3087l11487,3087e" filled="f" stroked="t" strokeweight=".70998pt" strokecolor="#5B5B5B">
                <v:path arrowok="t"/>
              </v:shape>
            </v:group>
            <v:group style="position:absolute;left:11483;top:2798;width:2;height:315" coordorigin="11483,2798" coordsize="2,315">
              <v:shape style="position:absolute;left:11483;top:2798;width:2;height:315" coordorigin="11483,2798" coordsize="0,315" path="m11483,3113l11483,2798e" filled="f" stroked="t" strokeweight=".47332pt" strokecolor="#484848">
                <v:path arrowok="t"/>
              </v:shape>
            </v:group>
            <v:group style="position:absolute;left:369;top:3320;width:4492;height:2" coordorigin="369,3320" coordsize="4492,2">
              <v:shape style="position:absolute;left:369;top:3320;width:4492;height:2" coordorigin="369,3320" coordsize="4492,0" path="m369,3320l4861,3320e" filled="f" stroked="t" strokeweight=".70998pt" strokecolor="#606060">
                <v:path arrowok="t"/>
              </v:shape>
            </v:group>
            <v:group style="position:absolute;left:4804;top:3325;width:435;height:2" coordorigin="4804,3325" coordsize="435,2">
              <v:shape style="position:absolute;left:4804;top:3325;width:435;height:2" coordorigin="4804,3325" coordsize="435,0" path="m4804,3325l5240,3325e" filled="f" stroked="t" strokeweight=".47332pt" strokecolor="#4B4B4B">
                <v:path arrowok="t"/>
              </v:shape>
            </v:group>
            <v:group style="position:absolute;left:5126;top:3323;width:1562;height:2" coordorigin="5126,3323" coordsize="1562,2">
              <v:shape style="position:absolute;left:5126;top:3323;width:1562;height:2" coordorigin="5126,3323" coordsize="1562,0" path="m5126,3323l6688,3323e" filled="f" stroked="t" strokeweight=".70998pt" strokecolor="#646464">
                <v:path arrowok="t"/>
              </v:shape>
            </v:group>
            <v:group style="position:absolute;left:6631;top:3323;width:279;height:2" coordorigin="6631,3323" coordsize="279,2">
              <v:shape style="position:absolute;left:6631;top:3323;width:279;height:2" coordorigin="6631,3323" coordsize="279,0" path="m6631,3323l6910,3323e" filled="f" stroked="t" strokeweight=".47332pt" strokecolor="#3B3B3B">
                <v:path arrowok="t"/>
              </v:shape>
            </v:group>
            <v:group style="position:absolute;left:6854;top:3323;width:814;height:2" coordorigin="6854,3323" coordsize="814,2">
              <v:shape style="position:absolute;left:6854;top:3323;width:814;height:2" coordorigin="6854,3323" coordsize="814,0" path="m6854,3323l7668,3323e" filled="f" stroked="t" strokeweight=".70998pt" strokecolor="#646464">
                <v:path arrowok="t"/>
              </v:shape>
            </v:group>
            <v:group style="position:absolute;left:7611;top:3323;width:549;height:2" coordorigin="7611,3323" coordsize="549,2">
              <v:shape style="position:absolute;left:7611;top:3323;width:549;height:2" coordorigin="7611,3323" coordsize="549,0" path="m7611,3323l8160,3323e" filled="f" stroked="t" strokeweight=".47332pt" strokecolor="#3F3F3F">
                <v:path arrowok="t"/>
              </v:shape>
            </v:group>
            <v:group style="position:absolute;left:8103;top:3328;width:3389;height:2" coordorigin="8103,3328" coordsize="3389,2">
              <v:shape style="position:absolute;left:8103;top:3328;width:3389;height:2" coordorigin="8103,3328" coordsize="3389,0" path="m8103,3328l11492,3328e" filled="f" stroked="t" strokeweight=".70998pt" strokecolor="#5B5B5B">
                <v:path arrowok="t"/>
              </v:shape>
            </v:group>
            <v:group style="position:absolute;left:374;top:3561;width:3058;height:2" coordorigin="374,3561" coordsize="3058,2">
              <v:shape style="position:absolute;left:374;top:3561;width:3058;height:2" coordorigin="374,3561" coordsize="3058,0" path="m374,3561l3432,3561e" filled="f" stroked="t" strokeweight=".70998pt" strokecolor="#646464">
                <v:path arrowok="t"/>
              </v:shape>
            </v:group>
            <v:group style="position:absolute;left:381;top:2565;width:2;height:1263" coordorigin="381,2565" coordsize="2,1263">
              <v:shape style="position:absolute;left:381;top:2565;width:2;height:1263" coordorigin="381,2565" coordsize="0,1263" path="m381,3828l381,2565e" filled="f" stroked="t" strokeweight=".70998pt" strokecolor="#575757">
                <v:path arrowok="t"/>
              </v:shape>
            </v:group>
            <v:group style="position:absolute;left:3313;top:3564;width:540;height:2" coordorigin="3313,3564" coordsize="540,2">
              <v:shape style="position:absolute;left:3313;top:3564;width:540;height:2" coordorigin="3313,3564" coordsize="540,0" path="m3313,3564l3853,3564e" filled="f" stroked="t" strokeweight=".94664pt" strokecolor="#7C7C7C">
                <v:path arrowok="t"/>
              </v:shape>
            </v:group>
            <v:group style="position:absolute;left:3763;top:3561;width:360;height:2" coordorigin="3763,3561" coordsize="360,2">
              <v:shape style="position:absolute;left:3763;top:3561;width:360;height:2" coordorigin="3763,3561" coordsize="360,0" path="m3763,3561l4123,3561e" filled="f" stroked="t" strokeweight=".47332pt" strokecolor="#8C8C8C">
                <v:path arrowok="t"/>
              </v:shape>
            </v:group>
            <v:group style="position:absolute;left:4066;top:3566;width:7426;height:2" coordorigin="4066,3566" coordsize="7426,2">
              <v:shape style="position:absolute;left:4066;top:3566;width:7426;height:2" coordorigin="4066,3566" coordsize="7426,0" path="m4066,3566l11492,3566e" filled="f" stroked="t" strokeweight=".70998pt" strokecolor="#707070">
                <v:path arrowok="t"/>
              </v:shape>
            </v:group>
            <v:group style="position:absolute;left:3784;top:3556;width:2;height:772" coordorigin="3784,3556" coordsize="2,772">
              <v:shape style="position:absolute;left:3784;top:3556;width:2;height:772" coordorigin="3784,3556" coordsize="0,772" path="m3784,4329l3784,3556e" filled="f" stroked="t" strokeweight=".94664pt" strokecolor="#676767">
                <v:path arrowok="t"/>
              </v:shape>
            </v:group>
            <v:group style="position:absolute;left:379;top:3771;width:2;height:286" coordorigin="379,3771" coordsize="2,286">
              <v:shape style="position:absolute;left:379;top:3771;width:2;height:286" coordorigin="379,3771" coordsize="0,286" path="m379,4057l379,3771e" filled="f" stroked="t" strokeweight=".47332pt" strokecolor="#1F1F1F">
                <v:path arrowok="t"/>
              </v:shape>
            </v:group>
            <v:group style="position:absolute;left:3772;top:4009;width:2783;height:2" coordorigin="3772,4009" coordsize="2783,2">
              <v:shape style="position:absolute;left:3772;top:4009;width:2783;height:2" coordorigin="3772,4009" coordsize="2783,0" path="m3772,4009l6555,4009e" filled="f" stroked="t" strokeweight=".70998pt" strokecolor="#7C7C7C">
                <v:path arrowok="t"/>
              </v:shape>
            </v:group>
            <v:group style="position:absolute;left:6877;top:4028;width:2154;height:2" coordorigin="6877,4028" coordsize="2154,2">
              <v:shape style="position:absolute;left:6877;top:4028;width:2154;height:2" coordorigin="6877,4028" coordsize="2154,0" path="m6877,4028l9031,4028e" filled="f" stroked="t" strokeweight=".23666pt" strokecolor="#4B4B4B">
                <v:path arrowok="t"/>
              </v:shape>
            </v:group>
            <v:group style="position:absolute;left:6234;top:4009;width:644;height:2" coordorigin="6234,4009" coordsize="644,2">
              <v:shape style="position:absolute;left:6234;top:4009;width:644;height:2" coordorigin="6234,4009" coordsize="644,0" path="m6234,4009l6877,4009e" filled="f" stroked="t" strokeweight=".70998pt" strokecolor="#ACACAC">
                <v:path arrowok="t"/>
              </v:shape>
            </v:group>
            <v:group style="position:absolute;left:6868;top:3556;width:2;height:782" coordorigin="6868,3556" coordsize="2,782">
              <v:shape style="position:absolute;left:6868;top:3556;width:2;height:782" coordorigin="6868,3556" coordsize="0,782" path="m6868,4338l6868,3556e" filled="f" stroked="t" strokeweight=".94664pt" strokecolor="#676767">
                <v:path arrowok="t"/>
              </v:shape>
            </v:group>
            <v:group style="position:absolute;left:9031;top:4028;width:2442;height:2" coordorigin="9031,4028" coordsize="2442,2">
              <v:shape style="position:absolute;left:9031;top:4028;width:2442;height:2" coordorigin="9031,4028" coordsize="2442,0" path="m9031,4028l11473,4028e" filled="f" stroked="t" strokeweight=".23666pt" strokecolor="#000000">
                <v:path arrowok="t"/>
              </v:shape>
            </v:group>
            <v:group style="position:absolute;left:11485;top:3771;width:2;height:291" coordorigin="11485,3771" coordsize="2,291">
              <v:shape style="position:absolute;left:11485;top:3771;width:2;height:291" coordorigin="11485,3771" coordsize="0,291" path="m11485,4062l11485,3771e" filled="f" stroked="t" strokeweight=".47332pt" strokecolor="#4B4B4B">
                <v:path arrowok="t"/>
              </v:shape>
            </v:group>
            <v:group style="position:absolute;left:369;top:4319;width:417;height:2" coordorigin="369,4319" coordsize="417,2">
              <v:shape style="position:absolute;left:369;top:4319;width:417;height:2" coordorigin="369,4319" coordsize="417,0" path="m369,4319l786,4319e" filled="f" stroked="t" strokeweight=".47332pt" strokecolor="#444444">
                <v:path arrowok="t"/>
              </v:shape>
            </v:group>
            <v:group style="position:absolute;left:379;top:4000;width:2;height:658" coordorigin="379,4000" coordsize="2,658">
              <v:shape style="position:absolute;left:379;top:4000;width:2;height:658" coordorigin="379,4000" coordsize="0,658" path="m379,4658l379,4000e" filled="f" stroked="t" strokeweight=".94664pt" strokecolor="#606060">
                <v:path arrowok="t"/>
              </v:shape>
            </v:group>
            <v:group style="position:absolute;left:729;top:4326;width:2234;height:2" coordorigin="729,4326" coordsize="2234,2">
              <v:shape style="position:absolute;left:729;top:4326;width:2234;height:2" coordorigin="729,4326" coordsize="2234,0" path="m729,4326l2963,4326e" filled="f" stroked="t" strokeweight=".70998pt" strokecolor="#5B5B5B">
                <v:path arrowok="t"/>
              </v:shape>
            </v:group>
            <v:group style="position:absolute;left:2906;top:4324;width:260;height:2" coordorigin="2906,4324" coordsize="260,2">
              <v:shape style="position:absolute;left:2906;top:4324;width:260;height:2" coordorigin="2906,4324" coordsize="260,0" path="m2906,4324l3167,4324e" filled="f" stroked="t" strokeweight=".47332pt" strokecolor="#3B3B3B">
                <v:path arrowok="t"/>
              </v:shape>
            </v:group>
            <v:group style="position:absolute;left:3110;top:4319;width:3734;height:2" coordorigin="3110,4319" coordsize="3734,2">
              <v:shape style="position:absolute;left:3110;top:4319;width:3734;height:2" coordorigin="3110,4319" coordsize="3734,0" path="m3110,4319l6844,4319e" filled="f" stroked="t" strokeweight=".94664pt" strokecolor="#575757">
                <v:path arrowok="t"/>
              </v:shape>
            </v:group>
            <v:group style="position:absolute;left:5959;top:4326;width:838;height:2" coordorigin="5959,4326" coordsize="838,2">
              <v:shape style="position:absolute;left:5959;top:4326;width:838;height:2" coordorigin="5959,4326" coordsize="838,0" path="m5959,4326l6797,4326e" filled="f" stroked="t" strokeweight=".94664pt" strokecolor="#6B6B6B">
                <v:path arrowok="t"/>
              </v:shape>
            </v:group>
            <v:group style="position:absolute;left:6660;top:4314;width:232;height:2" coordorigin="6660,4314" coordsize="232,2">
              <v:shape style="position:absolute;left:6660;top:4314;width:232;height:2" coordorigin="6660,4314" coordsize="232,0" path="m6660,4314l6892,4314e" filled="f" stroked="t" strokeweight=".70998pt" strokecolor="#777777">
                <v:path arrowok="t"/>
              </v:shape>
            </v:group>
            <v:group style="position:absolute;left:6849;top:4329;width:4643;height:2" coordorigin="6849,4329" coordsize="4643,2">
              <v:shape style="position:absolute;left:6849;top:4329;width:4643;height:2" coordorigin="6849,4329" coordsize="4643,0" path="m6849,4329l11492,4329e" filled="f" stroked="t" strokeweight=".70998pt" strokecolor="#5B5B5B">
                <v:path arrowok="t"/>
              </v:shape>
            </v:group>
            <v:group style="position:absolute;left:369;top:4601;width:11123;height:2" coordorigin="369,4601" coordsize="11123,2">
              <v:shape style="position:absolute;left:369;top:4601;width:11123;height:2" coordorigin="369,4601" coordsize="11123,0" path="m369,4601l11492,4601e" filled="f" stroked="t" strokeweight=".70998pt" strokecolor="#606060">
                <v:path arrowok="t"/>
              </v:shape>
            </v:group>
            <v:group style="position:absolute;left:2352;top:4314;width:2;height:310" coordorigin="2352,4314" coordsize="2,310">
              <v:shape style="position:absolute;left:2352;top:4314;width:2;height:310" coordorigin="2352,4314" coordsize="0,310" path="m2352,4624l2352,4314e" filled="f" stroked="t" strokeweight=".47332pt" strokecolor="#3F3F3F">
                <v:path arrowok="t"/>
              </v:shape>
            </v:group>
            <v:group style="position:absolute;left:4804;top:4603;width:435;height:2" coordorigin="4804,4603" coordsize="435,2">
              <v:shape style="position:absolute;left:4804;top:4603;width:435;height:2" coordorigin="4804,4603" coordsize="435,0" path="m4804,4603l5240,4603e" filled="f" stroked="t" strokeweight=".47332pt" strokecolor="#444444">
                <v:path arrowok="t"/>
              </v:shape>
            </v:group>
            <v:group style="position:absolute;left:9987;top:4605;width:488;height:2" coordorigin="9987,4605" coordsize="488,2">
              <v:shape style="position:absolute;left:9987;top:4605;width:488;height:2" coordorigin="9987,4605" coordsize="488,0" path="m9987,4605l10475,4605e" filled="f" stroked="t" strokeweight=".47332pt" strokecolor="#444444">
                <v:path arrowok="t"/>
              </v:shape>
            </v:group>
            <v:group style="position:absolute;left:379;top:4553;width:2;height:553" coordorigin="379,4553" coordsize="2,553">
              <v:shape style="position:absolute;left:379;top:4553;width:2;height:553" coordorigin="379,4553" coordsize="0,553" path="m379,5106l379,4553e" filled="f" stroked="t" strokeweight=".47332pt" strokecolor="#3F3F3F">
                <v:path arrowok="t"/>
              </v:shape>
            </v:group>
            <v:group style="position:absolute;left:2352;top:4553;width:2;height:787" coordorigin="2352,4553" coordsize="2,787">
              <v:shape style="position:absolute;left:2352;top:4553;width:2;height:787" coordorigin="2352,4553" coordsize="0,787" path="m2352,5339l2352,4553e" filled="f" stroked="t" strokeweight=".94664pt" strokecolor="#676767">
                <v:path arrowok="t"/>
              </v:shape>
            </v:group>
            <v:group style="position:absolute;left:2343;top:4841;width:4591;height:2" coordorigin="2343,4841" coordsize="4591,2">
              <v:shape style="position:absolute;left:2343;top:4841;width:4591;height:2" coordorigin="2343,4841" coordsize="4591,0" path="m2343,4841l6934,4841e" filled="f" stroked="t" strokeweight=".70998pt" strokecolor="#676767">
                <v:path arrowok="t"/>
              </v:shape>
            </v:group>
            <v:group style="position:absolute;left:4804;top:4841;width:435;height:2" coordorigin="4804,4841" coordsize="435,2">
              <v:shape style="position:absolute;left:4804;top:4841;width:435;height:2" coordorigin="4804,4841" coordsize="435,0" path="m4804,4841l5240,4841e" filled="f" stroked="t" strokeweight=".47332pt" strokecolor="#4B4B4B">
                <v:path arrowok="t"/>
              </v:shape>
            </v:group>
            <v:group style="position:absolute;left:6854;top:4841;width:431;height:2" coordorigin="6854,4841" coordsize="431,2">
              <v:shape style="position:absolute;left:6854;top:4841;width:431;height:2" coordorigin="6854,4841" coordsize="431,0" path="m6854,4841l7284,4841e" filled="f" stroked="t" strokeweight=".47332pt" strokecolor="#484848">
                <v:path arrowok="t"/>
              </v:shape>
            </v:group>
            <v:group style="position:absolute;left:7228;top:4846;width:4260;height:2" coordorigin="7228,4846" coordsize="4260,2">
              <v:shape style="position:absolute;left:7228;top:4846;width:4260;height:2" coordorigin="7228,4846" coordsize="4260,0" path="m7228,4846l11487,4846e" filled="f" stroked="t" strokeweight=".70998pt" strokecolor="#606060">
                <v:path arrowok="t"/>
              </v:shape>
            </v:group>
            <v:group style="position:absolute;left:4837;top:4834;width:2;height:272" coordorigin="4837,4834" coordsize="2,272">
              <v:shape style="position:absolute;left:4837;top:4834;width:2;height:272" coordorigin="4837,4834" coordsize="0,272" path="m4837,5106l4837,4834e" filled="f" stroked="t" strokeweight=".70998pt" strokecolor="#444444">
                <v:path arrowok="t"/>
              </v:shape>
            </v:group>
            <v:group style="position:absolute;left:7639;top:4825;width:2;height:253" coordorigin="7639,4825" coordsize="2,253">
              <v:shape style="position:absolute;left:7639;top:4825;width:2;height:253" coordorigin="7639,4825" coordsize="0,253" path="m7639,5077l7639,4825e" filled="f" stroked="t" strokeweight=".23666pt" strokecolor="#6B6B6B">
                <v:path arrowok="t"/>
              </v:shape>
            </v:group>
            <v:group style="position:absolute;left:11483;top:4796;width:2;height:310" coordorigin="11483,4796" coordsize="2,310">
              <v:shape style="position:absolute;left:11483;top:4796;width:2;height:310" coordorigin="11483,4796" coordsize="0,310" path="m11483,5106l11483,4796e" filled="f" stroked="t" strokeweight=".47332pt" strokecolor="#444444">
                <v:path arrowok="t"/>
              </v:shape>
            </v:group>
            <v:group style="position:absolute;left:379;top:5049;width:2;height:534" coordorigin="379,5049" coordsize="2,534">
              <v:shape style="position:absolute;left:379;top:5049;width:2;height:534" coordorigin="379,5049" coordsize="0,534" path="m379,5583l379,5049e" filled="f" stroked="t" strokeweight=".70998pt" strokecolor="#484848">
                <v:path arrowok="t"/>
              </v:shape>
            </v:group>
            <v:group style="position:absolute;left:4828;top:5325;width:1860;height:2" coordorigin="4828,5325" coordsize="1860,2">
              <v:shape style="position:absolute;left:4828;top:5325;width:1860;height:2" coordorigin="4828,5325" coordsize="1860,0" path="m4828,5325l6688,5325e" filled="f" stroked="t" strokeweight=".70998pt" strokecolor="#646464">
                <v:path arrowok="t"/>
              </v:shape>
            </v:group>
            <v:group style="position:absolute;left:4840;top:5006;width:2;height:1783" coordorigin="4840,5006" coordsize="2,1783">
              <v:shape style="position:absolute;left:4840;top:5006;width:2;height:1783" coordorigin="4840,5006" coordsize="0,1783" path="m4840,6789l4840,5006e" filled="f" stroked="t" strokeweight=".70998pt" strokecolor="#575757">
                <v:path arrowok="t"/>
              </v:shape>
            </v:group>
            <v:group style="position:absolute;left:6631;top:5325;width:279;height:2" coordorigin="6631,5325" coordsize="279,2">
              <v:shape style="position:absolute;left:6631;top:5325;width:279;height:2" coordorigin="6631,5325" coordsize="279,0" path="m6631,5325l6910,5325e" filled="f" stroked="t" strokeweight=".47332pt" strokecolor="#3B3B3B">
                <v:path arrowok="t"/>
              </v:shape>
            </v:group>
            <v:group style="position:absolute;left:6854;top:5325;width:3190;height:2" coordorigin="6854,5325" coordsize="3190,2">
              <v:shape style="position:absolute;left:6854;top:5325;width:3190;height:2" coordorigin="6854,5325" coordsize="3190,0" path="m6854,5325l10044,5325e" filled="f" stroked="t" strokeweight=".70998pt" strokecolor="#676767">
                <v:path arrowok="t"/>
              </v:shape>
            </v:group>
            <v:group style="position:absolute;left:7639;top:5077;width:2;height:243" coordorigin="7639,5077" coordsize="2,243">
              <v:shape style="position:absolute;left:7639;top:5077;width:2;height:243" coordorigin="7639,5077" coordsize="0,243" path="m7639,5320l7639,5077e" filled="f" stroked="t" strokeweight=".23666pt" strokecolor="#282828">
                <v:path arrowok="t"/>
              </v:shape>
            </v:group>
            <v:group style="position:absolute;left:9987;top:5330;width:488;height:2" coordorigin="9987,5330" coordsize="488,2">
              <v:shape style="position:absolute;left:9987;top:5330;width:488;height:2" coordorigin="9987,5330" coordsize="488,0" path="m9987,5330l10475,5330e" filled="f" stroked="t" strokeweight=".47332pt" strokecolor="#484848">
                <v:path arrowok="t"/>
              </v:shape>
            </v:group>
            <v:group style="position:absolute;left:10337;top:5330;width:1155;height:2" coordorigin="10337,5330" coordsize="1155,2">
              <v:shape style="position:absolute;left:10337;top:5330;width:1155;height:2" coordorigin="10337,5330" coordsize="1155,0" path="m10337,5330l11492,5330e" filled="f" stroked="t" strokeweight=".70998pt" strokecolor="#545454">
                <v:path arrowok="t"/>
              </v:shape>
            </v:group>
            <v:group style="position:absolute;left:2352;top:5282;width:2;height:300" coordorigin="2352,5282" coordsize="2,300">
              <v:shape style="position:absolute;left:2352;top:5282;width:2;height:300" coordorigin="2352,5282" coordsize="0,300" path="m2352,5583l2352,5282e" filled="f" stroked="t" strokeweight=".47332pt" strokecolor="#383838">
                <v:path arrowok="t"/>
              </v:shape>
            </v:group>
            <v:group style="position:absolute;left:4833;top:5566;width:5211;height:2" coordorigin="4833,5566" coordsize="5211,2">
              <v:shape style="position:absolute;left:4833;top:5566;width:5211;height:2" coordorigin="4833,5566" coordsize="5211,0" path="m4833,5566l10044,5566e" filled="f" stroked="t" strokeweight=".70998pt" strokecolor="#676767">
                <v:path arrowok="t"/>
              </v:shape>
            </v:group>
            <v:group style="position:absolute;left:9987;top:5566;width:1505;height:2" coordorigin="9987,5566" coordsize="1505,2">
              <v:shape style="position:absolute;left:9987;top:5566;width:1505;height:2" coordorigin="9987,5566" coordsize="1505,0" path="m9987,5566l11492,5566e" filled="f" stroked="t" strokeweight=".70998pt" strokecolor="#4F4F4F">
                <v:path arrowok="t"/>
              </v:shape>
            </v:group>
            <v:group style="position:absolute;left:4833;top:5802;width:3327;height:2" coordorigin="4833,5802" coordsize="3327,2">
              <v:shape style="position:absolute;left:4833;top:5802;width:3327;height:2" coordorigin="4833,5802" coordsize="3327,0" path="m4833,5802l8160,5802e" filled="f" stroked="t" strokeweight=".47332pt" strokecolor="#5B5B5B">
                <v:path arrowok="t"/>
              </v:shape>
            </v:group>
            <v:group style="position:absolute;left:8103;top:5804;width:3389;height:2" coordorigin="8103,5804" coordsize="3389,2">
              <v:shape style="position:absolute;left:8103;top:5804;width:3389;height:2" coordorigin="8103,5804" coordsize="3389,0" path="m8103,5804l11492,5804e" filled="f" stroked="t" strokeweight=".70998pt" strokecolor="#646464">
                <v:path arrowok="t"/>
              </v:shape>
            </v:group>
            <v:group style="position:absolute;left:2343;top:6040;width:450;height:2" coordorigin="2343,6040" coordsize="450,2">
              <v:shape style="position:absolute;left:2343;top:6040;width:450;height:2" coordorigin="2343,6040" coordsize="450,0" path="m2343,6040l2793,6040e" filled="f" stroked="t" strokeweight=".94664pt" strokecolor="#606060">
                <v:path arrowok="t"/>
              </v:shape>
            </v:group>
            <v:group style="position:absolute;left:2736;top:6040;width:227;height:2" coordorigin="2736,6040" coordsize="227,2">
              <v:shape style="position:absolute;left:2736;top:6040;width:227;height:2" coordorigin="2736,6040" coordsize="227,0" path="m2736,6040l2963,6040e" filled="f" stroked="t" strokeweight=".47332pt" strokecolor="#383838">
                <v:path arrowok="t"/>
              </v:shape>
            </v:group>
            <v:group style="position:absolute;left:2906;top:6038;width:914;height:2" coordorigin="2906,6038" coordsize="914,2">
              <v:shape style="position:absolute;left:2906;top:6038;width:914;height:2" coordorigin="2906,6038" coordsize="914,0" path="m2906,6038l3820,6038e" filled="f" stroked="t" strokeweight=".70998pt" strokecolor="#606060">
                <v:path arrowok="t"/>
              </v:shape>
            </v:group>
            <v:group style="position:absolute;left:3763;top:6038;width:814;height:2" coordorigin="3763,6038" coordsize="814,2">
              <v:shape style="position:absolute;left:3763;top:6038;width:814;height:2" coordorigin="3763,6038" coordsize="814,0" path="m3763,6038l4577,6038e" filled="f" stroked="t" strokeweight=".94664pt" strokecolor="#8C8C8C">
                <v:path arrowok="t"/>
              </v:shape>
            </v:group>
            <v:group style="position:absolute;left:4336;top:6043;width:5708;height:2" coordorigin="4336,6043" coordsize="5708,2">
              <v:shape style="position:absolute;left:4336;top:6043;width:5708;height:2" coordorigin="4336,6043" coordsize="5708,0" path="m4336,6043l10044,6043e" filled="f" stroked="t" strokeweight=".70998pt" strokecolor="#646464">
                <v:path arrowok="t"/>
              </v:shape>
            </v:group>
            <v:group style="position:absolute;left:9987;top:6045;width:488;height:2" coordorigin="9987,6045" coordsize="488,2">
              <v:shape style="position:absolute;left:9987;top:6045;width:488;height:2" coordorigin="9987,6045" coordsize="488,0" path="m9987,6045l10475,6045e" filled="f" stroked="t" strokeweight=".47332pt" strokecolor="#3B3B3B">
                <v:path arrowok="t"/>
              </v:shape>
            </v:group>
            <v:group style="position:absolute;left:10418;top:6045;width:1074;height:2" coordorigin="10418,6045" coordsize="1074,2">
              <v:shape style="position:absolute;left:10418;top:6045;width:1074;height:2" coordorigin="10418,6045" coordsize="1074,0" path="m10418,6045l11492,6045e" filled="f" stroked="t" strokeweight=".70998pt" strokecolor="#646464">
                <v:path arrowok="t"/>
              </v:shape>
            </v:group>
            <v:group style="position:absolute;left:843;top:6279;width:2977;height:2" coordorigin="843,6279" coordsize="2977,2">
              <v:shape style="position:absolute;left:843;top:6279;width:2977;height:2" coordorigin="843,6279" coordsize="2977,0" path="m843,6279l3820,6279e" filled="f" stroked="t" strokeweight=".70998pt" strokecolor="#646464">
                <v:path arrowok="t"/>
              </v:shape>
            </v:group>
            <v:group style="position:absolute;left:2350;top:5525;width:2;height:2203" coordorigin="2350,5525" coordsize="2,2203">
              <v:shape style="position:absolute;left:2350;top:5525;width:2;height:2203" coordorigin="2350,5525" coordsize="0,2203" path="m2350,7728l2350,5525e" filled="f" stroked="t" strokeweight=".70998pt" strokecolor="#606060">
                <v:path arrowok="t"/>
              </v:shape>
            </v:group>
            <v:group style="position:absolute;left:3763;top:6279;width:630;height:2" coordorigin="3763,6279" coordsize="630,2">
              <v:shape style="position:absolute;left:3763;top:6279;width:630;height:2" coordorigin="3763,6279" coordsize="630,0" path="m3763,6279l4392,6279e" filled="f" stroked="t" strokeweight=".70998pt" strokecolor="#878787">
                <v:path arrowok="t"/>
              </v:shape>
            </v:group>
            <v:group style="position:absolute;left:4336;top:6281;width:5708;height:2" coordorigin="4336,6281" coordsize="5708,2">
              <v:shape style="position:absolute;left:4336;top:6281;width:5708;height:2" coordorigin="4336,6281" coordsize="5708,0" path="m4336,6281l10044,6281e" filled="f" stroked="t" strokeweight=".70998pt" strokecolor="#606060">
                <v:path arrowok="t"/>
              </v:shape>
            </v:group>
            <v:group style="position:absolute;left:9987;top:6283;width:488;height:2" coordorigin="9987,6283" coordsize="488,2">
              <v:shape style="position:absolute;left:9987;top:6283;width:488;height:2" coordorigin="9987,6283" coordsize="488,0" path="m9987,6283l10475,6283e" filled="f" stroked="t" strokeweight=".47332pt" strokecolor="#4F4F4F">
                <v:path arrowok="t"/>
              </v:shape>
            </v:group>
            <v:group style="position:absolute;left:10333;top:6283;width:1160;height:2" coordorigin="10333,6283" coordsize="1160,2">
              <v:shape style="position:absolute;left:10333;top:6283;width:1160;height:2" coordorigin="10333,6283" coordsize="1160,0" path="m10333,6283l11492,6283e" filled="f" stroked="t" strokeweight=".70998pt" strokecolor="#646464">
                <v:path arrowok="t"/>
              </v:shape>
            </v:group>
            <v:group style="position:absolute;left:7639;top:6283;width:2;height:462" coordorigin="7639,6283" coordsize="2,462">
              <v:shape style="position:absolute;left:7639;top:6283;width:2;height:462" coordorigin="7639,6283" coordsize="0,462" path="m7639,6746l7639,6283e" filled="f" stroked="t" strokeweight=".23666pt" strokecolor="#7C7C7C">
                <v:path arrowok="t"/>
              </v:shape>
            </v:group>
            <v:group style="position:absolute;left:2343;top:6751;width:1089;height:2" coordorigin="2343,6751" coordsize="1089,2">
              <v:shape style="position:absolute;left:2343;top:6751;width:1089;height:2" coordorigin="2343,6751" coordsize="1089,0" path="m2343,6751l3432,6751e" filled="f" stroked="t" strokeweight=".47332pt" strokecolor="#575757">
                <v:path arrowok="t"/>
              </v:shape>
            </v:group>
            <v:group style="position:absolute;left:3375;top:6748;width:809;height:2" coordorigin="3375,6748" coordsize="809,2">
              <v:shape style="position:absolute;left:3375;top:6748;width:809;height:2" coordorigin="3375,6748" coordsize="809,0" path="m3375,6748l4184,6748e" filled="f" stroked="t" strokeweight=".70998pt" strokecolor="#878787">
                <v:path arrowok="t"/>
              </v:shape>
            </v:group>
            <v:group style="position:absolute;left:4066;top:6751;width:327;height:2" coordorigin="4066,6751" coordsize="327,2">
              <v:shape style="position:absolute;left:4066;top:6751;width:327;height:2" coordorigin="4066,6751" coordsize="327,0" path="m4066,6751l4392,6751e" filled="f" stroked="t" strokeweight=".47332pt" strokecolor="#707070">
                <v:path arrowok="t"/>
              </v:shape>
            </v:group>
            <v:group style="position:absolute;left:4189;top:6751;width:1051;height:2" coordorigin="4189,6751" coordsize="1051,2">
              <v:shape style="position:absolute;left:4189;top:6751;width:1051;height:2" coordorigin="4189,6751" coordsize="1051,0" path="m4189,6751l5240,6751e" filled="f" stroked="t" strokeweight=".70998pt" strokecolor="#646464">
                <v:path arrowok="t"/>
              </v:shape>
            </v:group>
            <v:group style="position:absolute;left:5183;top:6751;width:412;height:2" coordorigin="5183,6751" coordsize="412,2">
              <v:shape style="position:absolute;left:5183;top:6751;width:412;height:2" coordorigin="5183,6751" coordsize="412,0" path="m5183,6751l5595,6751e" filled="f" stroked="t" strokeweight=".47332pt" strokecolor="#575757">
                <v:path arrowok="t"/>
              </v:shape>
            </v:group>
            <v:group style="position:absolute;left:5538;top:6751;width:1747;height:2" coordorigin="5538,6751" coordsize="1747,2">
              <v:shape style="position:absolute;left:5538;top:6751;width:1747;height:2" coordorigin="5538,6751" coordsize="1747,0" path="m5538,6751l7284,6751e" filled="f" stroked="t" strokeweight=".70998pt" strokecolor="#606060">
                <v:path arrowok="t"/>
              </v:shape>
            </v:group>
            <v:group style="position:absolute;left:7228;top:6753;width:445;height:2" coordorigin="7228,6753" coordsize="445,2">
              <v:shape style="position:absolute;left:7228;top:6753;width:445;height:2" coordorigin="7228,6753" coordsize="445,0" path="m7228,6753l7673,6753e" filled="f" stroked="t" strokeweight=".47332pt" strokecolor="#4B4B4B">
                <v:path arrowok="t"/>
              </v:shape>
            </v:group>
            <v:group style="position:absolute;left:7611;top:6753;width:3881;height:2" coordorigin="7611,6753" coordsize="3881,2">
              <v:shape style="position:absolute;left:7611;top:6753;width:3881;height:2" coordorigin="7611,6753" coordsize="3881,0" path="m7611,6753l11492,6753e" filled="f" stroked="t" strokeweight=".70998pt" strokecolor="#606060">
                <v:path arrowok="t"/>
              </v:shape>
            </v:group>
            <v:group style="position:absolute;left:2343;top:6994;width:9145;height:2" coordorigin="2343,6994" coordsize="9145,2">
              <v:shape style="position:absolute;left:2343;top:6994;width:9145;height:2" coordorigin="2343,6994" coordsize="9145,0" path="m2343,6994l11487,6994e" filled="f" stroked="t" strokeweight=".70998pt" strokecolor="#646464">
                <v:path arrowok="t"/>
              </v:shape>
            </v:group>
            <v:group style="position:absolute;left:4837;top:6703;width:2;height:296" coordorigin="4837,6703" coordsize="2,296">
              <v:shape style="position:absolute;left:4837;top:6703;width:2;height:296" coordorigin="4837,6703" coordsize="0,296" path="m4837,6998l4837,6703e" filled="f" stroked="t" strokeweight=".47332pt" strokecolor="#343434">
                <v:path arrowok="t"/>
              </v:shape>
            </v:group>
            <v:group style="position:absolute;left:7639;top:6732;width:2;height:262" coordorigin="7639,6732" coordsize="2,262">
              <v:shape style="position:absolute;left:7639;top:6732;width:2;height:262" coordorigin="7639,6732" coordsize="0,262" path="m7639,6994l7639,6732e" filled="f" stroked="t" strokeweight=".23666pt" strokecolor="#545454">
                <v:path arrowok="t"/>
              </v:shape>
            </v:group>
            <v:group style="position:absolute;left:11483;top:6703;width:2;height:319" coordorigin="11483,6703" coordsize="2,319">
              <v:shape style="position:absolute;left:11483;top:6703;width:2;height:319" coordorigin="11483,6703" coordsize="0,319" path="m11483,7022l11483,6703e" filled="f" stroked="t" strokeweight=".47332pt" strokecolor="#484848">
                <v:path arrowok="t"/>
              </v:shape>
            </v:group>
            <v:group style="position:absolute;left:364;top:7227;width:421;height:2" coordorigin="364,7227" coordsize="421,2">
              <v:shape style="position:absolute;left:364;top:7227;width:421;height:2" coordorigin="364,7227" coordsize="421,0" path="m364,7227l786,7227e" filled="f" stroked="t" strokeweight=".47332pt" strokecolor="#4B4B4B">
                <v:path arrowok="t"/>
              </v:shape>
            </v:group>
            <v:group style="position:absolute;left:729;top:7232;width:10730;height:2" coordorigin="729,7232" coordsize="10730,2">
              <v:shape style="position:absolute;left:729;top:7232;width:10730;height:2" coordorigin="729,7232" coordsize="10730,0" path="m729,7232l11459,7232e" filled="f" stroked="t" strokeweight=".70998pt" strokecolor="#676767">
                <v:path arrowok="t"/>
              </v:shape>
            </v:group>
            <v:group style="position:absolute;left:4804;top:7234;width:1571;height:2" coordorigin="4804,7234" coordsize="1571,2">
              <v:shape style="position:absolute;left:4804;top:7234;width:1571;height:2" coordorigin="4804,7234" coordsize="1571,0" path="m4804,7234l6376,7234e" filled="f" stroked="t" strokeweight=".47332pt" strokecolor="#606060">
                <v:path arrowok="t"/>
              </v:shape>
            </v:group>
            <v:group style="position:absolute;left:6854;top:7234;width:431;height:2" coordorigin="6854,7234" coordsize="431,2">
              <v:shape style="position:absolute;left:6854;top:7234;width:431;height:2" coordorigin="6854,7234" coordsize="431,0" path="m6854,7234l7284,7234e" filled="f" stroked="t" strokeweight=".47332pt" strokecolor="#4F4F4F">
                <v:path arrowok="t"/>
              </v:shape>
            </v:group>
            <v:group style="position:absolute;left:9987;top:7237;width:488;height:2" coordorigin="9987,7237" coordsize="488,2">
              <v:shape style="position:absolute;left:9987;top:7237;width:488;height:2" coordorigin="9987,7237" coordsize="488,0" path="m9987,7237l10475,7237e" filled="f" stroked="t" strokeweight=".47332pt" strokecolor="#3F3F3F">
                <v:path arrowok="t"/>
              </v:shape>
            </v:group>
            <v:group style="position:absolute;left:10418;top:7239;width:1074;height:2" coordorigin="10418,7239" coordsize="1074,2">
              <v:shape style="position:absolute;left:10418;top:7239;width:1074;height:2" coordorigin="10418,7239" coordsize="1074,0" path="m10418,7239l11492,7239e" filled="f" stroked="t" strokeweight=".70998pt" strokecolor="#606060">
                <v:path arrowok="t"/>
              </v:shape>
            </v:group>
            <v:group style="position:absolute;left:374;top:7208;width:2;height:315" coordorigin="374,7208" coordsize="2,315">
              <v:shape style="position:absolute;left:374;top:7208;width:2;height:315" coordorigin="374,7208" coordsize="0,315" path="m374,7523l374,7208e" filled="f" stroked="t" strokeweight=".47332pt" strokecolor="#2F2F2F">
                <v:path arrowok="t"/>
              </v:shape>
            </v:group>
            <v:group style="position:absolute;left:364;top:7702;width:2802;height:2" coordorigin="364,7702" coordsize="2802,2">
              <v:shape style="position:absolute;left:364;top:7702;width:2802;height:2" coordorigin="364,7702" coordsize="2802,0" path="m364,7702l3167,7702e" filled="f" stroked="t" strokeweight=".70998pt" strokecolor="#646464">
                <v:path arrowok="t"/>
              </v:shape>
            </v:group>
            <v:group style="position:absolute;left:372;top:7466;width:2;height:262" coordorigin="372,7466" coordsize="2,262">
              <v:shape style="position:absolute;left:372;top:7466;width:2;height:262" coordorigin="372,7466" coordsize="0,262" path="m372,7728l372,7466e" filled="f" stroked="t" strokeweight=".70998pt" strokecolor="#4B4B4B">
                <v:path arrowok="t"/>
              </v:shape>
            </v:group>
            <v:group style="position:absolute;left:3110;top:7704;width:322;height:2" coordorigin="3110,7704" coordsize="322,2">
              <v:shape style="position:absolute;left:3110;top:7704;width:322;height:2" coordorigin="3110,7704" coordsize="322,0" path="m3110,7704l3432,7704e" filled="f" stroked="t" strokeweight=".47332pt" strokecolor="#484848">
                <v:path arrowok="t"/>
              </v:shape>
            </v:group>
            <v:group style="position:absolute;left:3375;top:7702;width:445;height:2" coordorigin="3375,7702" coordsize="445,2">
              <v:shape style="position:absolute;left:3375;top:7702;width:445;height:2" coordorigin="3375,7702" coordsize="445,0" path="m3375,7702l3820,7702e" filled="f" stroked="t" strokeweight=".94664pt" strokecolor="#808080">
                <v:path arrowok="t"/>
              </v:shape>
            </v:group>
            <v:group style="position:absolute;left:3763;top:7704;width:360;height:2" coordorigin="3763,7704" coordsize="360,2">
              <v:shape style="position:absolute;left:3763;top:7704;width:360;height:2" coordorigin="3763,7704" coordsize="360,0" path="m3763,7704l4123,7704e" filled="f" stroked="t" strokeweight=".70998pt" strokecolor="#939393">
                <v:path arrowok="t"/>
              </v:shape>
            </v:group>
            <v:group style="position:absolute;left:4066;top:7704;width:327;height:2" coordorigin="4066,7704" coordsize="327,2">
              <v:shape style="position:absolute;left:4066;top:7704;width:327;height:2" coordorigin="4066,7704" coordsize="327,0" path="m4066,7704l4392,7704e" filled="f" stroked="t" strokeweight=".47332pt" strokecolor="#646464">
                <v:path arrowok="t"/>
              </v:shape>
            </v:group>
            <v:group style="position:absolute;left:4336;top:7704;width:7157;height:2" coordorigin="4336,7704" coordsize="7157,2">
              <v:shape style="position:absolute;left:4336;top:7704;width:7157;height:2" coordorigin="4336,7704" coordsize="7157,0" path="m4336,7704l11492,7704e" filled="f" stroked="t" strokeweight=".70998pt" strokecolor="#606060">
                <v:path arrowok="t"/>
              </v:shape>
            </v:group>
            <v:group style="position:absolute;left:2348;top:7656;width:2;height:310" coordorigin="2348,7656" coordsize="2,310">
              <v:shape style="position:absolute;left:2348;top:7656;width:2;height:310" coordorigin="2348,7656" coordsize="0,310" path="m2348,7966l2348,7656e" filled="f" stroked="t" strokeweight=".47332pt" strokecolor="#2B2B2B">
                <v:path arrowok="t"/>
              </v:shape>
            </v:group>
            <v:group style="position:absolute;left:4837;top:7695;width:2;height:272" coordorigin="4837,7695" coordsize="2,272">
              <v:shape style="position:absolute;left:4837;top:7695;width:2;height:272" coordorigin="4837,7695" coordsize="0,272" path="m4837,7966l4837,7695e" filled="f" stroked="t" strokeweight=".47332pt" strokecolor="#383838">
                <v:path arrowok="t"/>
              </v:shape>
            </v:group>
            <v:group style="position:absolute;left:4833;top:7947;width:6655;height:2" coordorigin="4833,7947" coordsize="6655,2">
              <v:shape style="position:absolute;left:4833;top:7947;width:6655;height:2" coordorigin="4833,7947" coordsize="6655,0" path="m4833,7947l11487,7947e" filled="f" stroked="t" strokeweight=".70998pt" strokecolor="#646464">
                <v:path arrowok="t"/>
              </v:shape>
            </v:group>
            <v:group style="position:absolute;left:11483;top:7656;width:2;height:577" coordorigin="11483,7656" coordsize="2,577">
              <v:shape style="position:absolute;left:11483;top:7656;width:2;height:577" coordorigin="11483,7656" coordsize="0,577" path="m11483,8233l11483,7656e" filled="f" stroked="t" strokeweight=".47332pt" strokecolor="#4B4B4B">
                <v:path arrowok="t"/>
              </v:shape>
            </v:group>
            <v:group style="position:absolute;left:2348;top:7909;width:2;height:815" coordorigin="2348,7909" coordsize="2,815">
              <v:shape style="position:absolute;left:2348;top:7909;width:2;height:815" coordorigin="2348,7909" coordsize="0,815" path="m2348,8724l2348,7909e" filled="f" stroked="t" strokeweight=".70998pt" strokecolor="#606060">
                <v:path arrowok="t"/>
              </v:shape>
            </v:group>
            <v:group style="position:absolute;left:4837;top:7909;width:2;height:315" coordorigin="4837,7909" coordsize="2,315">
              <v:shape style="position:absolute;left:4837;top:7909;width:2;height:315" coordorigin="4837,7909" coordsize="0,315" path="m4837,8224l4837,7909e" filled="f" stroked="t" strokeweight=".70998pt" strokecolor="#4F4F4F">
                <v:path arrowok="t"/>
              </v:shape>
            </v:group>
            <v:group style="position:absolute;left:4828;top:8188;width:6660;height:2" coordorigin="4828,8188" coordsize="6660,2">
              <v:shape style="position:absolute;left:4828;top:8188;width:6660;height:2" coordorigin="4828,8188" coordsize="6660,0" path="m4828,8188l11487,8188e" filled="f" stroked="t" strokeweight=".70998pt" strokecolor="#606060">
                <v:path arrowok="t"/>
              </v:shape>
            </v:group>
            <v:group style="position:absolute;left:364;top:8443;width:421;height:2" coordorigin="364,8443" coordsize="421,2">
              <v:shape style="position:absolute;left:364;top:8443;width:421;height:2" coordorigin="364,8443" coordsize="421,0" path="m364,8443l786,8443e" filled="f" stroked="t" strokeweight=".94664pt" strokecolor="#646464">
                <v:path arrowok="t"/>
              </v:shape>
            </v:group>
            <v:group style="position:absolute;left:729;top:8445;width:918;height:2" coordorigin="729,8445" coordsize="918,2">
              <v:shape style="position:absolute;left:729;top:8445;width:918;height:2" coordorigin="729,8445" coordsize="918,0" path="m729,8445l1647,8445e" filled="f" stroked="t" strokeweight=".47332pt" strokecolor="#444444">
                <v:path arrowok="t"/>
              </v:shape>
            </v:group>
            <v:group style="position:absolute;left:1590;top:8448;width:786;height:2" coordorigin="1590,8448" coordsize="786,2">
              <v:shape style="position:absolute;left:1590;top:8448;width:786;height:2" coordorigin="1590,8448" coordsize="786,0" path="m1590,8448l2376,8448e" filled="f" stroked="t" strokeweight=".70998pt" strokecolor="#606060">
                <v:path arrowok="t"/>
              </v:shape>
            </v:group>
            <v:group style="position:absolute;left:2305;top:8448;width:488;height:2" coordorigin="2305,8448" coordsize="488,2">
              <v:shape style="position:absolute;left:2305;top:8448;width:488;height:2" coordorigin="2305,8448" coordsize="488,0" path="m2305,8448l2793,8448e" filled="f" stroked="t" strokeweight=".47332pt" strokecolor="#4B4B4B">
                <v:path arrowok="t"/>
              </v:shape>
            </v:group>
            <v:group style="position:absolute;left:2726;top:8448;width:464;height:2" coordorigin="2726,8448" coordsize="464,2">
              <v:shape style="position:absolute;left:2726;top:8448;width:464;height:2" coordorigin="2726,8448" coordsize="464,0" path="m2726,8448l3190,8448e" filled="f" stroked="t" strokeweight=".94664pt" strokecolor="#606060">
                <v:path arrowok="t"/>
              </v:shape>
            </v:group>
            <v:group style="position:absolute;left:3110;top:8448;width:322;height:2" coordorigin="3110,8448" coordsize="322,2">
              <v:shape style="position:absolute;left:3110;top:8448;width:322;height:2" coordorigin="3110,8448" coordsize="322,0" path="m3110,8448l3432,8448e" filled="f" stroked="t" strokeweight=".47332pt" strokecolor="#3F3F3F">
                <v:path arrowok="t"/>
              </v:shape>
            </v:group>
            <v:group style="position:absolute;left:3375;top:8448;width:445;height:2" coordorigin="3375,8448" coordsize="445,2">
              <v:shape style="position:absolute;left:3375;top:8448;width:445;height:2" coordorigin="3375,8448" coordsize="445,0" path="m3375,8448l3820,8448e" filled="f" stroked="t" strokeweight=".70998pt" strokecolor="#6B6B6B">
                <v:path arrowok="t"/>
              </v:shape>
            </v:group>
            <v:group style="position:absolute;left:3763;top:8448;width:360;height:2" coordorigin="3763,8448" coordsize="360,2">
              <v:shape style="position:absolute;left:3763;top:8448;width:360;height:2" coordorigin="3763,8448" coordsize="360,0" path="m3763,8448l4123,8448e" filled="f" stroked="t" strokeweight=".94664pt" strokecolor="#9C9C9C">
                <v:path arrowok="t"/>
              </v:shape>
            </v:group>
            <v:group style="position:absolute;left:4066;top:8448;width:327;height:2" coordorigin="4066,8448" coordsize="327,2">
              <v:shape style="position:absolute;left:4066;top:8448;width:327;height:2" coordorigin="4066,8448" coordsize="327,0" path="m4066,8448l4392,8448e" filled="f" stroked="t" strokeweight=".47332pt" strokecolor="#747474">
                <v:path arrowok="t"/>
              </v:shape>
            </v:group>
            <v:group style="position:absolute;left:4837;top:8166;width:2;height:291" coordorigin="4837,8166" coordsize="2,291">
              <v:shape style="position:absolute;left:4837;top:8166;width:2;height:291" coordorigin="4837,8166" coordsize="0,291" path="m4837,8457l4837,8166e" filled="f" stroked="t" strokeweight=".94664pt" strokecolor="#606060">
                <v:path arrowok="t"/>
              </v:shape>
            </v:group>
            <v:group style="position:absolute;left:4336;top:8448;width:904;height:2" coordorigin="4336,8448" coordsize="904,2">
              <v:shape style="position:absolute;left:4336;top:8448;width:904;height:2" coordorigin="4336,8448" coordsize="904,0" path="m4336,8448l5240,8448e" filled="f" stroked="t" strokeweight=".70998pt" strokecolor="#646464">
                <v:path arrowok="t"/>
              </v:shape>
            </v:group>
            <v:group style="position:absolute;left:5183;top:8448;width:412;height:2" coordorigin="5183,8448" coordsize="412,2">
              <v:shape style="position:absolute;left:5183;top:8448;width:412;height:2" coordorigin="5183,8448" coordsize="412,0" path="m5183,8448l5595,8448e" filled="f" stroked="t" strokeweight=".47332pt" strokecolor="#444444">
                <v:path arrowok="t"/>
              </v:shape>
            </v:group>
            <v:group style="position:absolute;left:5538;top:8450;width:5954;height:2" coordorigin="5538,8450" coordsize="5954,2">
              <v:shape style="position:absolute;left:5538;top:8450;width:5954;height:2" coordorigin="5538,8450" coordsize="5954,0" path="m5538,8450l11492,8450e" filled="f" stroked="t" strokeweight=".70998pt" strokecolor="#606060">
                <v:path arrowok="t"/>
              </v:shape>
            </v:group>
            <v:group style="position:absolute;left:372;top:8405;width:2;height:319" coordorigin="372,8405" coordsize="2,319">
              <v:shape style="position:absolute;left:372;top:8405;width:2;height:319" coordorigin="372,8405" coordsize="0,319" path="m372,8724l372,8405e" filled="f" stroked="t" strokeweight=".47332pt" strokecolor="#484848">
                <v:path arrowok="t"/>
              </v:shape>
            </v:group>
            <v:group style="position:absolute;left:369;top:8667;width:2;height:296" coordorigin="369,8667" coordsize="2,296">
              <v:shape style="position:absolute;left:369;top:8667;width:2;height:296" coordorigin="369,8667" coordsize="0,296" path="m369,8963l369,8667e" filled="f" stroked="t" strokeweight=".47332pt" strokecolor="#2B2B2B">
                <v:path arrowok="t"/>
              </v:shape>
            </v:group>
            <v:group style="position:absolute;left:2348;top:8667;width:2;height:296" coordorigin="2348,8667" coordsize="2,296">
              <v:shape style="position:absolute;left:2348;top:8667;width:2;height:296" coordorigin="2348,8667" coordsize="0,296" path="m2348,8963l2348,8667e" filled="f" stroked="t" strokeweight=".47332pt" strokecolor="#383838">
                <v:path arrowok="t"/>
              </v:shape>
            </v:group>
            <v:group style="position:absolute;left:360;top:9253;width:11109;height:2" coordorigin="360,9253" coordsize="11109,2">
              <v:shape style="position:absolute;left:360;top:9253;width:11109;height:2" coordorigin="360,9253" coordsize="11109,0" path="m360,9253l11469,9253e" filled="f" stroked="t" strokeweight=".70998pt" strokecolor="#646464">
                <v:path arrowok="t"/>
              </v:shape>
            </v:group>
            <v:group style="position:absolute;left:2736;top:9253;width:431;height:2" coordorigin="2736,9253" coordsize="431,2">
              <v:shape style="position:absolute;left:2736;top:9253;width:431;height:2" coordorigin="2736,9253" coordsize="431,0" path="m2736,9253l3167,9253e" filled="f" stroked="t" strokeweight=".47332pt" strokecolor="#3F3F3F">
                <v:path arrowok="t"/>
              </v:shape>
            </v:group>
            <v:group style="position:absolute;left:3645;top:9253;width:478;height:2" coordorigin="3645,9253" coordsize="478,2">
              <v:shape style="position:absolute;left:3645;top:9253;width:478;height:2" coordorigin="3645,9253" coordsize="478,0" path="m3645,9253l4123,9253e" filled="f" stroked="t" strokeweight=".47332pt" strokecolor="#979797">
                <v:path arrowok="t"/>
              </v:shape>
            </v:group>
            <v:group style="position:absolute;left:4014;top:9253;width:592;height:2" coordorigin="4014,9253" coordsize="592,2">
              <v:shape style="position:absolute;left:4014;top:9253;width:592;height:2" coordorigin="4014,9253" coordsize="592,0" path="m4014,9253l4605,9253e" filled="f" stroked="t" strokeweight=".94664pt" strokecolor="#939393">
                <v:path arrowok="t"/>
              </v:shape>
            </v:group>
            <v:group style="position:absolute;left:5538;top:9256;width:838;height:2" coordorigin="5538,9256" coordsize="838,2">
              <v:shape style="position:absolute;left:5538;top:9256;width:838;height:2" coordorigin="5538,9256" coordsize="838,0" path="m5538,9256l6376,9256e" filled="f" stroked="t" strokeweight=".47332pt" strokecolor="#545454">
                <v:path arrowok="t"/>
              </v:shape>
            </v:group>
            <v:group style="position:absolute;left:6631;top:9256;width:653;height:2" coordorigin="6631,9256" coordsize="653,2">
              <v:shape style="position:absolute;left:6631;top:9256;width:653;height:2" coordorigin="6631,9256" coordsize="653,0" path="m6631,9256l7284,9256e" filled="f" stroked="t" strokeweight=".47332pt" strokecolor="#484848">
                <v:path arrowok="t"/>
              </v:shape>
            </v:group>
            <v:group style="position:absolute;left:9987;top:9258;width:488;height:2" coordorigin="9987,9258" coordsize="488,2">
              <v:shape style="position:absolute;left:9987;top:9258;width:488;height:2" coordorigin="9987,9258" coordsize="488,0" path="m9987,9258l10475,9258e" filled="f" stroked="t" strokeweight=".47332pt" strokecolor="#484848">
                <v:path arrowok="t"/>
              </v:shape>
            </v:group>
            <v:group style="position:absolute;left:3645;top:9263;width:7843;height:2" coordorigin="3645,9263" coordsize="7843,2">
              <v:shape style="position:absolute;left:3645;top:9263;width:7843;height:2" coordorigin="3645,9263" coordsize="7843,0" path="m3645,9263l11487,9263e" filled="f" stroked="t" strokeweight=".70998pt" strokecolor="#646464">
                <v:path arrowok="t"/>
              </v:shape>
            </v:group>
            <v:group style="position:absolute;left:11483;top:8905;width:2;height:372" coordorigin="11483,8905" coordsize="2,372">
              <v:shape style="position:absolute;left:11483;top:8905;width:2;height:372" coordorigin="11483,8905" coordsize="0,372" path="m11483,9277l11483,8905e" filled="f" stroked="t" strokeweight=".47332pt" strokecolor="#4B4B4B">
                <v:path arrowok="t"/>
              </v:shape>
            </v:group>
            <v:group style="position:absolute;left:2345;top:8905;width:2;height:1211" coordorigin="2345,8905" coordsize="2,1211">
              <v:shape style="position:absolute;left:2345;top:8905;width:2;height:1211" coordorigin="2345,8905" coordsize="0,1211" path="m2345,10116l2345,8905e" filled="f" stroked="t" strokeweight=".70998pt" strokecolor="#606060">
                <v:path arrowok="t"/>
              </v:shape>
            </v:group>
            <v:group style="position:absolute;left:369;top:9482;width:2;height:634" coordorigin="369,9482" coordsize="2,634">
              <v:shape style="position:absolute;left:369;top:9482;width:2;height:634" coordorigin="369,9482" coordsize="0,634" path="m369,10116l369,9482e" filled="f" stroked="t" strokeweight=".47332pt" strokecolor="#444444">
                <v:path arrowok="t"/>
              </v:shape>
            </v:group>
            <v:group style="position:absolute;left:360;top:10088;width:426;height:2" coordorigin="360,10088" coordsize="426,2">
              <v:shape style="position:absolute;left:360;top:10088;width:426;height:2" coordorigin="360,10088" coordsize="426,0" path="m360,10088l786,10088e" filled="f" stroked="t" strokeweight=".47332pt" strokecolor="#5B605B">
                <v:path arrowok="t"/>
              </v:shape>
            </v:group>
            <v:group style="position:absolute;left:672;top:10090;width:10815;height:2" coordorigin="672,10090" coordsize="10815,2">
              <v:shape style="position:absolute;left:672;top:10090;width:10815;height:2" coordorigin="672,10090" coordsize="10815,0" path="m672,10090l11487,10090e" filled="f" stroked="t" strokeweight=".70998pt" strokecolor="#676767">
                <v:path arrowok="t"/>
              </v:shape>
            </v:group>
            <v:group style="position:absolute;left:360;top:10331;width:11128;height:2" coordorigin="360,10331" coordsize="11128,2">
              <v:shape style="position:absolute;left:360;top:10331;width:11128;height:2" coordorigin="360,10331" coordsize="11128,0" path="m360,10331l11487,10331e" filled="f" stroked="t" strokeweight=".70998pt" strokecolor="#646464">
                <v:path arrowok="t"/>
              </v:shape>
            </v:group>
            <v:group style="position:absolute;left:2343;top:10031;width:2;height:329" coordorigin="2343,10031" coordsize="2,329">
              <v:shape style="position:absolute;left:2343;top:10031;width:2;height:329" coordorigin="2343,10031" coordsize="0,329" path="m2343,10359l2343,10031e" filled="f" stroked="t" strokeweight=".47332pt" strokecolor="#4B4B4B">
                <v:path arrowok="t"/>
              </v:shape>
            </v:group>
            <v:group style="position:absolute;left:6631;top:10331;width:284;height:2" coordorigin="6631,10331" coordsize="284,2">
              <v:shape style="position:absolute;left:6631;top:10331;width:284;height:2" coordorigin="6631,10331" coordsize="284,0" path="m6631,10331l6915,10331e" filled="f" stroked="t" strokeweight=".47332pt" strokecolor="#383838">
                <v:path arrowok="t"/>
              </v:shape>
            </v:group>
            <v:group style="position:absolute;left:6908;top:10088;width:2;height:248" coordorigin="6908,10088" coordsize="2,248">
              <v:shape style="position:absolute;left:6908;top:10088;width:2;height:248" coordorigin="6908,10088" coordsize="0,248" path="m6908,10336l6908,10088e" filled="f" stroked="t" strokeweight=".94664pt" strokecolor="#606060">
                <v:path arrowok="t"/>
              </v:shape>
            </v:group>
            <v:group style="position:absolute;left:9987;top:10336;width:488;height:2" coordorigin="9987,10336" coordsize="488,2">
              <v:shape style="position:absolute;left:9987;top:10336;width:488;height:2" coordorigin="9987,10336" coordsize="488,0" path="m9987,10336l10475,10336e" filled="f" stroked="t" strokeweight=".47332pt" strokecolor="#484848">
                <v:path arrowok="t"/>
              </v:shape>
            </v:group>
            <v:group style="position:absolute;left:355;top:10572;width:2608;height:2" coordorigin="355,10572" coordsize="2608,2">
              <v:shape style="position:absolute;left:355;top:10572;width:2608;height:2" coordorigin="355,10572" coordsize="2608,0" path="m355,10572l2963,10572e" filled="f" stroked="t" strokeweight=".70998pt" strokecolor="#606060">
                <v:path arrowok="t"/>
              </v:shape>
            </v:group>
            <v:group style="position:absolute;left:2906;top:10569;width:260;height:2" coordorigin="2906,10569" coordsize="260,2">
              <v:shape style="position:absolute;left:2906;top:10569;width:260;height:2" coordorigin="2906,10569" coordsize="260,0" path="m2906,10569l3167,10569e" filled="f" stroked="t" strokeweight=".47332pt" strokecolor="#383838">
                <v:path arrowok="t"/>
              </v:shape>
            </v:group>
            <v:group style="position:absolute;left:3110;top:10569;width:710;height:2" coordorigin="3110,10569" coordsize="710,2">
              <v:shape style="position:absolute;left:3110;top:10569;width:710;height:2" coordorigin="3110,10569" coordsize="710,0" path="m3110,10569l3820,10569e" filled="f" stroked="t" strokeweight=".70998pt" strokecolor="#606060">
                <v:path arrowok="t"/>
              </v:shape>
            </v:group>
            <v:group style="position:absolute;left:3763;top:10569;width:360;height:2" coordorigin="3763,10569" coordsize="360,2">
              <v:shape style="position:absolute;left:3763;top:10569;width:360;height:2" coordorigin="3763,10569" coordsize="360,0" path="m3763,10569l4123,10569e" filled="f" stroked="t" strokeweight=".47332pt" strokecolor="#7C7C7C">
                <v:path arrowok="t"/>
              </v:shape>
            </v:group>
            <v:group style="position:absolute;left:4066;top:10569;width:327;height:2" coordorigin="4066,10569" coordsize="327,2">
              <v:shape style="position:absolute;left:4066;top:10569;width:327;height:2" coordorigin="4066,10569" coordsize="327,0" path="m4066,10569l4392,10569e" filled="f" stroked="t" strokeweight=".94664pt" strokecolor="#808080">
                <v:path arrowok="t"/>
              </v:shape>
            </v:group>
            <v:group style="position:absolute;left:4336;top:10572;width:2575;height:2" coordorigin="4336,10572" coordsize="2575,2">
              <v:shape style="position:absolute;left:4336;top:10572;width:2575;height:2" coordorigin="4336,10572" coordsize="2575,0" path="m4336,10572l6910,10572e" filled="f" stroked="t" strokeweight=".70998pt" strokecolor="#646464">
                <v:path arrowok="t"/>
              </v:shape>
            </v:group>
            <v:group style="position:absolute;left:6854;top:10572;width:431;height:2" coordorigin="6854,10572" coordsize="431,2">
              <v:shape style="position:absolute;left:6854;top:10572;width:431;height:2" coordorigin="6854,10572" coordsize="431,0" path="m6854,10572l7284,10572e" filled="f" stroked="t" strokeweight=".47332pt" strokecolor="#4B4B4B">
                <v:path arrowok="t"/>
              </v:shape>
            </v:group>
            <v:group style="position:absolute;left:7228;top:10574;width:4265;height:2" coordorigin="7228,10574" coordsize="4265,2">
              <v:shape style="position:absolute;left:7228;top:10574;width:4265;height:2" coordorigin="7228,10574" coordsize="4265,0" path="m7228,10574l11492,10574e" filled="f" stroked="t" strokeweight=".70998pt" strokecolor="#606060">
                <v:path arrowok="t"/>
              </v:shape>
            </v:group>
            <v:group style="position:absolute;left:2345;top:10288;width:2;height:782" coordorigin="2345,10288" coordsize="2,782">
              <v:shape style="position:absolute;left:2345;top:10288;width:2;height:782" coordorigin="2345,10288" coordsize="0,782" path="m2345,11070l2345,10288e" filled="f" stroked="t" strokeweight=".94664pt" strokecolor="#606060">
                <v:path arrowok="t"/>
              </v:shape>
            </v:group>
            <v:group style="position:absolute;left:360;top:11041;width:426;height:2" coordorigin="360,11041" coordsize="426,2">
              <v:shape style="position:absolute;left:360;top:11041;width:426;height:2" coordorigin="360,11041" coordsize="426,0" path="m360,11041l786,11041e" filled="f" stroked="t" strokeweight=".47332pt" strokecolor="#484848">
                <v:path arrowok="t"/>
              </v:shape>
            </v:group>
            <v:group style="position:absolute;left:729;top:11044;width:966;height:2" coordorigin="729,11044" coordsize="966,2">
              <v:shape style="position:absolute;left:729;top:11044;width:966;height:2" coordorigin="729,11044" coordsize="966,0" path="m729,11044l1694,11044e" filled="f" stroked="t" strokeweight=".94664pt" strokecolor="#646464">
                <v:path arrowok="t"/>
              </v:shape>
            </v:group>
            <v:group style="position:absolute;left:1590;top:11046;width:786;height:2" coordorigin="1590,11046" coordsize="786,2">
              <v:shape style="position:absolute;left:1590;top:11046;width:786;height:2" coordorigin="1590,11046" coordsize="786,0" path="m1590,11046l2376,11046e" filled="f" stroked="t" strokeweight=".47332pt" strokecolor="#4B4B4B">
                <v:path arrowok="t"/>
              </v:shape>
            </v:group>
            <v:group style="position:absolute;left:2305;top:11046;width:488;height:2" coordorigin="2305,11046" coordsize="488,2">
              <v:shape style="position:absolute;left:2305;top:11046;width:488;height:2" coordorigin="2305,11046" coordsize="488,0" path="m2305,11046l2793,11046e" filled="f" stroked="t" strokeweight=".94664pt" strokecolor="#6B6B6B">
                <v:path arrowok="t"/>
              </v:shape>
            </v:group>
            <v:group style="position:absolute;left:2736;top:11046;width:431;height:2" coordorigin="2736,11046" coordsize="431,2">
              <v:shape style="position:absolute;left:2736;top:11046;width:431;height:2" coordorigin="2736,11046" coordsize="431,0" path="m2736,11046l3167,11046e" filled="f" stroked="t" strokeweight=".47332pt" strokecolor="#383838">
                <v:path arrowok="t"/>
              </v:shape>
            </v:group>
            <v:group style="position:absolute;left:3110;top:11046;width:322;height:2" coordorigin="3110,11046" coordsize="322,2">
              <v:shape style="position:absolute;left:3110;top:11046;width:322;height:2" coordorigin="3110,11046" coordsize="322,0" path="m3110,11046l3432,11046e" filled="f" stroked="t" strokeweight=".94664pt" strokecolor="#646464">
                <v:path arrowok="t"/>
              </v:shape>
            </v:group>
            <v:group style="position:absolute;left:3375;top:11046;width:445;height:2" coordorigin="3375,11046" coordsize="445,2">
              <v:shape style="position:absolute;left:3375;top:11046;width:445;height:2" coordorigin="3375,11046" coordsize="445,0" path="m3375,11046l3820,11046e" filled="f" stroked="t" strokeweight=".94664pt" strokecolor="#909090">
                <v:path arrowok="t"/>
              </v:shape>
            </v:group>
            <v:group style="position:absolute;left:3763;top:11046;width:360;height:2" coordorigin="3763,11046" coordsize="360,2">
              <v:shape style="position:absolute;left:3763;top:11046;width:360;height:2" coordorigin="3763,11046" coordsize="360,0" path="m3763,11046l4123,11046e" filled="f" stroked="t" strokeweight=".47332pt" strokecolor="#9C9C9C">
                <v:path arrowok="t"/>
              </v:shape>
            </v:group>
            <v:group style="position:absolute;left:4066;top:11048;width:795;height:2" coordorigin="4066,11048" coordsize="795,2">
              <v:shape style="position:absolute;left:4066;top:11048;width:795;height:2" coordorigin="4066,11048" coordsize="795,0" path="m4066,11048l4861,11048e" filled="f" stroked="t" strokeweight=".94664pt" strokecolor="#878787">
                <v:path arrowok="t"/>
              </v:shape>
            </v:group>
            <v:group style="position:absolute;left:4804;top:11048;width:2106;height:2" coordorigin="4804,11048" coordsize="2106,2">
              <v:shape style="position:absolute;left:4804;top:11048;width:2106;height:2" coordorigin="4804,11048" coordsize="2106,0" path="m4804,11048l6910,11048e" filled="f" stroked="t" strokeweight=".70998pt" strokecolor="#676767">
                <v:path arrowok="t"/>
              </v:shape>
            </v:group>
            <v:group style="position:absolute;left:6854;top:11048;width:431;height:2" coordorigin="6854,11048" coordsize="431,2">
              <v:shape style="position:absolute;left:6854;top:11048;width:431;height:2" coordorigin="6854,11048" coordsize="431,0" path="m6854,11048l7284,11048e" filled="f" stroked="t" strokeweight=".47332pt" strokecolor="#4F4F4F">
                <v:path arrowok="t"/>
              </v:shape>
            </v:group>
            <v:group style="position:absolute;left:7228;top:11048;width:2816;height:2" coordorigin="7228,11048" coordsize="2816,2">
              <v:shape style="position:absolute;left:7228;top:11048;width:2816;height:2" coordorigin="7228,11048" coordsize="2816,0" path="m7228,11048l10044,11048e" filled="f" stroked="t" strokeweight=".70998pt" strokecolor="#646464">
                <v:path arrowok="t"/>
              </v:shape>
            </v:group>
            <v:group style="position:absolute;left:9987;top:11051;width:488;height:2" coordorigin="9987,11051" coordsize="488,2">
              <v:shape style="position:absolute;left:9987;top:11051;width:488;height:2" coordorigin="9987,11051" coordsize="488,0" path="m9987,11051l10475,11051e" filled="f" stroked="t" strokeweight=".47332pt" strokecolor="#3F3F3F">
                <v:path arrowok="t"/>
              </v:shape>
            </v:group>
            <v:group style="position:absolute;left:10418;top:11053;width:1070;height:2" coordorigin="10418,11053" coordsize="1070,2">
              <v:shape style="position:absolute;left:10418;top:11053;width:1070;height:2" coordorigin="10418,11053" coordsize="1070,0" path="m10418,11053l11487,11053e" filled="f" stroked="t" strokeweight=".70998pt" strokecolor="#575757">
                <v:path arrowok="t"/>
              </v:shape>
            </v:group>
            <v:group style="position:absolute;left:360;top:11289;width:11128;height:2" coordorigin="360,11289" coordsize="11128,2">
              <v:shape style="position:absolute;left:360;top:11289;width:11128;height:2" coordorigin="360,11289" coordsize="11128,0" path="m360,11289l11487,11289e" filled="f" stroked="t" strokeweight=".70998pt" strokecolor="#676767">
                <v:path arrowok="t"/>
              </v:shape>
            </v:group>
            <v:group style="position:absolute;left:2343;top:10998;width:2;height:319" coordorigin="2343,10998" coordsize="2,319">
              <v:shape style="position:absolute;left:2343;top:10998;width:2;height:319" coordorigin="2343,10998" coordsize="0,319" path="m2343,11318l2343,10998e" filled="f" stroked="t" strokeweight=".47332pt" strokecolor="#444444">
                <v:path arrowok="t"/>
              </v:shape>
            </v:group>
            <v:group style="position:absolute;left:5183;top:11289;width:412;height:2" coordorigin="5183,11289" coordsize="412,2">
              <v:shape style="position:absolute;left:5183;top:11289;width:412;height:2" coordorigin="5183,11289" coordsize="412,0" path="m5183,11289l5595,11289e" filled="f" stroked="t" strokeweight=".47332pt" strokecolor="#4B4B4B">
                <v:path arrowok="t"/>
              </v:shape>
            </v:group>
            <v:group style="position:absolute;left:7228;top:11292;width:440;height:2" coordorigin="7228,11292" coordsize="440,2">
              <v:shape style="position:absolute;left:7228;top:11292;width:440;height:2" coordorigin="7228,11292" coordsize="440,0" path="m7228,11292l7668,11292e" filled="f" stroked="t" strokeweight=".47332pt" strokecolor="#484848">
                <v:path arrowok="t"/>
              </v:shape>
            </v:group>
            <v:group style="position:absolute;left:355;top:11525;width:734;height:2" coordorigin="355,11525" coordsize="734,2">
              <v:shape style="position:absolute;left:355;top:11525;width:734;height:2" coordorigin="355,11525" coordsize="734,0" path="m355,11525l1089,11525e" filled="f" stroked="t" strokeweight=".94664pt" strokecolor="#6B6B6B">
                <v:path arrowok="t"/>
              </v:shape>
            </v:group>
            <v:group style="position:absolute;left:1063;top:11280;width:2;height:277" coordorigin="1063,11280" coordsize="2,277">
              <v:shape style="position:absolute;left:1063;top:11280;width:2;height:277" coordorigin="1063,11280" coordsize="0,277" path="m1063,11556l1063,11280e" filled="f" stroked="t" strokeweight=".47332pt" strokecolor="#3F3F3F">
                <v:path arrowok="t"/>
              </v:shape>
            </v:group>
            <v:group style="position:absolute;left:1018;top:11525;width:639;height:2" coordorigin="1018,11525" coordsize="639,2">
              <v:shape style="position:absolute;left:1018;top:11525;width:639;height:2" coordorigin="1018,11525" coordsize="639,0" path="m1018,11525l1657,11525e" filled="f" stroked="t" strokeweight=".47332pt" strokecolor="#4B4B4B">
                <v:path arrowok="t"/>
              </v:shape>
            </v:group>
            <v:group style="position:absolute;left:1638;top:11275;width:2;height:324" coordorigin="1638,11275" coordsize="2,324">
              <v:shape style="position:absolute;left:1638;top:11275;width:2;height:324" coordorigin="1638,11275" coordsize="0,324" path="m1638,11599l1638,11275e" filled="f" stroked="t" strokeweight=".94664pt" strokecolor="#6B6B6B">
                <v:path arrowok="t"/>
              </v:shape>
            </v:group>
            <v:group style="position:absolute;left:1586;top:11527;width:3654;height:2" coordorigin="1586,11527" coordsize="3654,2">
              <v:shape style="position:absolute;left:1586;top:11527;width:3654;height:2" coordorigin="1586,11527" coordsize="3654,0" path="m1586,11527l5240,11527e" filled="f" stroked="t" strokeweight=".70998pt" strokecolor="#676767">
                <v:path arrowok="t"/>
              </v:shape>
            </v:group>
            <v:group style="position:absolute;left:2343;top:11246;width:2;height:310" coordorigin="2343,11246" coordsize="2,310">
              <v:shape style="position:absolute;left:2343;top:11246;width:2;height:310" coordorigin="2343,11246" coordsize="0,310" path="m2343,11556l2343,11246e" filled="f" stroked="t" strokeweight=".47332pt" strokecolor="#5B5B5B">
                <v:path arrowok="t"/>
              </v:shape>
            </v:group>
            <v:group style="position:absolute;left:5183;top:11527;width:412;height:2" coordorigin="5183,11527" coordsize="412,2">
              <v:shape style="position:absolute;left:5183;top:11527;width:412;height:2" coordorigin="5183,11527" coordsize="412,0" path="m5183,11527l5595,11527e" filled="f" stroked="t" strokeweight=".47332pt" strokecolor="#444444">
                <v:path arrowok="t"/>
              </v:shape>
            </v:group>
            <v:group style="position:absolute;left:5538;top:11532;width:5950;height:2" coordorigin="5538,11532" coordsize="5950,2">
              <v:shape style="position:absolute;left:5538;top:11532;width:5950;height:2" coordorigin="5538,11532" coordsize="5950,0" path="m5538,11532l11487,11532e" filled="f" stroked="t" strokeweight=".70998pt" strokecolor="#646464">
                <v:path arrowok="t"/>
              </v:shape>
            </v:group>
            <v:group style="position:absolute;left:7270;top:11284;width:2;height:286" coordorigin="7270,11284" coordsize="2,286">
              <v:shape style="position:absolute;left:7270;top:11284;width:2;height:286" coordorigin="7270,11284" coordsize="0,286" path="m7270,11570l7270,11284e" filled="f" stroked="t" strokeweight=".94664pt" strokecolor="#5B5B5B">
                <v:path arrowok="t"/>
              </v:shape>
            </v:group>
            <v:group style="position:absolute;left:1065;top:11485;width:2;height:1011" coordorigin="1065,11485" coordsize="2,1011">
              <v:shape style="position:absolute;left:1065;top:11485;width:2;height:1011" coordorigin="1065,11485" coordsize="0,1011" path="m1065,12495l1065,11485e" filled="f" stroked="t" strokeweight=".70998pt" strokecolor="#545454">
                <v:path arrowok="t"/>
              </v:shape>
            </v:group>
            <v:group style="position:absolute;left:1638;top:11275;width:2;height:5015" coordorigin="1638,11275" coordsize="2,5015">
              <v:shape style="position:absolute;left:1638;top:11275;width:2;height:5015" coordorigin="1638,11275" coordsize="0,5015" path="m1638,16290l1638,11275e" filled="f" stroked="t" strokeweight=".47332pt" strokecolor="#5B5B5B">
                <v:path arrowok="t"/>
              </v:shape>
            </v:group>
            <v:group style="position:absolute;left:2343;top:11485;width:2;height:558" coordorigin="2343,11485" coordsize="2,558">
              <v:shape style="position:absolute;left:2343;top:11485;width:2;height:558" coordorigin="2343,11485" coordsize="0,558" path="m2343,12042l2343,11485e" filled="f" stroked="t" strokeweight=".94664pt" strokecolor="#646464">
                <v:path arrowok="t"/>
              </v:shape>
            </v:group>
            <v:group style="position:absolute;left:7270;top:11485;width:2;height:558" coordorigin="7270,11485" coordsize="2,558">
              <v:shape style="position:absolute;left:7270;top:11485;width:2;height:558" coordorigin="7270,11485" coordsize="0,558" path="m7270,12042l7270,11485e" filled="f" stroked="t" strokeweight=".47332pt" strokecolor="#444444">
                <v:path arrowok="t"/>
              </v:shape>
            </v:group>
            <v:group style="position:absolute;left:2343;top:11985;width:2;height:496" coordorigin="2343,11985" coordsize="2,496">
              <v:shape style="position:absolute;left:2343;top:11985;width:2;height:496" coordorigin="2343,11985" coordsize="0,496" path="m2343,12481l2343,11985e" filled="f" stroked="t" strokeweight=".47332pt" strokecolor="#3B3B3B">
                <v:path arrowok="t"/>
              </v:shape>
            </v:group>
            <v:group style="position:absolute;left:7270;top:11985;width:2;height:748" coordorigin="7270,11985" coordsize="2,748">
              <v:shape style="position:absolute;left:7270;top:11985;width:2;height:748" coordorigin="7270,11985" coordsize="0,748" path="m7270,12734l7270,11985e" filled="f" stroked="t" strokeweight=".70998pt" strokecolor="#5B5B5B">
                <v:path arrowok="t"/>
              </v:shape>
            </v:group>
            <v:group style="position:absolute;left:11478;top:11985;width:2;height:496" coordorigin="11478,11985" coordsize="2,496">
              <v:shape style="position:absolute;left:11478;top:11985;width:2;height:496" coordorigin="11478,11985" coordsize="0,496" path="m11478,12481l11478,11985e" filled="f" stroked="t" strokeweight=".47332pt" strokecolor="#575757">
                <v:path arrowok="t"/>
              </v:shape>
            </v:group>
            <v:group style="position:absolute;left:1060;top:12424;width:2;height:520" coordorigin="1060,12424" coordsize="2,520">
              <v:shape style="position:absolute;left:1060;top:12424;width:2;height:520" coordorigin="1060,12424" coordsize="0,520" path="m1060,12943l1060,12424e" filled="f" stroked="t" strokeweight=".47332pt" strokecolor="#3B3B3B">
                <v:path arrowok="t"/>
              </v:shape>
            </v:group>
            <v:group style="position:absolute;left:1635;top:11985;width:2;height:958" coordorigin="1635,11985" coordsize="2,958">
              <v:shape style="position:absolute;left:1635;top:11985;width:2;height:958" coordorigin="1635,11985" coordsize="0,958" path="m1635,12943l1635,11985e" filled="f" stroked="t" strokeweight=".94664pt" strokecolor="#676767">
                <v:path arrowok="t"/>
              </v:shape>
            </v:group>
            <v:group style="position:absolute;left:2343;top:12424;width:2;height:815" coordorigin="2343,12424" coordsize="2,815">
              <v:shape style="position:absolute;left:2343;top:12424;width:2;height:815" coordorigin="2343,12424" coordsize="0,815" path="m2343,13239l2343,12424e" filled="f" stroked="t" strokeweight=".70998pt" strokecolor="#646464">
                <v:path arrowok="t"/>
              </v:shape>
            </v:group>
            <v:group style="position:absolute;left:7270;top:12676;width:2;height:267" coordorigin="7270,12676" coordsize="2,267">
              <v:shape style="position:absolute;left:7270;top:12676;width:2;height:267" coordorigin="7270,12676" coordsize="0,267" path="m7270,12943l7270,12676e" filled="f" stroked="t" strokeweight=".47332pt" strokecolor="#2F2F2F">
                <v:path arrowok="t"/>
              </v:shape>
            </v:group>
            <v:group style="position:absolute;left:1060;top:12886;width:2;height:563" coordorigin="1060,12886" coordsize="2,563">
              <v:shape style="position:absolute;left:1060;top:12886;width:2;height:563" coordorigin="1060,12886" coordsize="0,563" path="m1060,13449l1060,12886e" filled="f" stroked="t" strokeweight=".94664pt" strokecolor="#5B5B5B">
                <v:path arrowok="t"/>
              </v:shape>
            </v:group>
            <v:group style="position:absolute;left:1633;top:12886;width:2;height:563" coordorigin="1633,12886" coordsize="2,563">
              <v:shape style="position:absolute;left:1633;top:12886;width:2;height:563" coordorigin="1633,12886" coordsize="0,563" path="m1633,13449l1633,12886e" filled="f" stroked="t" strokeweight=".47332pt" strokecolor="#484848">
                <v:path arrowok="t"/>
              </v:shape>
            </v:group>
            <v:group style="position:absolute;left:7268;top:12886;width:2;height:353" coordorigin="7268,12886" coordsize="2,353">
              <v:shape style="position:absolute;left:7268;top:12886;width:2;height:353" coordorigin="7268,12886" coordsize="0,353" path="m7268,13239l7268,12886e" filled="f" stroked="t" strokeweight=".70998pt" strokecolor="#4F4F4F">
                <v:path arrowok="t"/>
              </v:shape>
            </v:group>
            <v:group style="position:absolute;left:11476;top:12424;width:2;height:3876" coordorigin="11476,12424" coordsize="2,3876">
              <v:shape style="position:absolute;left:11476;top:12424;width:2;height:3876" coordorigin="11476,12424" coordsize="0,3876" path="m11476,16300l11476,12424e" filled="f" stroked="t" strokeweight=".70998pt" strokecolor="#646464">
                <v:path arrowok="t"/>
              </v:shape>
            </v:group>
            <v:group style="position:absolute;left:1633;top:13182;width:2;height:153" coordorigin="1633,13182" coordsize="2,153">
              <v:shape style="position:absolute;left:1633;top:13182;width:2;height:153" coordorigin="1633,13182" coordsize="0,153" path="m1633,13334l1633,13182e" filled="f" stroked="t" strokeweight=".47332pt" strokecolor="#343434">
                <v:path arrowok="t"/>
              </v:shape>
            </v:group>
            <v:group style="position:absolute;left:2343;top:13182;width:2;height:153" coordorigin="2343,13182" coordsize="2,153">
              <v:shape style="position:absolute;left:2343;top:13182;width:2;height:153" coordorigin="2343,13182" coordsize="0,153" path="m2343,13334l2343,13182e" filled="f" stroked="t" strokeweight=".47332pt" strokecolor="#383838">
                <v:path arrowok="t"/>
              </v:shape>
            </v:group>
            <v:group style="position:absolute;left:11478;top:13277;width:2;height:315" coordorigin="11478,13277" coordsize="2,315">
              <v:shape style="position:absolute;left:11478;top:13277;width:2;height:315" coordorigin="11478,13277" coordsize="0,315" path="m11478,13592l11478,13277e" filled="f" stroked="t" strokeweight=".47332pt" strokecolor="#4F4F4F">
                <v:path arrowok="t"/>
              </v:shape>
            </v:group>
            <v:group style="position:absolute;left:355;top:13594;width:393;height:2" coordorigin="355,13594" coordsize="393,2">
              <v:shape style="position:absolute;left:355;top:13594;width:393;height:2" coordorigin="355,13594" coordsize="393,0" path="m355,13594l748,13594e" filled="f" stroked="t" strokeweight=".23666pt" strokecolor="#5B5B5B">
                <v:path arrowok="t"/>
              </v:shape>
            </v:group>
            <v:group style="position:absolute;left:729;top:13594;width:360;height:2" coordorigin="729,13594" coordsize="360,2">
              <v:shape style="position:absolute;left:729;top:13594;width:360;height:2" coordorigin="729,13594" coordsize="360,0" path="m729,13594l1089,13594e" filled="f" stroked="t" strokeweight=".70998pt" strokecolor="#747474">
                <v:path arrowok="t"/>
              </v:shape>
            </v:group>
            <v:group style="position:absolute;left:1060;top:13392;width:2;height:462" coordorigin="1060,13392" coordsize="2,462">
              <v:shape style="position:absolute;left:1060;top:13392;width:2;height:462" coordorigin="1060,13392" coordsize="0,462" path="m1060,13854l1060,13392e" filled="f" stroked="t" strokeweight=".47332pt" strokecolor="#343434">
                <v:path arrowok="t"/>
              </v:shape>
            </v:group>
            <v:group style="position:absolute;left:1018;top:13594;width:639;height:2" coordorigin="1018,13594" coordsize="639,2">
              <v:shape style="position:absolute;left:1018;top:13594;width:639;height:2" coordorigin="1018,13594" coordsize="639,0" path="m1018,13594l1657,13594e" filled="f" stroked="t" strokeweight=".23666pt" strokecolor="#646464">
                <v:path arrowok="t"/>
              </v:shape>
            </v:group>
            <v:group style="position:absolute;left:2002;top:13592;width:341;height:2" coordorigin="2002,13592" coordsize="341,2">
              <v:shape style="position:absolute;left:2002;top:13592;width:341;height:2" coordorigin="2002,13592" coordsize="341,0" path="m2002,13592l2343,13592e" filled="f" stroked="t" strokeweight=".23666pt" strokecolor="#7C7C7C">
                <v:path arrowok="t"/>
              </v:shape>
            </v:group>
            <v:group style="position:absolute;left:2341;top:13277;width:2;height:319" coordorigin="2341,13277" coordsize="2,319">
              <v:shape style="position:absolute;left:2341;top:13277;width:2;height:319" coordorigin="2341,13277" coordsize="0,319" path="m2341,13597l2341,13277e" filled="f" stroked="t" strokeweight=".47332pt" strokecolor="#4B4B4B">
                <v:path arrowok="t"/>
              </v:shape>
            </v:group>
            <v:group style="position:absolute;left:7268;top:13172;width:2;height:477" coordorigin="7268,13172" coordsize="2,477">
              <v:shape style="position:absolute;left:7268;top:13172;width:2;height:477" coordorigin="7268,13172" coordsize="0,477" path="m7268,13649l7268,13172e" filled="f" stroked="t" strokeweight=".94664pt" strokecolor="#646464">
                <v:path arrowok="t"/>
              </v:shape>
            </v:group>
            <v:group style="position:absolute;left:2338;top:13535;width:2;height:319" coordorigin="2338,13535" coordsize="2,319">
              <v:shape style="position:absolute;left:2338;top:13535;width:2;height:319" coordorigin="2338,13535" coordsize="0,319" path="m2338,13854l2338,13535e" filled="f" stroked="t" strokeweight=".47332pt" strokecolor="#383838">
                <v:path arrowok="t"/>
              </v:shape>
            </v:group>
            <v:group style="position:absolute;left:7265;top:13535;width:2;height:758" coordorigin="7265,13535" coordsize="2,758">
              <v:shape style="position:absolute;left:7265;top:13535;width:2;height:758" coordorigin="7265,13535" coordsize="0,758" path="m7265,14293l7265,13535e" filled="f" stroked="t" strokeweight=".70998pt" strokecolor="#4B4B4B">
                <v:path arrowok="t"/>
              </v:shape>
            </v:group>
            <v:group style="position:absolute;left:376;top:6002;width:2;height:315" coordorigin="376,6002" coordsize="2,315">
              <v:shape style="position:absolute;left:376;top:6002;width:2;height:315" coordorigin="376,6002" coordsize="0,315" path="m376,6317l376,6002e" filled="f" stroked="t" strokeweight=".47332pt" strokecolor="#444444">
                <v:path arrowok="t"/>
              </v:shape>
            </v:group>
            <v:group style="position:absolute;left:374;top:6260;width:2;height:329" coordorigin="374,6260" coordsize="2,329">
              <v:shape style="position:absolute;left:374;top:6260;width:2;height:329" coordorigin="374,6260" coordsize="0,329" path="m374,6588l374,6260e" filled="f" stroked="t" strokeweight=".47332pt" strokecolor="#2F2F2F">
                <v:path arrowok="t"/>
              </v:shape>
            </v:group>
            <v:group style="position:absolute;left:364;top:12886;width:2;height:563" coordorigin="364,12886" coordsize="2,563">
              <v:shape style="position:absolute;left:364;top:12886;width:2;height:563" coordorigin="364,12886" coordsize="0,563" path="m364,13449l364,12886e" filled="f" stroked="t" strokeweight=".47332pt" strokecolor="#3B3B3B">
                <v:path arrowok="t"/>
              </v:shape>
            </v:group>
            <v:group style="position:absolute;left:367;top:1711;width:2;height:14583" coordorigin="367,1711" coordsize="2,14583">
              <v:shape style="position:absolute;left:367;top:1711;width:2;height:14583" coordorigin="367,1711" coordsize="0,14583" path="m367,16295l367,1711e" filled="f" stroked="t" strokeweight=".70998pt" strokecolor="#545454">
                <v:path arrowok="t"/>
              </v:shape>
            </v:group>
            <v:group style="position:absolute;left:1058;top:13797;width:2;height:234" coordorigin="1058,13797" coordsize="2,234">
              <v:shape style="position:absolute;left:1058;top:13797;width:2;height:234" coordorigin="1058,13797" coordsize="0,234" path="m1058,14030l1058,13797e" filled="f" stroked="t" strokeweight=".47332pt" strokecolor="#484848">
                <v:path arrowok="t"/>
              </v:shape>
            </v:group>
            <v:group style="position:absolute;left:1631;top:13392;width:2;height:658" coordorigin="1631,13392" coordsize="2,658">
              <v:shape style="position:absolute;left:1631;top:13392;width:2;height:658" coordorigin="1631,13392" coordsize="0,658" path="m1631,14049l1631,13392e" filled="f" stroked="t" strokeweight=".94664pt" strokecolor="#6B6B6B">
                <v:path arrowok="t"/>
              </v:shape>
            </v:group>
            <v:group style="position:absolute;left:2338;top:13797;width:2;height:639" coordorigin="2338,13797" coordsize="2,639">
              <v:shape style="position:absolute;left:2338;top:13797;width:2;height:639" coordorigin="2338,13797" coordsize="0,639" path="m2338,14436l2338,13797e" filled="f" stroked="t" strokeweight=".94664pt" strokecolor="#676767">
                <v:path arrowok="t"/>
              </v:shape>
            </v:group>
            <v:group style="position:absolute;left:1633;top:13973;width:2;height:462" coordorigin="1633,13973" coordsize="2,462">
              <v:shape style="position:absolute;left:1633;top:13973;width:2;height:462" coordorigin="1633,13973" coordsize="0,462" path="m1633,14436l1633,13973e" filled="f" stroked="t" strokeweight=".47332pt" strokecolor="#3F3F3F">
                <v:path arrowok="t"/>
              </v:shape>
            </v:group>
            <v:group style="position:absolute;left:364;top:14164;width:2;height:272" coordorigin="364,14164" coordsize="2,272">
              <v:shape style="position:absolute;left:364;top:14164;width:2;height:272" coordorigin="364,14164" coordsize="0,272" path="m364,14436l364,14164e" filled="f" stroked="t" strokeweight=".47332pt" strokecolor="#3F3F3F">
                <v:path arrowok="t"/>
              </v:shape>
            </v:group>
            <v:group style="position:absolute;left:11478;top:14235;width:2;height:324" coordorigin="11478,14235" coordsize="2,324">
              <v:shape style="position:absolute;left:11478;top:14235;width:2;height:324" coordorigin="11478,14235" coordsize="0,324" path="m11478,14560l11478,14235e" filled="f" stroked="t" strokeweight=".47332pt" strokecolor="#4B4B4B">
                <v:path arrowok="t"/>
              </v:shape>
            </v:group>
            <v:group style="position:absolute;left:1058;top:13921;width:2;height:639" coordorigin="1058,13921" coordsize="2,639">
              <v:shape style="position:absolute;left:1058;top:13921;width:2;height:639" coordorigin="1058,13921" coordsize="0,639" path="m1058,14560l1058,13921e" filled="f" stroked="t" strokeweight=".94664pt" strokecolor="#5B5B5B">
                <v:path arrowok="t"/>
              </v:shape>
            </v:group>
            <v:group style="position:absolute;left:2338;top:14378;width:2;height:396" coordorigin="2338,14378" coordsize="2,396">
              <v:shape style="position:absolute;left:2338;top:14378;width:2;height:396" coordorigin="2338,14378" coordsize="0,396" path="m2338,14774l2338,14378e" filled="f" stroked="t" strokeweight=".47332pt" strokecolor="#444444">
                <v:path arrowok="t"/>
              </v:shape>
            </v:group>
            <v:group style="position:absolute;left:7268;top:14183;width:2;height:510" coordorigin="7268,14183" coordsize="2,510">
              <v:shape style="position:absolute;left:7268;top:14183;width:2;height:510" coordorigin="7268,14183" coordsize="0,510" path="m7268,14693l7268,14183e" filled="f" stroked="t" strokeweight=".94664pt" strokecolor="#646464">
                <v:path arrowok="t"/>
              </v:shape>
            </v:group>
            <v:group style="position:absolute;left:1060;top:14502;width:2;height:272" coordorigin="1060,14502" coordsize="2,272">
              <v:shape style="position:absolute;left:1060;top:14502;width:2;height:272" coordorigin="1060,14502" coordsize="0,272" path="m1060,14774l1060,14502e" filled="f" stroked="t" strokeweight=".47332pt" strokecolor="#1F1F1F">
                <v:path arrowok="t"/>
              </v:shape>
            </v:group>
            <v:group style="position:absolute;left:7270;top:14636;width:2;height:138" coordorigin="7270,14636" coordsize="2,138">
              <v:shape style="position:absolute;left:7270;top:14636;width:2;height:138" coordorigin="7270,14636" coordsize="0,138" path="m7270,14774l7270,14636e" filled="f" stroked="t" strokeweight=".47332pt" strokecolor="#232323">
                <v:path arrowok="t"/>
              </v:shape>
            </v:group>
            <v:group style="position:absolute;left:1060;top:14717;width:2;height:1573" coordorigin="1060,14717" coordsize="2,1573">
              <v:shape style="position:absolute;left:1060;top:14717;width:2;height:1573" coordorigin="1060,14717" coordsize="0,1573" path="m1060,16290l1060,14717e" filled="f" stroked="t" strokeweight=".70998pt" strokecolor="#545454">
                <v:path arrowok="t"/>
              </v:shape>
            </v:group>
            <v:group style="position:absolute;left:1631;top:14378;width:2;height:1912" coordorigin="1631,14378" coordsize="2,1912">
              <v:shape style="position:absolute;left:1631;top:14378;width:2;height:1912" coordorigin="1631,14378" coordsize="0,1912" path="m1631,16290l1631,14378e" filled="f" stroked="t" strokeweight=".70998pt" strokecolor="#646464">
                <v:path arrowok="t"/>
              </v:shape>
            </v:group>
            <v:group style="position:absolute;left:2338;top:14717;width:2;height:1578" coordorigin="2338,14717" coordsize="2,1578">
              <v:shape style="position:absolute;left:2338;top:14717;width:2;height:1578" coordorigin="2338,14717" coordsize="0,1578" path="m2338,16295l2338,14717e" filled="f" stroked="t" strokeweight=".70998pt" strokecolor="#5B5B5B">
                <v:path arrowok="t"/>
              </v:shape>
            </v:group>
            <v:group style="position:absolute;left:7270;top:14717;width:2;height:315" coordorigin="7270,14717" coordsize="2,315">
              <v:shape style="position:absolute;left:7270;top:14717;width:2;height:315" coordorigin="7270,14717" coordsize="0,315" path="m7270,15032l7270,14717e" filled="f" stroked="t" strokeweight=".47332pt" strokecolor="#3F3F3F">
                <v:path arrowok="t"/>
              </v:shape>
            </v:group>
            <v:group style="position:absolute;left:364;top:14974;width:2;height:334" coordorigin="364,14974" coordsize="2,334">
              <v:shape style="position:absolute;left:364;top:14974;width:2;height:334" coordorigin="364,14974" coordsize="0,334" path="m364,15308l364,14974e" filled="f" stroked="t" strokeweight=".47332pt" strokecolor="#383838">
                <v:path arrowok="t"/>
              </v:shape>
            </v:group>
            <v:group style="position:absolute;left:2338;top:14974;width:2;height:458" coordorigin="2338,14974" coordsize="2,458">
              <v:shape style="position:absolute;left:2338;top:14974;width:2;height:458" coordorigin="2338,14974" coordsize="0,458" path="m2338,15432l2338,14974e" filled="f" stroked="t" strokeweight=".94664pt" strokecolor="#707070">
                <v:path arrowok="t"/>
              </v:shape>
            </v:group>
            <v:group style="position:absolute;left:355;top:16285;width:11118;height:2" coordorigin="355,16285" coordsize="11118,2">
              <v:shape style="position:absolute;left:355;top:16285;width:11118;height:2" coordorigin="355,16285" coordsize="11118,0" path="m355,16285l11473,16285e" filled="f" stroked="t" strokeweight=".70998pt" strokecolor="#6B6B6B">
                <v:path arrowok="t"/>
              </v:shape>
            </v:group>
            <v:group style="position:absolute;left:3763;top:16283;width:360;height:2" coordorigin="3763,16283" coordsize="360,2">
              <v:shape style="position:absolute;left:3763;top:16283;width:360;height:2" coordorigin="3763,16283" coordsize="360,0" path="m3763,16283l4123,16283e" filled="f" stroked="t" strokeweight=".47332pt" strokecolor="#ACACAC">
                <v:path arrowok="t"/>
              </v:shape>
            </v:group>
            <v:group style="position:absolute;left:3995;top:16285;width:719;height:2" coordorigin="3995,16285" coordsize="719,2">
              <v:shape style="position:absolute;left:3995;top:16285;width:719;height:2" coordorigin="3995,16285" coordsize="719,0" path="m3995,16285l4714,16285e" filled="f" stroked="t" strokeweight=".94664pt" strokecolor="#979797">
                <v:path arrowok="t"/>
              </v:shape>
            </v:group>
            <v:group style="position:absolute;left:6631;top:16285;width:279;height:2" coordorigin="6631,16285" coordsize="279,2">
              <v:shape style="position:absolute;left:6631;top:16285;width:279;height:2" coordorigin="6631,16285" coordsize="279,0" path="m6631,16285l6910,16285e" filled="f" stroked="t" strokeweight=".47332pt" strokecolor="#3F3F3F">
                <v:path arrowok="t"/>
              </v:shape>
            </v:group>
            <v:group style="position:absolute;left:6854;top:16288;width:440;height:2" coordorigin="6854,16288" coordsize="440,2">
              <v:shape style="position:absolute;left:6854;top:16288;width:440;height:2" coordorigin="6854,16288" coordsize="440,0" path="m6854,16288l7294,16288e" filled="f" stroked="t" strokeweight=".47332pt" strokecolor="#545454">
                <v:path arrowok="t"/>
              </v:shape>
            </v:group>
            <v:group style="position:absolute;left:7268;top:14960;width:2;height:1335" coordorigin="7268,14960" coordsize="2,1335">
              <v:shape style="position:absolute;left:7268;top:14960;width:2;height:1335" coordorigin="7268,14960" coordsize="0,1335" path="m7268,16295l7268,14960e" filled="f" stroked="t" strokeweight=".70998pt" strokecolor="#5B5B5B">
                <v:path arrowok="t"/>
              </v:shape>
            </v:group>
            <v:group style="position:absolute;left:7611;top:16288;width:549;height:2" coordorigin="7611,16288" coordsize="549,2">
              <v:shape style="position:absolute;left:7611;top:16288;width:549;height:2" coordorigin="7611,16288" coordsize="549,0" path="m7611,16288l8160,16288e" filled="f" stroked="t" strokeweight=".47332pt" strokecolor="#545454">
                <v:path arrowok="t"/>
              </v:shape>
            </v:group>
            <w10:wrap type="none"/>
          </v:group>
        </w:pict>
      </w:r>
      <w:r>
        <w:rPr>
          <w:sz w:val="16"/>
          <w:szCs w:val="16"/>
        </w:rPr>
      </w:r>
    </w:p>
    <w:p>
      <w:pPr>
        <w:spacing w:before="0" w:after="0" w:line="300" w:lineRule="exact"/>
        <w:ind w:right="-20"/>
        <w:jc w:val="right"/>
        <w:tabs>
          <w:tab w:pos="104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4D4D4D"/>
          <w:w w:val="69"/>
          <w:b/>
          <w:bCs/>
          <w:position w:val="-3"/>
        </w:rPr>
      </w:r>
      <w:r>
        <w:rPr>
          <w:rFonts w:ascii="Times New Roman" w:hAnsi="Times New Roman" w:cs="Times New Roman" w:eastAsia="Times New Roman"/>
          <w:sz w:val="29"/>
          <w:szCs w:val="29"/>
          <w:color w:val="4D4D4D"/>
          <w:w w:val="69"/>
          <w:b/>
          <w:bCs/>
          <w:u w:val="thick" w:color="5B6064"/>
          <w:position w:val="-3"/>
        </w:rPr>
        <w:t>A1ldarr</w:t>
      </w:r>
      <w:r>
        <w:rPr>
          <w:rFonts w:ascii="Times New Roman" w:hAnsi="Times New Roman" w:cs="Times New Roman" w:eastAsia="Times New Roman"/>
          <w:sz w:val="29"/>
          <w:szCs w:val="29"/>
          <w:color w:val="4D4D4D"/>
          <w:w w:val="69"/>
          <w:b/>
          <w:bCs/>
          <w:u w:val="thick" w:color="5B6064"/>
          <w:position w:val="-3"/>
        </w:rPr>
      </w:r>
      <w:r>
        <w:rPr>
          <w:rFonts w:ascii="Times New Roman" w:hAnsi="Times New Roman" w:cs="Times New Roman" w:eastAsia="Times New Roman"/>
          <w:sz w:val="29"/>
          <w:szCs w:val="29"/>
          <w:color w:val="4D4D4D"/>
          <w:w w:val="100"/>
          <w:b/>
          <w:bCs/>
          <w:u w:val="thick" w:color="5B6064"/>
          <w:position w:val="-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D4D4D"/>
          <w:w w:val="100"/>
          <w:b/>
          <w:bCs/>
          <w:u w:val="thick" w:color="5B6064"/>
          <w:position w:val="-3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4D4D4D"/>
          <w:w w:val="100"/>
          <w:b/>
          <w:bCs/>
          <w:u w:val="thick" w:color="5B6064"/>
          <w:position w:val="-3"/>
        </w:rPr>
      </w:r>
      <w:r>
        <w:rPr>
          <w:rFonts w:ascii="Times New Roman" w:hAnsi="Times New Roman" w:cs="Times New Roman" w:eastAsia="Times New Roman"/>
          <w:sz w:val="29"/>
          <w:szCs w:val="29"/>
          <w:color w:val="4D4D4D"/>
          <w:w w:val="100"/>
          <w:b/>
          <w:bCs/>
          <w:position w:val="-3"/>
        </w:rPr>
      </w:r>
      <w:r>
        <w:rPr>
          <w:rFonts w:ascii="Times New Roman" w:hAnsi="Times New Roman" w:cs="Times New Roman" w:eastAsia="Times New Roman"/>
          <w:sz w:val="29"/>
          <w:szCs w:val="29"/>
          <w:color w:val="000000"/>
          <w:w w:val="100"/>
          <w:position w:val="0"/>
        </w:rPr>
      </w:r>
    </w:p>
    <w:p>
      <w:pPr>
        <w:spacing w:before="0" w:after="0" w:line="272" w:lineRule="exact"/>
        <w:ind w:left="119" w:right="-20"/>
        <w:jc w:val="left"/>
        <w:tabs>
          <w:tab w:pos="250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9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9"/>
        </w:rPr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68"/>
          <w:position w:val="-1"/>
        </w:rPr>
        <w:t>ltf:"</w:t>
      </w:r>
      <w:r>
        <w:rPr>
          <w:rFonts w:ascii="Arial" w:hAnsi="Arial" w:cs="Arial" w:eastAsia="Arial"/>
          <w:sz w:val="23"/>
          <w:szCs w:val="23"/>
          <w:color w:val="4D4D4D"/>
          <w:spacing w:val="-2"/>
          <w:w w:val="68"/>
          <w:position w:val="-1"/>
        </w:rPr>
        <w:t>'</w:t>
      </w:r>
      <w:r>
        <w:rPr>
          <w:rFonts w:ascii="Arial" w:hAnsi="Arial" w:cs="Arial" w:eastAsia="Arial"/>
          <w:sz w:val="23"/>
          <w:szCs w:val="23"/>
          <w:color w:val="262624"/>
          <w:spacing w:val="0"/>
          <w:w w:val="77"/>
          <w:position w:val="-1"/>
        </w:rPr>
        <w:t>i</w:t>
      </w:r>
      <w:r>
        <w:rPr>
          <w:rFonts w:ascii="Arial" w:hAnsi="Arial" w:cs="Arial" w:eastAsia="Arial"/>
          <w:sz w:val="23"/>
          <w:szCs w:val="23"/>
          <w:color w:val="262624"/>
          <w:spacing w:val="-38"/>
          <w:w w:val="77"/>
          <w:position w:val="-1"/>
        </w:rPr>
        <w:t>u</w:t>
      </w:r>
      <w:r>
        <w:rPr>
          <w:rFonts w:ascii="Arial" w:hAnsi="Arial" w:cs="Arial" w:eastAsia="Arial"/>
          <w:sz w:val="23"/>
          <w:szCs w:val="23"/>
          <w:color w:val="606060"/>
          <w:spacing w:val="-18"/>
          <w:w w:val="110"/>
          <w:position w:val="-1"/>
        </w:rPr>
        <w:t>a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99"/>
          <w:position w:val="-1"/>
        </w:rPr>
        <w:t>r</w:t>
      </w:r>
      <w:r>
        <w:rPr>
          <w:rFonts w:ascii="Arial" w:hAnsi="Arial" w:cs="Arial" w:eastAsia="Arial"/>
          <w:sz w:val="23"/>
          <w:szCs w:val="23"/>
          <w:color w:val="383838"/>
          <w:spacing w:val="-1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-106"/>
          <w:w w:val="99"/>
          <w:position w:val="-1"/>
        </w:rPr>
        <w:t>e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109"/>
          <w:position w:val="-1"/>
        </w:rPr>
        <w:t>:ı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27" w:after="0" w:line="740" w:lineRule="exact"/>
        <w:ind w:right="-140"/>
        <w:jc w:val="left"/>
        <w:rPr>
          <w:rFonts w:ascii="Times New Roman" w:hAnsi="Times New Roman" w:cs="Times New Roman" w:eastAsia="Times New Roman"/>
          <w:sz w:val="67"/>
          <w:szCs w:val="6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7"/>
          <w:szCs w:val="67"/>
          <w:color w:val="262624"/>
          <w:w w:val="35"/>
          <w:position w:val="-3"/>
        </w:rPr>
        <w:t>'</w:t>
      </w:r>
      <w:r>
        <w:rPr>
          <w:rFonts w:ascii="Times New Roman" w:hAnsi="Times New Roman" w:cs="Times New Roman" w:eastAsia="Times New Roman"/>
          <w:sz w:val="67"/>
          <w:szCs w:val="67"/>
          <w:color w:val="262624"/>
          <w:spacing w:val="-91"/>
          <w:w w:val="35"/>
          <w:position w:val="-3"/>
        </w:rPr>
        <w:t>O</w:t>
      </w:r>
      <w:r>
        <w:rPr>
          <w:rFonts w:ascii="Times New Roman" w:hAnsi="Times New Roman" w:cs="Times New Roman" w:eastAsia="Times New Roman"/>
          <w:sz w:val="67"/>
          <w:szCs w:val="67"/>
          <w:color w:val="262624"/>
          <w:spacing w:val="0"/>
          <w:w w:val="35"/>
          <w:position w:val="-3"/>
        </w:rPr>
        <w:t>!</w:t>
      </w:r>
      <w:r>
        <w:rPr>
          <w:rFonts w:ascii="Times New Roman" w:hAnsi="Times New Roman" w:cs="Times New Roman" w:eastAsia="Times New Roman"/>
          <w:sz w:val="67"/>
          <w:szCs w:val="67"/>
          <w:color w:val="4D4D4D"/>
          <w:spacing w:val="0"/>
          <w:w w:val="37"/>
          <w:position w:val="-3"/>
        </w:rPr>
        <w:t>ı</w:t>
      </w:r>
      <w:r>
        <w:rPr>
          <w:rFonts w:ascii="Times New Roman" w:hAnsi="Times New Roman" w:cs="Times New Roman" w:eastAsia="Times New Roman"/>
          <w:sz w:val="67"/>
          <w:szCs w:val="67"/>
          <w:color w:val="4D4D4D"/>
          <w:spacing w:val="5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67"/>
          <w:szCs w:val="67"/>
          <w:color w:val="4D4F6E"/>
          <w:spacing w:val="0"/>
          <w:w w:val="175"/>
          <w:position w:val="-3"/>
        </w:rPr>
        <w:t>rl</w:t>
      </w:r>
      <w:r>
        <w:rPr>
          <w:rFonts w:ascii="Times New Roman" w:hAnsi="Times New Roman" w:cs="Times New Roman" w:eastAsia="Times New Roman"/>
          <w:sz w:val="67"/>
          <w:szCs w:val="67"/>
          <w:color w:val="4D4F6E"/>
          <w:spacing w:val="-17"/>
          <w:w w:val="175"/>
          <w:position w:val="-3"/>
        </w:rPr>
        <w:t>l</w:t>
      </w:r>
      <w:r>
        <w:rPr>
          <w:rFonts w:ascii="Times New Roman" w:hAnsi="Times New Roman" w:cs="Times New Roman" w:eastAsia="Times New Roman"/>
          <w:sz w:val="67"/>
          <w:szCs w:val="67"/>
          <w:color w:val="4D4F6E"/>
          <w:spacing w:val="-125"/>
          <w:w w:val="175"/>
          <w:position w:val="-3"/>
        </w:rPr>
        <w:t>ı</w:t>
      </w:r>
      <w:r>
        <w:rPr>
          <w:rFonts w:ascii="Times New Roman" w:hAnsi="Times New Roman" w:cs="Times New Roman" w:eastAsia="Times New Roman"/>
          <w:sz w:val="67"/>
          <w:szCs w:val="67"/>
          <w:color w:val="383838"/>
          <w:spacing w:val="0"/>
          <w:w w:val="28"/>
          <w:position w:val="-3"/>
        </w:rPr>
        <w:t>KAPTAN</w:t>
      </w:r>
      <w:r>
        <w:rPr>
          <w:rFonts w:ascii="Times New Roman" w:hAnsi="Times New Roman" w:cs="Times New Roman" w:eastAsia="Times New Roman"/>
          <w:sz w:val="67"/>
          <w:szCs w:val="67"/>
          <w:color w:val="000000"/>
          <w:spacing w:val="0"/>
          <w:w w:val="100"/>
          <w:position w:val="0"/>
        </w:rPr>
      </w:r>
    </w:p>
    <w:p>
      <w:pPr>
        <w:spacing w:before="0" w:after="0" w:line="153" w:lineRule="exact"/>
        <w:ind w:left="1107" w:right="79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323.98761pt;margin-top:-28.606327pt;width:18.932804pt;height:.1pt;mso-position-horizontal-relative:page;mso-position-vertical-relative:paragraph;z-index:-15667" coordorigin="6480,-572" coordsize="379,2">
            <v:shape style="position:absolute;left:6480;top:-572;width:379;height:2" coordorigin="6480,-572" coordsize="379,0" path="m6480,-572l6858,-572e" filled="f" stroked="t" strokeweight="1.89328pt" strokecolor="#8087BC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383838"/>
          <w:w w:val="107"/>
          <w:position w:val="1"/>
        </w:rPr>
        <w:t>İt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108"/>
          <w:position w:val="1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9"/>
          <w:w w:val="146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97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1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82" w:lineRule="exact"/>
        <w:ind w:right="-20"/>
        <w:jc w:val="left"/>
        <w:tabs>
          <w:tab w:pos="38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"/>
          <w:szCs w:val="10"/>
          <w:color w:val="ACAEAE"/>
          <w:spacing w:val="-3"/>
          <w:w w:val="44"/>
          <w:position w:val="-1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7E7E80"/>
          <w:spacing w:val="0"/>
          <w:w w:val="152"/>
          <w:position w:val="-1"/>
        </w:rPr>
        <w:t>').</w:t>
      </w:r>
      <w:r>
        <w:rPr>
          <w:rFonts w:ascii="Times New Roman" w:hAnsi="Times New Roman" w:cs="Times New Roman" w:eastAsia="Times New Roman"/>
          <w:sz w:val="10"/>
          <w:szCs w:val="10"/>
          <w:color w:val="7E7E8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7E7E8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0"/>
          <w:szCs w:val="10"/>
          <w:color w:val="9A9A99"/>
          <w:spacing w:val="0"/>
          <w:w w:val="62"/>
          <w:position w:val="-1"/>
        </w:rPr>
        <w:t>.......</w:t>
      </w:r>
      <w:r>
        <w:rPr>
          <w:rFonts w:ascii="Times New Roman" w:hAnsi="Times New Roman" w:cs="Times New Roman" w:eastAsia="Times New Roman"/>
          <w:sz w:val="10"/>
          <w:szCs w:val="10"/>
          <w:color w:val="9A9A99"/>
          <w:spacing w:val="0"/>
          <w:w w:val="62"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A9A99"/>
          <w:spacing w:val="14"/>
          <w:w w:val="62"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CAEAE"/>
          <w:spacing w:val="0"/>
          <w:w w:val="126"/>
          <w:position w:val="-1"/>
        </w:rPr>
        <w:t>,.</w:t>
      </w:r>
      <w:r>
        <w:rPr>
          <w:rFonts w:ascii="Times New Roman" w:hAnsi="Times New Roman" w:cs="Times New Roman" w:eastAsia="Times New Roman"/>
          <w:sz w:val="10"/>
          <w:szCs w:val="10"/>
          <w:color w:val="ACAEAE"/>
          <w:spacing w:val="0"/>
          <w:w w:val="126"/>
          <w:position w:val="-1"/>
        </w:rPr>
        <w:t>  </w:t>
      </w:r>
      <w:r>
        <w:rPr>
          <w:rFonts w:ascii="Times New Roman" w:hAnsi="Times New Roman" w:cs="Times New Roman" w:eastAsia="Times New Roman"/>
          <w:sz w:val="10"/>
          <w:szCs w:val="10"/>
          <w:color w:val="ACAEAE"/>
          <w:spacing w:val="11"/>
          <w:w w:val="126"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7E7E80"/>
          <w:spacing w:val="0"/>
          <w:w w:val="216"/>
          <w:position w:val="-1"/>
        </w:rPr>
        <w:t>:</w:t>
      </w:r>
      <w:r>
        <w:rPr>
          <w:rFonts w:ascii="Times New Roman" w:hAnsi="Times New Roman" w:cs="Times New Roman" w:eastAsia="Times New Roman"/>
          <w:sz w:val="10"/>
          <w:szCs w:val="10"/>
          <w:color w:val="7E7E80"/>
          <w:spacing w:val="18"/>
          <w:w w:val="216"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CAEAE"/>
          <w:spacing w:val="0"/>
          <w:w w:val="73"/>
          <w:i/>
          <w:position w:val="-1"/>
        </w:rPr>
        <w:t>-</w:t>
      </w:r>
      <w:r>
        <w:rPr>
          <w:rFonts w:ascii="Times New Roman" w:hAnsi="Times New Roman" w:cs="Times New Roman" w:eastAsia="Times New Roman"/>
          <w:sz w:val="10"/>
          <w:szCs w:val="10"/>
          <w:color w:val="ACAEAE"/>
          <w:spacing w:val="0"/>
          <w:w w:val="73"/>
          <w:i/>
          <w:position w:val="-1"/>
        </w:rPr>
        <w:t>\</w:t>
      </w:r>
      <w:r>
        <w:rPr>
          <w:rFonts w:ascii="Times New Roman" w:hAnsi="Times New Roman" w:cs="Times New Roman" w:eastAsia="Times New Roman"/>
          <w:sz w:val="10"/>
          <w:szCs w:val="10"/>
          <w:color w:val="7E7E80"/>
          <w:spacing w:val="0"/>
          <w:w w:val="73"/>
          <w:i/>
          <w:position w:val="-1"/>
        </w:rPr>
        <w:t>o</w:t>
      </w:r>
      <w:r>
        <w:rPr>
          <w:rFonts w:ascii="Times New Roman" w:hAnsi="Times New Roman" w:cs="Times New Roman" w:eastAsia="Times New Roman"/>
          <w:sz w:val="10"/>
          <w:szCs w:val="10"/>
          <w:color w:val="7E7E80"/>
          <w:spacing w:val="0"/>
          <w:w w:val="73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7E7E80"/>
          <w:spacing w:val="14"/>
          <w:w w:val="73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CAEAE"/>
          <w:spacing w:val="0"/>
          <w:w w:val="73"/>
          <w:i/>
          <w:position w:val="-1"/>
        </w:rPr>
        <w:t>.t&lt;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272" w:lineRule="exact"/>
        <w:ind w:left="90" w:right="-20"/>
        <w:jc w:val="left"/>
        <w:tabs>
          <w:tab w:pos="144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606060"/>
          <w:spacing w:val="0"/>
          <w:w w:val="134"/>
          <w:position w:val="12"/>
        </w:rPr>
        <w:t>.</w:t>
      </w:r>
      <w:r>
        <w:rPr>
          <w:rFonts w:ascii="Arial" w:hAnsi="Arial" w:cs="Arial" w:eastAsia="Arial"/>
          <w:sz w:val="14"/>
          <w:szCs w:val="14"/>
          <w:color w:val="606060"/>
          <w:spacing w:val="28"/>
          <w:w w:val="134"/>
          <w:position w:val="1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7E7E80"/>
          <w:spacing w:val="0"/>
          <w:w w:val="53"/>
          <w:i/>
          <w:position w:val="0"/>
        </w:rPr>
        <w:t>"'&gt;...</w:t>
      </w:r>
      <w:r>
        <w:rPr>
          <w:rFonts w:ascii="Times New Roman" w:hAnsi="Times New Roman" w:cs="Times New Roman" w:eastAsia="Times New Roman"/>
          <w:sz w:val="25"/>
          <w:szCs w:val="25"/>
          <w:color w:val="7E7E80"/>
          <w:spacing w:val="-40"/>
          <w:w w:val="54"/>
          <w:i/>
          <w:position w:val="0"/>
        </w:rPr>
        <w:t>.</w:t>
      </w:r>
      <w:r>
        <w:rPr>
          <w:rFonts w:ascii="Arial" w:hAnsi="Arial" w:cs="Arial" w:eastAsia="Arial"/>
          <w:sz w:val="14"/>
          <w:szCs w:val="14"/>
          <w:color w:val="ACAEAE"/>
          <w:spacing w:val="-15"/>
          <w:w w:val="82"/>
          <w:i/>
          <w:position w:val="12"/>
        </w:rPr>
        <w:t>•</w:t>
      </w:r>
      <w:r>
        <w:rPr>
          <w:rFonts w:ascii="Times New Roman" w:hAnsi="Times New Roman" w:cs="Times New Roman" w:eastAsia="Times New Roman"/>
          <w:sz w:val="25"/>
          <w:szCs w:val="25"/>
          <w:color w:val="7E7E80"/>
          <w:spacing w:val="-41"/>
          <w:w w:val="54"/>
          <w:i/>
          <w:position w:val="0"/>
        </w:rPr>
        <w:t>.</w:t>
      </w:r>
      <w:r>
        <w:rPr>
          <w:rFonts w:ascii="Arial" w:hAnsi="Arial" w:cs="Arial" w:eastAsia="Arial"/>
          <w:sz w:val="14"/>
          <w:szCs w:val="14"/>
          <w:color w:val="606060"/>
          <w:spacing w:val="-26"/>
          <w:w w:val="56"/>
          <w:i/>
          <w:position w:val="12"/>
        </w:rPr>
        <w:t>&lt;</w:t>
      </w:r>
      <w:r>
        <w:rPr>
          <w:rFonts w:ascii="Times New Roman" w:hAnsi="Times New Roman" w:cs="Times New Roman" w:eastAsia="Times New Roman"/>
          <w:sz w:val="25"/>
          <w:szCs w:val="25"/>
          <w:color w:val="7E7E80"/>
          <w:spacing w:val="-16"/>
          <w:w w:val="54"/>
          <w:i/>
          <w:position w:val="0"/>
        </w:rPr>
        <w:t>.</w:t>
      </w:r>
      <w:r>
        <w:rPr>
          <w:rFonts w:ascii="Arial" w:hAnsi="Arial" w:cs="Arial" w:eastAsia="Arial"/>
          <w:sz w:val="14"/>
          <w:szCs w:val="14"/>
          <w:color w:val="606060"/>
          <w:spacing w:val="-11"/>
          <w:w w:val="57"/>
          <w:i/>
          <w:position w:val="12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7E7E80"/>
          <w:spacing w:val="-37"/>
          <w:w w:val="54"/>
          <w:i/>
          <w:position w:val="0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9A9A99"/>
          <w:spacing w:val="0"/>
          <w:w w:val="54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9A9A99"/>
          <w:spacing w:val="-8"/>
          <w:w w:val="54"/>
          <w:i/>
          <w:position w:val="0"/>
        </w:rPr>
        <w:t>.</w:t>
      </w:r>
      <w:r>
        <w:rPr>
          <w:rFonts w:ascii="Arial" w:hAnsi="Arial" w:cs="Arial" w:eastAsia="Arial"/>
          <w:sz w:val="14"/>
          <w:szCs w:val="14"/>
          <w:color w:val="7E7E80"/>
          <w:spacing w:val="-60"/>
          <w:w w:val="201"/>
          <w:position w:val="12"/>
        </w:rPr>
        <w:t>'</w:t>
      </w:r>
      <w:r>
        <w:rPr>
          <w:rFonts w:ascii="Times New Roman" w:hAnsi="Times New Roman" w:cs="Times New Roman" w:eastAsia="Times New Roman"/>
          <w:sz w:val="25"/>
          <w:szCs w:val="25"/>
          <w:color w:val="9A9A99"/>
          <w:spacing w:val="-6"/>
          <w:w w:val="54"/>
          <w:i/>
          <w:position w:val="0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9A9A99"/>
          <w:spacing w:val="0"/>
          <w:w w:val="54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9A9A99"/>
          <w:spacing w:val="-18"/>
          <w:w w:val="54"/>
          <w:i/>
          <w:position w:val="0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7E7E80"/>
          <w:spacing w:val="-41"/>
          <w:w w:val="70"/>
          <w:i/>
          <w:position w:val="0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9A9A99"/>
          <w:spacing w:val="-17"/>
          <w:w w:val="54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9A9A99"/>
          <w:spacing w:val="-94"/>
          <w:w w:val="64"/>
          <w:i/>
          <w:position w:val="0"/>
        </w:rPr>
        <w:t>1</w:t>
      </w:r>
      <w:r>
        <w:rPr>
          <w:rFonts w:ascii="Times New Roman" w:hAnsi="Times New Roman" w:cs="Times New Roman" w:eastAsia="Times New Roman"/>
          <w:sz w:val="25"/>
          <w:szCs w:val="25"/>
          <w:color w:val="9A9A99"/>
          <w:spacing w:val="0"/>
          <w:w w:val="54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9A9A99"/>
          <w:spacing w:val="0"/>
          <w:w w:val="100"/>
          <w:i/>
          <w:position w:val="0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9A9A99"/>
          <w:spacing w:val="0"/>
          <w:w w:val="100"/>
          <w:i/>
          <w:position w:val="0"/>
        </w:rPr>
      </w:r>
      <w:r>
        <w:rPr>
          <w:rFonts w:ascii="Times New Roman" w:hAnsi="Times New Roman" w:cs="Times New Roman" w:eastAsia="Times New Roman"/>
          <w:sz w:val="14"/>
          <w:szCs w:val="14"/>
          <w:color w:val="9A9A99"/>
          <w:spacing w:val="0"/>
          <w:w w:val="600"/>
          <w:position w:val="12"/>
        </w:rPr>
        <w:t>r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320"/>
          <w:cols w:num="3" w:equalWidth="0">
            <w:col w:w="3560" w:space="421"/>
            <w:col w:w="2512" w:space="2117"/>
            <w:col w:w="2730"/>
          </w:cols>
        </w:sectPr>
      </w:pPr>
      <w:rPr/>
    </w:p>
    <w:p>
      <w:pPr>
        <w:spacing w:before="0" w:after="0" w:line="626" w:lineRule="exact"/>
        <w:ind w:left="886" w:right="-20"/>
        <w:jc w:val="left"/>
        <w:tabs>
          <w:tab w:pos="3520" w:val="left"/>
          <w:tab w:pos="9320" w:val="left"/>
        </w:tabs>
        <w:rPr>
          <w:rFonts w:ascii="Times New Roman" w:hAnsi="Times New Roman" w:cs="Times New Roman" w:eastAsia="Times New Roman"/>
          <w:sz w:val="107"/>
          <w:szCs w:val="107"/>
        </w:rPr>
      </w:pPr>
      <w:rPr/>
      <w:r>
        <w:rPr>
          <w:rFonts w:ascii="Arial" w:hAnsi="Arial" w:cs="Arial" w:eastAsia="Arial"/>
          <w:sz w:val="81"/>
          <w:szCs w:val="81"/>
          <w:color w:val="3B3B3B"/>
          <w:spacing w:val="0"/>
          <w:w w:val="173"/>
          <w:b/>
          <w:bCs/>
          <w:position w:val="-26"/>
        </w:rPr>
        <w:t>1</w:t>
      </w:r>
      <w:r>
        <w:rPr>
          <w:rFonts w:ascii="Arial" w:hAnsi="Arial" w:cs="Arial" w:eastAsia="Arial"/>
          <w:sz w:val="81"/>
          <w:szCs w:val="81"/>
          <w:color w:val="3B3B3B"/>
          <w:spacing w:val="0"/>
          <w:w w:val="100"/>
          <w:b/>
          <w:bCs/>
          <w:position w:val="-26"/>
        </w:rPr>
        <w:tab/>
      </w:r>
      <w:r>
        <w:rPr>
          <w:rFonts w:ascii="Arial" w:hAnsi="Arial" w:cs="Arial" w:eastAsia="Arial"/>
          <w:sz w:val="81"/>
          <w:szCs w:val="81"/>
          <w:color w:val="3B3B3B"/>
          <w:spacing w:val="0"/>
          <w:w w:val="100"/>
          <w:b/>
          <w:bCs/>
          <w:position w:val="-26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BÜYÜKŞEHiR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BELEDiYESi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07"/>
          <w:szCs w:val="107"/>
          <w:color w:val="878989"/>
          <w:spacing w:val="0"/>
          <w:w w:val="205"/>
          <w:b/>
          <w:bCs/>
          <w:position w:val="-49"/>
        </w:rPr>
        <w:t>8</w:t>
      </w:r>
      <w:r>
        <w:rPr>
          <w:rFonts w:ascii="Times New Roman" w:hAnsi="Times New Roman" w:cs="Times New Roman" w:eastAsia="Times New Roman"/>
          <w:sz w:val="107"/>
          <w:szCs w:val="10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80" w:bottom="280" w:left="620" w:right="240"/>
        </w:sectPr>
      </w:pPr>
      <w:rPr/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80" w:lineRule="exact"/>
        <w:ind w:left="848" w:right="234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6"/>
          <w:szCs w:val="16"/>
          <w:color w:val="3B3B3B"/>
          <w:w w:val="98"/>
          <w:position w:val="-1"/>
        </w:rPr>
        <w:t>i</w:t>
      </w:r>
      <w:r>
        <w:rPr>
          <w:rFonts w:ascii="Arial" w:hAnsi="Arial" w:cs="Arial" w:eastAsia="Arial"/>
          <w:sz w:val="16"/>
          <w:szCs w:val="16"/>
          <w:color w:val="3B3B3B"/>
          <w:spacing w:val="-25"/>
          <w:w w:val="100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69696B"/>
          <w:spacing w:val="0"/>
          <w:w w:val="98"/>
          <w:position w:val="-1"/>
        </w:rPr>
        <w:t>Z</w:t>
      </w:r>
      <w:r>
        <w:rPr>
          <w:rFonts w:ascii="Arial" w:hAnsi="Arial" w:cs="Arial" w:eastAsia="Arial"/>
          <w:sz w:val="14"/>
          <w:szCs w:val="14"/>
          <w:color w:val="69696B"/>
          <w:spacing w:val="-25"/>
          <w:w w:val="100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16"/>
          <w:position w:val="-1"/>
        </w:rPr>
        <w:t>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53" w:lineRule="exact"/>
        <w:ind w:left="582" w:right="-52"/>
        <w:jc w:val="center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82828"/>
          <w:spacing w:val="0"/>
          <w:w w:val="96"/>
        </w:rPr>
        <w:t>BÜYÜKSEHIR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204" w:lineRule="exact"/>
        <w:ind w:left="481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İTFAİY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DAiR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3"/>
          <w:w w:val="5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1"/>
        </w:rPr>
        <w:t>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19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/\cil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Müdahal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3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20" w:right="240"/>
          <w:cols w:num="2" w:equalWidth="0">
            <w:col w:w="1622" w:space="1528"/>
            <w:col w:w="7910"/>
          </w:cols>
        </w:sectPr>
      </w:pPr>
      <w:rPr/>
    </w:p>
    <w:p>
      <w:pPr>
        <w:spacing w:before="0" w:after="0" w:line="260" w:lineRule="exact"/>
        <w:ind w:left="660" w:right="-20"/>
        <w:jc w:val="left"/>
        <w:tabs>
          <w:tab w:pos="426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14"/>
          <w:szCs w:val="14"/>
          <w:color w:val="525252"/>
          <w:spacing w:val="0"/>
          <w:w w:val="100"/>
          <w:position w:val="9"/>
        </w:rPr>
        <w:t>BE</w:t>
      </w:r>
      <w:r>
        <w:rPr>
          <w:rFonts w:ascii="Arial" w:hAnsi="Arial" w:cs="Arial" w:eastAsia="Arial"/>
          <w:sz w:val="14"/>
          <w:szCs w:val="14"/>
          <w:color w:val="525252"/>
          <w:spacing w:val="0"/>
          <w:w w:val="100"/>
          <w:position w:val="9"/>
        </w:rPr>
        <w:t>L</w:t>
      </w:r>
      <w:r>
        <w:rPr>
          <w:rFonts w:ascii="Arial" w:hAnsi="Arial" w:cs="Arial" w:eastAsia="Arial"/>
          <w:sz w:val="14"/>
          <w:szCs w:val="14"/>
          <w:color w:val="525252"/>
          <w:spacing w:val="1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69696B"/>
          <w:spacing w:val="0"/>
          <w:w w:val="79"/>
          <w:position w:val="9"/>
        </w:rPr>
        <w:t>E</w:t>
      </w:r>
      <w:r>
        <w:rPr>
          <w:rFonts w:ascii="Arial" w:hAnsi="Arial" w:cs="Arial" w:eastAsia="Arial"/>
          <w:sz w:val="14"/>
          <w:szCs w:val="14"/>
          <w:color w:val="69696B"/>
          <w:spacing w:val="-16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13"/>
          <w:position w:val="9"/>
        </w:rPr>
        <w:t>DIYESI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RAP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  <w:position w:val="-1"/>
        </w:rPr>
        <w:t>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7.105637" w:type="dxa"/>
      </w:tblPr>
      <w:tblGrid/>
      <w:tr>
        <w:trPr>
          <w:trHeight w:val="235" w:hRule="exact"/>
        </w:trPr>
        <w:tc>
          <w:tcPr>
            <w:tcW w:w="1156" w:type="dxa"/>
            <w:tcBorders>
              <w:top w:val="single" w:sz="5.545344" w:space="0" w:color="7C7C7C"/>
              <w:bottom w:val="single" w:sz="5.545344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5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69696B"/>
                <w:spacing w:val="3"/>
                <w:w w:val="138"/>
              </w:rPr>
              <w:t>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6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9696B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9696B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9696B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756" w:type="dxa"/>
            <w:tcBorders>
              <w:top w:val="single" w:sz="5.545344" w:space="0" w:color="7C7C7C"/>
              <w:bottom w:val="single" w:sz="5.545344" w:space="0" w:color="777777"/>
              <w:left w:val="nil" w:sz="6" w:space="0" w:color="auto"/>
              <w:right w:val="single" w:sz="7.393792" w:space="0" w:color="606060"/>
            </w:tcBorders>
          </w:tcPr>
          <w:p>
            <w:pPr>
              <w:spacing w:before="0" w:after="0" w:line="220" w:lineRule="exact"/>
              <w:ind w:left="234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69696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9696B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1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2"/>
                <w:w w:val="100"/>
              </w:rPr>
              <w:t>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9696B"/>
                <w:spacing w:val="3"/>
                <w:w w:val="100"/>
              </w:rPr>
              <w:t>/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1"/>
                <w:w w:val="100"/>
              </w:rPr>
              <w:t>5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9696B"/>
                <w:spacing w:val="6"/>
                <w:w w:val="100"/>
              </w:rPr>
              <w:t>/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029" w:type="dxa"/>
            <w:tcBorders>
              <w:top w:val="single" w:sz="5.545344" w:space="0" w:color="7C7C7C"/>
              <w:bottom w:val="single" w:sz="5.545344" w:space="0" w:color="777777"/>
              <w:left w:val="single" w:sz="7.393792" w:space="0" w:color="606060"/>
              <w:right w:val="nil" w:sz="6" w:space="0" w:color="auto"/>
            </w:tcBorders>
          </w:tcPr>
          <w:p>
            <w:pPr>
              <w:spacing w:before="0" w:after="0" w:line="220" w:lineRule="exact"/>
              <w:ind w:left="16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525252"/>
                <w:spacing w:val="0"/>
                <w:w w:val="86"/>
              </w:rPr>
              <w:t>13ildirim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25252"/>
                <w:spacing w:val="18"/>
                <w:w w:val="86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179" w:type="dxa"/>
            <w:tcBorders>
              <w:top w:val="single" w:sz="5.545344" w:space="0" w:color="7C7C7C"/>
              <w:bottom w:val="single" w:sz="5.545344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1" w:lineRule="exact"/>
              <w:ind w:left="219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94"/>
              </w:rPr>
              <w:t>jBildirim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14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9696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9696B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13.10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3683" w:type="dxa"/>
            <w:tcBorders>
              <w:top w:val="single" w:sz="5.545344" w:space="0" w:color="7C7C7C"/>
              <w:bottom w:val="single" w:sz="5.545344" w:space="0" w:color="777777"/>
              <w:left w:val="nil" w:sz="6" w:space="0" w:color="auto"/>
              <w:right w:val="single" w:sz="5.545344" w:space="0" w:color="707070"/>
            </w:tcBorders>
          </w:tcPr>
          <w:p>
            <w:pPr>
              <w:spacing w:before="0" w:after="0" w:line="221" w:lineRule="exact"/>
              <w:ind w:left="18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525252"/>
                <w:w w:val="76"/>
              </w:rPr>
              <w:t>_[_c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25252"/>
                <w:spacing w:val="8"/>
                <w:w w:val="76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9696B"/>
                <w:spacing w:val="0"/>
                <w:w w:val="105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1156" w:type="dxa"/>
            <w:tcBorders>
              <w:top w:val="single" w:sz="5.545344" w:space="0" w:color="777777"/>
              <w:bottom w:val="single" w:sz="6.486552" w:space="0" w:color="7C7C7C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5" w:lineRule="exact"/>
              <w:ind w:left="54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w w:val="71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9696B"/>
                <w:spacing w:val="0"/>
                <w:w w:val="94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9696B"/>
                <w:spacing w:val="0"/>
                <w:w w:val="95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9696B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78"/>
              </w:rPr>
              <w:t>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21"/>
                <w:w w:val="78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756" w:type="dxa"/>
            <w:tcBorders>
              <w:top w:val="single" w:sz="5.545344" w:space="0" w:color="777777"/>
              <w:bottom w:val="single" w:sz="6.486552" w:space="0" w:color="7C7C7C"/>
              <w:left w:val="nil" w:sz="6" w:space="0" w:color="auto"/>
              <w:right w:val="single" w:sz="7.393792" w:space="0" w:color="606060"/>
            </w:tcBorders>
          </w:tcPr>
          <w:p>
            <w:pPr>
              <w:spacing w:before="0" w:after="0" w:line="224" w:lineRule="exact"/>
              <w:ind w:left="238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Arial" w:hAnsi="Arial" w:cs="Arial" w:eastAsia="Arial"/>
                <w:sz w:val="26"/>
                <w:szCs w:val="26"/>
                <w:color w:val="69696B"/>
                <w:spacing w:val="0"/>
                <w:w w:val="100"/>
              </w:rPr>
              <w:t>:</w:t>
            </w:r>
            <w:r>
              <w:rPr>
                <w:rFonts w:ascii="Arial" w:hAnsi="Arial" w:cs="Arial" w:eastAsia="Arial"/>
                <w:sz w:val="26"/>
                <w:szCs w:val="26"/>
                <w:color w:val="69696B"/>
                <w:spacing w:val="-18"/>
                <w:w w:val="100"/>
              </w:rPr>
              <w:t> </w:t>
            </w:r>
            <w:r>
              <w:rPr>
                <w:rFonts w:ascii="Arial" w:hAnsi="Arial" w:cs="Arial" w:eastAsia="Arial"/>
                <w:sz w:val="26"/>
                <w:szCs w:val="26"/>
                <w:color w:val="3B3B3B"/>
                <w:spacing w:val="17"/>
                <w:w w:val="80"/>
              </w:rPr>
              <w:t>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7"/>
                <w:w w:val="88"/>
              </w:rPr>
              <w:t>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9696B"/>
                <w:spacing w:val="-2"/>
                <w:w w:val="90"/>
              </w:rPr>
              <w:t>/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97"/>
              </w:rPr>
              <w:t>05/2017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029" w:type="dxa"/>
            <w:tcBorders>
              <w:top w:val="single" w:sz="5.545344" w:space="0" w:color="777777"/>
              <w:bottom w:val="single" w:sz="6.486552" w:space="0" w:color="7C7C7C"/>
              <w:left w:val="single" w:sz="7.393792" w:space="0" w:color="606060"/>
              <w:right w:val="nil" w:sz="6" w:space="0" w:color="auto"/>
            </w:tcBorders>
          </w:tcPr>
          <w:p>
            <w:pPr>
              <w:spacing w:before="0" w:after="0" w:line="224" w:lineRule="exact"/>
              <w:ind w:left="16" w:right="-20"/>
              <w:jc w:val="left"/>
              <w:tabs>
                <w:tab w:pos="130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w w:val="65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9696B"/>
                <w:spacing w:val="0"/>
                <w:w w:val="84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9696B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25252"/>
                <w:spacing w:val="0"/>
                <w:w w:val="100"/>
              </w:rPr>
              <w:t>yıt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25252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9696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9696B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3194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179" w:type="dxa"/>
            <w:tcBorders>
              <w:top w:val="single" w:sz="5.545344" w:space="0" w:color="777777"/>
              <w:bottom w:val="single" w:sz="6.486552" w:space="0" w:color="7C7C7C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4" w:lineRule="exact"/>
              <w:ind w:left="275" w:right="-61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525252"/>
                <w:spacing w:val="0"/>
                <w:w w:val="9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25252"/>
                <w:spacing w:val="26"/>
                <w:w w:val="9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90"/>
                <w:position w:val="-1"/>
              </w:rPr>
              <w:t>Ala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9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17"/>
                <w:w w:val="9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9696B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9696B"/>
                <w:spacing w:val="4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  <w:position w:val="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683" w:type="dxa"/>
            <w:tcBorders>
              <w:top w:val="single" w:sz="5.545344" w:space="0" w:color="777777"/>
              <w:bottom w:val="single" w:sz="6.486552" w:space="0" w:color="7C7C7C"/>
              <w:left w:val="nil" w:sz="6" w:space="0" w:color="auto"/>
              <w:right w:val="single" w:sz="5.545344" w:space="0" w:color="707070"/>
            </w:tcBorders>
          </w:tcPr>
          <w:p>
            <w:pPr/>
            <w:rPr/>
          </w:p>
        </w:tc>
      </w:tr>
    </w:tbl>
    <w:p>
      <w:pPr>
        <w:spacing w:before="0" w:after="0" w:line="208" w:lineRule="exact"/>
        <w:ind w:left="16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2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6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Oza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Aba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Caddesi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8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Salhane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10"/>
          <w:w w:val="87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baıı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2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3"/>
        </w:rPr>
        <w:t>yanı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</w:rPr>
        <w:t>13ay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8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klı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161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8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8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5"/>
          <w:w w:val="82"/>
        </w:rPr>
        <w:t>Q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8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Oza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Abıı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Caddesi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Salhane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6"/>
          <w:w w:val="92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banyaııı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3"/>
          <w:w w:val="92"/>
        </w:rPr>
        <w:t> 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92"/>
          <w:i/>
        </w:rPr>
        <w:t>1</w:t>
      </w:r>
      <w:r>
        <w:rPr>
          <w:rFonts w:ascii="Arial" w:hAnsi="Arial" w:cs="Arial" w:eastAsia="Arial"/>
          <w:sz w:val="19"/>
          <w:szCs w:val="19"/>
          <w:color w:val="525252"/>
          <w:spacing w:val="-1"/>
          <w:w w:val="92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Bayraklı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35" w:lineRule="auto"/>
        <w:ind w:left="166" w:right="1039" w:firstLine="-9"/>
        <w:jc w:val="left"/>
        <w:tabs>
          <w:tab w:pos="1620" w:val="left"/>
          <w:tab w:pos="3460" w:val="left"/>
          <w:tab w:pos="3880" w:val="left"/>
          <w:tab w:pos="6500" w:val="left"/>
          <w:tab w:pos="7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w w:val="89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69"/>
        </w:rPr>
        <w:t>ıı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6"/>
          <w:w w:val="69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9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0"/>
          <w:w w:val="6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4"/>
          <w:w w:val="8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ıııı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8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8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8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7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13"/>
          <w:w w:val="12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Dikkatsizli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4"/>
        </w:rPr>
        <w:t>(S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6"/>
          <w:w w:val="97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5"/>
        </w:rPr>
        <w:t>ara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9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5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3"/>
          <w:position w:val="1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3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6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  <w:position w:val="1"/>
        </w:rPr>
        <w:t>Şekl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84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26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-7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9"/>
          <w:w w:val="92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  <w:position w:val="-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36" w:lineRule="exact"/>
        <w:ind w:left="3439" w:right="468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3.108093pt;margin-top:.912328pt;width:55.126452pt;height:26pt;mso-position-horizontal-relative:page;mso-position-vertical-relative:paragraph;z-index:-15652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102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525252"/>
                      <w:spacing w:val="0"/>
                      <w:w w:val="100"/>
                      <w:position w:val="-1"/>
                    </w:rPr>
                    <w:t>ı</w:t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25252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B3B3B"/>
                      <w:spacing w:val="0"/>
                      <w:w w:val="49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1"/>
        </w:rPr>
        <w:t>Oetonarmc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8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8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2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86"/>
          <w:position w:val="1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99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Çeli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  <w:position w:val="1"/>
        </w:rPr>
        <w:t>Diğer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64" w:lineRule="exact"/>
        <w:ind w:left="4232" w:right="-20"/>
        <w:jc w:val="left"/>
        <w:tabs>
          <w:tab w:pos="6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38"/>
          <w:szCs w:val="38"/>
          <w:color w:val="525252"/>
          <w:spacing w:val="0"/>
          <w:w w:val="263"/>
          <w:position w:val="-1"/>
        </w:rPr>
        <w:t>i</w:t>
      </w:r>
      <w:r>
        <w:rPr>
          <w:rFonts w:ascii="Arial" w:hAnsi="Arial" w:cs="Arial" w:eastAsia="Arial"/>
          <w:sz w:val="38"/>
          <w:szCs w:val="38"/>
          <w:color w:val="525252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52525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  <w:position w:val="9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0"/>
          <w:w w:val="91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  <w:position w:val="9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8"/>
          <w:w w:val="91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  <w:position w:val="9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8"/>
          <w:w w:val="91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  <w:position w:val="9"/>
        </w:rPr>
        <w:t>Alına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91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  <w:position w:val="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9"/>
        </w:rPr>
        <w:t>13.14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161" w:right="-20"/>
        <w:jc w:val="left"/>
        <w:tabs>
          <w:tab w:pos="2000" w:val="left"/>
          <w:tab w:pos="2620" w:val="left"/>
          <w:tab w:pos="5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1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64"/>
          <w:position w:val="1"/>
        </w:rPr>
        <w:t>ıı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lıibi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Öğrenilemedi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&lt;.i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  <w:t>cı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1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26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"/>
          <w:w w:val="96"/>
          <w:position w:val="1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92"/>
          <w:position w:val="1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  <w:t>renilemedi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8" w:after="0" w:line="218" w:lineRule="exact"/>
        <w:ind w:left="1475" w:right="643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525252"/>
          <w:spacing w:val="-222"/>
          <w:w w:val="357"/>
          <w:position w:val="-1"/>
        </w:rPr>
        <w:t>n</w:t>
      </w:r>
      <w:r>
        <w:rPr>
          <w:rFonts w:ascii="Arial" w:hAnsi="Arial" w:cs="Arial" w:eastAsia="Arial"/>
          <w:sz w:val="18"/>
          <w:szCs w:val="18"/>
          <w:color w:val="525252"/>
          <w:spacing w:val="-84"/>
          <w:w w:val="355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5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82"/>
          <w:w w:val="84"/>
          <w:position w:val="-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84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71"/>
          <w:w w:val="84"/>
          <w:position w:val="-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  <w:position w:val="-1"/>
        </w:rPr>
        <w:t>ş.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-1"/>
        </w:rPr>
        <w:t>Abdulkadi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YiGiT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6" w:lineRule="exact"/>
        <w:ind w:left="2009" w:right="-20"/>
        <w:jc w:val="left"/>
        <w:tabs>
          <w:tab w:pos="4480" w:val="left"/>
          <w:tab w:pos="73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6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8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2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525252"/>
          <w:spacing w:val="0"/>
          <w:w w:val="147"/>
          <w:position w:val="1"/>
        </w:rPr>
        <w:t>:ı</w:t>
      </w:r>
      <w:r>
        <w:rPr>
          <w:rFonts w:ascii="Arial" w:hAnsi="Arial" w:cs="Arial" w:eastAsia="Arial"/>
          <w:sz w:val="26"/>
          <w:szCs w:val="26"/>
          <w:color w:val="525252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52525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3"/>
          <w:position w:val="0"/>
        </w:rPr>
        <w:t>jÇıkı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3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0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87"/>
          <w:position w:val="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86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3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3"/>
          <w:w w:val="5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35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2"/>
          <w:position w:val="0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2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6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13.14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198"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BABCBC"/>
          <w:spacing w:val="-19"/>
          <w:w w:val="115"/>
          <w:position w:val="1"/>
        </w:rPr>
        <w:t>.</w:t>
      </w:r>
      <w:r>
        <w:rPr>
          <w:rFonts w:ascii="Arial" w:hAnsi="Arial" w:cs="Arial" w:eastAsia="Arial"/>
          <w:sz w:val="20"/>
          <w:szCs w:val="20"/>
          <w:color w:val="525252"/>
          <w:spacing w:val="-14"/>
          <w:w w:val="184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1"/>
        </w:rPr>
        <w:t>iden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  <w:position w:val="0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  <w:position w:val="0"/>
        </w:rPr>
        <w:t>Plakas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89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89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35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0"/>
        </w:rPr>
        <w:t>EC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842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161" w:right="-20"/>
        <w:jc w:val="left"/>
        <w:tabs>
          <w:tab w:pos="4500" w:val="left"/>
          <w:tab w:pos="6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50"/>
          <w:position w:val="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878989"/>
          <w:spacing w:val="-7"/>
          <w:w w:val="169"/>
          <w:position w:val="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70"/>
          <w:position w:val="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2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3"/>
        </w:rPr>
        <w:t>ibin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9"/>
          <w:w w:val="9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0"/>
        </w:rPr>
        <w:t>lektri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9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Anza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4533" w:right="-20"/>
        <w:jc w:val="left"/>
        <w:tabs>
          <w:tab w:pos="6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35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35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3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2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9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3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exact"/>
        <w:ind w:left="448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69696B"/>
          <w:spacing w:val="-12"/>
          <w:w w:val="59"/>
          <w:position w:val="6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10"/>
          <w:w w:val="84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0"/>
        </w:rPr>
        <w:t>ııın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88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4"/>
          <w:w w:val="85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5"/>
          <w:position w:val="0"/>
        </w:rPr>
        <w:t>eı-Jandarma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2028" w:right="-20"/>
        <w:jc w:val="left"/>
        <w:tabs>
          <w:tab w:pos="4500" w:val="left"/>
          <w:tab w:pos="6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5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8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ısı: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9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6"/>
          <w:w w:val="93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alg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93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2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3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9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161" w:right="-20"/>
        <w:jc w:val="left"/>
        <w:tabs>
          <w:tab w:pos="2000" w:val="left"/>
          <w:tab w:pos="4500" w:val="left"/>
          <w:tab w:pos="73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9696B"/>
          <w:w w:val="7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  <w:t>ardımcı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0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84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10"/>
          <w:w w:val="84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7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1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ııel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1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left="447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nişse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3"/>
        </w:rPr>
        <w:t>Dön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8"/>
          <w:w w:val="93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78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left="202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2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202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9696B"/>
          <w:w w:val="8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Adı-Soyadı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138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  <w:t>playı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8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0"/>
        </w:rPr>
        <w:t>varıldığında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0"/>
        </w:rPr>
        <w:t>vatandaşla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0"/>
        </w:rPr>
        <w:t>tarafında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4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2"/>
          <w:position w:val="0"/>
        </w:rPr>
        <w:t>söndürülmi.i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2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6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görüldi'ı.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156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3"/>
        </w:rPr>
        <w:t>Dtıruııı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7" w:after="0" w:line="240" w:lineRule="auto"/>
        <w:ind w:left="4447" w:right="378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!Söndllrmedc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5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söndüri.icü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62" w:lineRule="exact"/>
        <w:ind w:left="133" w:right="-20"/>
        <w:jc w:val="left"/>
        <w:tabs>
          <w:tab w:pos="2020" w:val="left"/>
          <w:tab w:pos="6380" w:val="left"/>
          <w:tab w:pos="7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5"/>
          <w:w w:val="478"/>
          <w:position w:val="-13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1"/>
          <w:position w:val="-13"/>
        </w:rPr>
        <w:t>ııdiirınc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3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3"/>
        </w:rPr>
        <w:t>llerhangi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-13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-1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92"/>
          <w:position w:val="-1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3"/>
        </w:rPr>
        <w:t>söndiirmc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8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3"/>
        </w:rPr>
        <w:t>işlemi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0"/>
          <w:position w:val="-15"/>
        </w:rPr>
        <w:t>!Su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3"/>
          <w:w w:val="80"/>
          <w:position w:val="-1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5"/>
        </w:rPr>
        <w:t>ın3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position w:val="-14"/>
        </w:rPr>
        <w:t>KöpUk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5"/>
          <w:w w:val="85"/>
          <w:position w:val="-1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78"/>
          <w:position w:val="-1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20"/>
          <w:w w:val="118"/>
          <w:position w:val="-1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7"/>
          <w:position w:val="-1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4"/>
          <w:position w:val="-1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9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86"/>
          <w:position w:val="-1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31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90"/>
          <w:position w:val="-1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6"/>
          <w:w w:val="90"/>
          <w:position w:val="-1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0"/>
          <w:w w:val="90"/>
          <w:position w:val="-1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90"/>
          <w:position w:val="-1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25"/>
          <w:w w:val="90"/>
          <w:position w:val="-1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1"/>
          <w:position w:val="-1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1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  <w:position w:val="-14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20" w:right="240"/>
        </w:sectPr>
      </w:pPr>
      <w:rPr/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yapılmamıştır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96" w:lineRule="exact"/>
        <w:ind w:right="-84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25252"/>
          <w:w w:val="52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8"/>
          <w:w w:val="100"/>
        </w:rPr>
        <w:t> </w:t>
      </w:r>
      <w:r>
        <w:rPr>
          <w:rFonts w:ascii="Arial" w:hAnsi="Arial" w:cs="Arial" w:eastAsia="Arial"/>
          <w:sz w:val="10"/>
          <w:szCs w:val="10"/>
          <w:color w:val="525252"/>
          <w:spacing w:val="0"/>
          <w:w w:val="110"/>
        </w:rPr>
        <w:t>.</w:t>
      </w:r>
      <w:r>
        <w:rPr>
          <w:rFonts w:ascii="Arial" w:hAnsi="Arial" w:cs="Arial" w:eastAsia="Arial"/>
          <w:sz w:val="10"/>
          <w:szCs w:val="10"/>
          <w:color w:val="525252"/>
          <w:spacing w:val="-1"/>
          <w:w w:val="110"/>
        </w:rPr>
        <w:t>,</w:t>
      </w:r>
      <w:r>
        <w:rPr>
          <w:rFonts w:ascii="Times New Roman" w:hAnsi="Times New Roman" w:cs="Times New Roman" w:eastAsia="Times New Roman"/>
          <w:sz w:val="29"/>
          <w:szCs w:val="29"/>
          <w:color w:val="69696B"/>
          <w:spacing w:val="18"/>
          <w:w w:val="80"/>
        </w:rPr>
        <w:t>_</w:t>
      </w:r>
      <w:r>
        <w:rPr>
          <w:rFonts w:ascii="Times New Roman" w:hAnsi="Times New Roman" w:cs="Times New Roman" w:eastAsia="Times New Roman"/>
          <w:sz w:val="29"/>
          <w:szCs w:val="29"/>
          <w:color w:val="525252"/>
          <w:spacing w:val="0"/>
          <w:w w:val="34"/>
        </w:rPr>
        <w:t>_</w:t>
      </w:r>
      <w:r>
        <w:rPr>
          <w:rFonts w:ascii="Times New Roman" w:hAnsi="Times New Roman" w:cs="Times New Roman" w:eastAsia="Times New Roman"/>
          <w:sz w:val="29"/>
          <w:szCs w:val="29"/>
          <w:color w:val="525252"/>
          <w:spacing w:val="-52"/>
          <w:w w:val="10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69696B"/>
          <w:spacing w:val="0"/>
          <w:w w:val="31"/>
        </w:rPr>
        <w:t>_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46" w:after="0" w:line="372" w:lineRule="exact"/>
        <w:ind w:right="-20"/>
        <w:jc w:val="left"/>
        <w:tabs>
          <w:tab w:pos="158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3B3B3B"/>
          <w:spacing w:val="-8"/>
          <w:w w:val="53"/>
          <w:position w:val="9"/>
        </w:rPr>
        <w:t>_</w:t>
      </w:r>
      <w:r>
        <w:rPr>
          <w:rFonts w:ascii="Arial" w:hAnsi="Arial" w:cs="Arial" w:eastAsia="Arial"/>
          <w:sz w:val="15"/>
          <w:szCs w:val="15"/>
          <w:color w:val="BABCBC"/>
          <w:spacing w:val="4"/>
          <w:w w:val="57"/>
          <w:position w:val="9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525252"/>
          <w:spacing w:val="6"/>
          <w:w w:val="41"/>
          <w:position w:val="9"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color w:val="69696B"/>
          <w:spacing w:val="0"/>
          <w:w w:val="53"/>
          <w:position w:val="9"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color w:val="69696B"/>
          <w:spacing w:val="-3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25252"/>
          <w:spacing w:val="0"/>
          <w:w w:val="45"/>
          <w:position w:val="9"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color w:val="525252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525252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5"/>
          <w:szCs w:val="25"/>
          <w:color w:val="525252"/>
          <w:spacing w:val="0"/>
          <w:w w:val="78"/>
          <w:position w:val="-3"/>
        </w:rPr>
        <w:t>--</w:t>
      </w:r>
      <w:r>
        <w:rPr>
          <w:rFonts w:ascii="Times New Roman" w:hAnsi="Times New Roman" w:cs="Times New Roman" w:eastAsia="Times New Roman"/>
          <w:sz w:val="25"/>
          <w:szCs w:val="25"/>
          <w:color w:val="525252"/>
          <w:spacing w:val="3"/>
          <w:w w:val="78"/>
          <w:position w:val="-3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69696B"/>
          <w:spacing w:val="0"/>
          <w:w w:val="79"/>
          <w:position w:val="-3"/>
        </w:rPr>
        <w:t>--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20" w:right="240"/>
          <w:cols w:num="3" w:equalWidth="0">
            <w:col w:w="3616" w:space="1222"/>
            <w:col w:w="378" w:space="1498"/>
            <w:col w:w="4346"/>
          </w:cols>
        </w:sectPr>
      </w:pPr>
      <w:rPr/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8" w:after="0" w:line="192" w:lineRule="auto"/>
        <w:ind w:left="152" w:right="2881" w:firstLine="-28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89"/>
          <w:position w:val="5"/>
        </w:rPr>
        <w:t>!S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6"/>
          <w:w w:val="89"/>
          <w:position w:val="5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9"/>
          <w:position w:val="5"/>
        </w:rPr>
        <w:t>ııdürmc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7"/>
          <w:w w:val="89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5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otla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yanmıştır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0"/>
        </w:rPr>
        <w:t>Herhangi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2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0"/>
        </w:rPr>
        <w:t>maddi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3"/>
          <w:position w:val="0"/>
        </w:rPr>
        <w:t>ziya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3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878989"/>
          <w:spacing w:val="11"/>
          <w:w w:val="92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17"/>
          <w:w w:val="92"/>
          <w:position w:val="0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8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30" w:lineRule="exact"/>
        <w:ind w:left="147" w:right="64" w:firstLine="1955"/>
        <w:jc w:val="left"/>
        <w:tabs>
          <w:tab w:pos="2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başlangıcının;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atiarda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göriilıııii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1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2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8"/>
          <w:position w:val="0"/>
        </w:rPr>
        <w:t>!Yapıla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8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4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8"/>
          <w:position w:val="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6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  <w:position w:val="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yolda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geçe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8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6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0"/>
        </w:rPr>
        <w:t>selıve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atıla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düşüriileıı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20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1"/>
          <w:w w:val="9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0"/>
        </w:rPr>
        <w:t>öıını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11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miş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igara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iznıaritini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8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22" w:lineRule="exact"/>
        <w:ind w:left="147" w:right="3884"/>
        <w:jc w:val="left"/>
        <w:tabs>
          <w:tab w:pos="2000" w:val="left"/>
          <w:tab w:pos="6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9"/>
          <w:w w:val="136"/>
          <w:position w:val="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1"/>
          <w:position w:val="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72"/>
          <w:position w:val="2"/>
        </w:rPr>
        <w:t>ı;.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73"/>
          <w:position w:val="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  <w:position w:val="2"/>
        </w:rPr>
        <w:t>rtal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86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0"/>
          <w:position w:val="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0"/>
          <w:position w:val="2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4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  <w:t>Şirketi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  <w:position w:val="1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90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26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7"/>
          <w:position w:val="0"/>
        </w:rPr>
        <w:t>l13cd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7"/>
          <w:w w:val="87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78"/>
          <w:position w:val="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5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2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6"/>
          <w:w w:val="7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  <w:position w:val="0"/>
        </w:rPr>
        <w:t>nıç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1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8" w:after="0" w:line="222" w:lineRule="exact"/>
        <w:ind w:left="429" w:right="9397" w:firstLine="-30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12"/>
          <w:w w:val="9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3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liı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1"/>
        </w:rPr>
        <w:t>Edildi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5"/>
          <w:w w:val="97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5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70" w:lineRule="exact"/>
        <w:ind w:left="179" w:right="-20"/>
        <w:jc w:val="left"/>
        <w:tabs>
          <w:tab w:pos="2000" w:val="left"/>
          <w:tab w:pos="5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A1A1A1"/>
          <w:w w:val="8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1A1A1"/>
          <w:spacing w:val="5"/>
          <w:w w:val="79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16"/>
          <w:position w:val="1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ıbi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1"/>
        </w:rPr>
        <w:t>Döııü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2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arih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4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69696B"/>
          <w:spacing w:val="0"/>
          <w:w w:val="100"/>
          <w:position w:val="1"/>
        </w:rPr>
        <w:t>:</w:t>
      </w:r>
      <w:r>
        <w:rPr>
          <w:rFonts w:ascii="Arial" w:hAnsi="Arial" w:cs="Arial" w:eastAsia="Arial"/>
          <w:sz w:val="26"/>
          <w:szCs w:val="26"/>
          <w:color w:val="69696B"/>
          <w:spacing w:val="-18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3B3B3B"/>
          <w:spacing w:val="12"/>
          <w:w w:val="94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1"/>
        </w:rPr>
        <w:t>7/0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94"/>
          <w:position w:val="1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6"/>
          <w:w w:val="94"/>
          <w:position w:val="1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1"/>
        </w:rPr>
        <w:t>2017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5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40"/>
          <w:position w:val="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8"/>
          <w:w w:val="40"/>
          <w:position w:val="0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101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64"/>
          <w:position w:val="0"/>
        </w:rPr>
        <w:t>ıı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  <w:position w:val="0"/>
        </w:rPr>
        <w:t>ıi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1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13.35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244" w:right="-20"/>
        <w:jc w:val="left"/>
        <w:tabs>
          <w:tab w:pos="900" w:val="left"/>
          <w:tab w:pos="1400" w:val="left"/>
          <w:tab w:pos="82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9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iDE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8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KiP: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  <w:position w:val="0"/>
        </w:rPr>
        <w:t>Ba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6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rakit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3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5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0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157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6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90" w:lineRule="exact"/>
        <w:ind w:left="323" w:right="1567"/>
        <w:jc w:val="center"/>
        <w:tabs>
          <w:tab w:pos="4780" w:val="left"/>
          <w:tab w:pos="824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36"/>
          <w:szCs w:val="36"/>
          <w:color w:val="3B3B3B"/>
          <w:spacing w:val="0"/>
          <w:w w:val="100"/>
          <w:position w:val="-11"/>
        </w:rPr>
        <w:t>-·</w:t>
      </w:r>
      <w:r>
        <w:rPr>
          <w:rFonts w:ascii="Arial" w:hAnsi="Arial" w:cs="Arial" w:eastAsia="Arial"/>
          <w:sz w:val="36"/>
          <w:szCs w:val="36"/>
          <w:color w:val="3B3B3B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36"/>
          <w:szCs w:val="36"/>
          <w:color w:val="3B3B3B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5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5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5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5"/>
        </w:rPr>
      </w:r>
      <w:r>
        <w:rPr>
          <w:rFonts w:ascii="Arial" w:hAnsi="Arial" w:cs="Arial" w:eastAsia="Arial"/>
          <w:sz w:val="29"/>
          <w:szCs w:val="29"/>
          <w:color w:val="3B3B3B"/>
          <w:spacing w:val="0"/>
          <w:w w:val="51"/>
          <w:b/>
          <w:bCs/>
          <w:position w:val="-20"/>
        </w:rPr>
        <w:t>Z</w:t>
      </w:r>
      <w:r>
        <w:rPr>
          <w:rFonts w:ascii="Arial" w:hAnsi="Arial" w:cs="Arial" w:eastAsia="Arial"/>
          <w:sz w:val="29"/>
          <w:szCs w:val="29"/>
          <w:color w:val="3B3B3B"/>
          <w:spacing w:val="34"/>
          <w:w w:val="51"/>
          <w:b/>
          <w:bCs/>
          <w:position w:val="-20"/>
        </w:rPr>
        <w:t> </w:t>
      </w:r>
      <w:r>
        <w:rPr>
          <w:rFonts w:ascii="Arial" w:hAnsi="Arial" w:cs="Arial" w:eastAsia="Arial"/>
          <w:sz w:val="26"/>
          <w:szCs w:val="26"/>
          <w:color w:val="3B3B3B"/>
          <w:spacing w:val="7"/>
          <w:w w:val="68"/>
          <w:position w:val="-20"/>
        </w:rPr>
        <w:t>3</w:t>
      </w:r>
      <w:r>
        <w:rPr>
          <w:rFonts w:ascii="Arial" w:hAnsi="Arial" w:cs="Arial" w:eastAsia="Arial"/>
          <w:sz w:val="26"/>
          <w:szCs w:val="26"/>
          <w:color w:val="69696B"/>
          <w:spacing w:val="-6"/>
          <w:w w:val="45"/>
          <w:position w:val="-20"/>
        </w:rPr>
        <w:t>J</w:t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68"/>
          <w:position w:val="-20"/>
        </w:rPr>
        <w:t>Ma</w:t>
      </w:r>
      <w:r>
        <w:rPr>
          <w:rFonts w:ascii="Arial" w:hAnsi="Arial" w:cs="Arial" w:eastAsia="Arial"/>
          <w:sz w:val="26"/>
          <w:szCs w:val="26"/>
          <w:color w:val="3B3B3B"/>
          <w:spacing w:val="-23"/>
          <w:w w:val="100"/>
          <w:position w:val="-20"/>
        </w:rPr>
        <w:t> </w:t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68"/>
          <w:position w:val="-20"/>
        </w:rPr>
        <w:t>ı</w:t>
      </w:r>
      <w:r>
        <w:rPr>
          <w:rFonts w:ascii="Arial" w:hAnsi="Arial" w:cs="Arial" w:eastAsia="Arial"/>
          <w:sz w:val="26"/>
          <w:szCs w:val="26"/>
          <w:color w:val="3B3B3B"/>
          <w:spacing w:val="-1"/>
          <w:w w:val="68"/>
          <w:position w:val="-20"/>
        </w:rPr>
        <w:t> </w:t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68"/>
          <w:position w:val="-20"/>
        </w:rPr>
        <w:t>@17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620" w:right="240"/>
        </w:sectPr>
      </w:pPr>
      <w:rPr/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9" w:lineRule="exact"/>
        <w:ind w:right="-20"/>
        <w:jc w:val="righ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B3B3B"/>
          <w:spacing w:val="0"/>
          <w:w w:val="70"/>
          <w:position w:val="-2"/>
        </w:rPr>
        <w:t>«:"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56" w:lineRule="exact"/>
        <w:ind w:right="27"/>
        <w:jc w:val="righ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3B3B3B"/>
          <w:w w:val="176"/>
          <w:i/>
        </w:rPr>
        <w:t>(</w:t>
      </w:r>
      <w:r>
        <w:rPr>
          <w:rFonts w:ascii="Arial" w:hAnsi="Arial" w:cs="Arial" w:eastAsia="Arial"/>
          <w:sz w:val="7"/>
          <w:szCs w:val="7"/>
          <w:color w:val="3B3B3B"/>
          <w:w w:val="175"/>
          <w:i/>
        </w:rPr>
        <w:t>'</w:t>
      </w:r>
      <w:r>
        <w:rPr>
          <w:rFonts w:ascii="Arial" w:hAnsi="Arial" w:cs="Arial" w:eastAsia="Arial"/>
          <w:sz w:val="7"/>
          <w:szCs w:val="7"/>
          <w:color w:val="3B3B3B"/>
          <w:w w:val="176"/>
          <w:i/>
        </w:rPr>
        <w:t>)</w:t>
      </w:r>
      <w:r>
        <w:rPr>
          <w:rFonts w:ascii="Arial" w:hAnsi="Arial" w:cs="Arial" w:eastAsia="Arial"/>
          <w:sz w:val="7"/>
          <w:szCs w:val="7"/>
          <w:color w:val="000000"/>
          <w:w w:val="100"/>
        </w:rPr>
      </w:r>
    </w:p>
    <w:p>
      <w:pPr>
        <w:spacing w:before="4" w:after="0" w:line="240" w:lineRule="auto"/>
        <w:ind w:right="21"/>
        <w:jc w:val="righ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3B3B3B"/>
          <w:w w:val="194"/>
          <w:i/>
        </w:rPr>
        <w:t>(</w:t>
      </w:r>
      <w:r>
        <w:rPr>
          <w:rFonts w:ascii="Arial" w:hAnsi="Arial" w:cs="Arial" w:eastAsia="Arial"/>
          <w:sz w:val="7"/>
          <w:szCs w:val="7"/>
          <w:color w:val="3B3B3B"/>
          <w:w w:val="192"/>
          <w:i/>
        </w:rPr>
        <w:t>'</w:t>
      </w:r>
      <w:r>
        <w:rPr>
          <w:rFonts w:ascii="Arial" w:hAnsi="Arial" w:cs="Arial" w:eastAsia="Arial"/>
          <w:sz w:val="7"/>
          <w:szCs w:val="7"/>
          <w:color w:val="3B3B3B"/>
          <w:w w:val="194"/>
          <w:i/>
        </w:rPr>
        <w:t>)</w:t>
      </w:r>
      <w:r>
        <w:rPr>
          <w:rFonts w:ascii="Arial" w:hAnsi="Arial" w:cs="Arial" w:eastAsia="Arial"/>
          <w:sz w:val="7"/>
          <w:szCs w:val="7"/>
          <w:color w:val="000000"/>
          <w:w w:val="100"/>
        </w:rPr>
      </w:r>
    </w:p>
    <w:p>
      <w:pPr>
        <w:spacing w:before="0" w:after="0" w:line="570" w:lineRule="exact"/>
        <w:ind w:right="-20"/>
        <w:jc w:val="left"/>
        <w:tabs>
          <w:tab w:pos="2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93"/>
          <w:szCs w:val="93"/>
          <w:color w:val="4D5BC6"/>
          <w:spacing w:val="0"/>
          <w:w w:val="61"/>
          <w:position w:val="-30"/>
        </w:rPr>
        <w:t>--</w:t>
      </w:r>
      <w:r>
        <w:rPr>
          <w:rFonts w:ascii="Arial" w:hAnsi="Arial" w:cs="Arial" w:eastAsia="Arial"/>
          <w:sz w:val="93"/>
          <w:szCs w:val="93"/>
          <w:color w:val="4D5BC6"/>
          <w:spacing w:val="0"/>
          <w:w w:val="100"/>
          <w:position w:val="-30"/>
        </w:rPr>
        <w:tab/>
      </w:r>
      <w:r>
        <w:rPr>
          <w:rFonts w:ascii="Arial" w:hAnsi="Arial" w:cs="Arial" w:eastAsia="Arial"/>
          <w:sz w:val="93"/>
          <w:szCs w:val="93"/>
          <w:color w:val="4D5BC6"/>
          <w:spacing w:val="0"/>
          <w:w w:val="100"/>
          <w:position w:val="-3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-11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6"/>
          <w:w w:val="90"/>
          <w:position w:val="-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1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20" w:right="240"/>
          <w:cols w:num="2" w:equalWidth="0">
            <w:col w:w="536" w:space="4944"/>
            <w:col w:w="5580"/>
          </w:cols>
        </w:sectPr>
      </w:pPr>
      <w:rPr/>
    </w:p>
    <w:p>
      <w:pPr>
        <w:spacing w:before="0" w:after="0" w:line="174" w:lineRule="exact"/>
        <w:ind w:right="-20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878989"/>
          <w:spacing w:val="0"/>
          <w:w w:val="100"/>
          <w:position w:val="-7"/>
        </w:rPr>
        <w:t>.J</w:t>
      </w:r>
      <w:r>
        <w:rPr>
          <w:rFonts w:ascii="Times New Roman" w:hAnsi="Times New Roman" w:cs="Times New Roman" w:eastAsia="Times New Roman"/>
          <w:sz w:val="11"/>
          <w:szCs w:val="11"/>
          <w:color w:val="878989"/>
          <w:spacing w:val="2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ABCBC"/>
          <w:spacing w:val="0"/>
          <w:w w:val="194"/>
          <w:position w:val="-7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BABCBC"/>
          <w:spacing w:val="-18"/>
          <w:w w:val="100"/>
          <w:position w:val="-7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50"/>
          <w:position w:val="-1"/>
        </w:rPr>
        <w:t>"</w:t>
      </w:r>
      <w:r>
        <w:rPr>
          <w:rFonts w:ascii="Arial" w:hAnsi="Arial" w:cs="Arial" w:eastAsia="Arial"/>
          <w:sz w:val="18"/>
          <w:szCs w:val="18"/>
          <w:color w:val="3B3B3B"/>
          <w:spacing w:val="-7"/>
          <w:w w:val="50"/>
          <w:position w:val="-1"/>
        </w:rPr>
        <w:t>'</w:t>
      </w:r>
      <w:r>
        <w:rPr>
          <w:rFonts w:ascii="Arial" w:hAnsi="Arial" w:cs="Arial" w:eastAsia="Arial"/>
          <w:sz w:val="18"/>
          <w:szCs w:val="18"/>
          <w:color w:val="69696B"/>
          <w:spacing w:val="0"/>
          <w:w w:val="103"/>
          <w:position w:val="-1"/>
        </w:rPr>
        <w:t>·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right="-58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2"/>
          <w:szCs w:val="12"/>
          <w:color w:val="3B3B3B"/>
          <w:w w:val="37"/>
        </w:rPr>
        <w:t>..</w:t>
      </w:r>
      <w:r>
        <w:rPr>
          <w:rFonts w:ascii="Times New Roman" w:hAnsi="Times New Roman" w:cs="Times New Roman" w:eastAsia="Times New Roman"/>
          <w:sz w:val="12"/>
          <w:szCs w:val="12"/>
          <w:color w:val="3B3B3B"/>
          <w:spacing w:val="4"/>
          <w:w w:val="37"/>
        </w:rPr>
        <w:t>_</w:t>
      </w:r>
      <w:r>
        <w:rPr>
          <w:rFonts w:ascii="Times New Roman" w:hAnsi="Times New Roman" w:cs="Times New Roman" w:eastAsia="Times New Roman"/>
          <w:sz w:val="12"/>
          <w:szCs w:val="12"/>
          <w:color w:val="69696B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69696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1A1A1"/>
          <w:spacing w:val="0"/>
          <w:w w:val="61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70" w:lineRule="exact"/>
        <w:ind w:right="-56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A1A1A1"/>
          <w:spacing w:val="0"/>
          <w:w w:val="240"/>
          <w:position w:val="-5"/>
        </w:rPr>
        <w:t>...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70" w:lineRule="exact"/>
        <w:ind w:right="-20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A1A1A1"/>
          <w:spacing w:val="-18"/>
          <w:w w:val="240"/>
          <w:position w:val="-5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BABCBC"/>
          <w:spacing w:val="0"/>
          <w:w w:val="129"/>
          <w:position w:val="-5"/>
        </w:rPr>
        <w:t>..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20" w:right="240"/>
          <w:cols w:num="4" w:equalWidth="0">
            <w:col w:w="8948" w:space="132"/>
            <w:col w:w="144" w:space="13"/>
            <w:col w:w="199" w:space="0"/>
            <w:col w:w="1624"/>
          </w:cols>
        </w:sectPr>
      </w:pPr>
      <w:rPr/>
    </w:p>
    <w:p>
      <w:pPr>
        <w:spacing w:before="0" w:after="0" w:line="289" w:lineRule="exact"/>
        <w:ind w:right="-20"/>
        <w:jc w:val="right"/>
        <w:rPr>
          <w:rFonts w:ascii="Arial" w:hAnsi="Arial" w:cs="Arial" w:eastAsia="Arial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0.096893pt;margin-top:4.818329pt;width:37.103762pt;height:13pt;mso-position-horizontal-relative:page;mso-position-vertical-relative:paragraph;z-index:-15651" type="#_x0000_t202" filled="f" stroked="f">
            <v:textbox inset="0,0,0,0">
              <w:txbxContent>
                <w:p>
                  <w:pPr>
                    <w:spacing w:before="0" w:after="0" w:line="260" w:lineRule="exact"/>
                    <w:ind w:right="-79"/>
                    <w:jc w:val="left"/>
                    <w:tabs>
                      <w:tab w:pos="300" w:val="left"/>
                      <w:tab w:pos="660" w:val="left"/>
                    </w:tabs>
                    <w:rPr>
                      <w:rFonts w:ascii="Times New Roman" w:hAnsi="Times New Roman" w:cs="Times New Roman" w:eastAsia="Times New Roman"/>
                      <w:sz w:val="26"/>
                      <w:szCs w:val="2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878989"/>
                      <w:spacing w:val="0"/>
                      <w:w w:val="100"/>
                    </w:rPr>
                    <w:t>/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878989"/>
                      <w:spacing w:val="-64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878989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878989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878989"/>
                      <w:spacing w:val="-38"/>
                      <w:w w:val="108"/>
                      <w:i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A1A1A1"/>
                      <w:spacing w:val="0"/>
                      <w:w w:val="168"/>
                      <w:i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A1A1A1"/>
                      <w:spacing w:val="0"/>
                      <w:w w:val="100"/>
                      <w:i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A1A1A1"/>
                      <w:spacing w:val="0"/>
                      <w:w w:val="100"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A1A1A1"/>
                      <w:spacing w:val="0"/>
                      <w:w w:val="144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7.001251pt;margin-top:6.678948pt;width:18.912845pt;height:2.5pt;mso-position-horizontal-relative:page;mso-position-vertical-relative:paragraph;z-index:-15650" type="#_x0000_t202" filled="f" stroked="f">
            <v:textbox inset="0,0,0,0">
              <w:txbxContent>
                <w:p>
                  <w:pPr>
                    <w:spacing w:before="0" w:after="0" w:line="50" w:lineRule="exact"/>
                    <w:ind w:right="-48"/>
                    <w:jc w:val="left"/>
                    <w:tabs>
                      <w:tab w:pos="320" w:val="left"/>
                    </w:tabs>
                    <w:rPr>
                      <w:rFonts w:ascii="Times New Roman" w:hAnsi="Times New Roman" w:cs="Times New Roman" w:eastAsia="Times New Roman"/>
                      <w:sz w:val="5"/>
                      <w:szCs w:val="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"/>
                      <w:szCs w:val="5"/>
                      <w:color w:val="69696B"/>
                      <w:spacing w:val="0"/>
                      <w:w w:val="128"/>
                    </w:rPr>
                    <w:t>o</w:t>
                  </w:r>
                  <w:r>
                    <w:rPr>
                      <w:rFonts w:ascii="Times New Roman" w:hAnsi="Times New Roman" w:cs="Times New Roman" w:eastAsia="Times New Roman"/>
                      <w:sz w:val="5"/>
                      <w:szCs w:val="5"/>
                      <w:color w:val="69696B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5"/>
                      <w:szCs w:val="5"/>
                      <w:color w:val="69696B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5"/>
                      <w:szCs w:val="5"/>
                      <w:color w:val="A1A1A1"/>
                      <w:spacing w:val="0"/>
                      <w:w w:val="329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5"/>
                      <w:szCs w:val="5"/>
                      <w:color w:val="A1A1A1"/>
                      <w:spacing w:val="0"/>
                      <w:w w:val="329"/>
                      <w:emboss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5"/>
                      <w:szCs w:val="5"/>
                      <w:color w:val="A1A1A1"/>
                      <w:spacing w:val="0"/>
                      <w:w w:val="329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5"/>
                      <w:szCs w:val="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4.640991pt;margin-top:6.570043pt;width:12.900961pt;height:31pt;mso-position-horizontal-relative:page;mso-position-vertical-relative:paragraph;z-index:-15648" type="#_x0000_t202" filled="f" stroked="f">
            <v:textbox inset="0,0,0,0">
              <w:txbxContent>
                <w:p>
                  <w:pPr>
                    <w:spacing w:before="0" w:after="0" w:line="620" w:lineRule="exact"/>
                    <w:ind w:right="-133"/>
                    <w:jc w:val="left"/>
                    <w:rPr>
                      <w:rFonts w:ascii="Times New Roman" w:hAnsi="Times New Roman" w:cs="Times New Roman" w:eastAsia="Times New Roman"/>
                      <w:sz w:val="62"/>
                      <w:szCs w:val="6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2"/>
                      <w:szCs w:val="62"/>
                      <w:color w:val="A1A1A1"/>
                      <w:spacing w:val="0"/>
                      <w:w w:val="102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62"/>
                      <w:szCs w:val="6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9"/>
          <w:szCs w:val="29"/>
          <w:color w:val="3B428C"/>
          <w:spacing w:val="0"/>
          <w:w w:val="201"/>
          <w:i/>
        </w:rPr>
        <w:t>Q;'difA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</w:rPr>
      </w:r>
    </w:p>
    <w:p>
      <w:pPr>
        <w:spacing w:before="9" w:after="0" w:line="240" w:lineRule="auto"/>
        <w:ind w:left="83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A1A1A1"/>
          <w:spacing w:val="0"/>
          <w:w w:val="460"/>
        </w:rPr>
        <w:t>/</w:t>
      </w:r>
      <w:r>
        <w:rPr>
          <w:rFonts w:ascii="Arial" w:hAnsi="Arial" w:cs="Arial" w:eastAsia="Arial"/>
          <w:sz w:val="14"/>
          <w:szCs w:val="14"/>
          <w:color w:val="A1A1A1"/>
          <w:spacing w:val="-48"/>
          <w:w w:val="460"/>
        </w:rPr>
        <w:t> </w:t>
      </w:r>
      <w:r>
        <w:rPr>
          <w:rFonts w:ascii="Arial" w:hAnsi="Arial" w:cs="Arial" w:eastAsia="Arial"/>
          <w:sz w:val="14"/>
          <w:szCs w:val="14"/>
          <w:color w:val="69696B"/>
          <w:spacing w:val="0"/>
          <w:w w:val="203"/>
        </w:rPr>
        <w:t>'</w:t>
      </w:r>
      <w:r>
        <w:rPr>
          <w:rFonts w:ascii="Arial" w:hAnsi="Arial" w:cs="Arial" w:eastAsia="Arial"/>
          <w:sz w:val="14"/>
          <w:szCs w:val="14"/>
          <w:color w:val="69696B"/>
          <w:spacing w:val="1"/>
          <w:w w:val="203"/>
        </w:rPr>
        <w:t>'</w:t>
      </w:r>
      <w:r>
        <w:rPr>
          <w:rFonts w:ascii="Arial" w:hAnsi="Arial" w:cs="Arial" w:eastAsia="Arial"/>
          <w:sz w:val="15"/>
          <w:szCs w:val="15"/>
          <w:color w:val="A1A1A1"/>
          <w:spacing w:val="10"/>
          <w:w w:val="199"/>
          <w:position w:val="-3"/>
        </w:rPr>
        <w:t>l</w:t>
      </w:r>
      <w:r>
        <w:rPr>
          <w:rFonts w:ascii="Arial" w:hAnsi="Arial" w:cs="Arial" w:eastAsia="Arial"/>
          <w:sz w:val="15"/>
          <w:szCs w:val="15"/>
          <w:color w:val="A1A1A1"/>
          <w:spacing w:val="0"/>
          <w:w w:val="199"/>
          <w:position w:val="-3"/>
        </w:rPr>
        <w:t>l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A1A1A1"/>
          <w:spacing w:val="-23"/>
          <w:w w:val="198"/>
        </w:rPr>
        <w:t>·</w:t>
      </w:r>
      <w:r>
        <w:rPr>
          <w:rFonts w:ascii="Arial" w:hAnsi="Arial" w:cs="Arial" w:eastAsia="Arial"/>
          <w:sz w:val="14"/>
          <w:szCs w:val="14"/>
          <w:color w:val="69696B"/>
          <w:spacing w:val="0"/>
          <w:w w:val="199"/>
        </w:rPr>
        <w:t>j</w:t>
      </w:r>
      <w:r>
        <w:rPr>
          <w:rFonts w:ascii="Arial" w:hAnsi="Arial" w:cs="Arial" w:eastAsia="Arial"/>
          <w:sz w:val="14"/>
          <w:szCs w:val="14"/>
          <w:color w:val="69696B"/>
          <w:spacing w:val="0"/>
          <w:w w:val="100"/>
        </w:rPr>
        <w:t>   </w:t>
      </w:r>
      <w:r>
        <w:rPr>
          <w:rFonts w:ascii="Arial" w:hAnsi="Arial" w:cs="Arial" w:eastAsia="Arial"/>
          <w:sz w:val="14"/>
          <w:szCs w:val="14"/>
          <w:color w:val="69696B"/>
          <w:spacing w:val="-14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878989"/>
          <w:spacing w:val="0"/>
          <w:w w:val="75"/>
        </w:rPr>
        <w:t>...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13" w:after="0" w:line="105" w:lineRule="exact"/>
        <w:ind w:left="31" w:right="-20"/>
        <w:jc w:val="left"/>
        <w:tabs>
          <w:tab w:pos="560" w:val="left"/>
        </w:tabs>
        <w:rPr>
          <w:rFonts w:ascii="Times New Roman" w:hAnsi="Times New Roman" w:cs="Times New Roman" w:eastAsia="Times New Roman"/>
          <w:sz w:val="5"/>
          <w:szCs w:val="5"/>
        </w:rPr>
      </w:pPr>
      <w:rPr/>
      <w:r>
        <w:rPr>
          <w:rFonts w:ascii="Arial" w:hAnsi="Arial" w:cs="Arial" w:eastAsia="Arial"/>
          <w:sz w:val="12"/>
          <w:szCs w:val="12"/>
          <w:color w:val="69696B"/>
          <w:spacing w:val="0"/>
          <w:w w:val="100"/>
          <w:i/>
          <w:position w:val="-4"/>
        </w:rPr>
        <w:t>jl</w:t>
      </w:r>
      <w:r>
        <w:rPr>
          <w:rFonts w:ascii="Arial" w:hAnsi="Arial" w:cs="Arial" w:eastAsia="Arial"/>
          <w:sz w:val="12"/>
          <w:szCs w:val="12"/>
          <w:color w:val="69696B"/>
          <w:spacing w:val="0"/>
          <w:w w:val="100"/>
          <w:i/>
          <w:position w:val="-4"/>
        </w:rPr>
        <w:t>,</w:t>
      </w:r>
      <w:r>
        <w:rPr>
          <w:rFonts w:ascii="Arial" w:hAnsi="Arial" w:cs="Arial" w:eastAsia="Arial"/>
          <w:sz w:val="12"/>
          <w:szCs w:val="12"/>
          <w:color w:val="69696B"/>
          <w:spacing w:val="10"/>
          <w:w w:val="100"/>
          <w:i/>
          <w:position w:val="-4"/>
        </w:rPr>
        <w:t> </w:t>
      </w:r>
      <w:r>
        <w:rPr>
          <w:rFonts w:ascii="Arial" w:hAnsi="Arial" w:cs="Arial" w:eastAsia="Arial"/>
          <w:sz w:val="13"/>
          <w:szCs w:val="13"/>
          <w:color w:val="878989"/>
          <w:spacing w:val="0"/>
          <w:w w:val="144"/>
          <w:position w:val="-4"/>
        </w:rPr>
        <w:t>ll}</w:t>
      </w:r>
      <w:r>
        <w:rPr>
          <w:rFonts w:ascii="Arial" w:hAnsi="Arial" w:cs="Arial" w:eastAsia="Arial"/>
          <w:sz w:val="13"/>
          <w:szCs w:val="13"/>
          <w:color w:val="878989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3"/>
          <w:szCs w:val="13"/>
          <w:color w:val="878989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5"/>
          <w:szCs w:val="5"/>
          <w:color w:val="BABCBC"/>
          <w:spacing w:val="0"/>
          <w:w w:val="100"/>
          <w:position w:val="-4"/>
        </w:rPr>
        <w:t>o</w:t>
      </w:r>
      <w:r>
        <w:rPr>
          <w:rFonts w:ascii="Times New Roman" w:hAnsi="Times New Roman" w:cs="Times New Roman" w:eastAsia="Times New Roman"/>
          <w:sz w:val="5"/>
          <w:szCs w:val="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20" w:right="240"/>
          <w:cols w:num="3" w:equalWidth="0">
            <w:col w:w="6187" w:space="2195"/>
            <w:col w:w="743" w:space="119"/>
            <w:col w:w="1816"/>
          </w:cols>
        </w:sectPr>
      </w:pPr>
      <w:rPr/>
    </w:p>
    <w:p>
      <w:pPr>
        <w:spacing w:before="0" w:after="0" w:line="277" w:lineRule="exact"/>
        <w:ind w:left="4653" w:right="-20"/>
        <w:jc w:val="left"/>
        <w:tabs>
          <w:tab w:pos="8520" w:val="left"/>
        </w:tabs>
        <w:rPr>
          <w:rFonts w:ascii="Arial" w:hAnsi="Arial" w:cs="Arial" w:eastAsia="Arial"/>
          <w:sz w:val="33"/>
          <w:szCs w:val="3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9.182617pt;margin-top:6.697269pt;width:15.631001pt;height:25.0pt;mso-position-horizontal-relative:page;mso-position-vertical-relative:paragraph;z-index:-15649" type="#_x0000_t202" filled="f" stroked="f">
            <v:textbox inset="0,0,0,0">
              <w:txbxContent>
                <w:p>
                  <w:pPr>
                    <w:spacing w:before="0" w:after="0" w:line="500" w:lineRule="exact"/>
                    <w:ind w:right="-115"/>
                    <w:jc w:val="left"/>
                    <w:rPr>
                      <w:rFonts w:ascii="Arial" w:hAnsi="Arial" w:cs="Arial" w:eastAsia="Arial"/>
                      <w:sz w:val="50"/>
                      <w:szCs w:val="50"/>
                    </w:rPr>
                  </w:pPr>
                  <w:rPr/>
                  <w:r>
                    <w:rPr>
                      <w:rFonts w:ascii="Arial" w:hAnsi="Arial" w:cs="Arial" w:eastAsia="Arial"/>
                      <w:sz w:val="50"/>
                      <w:szCs w:val="50"/>
                      <w:color w:val="69696B"/>
                      <w:w w:val="48"/>
                      <w:b/>
                      <w:bCs/>
                      <w:position w:val="-1"/>
                    </w:rPr>
                    <w:t>,f</w:t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69696B"/>
                      <w:spacing w:val="-71"/>
                      <w:w w:val="100"/>
                      <w:b/>
                      <w:bCs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69696B"/>
                      <w:spacing w:val="0"/>
                      <w:w w:val="49"/>
                      <w:b/>
                      <w:bCs/>
                      <w:position w:val="-1"/>
                    </w:rPr>
                    <w:t>}</w:t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-3"/>
        </w:rPr>
        <w:t>Mustafa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6"/>
          <w:w w:val="93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>GÜN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36"/>
          <w:szCs w:val="36"/>
          <w:color w:val="525252"/>
          <w:spacing w:val="-2"/>
          <w:w w:val="83"/>
          <w:b/>
          <w:bCs/>
          <w:position w:val="-7"/>
        </w:rPr>
        <w:t>ü</w:t>
      </w:r>
      <w:r>
        <w:rPr>
          <w:rFonts w:ascii="Times New Roman" w:hAnsi="Times New Roman" w:cs="Times New Roman" w:eastAsia="Times New Roman"/>
          <w:sz w:val="36"/>
          <w:szCs w:val="36"/>
          <w:color w:val="69696B"/>
          <w:spacing w:val="0"/>
          <w:w w:val="185"/>
          <w:b/>
          <w:bCs/>
          <w:position w:val="-7"/>
        </w:rPr>
        <w:t>l</w:t>
      </w:r>
      <w:r>
        <w:rPr>
          <w:rFonts w:ascii="Times New Roman" w:hAnsi="Times New Roman" w:cs="Times New Roman" w:eastAsia="Times New Roman"/>
          <w:sz w:val="36"/>
          <w:szCs w:val="36"/>
          <w:color w:val="69696B"/>
          <w:spacing w:val="-13"/>
          <w:w w:val="185"/>
          <w:b/>
          <w:bCs/>
          <w:position w:val="-7"/>
        </w:rPr>
        <w:t>ı</w:t>
      </w:r>
      <w:r>
        <w:rPr>
          <w:rFonts w:ascii="Times New Roman" w:hAnsi="Times New Roman" w:cs="Times New Roman" w:eastAsia="Times New Roman"/>
          <w:sz w:val="36"/>
          <w:szCs w:val="36"/>
          <w:color w:val="A1A1A1"/>
          <w:spacing w:val="0"/>
          <w:w w:val="50"/>
          <w:b/>
          <w:bCs/>
          <w:position w:val="-7"/>
        </w:rPr>
        <w:t>..</w:t>
      </w:r>
      <w:r>
        <w:rPr>
          <w:rFonts w:ascii="Times New Roman" w:hAnsi="Times New Roman" w:cs="Times New Roman" w:eastAsia="Times New Roman"/>
          <w:sz w:val="36"/>
          <w:szCs w:val="36"/>
          <w:color w:val="A1A1A1"/>
          <w:spacing w:val="0"/>
          <w:w w:val="100"/>
          <w:b/>
          <w:bCs/>
          <w:position w:val="-7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A1A1A1"/>
          <w:spacing w:val="-26"/>
          <w:w w:val="100"/>
          <w:b/>
          <w:bCs/>
          <w:position w:val="-7"/>
        </w:rPr>
        <w:t> </w:t>
      </w:r>
      <w:r>
        <w:rPr>
          <w:rFonts w:ascii="Arial" w:hAnsi="Arial" w:cs="Arial" w:eastAsia="Arial"/>
          <w:sz w:val="33"/>
          <w:szCs w:val="33"/>
          <w:color w:val="69696B"/>
          <w:spacing w:val="0"/>
          <w:w w:val="105"/>
          <w:position w:val="-7"/>
        </w:rPr>
        <w:t>oş</w:t>
      </w:r>
      <w:r>
        <w:rPr>
          <w:rFonts w:ascii="Arial" w:hAnsi="Arial" w:cs="Arial" w:eastAsia="Arial"/>
          <w:sz w:val="33"/>
          <w:szCs w:val="33"/>
          <w:color w:val="69696B"/>
          <w:spacing w:val="-59"/>
          <w:w w:val="100"/>
          <w:position w:val="-7"/>
        </w:rPr>
        <w:t> </w:t>
      </w:r>
      <w:r>
        <w:rPr>
          <w:rFonts w:ascii="Arial" w:hAnsi="Arial" w:cs="Arial" w:eastAsia="Arial"/>
          <w:sz w:val="33"/>
          <w:szCs w:val="33"/>
          <w:color w:val="878989"/>
          <w:spacing w:val="0"/>
          <w:w w:val="55"/>
          <w:position w:val="-7"/>
        </w:rPr>
        <w:t>.</w:t>
      </w:r>
      <w:r>
        <w:rPr>
          <w:rFonts w:ascii="Arial" w:hAnsi="Arial" w:cs="Arial" w:eastAsia="Arial"/>
          <w:sz w:val="33"/>
          <w:szCs w:val="33"/>
          <w:color w:val="878989"/>
          <w:spacing w:val="-56"/>
          <w:w w:val="100"/>
          <w:position w:val="-7"/>
        </w:rPr>
        <w:t> </w:t>
      </w:r>
      <w:r>
        <w:rPr>
          <w:rFonts w:ascii="Arial" w:hAnsi="Arial" w:cs="Arial" w:eastAsia="Arial"/>
          <w:sz w:val="33"/>
          <w:szCs w:val="33"/>
          <w:color w:val="69696B"/>
          <w:spacing w:val="0"/>
          <w:w w:val="106"/>
          <w:position w:val="-7"/>
        </w:rPr>
        <w:t>n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23" w:lineRule="exact"/>
        <w:ind w:right="520"/>
        <w:jc w:val="right"/>
        <w:tabs>
          <w:tab w:pos="226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878989"/>
          <w:spacing w:val="0"/>
          <w:w w:val="141"/>
          <w:position w:val="-24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878989"/>
          <w:spacing w:val="9"/>
          <w:w w:val="141"/>
          <w:position w:val="-2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96B"/>
          <w:spacing w:val="0"/>
          <w:w w:val="133"/>
          <w:i/>
          <w:position w:val="-24"/>
        </w:rPr>
        <w:t>r.</w:t>
      </w:r>
      <w:r>
        <w:rPr>
          <w:rFonts w:ascii="Times New Roman" w:hAnsi="Times New Roman" w:cs="Times New Roman" w:eastAsia="Times New Roman"/>
          <w:sz w:val="18"/>
          <w:szCs w:val="18"/>
          <w:color w:val="69696B"/>
          <w:spacing w:val="-33"/>
          <w:w w:val="100"/>
          <w:i/>
          <w:position w:val="-24"/>
        </w:rPr>
        <w:t> </w:t>
      </w:r>
      <w:r>
        <w:rPr>
          <w:rFonts w:ascii="Arial" w:hAnsi="Arial" w:cs="Arial" w:eastAsia="Arial"/>
          <w:sz w:val="26"/>
          <w:szCs w:val="26"/>
          <w:color w:val="69696B"/>
          <w:spacing w:val="13"/>
          <w:w w:val="64"/>
          <w:b/>
          <w:bCs/>
          <w:position w:val="-24"/>
        </w:rPr>
        <w:t>.</w:t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63"/>
          <w:b/>
          <w:bCs/>
          <w:position w:val="-24"/>
        </w:rPr>
        <w:t>ltta</w:t>
      </w:r>
      <w:r>
        <w:rPr>
          <w:rFonts w:ascii="Arial" w:hAnsi="Arial" w:cs="Arial" w:eastAsia="Arial"/>
          <w:sz w:val="26"/>
          <w:szCs w:val="26"/>
          <w:color w:val="3B3B3B"/>
          <w:spacing w:val="-35"/>
          <w:w w:val="100"/>
          <w:b/>
          <w:bCs/>
          <w:position w:val="-24"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525252"/>
          <w:spacing w:val="-38"/>
          <w:w w:val="65"/>
          <w:position w:val="-24"/>
        </w:rPr>
        <w:t>t</w:t>
      </w:r>
      <w:r>
        <w:rPr>
          <w:rFonts w:ascii="Times New Roman" w:hAnsi="Times New Roman" w:cs="Times New Roman" w:eastAsia="Times New Roman"/>
          <w:sz w:val="44"/>
          <w:szCs w:val="44"/>
          <w:color w:val="69696B"/>
          <w:spacing w:val="0"/>
          <w:w w:val="64"/>
          <w:position w:val="-24"/>
        </w:rPr>
        <w:t>fva</w:t>
      </w:r>
      <w:r>
        <w:rPr>
          <w:rFonts w:ascii="Times New Roman" w:hAnsi="Times New Roman" w:cs="Times New Roman" w:eastAsia="Times New Roman"/>
          <w:sz w:val="44"/>
          <w:szCs w:val="44"/>
          <w:color w:val="69696B"/>
          <w:spacing w:val="0"/>
          <w:w w:val="100"/>
          <w:position w:val="-24"/>
        </w:rPr>
        <w:tab/>
      </w:r>
      <w:r>
        <w:rPr>
          <w:rFonts w:ascii="Times New Roman" w:hAnsi="Times New Roman" w:cs="Times New Roman" w:eastAsia="Times New Roman"/>
          <w:sz w:val="44"/>
          <w:szCs w:val="44"/>
          <w:color w:val="69696B"/>
          <w:spacing w:val="0"/>
          <w:w w:val="100"/>
          <w:position w:val="-24"/>
        </w:rPr>
      </w:r>
      <w:r>
        <w:rPr>
          <w:rFonts w:ascii="Arial" w:hAnsi="Arial" w:cs="Arial" w:eastAsia="Arial"/>
          <w:sz w:val="12"/>
          <w:szCs w:val="12"/>
          <w:color w:val="3B428C"/>
          <w:spacing w:val="0"/>
          <w:w w:val="62"/>
          <w:b/>
          <w:bCs/>
          <w:i/>
          <w:position w:val="-14"/>
        </w:rPr>
        <w:t>-1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620" w:right="240"/>
        </w:sectPr>
      </w:pPr>
      <w:rPr/>
    </w:p>
    <w:p>
      <w:pPr>
        <w:spacing w:before="0" w:after="0" w:line="211" w:lineRule="exact"/>
        <w:ind w:left="2222" w:right="-72"/>
        <w:jc w:val="left"/>
        <w:tabs>
          <w:tab w:pos="4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1"/>
        </w:rPr>
        <w:t>Itfaiy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1"/>
        </w:rPr>
        <w:t>e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7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525252"/>
          <w:spacing w:val="-6"/>
          <w:w w:val="100"/>
          <w:position w:val="1"/>
        </w:rPr>
        <w:t>M</w:t>
      </w:r>
      <w:r>
        <w:rPr>
          <w:rFonts w:ascii="Arial" w:hAnsi="Arial" w:cs="Arial" w:eastAsia="Arial"/>
          <w:sz w:val="19"/>
          <w:szCs w:val="19"/>
          <w:color w:val="69696B"/>
          <w:spacing w:val="0"/>
          <w:w w:val="100"/>
          <w:position w:val="1"/>
        </w:rPr>
        <w:t>;</w:t>
      </w:r>
      <w:r>
        <w:rPr>
          <w:rFonts w:ascii="Arial" w:hAnsi="Arial" w:cs="Arial" w:eastAsia="Arial"/>
          <w:sz w:val="19"/>
          <w:szCs w:val="19"/>
          <w:color w:val="69696B"/>
          <w:spacing w:val="1"/>
          <w:w w:val="100"/>
          <w:position w:val="1"/>
        </w:rPr>
        <w:t>;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100"/>
          <w:position w:val="1"/>
        </w:rPr>
        <w:t>rkez</w:t>
      </w:r>
      <w:r>
        <w:rPr>
          <w:rFonts w:ascii="Arial" w:hAnsi="Arial" w:cs="Arial" w:eastAsia="Arial"/>
          <w:sz w:val="19"/>
          <w:szCs w:val="19"/>
          <w:color w:val="525252"/>
          <w:spacing w:val="32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1"/>
        </w:rPr>
        <w:t>Bö</w:t>
      </w:r>
      <w:r>
        <w:rPr>
          <w:rFonts w:ascii="Arial" w:hAnsi="Arial" w:cs="Arial" w:eastAsia="Arial"/>
          <w:sz w:val="19"/>
          <w:szCs w:val="19"/>
          <w:color w:val="3B3B3B"/>
          <w:spacing w:val="1"/>
          <w:w w:val="100"/>
          <w:position w:val="1"/>
        </w:rPr>
        <w:t>i</w:t>
      </w:r>
      <w:r>
        <w:rPr>
          <w:rFonts w:ascii="Arial" w:hAnsi="Arial" w:cs="Arial" w:eastAsia="Arial"/>
          <w:sz w:val="19"/>
          <w:szCs w:val="19"/>
          <w:color w:val="A1A1A1"/>
          <w:spacing w:val="0"/>
          <w:w w:val="100"/>
          <w:position w:val="1"/>
        </w:rPr>
        <w:t>g</w:t>
      </w:r>
      <w:r>
        <w:rPr>
          <w:rFonts w:ascii="Arial" w:hAnsi="Arial" w:cs="Arial" w:eastAsia="Arial"/>
          <w:sz w:val="19"/>
          <w:szCs w:val="19"/>
          <w:color w:val="A1A1A1"/>
          <w:spacing w:val="-21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A1A1A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9"/>
          <w:szCs w:val="19"/>
          <w:color w:val="A1A1A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  <w:position w:val="-1"/>
        </w:rPr>
        <w:t>Sor.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-1"/>
        </w:rPr>
        <w:t>itf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left="218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·ı.Posta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Grupla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1A1A1"/>
          <w:spacing w:val="0"/>
          <w:w w:val="100"/>
        </w:rPr>
        <w:t>ıri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40" w:lineRule="auto"/>
        <w:ind w:right="-88"/>
        <w:jc w:val="left"/>
        <w:rPr>
          <w:rFonts w:ascii="Times New Roman" w:hAnsi="Times New Roman" w:cs="Times New Roman" w:eastAsia="Times New Roman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69696B"/>
          <w:w w:val="82"/>
        </w:rPr>
        <w:t>\</w:t>
      </w:r>
      <w:r>
        <w:rPr>
          <w:rFonts w:ascii="Times New Roman" w:hAnsi="Times New Roman" w:cs="Times New Roman" w:eastAsia="Times New Roman"/>
          <w:sz w:val="32"/>
          <w:szCs w:val="32"/>
          <w:color w:val="69696B"/>
          <w:spacing w:val="-50"/>
          <w:w w:val="10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69696B"/>
          <w:spacing w:val="0"/>
          <w:w w:val="39"/>
        </w:rPr>
        <w:t>!9</w:t>
      </w:r>
      <w:r>
        <w:rPr>
          <w:rFonts w:ascii="Times New Roman" w:hAnsi="Times New Roman" w:cs="Times New Roman" w:eastAsia="Times New Roman"/>
          <w:sz w:val="32"/>
          <w:szCs w:val="32"/>
          <w:color w:val="69696B"/>
          <w:spacing w:val="-78"/>
          <w:w w:val="39"/>
        </w:rPr>
        <w:t>J</w:t>
      </w:r>
      <w:r>
        <w:rPr>
          <w:rFonts w:ascii="Times New Roman" w:hAnsi="Times New Roman" w:cs="Times New Roman" w:eastAsia="Times New Roman"/>
          <w:sz w:val="32"/>
          <w:szCs w:val="32"/>
          <w:color w:val="525252"/>
          <w:spacing w:val="0"/>
          <w:w w:val="48"/>
        </w:rPr>
        <w:t>ı</w:t>
      </w:r>
      <w:r>
        <w:rPr>
          <w:rFonts w:ascii="Times New Roman" w:hAnsi="Times New Roman" w:cs="Times New Roman" w:eastAsia="Times New Roman"/>
          <w:sz w:val="32"/>
          <w:szCs w:val="32"/>
          <w:color w:val="525252"/>
          <w:spacing w:val="-13"/>
          <w:w w:val="49"/>
        </w:rPr>
        <w:t>r</w:t>
      </w:r>
      <w:r>
        <w:rPr>
          <w:rFonts w:ascii="Times New Roman" w:hAnsi="Times New Roman" w:cs="Times New Roman" w:eastAsia="Times New Roman"/>
          <w:sz w:val="32"/>
          <w:szCs w:val="32"/>
          <w:color w:val="525252"/>
          <w:spacing w:val="-200"/>
          <w:w w:val="42"/>
        </w:rPr>
        <w:t>U</w:t>
      </w:r>
      <w:r>
        <w:rPr>
          <w:rFonts w:ascii="Times New Roman" w:hAnsi="Times New Roman" w:cs="Times New Roman" w:eastAsia="Times New Roman"/>
          <w:sz w:val="32"/>
          <w:szCs w:val="32"/>
          <w:color w:val="69696B"/>
          <w:spacing w:val="1"/>
          <w:w w:val="59"/>
        </w:rPr>
        <w:t>b</w:t>
      </w:r>
      <w:r>
        <w:rPr>
          <w:rFonts w:ascii="Times New Roman" w:hAnsi="Times New Roman" w:cs="Times New Roman" w:eastAsia="Times New Roman"/>
          <w:sz w:val="32"/>
          <w:szCs w:val="32"/>
          <w:color w:val="525252"/>
          <w:spacing w:val="-34"/>
          <w:w w:val="42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A1A1A1"/>
          <w:spacing w:val="-43"/>
          <w:w w:val="81"/>
          <w:i/>
        </w:rPr>
        <w:t>,</w:t>
      </w:r>
      <w:r>
        <w:rPr>
          <w:rFonts w:ascii="Times New Roman" w:hAnsi="Times New Roman" w:cs="Times New Roman" w:eastAsia="Times New Roman"/>
          <w:sz w:val="32"/>
          <w:szCs w:val="32"/>
          <w:color w:val="69696B"/>
          <w:spacing w:val="-137"/>
          <w:w w:val="149"/>
          <w:i/>
        </w:rPr>
        <w:t>:</w:t>
      </w:r>
      <w:r>
        <w:rPr>
          <w:rFonts w:ascii="Times New Roman" w:hAnsi="Times New Roman" w:cs="Times New Roman" w:eastAsia="Times New Roman"/>
          <w:sz w:val="32"/>
          <w:szCs w:val="32"/>
          <w:color w:val="A1A1A1"/>
          <w:spacing w:val="0"/>
          <w:w w:val="11"/>
        </w:rPr>
        <w:t>_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28" w:lineRule="exact"/>
        <w:ind w:right="-60"/>
        <w:jc w:val="left"/>
        <w:rPr>
          <w:rFonts w:ascii="Arial" w:hAnsi="Arial" w:cs="Arial" w:eastAsia="Arial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878989"/>
          <w:spacing w:val="0"/>
          <w:w w:val="100"/>
          <w:i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878989"/>
          <w:spacing w:val="0"/>
          <w:w w:val="100"/>
          <w:i/>
        </w:rPr>
        <w:t>     </w:t>
      </w:r>
      <w:r>
        <w:rPr>
          <w:rFonts w:ascii="Times New Roman" w:hAnsi="Times New Roman" w:cs="Times New Roman" w:eastAsia="Times New Roman"/>
          <w:sz w:val="11"/>
          <w:szCs w:val="11"/>
          <w:color w:val="878989"/>
          <w:spacing w:val="7"/>
          <w:w w:val="100"/>
          <w:i/>
        </w:rPr>
        <w:t> </w:t>
      </w:r>
      <w:r>
        <w:rPr>
          <w:rFonts w:ascii="Arial" w:hAnsi="Arial" w:cs="Arial" w:eastAsia="Arial"/>
          <w:sz w:val="13"/>
          <w:szCs w:val="13"/>
          <w:color w:val="69696B"/>
          <w:spacing w:val="0"/>
          <w:w w:val="60"/>
          <w:i/>
          <w:position w:val="-2"/>
        </w:rPr>
        <w:t>11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9696B"/>
          <w:spacing w:val="2"/>
          <w:w w:val="77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878989"/>
          <w:spacing w:val="0"/>
          <w:w w:val="11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7898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78989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82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20" w:right="240"/>
          <w:cols w:num="4" w:equalWidth="0">
            <w:col w:w="5625" w:space="2535"/>
            <w:col w:w="527" w:space="827"/>
            <w:col w:w="314" w:space="10"/>
            <w:col w:w="1222"/>
          </w:cols>
        </w:sectPr>
      </w:pPr>
      <w:rPr/>
    </w:p>
    <w:p>
      <w:pPr>
        <w:spacing w:before="0" w:after="0" w:line="122" w:lineRule="exact"/>
        <w:ind w:left="378" w:right="-20"/>
        <w:jc w:val="left"/>
        <w:tabs>
          <w:tab w:pos="8220" w:val="left"/>
          <w:tab w:pos="8620" w:val="left"/>
          <w:tab w:pos="944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80"/>
          <w:position w:val="-9"/>
        </w:rPr>
        <w:t>:r: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100"/>
          <w:position w:val="-9"/>
        </w:rPr>
      </w:r>
      <w:r>
        <w:rPr>
          <w:rFonts w:ascii="Arial" w:hAnsi="Arial" w:cs="Arial" w:eastAsia="Arial"/>
          <w:sz w:val="11"/>
          <w:szCs w:val="11"/>
          <w:color w:val="878989"/>
          <w:spacing w:val="0"/>
          <w:w w:val="100"/>
          <w:i/>
          <w:position w:val="1"/>
        </w:rPr>
        <w:t>-</w:t>
      </w:r>
      <w:r>
        <w:rPr>
          <w:rFonts w:ascii="Arial" w:hAnsi="Arial" w:cs="Arial" w:eastAsia="Arial"/>
          <w:sz w:val="11"/>
          <w:szCs w:val="11"/>
          <w:color w:val="878989"/>
          <w:spacing w:val="7"/>
          <w:w w:val="100"/>
          <w:i/>
          <w:position w:val="1"/>
        </w:rPr>
        <w:t> </w:t>
      </w:r>
      <w:r>
        <w:rPr>
          <w:rFonts w:ascii="Arial" w:hAnsi="Arial" w:cs="Arial" w:eastAsia="Arial"/>
          <w:sz w:val="11"/>
          <w:szCs w:val="11"/>
          <w:color w:val="878989"/>
          <w:spacing w:val="0"/>
          <w:w w:val="100"/>
          <w:i/>
          <w:position w:val="1"/>
        </w:rPr>
        <w:t>:..</w:t>
      </w:r>
      <w:r>
        <w:rPr>
          <w:rFonts w:ascii="Arial" w:hAnsi="Arial" w:cs="Arial" w:eastAsia="Arial"/>
          <w:sz w:val="11"/>
          <w:szCs w:val="11"/>
          <w:color w:val="878989"/>
          <w:spacing w:val="-22"/>
          <w:w w:val="100"/>
          <w:i/>
          <w:position w:val="1"/>
        </w:rPr>
        <w:t> </w:t>
      </w:r>
      <w:r>
        <w:rPr>
          <w:rFonts w:ascii="Arial" w:hAnsi="Arial" w:cs="Arial" w:eastAsia="Arial"/>
          <w:sz w:val="11"/>
          <w:szCs w:val="11"/>
          <w:color w:val="878989"/>
          <w:spacing w:val="0"/>
          <w:w w:val="100"/>
          <w:i/>
          <w:position w:val="1"/>
        </w:rPr>
        <w:tab/>
      </w:r>
      <w:r>
        <w:rPr>
          <w:rFonts w:ascii="Arial" w:hAnsi="Arial" w:cs="Arial" w:eastAsia="Arial"/>
          <w:sz w:val="11"/>
          <w:szCs w:val="11"/>
          <w:color w:val="878989"/>
          <w:spacing w:val="0"/>
          <w:w w:val="100"/>
          <w:i/>
          <w:position w:val="1"/>
        </w:rPr>
      </w:r>
      <w:r>
        <w:rPr>
          <w:rFonts w:ascii="Arial" w:hAnsi="Arial" w:cs="Arial" w:eastAsia="Arial"/>
          <w:sz w:val="11"/>
          <w:szCs w:val="11"/>
          <w:color w:val="A1A1A1"/>
          <w:spacing w:val="0"/>
          <w:w w:val="100"/>
          <w:i/>
          <w:position w:val="1"/>
        </w:rPr>
        <w:t>.-:•</w:t>
      </w:r>
      <w:r>
        <w:rPr>
          <w:rFonts w:ascii="Arial" w:hAnsi="Arial" w:cs="Arial" w:eastAsia="Arial"/>
          <w:sz w:val="11"/>
          <w:szCs w:val="11"/>
          <w:color w:val="A1A1A1"/>
          <w:spacing w:val="0"/>
          <w:w w:val="100"/>
          <w:i/>
          <w:position w:val="1"/>
        </w:rPr>
        <w:t>    </w:t>
      </w:r>
      <w:r>
        <w:rPr>
          <w:rFonts w:ascii="Arial" w:hAnsi="Arial" w:cs="Arial" w:eastAsia="Arial"/>
          <w:sz w:val="11"/>
          <w:szCs w:val="11"/>
          <w:color w:val="A1A1A1"/>
          <w:spacing w:val="5"/>
          <w:w w:val="100"/>
          <w:i/>
          <w:position w:val="1"/>
        </w:rPr>
        <w:t> </w:t>
      </w:r>
      <w:r>
        <w:rPr>
          <w:rFonts w:ascii="Arial" w:hAnsi="Arial" w:cs="Arial" w:eastAsia="Arial"/>
          <w:sz w:val="11"/>
          <w:szCs w:val="11"/>
          <w:color w:val="878989"/>
          <w:spacing w:val="0"/>
          <w:w w:val="100"/>
          <w:position w:val="1"/>
        </w:rPr>
        <w:t>""</w:t>
      </w:r>
      <w:r>
        <w:rPr>
          <w:rFonts w:ascii="Arial" w:hAnsi="Arial" w:cs="Arial" w:eastAsia="Arial"/>
          <w:sz w:val="11"/>
          <w:szCs w:val="11"/>
          <w:color w:val="878989"/>
          <w:spacing w:val="0"/>
          <w:w w:val="100"/>
          <w:position w:val="1"/>
        </w:rPr>
        <w:t>   </w:t>
      </w:r>
      <w:r>
        <w:rPr>
          <w:rFonts w:ascii="Arial" w:hAnsi="Arial" w:cs="Arial" w:eastAsia="Arial"/>
          <w:sz w:val="11"/>
          <w:szCs w:val="11"/>
          <w:color w:val="878989"/>
          <w:spacing w:val="12"/>
          <w:w w:val="100"/>
          <w:position w:val="1"/>
        </w:rPr>
        <w:t> </w:t>
      </w:r>
      <w:r>
        <w:rPr>
          <w:rFonts w:ascii="Arial" w:hAnsi="Arial" w:cs="Arial" w:eastAsia="Arial"/>
          <w:sz w:val="11"/>
          <w:szCs w:val="11"/>
          <w:color w:val="A1A1A1"/>
          <w:spacing w:val="0"/>
          <w:w w:val="75"/>
          <w:position w:val="1"/>
        </w:rPr>
        <w:t>,...</w:t>
      </w:r>
      <w:r>
        <w:rPr>
          <w:rFonts w:ascii="Arial" w:hAnsi="Arial" w:cs="Arial" w:eastAsia="Arial"/>
          <w:sz w:val="11"/>
          <w:szCs w:val="11"/>
          <w:color w:val="A1A1A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1"/>
          <w:szCs w:val="11"/>
          <w:color w:val="A1A1A1"/>
          <w:spacing w:val="0"/>
          <w:w w:val="100"/>
          <w:position w:val="1"/>
        </w:rPr>
      </w:r>
      <w:r>
        <w:rPr>
          <w:rFonts w:ascii="Arial" w:hAnsi="Arial" w:cs="Arial" w:eastAsia="Arial"/>
          <w:sz w:val="11"/>
          <w:szCs w:val="11"/>
          <w:color w:val="878989"/>
          <w:spacing w:val="0"/>
          <w:w w:val="100"/>
          <w:b/>
          <w:bCs/>
          <w:i/>
          <w:position w:val="1"/>
        </w:rPr>
        <w:t>fi</w:t>
      </w:r>
      <w:r>
        <w:rPr>
          <w:rFonts w:ascii="Arial" w:hAnsi="Arial" w:cs="Arial" w:eastAsia="Arial"/>
          <w:sz w:val="11"/>
          <w:szCs w:val="11"/>
          <w:color w:val="878989"/>
          <w:spacing w:val="0"/>
          <w:w w:val="100"/>
          <w:b/>
          <w:bCs/>
          <w:i/>
          <w:position w:val="1"/>
        </w:rPr>
        <w:t>   </w:t>
      </w:r>
      <w:r>
        <w:rPr>
          <w:rFonts w:ascii="Arial" w:hAnsi="Arial" w:cs="Arial" w:eastAsia="Arial"/>
          <w:sz w:val="11"/>
          <w:szCs w:val="11"/>
          <w:color w:val="878989"/>
          <w:spacing w:val="27"/>
          <w:w w:val="100"/>
          <w:b/>
          <w:bCs/>
          <w:i/>
          <w:position w:val="1"/>
        </w:rPr>
        <w:t> </w:t>
      </w:r>
      <w:r>
        <w:rPr>
          <w:rFonts w:ascii="Arial" w:hAnsi="Arial" w:cs="Arial" w:eastAsia="Arial"/>
          <w:sz w:val="11"/>
          <w:szCs w:val="11"/>
          <w:color w:val="BABCBC"/>
          <w:spacing w:val="0"/>
          <w:w w:val="100"/>
          <w:position w:val="1"/>
        </w:rPr>
        <w:t>'</w:t>
      </w:r>
      <w:r>
        <w:rPr>
          <w:rFonts w:ascii="Arial" w:hAnsi="Arial" w:cs="Arial" w:eastAsia="Arial"/>
          <w:sz w:val="11"/>
          <w:szCs w:val="11"/>
          <w:color w:val="BABCBC"/>
          <w:spacing w:val="-10"/>
          <w:w w:val="100"/>
          <w:position w:val="1"/>
        </w:rPr>
        <w:t> </w:t>
      </w:r>
      <w:r>
        <w:rPr>
          <w:rFonts w:ascii="Arial" w:hAnsi="Arial" w:cs="Arial" w:eastAsia="Arial"/>
          <w:sz w:val="11"/>
          <w:szCs w:val="11"/>
          <w:color w:val="A1A1A1"/>
          <w:spacing w:val="0"/>
          <w:w w:val="102"/>
          <w:position w:val="1"/>
        </w:rPr>
        <w:t>'\</w:t>
      </w:r>
      <w:r>
        <w:rPr>
          <w:rFonts w:ascii="Arial" w:hAnsi="Arial" w:cs="Arial" w:eastAsia="Arial"/>
          <w:sz w:val="11"/>
          <w:szCs w:val="11"/>
          <w:color w:val="A1A1A1"/>
          <w:spacing w:val="-13"/>
          <w:w w:val="102"/>
          <w:position w:val="1"/>
        </w:rPr>
        <w:t>.</w:t>
      </w:r>
      <w:r>
        <w:rPr>
          <w:rFonts w:ascii="Arial" w:hAnsi="Arial" w:cs="Arial" w:eastAsia="Arial"/>
          <w:sz w:val="11"/>
          <w:szCs w:val="11"/>
          <w:color w:val="BABCBC"/>
          <w:spacing w:val="0"/>
          <w:w w:val="58"/>
          <w:position w:val="1"/>
        </w:rPr>
        <w:t>_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20" w:right="240"/>
        </w:sectPr>
      </w:pPr>
      <w:rPr/>
    </w:p>
    <w:p>
      <w:pPr>
        <w:spacing w:before="29" w:after="0" w:line="132" w:lineRule="exact"/>
        <w:ind w:left="378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525252"/>
          <w:spacing w:val="0"/>
          <w:w w:val="100"/>
          <w:position w:val="-3"/>
        </w:rPr>
        <w:t>cı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81" w:lineRule="exact"/>
        <w:ind w:right="-20"/>
        <w:jc w:val="righ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3B428C"/>
          <w:spacing w:val="0"/>
          <w:w w:val="64"/>
          <w:b/>
          <w:bCs/>
          <w:i/>
        </w:rPr>
        <w:t>h.</w:t>
      </w:r>
      <w:r>
        <w:rPr>
          <w:rFonts w:ascii="Times New Roman" w:hAnsi="Times New Roman" w:cs="Times New Roman" w:eastAsia="Times New Roman"/>
          <w:sz w:val="31"/>
          <w:szCs w:val="31"/>
          <w:color w:val="3B428C"/>
          <w:spacing w:val="0"/>
          <w:w w:val="64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3B428C"/>
          <w:spacing w:val="0"/>
          <w:w w:val="63"/>
          <w:b/>
          <w:bCs/>
          <w:i/>
        </w:rPr>
        <w:t>ll</w:t>
      </w:r>
      <w:r>
        <w:rPr>
          <w:rFonts w:ascii="Times New Roman" w:hAnsi="Times New Roman" w:cs="Times New Roman" w:eastAsia="Times New Roman"/>
          <w:sz w:val="31"/>
          <w:szCs w:val="31"/>
          <w:color w:val="3B428C"/>
          <w:spacing w:val="2"/>
          <w:w w:val="63"/>
          <w:b/>
          <w:bCs/>
          <w:i/>
        </w:rPr>
        <w:t>l</w:t>
      </w:r>
      <w:r>
        <w:rPr>
          <w:rFonts w:ascii="Times New Roman" w:hAnsi="Times New Roman" w:cs="Times New Roman" w:eastAsia="Times New Roman"/>
          <w:sz w:val="31"/>
          <w:szCs w:val="31"/>
          <w:color w:val="26289C"/>
          <w:spacing w:val="9"/>
          <w:w w:val="47"/>
          <w:b/>
          <w:bCs/>
          <w:i/>
        </w:rPr>
        <w:t>l</w:t>
      </w:r>
      <w:r>
        <w:rPr>
          <w:rFonts w:ascii="Times New Roman" w:hAnsi="Times New Roman" w:cs="Times New Roman" w:eastAsia="Times New Roman"/>
          <w:sz w:val="31"/>
          <w:szCs w:val="31"/>
          <w:color w:val="3B428C"/>
          <w:spacing w:val="0"/>
          <w:w w:val="72"/>
          <w:b/>
          <w:bCs/>
          <w:i/>
        </w:rPr>
        <w:t>A.,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</w:rPr>
      </w:r>
    </w:p>
    <w:p>
      <w:pPr>
        <w:spacing w:before="0" w:after="0" w:line="143" w:lineRule="exact"/>
        <w:ind w:left="-31" w:right="1125"/>
        <w:jc w:val="center"/>
        <w:tabs>
          <w:tab w:pos="740" w:val="left"/>
          <w:tab w:pos="1260" w:val="left"/>
        </w:tabs>
        <w:rPr>
          <w:rFonts w:ascii="Arial" w:hAnsi="Arial" w:cs="Arial" w:eastAsia="Arial"/>
          <w:sz w:val="8"/>
          <w:szCs w:val="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878989"/>
          <w:spacing w:val="0"/>
          <w:w w:val="260"/>
        </w:rPr>
        <w:t>\</w:t>
      </w:r>
      <w:r>
        <w:rPr>
          <w:rFonts w:ascii="Times New Roman" w:hAnsi="Times New Roman" w:cs="Times New Roman" w:eastAsia="Times New Roman"/>
          <w:sz w:val="14"/>
          <w:szCs w:val="14"/>
          <w:color w:val="878989"/>
          <w:spacing w:val="53"/>
          <w:w w:val="26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69696B"/>
          <w:spacing w:val="0"/>
          <w:w w:val="77"/>
          <w:i/>
        </w:rPr>
        <w:t>!</w:t>
      </w:r>
      <w:r>
        <w:rPr>
          <w:rFonts w:ascii="Times New Roman" w:hAnsi="Times New Roman" w:cs="Times New Roman" w:eastAsia="Times New Roman"/>
          <w:sz w:val="14"/>
          <w:szCs w:val="14"/>
          <w:color w:val="69696B"/>
          <w:spacing w:val="-2"/>
          <w:w w:val="77"/>
          <w:i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878989"/>
          <w:spacing w:val="0"/>
          <w:w w:val="122"/>
          <w:i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878989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878989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4"/>
          <w:szCs w:val="14"/>
          <w:color w:val="A1A1A1"/>
          <w:spacing w:val="0"/>
          <w:w w:val="81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A1A1A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1A1A1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A1A1A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1A1A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878989"/>
          <w:spacing w:val="-15"/>
          <w:w w:val="153"/>
          <w:i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A1A1A1"/>
          <w:spacing w:val="0"/>
          <w:w w:val="80"/>
          <w:i/>
        </w:rPr>
        <w:t>:.-</w:t>
      </w:r>
      <w:r>
        <w:rPr>
          <w:rFonts w:ascii="Times New Roman" w:hAnsi="Times New Roman" w:cs="Times New Roman" w:eastAsia="Times New Roman"/>
          <w:sz w:val="14"/>
          <w:szCs w:val="14"/>
          <w:color w:val="A1A1A1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A1A1A1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4"/>
          <w:szCs w:val="14"/>
          <w:color w:val="69696B"/>
          <w:spacing w:val="6"/>
          <w:w w:val="81"/>
        </w:rPr>
        <w:t>•</w:t>
      </w:r>
      <w:r>
        <w:rPr>
          <w:rFonts w:ascii="Arial" w:hAnsi="Arial" w:cs="Arial" w:eastAsia="Arial"/>
          <w:sz w:val="8"/>
          <w:szCs w:val="8"/>
          <w:color w:val="69696B"/>
          <w:spacing w:val="-11"/>
          <w:w w:val="196"/>
        </w:rPr>
        <w:t>ı</w:t>
      </w:r>
      <w:r>
        <w:rPr>
          <w:rFonts w:ascii="Arial" w:hAnsi="Arial" w:cs="Arial" w:eastAsia="Arial"/>
          <w:sz w:val="8"/>
          <w:szCs w:val="8"/>
          <w:color w:val="3B3B3B"/>
          <w:spacing w:val="0"/>
          <w:w w:val="116"/>
        </w:rPr>
        <w:t>p</w:t>
      </w:r>
      <w:r>
        <w:rPr>
          <w:rFonts w:ascii="Arial" w:hAnsi="Arial" w:cs="Arial" w:eastAsia="Arial"/>
          <w:sz w:val="8"/>
          <w:szCs w:val="8"/>
          <w:color w:val="3B3B3B"/>
          <w:spacing w:val="0"/>
          <w:w w:val="100"/>
        </w:rPr>
        <w:t>     </w:t>
      </w:r>
      <w:r>
        <w:rPr>
          <w:rFonts w:ascii="Arial" w:hAnsi="Arial" w:cs="Arial" w:eastAsia="Arial"/>
          <w:sz w:val="8"/>
          <w:szCs w:val="8"/>
          <w:color w:val="3B3B3B"/>
          <w:spacing w:val="7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A1A1A1"/>
          <w:spacing w:val="0"/>
          <w:w w:val="93"/>
        </w:rPr>
        <w:t>•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spacing w:before="12" w:after="0" w:line="240" w:lineRule="auto"/>
        <w:ind w:left="81" w:right="1223"/>
        <w:jc w:val="center"/>
        <w:tabs>
          <w:tab w:pos="680" w:val="left"/>
          <w:tab w:pos="124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A1A1A1"/>
          <w:spacing w:val="0"/>
          <w:w w:val="473"/>
        </w:rPr>
        <w:t>\</w:t>
      </w:r>
      <w:r>
        <w:rPr>
          <w:rFonts w:ascii="Times New Roman" w:hAnsi="Times New Roman" w:cs="Times New Roman" w:eastAsia="Times New Roman"/>
          <w:sz w:val="7"/>
          <w:szCs w:val="7"/>
          <w:color w:val="A1A1A1"/>
          <w:spacing w:val="47"/>
          <w:w w:val="473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69696B"/>
          <w:spacing w:val="0"/>
          <w:w w:val="176"/>
        </w:rPr>
        <w:t>,</w:t>
      </w:r>
      <w:r>
        <w:rPr>
          <w:rFonts w:ascii="Times New Roman" w:hAnsi="Times New Roman" w:cs="Times New Roman" w:eastAsia="Times New Roman"/>
          <w:sz w:val="7"/>
          <w:szCs w:val="7"/>
          <w:color w:val="69696B"/>
          <w:spacing w:val="-30"/>
          <w:w w:val="176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A1A1A1"/>
          <w:spacing w:val="0"/>
          <w:w w:val="176"/>
        </w:rPr>
        <w:t>.,.</w:t>
      </w:r>
      <w:r>
        <w:rPr>
          <w:rFonts w:ascii="Times New Roman" w:hAnsi="Times New Roman" w:cs="Times New Roman" w:eastAsia="Times New Roman"/>
          <w:sz w:val="7"/>
          <w:szCs w:val="7"/>
          <w:color w:val="A1A1A1"/>
          <w:spacing w:val="-30"/>
          <w:w w:val="176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1A1A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A1A1A1"/>
          <w:spacing w:val="0"/>
          <w:w w:val="100"/>
        </w:rPr>
      </w:r>
      <w:r>
        <w:rPr>
          <w:rFonts w:ascii="Times New Roman" w:hAnsi="Times New Roman" w:cs="Times New Roman" w:eastAsia="Times New Roman"/>
          <w:sz w:val="7"/>
          <w:szCs w:val="7"/>
          <w:color w:val="A1A1A1"/>
          <w:spacing w:val="0"/>
          <w:w w:val="100"/>
          <w:b/>
          <w:bCs/>
        </w:rPr>
        <w:t>-4</w:t>
      </w:r>
      <w:r>
        <w:rPr>
          <w:rFonts w:ascii="Times New Roman" w:hAnsi="Times New Roman" w:cs="Times New Roman" w:eastAsia="Times New Roman"/>
          <w:sz w:val="7"/>
          <w:szCs w:val="7"/>
          <w:color w:val="A1A1A1"/>
          <w:spacing w:val="0"/>
          <w:w w:val="100"/>
          <w:b/>
          <w:bCs/>
        </w:rPr>
        <w:t>    </w:t>
      </w:r>
      <w:r>
        <w:rPr>
          <w:rFonts w:ascii="Times New Roman" w:hAnsi="Times New Roman" w:cs="Times New Roman" w:eastAsia="Times New Roman"/>
          <w:sz w:val="7"/>
          <w:szCs w:val="7"/>
          <w:color w:val="A1A1A1"/>
          <w:spacing w:val="1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BABCBC"/>
          <w:spacing w:val="0"/>
          <w:w w:val="203"/>
          <w:b/>
          <w:bCs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BABCBC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BABCBC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7"/>
          <w:szCs w:val="7"/>
          <w:color w:val="69696B"/>
          <w:spacing w:val="0"/>
          <w:w w:val="100"/>
        </w:rPr>
        <w:t>"</w:t>
      </w:r>
      <w:r>
        <w:rPr>
          <w:rFonts w:ascii="Times New Roman" w:hAnsi="Times New Roman" w:cs="Times New Roman" w:eastAsia="Times New Roman"/>
          <w:sz w:val="7"/>
          <w:szCs w:val="7"/>
          <w:color w:val="69696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78989"/>
          <w:spacing w:val="0"/>
          <w:w w:val="600"/>
        </w:rPr>
        <w:t>/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spacing w:before="18" w:after="0" w:line="240" w:lineRule="auto"/>
        <w:ind w:left="553" w:right="1513"/>
        <w:jc w:val="center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3B3B3B"/>
          <w:w w:val="145"/>
          <w:i/>
        </w:rPr>
        <w:t>!.</w:t>
      </w:r>
      <w:r>
        <w:rPr>
          <w:rFonts w:ascii="Times New Roman" w:hAnsi="Times New Roman" w:cs="Times New Roman" w:eastAsia="Times New Roman"/>
          <w:sz w:val="11"/>
          <w:szCs w:val="11"/>
          <w:color w:val="69696B"/>
          <w:w w:val="65"/>
          <w:i/>
        </w:rPr>
        <w:t>j_</w:t>
      </w:r>
      <w:r>
        <w:rPr>
          <w:rFonts w:ascii="Times New Roman" w:hAnsi="Times New Roman" w:cs="Times New Roman" w:eastAsia="Times New Roman"/>
          <w:sz w:val="11"/>
          <w:szCs w:val="11"/>
          <w:color w:val="69696B"/>
          <w:w w:val="66"/>
          <w:i/>
        </w:rPr>
        <w:t>;</w:t>
      </w:r>
      <w:r>
        <w:rPr>
          <w:rFonts w:ascii="Times New Roman" w:hAnsi="Times New Roman" w:cs="Times New Roman" w:eastAsia="Times New Roman"/>
          <w:sz w:val="11"/>
          <w:szCs w:val="11"/>
          <w:color w:val="69696B"/>
          <w:spacing w:val="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3B3B3B"/>
          <w:spacing w:val="0"/>
          <w:w w:val="100"/>
        </w:rPr>
        <w:t>·:</w:t>
      </w:r>
      <w:r>
        <w:rPr>
          <w:rFonts w:ascii="Times New Roman" w:hAnsi="Times New Roman" w:cs="Times New Roman" w:eastAsia="Times New Roman"/>
          <w:sz w:val="11"/>
          <w:szCs w:val="11"/>
          <w:color w:val="3B3B3B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1A1A1"/>
          <w:spacing w:val="0"/>
          <w:w w:val="53"/>
        </w:rPr>
        <w:t>Ç</w:t>
      </w:r>
      <w:r>
        <w:rPr>
          <w:rFonts w:ascii="Times New Roman" w:hAnsi="Times New Roman" w:cs="Times New Roman" w:eastAsia="Times New Roman"/>
          <w:sz w:val="12"/>
          <w:szCs w:val="12"/>
          <w:color w:val="A1A1A1"/>
          <w:spacing w:val="-10"/>
          <w:w w:val="54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BABCBC"/>
          <w:spacing w:val="-6"/>
          <w:w w:val="178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69696B"/>
          <w:spacing w:val="0"/>
          <w:w w:val="287"/>
        </w:rPr>
        <w:t>/.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620" w:right="240"/>
          <w:cols w:num="2" w:equalWidth="0">
            <w:col w:w="5750" w:space="2521"/>
            <w:col w:w="2789"/>
          </w:cols>
        </w:sectPr>
      </w:pPr>
      <w:rPr/>
    </w:p>
    <w:p>
      <w:pPr>
        <w:spacing w:before="0" w:after="0" w:line="126" w:lineRule="exact"/>
        <w:ind w:left="2402" w:right="-82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69696B"/>
          <w:spacing w:val="-52"/>
          <w:w w:val="73"/>
          <w:position w:val="-13"/>
        </w:rPr>
        <w:t>A</w:t>
      </w:r>
      <w:r>
        <w:rPr>
          <w:rFonts w:ascii="Arial" w:hAnsi="Arial" w:cs="Arial" w:eastAsia="Arial"/>
          <w:sz w:val="28"/>
          <w:szCs w:val="28"/>
          <w:color w:val="525252"/>
          <w:spacing w:val="0"/>
          <w:w w:val="478"/>
          <w:position w:val="-13"/>
        </w:rPr>
        <w:t>·d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26" w:lineRule="exact"/>
        <w:ind w:right="-20"/>
        <w:jc w:val="left"/>
        <w:tabs>
          <w:tab w:pos="4260" w:val="left"/>
        </w:tabs>
        <w:rPr>
          <w:rFonts w:ascii="Arial" w:hAnsi="Arial" w:cs="Arial" w:eastAsia="Arial"/>
          <w:sz w:val="6"/>
          <w:szCs w:val="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w w:val="78"/>
          <w:position w:val="-7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8"/>
          <w:w w:val="107"/>
          <w:position w:val="-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  <w:position w:val="-7"/>
        </w:rPr>
        <w:t>Fiit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83"/>
          <w:position w:val="-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8983BA"/>
          <w:spacing w:val="0"/>
          <w:w w:val="28"/>
          <w:position w:val="-7"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color w:val="8983BA"/>
          <w:spacing w:val="0"/>
          <w:w w:val="100"/>
          <w:position w:val="-7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8983BA"/>
          <w:spacing w:val="1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7"/>
        </w:rPr>
        <w:t>KESiMLi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7"/>
        </w:rPr>
      </w:r>
      <w:r>
        <w:rPr>
          <w:rFonts w:ascii="Arial" w:hAnsi="Arial" w:cs="Arial" w:eastAsia="Arial"/>
          <w:sz w:val="5"/>
          <w:szCs w:val="5"/>
          <w:color w:val="69696B"/>
          <w:spacing w:val="0"/>
          <w:w w:val="592"/>
          <w:position w:val="3"/>
        </w:rPr>
        <w:t>·</w:t>
      </w:r>
      <w:r>
        <w:rPr>
          <w:rFonts w:ascii="Arial" w:hAnsi="Arial" w:cs="Arial" w:eastAsia="Arial"/>
          <w:sz w:val="5"/>
          <w:szCs w:val="5"/>
          <w:color w:val="69696B"/>
          <w:spacing w:val="0"/>
          <w:w w:val="592"/>
          <w:position w:val="3"/>
        </w:rPr>
        <w:t> </w:t>
      </w:r>
      <w:r>
        <w:rPr>
          <w:rFonts w:ascii="Arial" w:hAnsi="Arial" w:cs="Arial" w:eastAsia="Arial"/>
          <w:sz w:val="5"/>
          <w:szCs w:val="5"/>
          <w:color w:val="69696B"/>
          <w:spacing w:val="0"/>
          <w:w w:val="592"/>
          <w:position w:val="3"/>
        </w:rPr>
        <w:t>.</w:t>
      </w:r>
      <w:r>
        <w:rPr>
          <w:rFonts w:ascii="Arial" w:hAnsi="Arial" w:cs="Arial" w:eastAsia="Arial"/>
          <w:sz w:val="5"/>
          <w:szCs w:val="5"/>
          <w:color w:val="69696B"/>
          <w:spacing w:val="79"/>
          <w:w w:val="592"/>
          <w:position w:val="3"/>
        </w:rPr>
        <w:t> </w:t>
      </w:r>
      <w:r>
        <w:rPr>
          <w:rFonts w:ascii="Arial" w:hAnsi="Arial" w:cs="Arial" w:eastAsia="Arial"/>
          <w:sz w:val="5"/>
          <w:szCs w:val="5"/>
          <w:color w:val="878989"/>
          <w:spacing w:val="0"/>
          <w:w w:val="100"/>
          <w:b/>
          <w:bCs/>
          <w:position w:val="3"/>
        </w:rPr>
        <w:t>;'Ol</w:t>
      </w:r>
      <w:r>
        <w:rPr>
          <w:rFonts w:ascii="Arial" w:hAnsi="Arial" w:cs="Arial" w:eastAsia="Arial"/>
          <w:sz w:val="5"/>
          <w:szCs w:val="5"/>
          <w:color w:val="878989"/>
          <w:spacing w:val="0"/>
          <w:w w:val="100"/>
          <w:b/>
          <w:bCs/>
          <w:position w:val="3"/>
        </w:rPr>
        <w:t>      </w:t>
      </w:r>
      <w:r>
        <w:rPr>
          <w:rFonts w:ascii="Arial" w:hAnsi="Arial" w:cs="Arial" w:eastAsia="Arial"/>
          <w:sz w:val="5"/>
          <w:szCs w:val="5"/>
          <w:color w:val="878989"/>
          <w:spacing w:val="5"/>
          <w:w w:val="100"/>
          <w:b/>
          <w:bCs/>
          <w:position w:val="3"/>
        </w:rPr>
        <w:t> </w:t>
      </w:r>
      <w:r>
        <w:rPr>
          <w:rFonts w:ascii="Arial" w:hAnsi="Arial" w:cs="Arial" w:eastAsia="Arial"/>
          <w:sz w:val="6"/>
          <w:szCs w:val="6"/>
          <w:color w:val="BABCBC"/>
          <w:spacing w:val="-10"/>
          <w:w w:val="171"/>
          <w:b/>
          <w:bCs/>
          <w:position w:val="3"/>
        </w:rPr>
        <w:t>-</w:t>
      </w:r>
      <w:r>
        <w:rPr>
          <w:rFonts w:ascii="Arial" w:hAnsi="Arial" w:cs="Arial" w:eastAsia="Arial"/>
          <w:sz w:val="6"/>
          <w:szCs w:val="6"/>
          <w:color w:val="A1A1A1"/>
          <w:spacing w:val="0"/>
          <w:w w:val="135"/>
          <w:b/>
          <w:bCs/>
          <w:position w:val="3"/>
        </w:rPr>
        <w:t>j.</w:t>
      </w:r>
      <w:r>
        <w:rPr>
          <w:rFonts w:ascii="Arial" w:hAnsi="Arial" w:cs="Arial" w:eastAsia="Arial"/>
          <w:sz w:val="6"/>
          <w:szCs w:val="6"/>
          <w:color w:val="A1A1A1"/>
          <w:spacing w:val="-1"/>
          <w:w w:val="135"/>
          <w:b/>
          <w:bCs/>
          <w:position w:val="3"/>
        </w:rPr>
        <w:t>'</w:t>
      </w:r>
      <w:r>
        <w:rPr>
          <w:rFonts w:ascii="Arial" w:hAnsi="Arial" w:cs="Arial" w:eastAsia="Arial"/>
          <w:sz w:val="6"/>
          <w:szCs w:val="6"/>
          <w:color w:val="69696B"/>
          <w:spacing w:val="0"/>
          <w:w w:val="80"/>
          <w:b/>
          <w:bCs/>
          <w:position w:val="3"/>
        </w:rPr>
        <w:t>•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20" w:right="240"/>
          <w:cols w:num="2" w:equalWidth="0">
            <w:col w:w="3689" w:space="816"/>
            <w:col w:w="6555"/>
          </w:cols>
        </w:sectPr>
      </w:pPr>
      <w:rPr/>
    </w:p>
    <w:p>
      <w:pPr>
        <w:spacing w:before="0" w:after="0" w:line="312" w:lineRule="exact"/>
        <w:ind w:left="2402" w:right="-20"/>
        <w:jc w:val="left"/>
        <w:tabs>
          <w:tab w:pos="3300" w:val="left"/>
          <w:tab w:pos="4000" w:val="left"/>
          <w:tab w:pos="4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35.929192pt;margin-top:28.005186pt;width:541.595043pt;height:772.132944pt;mso-position-horizontal-relative:page;mso-position-vertical-relative:page;z-index:-15653" coordorigin="719,560" coordsize="10832,15443">
            <v:group style="position:absolute;left:762;top:567;width:633;height:2" coordorigin="762,567" coordsize="633,2">
              <v:shape style="position:absolute;left:762;top:567;width:633;height:2" coordorigin="762,567" coordsize="633,0" path="m762,567l1396,567e" filled="f" stroked="t" strokeweight=".462112pt" strokecolor="#A8A8A8">
                <v:path arrowok="t"/>
              </v:shape>
            </v:group>
            <v:group style="position:absolute;left:767;top:574;width:10763;height:2" coordorigin="767,574" coordsize="10763,2">
              <v:shape style="position:absolute;left:767;top:574;width:10763;height:2" coordorigin="767,574" coordsize="10763,0" path="m767,574l11530,574e" filled="f" stroked="t" strokeweight=".693168pt" strokecolor="#808080">
                <v:path arrowok="t"/>
              </v:shape>
            </v:group>
            <v:group style="position:absolute;left:2632;top:565;width:2;height:1021" coordorigin="2632,565" coordsize="2,1021">
              <v:shape style="position:absolute;left:2632;top:565;width:2;height:1021" coordorigin="2632,565" coordsize="0,1021" path="m2632,1586l2632,565e" filled="f" stroked="t" strokeweight=".462112pt" strokecolor="#909090">
                <v:path arrowok="t"/>
              </v:shape>
            </v:group>
            <v:group style="position:absolute;left:2958;top:576;width:384;height:2" coordorigin="2958,576" coordsize="384,2">
              <v:shape style="position:absolute;left:2958;top:576;width:384;height:2" coordorigin="2958,576" coordsize="384,0" path="m2958,576l3341,576e" filled="f" stroked="t" strokeweight=".462112pt" strokecolor="#777777">
                <v:path arrowok="t"/>
              </v:shape>
            </v:group>
            <v:group style="position:absolute;left:3507;top:574;width:129;height:2" coordorigin="3507,574" coordsize="129,2">
              <v:shape style="position:absolute;left:3507;top:574;width:129;height:2" coordorigin="3507,574" coordsize="129,0" path="m3507,574l3637,574e" filled="f" stroked="t" strokeweight=".462112pt" strokecolor="#676767">
                <v:path arrowok="t"/>
              </v:shape>
            </v:group>
            <v:group style="position:absolute;left:9235;top:574;width:2;height:1501" coordorigin="9235,574" coordsize="2,1501">
              <v:shape style="position:absolute;left:9235;top:574;width:2;height:1501" coordorigin="9235,574" coordsize="0,1501" path="m9235,2075l9235,574e" filled="f" stroked="t" strokeweight=".693168pt" strokecolor="#707070">
                <v:path arrowok="t"/>
              </v:shape>
            </v:group>
            <v:group style="position:absolute;left:11530;top:574;width:2;height:13690" coordorigin="11530,574" coordsize="2,13690">
              <v:shape style="position:absolute;left:11530;top:574;width:2;height:13690" coordorigin="11530,574" coordsize="0,13690" path="m11530,14264l11530,574e" filled="f" stroked="t" strokeweight=".693168pt" strokecolor="#707070">
                <v:path arrowok="t"/>
              </v:shape>
            </v:group>
            <v:group style="position:absolute;left:2632;top:1529;width:2;height:541" coordorigin="2632,1529" coordsize="2,541">
              <v:shape style="position:absolute;left:2632;top:1529;width:2;height:541" coordorigin="2632,1529" coordsize="0,541" path="m2632,2071l2632,1529e" filled="f" stroked="t" strokeweight=".462112pt" strokecolor="#676767">
                <v:path arrowok="t"/>
              </v:shape>
            </v:group>
            <v:group style="position:absolute;left:758;top:2779;width:10781;height:2" coordorigin="758,2779" coordsize="10781,2">
              <v:shape style="position:absolute;left:758;top:2779;width:10781;height:2" coordorigin="758,2779" coordsize="10781,0" path="m758,2779l11539,2779e" filled="f" stroked="t" strokeweight=".693168pt" strokecolor="#777777">
                <v:path arrowok="t"/>
              </v:shape>
            </v:group>
            <v:group style="position:absolute;left:758;top:3017;width:10781;height:2" coordorigin="758,3017" coordsize="10781,2">
              <v:shape style="position:absolute;left:758;top:3017;width:10781;height:2" coordorigin="758,3017" coordsize="10781,0" path="m758,3017l11539,3017e" filled="f" stroked="t" strokeweight=".693168pt" strokecolor="#777777">
                <v:path arrowok="t"/>
              </v:shape>
            </v:group>
            <v:group style="position:absolute;left:9215;top:3019;width:1987;height:2" coordorigin="9215,3019" coordsize="1987,2">
              <v:shape style="position:absolute;left:9215;top:3019;width:1987;height:2" coordorigin="9215,3019" coordsize="1987,0" path="m9215,3019l11202,3019e" filled="f" stroked="t" strokeweight=".693168pt" strokecolor="#7C7C7C">
                <v:path arrowok="t"/>
              </v:shape>
            </v:group>
            <v:group style="position:absolute;left:753;top:3254;width:2810;height:2" coordorigin="753,3254" coordsize="2810,2">
              <v:shape style="position:absolute;left:753;top:3254;width:2810;height:2" coordorigin="753,3254" coordsize="2810,0" path="m753,3254l3563,3254e" filled="f" stroked="t" strokeweight=".693168pt" strokecolor="#777777">
                <v:path arrowok="t"/>
              </v:shape>
            </v:group>
            <v:group style="position:absolute;left:760;top:2810;width:2;height:598" coordorigin="760,2810" coordsize="2,598">
              <v:shape style="position:absolute;left:760;top:2810;width:2;height:598" coordorigin="760,2810" coordsize="0,598" path="m760,3407l760,2810e" filled="f" stroked="t" strokeweight=".693168pt" strokecolor="#606060">
                <v:path arrowok="t"/>
              </v:shape>
            </v:group>
            <v:group style="position:absolute;left:3507;top:3257;width:129;height:2" coordorigin="3507,3257" coordsize="129,2">
              <v:shape style="position:absolute;left:3507;top:3257;width:129;height:2" coordorigin="3507,3257" coordsize="129,0" path="m3507,3257l3637,3257e" filled="f" stroked="t" strokeweight=".462112pt" strokecolor="#5B5B5B">
                <v:path arrowok="t"/>
              </v:shape>
            </v:group>
            <v:group style="position:absolute;left:3581;top:3259;width:7958;height:2" coordorigin="3581,3259" coordsize="7958,2">
              <v:shape style="position:absolute;left:3581;top:3259;width:7958;height:2" coordorigin="3581,3259" coordsize="7958,0" path="m3581,3259l11539,3259e" filled="f" stroked="t" strokeweight=".693168pt" strokecolor="#747474">
                <v:path arrowok="t"/>
              </v:shape>
            </v:group>
            <v:group style="position:absolute;left:4074;top:3247;width:2;height:762" coordorigin="4074,3247" coordsize="2,762">
              <v:shape style="position:absolute;left:4074;top:3247;width:2;height:762" coordorigin="4074,3247" coordsize="0,762" path="m4074,4010l4074,3247e" filled="f" stroked="t" strokeweight=".693168pt" strokecolor="#575757">
                <v:path arrowok="t"/>
              </v:shape>
            </v:group>
            <v:group style="position:absolute;left:7103;top:3247;width:2;height:762" coordorigin="7103,3247" coordsize="2,762">
              <v:shape style="position:absolute;left:7103;top:3247;width:2;height:762" coordorigin="7103,3247" coordsize="0,762" path="m7103,4010l7103,3247e" filled="f" stroked="t" strokeweight=".693168pt" strokecolor="#5B5B5B">
                <v:path arrowok="t"/>
              </v:shape>
            </v:group>
            <v:group style="position:absolute;left:7070;top:3487;width:1433;height:2" coordorigin="7070,3487" coordsize="1433,2">
              <v:shape style="position:absolute;left:7070;top:3487;width:1433;height:2" coordorigin="7070,3487" coordsize="1433,0" path="m7070,3487l8503,3487e" filled="f" stroked="t" strokeweight=".693168pt" strokecolor="#3B3B3B">
                <v:path arrowok="t"/>
              </v:shape>
            </v:group>
            <v:group style="position:absolute;left:8503;top:3487;width:2500;height:2" coordorigin="8503,3487" coordsize="2500,2">
              <v:shape style="position:absolute;left:8503;top:3487;width:2500;height:2" coordorigin="8503,3487" coordsize="2500,0" path="m8503,3487l11003,3487e" filled="f" stroked="t" strokeweight=".231056pt" strokecolor="#000000">
                <v:path arrowok="t"/>
              </v:shape>
            </v:group>
            <v:group style="position:absolute;left:11003;top:3487;width:531;height:2" coordorigin="11003,3487" coordsize="531,2">
              <v:shape style="position:absolute;left:11003;top:3487;width:531;height:2" coordorigin="11003,3487" coordsize="531,0" path="m11003,3487l11534,3487e" filled="f" stroked="t" strokeweight=".231056pt" strokecolor="#6B6B6B">
                <v:path arrowok="t"/>
              </v:shape>
            </v:group>
            <v:group style="position:absolute;left:4039;top:3675;width:2925;height:2" coordorigin="4039,3675" coordsize="2925,2">
              <v:shape style="position:absolute;left:4039;top:3675;width:2925;height:2" coordorigin="4039,3675" coordsize="2925,0" path="m4039,3675l6964,3675e" filled="f" stroked="t" strokeweight=".693168pt" strokecolor="#575757">
                <v:path arrowok="t"/>
              </v:shape>
            </v:group>
            <v:group style="position:absolute;left:753;top:4002;width:3327;height:2" coordorigin="753,4002" coordsize="3327,2">
              <v:shape style="position:absolute;left:753;top:4002;width:3327;height:2" coordorigin="753,4002" coordsize="3327,0" path="m753,4002l4080,4002e" filled="f" stroked="t" strokeweight=".693168pt" strokecolor="#7C7C7C">
                <v:path arrowok="t"/>
              </v:shape>
            </v:group>
            <v:group style="position:absolute;left:2620;top:4000;width:1858;height:2" coordorigin="2620,4000" coordsize="1858,2">
              <v:shape style="position:absolute;left:2620;top:4000;width:1858;height:2" coordorigin="2620,4000" coordsize="1858,0" path="m2620,4000l4478,4000e" filled="f" stroked="t" strokeweight=".924224pt" strokecolor="#676767">
                <v:path arrowok="t"/>
              </v:shape>
            </v:group>
            <v:group style="position:absolute;left:4062;top:4002;width:2930;height:2" coordorigin="4062,4002" coordsize="2930,2">
              <v:shape style="position:absolute;left:4062;top:4002;width:2930;height:2" coordorigin="4062,4002" coordsize="2930,0" path="m4062,4002l6992,4002e" filled="f" stroked="t" strokeweight=".924224pt" strokecolor="#4B4B4B">
                <v:path arrowok="t"/>
              </v:shape>
            </v:group>
            <v:group style="position:absolute;left:6936;top:4007;width:4603;height:2" coordorigin="6936,4007" coordsize="4603,2">
              <v:shape style="position:absolute;left:6936;top:4007;width:4603;height:2" coordorigin="6936,4007" coordsize="4603,0" path="m6936,4007l11539,4007e" filled="f" stroked="t" strokeweight=".693168pt" strokecolor="#777777">
                <v:path arrowok="t"/>
              </v:shape>
            </v:group>
            <v:group style="position:absolute;left:753;top:4275;width:10786;height:2" coordorigin="753,4275" coordsize="10786,2">
              <v:shape style="position:absolute;left:753;top:4275;width:10786;height:2" coordorigin="753,4275" coordsize="10786,0" path="m753,4275l11539,4275e" filled="f" stroked="t" strokeweight=".693168pt" strokecolor="#777777">
                <v:path arrowok="t"/>
              </v:shape>
            </v:group>
            <v:group style="position:absolute;left:2625;top:4513;width:8919;height:2" coordorigin="2625,4513" coordsize="8919,2">
              <v:shape style="position:absolute;left:2625;top:4513;width:8919;height:2" coordorigin="2625,4513" coordsize="8919,0" path="m2625,4513l11544,4513e" filled="f" stroked="t" strokeweight=".693168pt" strokecolor="#777777">
                <v:path arrowok="t"/>
              </v:shape>
            </v:group>
            <v:group style="position:absolute;left:7047;top:4513;width:203;height:2" coordorigin="7047,4513" coordsize="203,2">
              <v:shape style="position:absolute;left:7047;top:4513;width:203;height:2" coordorigin="7047,4513" coordsize="203,0" path="m7047,4513l7251,4513e" filled="f" stroked="t" strokeweight=".462112pt" strokecolor="#676767">
                <v:path arrowok="t"/>
              </v:shape>
            </v:group>
            <v:group style="position:absolute;left:5113;top:4499;width:2;height:2155" coordorigin="5113,4499" coordsize="2,2155">
              <v:shape style="position:absolute;left:5113;top:4499;width:2;height:2155" coordorigin="5113,4499" coordsize="0,2155" path="m5113,6654l5113,4499e" filled="f" stroked="t" strokeweight=".693168pt" strokecolor="#606060">
                <v:path arrowok="t"/>
              </v:shape>
            </v:group>
            <v:group style="position:absolute;left:7842;top:4490;width:2;height:254" coordorigin="7842,4490" coordsize="2,254">
              <v:shape style="position:absolute;left:7842;top:4490;width:2;height:254" coordorigin="7842,4490" coordsize="0,254" path="m7842,4744l7842,4490e" filled="f" stroked="t" strokeweight=".231056pt" strokecolor="#6B6B6B">
                <v:path arrowok="t"/>
              </v:shape>
            </v:group>
            <v:group style="position:absolute;left:5106;top:4991;width:6433;height:2" coordorigin="5106,4991" coordsize="6433,2">
              <v:shape style="position:absolute;left:5106;top:4991;width:6433;height:2" coordorigin="5106,4991" coordsize="6433,0" path="m5106,4991l11539,4991e" filled="f" stroked="t" strokeweight=".693168pt" strokecolor="#7C7C7C">
                <v:path arrowok="t"/>
              </v:shape>
            </v:group>
            <v:group style="position:absolute;left:7842;top:4744;width:2;height:231" coordorigin="7842,4744" coordsize="2,231">
              <v:shape style="position:absolute;left:7842;top:4744;width:2;height:231" coordorigin="7842,4744" coordsize="0,231" path="m7842,4974l7842,4744e" filled="f" stroked="t" strokeweight=".231056pt" strokecolor="#000000">
                <v:path arrowok="t"/>
              </v:shape>
            </v:group>
            <v:group style="position:absolute;left:758;top:1581;width:2;height:499" coordorigin="758,1581" coordsize="2,499">
              <v:shape style="position:absolute;left:758;top:1581;width:2;height:499" coordorigin="758,1581" coordsize="0,499" path="m758,2080l758,1581e" filled="f" stroked="t" strokeweight=".693168pt" strokecolor="#878787">
                <v:path arrowok="t"/>
              </v:shape>
            </v:group>
            <v:group style="position:absolute;left:760;top:2151;width:2;height:489" coordorigin="760,2151" coordsize="2,489">
              <v:shape style="position:absolute;left:760;top:2151;width:2;height:489" coordorigin="760,2151" coordsize="0,489" path="m760,2640l760,2151e" filled="f" stroked="t" strokeweight=".693168pt" strokecolor="#606060">
                <v:path arrowok="t"/>
              </v:shape>
            </v:group>
            <v:group style="position:absolute;left:756;top:1680;width:2;height:4584" coordorigin="756,1680" coordsize="2,4584">
              <v:shape style="position:absolute;left:756;top:1680;width:2;height:4584" coordorigin="756,1680" coordsize="0,4584" path="m756,6264l756,1680e" filled="f" stroked="t" strokeweight=".693168pt" strokecolor="#646464">
                <v:path arrowok="t"/>
              </v:shape>
            </v:group>
            <v:group style="position:absolute;left:5102;top:5228;width:2421;height:2" coordorigin="5102,5228" coordsize="2421,2">
              <v:shape style="position:absolute;left:5102;top:5228;width:2421;height:2" coordorigin="5102,5228" coordsize="2421,0" path="m5102,5228l7523,5228e" filled="f" stroked="t" strokeweight=".462112pt" strokecolor="#747474">
                <v:path arrowok="t"/>
              </v:shape>
            </v:group>
            <v:group style="position:absolute;left:7468;top:5231;width:4076;height:2" coordorigin="7468,5231" coordsize="4076,2">
              <v:shape style="position:absolute;left:7468;top:5231;width:4076;height:2" coordorigin="7468,5231" coordsize="4076,0" path="m7468,5231l11544,5231e" filled="f" stroked="t" strokeweight=".693168pt" strokecolor="#808080">
                <v:path arrowok="t"/>
              </v:shape>
            </v:group>
            <v:group style="position:absolute;left:5106;top:5468;width:6437;height:2" coordorigin="5106,5468" coordsize="6437,2">
              <v:shape style="position:absolute;left:5106;top:5468;width:6437;height:2" coordorigin="5106,5468" coordsize="6437,0" path="m5106,5468l11544,5468e" filled="f" stroked="t" strokeweight=".693168pt" strokecolor="#777777">
                <v:path arrowok="t"/>
              </v:shape>
            </v:group>
            <v:group style="position:absolute;left:2620;top:5704;width:531;height:2" coordorigin="2620,5704" coordsize="531,2">
              <v:shape style="position:absolute;left:2620;top:5704;width:531;height:2" coordorigin="2620,5704" coordsize="531,0" path="m2620,5704l3152,5704e" filled="f" stroked="t" strokeweight=".693168pt" strokecolor="#777777">
                <v:path arrowok="t"/>
              </v:shape>
            </v:group>
            <v:group style="position:absolute;left:3096;top:5704;width:245;height:2" coordorigin="3096,5704" coordsize="245,2">
              <v:shape style="position:absolute;left:3096;top:5704;width:245;height:2" coordorigin="3096,5704" coordsize="245,0" path="m3096,5704l3341,5704e" filled="f" stroked="t" strokeweight=".462112pt" strokecolor="#606060">
                <v:path arrowok="t"/>
              </v:shape>
            </v:group>
            <v:group style="position:absolute;left:3286;top:5704;width:277;height:2" coordorigin="3286,5704" coordsize="277,2">
              <v:shape style="position:absolute;left:3286;top:5704;width:277;height:2" coordorigin="3286,5704" coordsize="277,0" path="m3286,5704l3563,5704e" filled="f" stroked="t" strokeweight=".693168pt" strokecolor="#747474">
                <v:path arrowok="t"/>
              </v:shape>
            </v:group>
            <v:group style="position:absolute;left:3507;top:5704;width:129;height:2" coordorigin="3507,5704" coordsize="129,2">
              <v:shape style="position:absolute;left:3507;top:5704;width:129;height:2" coordorigin="3507,5704" coordsize="129,0" path="m3507,5704l3637,5704e" filled="f" stroked="t" strokeweight=".462112pt" strokecolor="#545454">
                <v:path arrowok="t"/>
              </v:shape>
            </v:group>
            <v:group style="position:absolute;left:3581;top:5706;width:7958;height:2" coordorigin="3581,5706" coordsize="7958,2">
              <v:shape style="position:absolute;left:3581;top:5706;width:7958;height:2" coordorigin="3581,5706" coordsize="7958,0" path="m3581,5706l11539,5706e" filled="f" stroked="t" strokeweight=".693168pt" strokecolor="#777777">
                <v:path arrowok="t"/>
              </v:shape>
            </v:group>
            <v:group style="position:absolute;left:753;top:5939;width:4372;height:2" coordorigin="753,5939" coordsize="4372,2">
              <v:shape style="position:absolute;left:753;top:5939;width:4372;height:2" coordorigin="753,5939" coordsize="4372,0" path="m753,5939l5125,5939e" filled="f" stroked="t" strokeweight=".693168pt" strokecolor="#7C7C7C">
                <v:path arrowok="t"/>
              </v:shape>
            </v:group>
            <v:group style="position:absolute;left:4016;top:5941;width:462;height:2" coordorigin="4016,5941" coordsize="462,2">
              <v:shape style="position:absolute;left:4016;top:5941;width:462;height:2" coordorigin="4016,5941" coordsize="462,0" path="m4016,5941l4478,5941e" filled="f" stroked="t" strokeweight=".693168pt" strokecolor="#747474">
                <v:path arrowok="t"/>
              </v:shape>
            </v:group>
            <v:group style="position:absolute;left:5056;top:5948;width:6483;height:2" coordorigin="5056,5948" coordsize="6483,2">
              <v:shape style="position:absolute;left:5056;top:5948;width:6483;height:2" coordorigin="5056,5948" coordsize="6483,0" path="m5056,5948l11539,5948e" filled="f" stroked="t" strokeweight=".693168pt" strokecolor="#777777">
                <v:path arrowok="t"/>
              </v:shape>
            </v:group>
            <v:group style="position:absolute;left:7842;top:5920;width:2;height:292" coordorigin="7842,5920" coordsize="2,292">
              <v:shape style="position:absolute;left:7842;top:5920;width:2;height:292" coordorigin="7842,5920" coordsize="0,292" path="m7842,6212l7842,5920e" filled="f" stroked="t" strokeweight=".231056pt" strokecolor="#5B5B5B">
                <v:path arrowok="t"/>
              </v:shape>
            </v:group>
            <v:group style="position:absolute;left:2620;top:6412;width:8919;height:2" coordorigin="2620,6412" coordsize="8919,2">
              <v:shape style="position:absolute;left:2620;top:6412;width:8919;height:2" coordorigin="2620,6412" coordsize="8919,0" path="m2620,6412l11539,6412e" filled="f" stroked="t" strokeweight=".693168pt" strokecolor="#777777">
                <v:path arrowok="t"/>
              </v:shape>
            </v:group>
            <v:group style="position:absolute;left:7842;top:6212;width:2;height:226" coordorigin="7842,6212" coordsize="2,226">
              <v:shape style="position:absolute;left:7842;top:6212;width:2;height:226" coordorigin="7842,6212" coordsize="0,226" path="m7842,6438l7842,6212e" filled="f" stroked="t" strokeweight=".231056pt" strokecolor="#838383">
                <v:path arrowok="t"/>
              </v:shape>
            </v:group>
            <v:group style="position:absolute;left:2625;top:6645;width:2500;height:2" coordorigin="2625,6645" coordsize="2500,2">
              <v:shape style="position:absolute;left:2625;top:6645;width:2500;height:2" coordorigin="2625,6645" coordsize="2500,0" path="m2625,6645l5125,6645e" filled="f" stroked="t" strokeweight=".462112pt" strokecolor="#747474">
                <v:path arrowok="t"/>
              </v:shape>
            </v:group>
            <v:group style="position:absolute;left:5056;top:6647;width:6483;height:2" coordorigin="5056,6647" coordsize="6483,2">
              <v:shape style="position:absolute;left:5056;top:6647;width:6483;height:2" coordorigin="5056,6647" coordsize="6483,0" path="m5056,6647l11539,6647e" filled="f" stroked="t" strokeweight=".693168pt" strokecolor="#7C7C7C">
                <v:path arrowok="t"/>
              </v:shape>
            </v:group>
            <v:group style="position:absolute;left:7842;top:6424;width:2;height:212" coordorigin="7842,6424" coordsize="2,212">
              <v:shape style="position:absolute;left:7842;top:6424;width:2;height:212" coordorigin="7842,6424" coordsize="0,212" path="m7842,6636l7842,6424e" filled="f" stroked="t" strokeweight=".231056pt" strokecolor="#BFBFBF">
                <v:path arrowok="t"/>
              </v:shape>
            </v:group>
            <v:group style="position:absolute;left:749;top:6880;width:6354;height:2" coordorigin="749,6880" coordsize="6354,2">
              <v:shape style="position:absolute;left:749;top:6880;width:6354;height:2" coordorigin="749,6880" coordsize="6354,0" path="m749,6880l7103,6880e" filled="f" stroked="t" strokeweight=".693168pt" strokecolor="#7C7C7C">
                <v:path arrowok="t"/>
              </v:shape>
            </v:group>
            <v:group style="position:absolute;left:7047;top:6885;width:203;height:2" coordorigin="7047,6885" coordsize="203,2">
              <v:shape style="position:absolute;left:7047;top:6885;width:203;height:2" coordorigin="7047,6885" coordsize="203,0" path="m7047,6885l7251,6885e" filled="f" stroked="t" strokeweight=".462112pt" strokecolor="#707070">
                <v:path arrowok="t"/>
              </v:shape>
            </v:group>
            <v:group style="position:absolute;left:7195;top:6887;width:4348;height:2" coordorigin="7195,6887" coordsize="4348,2">
              <v:shape style="position:absolute;left:7195;top:6887;width:4348;height:2" coordorigin="7195,6887" coordsize="4348,0" path="m7195,6887l11544,6887e" filled="f" stroked="t" strokeweight=".693168pt" strokecolor="#808080">
                <v:path arrowok="t"/>
              </v:shape>
            </v:group>
            <v:group style="position:absolute;left:749;top:7346;width:10790;height:2" coordorigin="749,7346" coordsize="10790,2">
              <v:shape style="position:absolute;left:749;top:7346;width:10790;height:2" coordorigin="749,7346" coordsize="10790,0" path="m749,7346l11539,7346e" filled="f" stroked="t" strokeweight=".693168pt" strokecolor="#808080">
                <v:path arrowok="t"/>
              </v:shape>
            </v:group>
            <v:group style="position:absolute;left:7047;top:7346;width:203;height:2" coordorigin="7047,7346" coordsize="203,2">
              <v:shape style="position:absolute;left:7047;top:7346;width:203;height:2" coordorigin="7047,7346" coordsize="203,0" path="m7047,7346l7251,7346e" filled="f" stroked="t" strokeweight=".462112pt" strokecolor="#707070">
                <v:path arrowok="t"/>
              </v:shape>
            </v:group>
            <v:group style="position:absolute;left:5111;top:7337;width:2;height:937" coordorigin="5111,7337" coordsize="2,937">
              <v:shape style="position:absolute;left:5111;top:7337;width:2;height:937" coordorigin="5111,7337" coordsize="0,937" path="m5111,8273l5111,7337e" filled="f" stroked="t" strokeweight=".693168pt" strokecolor="#5B5B5B">
                <v:path arrowok="t"/>
              </v:shape>
            </v:group>
            <v:group style="position:absolute;left:5106;top:7586;width:2763;height:2" coordorigin="5106,7586" coordsize="2763,2">
              <v:shape style="position:absolute;left:5106;top:7586;width:2763;height:2" coordorigin="5106,7586" coordsize="2763,0" path="m5106,7586l7870,7586e" filled="f" stroked="t" strokeweight=".462112pt" strokecolor="#747474">
                <v:path arrowok="t"/>
              </v:shape>
            </v:group>
            <v:group style="position:absolute;left:7713;top:7586;width:3831;height:2" coordorigin="7713,7586" coordsize="3831,2">
              <v:shape style="position:absolute;left:7713;top:7586;width:3831;height:2" coordorigin="7713,7586" coordsize="3831,0" path="m7713,7586l11544,7586e" filled="f" stroked="t" strokeweight=".693168pt" strokecolor="#7C7C7C">
                <v:path arrowok="t"/>
              </v:shape>
            </v:group>
            <v:group style="position:absolute;left:5106;top:7824;width:6437;height:2" coordorigin="5106,7824" coordsize="6437,2">
              <v:shape style="position:absolute;left:5106;top:7824;width:6437;height:2" coordorigin="5106,7824" coordsize="6437,0" path="m5106,7824l11544,7824e" filled="f" stroked="t" strokeweight=".693168pt" strokecolor="#7C7C7C">
                <v:path arrowok="t"/>
              </v:shape>
            </v:group>
            <v:group style="position:absolute;left:6987;top:7572;width:2;height:696" coordorigin="6987,7572" coordsize="2,696">
              <v:shape style="position:absolute;left:6987;top:7572;width:2;height:696" coordorigin="6987,7572" coordsize="0,696" path="m6987,8269l6987,7572e" filled="f" stroked="t" strokeweight=".693168pt" strokecolor="#5B5B5B">
                <v:path arrowok="t"/>
              </v:shape>
            </v:group>
            <v:group style="position:absolute;left:8521;top:7577;width:2;height:701" coordorigin="8521,7577" coordsize="2,701">
              <v:shape style="position:absolute;left:8521;top:7577;width:2;height:701" coordorigin="8521,7577" coordsize="0,701" path="m8521,8278l8521,7577e" filled="f" stroked="t" strokeweight=".693168pt" strokecolor="#646464">
                <v:path arrowok="t"/>
              </v:shape>
            </v:group>
            <v:group style="position:absolute;left:749;top:8266;width:10795;height:2" coordorigin="749,8266" coordsize="10795,2">
              <v:shape style="position:absolute;left:749;top:8266;width:10795;height:2" coordorigin="749,8266" coordsize="10795,0" path="m749,8266l11544,8266e" filled="f" stroked="t" strokeweight=".693168pt" strokecolor="#7C7C7C">
                <v:path arrowok="t"/>
              </v:shape>
            </v:group>
            <v:group style="position:absolute;left:4695;top:8266;width:1664;height:2" coordorigin="4695,8266" coordsize="1664,2">
              <v:shape style="position:absolute;left:4695;top:8266;width:1664;height:2" coordorigin="4695,8266" coordsize="1664,0" path="m4695,8266l6359,8266e" filled="f" stroked="t" strokeweight=".693168pt" strokecolor="#777777">
                <v:path arrowok="t"/>
              </v:shape>
            </v:group>
            <v:group style="position:absolute;left:6932;top:8266;width:171;height:2" coordorigin="6932,8266" coordsize="171,2">
              <v:shape style="position:absolute;left:6932;top:8266;width:171;height:2" coordorigin="6932,8266" coordsize="171,0" path="m6932,8266l7103,8266e" filled="f" stroked="t" strokeweight=".462112pt" strokecolor="#707070">
                <v:path arrowok="t"/>
              </v:shape>
            </v:group>
            <v:group style="position:absolute;left:744;top:9059;width:10795;height:2" coordorigin="744,9059" coordsize="10795,2">
              <v:shape style="position:absolute;left:744;top:9059;width:10795;height:2" coordorigin="744,9059" coordsize="10795,0" path="m744,9059l11539,9059e" filled="f" stroked="t" strokeweight=".693168pt" strokecolor="#777777">
                <v:path arrowok="t"/>
              </v:shape>
            </v:group>
            <v:group style="position:absolute;left:753;top:6452;width:2;height:4287" coordorigin="753,6452" coordsize="2,4287">
              <v:shape style="position:absolute;left:753;top:6452;width:2;height:4287" coordorigin="753,6452" coordsize="0,4287" path="m753,10739l753,6452e" filled="f" stroked="t" strokeweight=".693168pt" strokecolor="#676767">
                <v:path arrowok="t"/>
              </v:shape>
            </v:group>
            <v:group style="position:absolute;left:744;top:9887;width:2819;height:2" coordorigin="744,9887" coordsize="2819,2">
              <v:shape style="position:absolute;left:744;top:9887;width:2819;height:2" coordorigin="744,9887" coordsize="2819,0" path="m744,9887l3563,9887e" filled="f" stroked="t" strokeweight=".693168pt" strokecolor="#7C7C7C">
                <v:path arrowok="t"/>
              </v:shape>
            </v:group>
            <v:group style="position:absolute;left:3507;top:9897;width:8032;height:2" coordorigin="3507,9897" coordsize="8032,2">
              <v:shape style="position:absolute;left:3507;top:9897;width:8032;height:2" coordorigin="3507,9897" coordsize="8032,0" path="m3507,9897l11539,9897e" filled="f" stroked="t" strokeweight=".693168pt" strokecolor="#7C7C7C">
                <v:path arrowok="t"/>
              </v:shape>
            </v:group>
            <v:group style="position:absolute;left:744;top:10127;width:10153;height:2" coordorigin="744,10127" coordsize="10153,2">
              <v:shape style="position:absolute;left:744;top:10127;width:10153;height:2" coordorigin="744,10127" coordsize="10153,0" path="m744,10127l10897,10127e" filled="f" stroked="t" strokeweight=".693168pt" strokecolor="#777777">
                <v:path arrowok="t"/>
              </v:shape>
            </v:group>
            <v:group style="position:absolute;left:8475;top:10134;width:767;height:2" coordorigin="8475,10134" coordsize="767,2">
              <v:shape style="position:absolute;left:8475;top:10134;width:767;height:2" coordorigin="8475,10134" coordsize="767,0" path="m8475,10134l9242,10134e" filled="f" stroked="t" strokeweight=".693168pt" strokecolor="#7C7C7C">
                <v:path arrowok="t"/>
              </v:shape>
            </v:group>
            <v:group style="position:absolute;left:9376;top:10137;width:2163;height:2" coordorigin="9376,10137" coordsize="2163,2">
              <v:shape style="position:absolute;left:9376;top:10137;width:2163;height:2" coordorigin="9376,10137" coordsize="2163,0" path="m9376,10137l11539,10137e" filled="f" stroked="t" strokeweight=".693168pt" strokecolor="#7C7C7C">
                <v:path arrowok="t"/>
              </v:shape>
            </v:group>
            <v:group style="position:absolute;left:749;top:10367;width:10795;height:2" coordorigin="749,10367" coordsize="10795,2">
              <v:shape style="position:absolute;left:749;top:10367;width:10795;height:2" coordorigin="749,10367" coordsize="10795,0" path="m749,10367l11544,10367e" filled="f" stroked="t" strokeweight=".693168pt" strokecolor="#7C7C7C">
                <v:path arrowok="t"/>
              </v:shape>
            </v:group>
            <v:group style="position:absolute;left:7047;top:10367;width:203;height:2" coordorigin="7047,10367" coordsize="203,2">
              <v:shape style="position:absolute;left:7047;top:10367;width:203;height:2" coordorigin="7047,10367" coordsize="203,0" path="m7047,10367l7251,10367e" filled="f" stroked="t" strokeweight=".462112pt" strokecolor="#707070">
                <v:path arrowok="t"/>
              </v:shape>
            </v:group>
            <v:group style="position:absolute;left:7468;top:10370;width:402;height:2" coordorigin="7468,10370" coordsize="402,2">
              <v:shape style="position:absolute;left:7468;top:10370;width:402;height:2" coordorigin="7468,10370" coordsize="402,0" path="m7468,10370l7870,10370e" filled="f" stroked="t" strokeweight=".693168pt" strokecolor="#7C7C7C">
                <v:path arrowok="t"/>
              </v:shape>
            </v:group>
            <v:group style="position:absolute;left:8475;top:10370;width:1017;height:2" coordorigin="8475,10370" coordsize="1017,2">
              <v:shape style="position:absolute;left:8475;top:10370;width:1017;height:2" coordorigin="8475,10370" coordsize="1017,0" path="m8475,10370l9492,10370e" filled="f" stroked="t" strokeweight=".693168pt" strokecolor="#7C7C7C">
                <v:path arrowok="t"/>
              </v:shape>
            </v:group>
            <v:group style="position:absolute;left:1049;top:10838;width:10490;height:2" coordorigin="1049,10838" coordsize="10490,2">
              <v:shape style="position:absolute;left:1049;top:10838;width:10490;height:2" coordorigin="1049,10838" coordsize="10490,0" path="m1049,10838l11539,10838e" filled="f" stroked="t" strokeweight=".693168pt" strokecolor="#7C7C7C">
                <v:path arrowok="t"/>
              </v:shape>
            </v:group>
            <v:group style="position:absolute;left:753;top:6452;width:2;height:4287" coordorigin="753,6452" coordsize="2,4287">
              <v:shape style="position:absolute;left:753;top:6452;width:2;height:4287" coordorigin="753,6452" coordsize="0,4287" path="m753,10739l753,6452e" filled="f" stroked="t" strokeweight=".693168pt" strokecolor="#646464">
                <v:path arrowok="t"/>
              </v:shape>
            </v:group>
            <v:group style="position:absolute;left:749;top:11073;width:10314;height:2" coordorigin="749,11073" coordsize="10314,2">
              <v:shape style="position:absolute;left:749;top:11073;width:10314;height:2" coordorigin="749,11073" coordsize="10314,0" path="m749,11073l11063,11073e" filled="f" stroked="t" strokeweight=".693168pt" strokecolor="#7C7C7C">
                <v:path arrowok="t"/>
              </v:shape>
            </v:group>
            <v:group style="position:absolute;left:5495;top:11076;width:2029;height:2" coordorigin="5495,11076" coordsize="2029,2">
              <v:shape style="position:absolute;left:5495;top:11076;width:2029;height:2" coordorigin="5495,11076" coordsize="2029,0" path="m5495,11076l7523,11076e" filled="f" stroked="t" strokeweight=".693168pt" strokecolor="#777777">
                <v:path arrowok="t"/>
              </v:shape>
            </v:group>
            <v:group style="position:absolute;left:10776;top:11080;width:762;height:2" coordorigin="10776,11080" coordsize="762,2">
              <v:shape style="position:absolute;left:10776;top:11080;width:762;height:2" coordorigin="10776,11080" coordsize="762,0" path="m10776,11080l11539,11080e" filled="f" stroked="t" strokeweight=".462112pt" strokecolor="#7C7C7C">
                <v:path arrowok="t"/>
              </v:shape>
            </v:group>
            <v:group style="position:absolute;left:735;top:11313;width:10800;height:2" coordorigin="735,11313" coordsize="10800,2">
              <v:shape style="position:absolute;left:735;top:11313;width:10800;height:2" coordorigin="735,11313" coordsize="10800,0" path="m735,11313l11534,11313e" filled="f" stroked="t" strokeweight=".693168pt" strokecolor="#7C7C7C">
                <v:path arrowok="t"/>
              </v:shape>
            </v:group>
            <v:group style="position:absolute;left:7500;top:11069;width:2;height:1878" coordorigin="7500,11069" coordsize="2,1878">
              <v:shape style="position:absolute;left:7500;top:11069;width:2;height:1878" coordorigin="7500,11069" coordsize="0,1878" path="m7500,12946l7500,11069e" filled="f" stroked="t" strokeweight=".693168pt" strokecolor="#747474">
                <v:path arrowok="t"/>
              </v:shape>
            </v:group>
            <v:group style="position:absolute;left:1962;top:11064;width:2;height:2890" coordorigin="1962,11064" coordsize="2,2890">
              <v:shape style="position:absolute;left:1962;top:11064;width:2;height:2890" coordorigin="1962,11064" coordsize="0,2890" path="m1962,13953l1962,11064e" filled="f" stroked="t" strokeweight=".693168pt" strokecolor="#646464">
                <v:path arrowok="t"/>
              </v:shape>
            </v:group>
            <v:group style="position:absolute;left:1393;top:11059;width:2;height:1972" coordorigin="1393,11059" coordsize="2,1972">
              <v:shape style="position:absolute;left:1393;top:11059;width:2;height:1972" coordorigin="1393,11059" coordsize="0,1972" path="m1393,13031l1393,11059e" filled="f" stroked="t" strokeweight=".693168pt" strokecolor="#6B6B6B">
                <v:path arrowok="t"/>
              </v:shape>
            </v:group>
            <v:group style="position:absolute;left:753;top:12377;width:2;height:146" coordorigin="753,12377" coordsize="2,146">
              <v:shape style="position:absolute;left:753;top:12377;width:2;height:146" coordorigin="753,12377" coordsize="0,146" path="m753,12523l753,12377e" filled="f" stroked="t" strokeweight=".462112pt" strokecolor="#4B4B4B">
                <v:path arrowok="t"/>
              </v:shape>
            </v:group>
            <v:group style="position:absolute;left:4050;top:12377;width:2;height:146" coordorigin="4050,12377" coordsize="2,146">
              <v:shape style="position:absolute;left:4050;top:12377;width:2;height:146" coordorigin="4050,12377" coordsize="0,146" path="m4050,12523l4050,12377e" filled="f" stroked="t" strokeweight="1.155280pt" strokecolor="#44548C">
                <v:path arrowok="t"/>
              </v:shape>
            </v:group>
            <v:group style="position:absolute;left:2625;top:3995;width:2;height:8805" coordorigin="2625,3995" coordsize="2,8805">
              <v:shape style="position:absolute;left:2625;top:3995;width:2;height:8805" coordorigin="2625,3995" coordsize="0,8805" path="m2625,12800l2625,3995e" filled="f" stroked="t" strokeweight=".693168pt" strokecolor="#5B5B5B">
                <v:path arrowok="t"/>
              </v:shape>
            </v:group>
            <v:group style="position:absolute;left:751;top:10866;width:2;height:5120" coordorigin="751,10866" coordsize="2,5120">
              <v:shape style="position:absolute;left:751;top:10866;width:2;height:5120" coordorigin="751,10866" coordsize="0,5120" path="m751,15986l751,10866e" filled="f" stroked="t" strokeweight=".693168pt" strokecolor="#707070">
                <v:path arrowok="t"/>
              </v:shape>
            </v:group>
            <v:group style="position:absolute;left:11530;top:12603;width:2;height:198" coordorigin="11530,12603" coordsize="2,198">
              <v:shape style="position:absolute;left:11530;top:12603;width:2;height:198" coordorigin="11530,12603" coordsize="0,198" path="m11530,12800l11530,12603e" filled="f" stroked="t" strokeweight=".462112pt" strokecolor="#676767">
                <v:path arrowok="t"/>
              </v:shape>
            </v:group>
            <v:group style="position:absolute;left:2620;top:12744;width:2;height:127" coordorigin="2620,12744" coordsize="2,127">
              <v:shape style="position:absolute;left:2620;top:12744;width:2;height:127" coordorigin="2620,12744" coordsize="0,127" path="m2620,12871l2620,12744e" filled="f" stroked="t" strokeweight=".462112pt" strokecolor="#444444">
                <v:path arrowok="t"/>
              </v:shape>
            </v:group>
            <v:group style="position:absolute;left:2620;top:12815;width:2;height:1285" coordorigin="2620,12815" coordsize="2,1285">
              <v:shape style="position:absolute;left:2620;top:12815;width:2;height:1285" coordorigin="2620,12815" coordsize="0,1285" path="m2620,14099l2620,12815e" filled="f" stroked="t" strokeweight=".693168pt" strokecolor="#606060">
                <v:path arrowok="t"/>
              </v:shape>
            </v:group>
            <v:group style="position:absolute;left:7500;top:12890;width:2;height:127" coordorigin="7500,12890" coordsize="2,127">
              <v:shape style="position:absolute;left:7500;top:12890;width:2;height:127" coordorigin="7500,12890" coordsize="0,127" path="m7500,13017l7500,12890e" filled="f" stroked="t" strokeweight=".462112pt" strokecolor="#5B5B5B">
                <v:path arrowok="t"/>
              </v:shape>
            </v:group>
            <v:group style="position:absolute;left:1391;top:12960;width:2;height:231" coordorigin="1391,12960" coordsize="2,231">
              <v:shape style="position:absolute;left:1391;top:12960;width:2;height:231" coordorigin="1391,12960" coordsize="0,231" path="m1391,13191l1391,12960e" filled="f" stroked="t" strokeweight=".462112pt" strokecolor="#575757">
                <v:path arrowok="t"/>
              </v:shape>
            </v:group>
            <v:group style="position:absolute;left:7500;top:12960;width:2;height:993" coordorigin="7500,12960" coordsize="2,993">
              <v:shape style="position:absolute;left:7500;top:12960;width:2;height:993" coordorigin="7500,12960" coordsize="0,993" path="m7500,13953l7500,12960e" filled="f" stroked="t" strokeweight=".693168pt" strokecolor="#777777">
                <v:path arrowok="t"/>
              </v:shape>
            </v:group>
            <v:group style="position:absolute;left:11530;top:12960;width:2;height:231" coordorigin="11530,12960" coordsize="2,231">
              <v:shape style="position:absolute;left:11530;top:12960;width:2;height:231" coordorigin="11530,12960" coordsize="0,231" path="m11530,13191l11530,12960e" filled="f" stroked="t" strokeweight=".462112pt" strokecolor="#606060">
                <v:path arrowok="t"/>
              </v:shape>
            </v:group>
            <v:group style="position:absolute;left:721;top:13417;width:656;height:2" coordorigin="721,13417" coordsize="656,2">
              <v:shape style="position:absolute;left:721;top:13417;width:656;height:2" coordorigin="721,13417" coordsize="656,0" path="m721,13417l1377,13417e" filled="f" stroked="t" strokeweight=".231056pt" strokecolor="#838383">
                <v:path arrowok="t"/>
              </v:shape>
            </v:group>
            <v:group style="position:absolute;left:1391;top:13135;width:2;height:2852" coordorigin="1391,13135" coordsize="2,2852">
              <v:shape style="position:absolute;left:1391;top:13135;width:2;height:2852" coordorigin="1391,13135" coordsize="0,2852" path="m1391,15986l1391,13135e" filled="f" stroked="t" strokeweight=".693168pt" strokecolor="#676767">
                <v:path arrowok="t"/>
              </v:shape>
            </v:group>
            <v:group style="position:absolute;left:1363;top:13417;width:1248;height:2" coordorigin="1363,13417" coordsize="1248,2">
              <v:shape style="position:absolute;left:1363;top:13417;width:1248;height:2" coordorigin="1363,13417" coordsize="1248,0" path="m1363,13417l2611,13417e" filled="f" stroked="t" strokeweight=".231056pt" strokecolor="#646464">
                <v:path arrowok="t"/>
              </v:shape>
            </v:group>
            <v:group style="position:absolute;left:11003;top:13417;width:2;height:202" coordorigin="11003,13417" coordsize="2,202">
              <v:shape style="position:absolute;left:11003;top:13417;width:2;height:202" coordorigin="11003,13417" coordsize="0,202" path="m11003,13619l11003,13417e" filled="f" stroked="t" strokeweight=".231056pt" strokecolor="#606080">
                <v:path arrowok="t"/>
              </v:shape>
            </v:group>
            <v:group style="position:absolute;left:11003;top:13619;width:2;height:452" coordorigin="11003,13619" coordsize="2,452">
              <v:shape style="position:absolute;left:11003;top:13619;width:2;height:452" coordorigin="11003,13619" coordsize="0,452" path="m11003,14071l11003,13619e" filled="f" stroked="t" strokeweight=".231056pt" strokecolor="#000000">
                <v:path arrowok="t"/>
              </v:shape>
            </v:group>
            <v:group style="position:absolute;left:1959;top:13897;width:2;height:202" coordorigin="1959,13897" coordsize="2,202">
              <v:shape style="position:absolute;left:1959;top:13897;width:2;height:202" coordorigin="1959,13897" coordsize="0,202" path="m1959,14099l1959,13897e" filled="f" stroked="t" strokeweight=".462112pt" strokecolor="#545454">
                <v:path arrowok="t"/>
              </v:shape>
            </v:group>
            <v:group style="position:absolute;left:5677;top:13963;width:2;height:584" coordorigin="5677,13963" coordsize="2,584">
              <v:shape style="position:absolute;left:5677;top:13963;width:2;height:584" coordorigin="5677,13963" coordsize="0,584" path="m5677,14546l5677,13963e" filled="f" stroked="t" strokeweight="1.617391pt" strokecolor="#3B4493">
                <v:path arrowok="t"/>
              </v:shape>
            </v:group>
            <v:group style="position:absolute;left:7500;top:13897;width:2;height:202" coordorigin="7500,13897" coordsize="2,202">
              <v:shape style="position:absolute;left:7500;top:13897;width:2;height:202" coordorigin="7500,13897" coordsize="0,202" path="m7500,14099l7500,13897e" filled="f" stroked="t" strokeweight=".462112pt" strokecolor="#676767">
                <v:path arrowok="t"/>
              </v:shape>
            </v:group>
            <v:group style="position:absolute;left:1959;top:14043;width:2;height:202" coordorigin="1959,14043" coordsize="2,202">
              <v:shape style="position:absolute;left:1959;top:14043;width:2;height:202" coordorigin="1959,14043" coordsize="0,202" path="m1959,14245l1959,14043e" filled="f" stroked="t" strokeweight=".924224pt" strokecolor="#6B6B6B">
                <v:path arrowok="t"/>
              </v:shape>
            </v:group>
            <v:group style="position:absolute;left:2620;top:14043;width:2;height:202" coordorigin="2620,14043" coordsize="2,202">
              <v:shape style="position:absolute;left:2620;top:14043;width:2;height:202" coordorigin="2620,14043" coordsize="0,202" path="m2620,14245l2620,14043e" filled="f" stroked="t" strokeweight=".462112pt" strokecolor="#4F4F4F">
                <v:path arrowok="t"/>
              </v:shape>
            </v:group>
            <v:group style="position:absolute;left:4806;top:14495;width:1742;height:2" coordorigin="4806,14495" coordsize="1742,2">
              <v:shape style="position:absolute;left:4806;top:14495;width:1742;height:2" coordorigin="4806,14495" coordsize="1742,0" path="m4806,14495l6548,14495e" filled="f" stroked="t" strokeweight="1.386335pt" strokecolor="#4F5BA8">
                <v:path arrowok="t"/>
              </v:shape>
            </v:group>
            <v:group style="position:absolute;left:7500;top:14043;width:2;height:202" coordorigin="7500,14043" coordsize="2,202">
              <v:shape style="position:absolute;left:7500;top:14043;width:2;height:202" coordorigin="7500,14043" coordsize="0,202" path="m7500,14245l7500,14043e" filled="f" stroked="t" strokeweight=".924224pt" strokecolor="#7C7C7C">
                <v:path arrowok="t"/>
              </v:shape>
            </v:group>
            <v:group style="position:absolute;left:1962;top:14189;width:2;height:165" coordorigin="1962,14189" coordsize="2,165">
              <v:shape style="position:absolute;left:1962;top:14189;width:2;height:165" coordorigin="1962,14189" coordsize="0,165" path="m1962,14353l1962,14189e" filled="f" stroked="t" strokeweight=".462112pt" strokecolor="#4F4F4F">
                <v:path arrowok="t"/>
              </v:shape>
            </v:group>
            <v:group style="position:absolute;left:2620;top:14189;width:2;height:1807" coordorigin="2620,14189" coordsize="2,1807">
              <v:shape style="position:absolute;left:2620;top:14189;width:2;height:1807" coordorigin="2620,14189" coordsize="0,1807" path="m2620,15996l2620,14189e" filled="f" stroked="t" strokeweight=".693168pt" strokecolor="#646464">
                <v:path arrowok="t"/>
              </v:shape>
            </v:group>
            <v:group style="position:absolute;left:3637;top:14137;width:2;height:216" coordorigin="3637,14137" coordsize="2,216">
              <v:shape style="position:absolute;left:3637;top:14137;width:2;height:216" coordorigin="3637,14137" coordsize="0,216" path="m3637,14353l3637,14137e" filled="f" stroked="t" strokeweight=".924224pt" strokecolor="#383860">
                <v:path arrowok="t"/>
              </v:shape>
            </v:group>
            <v:group style="position:absolute;left:7500;top:14189;width:2;height:165" coordorigin="7500,14189" coordsize="2,165">
              <v:shape style="position:absolute;left:7500;top:14189;width:2;height:165" coordorigin="7500,14189" coordsize="0,165" path="m7500,14353l7500,14189e" filled="f" stroked="t" strokeweight=".462112pt" strokecolor="#646464">
                <v:path arrowok="t"/>
              </v:shape>
            </v:group>
            <v:group style="position:absolute;left:11525;top:14189;width:2;height:438" coordorigin="11525,14189" coordsize="2,438">
              <v:shape style="position:absolute;left:11525;top:14189;width:2;height:438" coordorigin="11525,14189" coordsize="0,438" path="m11525,14626l11525,14189e" filled="f" stroked="t" strokeweight=".231056pt" strokecolor="#8C8C8C">
                <v:path arrowok="t"/>
              </v:shape>
            </v:group>
            <v:group style="position:absolute;left:1959;top:14297;width:2;height:1689" coordorigin="1959,14297" coordsize="2,1689">
              <v:shape style="position:absolute;left:1959;top:14297;width:2;height:1689" coordorigin="1959,14297" coordsize="0,1689" path="m1959,15986l1959,14297e" filled="f" stroked="t" strokeweight=".693168pt" strokecolor="#676767">
                <v:path arrowok="t"/>
              </v:shape>
            </v:group>
            <v:group style="position:absolute;left:7500;top:14297;width:2;height:1694" coordorigin="7500,14297" coordsize="2,1694">
              <v:shape style="position:absolute;left:7500;top:14297;width:2;height:1694" coordorigin="7500,14297" coordsize="0,1694" path="m7500,15991l7500,14297e" filled="f" stroked="t" strokeweight=".693168pt" strokecolor="#777777">
                <v:path arrowok="t"/>
              </v:shape>
            </v:group>
            <v:group style="position:absolute;left:11520;top:14297;width:2;height:329" coordorigin="11520,14297" coordsize="2,329">
              <v:shape style="position:absolute;left:11520;top:14297;width:2;height:329" coordorigin="11520,14297" coordsize="0,329" path="m11520,14626l11520,14297e" filled="f" stroked="t" strokeweight=".462112pt" strokecolor="#A8A8A8">
                <v:path arrowok="t"/>
              </v:shape>
            </v:group>
            <v:group style="position:absolute;left:751;top:14476;width:2;height:207" coordorigin="751,14476" coordsize="2,207">
              <v:shape style="position:absolute;left:751;top:14476;width:2;height:207" coordorigin="751,14476" coordsize="0,207" path="m751,14683l751,14476e" filled="f" stroked="t" strokeweight=".462112pt" strokecolor="#575757">
                <v:path arrowok="t"/>
              </v:shape>
            </v:group>
            <v:group style="position:absolute;left:11516;top:14476;width:2;height:151" coordorigin="11516,14476" coordsize="2,151">
              <v:shape style="position:absolute;left:11516;top:14476;width:2;height:151" coordorigin="11516,14476" coordsize="0,151" path="m11516,14626l11516,14476e" filled="f" stroked="t" strokeweight=".462112pt" strokecolor="#C8C8C8">
                <v:path arrowok="t"/>
              </v:shape>
            </v:group>
            <v:group style="position:absolute;left:744;top:15982;width:10735;height:2" coordorigin="744,15982" coordsize="10735,2">
              <v:shape style="position:absolute;left:744;top:15982;width:10735;height:2" coordorigin="744,15982" coordsize="10735,0" path="m744,15982l11479,15982e" filled="f" stroked="t" strokeweight=".693168pt" strokecolor="#878787">
                <v:path arrowok="t"/>
              </v:shape>
            </v:group>
            <v:group style="position:absolute;left:8447;top:15984;width:795;height:2" coordorigin="8447,15984" coordsize="795,2">
              <v:shape style="position:absolute;left:8447;top:15984;width:795;height:2" coordorigin="8447,15984" coordsize="795,0" path="m8447,15984l9242,15984e" filled="f" stroked="t" strokeweight=".693168pt" strokecolor="#808080">
                <v:path arrowok="t"/>
              </v:shape>
            </v:group>
            <v:group style="position:absolute;left:10892;top:15991;width:587;height:2" coordorigin="10892,15991" coordsize="587,2">
              <v:shape style="position:absolute;left:10892;top:15991;width:587;height:2" coordorigin="10892,15991" coordsize="587,0" path="m10892,15991l11479,15991e" filled="f" stroked="t" strokeweight=".693168pt" strokecolor="#8C8C8C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525252"/>
          <w:spacing w:val="0"/>
          <w:w w:val="148"/>
          <w:b/>
          <w:bCs/>
          <w:position w:val="4"/>
        </w:rPr>
        <w:t>ltf</w:t>
      </w:r>
      <w:r>
        <w:rPr>
          <w:rFonts w:ascii="Arial" w:hAnsi="Arial" w:cs="Arial" w:eastAsia="Arial"/>
          <w:sz w:val="23"/>
          <w:szCs w:val="23"/>
          <w:color w:val="525252"/>
          <w:spacing w:val="0"/>
          <w:w w:val="148"/>
          <w:b/>
          <w:bCs/>
          <w:position w:val="4"/>
        </w:rPr>
        <w:t> </w:t>
      </w:r>
      <w:r>
        <w:rPr>
          <w:rFonts w:ascii="Arial" w:hAnsi="Arial" w:cs="Arial" w:eastAsia="Arial"/>
          <w:sz w:val="23"/>
          <w:szCs w:val="23"/>
          <w:color w:val="525252"/>
          <w:spacing w:val="0"/>
          <w:w w:val="148"/>
          <w:b/>
          <w:bCs/>
          <w:position w:val="4"/>
        </w:rPr>
        <w:t>y</w:t>
      </w:r>
      <w:r>
        <w:rPr>
          <w:rFonts w:ascii="Arial" w:hAnsi="Arial" w:cs="Arial" w:eastAsia="Arial"/>
          <w:sz w:val="23"/>
          <w:szCs w:val="23"/>
          <w:color w:val="525252"/>
          <w:spacing w:val="-93"/>
          <w:w w:val="148"/>
          <w:b/>
          <w:bCs/>
          <w:position w:val="4"/>
        </w:rPr>
        <w:t> </w:t>
      </w:r>
      <w:r>
        <w:rPr>
          <w:rFonts w:ascii="Arial" w:hAnsi="Arial" w:cs="Arial" w:eastAsia="Arial"/>
          <w:sz w:val="23"/>
          <w:szCs w:val="23"/>
          <w:color w:val="525252"/>
          <w:spacing w:val="0"/>
          <w:w w:val="100"/>
          <w:b/>
          <w:bCs/>
          <w:position w:val="4"/>
        </w:rPr>
        <w:tab/>
      </w:r>
      <w:r>
        <w:rPr>
          <w:rFonts w:ascii="Arial" w:hAnsi="Arial" w:cs="Arial" w:eastAsia="Arial"/>
          <w:sz w:val="23"/>
          <w:szCs w:val="23"/>
          <w:color w:val="525252"/>
          <w:spacing w:val="0"/>
          <w:w w:val="100"/>
          <w:b/>
          <w:bCs/>
          <w:position w:val="4"/>
        </w:rPr>
      </w:r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0"/>
          <w:w w:val="100"/>
          <w:position w:val="4"/>
        </w:rPr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73"/>
          <w:position w:val="4"/>
        </w:rPr>
        <w:t>Amir</w:t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20" w:right="240"/>
        </w:sectPr>
      </w:pPr>
      <w:rPr/>
    </w:p>
    <w:p>
      <w:pPr>
        <w:spacing w:before="0" w:after="0" w:line="471" w:lineRule="exact"/>
        <w:ind w:left="-2065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86"/>
          <w:szCs w:val="86"/>
          <w:color w:val="242626"/>
          <w:spacing w:val="-1024"/>
          <w:w w:val="436"/>
          <w:position w:val="-42"/>
        </w:rPr>
        <w:t>!</w:t>
      </w:r>
      <w:r>
        <w:rPr>
          <w:rFonts w:ascii="Arial" w:hAnsi="Arial" w:cs="Arial" w:eastAsia="Arial"/>
          <w:sz w:val="15"/>
          <w:szCs w:val="15"/>
          <w:color w:val="3A3A3A"/>
          <w:spacing w:val="4"/>
          <w:w w:val="112"/>
          <w:position w:val="-54"/>
        </w:rPr>
        <w:t>I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12"/>
          <w:position w:val="-54"/>
        </w:rPr>
        <w:t>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20" w:bottom="280" w:left="0" w:right="2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71" w:lineRule="exact"/>
        <w:ind w:left="1032" w:right="-64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A3A3A"/>
          <w:spacing w:val="0"/>
          <w:w w:val="102"/>
          <w:b/>
          <w:bCs/>
        </w:rPr>
        <w:t>BÜYÜKSEHIR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42" w:lineRule="exact"/>
        <w:ind w:left="1083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A3A3A"/>
          <w:spacing w:val="0"/>
          <w:w w:val="113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84" w:lineRule="exact"/>
        <w:ind w:left="462" w:right="429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İZMiR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6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4" w:lineRule="exact"/>
        <w:ind w:left="562" w:right="4383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DAiRESi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BAŞKANLIGI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4" w:lineRule="exact"/>
        <w:ind w:left="-36" w:right="399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ind w:left="1031" w:right="501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YANGl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0" w:right="220"/>
          <w:cols w:num="2" w:equalWidth="0">
            <w:col w:w="2053" w:space="2080"/>
            <w:col w:w="7567"/>
          </w:cols>
        </w:sectPr>
      </w:pPr>
      <w:rPr/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529.748154" w:type="dxa"/>
      </w:tblPr>
      <w:tblGrid/>
      <w:tr>
        <w:trPr>
          <w:trHeight w:val="215" w:hRule="exact"/>
        </w:trPr>
        <w:tc>
          <w:tcPr>
            <w:tcW w:w="1055" w:type="dxa"/>
            <w:tcBorders>
              <w:top w:val="single" w:sz="5.60408" w:space="0" w:color="575757"/>
              <w:bottom w:val="single" w:sz="5.6040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1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93"/>
                <w:position w:val="-1"/>
              </w:rPr>
              <w:t>Ola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93"/>
                <w:position w:val="-1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9"/>
                <w:w w:val="93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  <w:position w:val="-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538" w:type="dxa"/>
            <w:tcBorders>
              <w:top w:val="single" w:sz="5.60408" w:space="0" w:color="575757"/>
              <w:bottom w:val="single" w:sz="5.6040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1" w:lineRule="exact"/>
              <w:ind w:left="185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727272"/>
                <w:spacing w:val="0"/>
                <w:w w:val="142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27272"/>
                <w:spacing w:val="-33"/>
                <w:w w:val="142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  <w:position w:val="-1"/>
              </w:rPr>
              <w:t>1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1"/>
                <w:w w:val="100"/>
                <w:position w:val="-1"/>
              </w:rPr>
              <w:t>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-4"/>
                <w:w w:val="100"/>
                <w:position w:val="-1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  <w:position w:val="-1"/>
              </w:rPr>
              <w:t>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8"/>
                <w:w w:val="100"/>
                <w:position w:val="-1"/>
              </w:rPr>
              <w:t>5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3"/>
                <w:w w:val="100"/>
                <w:position w:val="-1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  <w:position w:val="-1"/>
              </w:rPr>
              <w:t>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463" w:type="dxa"/>
            <w:tcBorders>
              <w:top w:val="single" w:sz="5.60408" w:space="0" w:color="575757"/>
              <w:bottom w:val="single" w:sz="5.6040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1" w:lineRule="exact"/>
              <w:ind w:left="486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92"/>
                <w:position w:val="-1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13"/>
                <w:w w:val="92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2"/>
                <w:w w:val="100"/>
                <w:position w:val="-1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-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  <w:position w:val="-1"/>
              </w:rPr>
              <w:t>16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184" w:type="dxa"/>
            <w:tcBorders>
              <w:top w:val="single" w:sz="5.60408" w:space="0" w:color="575757"/>
              <w:bottom w:val="single" w:sz="5.6040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1" w:lineRule="exact"/>
              <w:ind w:left="317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92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13"/>
                <w:w w:val="92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1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94"/>
                <w:position w:val="-1"/>
              </w:rPr>
              <w:t>1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1"/>
                <w:w w:val="94"/>
                <w:position w:val="-1"/>
              </w:rPr>
              <w:t>3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0"/>
                <w:w w:val="96"/>
                <w:position w:val="-1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69"/>
                <w:position w:val="-1"/>
              </w:rPr>
              <w:t>1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2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0"/>
                <w:w w:val="68"/>
                <w:position w:val="-1"/>
              </w:rPr>
              <w:t>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811" w:type="dxa"/>
            <w:tcBorders>
              <w:top w:val="single" w:sz="5.60408" w:space="0" w:color="575757"/>
              <w:bottom w:val="single" w:sz="5.60408" w:space="0" w:color="545454"/>
              <w:left w:val="nil" w:sz="6" w:space="0" w:color="auto"/>
              <w:right w:val="single" w:sz="5.60408" w:space="0" w:color="575757"/>
            </w:tcBorders>
          </w:tcPr>
          <w:p>
            <w:pPr>
              <w:spacing w:before="0" w:after="0" w:line="201" w:lineRule="exact"/>
              <w:ind w:left="187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Tel: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15" w:hRule="exact"/>
        </w:trPr>
        <w:tc>
          <w:tcPr>
            <w:tcW w:w="1055" w:type="dxa"/>
            <w:tcBorders>
              <w:top w:val="single" w:sz="5.60408" w:space="0" w:color="545454"/>
              <w:bottom w:val="single" w:sz="5.6040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1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10"/>
                <w:w w:val="76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0"/>
                <w:w w:val="94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0"/>
                <w:w w:val="95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42626"/>
                <w:spacing w:val="0"/>
                <w:w w:val="78"/>
              </w:rPr>
              <w:t>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42626"/>
                <w:spacing w:val="17"/>
                <w:w w:val="78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538" w:type="dxa"/>
            <w:tcBorders>
              <w:top w:val="single" w:sz="5.60408" w:space="0" w:color="545454"/>
              <w:bottom w:val="single" w:sz="5.6040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1" w:lineRule="exact"/>
              <w:ind w:left="189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727272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27272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1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6"/>
                <w:w w:val="100"/>
              </w:rPr>
              <w:t>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5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05.2017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463" w:type="dxa"/>
            <w:tcBorders>
              <w:top w:val="single" w:sz="5.60408" w:space="0" w:color="545454"/>
              <w:bottom w:val="single" w:sz="5.6040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1" w:lineRule="exact"/>
              <w:ind w:left="458" w:right="-20"/>
              <w:jc w:val="left"/>
              <w:tabs>
                <w:tab w:pos="164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w w:val="82"/>
              </w:rPr>
              <w:t>!K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w w:val="81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0"/>
                <w:w w:val="80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78"/>
              </w:rPr>
              <w:t>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20"/>
                <w:w w:val="78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0"/>
                <w:w w:val="142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4"/>
                <w:w w:val="14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3193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184" w:type="dxa"/>
            <w:tcBorders>
              <w:top w:val="single" w:sz="5.60408" w:space="0" w:color="545454"/>
              <w:bottom w:val="single" w:sz="5.6040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1" w:lineRule="exact"/>
              <w:ind w:left="321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92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4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92"/>
              </w:rPr>
              <w:t>Ala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92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12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3811" w:type="dxa"/>
            <w:tcBorders>
              <w:top w:val="single" w:sz="5.60408" w:space="0" w:color="545454"/>
              <w:bottom w:val="single" w:sz="5.60408" w:space="0" w:color="545454"/>
              <w:left w:val="nil" w:sz="6" w:space="0" w:color="auto"/>
              <w:right w:val="single" w:sz="5.60408" w:space="0" w:color="575757"/>
            </w:tcBorders>
          </w:tcPr>
          <w:p>
            <w:pPr/>
            <w:rPr/>
          </w:p>
        </w:tc>
      </w:tr>
    </w:tbl>
    <w:p>
      <w:pPr>
        <w:spacing w:after="0"/>
        <w:sectPr>
          <w:type w:val="continuous"/>
          <w:pgSz w:w="11920" w:h="16840"/>
          <w:pgMar w:top="620" w:bottom="280" w:left="0" w:right="220"/>
        </w:sectPr>
      </w:pPr>
      <w:rPr/>
    </w:p>
    <w:p>
      <w:pPr>
        <w:spacing w:before="0" w:after="0" w:line="188" w:lineRule="exact"/>
        <w:ind w:left="57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91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5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ldirile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Buca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5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42626"/>
          <w:spacing w:val="0"/>
          <w:w w:val="100"/>
        </w:rPr>
        <w:t>llat</w:t>
      </w:r>
      <w:r>
        <w:rPr>
          <w:rFonts w:ascii="Times New Roman" w:hAnsi="Times New Roman" w:cs="Times New Roman" w:eastAsia="Times New Roman"/>
          <w:sz w:val="18"/>
          <w:szCs w:val="18"/>
          <w:color w:val="242626"/>
          <w:spacing w:val="-3"/>
          <w:w w:val="10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Yüzme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Havuz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Ka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9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5"/>
          <w:w w:val="11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42626"/>
          <w:spacing w:val="9"/>
          <w:w w:val="6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7"/>
          <w:w w:val="10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63" w:lineRule="auto"/>
        <w:ind w:left="579" w:right="940" w:firstLine="5"/>
        <w:jc w:val="left"/>
        <w:tabs>
          <w:tab w:pos="1760" w:val="left"/>
          <w:tab w:pos="3960" w:val="left"/>
          <w:tab w:pos="4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0"/>
        </w:rPr>
        <w:t>Doj;\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0"/>
        </w:rPr>
        <w:t>ru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8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4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Buca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3"/>
        </w:rPr>
        <w:t>A.llat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4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7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8"/>
          <w:w w:val="97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8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Yüzme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6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86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4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3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9"/>
          <w:w w:val="7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Kn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9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"/>
          <w:w w:val="11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42626"/>
          <w:spacing w:val="10"/>
          <w:w w:val="5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7"/>
          <w:w w:val="10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42626"/>
          <w:spacing w:val="0"/>
          <w:w w:val="5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42626"/>
          <w:spacing w:val="0"/>
          <w:w w:val="5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1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"/>
          <w:w w:val="100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9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"/>
          <w:w w:val="9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9"/>
          <w:w w:val="92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8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20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2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5"/>
          <w:w w:val="109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Is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4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9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4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4" w:lineRule="exact"/>
        <w:ind w:left="4058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2.14296pt;margin-top:2.991144pt;width:33.094452pt;height:26pt;mso-position-horizontal-relative:page;mso-position-vertical-relative:paragraph;z-index:-15645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A3A3A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A3A3A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A3A3A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"/>
          <w:w w:val="9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ıonnr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93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1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9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3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</w:rPr>
        <w:t>Dikkatsizli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"/>
          <w:w w:val="107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61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1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E9091"/>
          <w:spacing w:val="-6"/>
          <w:w w:val="9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-12"/>
          <w:w w:val="12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2"/>
          <w:w w:val="12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-12"/>
          <w:w w:val="14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E9091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E9091"/>
          <w:spacing w:val="-23"/>
          <w:w w:val="12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9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-7"/>
          <w:w w:val="12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2"/>
          <w:w w:val="12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9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-7"/>
          <w:w w:val="10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"/>
          <w:w w:val="9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-1"/>
          <w:w w:val="10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"/>
          <w:w w:val="9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97"/>
        </w:rPr>
        <w:t>...........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-7"/>
          <w:w w:val="9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"/>
          <w:w w:val="9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9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98"/>
        </w:rPr>
        <w:t>....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-7"/>
          <w:w w:val="9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E9091"/>
          <w:spacing w:val="-9"/>
          <w:w w:val="14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9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1"/>
        </w:rPr>
        <w:t>....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-18"/>
          <w:w w:val="10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"/>
          <w:w w:val="9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-5"/>
          <w:w w:val="10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"/>
          <w:w w:val="9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9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7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5"/>
          <w:w w:val="10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7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98"/>
        </w:rPr>
        <w:t>......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3"/>
          <w:w w:val="9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9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7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-18"/>
          <w:w w:val="10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"/>
          <w:w w:val="9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-7"/>
          <w:w w:val="12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"/>
          <w:w w:val="9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-2"/>
          <w:w w:val="10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"/>
          <w:w w:val="10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7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3"/>
          <w:w w:val="14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1"/>
        </w:rPr>
        <w:t>.....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-7"/>
          <w:w w:val="10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"/>
          <w:w w:val="10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9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8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"/>
          <w:w w:val="9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E9091"/>
          <w:spacing w:val="0"/>
          <w:w w:val="14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40" w:lineRule="auto"/>
        <w:ind w:left="14" w:right="-20"/>
        <w:jc w:val="left"/>
        <w:tabs>
          <w:tab w:pos="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4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8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"/>
          <w:w w:val="104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6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6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6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13.20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20"/>
          <w:cols w:num="2" w:equalWidth="0">
            <w:col w:w="6337" w:space="192"/>
            <w:col w:w="5171"/>
          </w:cols>
        </w:sectPr>
      </w:pPr>
      <w:rPr/>
    </w:p>
    <w:p>
      <w:pPr>
        <w:spacing w:before="66" w:after="0" w:line="260" w:lineRule="atLeast"/>
        <w:ind w:left="2643" w:right="4038" w:firstLine="-2064"/>
        <w:jc w:val="left"/>
        <w:tabs>
          <w:tab w:pos="2620" w:val="left"/>
          <w:tab w:pos="61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74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2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33"/>
          <w:position w:val="0"/>
        </w:rPr>
        <w:t>olıibi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2"/>
          <w:w w:val="13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  <w:position w:val="1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91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3"/>
          <w:w w:val="91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  <w:position w:val="1"/>
        </w:rPr>
        <w:t>cı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4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64"/>
          <w:position w:val="0"/>
        </w:rPr>
        <w:t>miri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7"/>
          <w:w w:val="16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:Kena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  <w:position w:val="0"/>
        </w:rPr>
        <w:t>KIL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4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AŞ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20"/>
        </w:sectPr>
      </w:pPr>
      <w:rPr/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7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4"/>
        </w:rPr>
        <w:t>9iden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9" w:lineRule="exact"/>
        <w:ind w:left="579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727272"/>
          <w:w w:val="8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kibin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8"/>
        </w:rPr>
        <w:t>!Ar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8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8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4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8"/>
          <w:w w:val="14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9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4" w:lineRule="exact"/>
        <w:ind w:left="93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206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7"/>
          <w:w w:val="2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48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Çık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13.11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0"/>
          <w:w w:val="9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lektri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85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8"/>
          <w:w w:val="11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8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77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left="2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w w:val="59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9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5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Ac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9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03" w:lineRule="exact"/>
        <w:ind w:left="19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9"/>
          <w:w w:val="95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  <w:position w:val="-1"/>
        </w:rPr>
        <w:t>mniyet-Jan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95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"/>
          <w:w w:val="95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  <w:position w:val="-1"/>
        </w:rPr>
        <w:t>rma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18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w w:val="82"/>
        </w:rPr>
        <w:t>Va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w w:val="8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31313"/>
          <w:spacing w:val="0"/>
          <w:w w:val="4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131313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5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14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20"/>
          <w:cols w:num="4" w:equalWidth="0">
            <w:col w:w="1024" w:space="1544"/>
            <w:col w:w="1958" w:space="545"/>
            <w:col w:w="2241" w:space="622"/>
            <w:col w:w="3766"/>
          </w:cols>
        </w:sectPr>
      </w:pPr>
      <w:rPr/>
    </w:p>
    <w:p>
      <w:pPr>
        <w:spacing w:before="14" w:after="0" w:line="240" w:lineRule="auto"/>
        <w:ind w:left="2587" w:right="-20"/>
        <w:jc w:val="left"/>
        <w:tabs>
          <w:tab w:pos="5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Pe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9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3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"/>
          <w:w w:val="93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nel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7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yısı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Doğa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4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9"/>
          <w:w w:val="94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9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4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0" w:after="0" w:line="204" w:lineRule="exact"/>
        <w:ind w:left="2587" w:right="2568" w:firstLine="-2017"/>
        <w:jc w:val="left"/>
        <w:tabs>
          <w:tab w:pos="2660" w:val="left"/>
          <w:tab w:pos="5160" w:val="left"/>
          <w:tab w:pos="79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5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211"/>
        </w:rPr>
        <w:t>ık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21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1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200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5"/>
          <w:w w:val="2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1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94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4"/>
        </w:rPr>
        <w:t>er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"/>
          <w:w w:val="94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onel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240" w:lineRule="auto"/>
        <w:ind w:left="256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94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0"/>
          <w:w w:val="94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mlıma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40" w:lineRule="auto"/>
        <w:ind w:left="258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8"/>
          <w:w w:val="9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Adı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7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34" w:lineRule="exact"/>
        <w:ind w:left="534" w:right="2591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7"/>
          <w:w w:val="94"/>
          <w:position w:val="-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  <w:position w:val="-1"/>
        </w:rPr>
        <w:t>layı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  <w:position w:val="-1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  <w:position w:val="-1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8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82"/>
          <w:position w:val="-1"/>
        </w:rPr>
        <w:t>!Yangı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82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17"/>
          <w:w w:val="8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  <w:position w:val="-1"/>
        </w:rPr>
        <w:t>varıldığınd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7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72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yandığı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  <w:position w:val="-1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20"/>
        </w:sectPr>
      </w:pPr>
      <w:rPr/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53" w:lineRule="exact"/>
        <w:ind w:left="570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  <w:position w:val="-5"/>
        </w:rPr>
        <w:t>SöndUnn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  <w:position w:val="-5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94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5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153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5"/>
        </w:rPr>
        <w:t>Sul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5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5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left="5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w w:val="126"/>
        </w:rPr>
        <w:t>öndlln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2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"/>
          <w:w w:val="9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88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5" w:after="0" w:line="129" w:lineRule="exact"/>
        <w:ind w:right="-67"/>
        <w:jc w:val="left"/>
        <w:tabs>
          <w:tab w:pos="18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8"/>
          <w:position w:val="-6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9"/>
          <w:w w:val="78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6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2"/>
          <w:position w:val="-6"/>
        </w:rPr>
        <w:t>IKöpUk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2"/>
          <w:w w:val="82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  <w:position w:val="-6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"/>
          <w:w w:val="100"/>
          <w:position w:val="-6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0"/>
          <w:position w:val="-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177" w:lineRule="exact"/>
        <w:ind w:right="-20"/>
        <w:jc w:val="left"/>
        <w:tabs>
          <w:tab w:pos="1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w w:val="72"/>
          <w:position w:val="-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72"/>
          <w:position w:val="-7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9"/>
          <w:w w:val="96"/>
          <w:position w:val="-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  <w:position w:val="-7"/>
        </w:rPr>
        <w:t>K.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7"/>
          <w:w w:val="95"/>
          <w:position w:val="-7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20"/>
          <w:position w:val="-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5"/>
          <w:w w:val="100"/>
          <w:position w:val="-7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position w:val="-7"/>
        </w:rPr>
        <w:t>K</w:t>
      </w:r>
      <w:r>
        <w:rPr>
          <w:rFonts w:ascii="Arial" w:hAnsi="Arial" w:cs="Arial" w:eastAsia="Arial"/>
          <w:sz w:val="17"/>
          <w:szCs w:val="17"/>
          <w:color w:val="3A3A3A"/>
          <w:spacing w:val="-20"/>
          <w:w w:val="100"/>
          <w:position w:val="-7"/>
        </w:rPr>
        <w:t>g</w:t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100"/>
          <w:position w:val="-7"/>
        </w:rPr>
        <w:t>.</w:t>
      </w:r>
      <w:r>
        <w:rPr>
          <w:rFonts w:ascii="Arial" w:hAnsi="Arial" w:cs="Arial" w:eastAsia="Arial"/>
          <w:sz w:val="17"/>
          <w:szCs w:val="17"/>
          <w:color w:val="565656"/>
          <w:spacing w:val="-19"/>
          <w:w w:val="100"/>
          <w:position w:val="-7"/>
        </w:rPr>
        <w:t> </w:t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100"/>
          <w:position w:val="-7"/>
        </w:rPr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61"/>
          <w:i/>
          <w:position w:val="-7"/>
        </w:rPr>
        <w:t>K;</w:t>
      </w:r>
      <w:r>
        <w:rPr>
          <w:rFonts w:ascii="Arial" w:hAnsi="Arial" w:cs="Arial" w:eastAsia="Arial"/>
          <w:sz w:val="23"/>
          <w:szCs w:val="23"/>
          <w:color w:val="3A3A3A"/>
          <w:spacing w:val="-13"/>
          <w:w w:val="99"/>
          <w:i/>
          <w:position w:val="-7"/>
        </w:rPr>
        <w:t>o</w:t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175"/>
          <w:i/>
          <w:position w:val="-7"/>
        </w:rPr>
        <w:t>ı</w:t>
      </w:r>
      <w:r>
        <w:rPr>
          <w:rFonts w:ascii="Arial" w:hAnsi="Arial" w:cs="Arial" w:eastAsia="Arial"/>
          <w:sz w:val="23"/>
          <w:szCs w:val="23"/>
          <w:color w:val="565656"/>
          <w:spacing w:val="-27"/>
          <w:w w:val="100"/>
          <w:i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87"/>
          <w:position w:val="-7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"/>
          <w:w w:val="98"/>
          <w:position w:val="-7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44"/>
          <w:position w:val="-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20"/>
          <w:cols w:num="4" w:equalWidth="0">
            <w:col w:w="1664" w:space="1624"/>
            <w:col w:w="1087" w:space="697"/>
            <w:col w:w="2678" w:space="746"/>
            <w:col w:w="3204"/>
          </w:cols>
        </w:sectPr>
      </w:pPr>
      <w:rPr/>
    </w:p>
    <w:p>
      <w:pPr>
        <w:spacing w:before="0" w:after="0" w:line="334" w:lineRule="exact"/>
        <w:ind w:left="5824" w:right="-20"/>
        <w:jc w:val="left"/>
        <w:tabs>
          <w:tab w:pos="6940" w:val="left"/>
          <w:tab w:pos="8480" w:val="left"/>
          <w:tab w:pos="1004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</w:r>
      <w:r>
        <w:rPr>
          <w:rFonts w:ascii="Arial" w:hAnsi="Arial" w:cs="Arial" w:eastAsia="Arial"/>
          <w:sz w:val="34"/>
          <w:szCs w:val="34"/>
          <w:color w:val="3A3A3A"/>
          <w:spacing w:val="0"/>
          <w:w w:val="77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3A3A3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3A3A3A"/>
          <w:spacing w:val="0"/>
          <w:w w:val="56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3A3A3A"/>
          <w:spacing w:val="-48"/>
          <w:w w:val="56"/>
          <w:position w:val="-1"/>
        </w:rPr>
        <w:t> </w:t>
      </w:r>
      <w:r>
        <w:rPr>
          <w:rFonts w:ascii="Arial" w:hAnsi="Arial" w:cs="Arial" w:eastAsia="Arial"/>
          <w:sz w:val="34"/>
          <w:szCs w:val="34"/>
          <w:color w:val="3A3A3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3A3A3A"/>
          <w:spacing w:val="0"/>
          <w:w w:val="100"/>
          <w:position w:val="-1"/>
        </w:rPr>
      </w:r>
      <w:r>
        <w:rPr>
          <w:rFonts w:ascii="Arial" w:hAnsi="Arial" w:cs="Arial" w:eastAsia="Arial"/>
          <w:sz w:val="26"/>
          <w:szCs w:val="26"/>
          <w:color w:val="565656"/>
          <w:spacing w:val="0"/>
          <w:w w:val="56"/>
          <w:b/>
          <w:bCs/>
          <w:position w:val="-1"/>
        </w:rPr>
        <w:t>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left="57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5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3"/>
          <w:w w:val="95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242626"/>
          <w:spacing w:val="0"/>
          <w:w w:val="95"/>
        </w:rPr>
        <w:t>ııdürn</w:t>
      </w:r>
      <w:r>
        <w:rPr>
          <w:rFonts w:ascii="Times New Roman" w:hAnsi="Times New Roman" w:cs="Times New Roman" w:eastAsia="Times New Roman"/>
          <w:sz w:val="18"/>
          <w:szCs w:val="18"/>
          <w:color w:val="242626"/>
          <w:spacing w:val="4"/>
          <w:w w:val="9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Hasarrroı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yanmıştı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5" w:lineRule="exact"/>
        <w:ind w:left="57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20"/>
        </w:sectPr>
      </w:pPr>
      <w:rPr/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579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74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7" w:after="0" w:line="238" w:lineRule="auto"/>
        <w:ind w:right="162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w w:val="7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7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başlangıcını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26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kenarındaki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atiarda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yapıl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7"/>
        </w:rPr>
        <w:t>araştırnı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4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7"/>
          <w:w w:val="102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5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85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"/>
          <w:w w:val="128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turm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7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düşürüle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sönıneıni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6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5"/>
          <w:w w:val="101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maritini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olları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</w:rPr>
        <w:t>ut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9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"/>
          <w:w w:val="11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turnı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9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5"/>
          <w:w w:val="11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varılmıştır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20"/>
          <w:cols w:num="2" w:equalWidth="0">
            <w:col w:w="2022" w:space="547"/>
            <w:col w:w="9131"/>
          </w:cols>
        </w:sectPr>
      </w:pPr>
      <w:rPr/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20"/>
        </w:sectPr>
      </w:pPr>
      <w:rPr/>
    </w:p>
    <w:p>
      <w:pPr>
        <w:spacing w:before="36" w:after="0" w:line="240" w:lineRule="auto"/>
        <w:ind w:left="57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6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ortalı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9" w:lineRule="auto"/>
        <w:ind w:left="570" w:right="-5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3A3A3A"/>
          <w:w w:val="62"/>
        </w:rPr>
        <w:t>A_</w:t>
      </w:r>
      <w:r>
        <w:rPr>
          <w:rFonts w:ascii="Arial" w:hAnsi="Arial" w:cs="Arial" w:eastAsia="Arial"/>
          <w:sz w:val="17"/>
          <w:szCs w:val="17"/>
          <w:color w:val="3A3A3A"/>
          <w:spacing w:val="6"/>
          <w:w w:val="63"/>
        </w:rPr>
        <w:t>r</w:t>
      </w:r>
      <w:r>
        <w:rPr>
          <w:rFonts w:ascii="Arial" w:hAnsi="Arial" w:cs="Arial" w:eastAsia="Arial"/>
          <w:sz w:val="17"/>
          <w:szCs w:val="17"/>
          <w:color w:val="565656"/>
          <w:spacing w:val="-3"/>
          <w:w w:val="86"/>
        </w:rPr>
        <w:t>a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91"/>
        </w:rPr>
        <w:t>ç</w:t>
      </w:r>
      <w:r>
        <w:rPr>
          <w:rFonts w:ascii="Arial" w:hAnsi="Arial" w:cs="Arial" w:eastAsia="Arial"/>
          <w:sz w:val="17"/>
          <w:szCs w:val="17"/>
          <w:color w:val="3A3A3A"/>
          <w:spacing w:val="-1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93"/>
        </w:rPr>
        <w:t>G</w:t>
      </w:r>
      <w:r>
        <w:rPr>
          <w:rFonts w:ascii="Arial" w:hAnsi="Arial" w:cs="Arial" w:eastAsia="Arial"/>
          <w:sz w:val="17"/>
          <w:szCs w:val="17"/>
          <w:color w:val="565656"/>
          <w:spacing w:val="-12"/>
          <w:w w:val="93"/>
        </w:rPr>
        <w:t>e</w:t>
      </w:r>
      <w:r>
        <w:rPr>
          <w:rFonts w:ascii="Arial" w:hAnsi="Arial" w:cs="Arial" w:eastAsia="Arial"/>
          <w:sz w:val="17"/>
          <w:szCs w:val="17"/>
          <w:color w:val="3A3A3A"/>
          <w:spacing w:val="1"/>
          <w:w w:val="93"/>
        </w:rPr>
        <w:t>r</w:t>
      </w:r>
      <w:r>
        <w:rPr>
          <w:rFonts w:ascii="Arial" w:hAnsi="Arial" w:cs="Arial" w:eastAsia="Arial"/>
          <w:sz w:val="17"/>
          <w:szCs w:val="17"/>
          <w:color w:val="565656"/>
          <w:spacing w:val="-2"/>
          <w:w w:val="93"/>
        </w:rPr>
        <w:t>e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93"/>
        </w:rPr>
        <w:t>ç</w:t>
      </w:r>
      <w:r>
        <w:rPr>
          <w:rFonts w:ascii="Arial" w:hAnsi="Arial" w:cs="Arial" w:eastAsia="Arial"/>
          <w:sz w:val="17"/>
          <w:szCs w:val="17"/>
          <w:color w:val="3A3A3A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76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5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8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8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8"/>
          <w:w w:val="88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8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4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9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lim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3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1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30"/>
        </w:rPr>
        <w:t>irketi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3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3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1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1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w w:val="66"/>
        </w:rPr>
        <w:t>jB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7"/>
          <w:w w:val="10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4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3"/>
          <w:w w:val="10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2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8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1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20"/>
          <w:cols w:num="3" w:equalWidth="0">
            <w:col w:w="2047" w:space="580"/>
            <w:col w:w="984" w:space="3510"/>
            <w:col w:w="4579"/>
          </w:cols>
        </w:sectPr>
      </w:pPr>
      <w:rPr/>
    </w:p>
    <w:p>
      <w:pPr>
        <w:spacing w:before="22" w:after="0" w:line="241" w:lineRule="exact"/>
        <w:ind w:left="579" w:right="-71"/>
        <w:jc w:val="left"/>
        <w:tabs>
          <w:tab w:pos="2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-34"/>
          <w:w w:val="8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2"/>
        </w:rPr>
        <w:t>;ı..;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Dön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u w:val="single" w:color="000000"/>
        </w:rPr>
        <w:t>llşU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79"/>
        </w:rPr>
        <w:t>rrarih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79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21"/>
          <w:w w:val="7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79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16"/>
          <w:w w:val="7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17.05.2017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9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8"/>
          <w:position w:val="-1"/>
        </w:rPr>
        <w:t>!Saati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05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20"/>
          <w:cols w:num="2" w:equalWidth="0">
            <w:col w:w="3978" w:space="2434"/>
            <w:col w:w="5288"/>
          </w:cols>
        </w:sectPr>
      </w:pPr>
      <w:rPr/>
    </w:p>
    <w:p>
      <w:pPr>
        <w:spacing w:before="0" w:after="0" w:line="388" w:lineRule="exact"/>
        <w:ind w:left="570" w:right="-94"/>
        <w:jc w:val="left"/>
        <w:rPr>
          <w:rFonts w:ascii="Courier New" w:hAnsi="Courier New" w:cs="Courier New" w:eastAsia="Courier New"/>
          <w:sz w:val="31"/>
          <w:szCs w:val="31"/>
        </w:rPr>
      </w:pPr>
      <w:rPr/>
      <w:r>
        <w:rPr>
          <w:rFonts w:ascii="Courier New" w:hAnsi="Courier New" w:cs="Courier New" w:eastAsia="Courier New"/>
          <w:sz w:val="31"/>
          <w:szCs w:val="31"/>
          <w:color w:val="565656"/>
          <w:w w:val="71"/>
        </w:rPr>
      </w:r>
      <w:r>
        <w:rPr>
          <w:rFonts w:ascii="Courier New" w:hAnsi="Courier New" w:cs="Courier New" w:eastAsia="Courier New"/>
          <w:sz w:val="31"/>
          <w:szCs w:val="31"/>
          <w:color w:val="565656"/>
          <w:w w:val="71"/>
          <w:shadow/>
        </w:rPr>
        <w:t>-</w:t>
      </w:r>
      <w:r>
        <w:rPr>
          <w:rFonts w:ascii="Courier New" w:hAnsi="Courier New" w:cs="Courier New" w:eastAsia="Courier New"/>
          <w:sz w:val="31"/>
          <w:szCs w:val="31"/>
          <w:color w:val="565656"/>
          <w:w w:val="71"/>
          <w:shadow/>
        </w:rPr>
      </w:r>
      <w:r>
        <w:rPr>
          <w:rFonts w:ascii="Courier New" w:hAnsi="Courier New" w:cs="Courier New" w:eastAsia="Courier New"/>
          <w:sz w:val="31"/>
          <w:szCs w:val="31"/>
          <w:color w:val="565656"/>
          <w:w w:val="71"/>
        </w:rPr>
      </w:r>
      <w:r>
        <w:rPr>
          <w:rFonts w:ascii="Courier New" w:hAnsi="Courier New" w:cs="Courier New" w:eastAsia="Courier New"/>
          <w:sz w:val="31"/>
          <w:szCs w:val="31"/>
          <w:color w:val="565656"/>
          <w:w w:val="71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-41"/>
          <w:w w:val="7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-11"/>
          <w:w w:val="86"/>
          <w:position w:val="12"/>
        </w:rPr>
        <w:t>.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-177"/>
          <w:w w:val="71"/>
          <w:position w:val="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79"/>
          <w:position w:val="1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8"/>
          <w:w w:val="100"/>
          <w:position w:val="12"/>
        </w:rPr>
        <w:t> </w:t>
      </w:r>
      <w:r>
        <w:rPr>
          <w:rFonts w:ascii="Courier New" w:hAnsi="Courier New" w:cs="Courier New" w:eastAsia="Courier New"/>
          <w:sz w:val="31"/>
          <w:szCs w:val="31"/>
          <w:color w:val="3A3A3A"/>
          <w:spacing w:val="0"/>
          <w:w w:val="62"/>
          <w:position w:val="0"/>
        </w:rPr>
        <w:t>--+</w:t>
      </w:r>
      <w:r>
        <w:rPr>
          <w:rFonts w:ascii="Courier New" w:hAnsi="Courier New" w:cs="Courier New" w:eastAsia="Courier New"/>
          <w:sz w:val="31"/>
          <w:szCs w:val="31"/>
          <w:color w:val="3A3A3A"/>
          <w:spacing w:val="-108"/>
          <w:w w:val="62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8"/>
          <w:w w:val="94"/>
          <w:position w:val="12"/>
        </w:rPr>
        <w:t>Ö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-45"/>
          <w:w w:val="68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93"/>
          <w:position w:val="12"/>
        </w:rPr>
        <w:t>l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-162"/>
          <w:w w:val="68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  <w:position w:val="12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2"/>
          <w:w w:val="100"/>
          <w:position w:val="12"/>
        </w:rPr>
        <w:t> 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0"/>
          <w:w w:val="76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-38"/>
          <w:w w:val="76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A3A3A"/>
          <w:spacing w:val="-126"/>
          <w:w w:val="76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6"/>
          <w:position w:val="1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8"/>
          <w:w w:val="76"/>
          <w:position w:val="12"/>
        </w:rPr>
        <w:t>a</w:t>
      </w:r>
      <w:r>
        <w:rPr>
          <w:rFonts w:ascii="Courier New" w:hAnsi="Courier New" w:cs="Courier New" w:eastAsia="Courier New"/>
          <w:sz w:val="31"/>
          <w:szCs w:val="31"/>
          <w:color w:val="3A3A3A"/>
          <w:spacing w:val="-113"/>
          <w:w w:val="76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6"/>
          <w:position w:val="12"/>
        </w:rPr>
        <w:t>ra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7"/>
          <w:w w:val="76"/>
          <w:position w:val="12"/>
        </w:rPr>
        <w:t>l</w:t>
      </w:r>
      <w:r>
        <w:rPr>
          <w:rFonts w:ascii="Courier New" w:hAnsi="Courier New" w:cs="Courier New" w:eastAsia="Courier New"/>
          <w:sz w:val="31"/>
          <w:szCs w:val="31"/>
          <w:color w:val="3A3A3A"/>
          <w:spacing w:val="-116"/>
          <w:w w:val="76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6"/>
          <w:position w:val="1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6"/>
          <w:position w:val="12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6"/>
          <w:position w:val="12"/>
        </w:rPr>
        <w:t> </w:t>
      </w:r>
      <w:r>
        <w:rPr>
          <w:rFonts w:ascii="Courier New" w:hAnsi="Courier New" w:cs="Courier New" w:eastAsia="Courier New"/>
          <w:sz w:val="31"/>
          <w:szCs w:val="31"/>
          <w:color w:val="3A3A3A"/>
          <w:spacing w:val="-76"/>
          <w:w w:val="95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5"/>
          <w:w w:val="85"/>
          <w:position w:val="12"/>
        </w:rPr>
        <w:t>L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-148"/>
          <w:w w:val="68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5"/>
          <w:position w:val="12"/>
        </w:rPr>
        <w:t>:i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8"/>
          <w:w w:val="85"/>
          <w:position w:val="12"/>
        </w:rPr>
        <w:t>i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-145"/>
          <w:w w:val="68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5"/>
          <w:w w:val="86"/>
          <w:position w:val="12"/>
        </w:rPr>
        <w:t>D</w:t>
      </w:r>
      <w:r>
        <w:rPr>
          <w:rFonts w:ascii="Courier New" w:hAnsi="Courier New" w:cs="Courier New" w:eastAsia="Courier New"/>
          <w:sz w:val="31"/>
          <w:szCs w:val="31"/>
          <w:color w:val="3A3A3A"/>
          <w:spacing w:val="-112"/>
          <w:w w:val="68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85"/>
          <w:position w:val="12"/>
        </w:rPr>
        <w:t>E</w:t>
      </w:r>
      <w:r>
        <w:rPr>
          <w:rFonts w:ascii="Courier New" w:hAnsi="Courier New" w:cs="Courier New" w:eastAsia="Courier New"/>
          <w:sz w:val="31"/>
          <w:szCs w:val="31"/>
          <w:color w:val="3A3A3A"/>
          <w:spacing w:val="-157"/>
          <w:w w:val="68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5"/>
          <w:w w:val="86"/>
          <w:position w:val="12"/>
        </w:rPr>
        <w:t>N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-30"/>
          <w:w w:val="68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6"/>
          <w:w w:val="97"/>
          <w:position w:val="12"/>
        </w:rPr>
        <w:t>E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-55"/>
          <w:w w:val="68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6"/>
          <w:w w:val="98"/>
          <w:position w:val="12"/>
        </w:rPr>
        <w:t>K</w:t>
      </w:r>
      <w:r>
        <w:rPr>
          <w:rFonts w:ascii="Courier New" w:hAnsi="Courier New" w:cs="Courier New" w:eastAsia="Courier New"/>
          <w:sz w:val="31"/>
          <w:szCs w:val="31"/>
          <w:color w:val="3A3A3A"/>
          <w:spacing w:val="-4"/>
          <w:w w:val="68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7"/>
          <w:w w:val="97"/>
          <w:position w:val="12"/>
        </w:rPr>
        <w:t>i</w:t>
      </w:r>
      <w:r>
        <w:rPr>
          <w:rFonts w:ascii="Courier New" w:hAnsi="Courier New" w:cs="Courier New" w:eastAsia="Courier New"/>
          <w:sz w:val="31"/>
          <w:szCs w:val="31"/>
          <w:color w:val="3A3A3A"/>
          <w:spacing w:val="-114"/>
          <w:w w:val="68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7"/>
          <w:w w:val="98"/>
          <w:position w:val="12"/>
        </w:rPr>
        <w:t>P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-103"/>
          <w:w w:val="68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"/>
          <w:w w:val="142"/>
          <w:position w:val="12"/>
        </w:rPr>
        <w:t>: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-130"/>
          <w:w w:val="68"/>
          <w:position w:val="0"/>
        </w:rPr>
        <w:t>-</w:t>
      </w:r>
      <w:r>
        <w:rPr>
          <w:rFonts w:ascii="Arial" w:hAnsi="Arial" w:cs="Arial" w:eastAsia="Arial"/>
          <w:sz w:val="19"/>
          <w:szCs w:val="19"/>
          <w:color w:val="3A3A3A"/>
          <w:spacing w:val="-42"/>
          <w:w w:val="85"/>
          <w:position w:val="12"/>
        </w:rPr>
        <w:t>1</w:t>
      </w:r>
      <w:r>
        <w:rPr>
          <w:rFonts w:ascii="Courier New" w:hAnsi="Courier New" w:cs="Courier New" w:eastAsia="Courier New"/>
          <w:sz w:val="31"/>
          <w:szCs w:val="31"/>
          <w:color w:val="3A3A3A"/>
          <w:spacing w:val="-128"/>
          <w:w w:val="68"/>
          <w:position w:val="0"/>
        </w:rPr>
        <w:t>-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84"/>
          <w:position w:val="12"/>
        </w:rPr>
        <w:t>.</w:t>
      </w:r>
      <w:r>
        <w:rPr>
          <w:rFonts w:ascii="Arial" w:hAnsi="Arial" w:cs="Arial" w:eastAsia="Arial"/>
          <w:sz w:val="19"/>
          <w:szCs w:val="19"/>
          <w:color w:val="3A3A3A"/>
          <w:spacing w:val="-7"/>
          <w:w w:val="100"/>
          <w:position w:val="12"/>
        </w:rPr>
        <w:t> </w:t>
      </w:r>
      <w:r>
        <w:rPr>
          <w:rFonts w:ascii="Courier New" w:hAnsi="Courier New" w:cs="Courier New" w:eastAsia="Courier New"/>
          <w:sz w:val="31"/>
          <w:szCs w:val="31"/>
          <w:color w:val="3A3A3A"/>
          <w:spacing w:val="-158"/>
          <w:w w:val="68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1"/>
          <w:w w:val="105"/>
          <w:position w:val="12"/>
        </w:rPr>
        <w:t>P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-134"/>
          <w:w w:val="68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5"/>
          <w:position w:val="12"/>
        </w:rPr>
        <w:t>o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-180"/>
          <w:w w:val="68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5"/>
          <w:position w:val="1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6"/>
          <w:w w:val="104"/>
          <w:position w:val="12"/>
        </w:rPr>
        <w:t>t</w:t>
      </w:r>
      <w:r>
        <w:rPr>
          <w:rFonts w:ascii="Courier New" w:hAnsi="Courier New" w:cs="Courier New" w:eastAsia="Courier New"/>
          <w:sz w:val="31"/>
          <w:szCs w:val="31"/>
          <w:color w:val="3A3A3A"/>
          <w:spacing w:val="-115"/>
          <w:w w:val="60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4"/>
          <w:position w:val="12"/>
        </w:rPr>
        <w:t>a</w:t>
      </w:r>
      <w:r>
        <w:rPr>
          <w:rFonts w:ascii="Courier New" w:hAnsi="Courier New" w:cs="Courier New" w:eastAsia="Courier New"/>
          <w:sz w:val="31"/>
          <w:szCs w:val="31"/>
          <w:color w:val="3A3A3A"/>
          <w:spacing w:val="-56"/>
          <w:w w:val="60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2"/>
          <w:w w:val="104"/>
          <w:position w:val="12"/>
        </w:rPr>
        <w:t>B</w:t>
      </w:r>
      <w:r>
        <w:rPr>
          <w:rFonts w:ascii="Courier New" w:hAnsi="Courier New" w:cs="Courier New" w:eastAsia="Courier New"/>
          <w:sz w:val="31"/>
          <w:szCs w:val="31"/>
          <w:color w:val="3A3A3A"/>
          <w:spacing w:val="-36"/>
          <w:w w:val="60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6"/>
          <w:w w:val="105"/>
          <w:position w:val="12"/>
        </w:rPr>
        <w:t>u</w:t>
      </w:r>
      <w:r>
        <w:rPr>
          <w:rFonts w:ascii="Courier New" w:hAnsi="Courier New" w:cs="Courier New" w:eastAsia="Courier New"/>
          <w:sz w:val="31"/>
          <w:szCs w:val="31"/>
          <w:color w:val="3A3A3A"/>
          <w:spacing w:val="-60"/>
          <w:w w:val="60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9"/>
          <w:w w:val="104"/>
          <w:position w:val="12"/>
        </w:rPr>
        <w:t>c</w:t>
      </w:r>
      <w:r>
        <w:rPr>
          <w:rFonts w:ascii="Courier New" w:hAnsi="Courier New" w:cs="Courier New" w:eastAsia="Courier New"/>
          <w:sz w:val="31"/>
          <w:szCs w:val="31"/>
          <w:color w:val="3A3A3A"/>
          <w:spacing w:val="-110"/>
          <w:w w:val="60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4"/>
          <w:position w:val="12"/>
        </w:rPr>
        <w:t>a</w:t>
      </w:r>
      <w:r>
        <w:rPr>
          <w:rFonts w:ascii="Courier New" w:hAnsi="Courier New" w:cs="Courier New" w:eastAsia="Courier New"/>
          <w:sz w:val="31"/>
          <w:szCs w:val="31"/>
          <w:color w:val="3A3A3A"/>
          <w:spacing w:val="-62"/>
          <w:w w:val="60"/>
          <w:position w:val="0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8"/>
          <w:w w:val="107"/>
          <w:position w:val="12"/>
        </w:rPr>
        <w:t>G</w:t>
      </w:r>
      <w:r>
        <w:rPr>
          <w:rFonts w:ascii="Courier New" w:hAnsi="Courier New" w:cs="Courier New" w:eastAsia="Courier New"/>
          <w:sz w:val="31"/>
          <w:szCs w:val="31"/>
          <w:color w:val="3A3A3A"/>
          <w:spacing w:val="-24"/>
          <w:w w:val="60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4"/>
          <w:w w:val="107"/>
          <w:position w:val="12"/>
        </w:rPr>
        <w:t>r</w:t>
      </w:r>
      <w:r>
        <w:rPr>
          <w:rFonts w:ascii="Courier New" w:hAnsi="Courier New" w:cs="Courier New" w:eastAsia="Courier New"/>
          <w:sz w:val="31"/>
          <w:szCs w:val="31"/>
          <w:color w:val="3A3A3A"/>
          <w:spacing w:val="-100"/>
          <w:w w:val="60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5"/>
          <w:w w:val="107"/>
          <w:position w:val="12"/>
        </w:rPr>
        <w:t>u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-74"/>
          <w:w w:val="68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7"/>
          <w:w w:val="107"/>
          <w:position w:val="12"/>
        </w:rPr>
        <w:t>b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-123"/>
          <w:w w:val="68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5"/>
          <w:w w:val="107"/>
          <w:position w:val="12"/>
        </w:rPr>
        <w:t>u</w:t>
      </w:r>
      <w:r>
        <w:rPr>
          <w:rFonts w:ascii="Courier New" w:hAnsi="Courier New" w:cs="Courier New" w:eastAsia="Courier New"/>
          <w:sz w:val="31"/>
          <w:szCs w:val="31"/>
          <w:color w:val="3A3A3A"/>
          <w:spacing w:val="0"/>
          <w:w w:val="68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A3A3A"/>
          <w:spacing w:val="-98"/>
          <w:w w:val="100"/>
          <w:position w:val="0"/>
        </w:rPr>
        <w:t> 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-98"/>
          <w:w w:val="68"/>
          <w:position w:val="0"/>
        </w:rPr>
      </w:r>
      <w:r>
        <w:rPr>
          <w:rFonts w:ascii="Courier New" w:hAnsi="Courier New" w:cs="Courier New" w:eastAsia="Courier New"/>
          <w:sz w:val="31"/>
          <w:szCs w:val="31"/>
          <w:color w:val="565656"/>
          <w:spacing w:val="0"/>
          <w:w w:val="63"/>
          <w:emboss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0"/>
          <w:w w:val="63"/>
          <w:emboss/>
          <w:position w:val="0"/>
        </w:rPr>
      </w:r>
      <w:r>
        <w:rPr>
          <w:rFonts w:ascii="Courier New" w:hAnsi="Courier New" w:cs="Courier New" w:eastAsia="Courier New"/>
          <w:sz w:val="31"/>
          <w:szCs w:val="31"/>
          <w:color w:val="565656"/>
          <w:spacing w:val="0"/>
          <w:w w:val="63"/>
          <w:position w:val="0"/>
        </w:rPr>
      </w:r>
      <w:r>
        <w:rPr>
          <w:rFonts w:ascii="Courier New" w:hAnsi="Courier New" w:cs="Courier New" w:eastAsia="Courier New"/>
          <w:sz w:val="31"/>
          <w:szCs w:val="31"/>
          <w:color w:val="565656"/>
          <w:spacing w:val="-31"/>
          <w:w w:val="63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242626"/>
          <w:spacing w:val="0"/>
          <w:w w:val="63"/>
          <w:position w:val="0"/>
        </w:rPr>
        <w:t>-------</w:t>
      </w:r>
      <w:r>
        <w:rPr>
          <w:rFonts w:ascii="Courier New" w:hAnsi="Courier New" w:cs="Courier New" w:eastAsia="Courier New"/>
          <w:sz w:val="31"/>
          <w:szCs w:val="31"/>
          <w:color w:val="242626"/>
          <w:spacing w:val="-33"/>
          <w:w w:val="63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0"/>
          <w:w w:val="63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0"/>
          <w:w w:val="63"/>
          <w:imprint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14"/>
          <w:w w:val="63"/>
          <w:position w:val="0"/>
        </w:rPr>
        <w:t> 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0"/>
          <w:w w:val="63"/>
          <w:emboss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0"/>
          <w:w w:val="63"/>
          <w:emboss/>
          <w:position w:val="0"/>
        </w:rPr>
      </w:r>
      <w:r>
        <w:rPr>
          <w:rFonts w:ascii="Courier New" w:hAnsi="Courier New" w:cs="Courier New" w:eastAsia="Courier New"/>
          <w:sz w:val="31"/>
          <w:szCs w:val="31"/>
          <w:color w:val="565656"/>
          <w:spacing w:val="0"/>
          <w:w w:val="63"/>
          <w:emboss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78"/>
          <w:w w:val="63"/>
          <w:position w:val="0"/>
        </w:rPr>
        <w:t> 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0"/>
          <w:w w:val="63"/>
          <w:emboss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0"/>
          <w:w w:val="63"/>
          <w:emboss/>
          <w:position w:val="0"/>
        </w:rPr>
      </w:r>
      <w:r>
        <w:rPr>
          <w:rFonts w:ascii="Courier New" w:hAnsi="Courier New" w:cs="Courier New" w:eastAsia="Courier New"/>
          <w:sz w:val="31"/>
          <w:szCs w:val="31"/>
          <w:color w:val="565656"/>
          <w:spacing w:val="0"/>
          <w:w w:val="63"/>
          <w:position w:val="0"/>
        </w:rPr>
      </w:r>
      <w:r>
        <w:rPr>
          <w:rFonts w:ascii="Courier New" w:hAnsi="Courier New" w:cs="Courier New" w:eastAsia="Courier New"/>
          <w:sz w:val="31"/>
          <w:szCs w:val="31"/>
          <w:color w:val="565656"/>
          <w:spacing w:val="-50"/>
          <w:w w:val="63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A3A3A"/>
          <w:spacing w:val="0"/>
          <w:w w:val="62"/>
          <w:position w:val="0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3A3A3A"/>
          <w:spacing w:val="-53"/>
          <w:w w:val="62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0"/>
          <w:w w:val="68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-50"/>
          <w:w w:val="68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A3A3A"/>
          <w:spacing w:val="0"/>
          <w:w w:val="91"/>
          <w:position w:val="0"/>
        </w:rPr>
        <w:t>----</w:t>
      </w:r>
      <w:r>
        <w:rPr>
          <w:rFonts w:ascii="Courier New" w:hAnsi="Courier New" w:cs="Courier New" w:eastAsia="Courier New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20"/>
          <w:cols w:num="2" w:equalWidth="0">
            <w:col w:w="8888" w:space="125"/>
            <w:col w:w="2687"/>
          </w:cols>
        </w:sectPr>
      </w:pPr>
      <w:rPr/>
    </w:p>
    <w:p>
      <w:pPr>
        <w:spacing w:before="62" w:after="0" w:line="240" w:lineRule="auto"/>
        <w:ind w:left="2704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1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736"/>
        <w:jc w:val="right"/>
        <w:rPr>
          <w:rFonts w:ascii="Arial" w:hAnsi="Arial" w:cs="Arial" w:eastAsia="Arial"/>
          <w:sz w:val="56"/>
          <w:szCs w:val="56"/>
        </w:rPr>
      </w:pPr>
      <w:rPr/>
      <w:r>
        <w:rPr>
          <w:rFonts w:ascii="Arial" w:hAnsi="Arial" w:cs="Arial" w:eastAsia="Arial"/>
          <w:sz w:val="56"/>
          <w:szCs w:val="56"/>
          <w:color w:val="4949AF"/>
          <w:spacing w:val="0"/>
          <w:w w:val="132"/>
        </w:rPr>
        <w:t>ı</w:t>
      </w:r>
      <w:r>
        <w:rPr>
          <w:rFonts w:ascii="Arial" w:hAnsi="Arial" w:cs="Arial" w:eastAsia="Arial"/>
          <w:sz w:val="56"/>
          <w:szCs w:val="56"/>
          <w:color w:val="000000"/>
          <w:spacing w:val="0"/>
          <w:w w:val="100"/>
        </w:rPr>
      </w:r>
    </w:p>
    <w:p>
      <w:pPr>
        <w:spacing w:before="0" w:after="0" w:line="633" w:lineRule="exact"/>
        <w:ind w:right="448"/>
        <w:jc w:val="right"/>
        <w:tabs>
          <w:tab w:pos="480" w:val="left"/>
        </w:tabs>
        <w:rPr>
          <w:rFonts w:ascii="Times New Roman" w:hAnsi="Times New Roman" w:cs="Times New Roman" w:eastAsia="Times New Roman"/>
          <w:sz w:val="69"/>
          <w:szCs w:val="69"/>
        </w:rPr>
      </w:pPr>
      <w:rPr/>
      <w:r>
        <w:rPr>
          <w:rFonts w:ascii="Times New Roman" w:hAnsi="Times New Roman" w:cs="Times New Roman" w:eastAsia="Times New Roman"/>
          <w:sz w:val="69"/>
          <w:szCs w:val="69"/>
          <w:color w:val="363B72"/>
          <w:spacing w:val="-479"/>
          <w:position w:val="-11"/>
        </w:rPr>
        <w:t>Q</w:t>
      </w:r>
      <w:r>
        <w:rPr>
          <w:rFonts w:ascii="Times New Roman" w:hAnsi="Times New Roman" w:cs="Times New Roman" w:eastAsia="Times New Roman"/>
          <w:sz w:val="69"/>
          <w:szCs w:val="69"/>
          <w:color w:val="727272"/>
          <w:spacing w:val="0"/>
          <w:w w:val="35"/>
          <w:position w:val="-11"/>
        </w:rPr>
        <w:t>A</w:t>
      </w:r>
      <w:r>
        <w:rPr>
          <w:rFonts w:ascii="Times New Roman" w:hAnsi="Times New Roman" w:cs="Times New Roman" w:eastAsia="Times New Roman"/>
          <w:sz w:val="69"/>
          <w:szCs w:val="69"/>
          <w:color w:val="727272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69"/>
          <w:szCs w:val="69"/>
          <w:color w:val="727272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69"/>
          <w:szCs w:val="69"/>
          <w:color w:val="565656"/>
          <w:spacing w:val="0"/>
          <w:w w:val="48"/>
          <w:position w:val="-11"/>
        </w:rPr>
        <w:t>'"u</w:t>
      </w:r>
      <w:r>
        <w:rPr>
          <w:rFonts w:ascii="Times New Roman" w:hAnsi="Times New Roman" w:cs="Times New Roman" w:eastAsia="Times New Roman"/>
          <w:sz w:val="69"/>
          <w:szCs w:val="69"/>
          <w:color w:val="000000"/>
          <w:spacing w:val="0"/>
          <w:w w:val="100"/>
          <w:position w:val="0"/>
        </w:rPr>
      </w:r>
    </w:p>
    <w:p>
      <w:pPr>
        <w:spacing w:before="62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7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0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7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1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4" w:lineRule="exact"/>
        <w:ind w:left="186" w:right="473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EkipAmiri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96" w:lineRule="exact"/>
        <w:ind w:left="98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9"/>
        </w:rPr>
        <w:t>Kena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4"/>
          <w:position w:val="-9"/>
        </w:rPr>
        <w:t>KILIÇTAŞ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37" w:lineRule="exact"/>
        <w:ind w:left="-55" w:right="1475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0"/>
          <w:w w:val="69"/>
          <w:b/>
          <w:bCs/>
          <w:position w:val="-9"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-1"/>
          <w:w w:val="69"/>
          <w:b/>
          <w:bCs/>
          <w:position w:val="-9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3A3A3A"/>
          <w:spacing w:val="-107"/>
          <w:w w:val="69"/>
          <w:i/>
          <w:position w:val="-24"/>
        </w:rPr>
        <w:t>r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51"/>
          <w:b/>
          <w:bCs/>
          <w:position w:val="-9"/>
        </w:rPr>
        <w:t>:'.l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b/>
          <w:bCs/>
          <w:position w:val="-9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-23"/>
          <w:w w:val="100"/>
          <w:b/>
          <w:bCs/>
          <w:position w:val="-9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61"/>
          <w:b/>
          <w:bCs/>
          <w:position w:val="-9"/>
        </w:rPr>
        <w:t>MaYIS</w:t>
      </w:r>
      <w:r>
        <w:rPr>
          <w:rFonts w:ascii="Arial" w:hAnsi="Arial" w:cs="Arial" w:eastAsia="Arial"/>
          <w:sz w:val="19"/>
          <w:szCs w:val="19"/>
          <w:color w:val="3A3A3A"/>
          <w:spacing w:val="27"/>
          <w:w w:val="61"/>
          <w:b/>
          <w:bCs/>
          <w:position w:val="-9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A3A3A"/>
          <w:spacing w:val="0"/>
          <w:w w:val="57"/>
          <w:position w:val="-9"/>
        </w:rPr>
        <w:t>7</w:t>
      </w:r>
      <w:r>
        <w:rPr>
          <w:rFonts w:ascii="Times New Roman" w:hAnsi="Times New Roman" w:cs="Times New Roman" w:eastAsia="Times New Roman"/>
          <w:sz w:val="29"/>
          <w:szCs w:val="29"/>
          <w:color w:val="3A3A3A"/>
          <w:spacing w:val="12"/>
          <w:w w:val="57"/>
          <w:position w:val="-9"/>
        </w:rPr>
        <w:t>P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14"/>
          <w:position w:val="1"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58" w:lineRule="exact"/>
        <w:ind w:left="983" w:right="1444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A3A3A"/>
          <w:spacing w:val="0"/>
          <w:w w:val="102"/>
        </w:rPr>
        <w:t>"'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78" w:lineRule="exact"/>
        <w:ind w:left="349" w:right="170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69"/>
          <w:i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69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  <w:position w:val="1"/>
        </w:rPr>
        <w:t>2oı7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0" w:right="220"/>
          <w:cols w:num="3" w:equalWidth="0">
            <w:col w:w="4148" w:space="770"/>
            <w:col w:w="1523" w:space="2656"/>
            <w:col w:w="2603"/>
          </w:cols>
        </w:sectPr>
      </w:pPr>
      <w:rPr/>
    </w:p>
    <w:p>
      <w:pPr>
        <w:spacing w:before="0" w:after="0" w:line="204" w:lineRule="exact"/>
        <w:ind w:left="2779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</w:rPr>
        <w:t>Itfaiy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</w:rPr>
        <w:t>e</w:t>
      </w:r>
      <w:r>
        <w:rPr>
          <w:rFonts w:ascii="Arial" w:hAnsi="Arial" w:cs="Arial" w:eastAsia="Arial"/>
          <w:sz w:val="20"/>
          <w:szCs w:val="20"/>
          <w:color w:val="3A3A3A"/>
          <w:spacing w:val="35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</w:rPr>
        <w:t>Merkez</w:t>
      </w:r>
      <w:r>
        <w:rPr>
          <w:rFonts w:ascii="Arial" w:hAnsi="Arial" w:cs="Arial" w:eastAsia="Arial"/>
          <w:sz w:val="20"/>
          <w:szCs w:val="20"/>
          <w:color w:val="3A3A3A"/>
          <w:spacing w:val="-3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51"/>
          <w:b/>
          <w:bCs/>
        </w:rPr>
        <w:t>E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51"/>
          <w:b/>
          <w:bCs/>
        </w:rPr>
        <w:t>  </w:t>
      </w:r>
      <w:r>
        <w:rPr>
          <w:rFonts w:ascii="Arial" w:hAnsi="Arial" w:cs="Arial" w:eastAsia="Arial"/>
          <w:sz w:val="15"/>
          <w:szCs w:val="15"/>
          <w:color w:val="3A3A3A"/>
          <w:spacing w:val="11"/>
          <w:w w:val="51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4"/>
        </w:rPr>
        <w:t>ölge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3" w:lineRule="exact"/>
        <w:ind w:left="2741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</w:rPr>
        <w:t>1.Post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</w:rPr>
        <w:t>a</w:t>
      </w:r>
      <w:r>
        <w:rPr>
          <w:rFonts w:ascii="Arial" w:hAnsi="Arial" w:cs="Arial" w:eastAsia="Arial"/>
          <w:sz w:val="20"/>
          <w:szCs w:val="20"/>
          <w:color w:val="3A3A3A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</w:rPr>
        <w:t>Grupla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</w:rPr>
        <w:t>r</w:t>
      </w:r>
      <w:r>
        <w:rPr>
          <w:rFonts w:ascii="Arial" w:hAnsi="Arial" w:cs="Arial" w:eastAsia="Arial"/>
          <w:sz w:val="20"/>
          <w:szCs w:val="20"/>
          <w:color w:val="3A3A3A"/>
          <w:spacing w:val="2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5"/>
        </w:rPr>
        <w:t>Arniri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48.320007pt;margin-top:-44.241951pt;width:122.879997pt;height:110.400002pt;mso-position-horizontal-relative:page;mso-position-vertical-relative:paragraph;z-index:-15647" type="#_x0000_t75">
            <v:imagedata r:id="rId5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itf.Eri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20"/>
          <w:cols w:num="2" w:equalWidth="0">
            <w:col w:w="4705" w:space="722"/>
            <w:col w:w="6273"/>
          </w:cols>
        </w:sectPr>
      </w:pPr>
      <w:rPr/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/>
        <w:pict>
          <v:group style="position:absolute;margin-left:26.269127pt;margin-top:36.100311pt;width:554.336927pt;height:763.795465pt;mso-position-horizontal-relative:page;mso-position-vertical-relative:page;z-index:-15646" coordorigin="525,722" coordsize="11087,15276">
            <v:group style="position:absolute;left:532;top:748;width:11054;height:2" coordorigin="532,748" coordsize="11054,2">
              <v:shape style="position:absolute;left:532;top:748;width:11054;height:2" coordorigin="532,748" coordsize="11054,0" path="m532,748l11586,748e" filled="f" stroked="t" strokeweight=".70051pt" strokecolor="#575757">
                <v:path arrowok="t"/>
              </v:shape>
            </v:group>
            <v:group style="position:absolute;left:560;top:729;width:2;height:15262" coordorigin="560,729" coordsize="2,15262">
              <v:shape style="position:absolute;left:560;top:729;width:2;height:15262" coordorigin="560,729" coordsize="0,15262" path="m560,15991l560,729e" filled="f" stroked="t" strokeweight=".70051pt" strokecolor="#4F4F4F">
                <v:path arrowok="t"/>
              </v:shape>
            </v:group>
            <v:group style="position:absolute;left:2569;top:743;width:2;height:1486" coordorigin="2569,743" coordsize="2,1486">
              <v:shape style="position:absolute;left:2569;top:743;width:2;height:1486" coordorigin="2569,743" coordsize="0,1486" path="m2569,2230l2569,743e" filled="f" stroked="t" strokeweight=".70051pt" strokecolor="#4B4B4B">
                <v:path arrowok="t"/>
              </v:shape>
            </v:group>
            <v:group style="position:absolute;left:9214;top:738;width:2;height:1491" coordorigin="9214,738" coordsize="2,1491">
              <v:shape style="position:absolute;left:9214;top:738;width:2;height:1491" coordorigin="9214,738" coordsize="0,1491" path="m9214,2230l9214,738e" filled="f" stroked="t" strokeweight=".70051pt" strokecolor="#545454">
                <v:path arrowok="t"/>
              </v:shape>
            </v:group>
            <v:group style="position:absolute;left:11582;top:729;width:2;height:3328" coordorigin="11582,729" coordsize="2,3328">
              <v:shape style="position:absolute;left:11582;top:729;width:2;height:3328" coordorigin="11582,729" coordsize="0,3328" path="m11582,4057l11582,729e" filled="f" stroked="t" strokeweight=".70051pt" strokecolor="#575757">
                <v:path arrowok="t"/>
              </v:shape>
            </v:group>
            <v:group style="position:absolute;left:556;top:2866;width:11035;height:2" coordorigin="556,2866" coordsize="11035,2">
              <v:shape style="position:absolute;left:556;top:2866;width:11035;height:2" coordorigin="556,2866" coordsize="11035,0" path="m556,2866l11591,2866e" filled="f" stroked="t" strokeweight=".70051pt" strokecolor="#545454">
                <v:path arrowok="t"/>
              </v:shape>
            </v:group>
            <v:group style="position:absolute;left:551;top:3082;width:11040;height:2" coordorigin="551,3082" coordsize="11040,2">
              <v:shape style="position:absolute;left:551;top:3082;width:11040;height:2" coordorigin="551,3082" coordsize="11040,0" path="m551,3082l11591,3082e" filled="f" stroked="t" strokeweight=".70051pt" strokecolor="#575757">
                <v:path arrowok="t"/>
              </v:shape>
            </v:group>
            <v:group style="position:absolute;left:556;top:3323;width:11040;height:2" coordorigin="556,3323" coordsize="11040,2">
              <v:shape style="position:absolute;left:556;top:3323;width:11040;height:2" coordorigin="556,3323" coordsize="11040,0" path="m556,3323l11596,3323e" filled="f" stroked="t" strokeweight=".70051pt" strokecolor="#545454">
                <v:path arrowok="t"/>
              </v:shape>
            </v:group>
            <v:group style="position:absolute;left:4040;top:3318;width:2;height:738" coordorigin="4040,3318" coordsize="2,738">
              <v:shape style="position:absolute;left:4040;top:3318;width:2;height:738" coordorigin="4040,3318" coordsize="0,738" path="m4040,4057l4040,3318e" filled="f" stroked="t" strokeweight=".70051pt" strokecolor="#4F4F4F">
                <v:path arrowok="t"/>
              </v:shape>
            </v:group>
            <v:group style="position:absolute;left:7084;top:3314;width:2;height:748" coordorigin="7084,3314" coordsize="2,748">
              <v:shape style="position:absolute;left:7084;top:3314;width:2;height:748" coordorigin="7084,3314" coordsize="0,748" path="m7084,4062l7084,3314e" filled="f" stroked="t" strokeweight=".70051pt" strokecolor="#4F4F4F">
                <v:path arrowok="t"/>
              </v:shape>
            </v:group>
            <v:group style="position:absolute;left:2569;top:4047;width:2;height:11929" coordorigin="2569,4047" coordsize="2,11929">
              <v:shape style="position:absolute;left:2569;top:4047;width:2;height:11929" coordorigin="2569,4047" coordsize="0,11929" path="m2569,15977l2569,4047e" filled="f" stroked="t" strokeweight=".70051pt" strokecolor="#4F4F4F">
                <v:path arrowok="t"/>
              </v:shape>
            </v:group>
            <v:group style="position:absolute;left:551;top:4047;width:11045;height:2" coordorigin="551,4047" coordsize="11045,2">
              <v:shape style="position:absolute;left:551;top:4047;width:11045;height:2" coordorigin="551,4047" coordsize="11045,0" path="m551,4047l11596,4047e" filled="f" stroked="t" strokeweight=".70051pt" strokecolor="#4F4F4F">
                <v:path arrowok="t"/>
              </v:shape>
            </v:group>
            <v:group style="position:absolute;left:556;top:4322;width:11040;height:2" coordorigin="556,4322" coordsize="11040,2">
              <v:shape style="position:absolute;left:556;top:4322;width:11040;height:2" coordorigin="556,4322" coordsize="11040,0" path="m556,4322l11596,4322e" filled="f" stroked="t" strokeweight=".70051pt" strokecolor="#575757">
                <v:path arrowok="t"/>
              </v:shape>
            </v:group>
            <v:group style="position:absolute;left:11591;top:4308;width:2;height:11674" coordorigin="11591,4308" coordsize="2,11674">
              <v:shape style="position:absolute;left:11591;top:4308;width:2;height:11674" coordorigin="11591,4308" coordsize="0,11674" path="m11591,15981l11591,4308e" filled="f" stroked="t" strokeweight=".70051pt" strokecolor="#5B5B5B">
                <v:path arrowok="t"/>
              </v:shape>
            </v:group>
            <v:group style="position:absolute;left:2559;top:4540;width:9037;height:2" coordorigin="2559,4540" coordsize="9037,2">
              <v:shape style="position:absolute;left:2559;top:4540;width:9037;height:2" coordorigin="2559,4540" coordsize="9037,0" path="m2559,4540l11596,4540e" filled="f" stroked="t" strokeweight=".70051pt" strokecolor="#575757">
                <v:path arrowok="t"/>
              </v:shape>
            </v:group>
            <v:group style="position:absolute;left:5069;top:4530;width:2;height:2054" coordorigin="5069,4530" coordsize="2,2054">
              <v:shape style="position:absolute;left:5069;top:4530;width:2;height:2054" coordorigin="5069,4530" coordsize="0,2054" path="m5069,6585l5069,4530e" filled="f" stroked="t" strokeweight=".70051pt" strokecolor="#4B4B4B">
                <v:path arrowok="t"/>
              </v:shape>
            </v:group>
            <v:group style="position:absolute;left:5058;top:5016;width:6538;height:2" coordorigin="5058,5016" coordsize="6538,2">
              <v:shape style="position:absolute;left:5058;top:5016;width:6538;height:2" coordorigin="5058,5016" coordsize="6538,0" path="m5058,5016l11596,5016e" filled="f" stroked="t" strokeweight=".70051pt" strokecolor="#676767">
                <v:path arrowok="t"/>
              </v:shape>
            </v:group>
            <v:group style="position:absolute;left:5062;top:5255;width:6533;height:2" coordorigin="5062,5255" coordsize="6533,2">
              <v:shape style="position:absolute;left:5062;top:5255;width:6533;height:2" coordorigin="5062,5255" coordsize="6533,0" path="m5062,5255l11596,5255e" filled="f" stroked="t" strokeweight=".70051pt" strokecolor="#575757">
                <v:path arrowok="t"/>
              </v:shape>
            </v:group>
            <v:group style="position:absolute;left:5062;top:5491;width:6538;height:2" coordorigin="5062,5491" coordsize="6538,2">
              <v:shape style="position:absolute;left:5062;top:5491;width:6538;height:2" coordorigin="5062,5491" coordsize="6538,0" path="m5062,5491l11600,5491e" filled="f" stroked="t" strokeweight=".70051pt" strokecolor="#545454">
                <v:path arrowok="t"/>
              </v:shape>
            </v:group>
            <v:group style="position:absolute;left:2564;top:5709;width:9037;height:2" coordorigin="2564,5709" coordsize="9037,2">
              <v:shape style="position:absolute;left:2564;top:5709;width:9037;height:2" coordorigin="2564,5709" coordsize="9037,0" path="m2564,5709l11600,5709e" filled="f" stroked="t" strokeweight=".70051pt" strokecolor="#545454">
                <v:path arrowok="t"/>
              </v:shape>
            </v:group>
            <v:group style="position:absolute;left:7920;top:5932;width:2;height:653" coordorigin="7920,5932" coordsize="2,653">
              <v:shape style="position:absolute;left:7920;top:5932;width:2;height:653" coordorigin="7920,5932" coordsize="0,653" path="m7920,6585l7920,5932e" filled="f" stroked="t" strokeweight=".70051pt" strokecolor="#575757">
                <v:path arrowok="t"/>
              </v:shape>
            </v:group>
            <v:group style="position:absolute;left:556;top:5941;width:11045;height:2" coordorigin="556,5941" coordsize="11045,2">
              <v:shape style="position:absolute;left:556;top:5941;width:11045;height:2" coordorigin="556,5941" coordsize="11045,0" path="m556,5941l11600,5941e" filled="f" stroked="t" strokeweight=".70051pt" strokecolor="#545454">
                <v:path arrowok="t"/>
              </v:shape>
            </v:group>
            <v:group style="position:absolute;left:2564;top:6362;width:9037;height:2" coordorigin="2564,6362" coordsize="9037,2">
              <v:shape style="position:absolute;left:2564;top:6362;width:9037;height:2" coordorigin="2564,6362" coordsize="9037,0" path="m2564,6362l11600,6362e" filled="f" stroked="t" strokeweight=".70051pt" strokecolor="#575757">
                <v:path arrowok="t"/>
              </v:shape>
            </v:group>
            <v:group style="position:absolute;left:5069;top:7408;width:2;height:663" coordorigin="5069,7408" coordsize="2,663">
              <v:shape style="position:absolute;left:5069;top:7408;width:2;height:663" coordorigin="5069,7408" coordsize="0,663" path="m5069,8071l5069,7408e" filled="f" stroked="t" strokeweight=".70051pt" strokecolor="#4F4F4F">
                <v:path arrowok="t"/>
              </v:shape>
            </v:group>
            <v:group style="position:absolute;left:551;top:7413;width:11049;height:2" coordorigin="551,7413" coordsize="11049,2">
              <v:shape style="position:absolute;left:551;top:7413;width:11049;height:2" coordorigin="551,7413" coordsize="11049,0" path="m551,7413l11600,7413e" filled="f" stroked="t" strokeweight=".70051pt" strokecolor="#575757">
                <v:path arrowok="t"/>
              </v:shape>
            </v:group>
            <v:group style="position:absolute;left:556;top:6793;width:11045;height:2" coordorigin="556,6793" coordsize="11045,2">
              <v:shape style="position:absolute;left:556;top:6793;width:11045;height:2" coordorigin="556,6793" coordsize="11045,0" path="m556,6793l11600,6793e" filled="f" stroked="t" strokeweight=".70051pt" strokecolor="#575757">
                <v:path arrowok="t"/>
              </v:shape>
            </v:group>
            <v:group style="position:absolute;left:2559;top:6575;width:9037;height:2" coordorigin="2559,6575" coordsize="9037,2">
              <v:shape style="position:absolute;left:2559;top:6575;width:9037;height:2" coordorigin="2559,6575" coordsize="9037,0" path="m2559,6575l11596,6575e" filled="f" stroked="t" strokeweight=".70051pt" strokecolor="#575757">
                <v:path arrowok="t"/>
              </v:shape>
            </v:group>
            <v:group style="position:absolute;left:5062;top:7636;width:6543;height:2" coordorigin="5062,7636" coordsize="6543,2">
              <v:shape style="position:absolute;left:5062;top:7636;width:6543;height:2" coordorigin="5062,7636" coordsize="6543,0" path="m5062,7636l11605,7636e" filled="f" stroked="t" strokeweight=".70051pt" strokecolor="#575757">
                <v:path arrowok="t"/>
              </v:shape>
            </v:group>
            <v:group style="position:absolute;left:5067;top:7849;width:6533;height:2" coordorigin="5067,7849" coordsize="6533,2">
              <v:shape style="position:absolute;left:5067;top:7849;width:6533;height:2" coordorigin="5067,7849" coordsize="6533,0" path="m5067,7849l11600,7849e" filled="f" stroked="t" strokeweight=".70051pt" strokecolor="#5B5B5B">
                <v:path arrowok="t"/>
              </v:shape>
            </v:group>
            <v:group style="position:absolute;left:551;top:8064;width:11049;height:2" coordorigin="551,8064" coordsize="11049,2">
              <v:shape style="position:absolute;left:551;top:8064;width:11049;height:2" coordorigin="551,8064" coordsize="11049,0" path="m551,8064l11600,8064e" filled="f" stroked="t" strokeweight=".70051pt" strokecolor="#575757">
                <v:path arrowok="t"/>
              </v:shape>
            </v:group>
            <v:group style="position:absolute;left:556;top:8672;width:11045;height:2" coordorigin="556,8672" coordsize="11045,2">
              <v:shape style="position:absolute;left:556;top:8672;width:11045;height:2" coordorigin="556,8672" coordsize="11045,0" path="m556,8672l11600,8672e" filled="f" stroked="t" strokeweight=".70051pt" strokecolor="#575757">
                <v:path arrowok="t"/>
              </v:shape>
            </v:group>
            <v:group style="position:absolute;left:551;top:9553;width:11045;height:2" coordorigin="551,9553" coordsize="11045,2">
              <v:shape style="position:absolute;left:551;top:9553;width:11045;height:2" coordorigin="551,9553" coordsize="11045,0" path="m551,9553l11596,9553e" filled="f" stroked="t" strokeweight=".70051pt" strokecolor="#5B5B5B">
                <v:path arrowok="t"/>
              </v:shape>
            </v:group>
            <v:group style="position:absolute;left:551;top:9884;width:11045;height:2" coordorigin="551,9884" coordsize="11045,2">
              <v:shape style="position:absolute;left:551;top:9884;width:11045;height:2" coordorigin="551,9884" coordsize="11045,0" path="m551,9884l11596,9884e" filled="f" stroked="t" strokeweight=".70051pt" strokecolor="#575757">
                <v:path arrowok="t"/>
              </v:shape>
            </v:group>
            <v:group style="position:absolute;left:556;top:10116;width:11040;height:2" coordorigin="556,10116" coordsize="11040,2">
              <v:shape style="position:absolute;left:556;top:10116;width:11040;height:2" coordorigin="556,10116" coordsize="11040,0" path="m556,10116l11596,10116e" filled="f" stroked="t" strokeweight=".70051pt" strokecolor="#5B5B5B">
                <v:path arrowok="t"/>
              </v:shape>
            </v:group>
            <v:group style="position:absolute;left:556;top:10590;width:11040;height:2" coordorigin="556,10590" coordsize="11040,2">
              <v:shape style="position:absolute;left:556;top:10590;width:11040;height:2" coordorigin="556,10590" coordsize="11040,0" path="m556,10590l11596,10590e" filled="f" stroked="t" strokeweight=".70051pt" strokecolor="#575757">
                <v:path arrowok="t"/>
              </v:shape>
            </v:group>
            <v:group style="position:absolute;left:1905;top:11068;width:2;height:4904" coordorigin="1905,11068" coordsize="2,4904">
              <v:shape style="position:absolute;left:1905;top:11068;width:2;height:4904" coordorigin="1905,11068" coordsize="0,4904" path="m1905,15972l1905,11068e" filled="f" stroked="t" strokeweight=".70051pt" strokecolor="#4F4F4F">
                <v:path arrowok="t"/>
              </v:shape>
            </v:group>
            <v:group style="position:absolute;left:556;top:13089;width:2022;height:2" coordorigin="556,13089" coordsize="2022,2">
              <v:shape style="position:absolute;left:556;top:13089;width:2022;height:2" coordorigin="556,13089" coordsize="2022,0" path="m556,13089l2578,13089e" filled="f" stroked="t" strokeweight=".70051pt" strokecolor="#575757">
                <v:path arrowok="t"/>
              </v:shape>
            </v:group>
            <v:group style="position:absolute;left:556;top:15967;width:11045;height:2" coordorigin="556,15967" coordsize="11045,2">
              <v:shape style="position:absolute;left:556;top:15967;width:11045;height:2" coordorigin="556,15967" coordsize="11045,0" path="m556,15967l11600,15967e" filled="f" stroked="t" strokeweight=".70051pt" strokecolor="#646464">
                <v:path arrowok="t"/>
              </v:shape>
            </v:group>
            <v:group style="position:absolute;left:1336;top:11068;width:2;height:4904" coordorigin="1336,11068" coordsize="2,4904">
              <v:shape style="position:absolute;left:1336;top:11068;width:2;height:4904" coordorigin="1336,11068" coordsize="0,4904" path="m1336,15972l1336,11068e" filled="f" stroked="t" strokeweight=".70051pt" strokecolor="#4F4F4F">
                <v:path arrowok="t"/>
              </v:shape>
            </v:group>
            <v:group style="position:absolute;left:7477;top:10798;width:2;height:5179" coordorigin="7477,10798" coordsize="2,5179">
              <v:shape style="position:absolute;left:7477;top:10798;width:2;height:5179" coordorigin="7477,10798" coordsize="0,5179" path="m7477,15977l7477,10798e" filled="f" stroked="t" strokeweight=".70051pt" strokecolor="#545454">
                <v:path arrowok="t"/>
              </v:shape>
            </v:group>
            <w10:wrap type="none"/>
          </v:group>
        </w:pict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79" w:lineRule="exact"/>
        <w:ind w:left="2994" w:right="-20"/>
        <w:jc w:val="left"/>
        <w:tabs>
          <w:tab w:pos="3600" w:val="left"/>
          <w:tab w:pos="5600" w:val="left"/>
        </w:tabs>
        <w:rPr>
          <w:rFonts w:ascii="Arial" w:hAnsi="Arial" w:cs="Arial" w:eastAsia="Arial"/>
          <w:sz w:val="52"/>
          <w:szCs w:val="52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-13"/>
          <w:w w:val="74"/>
          <w:b/>
          <w:bCs/>
          <w:position w:val="-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565656"/>
          <w:spacing w:val="1"/>
          <w:w w:val="160"/>
          <w:b/>
          <w:bCs/>
          <w:position w:val="-2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81"/>
          <w:b/>
          <w:bCs/>
          <w:position w:val="-2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100"/>
          <w:b/>
          <w:bCs/>
          <w:position w:val="-2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50"/>
          <w:b/>
          <w:bCs/>
          <w:position w:val="-2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50"/>
          <w:b/>
          <w:bCs/>
          <w:position w:val="-2"/>
        </w:rPr>
        <w:t>    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9"/>
          <w:w w:val="5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76"/>
          <w:b/>
          <w:bCs/>
          <w:position w:val="-2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76"/>
          <w:b/>
          <w:bCs/>
          <w:position w:val="-2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76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16"/>
          <w:w w:val="76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76"/>
          <w:b/>
          <w:bCs/>
          <w:position w:val="-2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76"/>
          <w:b/>
          <w:bCs/>
          <w:position w:val="-2"/>
        </w:rPr>
        <w:t>  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6"/>
          <w:w w:val="76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76"/>
          <w:b/>
          <w:bCs/>
          <w:position w:val="-2"/>
        </w:rPr>
        <w:t>OPÇ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100"/>
          <w:b/>
          <w:bCs/>
          <w:position w:val="-2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100"/>
          <w:b/>
          <w:bCs/>
          <w:position w:val="-2"/>
        </w:rPr>
      </w:r>
      <w:r>
        <w:rPr>
          <w:rFonts w:ascii="Arial" w:hAnsi="Arial" w:cs="Arial" w:eastAsia="Arial"/>
          <w:sz w:val="43"/>
          <w:szCs w:val="43"/>
          <w:color w:val="6769A1"/>
          <w:spacing w:val="0"/>
          <w:w w:val="60"/>
          <w:i/>
          <w:position w:val="-2"/>
        </w:rPr>
        <w:t>J</w:t>
      </w:r>
      <w:r>
        <w:rPr>
          <w:rFonts w:ascii="Arial" w:hAnsi="Arial" w:cs="Arial" w:eastAsia="Arial"/>
          <w:sz w:val="43"/>
          <w:szCs w:val="43"/>
          <w:color w:val="6769A1"/>
          <w:spacing w:val="-48"/>
          <w:w w:val="100"/>
          <w:i/>
          <w:position w:val="-2"/>
        </w:rPr>
        <w:t> </w:t>
      </w:r>
      <w:r>
        <w:rPr>
          <w:rFonts w:ascii="Arial" w:hAnsi="Arial" w:cs="Arial" w:eastAsia="Arial"/>
          <w:sz w:val="52"/>
          <w:szCs w:val="52"/>
          <w:color w:val="4B5290"/>
          <w:spacing w:val="0"/>
          <w:w w:val="60"/>
          <w:i/>
          <w:position w:val="-2"/>
        </w:rPr>
        <w:t>Jtdt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2998" w:right="-20"/>
        <w:jc w:val="left"/>
        <w:tabs>
          <w:tab w:pos="4240" w:val="left"/>
          <w:tab w:pos="546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0"/>
          <w:w w:val="53"/>
          <w:b/>
          <w:bCs/>
          <w:position w:val="1"/>
        </w:rPr>
        <w:t>ltfGıi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0"/>
          <w:w w:val="53"/>
          <w:b/>
          <w:bCs/>
          <w:position w:val="1"/>
        </w:rPr>
        <w:t>  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1"/>
          <w:w w:val="53"/>
          <w:b/>
          <w:bCs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565656"/>
          <w:spacing w:val="0"/>
          <w:w w:val="161"/>
          <w:b/>
          <w:bCs/>
          <w:position w:val="1"/>
        </w:rPr>
        <w:t>t</w:t>
      </w:r>
      <w:r>
        <w:rPr>
          <w:rFonts w:ascii="Arial" w:hAnsi="Arial" w:cs="Arial" w:eastAsia="Arial"/>
          <w:sz w:val="20"/>
          <w:szCs w:val="20"/>
          <w:color w:val="565656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0"/>
          <w:szCs w:val="20"/>
          <w:color w:val="565656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22"/>
          <w:szCs w:val="22"/>
          <w:color w:val="3A3A3A"/>
          <w:spacing w:val="0"/>
          <w:w w:val="83"/>
          <w:position w:val="1"/>
        </w:rPr>
        <w:t>ölgeA</w:t>
      </w:r>
      <w:r>
        <w:rPr>
          <w:rFonts w:ascii="Arial" w:hAnsi="Arial" w:cs="Arial" w:eastAsia="Arial"/>
          <w:sz w:val="22"/>
          <w:szCs w:val="22"/>
          <w:color w:val="3A3A3A"/>
          <w:spacing w:val="1"/>
          <w:w w:val="83"/>
          <w:position w:val="1"/>
        </w:rPr>
        <w:t>m</w:t>
      </w:r>
      <w:r>
        <w:rPr>
          <w:rFonts w:ascii="Arial" w:hAnsi="Arial" w:cs="Arial" w:eastAsia="Arial"/>
          <w:sz w:val="22"/>
          <w:szCs w:val="22"/>
          <w:color w:val="565656"/>
          <w:spacing w:val="0"/>
          <w:w w:val="83"/>
          <w:position w:val="1"/>
        </w:rPr>
        <w:t>ir</w:t>
      </w:r>
      <w:r>
        <w:rPr>
          <w:rFonts w:ascii="Arial" w:hAnsi="Arial" w:cs="Arial" w:eastAsia="Arial"/>
          <w:sz w:val="22"/>
          <w:szCs w:val="22"/>
          <w:color w:val="565656"/>
          <w:spacing w:val="-45"/>
          <w:w w:val="83"/>
          <w:position w:val="1"/>
        </w:rPr>
        <w:t> </w:t>
      </w:r>
      <w:r>
        <w:rPr>
          <w:rFonts w:ascii="Arial" w:hAnsi="Arial" w:cs="Arial" w:eastAsia="Arial"/>
          <w:sz w:val="22"/>
          <w:szCs w:val="22"/>
          <w:color w:val="56565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2"/>
          <w:szCs w:val="22"/>
          <w:color w:val="565656"/>
          <w:spacing w:val="0"/>
          <w:w w:val="100"/>
          <w:position w:val="1"/>
        </w:rPr>
      </w:r>
      <w:r>
        <w:rPr>
          <w:rFonts w:ascii="Arial" w:hAnsi="Arial" w:cs="Arial" w:eastAsia="Arial"/>
          <w:sz w:val="22"/>
          <w:szCs w:val="22"/>
          <w:color w:val="4B5290"/>
          <w:spacing w:val="0"/>
          <w:w w:val="426"/>
          <w:i/>
          <w:position w:val="1"/>
        </w:rPr>
        <w:t>/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5093" w:right="539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5"/>
        </w:rPr>
        <w:t>FatihÖKTEN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6" w:lineRule="exact"/>
        <w:ind w:left="5445" w:right="563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0"/>
          <w:w w:val="88"/>
        </w:rPr>
        <w:t>itf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0"/>
          <w:w w:val="88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11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0" w:right="220"/>
        </w:sectPr>
      </w:pPr>
      <w:rPr/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73" w:right="439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.880688pt;margin-top:-14.52049pt;width:47.009802pt;height:44.5pt;mso-position-horizontal-relative:page;mso-position-vertical-relative:paragraph;z-index:-15643" type="#_x0000_t202" filled="f" stroked="f">
            <v:textbox inset="0,0,0,0">
              <w:txbxContent>
                <w:p>
                  <w:pPr>
                    <w:spacing w:before="0" w:after="0" w:line="890" w:lineRule="exact"/>
                    <w:ind w:right="-173"/>
                    <w:jc w:val="left"/>
                    <w:rPr>
                      <w:rFonts w:ascii="Arial" w:hAnsi="Arial" w:cs="Arial" w:eastAsia="Arial"/>
                      <w:sz w:val="89"/>
                      <w:szCs w:val="89"/>
                    </w:rPr>
                  </w:pPr>
                  <w:rPr/>
                  <w:r>
                    <w:rPr>
                      <w:rFonts w:ascii="Arial" w:hAnsi="Arial" w:cs="Arial" w:eastAsia="Arial"/>
                      <w:sz w:val="89"/>
                      <w:szCs w:val="89"/>
                      <w:color w:val="333333"/>
                      <w:spacing w:val="0"/>
                      <w:w w:val="190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9"/>
                      <w:szCs w:val="8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180" w:lineRule="exact"/>
        <w:ind w:left="3780" w:right="452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  <w:position w:val="-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1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  <w:position w:val="-3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1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  <w:position w:val="-3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40" w:bottom="280" w:left="160" w:right="220"/>
        </w:sectPr>
      </w:pPr>
      <w:rPr/>
    </w:p>
    <w:p>
      <w:pPr>
        <w:spacing w:before="0" w:after="0" w:line="145" w:lineRule="exact"/>
        <w:ind w:left="843" w:right="227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33333"/>
          <w:spacing w:val="0"/>
          <w:w w:val="114"/>
          <w:position w:val="-1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56" w:lineRule="exact"/>
        <w:ind w:left="569" w:right="-53"/>
        <w:jc w:val="center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33333"/>
          <w:spacing w:val="0"/>
          <w:w w:val="92"/>
        </w:rPr>
        <w:t>BÜYÜKŞEHIR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6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20"/>
          <w:cols w:num="2" w:equalWidth="0">
            <w:col w:w="1629" w:space="1690"/>
            <w:col w:w="8221"/>
          </w:cols>
        </w:sectPr>
      </w:pPr>
      <w:rPr/>
    </w:p>
    <w:p>
      <w:pPr>
        <w:spacing w:before="0" w:after="0" w:line="239" w:lineRule="exact"/>
        <w:ind w:left="612" w:right="5216"/>
        <w:jc w:val="center"/>
        <w:tabs>
          <w:tab w:pos="4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33333"/>
          <w:spacing w:val="0"/>
          <w:w w:val="112"/>
          <w:position w:val="7"/>
        </w:rPr>
        <w:t>BELEDIYESI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  <w:position w:val="-1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6" w:right="-20"/>
        <w:jc w:val="left"/>
        <w:tabs>
          <w:tab w:pos="1820" w:val="left"/>
          <w:tab w:pos="3180" w:val="left"/>
          <w:tab w:pos="554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5"/>
        </w:rPr>
        <w:t>PlayTarihi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17.05.2017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12:43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1"/>
          <w:szCs w:val="21"/>
          <w:color w:val="484848"/>
          <w:spacing w:val="0"/>
          <w:w w:val="100"/>
          <w:position w:val="2"/>
        </w:rPr>
        <w:t>Jfei:</w:t>
      </w:r>
      <w:r>
        <w:rPr>
          <w:rFonts w:ascii="Times New Roman" w:hAnsi="Times New Roman" w:cs="Times New Roman" w:eastAsia="Times New Roman"/>
          <w:sz w:val="21"/>
          <w:szCs w:val="21"/>
          <w:color w:val="484848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  <w:position w:val="2"/>
        </w:rPr>
        <w:t>110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40" w:right="-20"/>
        <w:jc w:val="left"/>
        <w:tabs>
          <w:tab w:pos="1500" w:val="left"/>
          <w:tab w:pos="1820" w:val="left"/>
          <w:tab w:pos="3200" w:val="left"/>
          <w:tab w:pos="4540" w:val="left"/>
          <w:tab w:pos="5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5D5D5D"/>
          <w:spacing w:val="0"/>
          <w:w w:val="191"/>
          <w:position w:val="1"/>
        </w:rPr>
        <w:t>;</w:t>
      </w:r>
      <w:r>
        <w:rPr>
          <w:rFonts w:ascii="Arial" w:hAnsi="Arial" w:cs="Arial" w:eastAsia="Arial"/>
          <w:sz w:val="14"/>
          <w:szCs w:val="14"/>
          <w:color w:val="5D5D5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5D5D5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6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96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1"/>
          <w:w w:val="7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  <w:position w:val="0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No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:3192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1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1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140" w:right="-20"/>
        <w:jc w:val="left"/>
        <w:tabs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Fevzi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Paşa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tünel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inşaatı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40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</w:rPr>
        <w:t>Dol!,nı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Bomova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Fevzi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Paşa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tünel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inşaatı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35" w:right="-20"/>
        <w:jc w:val="left"/>
        <w:tabs>
          <w:tab w:pos="1740" w:val="left"/>
          <w:tab w:pos="3780" w:val="left"/>
          <w:tab w:pos="6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OtYanı;ını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2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7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9"/>
          <w:w w:val="137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2" w:after="0" w:line="160" w:lineRule="auto"/>
        <w:ind w:left="3448" w:right="3379" w:firstLine="-3313"/>
        <w:jc w:val="left"/>
        <w:tabs>
          <w:tab w:pos="346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2.039825pt;margin-top:16.479780pt;width:57.966088pt;height:24pt;mso-position-horizontal-relative:page;mso-position-vertical-relative:paragraph;z-index:-15642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  <w:tab w:pos="108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1C1C1C"/>
                      <w:spacing w:val="0"/>
                      <w:w w:val="33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1C1C1C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1C1C1C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84848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84848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84848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939393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7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5"/>
          <w:position w:val="2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5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3"/>
          <w:w w:val="95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4"/>
          <w:position w:val="2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8"/>
          <w:w w:val="94"/>
          <w:position w:val="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45"/>
          <w:position w:val="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7"/>
          <w:position w:val="-6"/>
        </w:rPr>
        <w:t>iKullanu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7"/>
          <w:position w:val="-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97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37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37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IBetouarme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84848"/>
          <w:spacing w:val="0"/>
          <w:w w:val="100"/>
          <w:position w:val="0"/>
        </w:rPr>
        <w:t>Ka.ıü</w:t>
      </w:r>
      <w:r>
        <w:rPr>
          <w:rFonts w:ascii="Times New Roman" w:hAnsi="Times New Roman" w:cs="Times New Roman" w:eastAsia="Times New Roman"/>
          <w:sz w:val="21"/>
          <w:szCs w:val="21"/>
          <w:color w:val="48484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484848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0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1" w:lineRule="exact"/>
        <w:ind w:left="5851" w:right="-20"/>
        <w:jc w:val="left"/>
        <w:tabs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1"/>
          <w:szCs w:val="41"/>
          <w:color w:val="333333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333333"/>
          <w:spacing w:val="-57"/>
          <w:w w:val="51"/>
          <w:position w:val="1"/>
        </w:rPr>
        <w:t> </w:t>
      </w:r>
      <w:r>
        <w:rPr>
          <w:rFonts w:ascii="Arial" w:hAnsi="Arial" w:cs="Arial" w:eastAsia="Arial"/>
          <w:sz w:val="41"/>
          <w:szCs w:val="41"/>
          <w:color w:val="33333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1"/>
          <w:szCs w:val="41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ACAEAC"/>
          <w:spacing w:val="0"/>
          <w:w w:val="51"/>
          <w:position w:val="1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ACAEAC"/>
          <w:spacing w:val="0"/>
          <w:w w:val="51"/>
          <w:position w:val="1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ACAEAC"/>
          <w:spacing w:val="13"/>
          <w:w w:val="51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  <w:position w:val="1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8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  <w:position w:val="10"/>
        </w:rPr>
        <w:t>12:52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40" w:right="-20"/>
        <w:jc w:val="left"/>
        <w:tabs>
          <w:tab w:pos="2160" w:val="left"/>
          <w:tab w:pos="5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2477" w:right="6213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600"/>
        </w:rPr>
        <w:t>ri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83"/>
          <w:w w:val="6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Öme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84848"/>
          <w:spacing w:val="0"/>
          <w:w w:val="89"/>
        </w:rPr>
        <w:t>SELCUK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9" w:after="0" w:line="240" w:lineRule="auto"/>
        <w:ind w:left="2172" w:right="-20"/>
        <w:jc w:val="left"/>
        <w:tabs>
          <w:tab w:pos="478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87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8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7"/>
          <w:w w:val="1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12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8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44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3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0"/>
        </w:rPr>
        <w:t>12:49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35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372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40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"/>
          <w:w w:val="9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2"/>
          <w:w w:val="65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ektri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1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699" w:right="459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2" w:lineRule="auto"/>
        <w:ind w:left="2172" w:right="4214" w:firstLine="2551"/>
        <w:jc w:val="left"/>
        <w:tabs>
          <w:tab w:pos="3640" w:val="left"/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w w:val="8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!Doğalgaz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140" w:right="-20"/>
        <w:jc w:val="left"/>
        <w:tabs>
          <w:tab w:pos="640" w:val="left"/>
          <w:tab w:pos="470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'leı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21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1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</w:rPr>
        <w:t>A.</w:t>
      </w:r>
      <w:r>
        <w:rPr>
          <w:rFonts w:ascii="Arial" w:hAnsi="Arial" w:cs="Arial" w:eastAsia="Arial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1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52" w:lineRule="auto"/>
        <w:ind w:left="145" w:right="2598" w:firstLine="-29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pıayı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6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yanınakta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göıiildü.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4670" w:right="397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8"/>
        </w:rPr>
        <w:t>ISöndürmede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Kullamla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188" w:lineRule="exact"/>
        <w:ind w:left="135" w:right="-20"/>
        <w:jc w:val="left"/>
        <w:tabs>
          <w:tab w:pos="2280" w:val="left"/>
          <w:tab w:pos="5440" w:val="left"/>
          <w:tab w:pos="6620" w:val="left"/>
          <w:tab w:pos="8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  <w:position w:val="-3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9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  <w:position w:val="-4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9" w:lineRule="exact"/>
        <w:ind w:left="5428" w:right="-20"/>
        <w:jc w:val="left"/>
        <w:tabs>
          <w:tab w:pos="6620" w:val="left"/>
          <w:tab w:pos="81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0,5m3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484848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48484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484848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2190" w:right="166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Yangında;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yaklaşı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otlu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vs.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yanmı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160" w:right="220"/>
        </w:sectPr>
      </w:pPr>
      <w:rPr/>
    </w:p>
    <w:p>
      <w:pPr>
        <w:spacing w:before="15" w:after="0" w:line="240" w:lineRule="auto"/>
        <w:ind w:left="13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otlu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alanda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20"/>
          <w:cols w:num="2" w:equalWidth="0">
            <w:col w:w="1853" w:space="476"/>
            <w:col w:w="9211"/>
          </w:cols>
        </w:sectPr>
      </w:pPr>
      <w:rPr/>
    </w:p>
    <w:p>
      <w:pPr>
        <w:spacing w:before="15" w:after="0" w:line="257" w:lineRule="auto"/>
        <w:ind w:left="2220" w:right="2495" w:firstLine="-2085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neticesinde;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kişile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atılmı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ateşin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sonucu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51" w:lineRule="auto"/>
        <w:ind w:left="135" w:right="4068"/>
        <w:jc w:val="left"/>
        <w:tabs>
          <w:tab w:pos="216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199" w:lineRule="exact"/>
        <w:ind w:left="1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7" w:lineRule="exact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8"/>
          <w:szCs w:val="28"/>
          <w:color w:val="333333"/>
          <w:spacing w:val="0"/>
          <w:w w:val="87"/>
          <w:position w:val="1"/>
        </w:rPr>
        <w:t>:!E'.</w:t>
      </w:r>
      <w:r>
        <w:rPr>
          <w:rFonts w:ascii="Arial" w:hAnsi="Arial" w:cs="Arial" w:eastAsia="Arial"/>
          <w:sz w:val="28"/>
          <w:szCs w:val="28"/>
          <w:color w:val="333333"/>
          <w:spacing w:val="7"/>
          <w:w w:val="87"/>
          <w:position w:val="1"/>
        </w:rPr>
        <w:t> </w:t>
      </w:r>
      <w:r>
        <w:rPr>
          <w:rFonts w:ascii="Arial" w:hAnsi="Arial" w:cs="Arial" w:eastAsia="Arial"/>
          <w:sz w:val="28"/>
          <w:szCs w:val="28"/>
          <w:color w:val="333333"/>
          <w:spacing w:val="14"/>
          <w:w w:val="102"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45" w:right="-20"/>
        <w:jc w:val="left"/>
        <w:tabs>
          <w:tab w:pos="2160" w:val="left"/>
          <w:tab w:pos="6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Ekitıı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Dön1lş1l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17.05.2017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lsaaci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14:10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35" w:right="-20"/>
        <w:jc w:val="left"/>
        <w:tabs>
          <w:tab w:pos="1020" w:val="left"/>
          <w:tab w:pos="1540" w:val="left"/>
          <w:tab w:pos="8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TORO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20"/>
        </w:sectPr>
      </w:pPr>
      <w:rPr/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36" w:lineRule="exact"/>
        <w:ind w:left="15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3.294098pt;margin-top:6.811441pt;width:4.0165pt;height:58pt;mso-position-horizontal-relative:page;mso-position-vertical-relative:paragraph;z-index:-15641" type="#_x0000_t202" filled="f" stroked="f">
            <v:textbox inset="0,0,0,0">
              <w:txbxContent>
                <w:p>
                  <w:pPr>
                    <w:spacing w:before="0" w:after="0" w:line="1160" w:lineRule="exact"/>
                    <w:ind w:right="-214"/>
                    <w:jc w:val="left"/>
                    <w:rPr>
                      <w:rFonts w:ascii="Arial" w:hAnsi="Arial" w:cs="Arial" w:eastAsia="Arial"/>
                      <w:sz w:val="116"/>
                      <w:szCs w:val="116"/>
                    </w:rPr>
                  </w:pPr>
                  <w:rPr/>
                  <w:r>
                    <w:rPr>
                      <w:rFonts w:ascii="Arial" w:hAnsi="Arial" w:cs="Arial" w:eastAsia="Arial"/>
                      <w:sz w:val="116"/>
                      <w:szCs w:val="116"/>
                      <w:color w:val="333333"/>
                      <w:spacing w:val="0"/>
                      <w:w w:val="24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116"/>
                      <w:szCs w:val="1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7.699501pt;margin-top:6.811441pt;width:18.358522pt;height:58pt;mso-position-horizontal-relative:page;mso-position-vertical-relative:paragraph;z-index:-15639" type="#_x0000_t202" filled="f" stroked="f">
            <v:textbox inset="0,0,0,0">
              <w:txbxContent>
                <w:p>
                  <w:pPr>
                    <w:spacing w:before="0" w:after="0" w:line="1160" w:lineRule="exact"/>
                    <w:ind w:right="-214"/>
                    <w:jc w:val="left"/>
                    <w:rPr>
                      <w:rFonts w:ascii="Arial" w:hAnsi="Arial" w:cs="Arial" w:eastAsia="Arial"/>
                      <w:sz w:val="116"/>
                      <w:szCs w:val="116"/>
                    </w:rPr>
                  </w:pPr>
                  <w:rPr/>
                  <w:r>
                    <w:rPr>
                      <w:rFonts w:ascii="Arial" w:hAnsi="Arial" w:cs="Arial" w:eastAsia="Arial"/>
                      <w:sz w:val="116"/>
                      <w:szCs w:val="116"/>
                      <w:color w:val="565983"/>
                      <w:spacing w:val="-603"/>
                      <w:w w:val="85"/>
                      <w:position w:val="-1"/>
                    </w:rPr>
                    <w:t>w</w:t>
                  </w:r>
                  <w:r>
                    <w:rPr>
                      <w:rFonts w:ascii="Arial" w:hAnsi="Arial" w:cs="Arial" w:eastAsia="Arial"/>
                      <w:sz w:val="116"/>
                      <w:szCs w:val="116"/>
                      <w:color w:val="ACAEAC"/>
                      <w:spacing w:val="0"/>
                      <w:w w:val="21"/>
                      <w:position w:val="-1"/>
                    </w:rPr>
                    <w:t>A</w:t>
                  </w:r>
                  <w:r>
                    <w:rPr>
                      <w:rFonts w:ascii="Arial" w:hAnsi="Arial" w:cs="Arial" w:eastAsia="Arial"/>
                      <w:sz w:val="116"/>
                      <w:szCs w:val="1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-7"/>
        </w:rPr>
        <w:t>itfaiycci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20"/>
        <w:jc w:val="left"/>
        <w:tabs>
          <w:tab w:pos="2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94" w:lineRule="exact"/>
        <w:ind w:right="1742"/>
        <w:jc w:val="right"/>
        <w:tabs>
          <w:tab w:pos="354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5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5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5"/>
        </w:rPr>
      </w:r>
      <w:r>
        <w:rPr>
          <w:rFonts w:ascii="Arial" w:hAnsi="Arial" w:cs="Arial" w:eastAsia="Arial"/>
          <w:sz w:val="28"/>
          <w:szCs w:val="28"/>
          <w:color w:val="333333"/>
          <w:spacing w:val="0"/>
          <w:w w:val="66"/>
          <w:position w:val="-3"/>
        </w:rPr>
        <w:t>2</w:t>
      </w:r>
      <w:r>
        <w:rPr>
          <w:rFonts w:ascii="Arial" w:hAnsi="Arial" w:cs="Arial" w:eastAsia="Arial"/>
          <w:sz w:val="28"/>
          <w:szCs w:val="28"/>
          <w:color w:val="333333"/>
          <w:spacing w:val="18"/>
          <w:w w:val="66"/>
          <w:position w:val="-3"/>
        </w:rPr>
        <w:t> </w:t>
      </w:r>
      <w:r>
        <w:rPr>
          <w:rFonts w:ascii="Arial" w:hAnsi="Arial" w:cs="Arial" w:eastAsia="Arial"/>
          <w:sz w:val="28"/>
          <w:szCs w:val="28"/>
          <w:color w:val="333333"/>
          <w:spacing w:val="0"/>
          <w:w w:val="66"/>
          <w:position w:val="-3"/>
        </w:rPr>
        <w:t>3</w:t>
      </w:r>
      <w:r>
        <w:rPr>
          <w:rFonts w:ascii="Arial" w:hAnsi="Arial" w:cs="Arial" w:eastAsia="Arial"/>
          <w:sz w:val="28"/>
          <w:szCs w:val="28"/>
          <w:color w:val="333333"/>
          <w:spacing w:val="21"/>
          <w:w w:val="66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66"/>
          <w:position w:val="-3"/>
        </w:rPr>
        <w:t>MaYIS</w:t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66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333333"/>
          <w:spacing w:val="24"/>
          <w:w w:val="66"/>
          <w:position w:val="-3"/>
        </w:rPr>
        <w:t> </w:t>
      </w:r>
      <w:r>
        <w:rPr>
          <w:rFonts w:ascii="Arial" w:hAnsi="Arial" w:cs="Arial" w:eastAsia="Arial"/>
          <w:sz w:val="28"/>
          <w:szCs w:val="28"/>
          <w:color w:val="333333"/>
          <w:spacing w:val="0"/>
          <w:w w:val="57"/>
          <w:position w:val="-3"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right="1746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84848"/>
          <w:spacing w:val="0"/>
          <w:w w:val="100"/>
          <w:i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100"/>
          <w:i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484848"/>
          <w:spacing w:val="41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1"/>
          <w:position w:val="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160" w:right="220"/>
          <w:cols w:num="2" w:equalWidth="0">
            <w:col w:w="799" w:space="1525"/>
            <w:col w:w="9216"/>
          </w:cols>
        </w:sectPr>
      </w:pPr>
      <w:rPr/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78" w:lineRule="exact"/>
        <w:ind w:right="1323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9"/>
          <w:position w:val="-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7" w:lineRule="exact"/>
        <w:ind w:right="1541"/>
        <w:jc w:val="right"/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5D5D5D"/>
          <w:w w:val="57"/>
          <w:i/>
        </w:rPr>
        <w:t>f"';fi</w:t>
      </w:r>
      <w:r>
        <w:rPr>
          <w:rFonts w:ascii="Arial" w:hAnsi="Arial" w:cs="Arial" w:eastAsia="Arial"/>
          <w:sz w:val="41"/>
          <w:szCs w:val="41"/>
          <w:color w:val="5D5D5D"/>
          <w:spacing w:val="-111"/>
          <w:w w:val="58"/>
          <w:i/>
        </w:rPr>
        <w:t>3</w:t>
      </w:r>
      <w:r>
        <w:rPr>
          <w:rFonts w:ascii="Arial" w:hAnsi="Arial" w:cs="Arial" w:eastAsia="Arial"/>
          <w:sz w:val="41"/>
          <w:szCs w:val="41"/>
          <w:color w:val="939393"/>
          <w:spacing w:val="4"/>
          <w:w w:val="96"/>
          <w:i/>
        </w:rPr>
        <w:t>·</w:t>
      </w:r>
      <w:r>
        <w:rPr>
          <w:rFonts w:ascii="Arial" w:hAnsi="Arial" w:cs="Arial" w:eastAsia="Arial"/>
          <w:sz w:val="41"/>
          <w:szCs w:val="41"/>
          <w:color w:val="797979"/>
          <w:spacing w:val="0"/>
          <w:w w:val="121"/>
        </w:rPr>
        <w:t>;;</w:t>
      </w:r>
      <w:r>
        <w:rPr>
          <w:rFonts w:ascii="Arial" w:hAnsi="Arial" w:cs="Arial" w:eastAsia="Arial"/>
          <w:sz w:val="41"/>
          <w:szCs w:val="41"/>
          <w:color w:val="797979"/>
          <w:spacing w:val="25"/>
          <w:w w:val="100"/>
        </w:rPr>
        <w:t> </w:t>
      </w:r>
      <w:r>
        <w:rPr>
          <w:rFonts w:ascii="Arial" w:hAnsi="Arial" w:cs="Arial" w:eastAsia="Arial"/>
          <w:sz w:val="41"/>
          <w:szCs w:val="41"/>
          <w:color w:val="797979"/>
          <w:spacing w:val="0"/>
          <w:w w:val="121"/>
        </w:rPr>
        <w:t>.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</w:rPr>
      </w:r>
    </w:p>
    <w:p>
      <w:pPr>
        <w:spacing w:before="0" w:after="0" w:line="105" w:lineRule="exact"/>
        <w:ind w:right="2092"/>
        <w:jc w:val="righ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5D5D5D"/>
          <w:spacing w:val="0"/>
          <w:w w:val="487"/>
          <w:position w:val="-3"/>
        </w:rPr>
        <w:t>/</w:t>
      </w:r>
      <w:r>
        <w:rPr>
          <w:rFonts w:ascii="Arial" w:hAnsi="Arial" w:cs="Arial" w:eastAsia="Arial"/>
          <w:sz w:val="15"/>
          <w:szCs w:val="15"/>
          <w:color w:val="5D5D5D"/>
          <w:spacing w:val="-73"/>
          <w:w w:val="487"/>
          <w:position w:val="-3"/>
        </w:rPr>
        <w:t> </w:t>
      </w:r>
      <w:r>
        <w:rPr>
          <w:rFonts w:ascii="Arial" w:hAnsi="Arial" w:cs="Arial" w:eastAsia="Arial"/>
          <w:sz w:val="15"/>
          <w:szCs w:val="15"/>
          <w:color w:val="5D5D5D"/>
          <w:spacing w:val="0"/>
          <w:w w:val="124"/>
          <w:i/>
          <w:position w:val="-3"/>
        </w:rPr>
        <w:t>l</w:t>
      </w:r>
      <w:r>
        <w:rPr>
          <w:rFonts w:ascii="Arial" w:hAnsi="Arial" w:cs="Arial" w:eastAsia="Arial"/>
          <w:sz w:val="15"/>
          <w:szCs w:val="15"/>
          <w:color w:val="5D5D5D"/>
          <w:spacing w:val="1"/>
          <w:w w:val="124"/>
          <w:i/>
          <w:position w:val="-3"/>
        </w:rPr>
        <w:t>l</w:t>
      </w:r>
      <w:r>
        <w:rPr>
          <w:rFonts w:ascii="Arial" w:hAnsi="Arial" w:cs="Arial" w:eastAsia="Arial"/>
          <w:sz w:val="15"/>
          <w:szCs w:val="15"/>
          <w:color w:val="797979"/>
          <w:spacing w:val="0"/>
          <w:w w:val="106"/>
          <w:i/>
          <w:position w:val="-3"/>
        </w:rPr>
        <w:t>f.;i</w:t>
      </w:r>
      <w:r>
        <w:rPr>
          <w:rFonts w:ascii="Arial" w:hAnsi="Arial" w:cs="Arial" w:eastAsia="Arial"/>
          <w:sz w:val="15"/>
          <w:szCs w:val="15"/>
          <w:color w:val="797979"/>
          <w:spacing w:val="-13"/>
          <w:w w:val="106"/>
          <w:i/>
          <w:position w:val="-3"/>
        </w:rPr>
        <w:t>,</w:t>
      </w:r>
      <w:r>
        <w:rPr>
          <w:rFonts w:ascii="Arial" w:hAnsi="Arial" w:cs="Arial" w:eastAsia="Arial"/>
          <w:sz w:val="15"/>
          <w:szCs w:val="15"/>
          <w:color w:val="333333"/>
          <w:spacing w:val="2"/>
          <w:w w:val="209"/>
          <w:i/>
          <w:position w:val="-3"/>
        </w:rPr>
        <w:t>·</w:t>
      </w:r>
      <w:r>
        <w:rPr>
          <w:rFonts w:ascii="Arial" w:hAnsi="Arial" w:cs="Arial" w:eastAsia="Arial"/>
          <w:sz w:val="15"/>
          <w:szCs w:val="15"/>
          <w:color w:val="5D5D5D"/>
          <w:spacing w:val="0"/>
          <w:w w:val="128"/>
          <w:i/>
          <w:position w:val="-3"/>
        </w:rPr>
        <w:t>•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160" w:right="220"/>
        </w:sectPr>
      </w:pPr>
      <w:rPr/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82" w:lineRule="exact"/>
        <w:ind w:left="2353" w:right="-84"/>
        <w:jc w:val="left"/>
        <w:tabs>
          <w:tab w:pos="5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33333"/>
          <w:spacing w:val="0"/>
          <w:w w:val="116"/>
          <w:position w:val="-10"/>
        </w:rPr>
        <w:t>\tfaiy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16"/>
          <w:position w:val="-10"/>
        </w:rPr>
        <w:t>e</w:t>
      </w:r>
      <w:r>
        <w:rPr>
          <w:rFonts w:ascii="Arial" w:hAnsi="Arial" w:cs="Arial" w:eastAsia="Arial"/>
          <w:sz w:val="18"/>
          <w:szCs w:val="18"/>
          <w:color w:val="333333"/>
          <w:spacing w:val="7"/>
          <w:w w:val="116"/>
          <w:position w:val="-10"/>
        </w:rPr>
        <w:t> </w:t>
      </w:r>
      <w:r>
        <w:rPr>
          <w:rFonts w:ascii="Arial" w:hAnsi="Arial" w:cs="Arial" w:eastAsia="Arial"/>
          <w:sz w:val="18"/>
          <w:szCs w:val="18"/>
          <w:color w:val="484848"/>
          <w:spacing w:val="0"/>
          <w:w w:val="116"/>
          <w:position w:val="-10"/>
        </w:rPr>
        <w:t>Merkez</w:t>
      </w:r>
      <w:r>
        <w:rPr>
          <w:rFonts w:ascii="Arial" w:hAnsi="Arial" w:cs="Arial" w:eastAsia="Arial"/>
          <w:sz w:val="18"/>
          <w:szCs w:val="18"/>
          <w:color w:val="484848"/>
          <w:spacing w:val="-8"/>
          <w:w w:val="116"/>
          <w:position w:val="-10"/>
        </w:rPr>
        <w:t> </w:t>
      </w:r>
      <w:r>
        <w:rPr>
          <w:rFonts w:ascii="Arial" w:hAnsi="Arial" w:cs="Arial" w:eastAsia="Arial"/>
          <w:sz w:val="18"/>
          <w:szCs w:val="18"/>
          <w:color w:val="939393"/>
          <w:spacing w:val="-13"/>
          <w:w w:val="111"/>
          <w:position w:val="-10"/>
        </w:rPr>
        <w:t>B</w:t>
      </w:r>
      <w:r>
        <w:rPr>
          <w:rFonts w:ascii="Arial" w:hAnsi="Arial" w:cs="Arial" w:eastAsia="Arial"/>
          <w:sz w:val="18"/>
          <w:szCs w:val="18"/>
          <w:color w:val="797979"/>
          <w:spacing w:val="-33"/>
          <w:w w:val="106"/>
          <w:position w:val="-10"/>
        </w:rPr>
        <w:t>·</w:t>
      </w:r>
      <w:r>
        <w:rPr>
          <w:rFonts w:ascii="Arial" w:hAnsi="Arial" w:cs="Arial" w:eastAsia="Arial"/>
          <w:sz w:val="18"/>
          <w:szCs w:val="18"/>
          <w:color w:val="939393"/>
          <w:spacing w:val="-26"/>
          <w:w w:val="44"/>
          <w:position w:val="-10"/>
        </w:rPr>
        <w:t>:</w:t>
      </w:r>
      <w:r>
        <w:rPr>
          <w:rFonts w:ascii="Arial" w:hAnsi="Arial" w:cs="Arial" w:eastAsia="Arial"/>
          <w:sz w:val="18"/>
          <w:szCs w:val="18"/>
          <w:color w:val="5D5D5D"/>
          <w:spacing w:val="-32"/>
          <w:w w:val="68"/>
          <w:position w:val="-10"/>
        </w:rPr>
        <w:t>-</w:t>
      </w:r>
      <w:r>
        <w:rPr>
          <w:rFonts w:ascii="Arial" w:hAnsi="Arial" w:cs="Arial" w:eastAsia="Arial"/>
          <w:sz w:val="18"/>
          <w:szCs w:val="18"/>
          <w:color w:val="939393"/>
          <w:spacing w:val="0"/>
          <w:w w:val="44"/>
          <w:position w:val="-10"/>
        </w:rPr>
        <w:t>:</w:t>
      </w:r>
      <w:r>
        <w:rPr>
          <w:rFonts w:ascii="Arial" w:hAnsi="Arial" w:cs="Arial" w:eastAsia="Arial"/>
          <w:sz w:val="18"/>
          <w:szCs w:val="18"/>
          <w:color w:val="939393"/>
          <w:spacing w:val="-11"/>
          <w:w w:val="44"/>
          <w:position w:val="-10"/>
        </w:rPr>
        <w:t>&gt;</w:t>
      </w:r>
      <w:r>
        <w:rPr>
          <w:rFonts w:ascii="Arial" w:hAnsi="Arial" w:cs="Arial" w:eastAsia="Arial"/>
          <w:sz w:val="18"/>
          <w:szCs w:val="18"/>
          <w:color w:val="484848"/>
          <w:spacing w:val="-51"/>
          <w:w w:val="106"/>
          <w:position w:val="-10"/>
        </w:rPr>
        <w:t>·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75"/>
          <w:position w:val="-10"/>
        </w:rPr>
        <w:t>.</w:t>
      </w:r>
      <w:r>
        <w:rPr>
          <w:rFonts w:ascii="Arial" w:hAnsi="Arial" w:cs="Arial" w:eastAsia="Arial"/>
          <w:sz w:val="18"/>
          <w:szCs w:val="18"/>
          <w:color w:val="333333"/>
          <w:spacing w:val="9"/>
          <w:w w:val="76"/>
          <w:position w:val="-10"/>
        </w:rPr>
        <w:t>e</w:t>
      </w:r>
      <w:r>
        <w:rPr>
          <w:rFonts w:ascii="Arial" w:hAnsi="Arial" w:cs="Arial" w:eastAsia="Arial"/>
          <w:sz w:val="18"/>
          <w:szCs w:val="18"/>
          <w:color w:val="5D5D5D"/>
          <w:spacing w:val="0"/>
          <w:w w:val="105"/>
          <w:position w:val="-10"/>
        </w:rPr>
        <w:t>.</w:t>
      </w:r>
      <w:r>
        <w:rPr>
          <w:rFonts w:ascii="Arial" w:hAnsi="Arial" w:cs="Arial" w:eastAsia="Arial"/>
          <w:sz w:val="18"/>
          <w:szCs w:val="18"/>
          <w:color w:val="5D5D5D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18"/>
          <w:szCs w:val="18"/>
          <w:color w:val="5D5D5D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0"/>
          <w:w w:val="81"/>
          <w:position w:val="-20"/>
        </w:rPr>
        <w:t>itf.</w:t>
      </w:r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3"/>
          <w:w w:val="81"/>
          <w:position w:val="-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  <w:position w:val="-20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3" w:lineRule="exact"/>
        <w:ind w:right="-20"/>
        <w:jc w:val="left"/>
        <w:tabs>
          <w:tab w:pos="1820" w:val="left"/>
        </w:tabs>
        <w:rPr>
          <w:rFonts w:ascii="Times New Roman" w:hAnsi="Times New Roman" w:cs="Times New Roman" w:eastAsia="Times New Roman"/>
          <w:sz w:val="47"/>
          <w:szCs w:val="4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5"/>
          <w:szCs w:val="45"/>
          <w:color w:val="797979"/>
          <w:w w:val="104"/>
          <w:position w:val="-17"/>
        </w:rPr>
        <w:t>.</w:t>
      </w:r>
      <w:r>
        <w:rPr>
          <w:rFonts w:ascii="Times New Roman" w:hAnsi="Times New Roman" w:cs="Times New Roman" w:eastAsia="Times New Roman"/>
          <w:sz w:val="45"/>
          <w:szCs w:val="45"/>
          <w:color w:val="797979"/>
          <w:spacing w:val="-36"/>
          <w:w w:val="103"/>
          <w:position w:val="-17"/>
        </w:rPr>
        <w:t>/</w:t>
      </w:r>
      <w:r>
        <w:rPr>
          <w:rFonts w:ascii="Times New Roman" w:hAnsi="Times New Roman" w:cs="Times New Roman" w:eastAsia="Times New Roman"/>
          <w:sz w:val="45"/>
          <w:szCs w:val="45"/>
          <w:color w:val="5D5D5D"/>
          <w:spacing w:val="0"/>
          <w:w w:val="97"/>
          <w:position w:val="-17"/>
        </w:rPr>
        <w:t>-..lı</w:t>
      </w:r>
      <w:r>
        <w:rPr>
          <w:rFonts w:ascii="Times New Roman" w:hAnsi="Times New Roman" w:cs="Times New Roman" w:eastAsia="Times New Roman"/>
          <w:sz w:val="45"/>
          <w:szCs w:val="45"/>
          <w:color w:val="ACAEAC"/>
          <w:spacing w:val="0"/>
          <w:w w:val="49"/>
          <w:position w:val="-17"/>
        </w:rPr>
        <w:t>.</w:t>
      </w:r>
      <w:r>
        <w:rPr>
          <w:rFonts w:ascii="Times New Roman" w:hAnsi="Times New Roman" w:cs="Times New Roman" w:eastAsia="Times New Roman"/>
          <w:sz w:val="45"/>
          <w:szCs w:val="45"/>
          <w:color w:val="ACAEAC"/>
          <w:spacing w:val="0"/>
          <w:w w:val="100"/>
          <w:position w:val="-17"/>
        </w:rPr>
        <w:tab/>
      </w:r>
      <w:r>
        <w:rPr>
          <w:rFonts w:ascii="Times New Roman" w:hAnsi="Times New Roman" w:cs="Times New Roman" w:eastAsia="Times New Roman"/>
          <w:sz w:val="45"/>
          <w:szCs w:val="45"/>
          <w:color w:val="ACAEAC"/>
          <w:spacing w:val="0"/>
          <w:w w:val="100"/>
          <w:position w:val="-17"/>
        </w:rPr>
      </w:r>
      <w:r>
        <w:rPr>
          <w:rFonts w:ascii="Times New Roman" w:hAnsi="Times New Roman" w:cs="Times New Roman" w:eastAsia="Times New Roman"/>
          <w:sz w:val="47"/>
          <w:szCs w:val="47"/>
          <w:color w:val="797979"/>
          <w:spacing w:val="0"/>
          <w:w w:val="122"/>
          <w:position w:val="-17"/>
        </w:rPr>
        <w:t>.u</w:t>
      </w:r>
      <w:r>
        <w:rPr>
          <w:rFonts w:ascii="Times New Roman" w:hAnsi="Times New Roman" w:cs="Times New Roman" w:eastAsia="Times New Roman"/>
          <w:sz w:val="47"/>
          <w:szCs w:val="4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20"/>
          <w:cols w:num="2" w:equalWidth="0">
            <w:col w:w="5916" w:space="2511"/>
            <w:col w:w="3113"/>
          </w:cols>
        </w:sectPr>
      </w:pPr>
      <w:rPr/>
    </w:p>
    <w:p>
      <w:pPr>
        <w:spacing w:before="0" w:after="0" w:line="366" w:lineRule="exact"/>
        <w:ind w:left="2413" w:right="-20"/>
        <w:jc w:val="left"/>
        <w:tabs>
          <w:tab w:pos="8420" w:val="left"/>
          <w:tab w:pos="9080" w:val="left"/>
          <w:tab w:pos="974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4.033264pt;margin-top:.818615pt;width:12.022966pt;height:41.5pt;mso-position-horizontal-relative:page;mso-position-vertical-relative:paragraph;z-index:-15638" type="#_x0000_t202" filled="f" stroked="f">
            <v:textbox inset="0,0,0,0">
              <w:txbxContent>
                <w:p>
                  <w:pPr>
                    <w:spacing w:before="0" w:after="0" w:line="830" w:lineRule="exact"/>
                    <w:ind w:right="-165"/>
                    <w:jc w:val="left"/>
                    <w:rPr>
                      <w:rFonts w:ascii="Arial" w:hAnsi="Arial" w:cs="Arial" w:eastAsia="Arial"/>
                      <w:sz w:val="83"/>
                      <w:szCs w:val="83"/>
                    </w:rPr>
                  </w:pPr>
                  <w:rPr/>
                  <w:r>
                    <w:rPr>
                      <w:rFonts w:ascii="Arial" w:hAnsi="Arial" w:cs="Arial" w:eastAsia="Arial"/>
                      <w:sz w:val="83"/>
                      <w:szCs w:val="83"/>
                      <w:color w:val="343875"/>
                      <w:spacing w:val="0"/>
                      <w:w w:val="100"/>
                      <w:i/>
                      <w:position w:val="-1"/>
                    </w:rPr>
                    <w:t>)</w:t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32"/>
          <w:position w:val="2"/>
        </w:rPr>
        <w:t>.Posta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43"/>
          <w:w w:val="132"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32"/>
          <w:position w:val="2"/>
        </w:rPr>
        <w:t>Gruplar</w:t>
      </w:r>
      <w:r>
        <w:rPr>
          <w:rFonts w:ascii="Arial" w:hAnsi="Arial" w:cs="Arial" w:eastAsia="Arial"/>
          <w:sz w:val="19"/>
          <w:szCs w:val="19"/>
          <w:color w:val="333333"/>
          <w:spacing w:val="-66"/>
          <w:w w:val="132"/>
          <w:position w:val="2"/>
        </w:rPr>
        <w:t>A</w:t>
      </w:r>
      <w:r>
        <w:rPr>
          <w:rFonts w:ascii="Times New Roman" w:hAnsi="Times New Roman" w:cs="Times New Roman" w:eastAsia="Times New Roman"/>
          <w:sz w:val="13"/>
          <w:szCs w:val="13"/>
          <w:color w:val="484848"/>
          <w:spacing w:val="-16"/>
          <w:w w:val="132"/>
          <w:position w:val="2"/>
        </w:rPr>
        <w:t>i</w:t>
      </w:r>
      <w:r>
        <w:rPr>
          <w:rFonts w:ascii="Times New Roman" w:hAnsi="Times New Roman" w:cs="Times New Roman" w:eastAsia="Times New Roman"/>
          <w:sz w:val="13"/>
          <w:szCs w:val="13"/>
          <w:color w:val="484848"/>
          <w:spacing w:val="-49"/>
          <w:w w:val="132"/>
          <w:position w:val="2"/>
        </w:rPr>
        <w:t>l</w:t>
      </w:r>
      <w:r>
        <w:rPr>
          <w:rFonts w:ascii="Arial" w:hAnsi="Arial" w:cs="Arial" w:eastAsia="Arial"/>
          <w:sz w:val="19"/>
          <w:szCs w:val="19"/>
          <w:color w:val="333333"/>
          <w:spacing w:val="-18"/>
          <w:w w:val="132"/>
          <w:position w:val="2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484848"/>
          <w:spacing w:val="0"/>
          <w:w w:val="132"/>
          <w:position w:val="2"/>
        </w:rPr>
        <w:t>lrl</w:t>
      </w:r>
      <w:r>
        <w:rPr>
          <w:rFonts w:ascii="Times New Roman" w:hAnsi="Times New Roman" w:cs="Times New Roman" w:eastAsia="Times New Roman"/>
          <w:sz w:val="13"/>
          <w:szCs w:val="13"/>
          <w:color w:val="48484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484848"/>
          <w:spacing w:val="0"/>
          <w:w w:val="100"/>
          <w:position w:val="2"/>
        </w:rPr>
      </w:r>
      <w:r>
        <w:rPr>
          <w:rFonts w:ascii="Arial" w:hAnsi="Arial" w:cs="Arial" w:eastAsia="Arial"/>
          <w:sz w:val="28"/>
          <w:szCs w:val="28"/>
          <w:color w:val="ACAEAC"/>
          <w:spacing w:val="-32"/>
          <w:w w:val="84"/>
          <w:position w:val="-2"/>
        </w:rPr>
        <w:t>'</w:t>
      </w:r>
      <w:r>
        <w:rPr>
          <w:rFonts w:ascii="Arial" w:hAnsi="Arial" w:cs="Arial" w:eastAsia="Arial"/>
          <w:sz w:val="28"/>
          <w:szCs w:val="28"/>
          <w:color w:val="5D5D5D"/>
          <w:spacing w:val="0"/>
          <w:w w:val="55"/>
          <w:position w:val="-2"/>
        </w:rPr>
        <w:t>o:ıırJ</w:t>
      </w:r>
      <w:r>
        <w:rPr>
          <w:rFonts w:ascii="Arial" w:hAnsi="Arial" w:cs="Arial" w:eastAsia="Arial"/>
          <w:sz w:val="28"/>
          <w:szCs w:val="28"/>
          <w:color w:val="5D5D5D"/>
          <w:spacing w:val="-55"/>
          <w:w w:val="55"/>
          <w:position w:val="-2"/>
        </w:rPr>
        <w:t>.</w:t>
      </w:r>
      <w:r>
        <w:rPr>
          <w:rFonts w:ascii="Arial" w:hAnsi="Arial" w:cs="Arial" w:eastAsia="Arial"/>
          <w:sz w:val="28"/>
          <w:szCs w:val="28"/>
          <w:color w:val="333333"/>
          <w:spacing w:val="0"/>
          <w:w w:val="72"/>
          <w:position w:val="-2"/>
        </w:rPr>
        <w:t>f</w:t>
      </w:r>
      <w:r>
        <w:rPr>
          <w:rFonts w:ascii="Arial" w:hAnsi="Arial" w:cs="Arial" w:eastAsia="Arial"/>
          <w:sz w:val="28"/>
          <w:szCs w:val="28"/>
          <w:color w:val="333333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8"/>
          <w:szCs w:val="28"/>
          <w:color w:val="333333"/>
          <w:spacing w:val="0"/>
          <w:w w:val="100"/>
          <w:position w:val="-2"/>
        </w:rPr>
      </w:r>
      <w:r>
        <w:rPr>
          <w:rFonts w:ascii="Arial" w:hAnsi="Arial" w:cs="Arial" w:eastAsia="Arial"/>
          <w:sz w:val="39"/>
          <w:szCs w:val="39"/>
          <w:color w:val="5D5D5D"/>
          <w:spacing w:val="0"/>
          <w:w w:val="64"/>
          <w:i/>
          <w:position w:val="-2"/>
        </w:rPr>
        <w:t>'i'</w:t>
      </w:r>
      <w:r>
        <w:rPr>
          <w:rFonts w:ascii="Arial" w:hAnsi="Arial" w:cs="Arial" w:eastAsia="Arial"/>
          <w:sz w:val="39"/>
          <w:szCs w:val="39"/>
          <w:color w:val="5D5D5D"/>
          <w:spacing w:val="8"/>
          <w:w w:val="64"/>
          <w:i/>
          <w:position w:val="-2"/>
        </w:rPr>
        <w:t>1</w:t>
      </w:r>
      <w:r>
        <w:rPr>
          <w:rFonts w:ascii="Times New Roman" w:hAnsi="Times New Roman" w:cs="Times New Roman" w:eastAsia="Times New Roman"/>
          <w:sz w:val="27"/>
          <w:szCs w:val="27"/>
          <w:color w:val="484848"/>
          <w:spacing w:val="0"/>
          <w:w w:val="64"/>
          <w:position w:val="-2"/>
        </w:rPr>
        <w:t>va</w:t>
      </w:r>
      <w:r>
        <w:rPr>
          <w:rFonts w:ascii="Times New Roman" w:hAnsi="Times New Roman" w:cs="Times New Roman" w:eastAsia="Times New Roman"/>
          <w:sz w:val="27"/>
          <w:szCs w:val="27"/>
          <w:color w:val="48484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48484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7"/>
          <w:szCs w:val="27"/>
          <w:color w:val="939393"/>
          <w:spacing w:val="-17"/>
          <w:w w:val="64"/>
          <w:position w:val="-2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797979"/>
          <w:spacing w:val="0"/>
          <w:w w:val="64"/>
          <w:position w:val="-2"/>
        </w:rPr>
        <w:t>...</w:t>
      </w:r>
      <w:r>
        <w:rPr>
          <w:rFonts w:ascii="Times New Roman" w:hAnsi="Times New Roman" w:cs="Times New Roman" w:eastAsia="Times New Roman"/>
          <w:sz w:val="27"/>
          <w:szCs w:val="27"/>
          <w:color w:val="797979"/>
          <w:spacing w:val="-4"/>
          <w:w w:val="64"/>
          <w:position w:val="-2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ACAEAC"/>
          <w:spacing w:val="0"/>
          <w:w w:val="64"/>
          <w:position w:val="-2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ACAEAC"/>
          <w:spacing w:val="0"/>
          <w:w w:val="64"/>
          <w:position w:val="-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ACAEAC"/>
          <w:spacing w:val="15"/>
          <w:w w:val="64"/>
          <w:position w:val="-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797979"/>
          <w:spacing w:val="0"/>
          <w:w w:val="64"/>
          <w:position w:val="-2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797979"/>
          <w:spacing w:val="0"/>
          <w:w w:val="64"/>
          <w:position w:val="-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797979"/>
          <w:spacing w:val="23"/>
          <w:w w:val="64"/>
          <w:position w:val="-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939393"/>
          <w:spacing w:val="-6"/>
          <w:w w:val="69"/>
          <w:position w:val="-2"/>
        </w:rPr>
        <w:t>c</w:t>
      </w:r>
      <w:r>
        <w:rPr>
          <w:rFonts w:ascii="Times New Roman" w:hAnsi="Times New Roman" w:cs="Times New Roman" w:eastAsia="Times New Roman"/>
          <w:sz w:val="27"/>
          <w:szCs w:val="27"/>
          <w:color w:val="797979"/>
          <w:spacing w:val="5"/>
          <w:w w:val="62"/>
          <w:position w:val="-2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939393"/>
          <w:spacing w:val="0"/>
          <w:w w:val="38"/>
          <w:position w:val="-2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27" w:lineRule="exact"/>
        <w:ind w:right="983"/>
        <w:jc w:val="right"/>
        <w:tabs>
          <w:tab w:pos="640" w:val="left"/>
          <w:tab w:pos="9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939393"/>
          <w:w w:val="188"/>
          <w:position w:val="-4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939393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939393"/>
          <w:w w:val="100"/>
          <w:position w:val="-4"/>
        </w:rPr>
      </w:r>
      <w:r>
        <w:rPr>
          <w:rFonts w:ascii="Times New Roman" w:hAnsi="Times New Roman" w:cs="Times New Roman" w:eastAsia="Times New Roman"/>
          <w:sz w:val="12"/>
          <w:szCs w:val="12"/>
          <w:color w:val="ACAEAC"/>
          <w:w w:val="131"/>
          <w:position w:val="-4"/>
        </w:rPr>
        <w:t>t</w:t>
      </w:r>
      <w:r>
        <w:rPr>
          <w:rFonts w:ascii="Times New Roman" w:hAnsi="Times New Roman" w:cs="Times New Roman" w:eastAsia="Times New Roman"/>
          <w:sz w:val="12"/>
          <w:szCs w:val="12"/>
          <w:color w:val="ACAEAC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ACAEAC"/>
          <w:w w:val="100"/>
          <w:position w:val="-4"/>
        </w:rPr>
      </w:r>
      <w:r>
        <w:rPr>
          <w:rFonts w:ascii="Arial" w:hAnsi="Arial" w:cs="Arial" w:eastAsia="Arial"/>
          <w:sz w:val="18"/>
          <w:szCs w:val="18"/>
          <w:color w:val="484848"/>
          <w:spacing w:val="0"/>
          <w:w w:val="92"/>
          <w:position w:val="-4"/>
        </w:rPr>
        <w:t>ıb</w:t>
      </w:r>
      <w:r>
        <w:rPr>
          <w:rFonts w:ascii="Arial" w:hAnsi="Arial" w:cs="Arial" w:eastAsia="Arial"/>
          <w:sz w:val="18"/>
          <w:szCs w:val="18"/>
          <w:color w:val="484848"/>
          <w:spacing w:val="0"/>
          <w:w w:val="92"/>
          <w:position w:val="-4"/>
        </w:rPr>
        <w:t>e</w:t>
      </w:r>
      <w:r>
        <w:rPr>
          <w:rFonts w:ascii="Arial" w:hAnsi="Arial" w:cs="Arial" w:eastAsia="Arial"/>
          <w:sz w:val="18"/>
          <w:szCs w:val="18"/>
          <w:color w:val="484848"/>
          <w:spacing w:val="-8"/>
          <w:w w:val="92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484848"/>
          <w:spacing w:val="0"/>
          <w:w w:val="87"/>
          <w:position w:val="-4"/>
        </w:rPr>
        <w:t>M(</w:t>
      </w:r>
      <w:r>
        <w:rPr>
          <w:rFonts w:ascii="Arial" w:hAnsi="Arial" w:cs="Arial" w:eastAsia="Arial"/>
          <w:sz w:val="18"/>
          <w:szCs w:val="18"/>
          <w:color w:val="484848"/>
          <w:spacing w:val="-11"/>
          <w:w w:val="86"/>
          <w:position w:val="-4"/>
        </w:rPr>
        <w:t>ı</w:t>
      </w:r>
      <w:r>
        <w:rPr>
          <w:rFonts w:ascii="Arial" w:hAnsi="Arial" w:cs="Arial" w:eastAsia="Arial"/>
          <w:sz w:val="18"/>
          <w:szCs w:val="18"/>
          <w:color w:val="797979"/>
          <w:spacing w:val="0"/>
          <w:w w:val="53"/>
          <w:position w:val="-4"/>
        </w:rPr>
        <w:t>c</w:t>
      </w:r>
      <w:r>
        <w:rPr>
          <w:rFonts w:ascii="Arial" w:hAnsi="Arial" w:cs="Arial" w:eastAsia="Arial"/>
          <w:sz w:val="18"/>
          <w:szCs w:val="18"/>
          <w:color w:val="797979"/>
          <w:spacing w:val="0"/>
          <w:w w:val="100"/>
          <w:position w:val="-4"/>
        </w:rPr>
        <w:t>  </w:t>
      </w:r>
      <w:r>
        <w:rPr>
          <w:rFonts w:ascii="Arial" w:hAnsi="Arial" w:cs="Arial" w:eastAsia="Arial"/>
          <w:sz w:val="18"/>
          <w:szCs w:val="18"/>
          <w:color w:val="797979"/>
          <w:spacing w:val="-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D5D5D"/>
          <w:spacing w:val="3"/>
          <w:w w:val="55"/>
          <w:i/>
          <w:position w:val="-4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0"/>
          <w:w w:val="55"/>
          <w:i/>
          <w:position w:val="-4"/>
        </w:rPr>
        <w:t>O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26"/>
          <w:w w:val="55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97979"/>
          <w:spacing w:val="0"/>
          <w:w w:val="74"/>
          <w:position w:val="-4"/>
        </w:rPr>
        <w:t>1.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160" w:right="220"/>
        </w:sectPr>
      </w:pPr>
      <w:rPr/>
    </w:p>
    <w:p>
      <w:pPr>
        <w:spacing w:before="0" w:after="0" w:line="209" w:lineRule="exact"/>
        <w:ind w:right="-20"/>
        <w:jc w:val="right"/>
        <w:tabs>
          <w:tab w:pos="48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797979"/>
          <w:w w:val="81"/>
          <w:position w:val="-1"/>
        </w:rPr>
        <w:t>-9.,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97979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939393"/>
          <w:spacing w:val="0"/>
          <w:w w:val="57"/>
          <w:position w:val="-1"/>
        </w:rPr>
        <w:t>•:·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57"/>
          <w:position w:val="-1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3"/>
          <w:w w:val="57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797979"/>
          <w:spacing w:val="0"/>
          <w:w w:val="57"/>
          <w:position w:val="-1"/>
        </w:rPr>
        <w:t>:z</w:t>
      </w:r>
      <w:r>
        <w:rPr>
          <w:rFonts w:ascii="Times New Roman" w:hAnsi="Times New Roman" w:cs="Times New Roman" w:eastAsia="Times New Roman"/>
          <w:sz w:val="22"/>
          <w:szCs w:val="22"/>
          <w:color w:val="797979"/>
          <w:spacing w:val="0"/>
          <w:w w:val="57"/>
          <w:position w:val="-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797979"/>
          <w:spacing w:val="25"/>
          <w:w w:val="57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797979"/>
          <w:spacing w:val="-27"/>
          <w:w w:val="57"/>
          <w:position w:val="-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ACAEAC"/>
          <w:spacing w:val="0"/>
          <w:w w:val="44"/>
          <w:position w:val="-1"/>
        </w:rPr>
        <w:t>,.o</w:t>
      </w:r>
      <w:r>
        <w:rPr>
          <w:rFonts w:ascii="Times New Roman" w:hAnsi="Times New Roman" w:cs="Times New Roman" w:eastAsia="Times New Roman"/>
          <w:sz w:val="22"/>
          <w:szCs w:val="22"/>
          <w:color w:val="ACAEAC"/>
          <w:spacing w:val="0"/>
          <w:w w:val="43"/>
          <w:position w:val="-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ACAEAC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797979"/>
          <w:spacing w:val="0"/>
          <w:w w:val="43"/>
          <w:position w:val="-1"/>
        </w:rPr>
        <w:t>...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6" w:lineRule="atLeast"/>
        <w:ind w:right="95"/>
        <w:jc w:val="righ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Arial" w:hAnsi="Arial" w:cs="Arial" w:eastAsia="Arial"/>
          <w:sz w:val="18"/>
          <w:szCs w:val="18"/>
          <w:color w:val="ACAEAC"/>
          <w:w w:val="70"/>
          <w:i/>
        </w:rPr>
        <w:t>I</w:t>
      </w:r>
      <w:r>
        <w:rPr>
          <w:rFonts w:ascii="Arial" w:hAnsi="Arial" w:cs="Arial" w:eastAsia="Arial"/>
          <w:sz w:val="18"/>
          <w:szCs w:val="18"/>
          <w:color w:val="ACAEAC"/>
          <w:spacing w:val="-30"/>
          <w:w w:val="70"/>
          <w:i/>
        </w:rPr>
        <w:t>:</w:t>
      </w:r>
      <w:r>
        <w:rPr>
          <w:rFonts w:ascii="Arial" w:hAnsi="Arial" w:cs="Arial" w:eastAsia="Arial"/>
          <w:sz w:val="18"/>
          <w:szCs w:val="18"/>
          <w:color w:val="939393"/>
          <w:spacing w:val="0"/>
          <w:w w:val="133"/>
          <w:i/>
        </w:rPr>
        <w:t>i</w:t>
      </w:r>
      <w:r>
        <w:rPr>
          <w:rFonts w:ascii="Arial" w:hAnsi="Arial" w:cs="Arial" w:eastAsia="Arial"/>
          <w:sz w:val="18"/>
          <w:szCs w:val="18"/>
          <w:color w:val="939393"/>
          <w:spacing w:val="-1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97979"/>
          <w:spacing w:val="-12"/>
          <w:w w:val="129"/>
        </w:rPr>
        <w:t>(</w:t>
      </w:r>
      <w:r>
        <w:rPr>
          <w:rFonts w:ascii="Times New Roman" w:hAnsi="Times New Roman" w:cs="Times New Roman" w:eastAsia="Times New Roman"/>
          <w:sz w:val="13"/>
          <w:szCs w:val="13"/>
          <w:color w:val="939393"/>
          <w:spacing w:val="0"/>
          <w:w w:val="129"/>
        </w:rPr>
        <w:t>1</w:t>
      </w:r>
      <w:r>
        <w:rPr>
          <w:rFonts w:ascii="Times New Roman" w:hAnsi="Times New Roman" w:cs="Times New Roman" w:eastAsia="Times New Roman"/>
          <w:sz w:val="13"/>
          <w:szCs w:val="13"/>
          <w:color w:val="939393"/>
          <w:spacing w:val="0"/>
          <w:w w:val="129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39393"/>
          <w:spacing w:val="14"/>
          <w:w w:val="129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39393"/>
          <w:spacing w:val="-35"/>
          <w:w w:val="129"/>
          <w:emboss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939393"/>
          <w:spacing w:val="-35"/>
          <w:w w:val="129"/>
          <w:emboss/>
        </w:rPr>
      </w:r>
      <w:r>
        <w:rPr>
          <w:rFonts w:ascii="Times New Roman" w:hAnsi="Times New Roman" w:cs="Times New Roman" w:eastAsia="Times New Roman"/>
          <w:sz w:val="13"/>
          <w:szCs w:val="13"/>
          <w:color w:val="939393"/>
          <w:spacing w:val="-35"/>
          <w:w w:val="129"/>
        </w:rPr>
      </w:r>
      <w:r>
        <w:rPr>
          <w:rFonts w:ascii="Times New Roman" w:hAnsi="Times New Roman" w:cs="Times New Roman" w:eastAsia="Times New Roman"/>
          <w:sz w:val="13"/>
          <w:szCs w:val="13"/>
          <w:color w:val="939393"/>
          <w:spacing w:val="-35"/>
          <w:w w:val="129"/>
        </w:rPr>
      </w:r>
      <w:r>
        <w:rPr>
          <w:rFonts w:ascii="Times New Roman" w:hAnsi="Times New Roman" w:cs="Times New Roman" w:eastAsia="Times New Roman"/>
          <w:sz w:val="13"/>
          <w:szCs w:val="13"/>
          <w:color w:val="ACAEAC"/>
          <w:spacing w:val="0"/>
          <w:w w:val="201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939393"/>
          <w:spacing w:val="0"/>
          <w:w w:val="100"/>
        </w:rPr>
        <w:t>"!ltı</w:t>
      </w:r>
      <w:r>
        <w:rPr>
          <w:rFonts w:ascii="Arial" w:hAnsi="Arial" w:cs="Arial" w:eastAsia="Arial"/>
          <w:sz w:val="7"/>
          <w:szCs w:val="7"/>
          <w:color w:val="939393"/>
          <w:spacing w:val="0"/>
          <w:w w:val="100"/>
        </w:rPr>
        <w:t>    </w:t>
      </w:r>
      <w:r>
        <w:rPr>
          <w:rFonts w:ascii="Arial" w:hAnsi="Arial" w:cs="Arial" w:eastAsia="Arial"/>
          <w:sz w:val="7"/>
          <w:szCs w:val="7"/>
          <w:color w:val="939393"/>
          <w:spacing w:val="15"/>
          <w:w w:val="100"/>
        </w:rPr>
        <w:t> </w:t>
      </w:r>
      <w:r>
        <w:rPr>
          <w:rFonts w:ascii="Arial" w:hAnsi="Arial" w:cs="Arial" w:eastAsia="Arial"/>
          <w:sz w:val="7"/>
          <w:szCs w:val="7"/>
          <w:color w:val="939393"/>
          <w:spacing w:val="0"/>
          <w:w w:val="473"/>
        </w:rPr>
        <w:t>'</w:t>
      </w:r>
      <w:r>
        <w:rPr>
          <w:rFonts w:ascii="Arial" w:hAnsi="Arial" w:cs="Arial" w:eastAsia="Arial"/>
          <w:sz w:val="7"/>
          <w:szCs w:val="7"/>
          <w:color w:val="939393"/>
          <w:spacing w:val="-8"/>
          <w:w w:val="100"/>
        </w:rPr>
        <w:t> </w:t>
      </w:r>
      <w:r>
        <w:rPr>
          <w:rFonts w:ascii="Arial" w:hAnsi="Arial" w:cs="Arial" w:eastAsia="Arial"/>
          <w:sz w:val="7"/>
          <w:szCs w:val="7"/>
          <w:color w:val="797979"/>
          <w:spacing w:val="0"/>
          <w:w w:val="165"/>
        </w:rPr>
        <w:t>•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</w:rPr>
      </w:r>
    </w:p>
    <w:p>
      <w:pPr>
        <w:spacing w:before="26" w:after="0" w:line="15" w:lineRule="atLeast"/>
        <w:ind w:left="424"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797979"/>
          <w:w w:val="233"/>
          <w:i/>
        </w:rPr>
        <w:t>:</w:t>
      </w:r>
      <w:r>
        <w:rPr>
          <w:rFonts w:ascii="Times New Roman" w:hAnsi="Times New Roman" w:cs="Times New Roman" w:eastAsia="Times New Roman"/>
          <w:sz w:val="13"/>
          <w:szCs w:val="13"/>
          <w:color w:val="797979"/>
          <w:spacing w:val="-2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39393"/>
          <w:spacing w:val="0"/>
          <w:w w:val="136"/>
          <w:i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20"/>
          <w:cols w:num="2" w:equalWidth="0">
            <w:col w:w="9715" w:space="25"/>
            <w:col w:w="1800"/>
          </w:cols>
        </w:sectPr>
      </w:pPr>
      <w:rPr/>
    </w:p>
    <w:p>
      <w:pPr>
        <w:spacing w:before="0" w:after="0" w:line="19" w:lineRule="atLeast"/>
        <w:ind w:right="605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D5D5D"/>
          <w:w w:val="135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3"/>
          <w:w w:val="135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32"/>
          <w:w w:val="13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97979"/>
          <w:spacing w:val="7"/>
          <w:w w:val="227"/>
          <w:i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56"/>
          <w:i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97" w:lineRule="exact"/>
        <w:ind w:right="-20"/>
        <w:jc w:val="righ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797979"/>
          <w:spacing w:val="0"/>
          <w:w w:val="203"/>
        </w:rPr>
        <w:t>:</w:t>
      </w:r>
      <w:r>
        <w:rPr>
          <w:rFonts w:ascii="Arial" w:hAnsi="Arial" w:cs="Arial" w:eastAsia="Arial"/>
          <w:sz w:val="14"/>
          <w:szCs w:val="14"/>
          <w:color w:val="797979"/>
          <w:spacing w:val="-52"/>
          <w:w w:val="203"/>
        </w:rPr>
        <w:t> </w:t>
      </w:r>
      <w:r>
        <w:rPr>
          <w:rFonts w:ascii="Arial" w:hAnsi="Arial" w:cs="Arial" w:eastAsia="Arial"/>
          <w:sz w:val="14"/>
          <w:szCs w:val="14"/>
          <w:color w:val="5D5D5D"/>
          <w:spacing w:val="0"/>
          <w:w w:val="364"/>
        </w:rPr>
        <w:t>,.</w:t>
      </w:r>
      <w:r>
        <w:rPr>
          <w:rFonts w:ascii="Arial" w:hAnsi="Arial" w:cs="Arial" w:eastAsia="Arial"/>
          <w:sz w:val="14"/>
          <w:szCs w:val="14"/>
          <w:color w:val="5D5D5D"/>
          <w:spacing w:val="-78"/>
          <w:w w:val="364"/>
        </w:rPr>
        <w:t> </w:t>
      </w:r>
      <w:r>
        <w:rPr>
          <w:rFonts w:ascii="Arial" w:hAnsi="Arial" w:cs="Arial" w:eastAsia="Arial"/>
          <w:sz w:val="14"/>
          <w:szCs w:val="14"/>
          <w:color w:val="797979"/>
          <w:spacing w:val="0"/>
          <w:w w:val="46"/>
        </w:rPr>
        <w:t>...</w:t>
      </w:r>
      <w:r>
        <w:rPr>
          <w:rFonts w:ascii="Arial" w:hAnsi="Arial" w:cs="Arial" w:eastAsia="Arial"/>
          <w:sz w:val="14"/>
          <w:szCs w:val="14"/>
          <w:color w:val="797979"/>
          <w:spacing w:val="0"/>
          <w:w w:val="46"/>
        </w:rPr>
        <w:t>  </w:t>
      </w:r>
      <w:r>
        <w:rPr>
          <w:rFonts w:ascii="Arial" w:hAnsi="Arial" w:cs="Arial" w:eastAsia="Arial"/>
          <w:sz w:val="14"/>
          <w:szCs w:val="14"/>
          <w:color w:val="797979"/>
          <w:spacing w:val="15"/>
          <w:w w:val="46"/>
        </w:rPr>
        <w:t> </w:t>
      </w:r>
      <w:r>
        <w:rPr>
          <w:rFonts w:ascii="Arial" w:hAnsi="Arial" w:cs="Arial" w:eastAsia="Arial"/>
          <w:sz w:val="14"/>
          <w:szCs w:val="14"/>
          <w:color w:val="ACAEAC"/>
          <w:spacing w:val="-15"/>
          <w:w w:val="135"/>
        </w:rPr>
        <w:t>.</w:t>
      </w:r>
      <w:r>
        <w:rPr>
          <w:rFonts w:ascii="Arial" w:hAnsi="Arial" w:cs="Arial" w:eastAsia="Arial"/>
          <w:sz w:val="14"/>
          <w:szCs w:val="14"/>
          <w:color w:val="5D5D5D"/>
          <w:spacing w:val="-20"/>
          <w:w w:val="67"/>
        </w:rPr>
        <w:t>.</w:t>
      </w:r>
      <w:r>
        <w:rPr>
          <w:rFonts w:ascii="Arial" w:hAnsi="Arial" w:cs="Arial" w:eastAsia="Arial"/>
          <w:sz w:val="14"/>
          <w:szCs w:val="14"/>
          <w:color w:val="797979"/>
          <w:spacing w:val="0"/>
          <w:w w:val="159"/>
        </w:rPr>
        <w:t>q</w:t>
      </w:r>
      <w:r>
        <w:rPr>
          <w:rFonts w:ascii="Arial" w:hAnsi="Arial" w:cs="Arial" w:eastAsia="Arial"/>
          <w:sz w:val="14"/>
          <w:szCs w:val="14"/>
          <w:color w:val="797979"/>
          <w:spacing w:val="16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ACAEAC"/>
          <w:spacing w:val="0"/>
          <w:w w:val="62"/>
        </w:rPr>
        <w:t>..</w:t>
      </w:r>
      <w:r>
        <w:rPr>
          <w:rFonts w:ascii="Arial" w:hAnsi="Arial" w:cs="Arial" w:eastAsia="Arial"/>
          <w:sz w:val="14"/>
          <w:szCs w:val="14"/>
          <w:color w:val="ACAEAC"/>
          <w:spacing w:val="0"/>
          <w:w w:val="62"/>
        </w:rPr>
        <w:t> </w:t>
      </w:r>
      <w:r>
        <w:rPr>
          <w:rFonts w:ascii="Arial" w:hAnsi="Arial" w:cs="Arial" w:eastAsia="Arial"/>
          <w:sz w:val="14"/>
          <w:szCs w:val="14"/>
          <w:color w:val="ACAEAC"/>
          <w:spacing w:val="18"/>
          <w:w w:val="62"/>
        </w:rPr>
        <w:t> </w:t>
      </w:r>
      <w:r>
        <w:rPr>
          <w:rFonts w:ascii="Arial" w:hAnsi="Arial" w:cs="Arial" w:eastAsia="Arial"/>
          <w:sz w:val="14"/>
          <w:szCs w:val="14"/>
          <w:color w:val="ACAEAC"/>
          <w:spacing w:val="0"/>
          <w:w w:val="169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96" w:lineRule="exact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939393"/>
          <w:spacing w:val="0"/>
          <w:w w:val="182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939393"/>
          <w:spacing w:val="0"/>
          <w:w w:val="18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39393"/>
          <w:spacing w:val="0"/>
          <w:w w:val="181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939393"/>
          <w:spacing w:val="-6"/>
          <w:w w:val="182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939393"/>
          <w:spacing w:val="-44"/>
          <w:w w:val="182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ACAEAC"/>
          <w:spacing w:val="0"/>
          <w:w w:val="270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20"/>
          <w:cols w:num="2" w:equalWidth="0">
            <w:col w:w="9497" w:space="210"/>
            <w:col w:w="1833"/>
          </w:cols>
        </w:sectPr>
      </w:pPr>
      <w:rPr/>
    </w:p>
    <w:p>
      <w:pPr>
        <w:spacing w:before="0" w:after="0" w:line="148" w:lineRule="exact"/>
        <w:ind w:right="1508"/>
        <w:jc w:val="right"/>
        <w:tabs>
          <w:tab w:pos="104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v:group style="position:absolute;margin-left:12.137225pt;margin-top:35.858940pt;width:568.545714pt;height:774.743139pt;mso-position-horizontal-relative:page;mso-position-vertical-relative:page;z-index:-15644" coordorigin="243,717" coordsize="11371,15495">
            <v:group style="position:absolute;left:276;top:770;width:2;height:521" coordorigin="276,770" coordsize="2,521">
              <v:shape style="position:absolute;left:276;top:770;width:2;height:521" coordorigin="276,770" coordsize="0,521" path="m276,1291l276,770e" filled="f" stroked="t" strokeweight=".951939pt" strokecolor="#777777">
                <v:path arrowok="t"/>
              </v:shape>
            </v:group>
            <v:group style="position:absolute;left:248;top:772;width:5412;height:2" coordorigin="248,772" coordsize="5412,2">
              <v:shape style="position:absolute;left:248;top:772;width:5412;height:2" coordorigin="248,772" coordsize="5412,0" path="m248,772l5659,772e" filled="f" stroked="t" strokeweight=".47597pt" strokecolor="#7C7C7C">
                <v:path arrowok="t"/>
              </v:shape>
            </v:group>
            <v:group style="position:absolute;left:2313;top:770;width:2;height:521" coordorigin="2313,770" coordsize="2,521">
              <v:shape style="position:absolute;left:2313;top:770;width:2;height:521" coordorigin="2313,770" coordsize="0,521" path="m2313,1291l2313,770e" filled="f" stroked="t" strokeweight=".951939pt" strokecolor="#5B5B5B">
                <v:path arrowok="t"/>
              </v:shape>
            </v:group>
            <v:group style="position:absolute;left:3189;top:770;width:190;height:2" coordorigin="3189,770" coordsize="190,2">
              <v:shape style="position:absolute;left:3189;top:770;width:190;height:2" coordorigin="3189,770" coordsize="190,0" path="m3189,770l3379,770e" filled="f" stroked="t" strokeweight=".47597pt" strokecolor="#646464">
                <v:path arrowok="t"/>
              </v:shape>
            </v:group>
            <v:group style="position:absolute;left:3379;top:765;width:371;height:2" coordorigin="3379,765" coordsize="371,2">
              <v:shape style="position:absolute;left:3379;top:765;width:371;height:2" coordorigin="3379,765" coordsize="371,0" path="m3379,765l3751,765e" filled="f" stroked="t" strokeweight=".951939pt" strokecolor="#909090">
                <v:path arrowok="t"/>
              </v:shape>
            </v:group>
            <v:group style="position:absolute;left:1276;top:763;width:7292;height:2" coordorigin="1276,763" coordsize="7292,2">
              <v:shape style="position:absolute;left:1276;top:763;width:7292;height:2" coordorigin="1276,763" coordsize="7292,0" path="m1276,763l8567,763e" filled="f" stroked="t" strokeweight=".713954pt" strokecolor="#7C7C7C">
                <v:path arrowok="t"/>
              </v:shape>
            </v:group>
            <v:group style="position:absolute;left:8472;top:746;width:624;height:2" coordorigin="8472,746" coordsize="624,2">
              <v:shape style="position:absolute;left:8472;top:746;width:624;height:2" coordorigin="8472,746" coordsize="624,0" path="m8472,746l9096,746e" filled="f" stroked="t" strokeweight=".47597pt" strokecolor="#707070">
                <v:path arrowok="t"/>
              </v:shape>
            </v:group>
            <v:group style="position:absolute;left:9067;top:741;width:2;height:875" coordorigin="9067,741" coordsize="2,875">
              <v:shape style="position:absolute;left:9067;top:741;width:2;height:875" coordorigin="9067,741" coordsize="0,875" path="m9067,1616l9067,741e" filled="f" stroked="t" strokeweight=".713954pt" strokecolor="#4F4F4F">
                <v:path arrowok="t"/>
              </v:shape>
            </v:group>
            <v:group style="position:absolute;left:4212;top:746;width:7373;height:2" coordorigin="4212,746" coordsize="7373,2">
              <v:shape style="position:absolute;left:4212;top:746;width:7373;height:2" coordorigin="4212,746" coordsize="7373,0" path="m4212,746l11585,746e" filled="f" stroked="t" strokeweight=".713954pt" strokecolor="#808080">
                <v:path arrowok="t"/>
              </v:shape>
            </v:group>
            <v:group style="position:absolute;left:11583;top:727;width:2;height:4991" coordorigin="11583,727" coordsize="2,4991">
              <v:shape style="position:absolute;left:11583;top:727;width:2;height:4991" coordorigin="11583,727" coordsize="0,4991" path="m11583,5718l11583,727e" filled="f" stroked="t" strokeweight=".951939pt" strokecolor="#575757">
                <v:path arrowok="t"/>
              </v:shape>
            </v:group>
            <v:group style="position:absolute;left:276;top:1233;width:2;height:311" coordorigin="276,1233" coordsize="2,311">
              <v:shape style="position:absolute;left:276;top:1233;width:2;height:311" coordorigin="276,1233" coordsize="0,311" path="m276,1544l276,1233e" filled="f" stroked="t" strokeweight=".47597pt" strokecolor="#5B5B5B">
                <v:path arrowok="t"/>
              </v:shape>
            </v:group>
            <v:group style="position:absolute;left:2313;top:1233;width:2;height:311" coordorigin="2313,1233" coordsize="2,311">
              <v:shape style="position:absolute;left:2313;top:1233;width:2;height:311" coordorigin="2313,1233" coordsize="0,311" path="m2313,1544l2313,1233e" filled="f" stroked="t" strokeweight=".47597pt" strokecolor="#343434">
                <v:path arrowok="t"/>
              </v:shape>
            </v:group>
            <v:group style="position:absolute;left:2318;top:1487;width:2;height:794" coordorigin="2318,1487" coordsize="2,794">
              <v:shape style="position:absolute;left:2318;top:1487;width:2;height:794" coordorigin="2318,1487" coordsize="0,794" path="m2318,2280l2318,1487e" filled="f" stroked="t" strokeweight=".713954pt" strokecolor="#5B5B5B">
                <v:path arrowok="t"/>
              </v:shape>
            </v:group>
            <v:group style="position:absolute;left:9072;top:1559;width:2;height:239" coordorigin="9072,1559" coordsize="2,239">
              <v:shape style="position:absolute;left:9072;top:1559;width:2;height:239" coordorigin="9072,1559" coordsize="0,239" path="m9072,1798l9072,1559e" filled="f" stroked="t" strokeweight=".47597pt" strokecolor="#282828">
                <v:path arrowok="t"/>
              </v:shape>
            </v:group>
            <v:group style="position:absolute;left:276;top:2269;width:3732;height:2" coordorigin="276,2269" coordsize="3732,2">
              <v:shape style="position:absolute;left:276;top:2269;width:3732;height:2" coordorigin="276,2269" coordsize="3732,0" path="m276,2269l4008,2269e" filled="f" stroked="t" strokeweight=".713954pt" strokecolor="#484848">
                <v:path arrowok="t"/>
              </v:shape>
            </v:group>
            <v:group style="position:absolute;left:9074;top:741;width:2;height:1516" coordorigin="9074,741" coordsize="2,1516">
              <v:shape style="position:absolute;left:9074;top:741;width:2;height:1516" coordorigin="9074,741" coordsize="0,1516" path="m9074,2257l9074,741e" filled="f" stroked="t" strokeweight=".713954pt" strokecolor="#444444">
                <v:path arrowok="t"/>
              </v:shape>
            </v:group>
            <v:group style="position:absolute;left:5954;top:2257;width:985;height:2" coordorigin="5954,2257" coordsize="985,2">
              <v:shape style="position:absolute;left:5954;top:2257;width:985;height:2" coordorigin="5954,2257" coordsize="985,0" path="m5954,2257l6940,2257e" filled="f" stroked="t" strokeweight=".951939pt" strokecolor="#545454">
                <v:path arrowok="t"/>
              </v:shape>
            </v:group>
            <v:group style="position:absolute;left:3822;top:2254;width:6483;height:2" coordorigin="3822,2254" coordsize="6483,2">
              <v:shape style="position:absolute;left:3822;top:2254;width:6483;height:2" coordorigin="3822,2254" coordsize="6483,0" path="m3822,2254l10305,2254e" filled="f" stroked="t" strokeweight=".951939pt" strokecolor="#4F4F4F">
                <v:path arrowok="t"/>
              </v:shape>
            </v:group>
            <v:group style="position:absolute;left:10248;top:2245;width:557;height:2" coordorigin="10248,2245" coordsize="557,2">
              <v:shape style="position:absolute;left:10248;top:2245;width:557;height:2" coordorigin="10248,2245" coordsize="557,0" path="m10248,2245l10805,2245e" filled="f" stroked="t" strokeweight=".47597pt" strokecolor="#383838">
                <v:path arrowok="t"/>
              </v:shape>
            </v:group>
            <v:group style="position:absolute;left:10662;top:2247;width:928;height:2" coordorigin="10662,2247" coordsize="928,2">
              <v:shape style="position:absolute;left:10662;top:2247;width:928;height:2" coordorigin="10662,2247" coordsize="928,0" path="m10662,2247l11590,2247e" filled="f" stroked="t" strokeweight=".713954pt" strokecolor="#4B4B4B">
                <v:path arrowok="t"/>
              </v:shape>
            </v:group>
            <v:group style="position:absolute;left:276;top:2510;width:2604;height:2" coordorigin="276,2510" coordsize="2604,2">
              <v:shape style="position:absolute;left:276;top:2510;width:2604;height:2" coordorigin="276,2510" coordsize="2604,0" path="m276,2510l2880,2510e" filled="f" stroked="t" strokeweight=".713954pt" strokecolor="#808080">
                <v:path arrowok="t"/>
              </v:shape>
            </v:group>
            <v:group style="position:absolute;left:1618;top:2510;width:290;height:2" coordorigin="1618,2510" coordsize="290,2">
              <v:shape style="position:absolute;left:1618;top:2510;width:290;height:2" coordorigin="1618,2510" coordsize="290,0" path="m1618,2510l1909,2510e" filled="f" stroked="t" strokeweight=".47597pt" strokecolor="#646464">
                <v:path arrowok="t"/>
              </v:shape>
            </v:group>
            <v:group style="position:absolute;left:2822;top:2510;width:424;height:2" coordorigin="2822,2510" coordsize="424,2">
              <v:shape style="position:absolute;left:2822;top:2510;width:424;height:2" coordorigin="2822,2510" coordsize="424,0" path="m2822,2510l3246,2510e" filled="f" stroked="t" strokeweight=".47597pt" strokecolor="#676767">
                <v:path arrowok="t"/>
              </v:shape>
            </v:group>
            <v:group style="position:absolute;left:3189;top:2503;width:2442;height:2" coordorigin="3189,2503" coordsize="2442,2">
              <v:shape style="position:absolute;left:3189;top:2503;width:2442;height:2" coordorigin="3189,2503" coordsize="2442,0" path="m3189,2503l5631,2503e" filled="f" stroked="t" strokeweight=".47597pt" strokecolor="#808080">
                <v:path arrowok="t"/>
              </v:shape>
            </v:group>
            <v:group style="position:absolute;left:5264;top:2491;width:5041;height:2" coordorigin="5264,2491" coordsize="5041,2">
              <v:shape style="position:absolute;left:5264;top:2491;width:5041;height:2" coordorigin="5264,2491" coordsize="5041,0" path="m5264,2491l10305,2491e" filled="f" stroked="t" strokeweight=".713954pt" strokecolor="#808080">
                <v:path arrowok="t"/>
              </v:shape>
            </v:group>
            <v:group style="position:absolute;left:10248;top:2486;width:557;height:2" coordorigin="10248,2486" coordsize="557,2">
              <v:shape style="position:absolute;left:10248;top:2486;width:557;height:2" coordorigin="10248,2486" coordsize="557,0" path="m10248,2486l10805,2486e" filled="f" stroked="t" strokeweight=".47597pt" strokecolor="#606060">
                <v:path arrowok="t"/>
              </v:shape>
            </v:group>
            <v:group style="position:absolute;left:10747;top:2486;width:847;height:2" coordorigin="10747,2486" coordsize="847,2">
              <v:shape style="position:absolute;left:10747;top:2486;width:847;height:2" coordorigin="10747,2486" coordsize="847,0" path="m10747,2486l11595,2486e" filled="f" stroked="t" strokeweight=".713954pt" strokecolor="#878787">
                <v:path arrowok="t"/>
              </v:shape>
            </v:group>
            <v:group style="position:absolute;left:3356;top:2477;width:2;height:277" coordorigin="3356,2477" coordsize="2,277">
              <v:shape style="position:absolute;left:3356;top:2477;width:2;height:277" coordorigin="3356,2477" coordsize="0,277" path="m3356,2754l3356,2477e" filled="f" stroked="t" strokeweight=".47597pt" strokecolor="#2B2B2B">
                <v:path arrowok="t"/>
              </v:shape>
            </v:group>
            <v:group style="position:absolute;left:276;top:2749;width:1561;height:2" coordorigin="276,2749" coordsize="1561,2">
              <v:shape style="position:absolute;left:276;top:2749;width:1561;height:2" coordorigin="276,2749" coordsize="1561,0" path="m276,2749l1837,2749e" filled="f" stroked="t" strokeweight=".713954pt" strokecolor="#4B4B4B">
                <v:path arrowok="t"/>
              </v:shape>
            </v:group>
            <v:group style="position:absolute;left:842;top:2744;width:7454;height:2" coordorigin="842,2744" coordsize="7454,2">
              <v:shape style="position:absolute;left:842;top:2744;width:7454;height:2" coordorigin="842,2744" coordsize="7454,0" path="m842,2744l8296,2744e" filled="f" stroked="t" strokeweight=".951939pt" strokecolor="#484848">
                <v:path arrowok="t"/>
              </v:shape>
            </v:group>
            <v:group style="position:absolute;left:8239;top:2735;width:2066;height:2" coordorigin="8239,2735" coordsize="2066,2">
              <v:shape style="position:absolute;left:8239;top:2735;width:2066;height:2" coordorigin="8239,2735" coordsize="2066,0" path="m8239,2735l10305,2735e" filled="f" stroked="t" strokeweight=".47597pt" strokecolor="#444444">
                <v:path arrowok="t"/>
              </v:shape>
            </v:group>
            <v:group style="position:absolute;left:10248;top:2735;width:557;height:2" coordorigin="10248,2735" coordsize="557,2">
              <v:shape style="position:absolute;left:10248;top:2735;width:557;height:2" coordorigin="10248,2735" coordsize="557,0" path="m10248,2735l10805,2735e" filled="f" stroked="t" strokeweight=".47597pt" strokecolor="#606060">
                <v:path arrowok="t"/>
              </v:shape>
            </v:group>
            <v:group style="position:absolute;left:10747;top:2732;width:847;height:2" coordorigin="10747,2732" coordsize="847,2">
              <v:shape style="position:absolute;left:10747;top:2732;width:847;height:2" coordorigin="10747,2732" coordsize="847,0" path="m10747,2732l11595,2732e" filled="f" stroked="t" strokeweight=".237985pt" strokecolor="#444444">
                <v:path arrowok="t"/>
              </v:shape>
            </v:group>
            <v:group style="position:absolute;left:271;top:2993;width:1637;height:2" coordorigin="271,2993" coordsize="1637,2">
              <v:shape style="position:absolute;left:271;top:2993;width:1637;height:2" coordorigin="271,2993" coordsize="1637,0" path="m271,2993l1909,2993e" filled="f" stroked="t" strokeweight=".47597pt" strokecolor="#7C7C7C">
                <v:path arrowok="t"/>
              </v:shape>
            </v:group>
            <v:group style="position:absolute;left:1852;top:2986;width:6302;height:2" coordorigin="1852,2986" coordsize="6302,2">
              <v:shape style="position:absolute;left:1852;top:2986;width:6302;height:2" coordorigin="1852,2986" coordsize="6302,0" path="m1852,2986l8153,2986e" filled="f" stroked="t" strokeweight=".47597pt" strokecolor="#808080">
                <v:path arrowok="t"/>
              </v:shape>
            </v:group>
            <v:group style="position:absolute;left:7287;top:2974;width:424;height:2" coordorigin="7287,2974" coordsize="424,2">
              <v:shape style="position:absolute;left:7287;top:2974;width:424;height:2" coordorigin="7287,2974" coordsize="424,0" path="m7287,2974l7711,2974e" filled="f" stroked="t" strokeweight=".47597pt" strokecolor="#676767">
                <v:path arrowok="t"/>
              </v:shape>
            </v:group>
            <v:group style="position:absolute;left:8239;top:2969;width:290;height:2" coordorigin="8239,2969" coordsize="290,2">
              <v:shape style="position:absolute;left:8239;top:2969;width:290;height:2" coordorigin="8239,2969" coordsize="290,0" path="m8239,2969l8529,2969e" filled="f" stroked="t" strokeweight=".47597pt" strokecolor="#707070">
                <v:path arrowok="t"/>
              </v:shape>
            </v:group>
            <v:group style="position:absolute;left:5574;top:2974;width:5402;height:2" coordorigin="5574,2974" coordsize="5402,2">
              <v:shape style="position:absolute;left:5574;top:2974;width:5402;height:2" coordorigin="5574,2974" coordsize="5402,0" path="m5574,2974l10976,2974e" filled="f" stroked="t" strokeweight=".713954pt" strokecolor="#808080">
                <v:path arrowok="t"/>
              </v:shape>
            </v:group>
            <v:group style="position:absolute;left:10747;top:2969;width:847;height:2" coordorigin="10747,2969" coordsize="847,2">
              <v:shape style="position:absolute;left:10747;top:2969;width:847;height:2" coordorigin="10747,2969" coordsize="847,0" path="m10747,2969l11595,2969e" filled="f" stroked="t" strokeweight=".47597pt" strokecolor="#747474">
                <v:path arrowok="t"/>
              </v:shape>
            </v:group>
            <v:group style="position:absolute;left:271;top:3227;width:9481;height:2" coordorigin="271,3227" coordsize="9481,2">
              <v:shape style="position:absolute;left:271;top:3227;width:9481;height:2" coordorigin="271,3227" coordsize="9481,0" path="m271,3227l9753,3227e" filled="f" stroked="t" strokeweight=".713954pt" strokecolor="#484848">
                <v:path arrowok="t"/>
              </v:shape>
            </v:group>
            <v:group style="position:absolute;left:1618;top:3227;width:290;height:2" coordorigin="1618,3227" coordsize="290,2">
              <v:shape style="position:absolute;left:1618;top:3227;width:290;height:2" coordorigin="1618,3227" coordsize="290,0" path="m1618,3227l1909,3227e" filled="f" stroked="t" strokeweight=".47597pt" strokecolor="#2B2B2B">
                <v:path arrowok="t"/>
              </v:shape>
            </v:group>
            <v:group style="position:absolute;left:1852;top:3220;width:5493;height:2" coordorigin="1852,3220" coordsize="5493,2">
              <v:shape style="position:absolute;left:1852;top:3220;width:5493;height:2" coordorigin="1852,3220" coordsize="5493,0" path="m1852,3220l7344,3220e" filled="f" stroked="t" strokeweight=".713954pt" strokecolor="#4B4B4B">
                <v:path arrowok="t"/>
              </v:shape>
            </v:group>
            <v:group style="position:absolute;left:7287;top:3213;width:424;height:2" coordorigin="7287,3213" coordsize="424,2">
              <v:shape style="position:absolute;left:7287;top:3213;width:424;height:2" coordorigin="7287,3213" coordsize="424,0" path="m7287,3213l7711,3213e" filled="f" stroked="t" strokeweight=".47597pt" strokecolor="#282828">
                <v:path arrowok="t"/>
              </v:shape>
            </v:group>
            <v:group style="position:absolute;left:7616;top:3210;width:3470;height:2" coordorigin="7616,3210" coordsize="3470,2">
              <v:shape style="position:absolute;left:7616;top:3210;width:3470;height:2" coordorigin="7616,3210" coordsize="3470,0" path="m7616,3210l11085,3210e" filled="f" stroked="t" strokeweight=".951939pt" strokecolor="#4F4F4F">
                <v:path arrowok="t"/>
              </v:shape>
            </v:group>
            <v:group style="position:absolute;left:10747;top:3208;width:842;height:2" coordorigin="10747,3208" coordsize="842,2">
              <v:shape style="position:absolute;left:10747;top:3208;width:842;height:2" coordorigin="10747,3208" coordsize="842,0" path="m10747,3208l11590,3208e" filled="f" stroked="t" strokeweight=".47597pt" strokecolor="#3B3B3B">
                <v:path arrowok="t"/>
              </v:shape>
            </v:group>
            <v:group style="position:absolute;left:271;top:3466;width:1404;height:2" coordorigin="271,3466" coordsize="1404,2">
              <v:shape style="position:absolute;left:271;top:3466;width:1404;height:2" coordorigin="271,3466" coordsize="1404,0" path="m271,3466l1675,3466e" filled="f" stroked="t" strokeweight=".713954pt" strokecolor="#808080">
                <v:path arrowok="t"/>
              </v:shape>
            </v:group>
            <v:group style="position:absolute;left:1618;top:3466;width:290;height:2" coordorigin="1618,3466" coordsize="290,2">
              <v:shape style="position:absolute;left:1618;top:3466;width:290;height:2" coordorigin="1618,3466" coordsize="290,0" path="m1618,3466l1909,3466e" filled="f" stroked="t" strokeweight=".47597pt" strokecolor="#676767">
                <v:path arrowok="t"/>
              </v:shape>
            </v:group>
            <v:group style="position:absolute;left:1852;top:3466;width:1028;height:2" coordorigin="1852,3466" coordsize="1028,2">
              <v:shape style="position:absolute;left:1852;top:3466;width:1028;height:2" coordorigin="1852,3466" coordsize="1028,0" path="m1852,3466l2880,3466e" filled="f" stroked="t" strokeweight=".713954pt" strokecolor="#838383">
                <v:path arrowok="t"/>
              </v:shape>
            </v:group>
            <v:group style="position:absolute;left:2822;top:3466;width:557;height:2" coordorigin="2822,3466" coordsize="557,2">
              <v:shape style="position:absolute;left:2822;top:3466;width:557;height:2" coordorigin="2822,3466" coordsize="557,0" path="m2822,3466l3379,3466e" filled="f" stroked="t" strokeweight=".47597pt" strokecolor="#676767">
                <v:path arrowok="t"/>
              </v:shape>
            </v:group>
            <v:group style="position:absolute;left:3322;top:3457;width:8268;height:2" coordorigin="3322,3457" coordsize="8268,2">
              <v:shape style="position:absolute;left:3322;top:3457;width:8268;height:2" coordorigin="3322,3457" coordsize="8268,0" path="m3322,3457l11590,3457e" filled="f" stroked="t" strokeweight=".713954pt" strokecolor="#7C7C7C">
                <v:path arrowok="t"/>
              </v:shape>
            </v:group>
            <v:group style="position:absolute;left:11585;top:3208;width:2;height:306" coordorigin="11585,3208" coordsize="2,306">
              <v:shape style="position:absolute;left:11585;top:3208;width:2;height:306" coordorigin="11585,3208" coordsize="0,306" path="m11585,3514l11585,3208e" filled="f" stroked="t" strokeweight=".47597pt" strokecolor="#343434">
                <v:path arrowok="t"/>
              </v:shape>
            </v:group>
            <v:group style="position:absolute;left:3613;top:3452;width:2;height:282" coordorigin="3613,3452" coordsize="2,282">
              <v:shape style="position:absolute;left:3613;top:3452;width:2;height:282" coordorigin="3613,3452" coordsize="0,282" path="m3613,3734l3613,3452e" filled="f" stroked="t" strokeweight=".951939pt" strokecolor="#545454">
                <v:path arrowok="t"/>
              </v:shape>
            </v:group>
            <v:group style="position:absolute;left:8268;top:3705;width:2508;height:2" coordorigin="8268,3705" coordsize="2508,2">
              <v:shape style="position:absolute;left:8268;top:3705;width:2508;height:2" coordorigin="8268,3705" coordsize="2508,0" path="m8268,3705l10776,3705e" filled="f" stroked="t" strokeweight=".237985pt" strokecolor="#000000">
                <v:path arrowok="t"/>
              </v:shape>
            </v:group>
            <v:group style="position:absolute;left:10776;top:3705;width:809;height:2" coordorigin="10776,3705" coordsize="809,2">
              <v:shape style="position:absolute;left:10776;top:3705;width:809;height:2" coordorigin="10776,3705" coordsize="809,0" path="m10776,3705l11585,3705e" filled="f" stroked="t" strokeweight=".237985pt" strokecolor="#484848">
                <v:path arrowok="t"/>
              </v:shape>
            </v:group>
            <v:group style="position:absolute;left:3613;top:3677;width:2;height:550" coordorigin="3613,3677" coordsize="2,550">
              <v:shape style="position:absolute;left:3613;top:3677;width:2;height:550" coordorigin="3613,3677" coordsize="0,550" path="m3613,4226l3613,3677e" filled="f" stroked="t" strokeweight=".47597pt" strokecolor="#2B2B2B">
                <v:path arrowok="t"/>
              </v:shape>
            </v:group>
            <v:group style="position:absolute;left:3608;top:3904;width:1980;height:2" coordorigin="3608,3904" coordsize="1980,2">
              <v:shape style="position:absolute;left:3608;top:3904;width:1980;height:2" coordorigin="3608,3904" coordsize="1980,0" path="m3608,3904l5588,3904e" filled="f" stroked="t" strokeweight=".713954pt" strokecolor="#808080">
                <v:path arrowok="t"/>
              </v:shape>
            </v:group>
            <v:group style="position:absolute;left:6906;top:3688;width:1299;height:2" coordorigin="6906,3688" coordsize="1299,2">
              <v:shape style="position:absolute;left:6906;top:3688;width:1299;height:2" coordorigin="6906,3688" coordsize="1299,0" path="m6906,3688l8206,3688e" filled="f" stroked="t" strokeweight=".951939pt" strokecolor="#545454">
                <v:path arrowok="t"/>
              </v:shape>
            </v:group>
            <v:group style="position:absolute;left:6913;top:3447;width:2;height:521" coordorigin="6913,3447" coordsize="2,521">
              <v:shape style="position:absolute;left:6913;top:3447;width:2;height:521" coordorigin="6913,3447" coordsize="0,521" path="m6913,3968l6913,3447e" filled="f" stroked="t" strokeweight=".951939pt" strokecolor="#606060">
                <v:path arrowok="t"/>
              </v:shape>
            </v:group>
            <v:group style="position:absolute;left:276;top:4217;width:3655;height:2" coordorigin="276,4217" coordsize="3655,2">
              <v:shape style="position:absolute;left:276;top:4217;width:3655;height:2" coordorigin="276,4217" coordsize="3655,0" path="m276,4217l3932,4217e" filled="f" stroked="t" strokeweight=".951939pt" strokecolor="#4B4B4B">
                <v:path arrowok="t"/>
              </v:shape>
            </v:group>
            <v:group style="position:absolute;left:3874;top:4212;width:133;height:2" coordorigin="3874,4212" coordsize="133,2">
              <v:shape style="position:absolute;left:3874;top:4212;width:133;height:2" coordorigin="3874,4212" coordsize="133,0" path="m3874,4212l4008,4212e" filled="f" stroked="t" strokeweight=".951939pt" strokecolor="#232323">
                <v:path arrowok="t"/>
              </v:shape>
            </v:group>
            <v:group style="position:absolute;left:3951;top:4210;width:7644;height:2" coordorigin="3951,4210" coordsize="7644,2">
              <v:shape style="position:absolute;left:3951;top:4210;width:7644;height:2" coordorigin="3951,4210" coordsize="7644,0" path="m3951,4210l11595,4210e" filled="f" stroked="t" strokeweight=".951939pt" strokecolor="#444444">
                <v:path arrowok="t"/>
              </v:shape>
            </v:group>
            <v:group style="position:absolute;left:271;top:4492;width:2975;height:2" coordorigin="271,4492" coordsize="2975,2">
              <v:shape style="position:absolute;left:271;top:4492;width:2975;height:2" coordorigin="271,4492" coordsize="2975,0" path="m271,4492l3246,4492e" filled="f" stroked="t" strokeweight=".951939pt" strokecolor="#4B4B4B">
                <v:path arrowok="t"/>
              </v:shape>
            </v:group>
            <v:group style="position:absolute;left:1618;top:4492;width:290;height:2" coordorigin="1618,4492" coordsize="290,2">
              <v:shape style="position:absolute;left:1618;top:4492;width:290;height:2" coordorigin="1618,4492" coordsize="290,0" path="m1618,4492l1909,4492e" filled="f" stroked="t" strokeweight=".713954pt" strokecolor="#383838">
                <v:path arrowok="t"/>
              </v:shape>
            </v:group>
            <v:group style="position:absolute;left:3189;top:4489;width:447;height:2" coordorigin="3189,4489" coordsize="447,2">
              <v:shape style="position:absolute;left:3189;top:4489;width:447;height:2" coordorigin="3189,4489" coordsize="447,0" path="m3189,4489l3636,4489e" filled="f" stroked="t" strokeweight=".47597pt" strokecolor="#181818">
                <v:path arrowok="t"/>
              </v:shape>
            </v:group>
            <v:group style="position:absolute;left:3579;top:4484;width:8015;height:2" coordorigin="3579,4484" coordsize="8015,2">
              <v:shape style="position:absolute;left:3579;top:4484;width:8015;height:2" coordorigin="3579,4484" coordsize="8015,0" path="m3579,4484l11595,4484e" filled="f" stroked="t" strokeweight=".951939pt" strokecolor="#4B4B4B">
                <v:path arrowok="t"/>
              </v:shape>
            </v:group>
            <v:group style="position:absolute;left:11587;top:4164;width:2;height:349" coordorigin="11587,4164" coordsize="2,349">
              <v:shape style="position:absolute;left:11587;top:4164;width:2;height:349" coordorigin="11587,4164" coordsize="0,349" path="m11587,4513l11587,4164e" filled="f" stroked="t" strokeweight=".47597pt" strokecolor="#3F3F3F">
                <v:path arrowok="t"/>
              </v:shape>
            </v:group>
            <v:group style="position:absolute;left:2320;top:4212;width:2;height:555" coordorigin="2320,4212" coordsize="2,555">
              <v:shape style="position:absolute;left:2320;top:4212;width:2;height:555" coordorigin="2320,4212" coordsize="0,555" path="m2320,4767l2320,4212e" filled="f" stroked="t" strokeweight=".951939pt" strokecolor="#606060">
                <v:path arrowok="t"/>
              </v:shape>
            </v:group>
            <v:group style="position:absolute;left:6388;top:4728;width:290;height:2" coordorigin="6388,4728" coordsize="290,2">
              <v:shape style="position:absolute;left:6388;top:4728;width:290;height:2" coordorigin="6388,4728" coordsize="290,0" path="m6388,4728l6678,4728e" filled="f" stroked="t" strokeweight=".47597pt" strokecolor="#707070">
                <v:path arrowok="t"/>
              </v:shape>
            </v:group>
            <v:group style="position:absolute;left:2318;top:4726;width:7987;height:2" coordorigin="2318,4726" coordsize="7987,2">
              <v:shape style="position:absolute;left:2318;top:4726;width:7987;height:2" coordorigin="2318,4726" coordsize="7987,0" path="m2318,4726l10305,4726e" filled="f" stroked="t" strokeweight=".713954pt" strokecolor="#808080">
                <v:path arrowok="t"/>
              </v:shape>
            </v:group>
            <v:group style="position:absolute;left:7287;top:4724;width:424;height:2" coordorigin="7287,4724" coordsize="424,2">
              <v:shape style="position:absolute;left:7287;top:4724;width:424;height:2" coordorigin="7287,4724" coordsize="424,0" path="m7287,4724l7711,4724e" filled="f" stroked="t" strokeweight=".47597pt" strokecolor="#6B6B6B">
                <v:path arrowok="t"/>
              </v:shape>
            </v:group>
            <v:group style="position:absolute;left:8472;top:4724;width:614;height:2" coordorigin="8472,4724" coordsize="614,2">
              <v:shape style="position:absolute;left:8472;top:4724;width:614;height:2" coordorigin="8472,4724" coordsize="614,0" path="m8472,4724l9086,4724e" filled="f" stroked="t" strokeweight=".47597pt" strokecolor="#707070">
                <v:path arrowok="t"/>
              </v:shape>
            </v:group>
            <v:group style="position:absolute;left:10248;top:4724;width:557;height:2" coordorigin="10248,4724" coordsize="557,2">
              <v:shape style="position:absolute;left:10248;top:4724;width:557;height:2" coordorigin="10248,4724" coordsize="557,0" path="m10248,4724l10805,4724e" filled="f" stroked="t" strokeweight=".47597pt" strokecolor="#606060">
                <v:path arrowok="t"/>
              </v:shape>
            </v:group>
            <v:group style="position:absolute;left:10747;top:4724;width:852;height:2" coordorigin="10747,4724" coordsize="852,2">
              <v:shape style="position:absolute;left:10747;top:4724;width:852;height:2" coordorigin="10747,4724" coordsize="852,0" path="m10747,4724l11599,4724e" filled="f" stroked="t" strokeweight=".713954pt" strokecolor="#838383">
                <v:path arrowok="t"/>
              </v:shape>
            </v:group>
            <v:group style="position:absolute;left:2323;top:4709;width:2;height:521" coordorigin="2323,4709" coordsize="2,521">
              <v:shape style="position:absolute;left:2323;top:4709;width:2;height:521" coordorigin="2323,4709" coordsize="0,521" path="m2323,5230l2323,4709e" filled="f" stroked="t" strokeweight=".47597pt" strokecolor="#343434">
                <v:path arrowok="t"/>
              </v:shape>
            </v:group>
            <v:group style="position:absolute;left:4864;top:4714;width:2;height:516" coordorigin="4864,4714" coordsize="2,516">
              <v:shape style="position:absolute;left:4864;top:4714;width:2;height:516" coordorigin="4864,4714" coordsize="0,516" path="m4864,5230l4864,4714e" filled="f" stroked="t" strokeweight=".47597pt" strokecolor="#343434">
                <v:path arrowok="t"/>
              </v:shape>
            </v:group>
            <v:group style="position:absolute;left:4855;top:5214;width:2489;height:2" coordorigin="4855,5214" coordsize="2489,2">
              <v:shape style="position:absolute;left:4855;top:5214;width:2489;height:2" coordorigin="4855,5214" coordsize="2489,0" path="m4855,5214l7344,5214e" filled="f" stroked="t" strokeweight=".951939pt" strokecolor="#4F4F4F">
                <v:path arrowok="t"/>
              </v:shape>
            </v:group>
            <v:group style="position:absolute;left:7682;top:4733;width:2;height:244" coordorigin="7682,4733" coordsize="2,244">
              <v:shape style="position:absolute;left:7682;top:4733;width:2;height:244" coordorigin="7682,4733" coordsize="0,244" path="m7682,4977l7682,4733e" filled="f" stroked="t" strokeweight=".237985pt" strokecolor="#000000">
                <v:path arrowok="t"/>
              </v:shape>
            </v:group>
            <v:group style="position:absolute;left:7287;top:5214;width:428;height:2" coordorigin="7287,5214" coordsize="428,2">
              <v:shape style="position:absolute;left:7287;top:5214;width:428;height:2" coordorigin="7287,5214" coordsize="428,0" path="m7287,5214l7715,5214e" filled="f" stroked="t" strokeweight=".713954pt" strokecolor="#343434">
                <v:path arrowok="t"/>
              </v:shape>
            </v:group>
            <v:group style="position:absolute;left:7682;top:4977;width:2;height:234" coordorigin="7682,4977" coordsize="2,234">
              <v:shape style="position:absolute;left:7682;top:4977;width:2;height:234" coordorigin="7682,4977" coordsize="0,234" path="m7682,5211l7682,4977e" filled="f" stroked="t" strokeweight=".237985pt" strokecolor="#232323">
                <v:path arrowok="t"/>
              </v:shape>
            </v:group>
            <v:group style="position:absolute;left:7501;top:5214;width:4098;height:2" coordorigin="7501,5214" coordsize="4098,2">
              <v:shape style="position:absolute;left:7501;top:5214;width:4098;height:2" coordorigin="7501,5214" coordsize="4098,0" path="m7501,5214l11599,5214e" filled="f" stroked="t" strokeweight=".951939pt" strokecolor="#4B4B4B">
                <v:path arrowok="t"/>
              </v:shape>
            </v:group>
            <v:group style="position:absolute;left:2323;top:5173;width:2;height:1028" coordorigin="2323,5173" coordsize="2,1028">
              <v:shape style="position:absolute;left:2323;top:5173;width:2;height:1028" coordorigin="2323,5173" coordsize="0,1028" path="m2323,6201l2323,5173e" filled="f" stroked="t" strokeweight=".951939pt" strokecolor="#575757">
                <v:path arrowok="t"/>
              </v:shape>
            </v:group>
            <v:group style="position:absolute;left:4855;top:5453;width:2085;height:2" coordorigin="4855,5453" coordsize="2085,2">
              <v:shape style="position:absolute;left:4855;top:5453;width:2085;height:2" coordorigin="4855,5453" coordsize="2085,0" path="m4855,5453l6940,5453e" filled="f" stroked="t" strokeweight=".713954pt" strokecolor="#4B4B4B">
                <v:path arrowok="t"/>
              </v:shape>
            </v:group>
            <v:group style="position:absolute;left:6883;top:5450;width:1713;height:2" coordorigin="6883,5450" coordsize="1713,2">
              <v:shape style="position:absolute;left:6883;top:5450;width:1713;height:2" coordorigin="6883,5450" coordsize="1713,0" path="m6883,5450l8596,5450e" filled="f" stroked="t" strokeweight=".951939pt" strokecolor="#4F4F4F">
                <v:path arrowok="t"/>
              </v:shape>
            </v:group>
            <v:group style="position:absolute;left:8472;top:5450;width:614;height:2" coordorigin="8472,5450" coordsize="614,2">
              <v:shape style="position:absolute;left:8472;top:5450;width:614;height:2" coordorigin="8472,5450" coordsize="614,0" path="m8472,5450l9086,5450e" filled="f" stroked="t" strokeweight=".47597pt" strokecolor="#282828">
                <v:path arrowok="t"/>
              </v:shape>
            </v:group>
            <v:group style="position:absolute;left:9029;top:5450;width:1276;height:2" coordorigin="9029,5450" coordsize="1276,2">
              <v:shape style="position:absolute;left:9029;top:5450;width:1276;height:2" coordorigin="9029,5450" coordsize="1276,0" path="m9029,5450l10305,5450e" filled="f" stroked="t" strokeweight=".713954pt" strokecolor="#4B4B4B">
                <v:path arrowok="t"/>
              </v:shape>
            </v:group>
            <v:group style="position:absolute;left:10248;top:5450;width:557;height:2" coordorigin="10248,5450" coordsize="557,2">
              <v:shape style="position:absolute;left:10248;top:5450;width:557;height:2" coordorigin="10248,5450" coordsize="557,0" path="m10248,5450l10805,5450e" filled="f" stroked="t" strokeweight=".47597pt" strokecolor="#181818">
                <v:path arrowok="t"/>
              </v:shape>
            </v:group>
            <v:group style="position:absolute;left:10747;top:5450;width:852;height:2" coordorigin="10747,5450" coordsize="852,2">
              <v:shape style="position:absolute;left:10747;top:5450;width:852;height:2" coordorigin="10747,5450" coordsize="852,0" path="m10747,5450l11599,5450e" filled="f" stroked="t" strokeweight=".713954pt" strokecolor="#484848">
                <v:path arrowok="t"/>
              </v:shape>
            </v:group>
            <v:group style="position:absolute;left:4855;top:5692;width:2489;height:2" coordorigin="4855,5692" coordsize="2489,2">
              <v:shape style="position:absolute;left:4855;top:5692;width:2489;height:2" coordorigin="4855,5692" coordsize="2489,0" path="m4855,5692l7344,5692e" filled="f" stroked="t" strokeweight=".713954pt" strokecolor="#838383">
                <v:path arrowok="t"/>
              </v:shape>
            </v:group>
            <v:group style="position:absolute;left:7287;top:5689;width:424;height:2" coordorigin="7287,5689" coordsize="424,2">
              <v:shape style="position:absolute;left:7287;top:5689;width:424;height:2" coordorigin="7287,5689" coordsize="424,0" path="m7287,5689l7711,5689e" filled="f" stroked="t" strokeweight=".47597pt" strokecolor="#676767">
                <v:path arrowok="t"/>
              </v:shape>
            </v:group>
            <v:group style="position:absolute;left:7654;top:5689;width:876;height:2" coordorigin="7654,5689" coordsize="876,2">
              <v:shape style="position:absolute;left:7654;top:5689;width:876;height:2" coordorigin="7654,5689" coordsize="876,0" path="m7654,5689l8529,5689e" filled="f" stroked="t" strokeweight=".951939pt" strokecolor="#878787">
                <v:path arrowok="t"/>
              </v:shape>
            </v:group>
            <v:group style="position:absolute;left:8472;top:5689;width:614;height:2" coordorigin="8472,5689" coordsize="614,2">
              <v:shape style="position:absolute;left:8472;top:5689;width:614;height:2" coordorigin="8472,5689" coordsize="614,0" path="m8472,5689l9086,5689e" filled="f" stroked="t" strokeweight=".47597pt" strokecolor="#6B6B6B">
                <v:path arrowok="t"/>
              </v:shape>
            </v:group>
            <v:group style="position:absolute;left:9029;top:5689;width:1276;height:2" coordorigin="9029,5689" coordsize="1276,2">
              <v:shape style="position:absolute;left:9029;top:5689;width:1276;height:2" coordorigin="9029,5689" coordsize="1276,0" path="m9029,5689l10305,5689e" filled="f" stroked="t" strokeweight=".713954pt" strokecolor="#838383">
                <v:path arrowok="t"/>
              </v:shape>
            </v:group>
            <v:group style="position:absolute;left:10248;top:5689;width:557;height:2" coordorigin="10248,5689" coordsize="557,2">
              <v:shape style="position:absolute;left:10248;top:5689;width:557;height:2" coordorigin="10248,5689" coordsize="557,0" path="m10248,5689l10805,5689e" filled="f" stroked="t" strokeweight=".47597pt" strokecolor="#646464">
                <v:path arrowok="t"/>
              </v:shape>
            </v:group>
            <v:group style="position:absolute;left:10747;top:5689;width:847;height:2" coordorigin="10747,5689" coordsize="847,2">
              <v:shape style="position:absolute;left:10747;top:5689;width:847;height:2" coordorigin="10747,5689" coordsize="847,0" path="m10747,5689l11595,5689e" filled="f" stroked="t" strokeweight=".713954pt" strokecolor="#7C7C7C">
                <v:path arrowok="t"/>
              </v:shape>
            </v:group>
            <v:group style="position:absolute;left:2313;top:5935;width:566;height:2" coordorigin="2313,5935" coordsize="566,2">
              <v:shape style="position:absolute;left:2313;top:5935;width:566;height:2" coordorigin="2313,5935" coordsize="566,0" path="m2313,5935l2880,5935e" filled="f" stroked="t" strokeweight=".47597pt" strokecolor="#383838">
                <v:path arrowok="t"/>
              </v:shape>
            </v:group>
            <v:group style="position:absolute;left:2727;top:5935;width:1909;height:2" coordorigin="2727,5935" coordsize="1909,2">
              <v:shape style="position:absolute;left:2727;top:5935;width:1909;height:2" coordorigin="2727,5935" coordsize="1909,0" path="m2727,5935l4636,5935e" filled="f" stroked="t" strokeweight=".951939pt" strokecolor="#4F4F4F">
                <v:path arrowok="t"/>
              </v:shape>
            </v:group>
            <v:group style="position:absolute;left:4526;top:5933;width:371;height:2" coordorigin="4526,5933" coordsize="371,2">
              <v:shape style="position:absolute;left:4526;top:5933;width:371;height:2" coordorigin="4526,5933" coordsize="371,0" path="m4526,5933l4898,5933e" filled="f" stroked="t" strokeweight=".47597pt" strokecolor="#3B3B3B">
                <v:path arrowok="t"/>
              </v:shape>
            </v:group>
            <v:group style="position:absolute;left:4826;top:5931;width:6768;height:2" coordorigin="4826,5931" coordsize="6768,2">
              <v:shape style="position:absolute;left:4826;top:5931;width:6768;height:2" coordorigin="4826,5931" coordsize="6768,0" path="m4826,5931l11595,5931e" filled="f" stroked="t" strokeweight=".951939pt" strokecolor="#4F4F4F">
                <v:path arrowok="t"/>
              </v:shape>
            </v:group>
            <v:group style="position:absolute;left:11590;top:5646;width:2;height:555" coordorigin="11590,5646" coordsize="2,555">
              <v:shape style="position:absolute;left:11590;top:5646;width:2;height:555" coordorigin="11590,5646" coordsize="0,555" path="m11590,6201l11590,5646e" filled="f" stroked="t" strokeweight=".47597pt" strokecolor="#383838">
                <v:path arrowok="t"/>
              </v:shape>
            </v:group>
            <v:group style="position:absolute;left:271;top:6179;width:2075;height:2" coordorigin="271,6179" coordsize="2075,2">
              <v:shape style="position:absolute;left:271;top:6179;width:2075;height:2" coordorigin="271,6179" coordsize="2075,0" path="m271,6179l2347,6179e" filled="f" stroked="t" strokeweight=".713954pt" strokecolor="#838383">
                <v:path arrowok="t"/>
              </v:shape>
            </v:group>
            <v:group style="position:absolute;left:2275;top:6177;width:1656;height:2" coordorigin="2275,6177" coordsize="1656,2">
              <v:shape style="position:absolute;left:2275;top:6177;width:1656;height:2" coordorigin="2275,6177" coordsize="1656,0" path="m2275,6177l3932,6177e" filled="f" stroked="t" strokeweight=".47597pt" strokecolor="#777777">
                <v:path arrowok="t"/>
              </v:shape>
            </v:group>
            <v:group style="position:absolute;left:3874;top:6177;width:133;height:2" coordorigin="3874,6177" coordsize="133,2">
              <v:shape style="position:absolute;left:3874;top:6177;width:133;height:2" coordorigin="3874,6177" coordsize="133,0" path="m3874,6177l4008,6177e" filled="f" stroked="t" strokeweight=".47597pt" strokecolor="#545454">
                <v:path arrowok="t"/>
              </v:shape>
            </v:group>
            <v:group style="position:absolute;left:3951;top:6177;width:438;height:2" coordorigin="3951,6177" coordsize="438,2">
              <v:shape style="position:absolute;left:3951;top:6177;width:438;height:2" coordorigin="3951,6177" coordsize="438,0" path="m3951,6177l4388,6177e" filled="f" stroked="t" strokeweight=".47597pt" strokecolor="#676767">
                <v:path arrowok="t"/>
              </v:shape>
            </v:group>
            <v:group style="position:absolute;left:4322;top:6175;width:3394;height:2" coordorigin="4322,6175" coordsize="3394,2">
              <v:shape style="position:absolute;left:4322;top:6175;width:3394;height:2" coordorigin="4322,6175" coordsize="3394,0" path="m4322,6175l7715,6175e" filled="f" stroked="t" strokeweight=".713954pt" strokecolor="#808080">
                <v:path arrowok="t"/>
              </v:shape>
            </v:group>
            <v:group style="position:absolute;left:7654;top:6172;width:876;height:2" coordorigin="7654,6172" coordsize="876,2">
              <v:shape style="position:absolute;left:7654;top:6172;width:876;height:2" coordorigin="7654,6172" coordsize="876,0" path="m7654,6172l8529,6172e" filled="f" stroked="t" strokeweight=".47597pt" strokecolor="#676767">
                <v:path arrowok="t"/>
              </v:shape>
            </v:group>
            <v:group style="position:absolute;left:7782;top:6172;width:3817;height:2" coordorigin="7782,6172" coordsize="3817,2">
              <v:shape style="position:absolute;left:7782;top:6172;width:3817;height:2" coordorigin="7782,6172" coordsize="3817,0" path="m7782,6172l11599,6172e" filled="f" stroked="t" strokeweight=".713954pt" strokecolor="#7C7C7C">
                <v:path arrowok="t"/>
              </v:shape>
            </v:group>
            <v:group style="position:absolute;left:2323;top:6129;width:2;height:770" coordorigin="2323,6129" coordsize="2,770">
              <v:shape style="position:absolute;left:2323;top:6129;width:2;height:770" coordorigin="2323,6129" coordsize="0,770" path="m2323,6899l2323,6129e" filled="f" stroked="t" strokeweight=".47597pt" strokecolor="#383838">
                <v:path arrowok="t"/>
              </v:shape>
            </v:group>
            <v:group style="position:absolute;left:4862;top:5173;width:2;height:1310" coordorigin="4862,5173" coordsize="2,1310">
              <v:shape style="position:absolute;left:4862;top:5173;width:2;height:1310" coordorigin="4862,5173" coordsize="0,1310" path="m4862,6483l4862,5173e" filled="f" stroked="t" strokeweight=".951939pt" strokecolor="#4B4B4B">
                <v:path arrowok="t"/>
              </v:shape>
            </v:group>
            <v:group style="position:absolute;left:7682;top:6158;width:2;height:296" coordorigin="7682,6158" coordsize="2,296">
              <v:shape style="position:absolute;left:7682;top:6158;width:2;height:296" coordorigin="7682,6158" coordsize="0,296" path="m7682,6454l7682,6158e" filled="f" stroked="t" strokeweight=".237985pt" strokecolor="#939393">
                <v:path arrowok="t"/>
              </v:shape>
            </v:group>
            <v:group style="position:absolute;left:11595;top:2257;width:2;height:13941" coordorigin="11595,2257" coordsize="2,13941">
              <v:shape style="position:absolute;left:11595;top:2257;width:2;height:13941" coordorigin="11595,2257" coordsize="0,13941" path="m11595,16198l11595,2257e" filled="f" stroked="t" strokeweight=".713954pt" strokecolor="#575757">
                <v:path arrowok="t"/>
              </v:shape>
            </v:group>
            <v:group style="position:absolute;left:2318;top:6648;width:1690;height:2" coordorigin="2318,6648" coordsize="1690,2">
              <v:shape style="position:absolute;left:2318;top:6648;width:1690;height:2" coordorigin="2318,6648" coordsize="1690,0" path="m2318,6648l4008,6648e" filled="f" stroked="t" strokeweight=".951939pt" strokecolor="#4B4B4B">
                <v:path arrowok="t"/>
              </v:shape>
            </v:group>
            <v:group style="position:absolute;left:3951;top:6645;width:438;height:2" coordorigin="3951,6645" coordsize="438,2">
              <v:shape style="position:absolute;left:3951;top:6645;width:438;height:2" coordorigin="3951,6645" coordsize="438,0" path="m3951,6645l4388,6645e" filled="f" stroked="t" strokeweight=".47597pt" strokecolor="#1F1F1F">
                <v:path arrowok="t"/>
              </v:shape>
            </v:group>
            <v:group style="position:absolute;left:4864;top:6426;width:2;height:469" coordorigin="4864,6426" coordsize="2,469">
              <v:shape style="position:absolute;left:4864;top:6426;width:2;height:469" coordorigin="4864,6426" coordsize="0,469" path="m4864,6894l4864,6426e" filled="f" stroked="t" strokeweight=".47597pt" strokecolor="#2B2B2B">
                <v:path arrowok="t"/>
              </v:shape>
            </v:group>
            <v:group style="position:absolute;left:4331;top:6645;width:5973;height:2" coordorigin="4331,6645" coordsize="5973,2">
              <v:shape style="position:absolute;left:4331;top:6645;width:5973;height:2" coordorigin="4331,6645" coordsize="5973,0" path="m4331,6645l10305,6645e" filled="f" stroked="t" strokeweight=".951939pt" strokecolor="#4B4B4B">
                <v:path arrowok="t"/>
              </v:shape>
            </v:group>
            <v:group style="position:absolute;left:7682;top:6454;width:2;height:426" coordorigin="7682,6454" coordsize="2,426">
              <v:shape style="position:absolute;left:7682;top:6454;width:2;height:426" coordorigin="7682,6454" coordsize="0,426" path="m7682,6880l7682,6454e" filled="f" stroked="t" strokeweight=".237985pt" strokecolor="#707070">
                <v:path arrowok="t"/>
              </v:shape>
            </v:group>
            <v:group style="position:absolute;left:10248;top:6645;width:557;height:2" coordorigin="10248,6645" coordsize="557,2">
              <v:shape style="position:absolute;left:10248;top:6645;width:557;height:2" coordorigin="10248,6645" coordsize="557,0" path="m10248,6645l10805,6645e" filled="f" stroked="t" strokeweight=".47597pt" strokecolor="#343434">
                <v:path arrowok="t"/>
              </v:shape>
            </v:group>
            <v:group style="position:absolute;left:10719;top:6645;width:881;height:2" coordorigin="10719,6645" coordsize="881,2">
              <v:shape style="position:absolute;left:10719;top:6645;width:881;height:2" coordorigin="10719,6645" coordsize="881,0" path="m10719,6645l11599,6645e" filled="f" stroked="t" strokeweight=".951939pt" strokecolor="#575757">
                <v:path arrowok="t"/>
              </v:shape>
            </v:group>
            <v:group style="position:absolute;left:2313;top:6885;width:4679;height:2" coordorigin="2313,6885" coordsize="4679,2">
              <v:shape style="position:absolute;left:2313;top:6885;width:4679;height:2" coordorigin="2313,6885" coordsize="4679,0" path="m2313,6885l6992,6885e" filled="f" stroked="t" strokeweight=".713954pt" strokecolor="#838383">
                <v:path arrowok="t"/>
              </v:shape>
            </v:group>
            <v:group style="position:absolute;left:6883;top:6885;width:833;height:2" coordorigin="6883,6885" coordsize="833,2">
              <v:shape style="position:absolute;left:6883;top:6885;width:833;height:2" coordorigin="6883,6885" coordsize="833,0" path="m6883,6885l7715,6885e" filled="f" stroked="t" strokeweight=".47597pt" strokecolor="#707070">
                <v:path arrowok="t"/>
              </v:shape>
            </v:group>
            <v:group style="position:absolute;left:7654;top:6885;width:1009;height:2" coordorigin="7654,6885" coordsize="1009,2">
              <v:shape style="position:absolute;left:7654;top:6885;width:1009;height:2" coordorigin="7654,6885" coordsize="1009,0" path="m7654,6885l8663,6885e" filled="f" stroked="t" strokeweight=".951939pt" strokecolor="#8C8C8C">
                <v:path arrowok="t"/>
              </v:shape>
            </v:group>
            <v:group style="position:absolute;left:8472;top:6885;width:614;height:2" coordorigin="8472,6885" coordsize="614,2">
              <v:shape style="position:absolute;left:8472;top:6885;width:614;height:2" coordorigin="8472,6885" coordsize="614,0" path="m8472,6885l9086,6885e" filled="f" stroked="t" strokeweight=".47597pt" strokecolor="#777777">
                <v:path arrowok="t"/>
              </v:shape>
            </v:group>
            <v:group style="position:absolute;left:9029;top:6885;width:1276;height:2" coordorigin="9029,6885" coordsize="1276,2">
              <v:shape style="position:absolute;left:9029;top:6885;width:1276;height:2" coordorigin="9029,6885" coordsize="1276,0" path="m9029,6885l10305,6885e" filled="f" stroked="t" strokeweight=".713954pt" strokecolor="#838383">
                <v:path arrowok="t"/>
              </v:shape>
            </v:group>
            <v:group style="position:absolute;left:10248;top:6885;width:557;height:2" coordorigin="10248,6885" coordsize="557,2">
              <v:shape style="position:absolute;left:10248;top:6885;width:557;height:2" coordorigin="10248,6885" coordsize="557,0" path="m10248,6885l10805,6885e" filled="f" stroked="t" strokeweight=".47597pt" strokecolor="#676767">
                <v:path arrowok="t"/>
              </v:shape>
            </v:group>
            <v:group style="position:absolute;left:10747;top:6885;width:852;height:2" coordorigin="10747,6885" coordsize="852,2">
              <v:shape style="position:absolute;left:10747;top:6885;width:852;height:2" coordorigin="10747,6885" coordsize="852,0" path="m10747,6885l11599,6885e" filled="f" stroked="t" strokeweight=".713954pt" strokecolor="#838383">
                <v:path arrowok="t"/>
              </v:shape>
            </v:group>
            <v:group style="position:absolute;left:2323;top:6841;width:2;height:1018" coordorigin="2323,6841" coordsize="2,1018">
              <v:shape style="position:absolute;left:2323;top:6841;width:2;height:1018" coordorigin="2323,6841" coordsize="0,1018" path="m2323,7860l2323,6841e" filled="f" stroked="t" strokeweight=".951939pt" strokecolor="#606060">
                <v:path arrowok="t"/>
              </v:shape>
            </v:group>
            <v:group style="position:absolute;left:276;top:7128;width:11323;height:2" coordorigin="276,7128" coordsize="11323,2">
              <v:shape style="position:absolute;left:276;top:7128;width:11323;height:2" coordorigin="276,7128" coordsize="11323,0" path="m276,7128l11599,7128e" filled="f" stroked="t" strokeweight=".951939pt" strokecolor="#4B4B4B">
                <v:path arrowok="t"/>
              </v:shape>
            </v:group>
            <v:group style="position:absolute;left:11592;top:7085;width:2;height:535" coordorigin="11592,7085" coordsize="2,535">
              <v:shape style="position:absolute;left:11592;top:7085;width:2;height:535" coordorigin="11592,7085" coordsize="0,535" path="m11592,7621l11592,7085e" filled="f" stroked="t" strokeweight=".47597pt" strokecolor="#3F3F3F">
                <v:path arrowok="t"/>
              </v:shape>
            </v:group>
            <v:group style="position:absolute;left:276;top:7599;width:2970;height:2" coordorigin="276,7599" coordsize="2970,2">
              <v:shape style="position:absolute;left:276;top:7599;width:2970;height:2" coordorigin="276,7599" coordsize="2970,0" path="m276,7599l3246,7599e" filled="f" stroked="t" strokeweight=".951939pt" strokecolor="#4F4F4F">
                <v:path arrowok="t"/>
              </v:shape>
            </v:group>
            <v:group style="position:absolute;left:3189;top:7597;width:357;height:2" coordorigin="3189,7597" coordsize="357,2">
              <v:shape style="position:absolute;left:3189;top:7597;width:357;height:2" coordorigin="3189,7597" coordsize="357,0" path="m3189,7597l3546,7597e" filled="f" stroked="t" strokeweight=".47597pt" strokecolor="#232323">
                <v:path arrowok="t"/>
              </v:shape>
            </v:group>
            <v:group style="position:absolute;left:3489;top:7594;width:1123;height:2" coordorigin="3489,7594" coordsize="1123,2">
              <v:shape style="position:absolute;left:3489;top:7594;width:1123;height:2" coordorigin="3489,7594" coordsize="1123,0" path="m3489,7594l4612,7594e" filled="f" stroked="t" strokeweight=".951939pt" strokecolor="#545454">
                <v:path arrowok="t"/>
              </v:shape>
            </v:group>
            <v:group style="position:absolute;left:4526;top:7597;width:362;height:2" coordorigin="4526,7597" coordsize="362,2">
              <v:shape style="position:absolute;left:4526;top:7597;width:362;height:2" coordorigin="4526,7597" coordsize="362,0" path="m4526,7597l4888,7597e" filled="f" stroked="t" strokeweight=".47597pt" strokecolor="#2F2F2F">
                <v:path arrowok="t"/>
              </v:shape>
            </v:group>
            <v:group style="position:absolute;left:4831;top:7594;width:6254;height:2" coordorigin="4831,7594" coordsize="6254,2">
              <v:shape style="position:absolute;left:4831;top:7594;width:6254;height:2" coordorigin="4831,7594" coordsize="6254,0" path="m4831,7594l11085,7594e" filled="f" stroked="t" strokeweight=".951939pt" strokecolor="#4B4B4B">
                <v:path arrowok="t"/>
              </v:shape>
            </v:group>
            <v:group style="position:absolute;left:10747;top:7594;width:852;height:2" coordorigin="10747,7594" coordsize="852,2">
              <v:shape style="position:absolute;left:10747;top:7594;width:852;height:2" coordorigin="10747,7594" coordsize="852,0" path="m10747,7594l11599,7594e" filled="f" stroked="t" strokeweight=".47597pt" strokecolor="#343434">
                <v:path arrowok="t"/>
              </v:shape>
            </v:group>
            <v:group style="position:absolute;left:4864;top:7592;width:2;height:268" coordorigin="4864,7592" coordsize="2,268">
              <v:shape style="position:absolute;left:4864;top:7592;width:2;height:268" coordorigin="4864,7592" coordsize="0,268" path="m4864,7860l4864,7592e" filled="f" stroked="t" strokeweight=".951939pt" strokecolor="#545454">
                <v:path arrowok="t"/>
              </v:shape>
            </v:group>
            <v:group style="position:absolute;left:4860;top:7838;width:6740;height:2" coordorigin="4860,7838" coordsize="6740,2">
              <v:shape style="position:absolute;left:4860;top:7838;width:6740;height:2" coordorigin="4860,7838" coordsize="6740,0" path="m4860,7838l11599,7838e" filled="f" stroked="t" strokeweight=".951939pt" strokecolor="#4F4F4F">
                <v:path arrowok="t"/>
              </v:shape>
            </v:group>
            <v:group style="position:absolute;left:2323;top:7802;width:2;height:545" coordorigin="2323,7802" coordsize="2,545">
              <v:shape style="position:absolute;left:2323;top:7802;width:2;height:545" coordorigin="2323,7802" coordsize="0,545" path="m2323,8347l2323,7802e" filled="f" stroked="t" strokeweight=".47597pt" strokecolor="#2F2F2F">
                <v:path arrowok="t"/>
              </v:shape>
            </v:group>
            <v:group style="position:absolute;left:4864;top:7802;width:2;height:526" coordorigin="4864,7802" coordsize="2,526">
              <v:shape style="position:absolute;left:4864;top:7802;width:2;height:526" coordorigin="4864,7802" coordsize="0,526" path="m4864,8328l4864,7802e" filled="f" stroked="t" strokeweight=".47597pt" strokecolor="#2B2B2B">
                <v:path arrowok="t"/>
              </v:shape>
            </v:group>
            <v:group style="position:absolute;left:4860;top:8077;width:6740;height:2" coordorigin="4860,8077" coordsize="6740,2">
              <v:shape style="position:absolute;left:4860;top:8077;width:6740;height:2" coordorigin="4860,8077" coordsize="6740,0" path="m4860,8077l11599,8077e" filled="f" stroked="t" strokeweight=".951939pt" strokecolor="#4B4B4B">
                <v:path arrowok="t"/>
              </v:shape>
            </v:group>
            <v:group style="position:absolute;left:271;top:8326;width:1404;height:2" coordorigin="271,8326" coordsize="1404,2">
              <v:shape style="position:absolute;left:271;top:8326;width:1404;height:2" coordorigin="271,8326" coordsize="1404,0" path="m271,8326l1675,8326e" filled="f" stroked="t" strokeweight=".951939pt" strokecolor="#545454">
                <v:path arrowok="t"/>
              </v:shape>
            </v:group>
            <v:group style="position:absolute;left:1618;top:8326;width:290;height:2" coordorigin="1618,8326" coordsize="290,2">
              <v:shape style="position:absolute;left:1618;top:8326;width:290;height:2" coordorigin="1618,8326" coordsize="290,0" path="m1618,8326l1909,8326e" filled="f" stroked="t" strokeweight=".713954pt" strokecolor="#383838">
                <v:path arrowok="t"/>
              </v:shape>
            </v:group>
            <v:group style="position:absolute;left:1775;top:8326;width:1471;height:2" coordorigin="1775,8326" coordsize="1471,2">
              <v:shape style="position:absolute;left:1775;top:8326;width:1471;height:2" coordorigin="1775,8326" coordsize="1471,0" path="m1775,8326l3246,8326e" filled="f" stroked="t" strokeweight=".951939pt" strokecolor="#4B4B4B">
                <v:path arrowok="t"/>
              </v:shape>
            </v:group>
            <v:group style="position:absolute;left:3189;top:8324;width:357;height:2" coordorigin="3189,8324" coordsize="357,2">
              <v:shape style="position:absolute;left:3189;top:8324;width:357;height:2" coordorigin="3189,8324" coordsize="357,0" path="m3189,8324l3546,8324e" filled="f" stroked="t" strokeweight=".47597pt" strokecolor="#181818">
                <v:path arrowok="t"/>
              </v:shape>
            </v:group>
            <v:group style="position:absolute;left:3489;top:8326;width:148;height:2" coordorigin="3489,8326" coordsize="148,2">
              <v:shape style="position:absolute;left:3489;top:8326;width:148;height:2" coordorigin="3489,8326" coordsize="148,0" path="m3489,8326l3636,8326e" filled="f" stroked="t" strokeweight=".713954pt" strokecolor="#383838">
                <v:path arrowok="t"/>
              </v:shape>
            </v:group>
            <v:group style="position:absolute;left:3536;top:8324;width:1047;height:2" coordorigin="3536,8324" coordsize="1047,2">
              <v:shape style="position:absolute;left:3536;top:8324;width:1047;height:2" coordorigin="3536,8324" coordsize="1047,0" path="m3536,8324l4584,8324e" filled="f" stroked="t" strokeweight=".951939pt" strokecolor="#4B4B4B">
                <v:path arrowok="t"/>
              </v:shape>
            </v:group>
            <v:group style="position:absolute;left:4526;top:8324;width:371;height:2" coordorigin="4526,8324" coordsize="371,2">
              <v:shape style="position:absolute;left:4526;top:8324;width:371;height:2" coordorigin="4526,8324" coordsize="371,0" path="m4526,8324l4898,8324e" filled="f" stroked="t" strokeweight=".47597pt" strokecolor="#232323">
                <v:path arrowok="t"/>
              </v:shape>
            </v:group>
            <v:group style="position:absolute;left:4826;top:8324;width:6773;height:2" coordorigin="4826,8324" coordsize="6773,2">
              <v:shape style="position:absolute;left:4826;top:8324;width:6773;height:2" coordorigin="4826,8324" coordsize="6773,0" path="m4826,8324l11599,8324e" filled="f" stroked="t" strokeweight=".951939pt" strokecolor="#4B4B4B">
                <v:path arrowok="t"/>
              </v:shape>
            </v:group>
            <v:group style="position:absolute;left:281;top:3677;width:2;height:253" coordorigin="281,3677" coordsize="2,253">
              <v:shape style="position:absolute;left:281;top:3677;width:2;height:253" coordorigin="281,3677" coordsize="0,253" path="m281,3930l281,3677e" filled="f" stroked="t" strokeweight=".47597pt" strokecolor="#1F1F1F">
                <v:path arrowok="t"/>
              </v:shape>
            </v:group>
            <v:group style="position:absolute;left:281;top:5407;width:2;height:301" coordorigin="281,5407" coordsize="2,301">
              <v:shape style="position:absolute;left:281;top:5407;width:2;height:301" coordorigin="281,5407" coordsize="0,301" path="m281,5708l281,5407e" filled="f" stroked="t" strokeweight=".47597pt" strokecolor="#2B2B2B">
                <v:path arrowok="t"/>
              </v:shape>
            </v:group>
            <v:group style="position:absolute;left:281;top:5651;width:2;height:296" coordorigin="281,5651" coordsize="2,296">
              <v:shape style="position:absolute;left:281;top:5651;width:2;height:296" coordorigin="281,5651" coordsize="0,296" path="m281,5947l281,5651e" filled="f" stroked="t" strokeweight=".47597pt" strokecolor="#131313">
                <v:path arrowok="t"/>
              </v:shape>
            </v:group>
            <v:group style="position:absolute;left:281;top:765;width:2;height:15438" coordorigin="281,765" coordsize="2,15438">
              <v:shape style="position:absolute;left:281;top:765;width:2;height:15438" coordorigin="281,765" coordsize="0,15438" path="m281,16203l281,765e" filled="f" stroked="t" strokeweight=".713954pt" strokecolor="#4B4B4B">
                <v:path arrowok="t"/>
              </v:shape>
            </v:group>
            <v:group style="position:absolute;left:2323;top:8276;width:2;height:1367" coordorigin="2323,8276" coordsize="2,1367">
              <v:shape style="position:absolute;left:2323;top:8276;width:2;height:1367" coordorigin="2323,8276" coordsize="0,1367" path="m2323,9643l2323,8276e" filled="f" stroked="t" strokeweight=".713954pt" strokecolor="#5B5B5B">
                <v:path arrowok="t"/>
              </v:shape>
            </v:group>
            <v:group style="position:absolute;left:276;top:9129;width:3003;height:2" coordorigin="276,9129" coordsize="3003,2">
              <v:shape style="position:absolute;left:276;top:9129;width:3003;height:2" coordorigin="276,9129" coordsize="3003,0" path="m276,9129l3279,9129e" filled="f" stroked="t" strokeweight=".951939pt" strokecolor="#4F4F4F">
                <v:path arrowok="t"/>
              </v:shape>
            </v:group>
            <v:group style="position:absolute;left:3189;top:9127;width:190;height:2" coordorigin="3189,9127" coordsize="190,2">
              <v:shape style="position:absolute;left:3189;top:9127;width:190;height:2" coordorigin="3189,9127" coordsize="190,0" path="m3189,9127l3379,9127e" filled="f" stroked="t" strokeweight=".47597pt" strokecolor="#232323">
                <v:path arrowok="t"/>
              </v:shape>
            </v:group>
            <v:group style="position:absolute;left:3322;top:9129;width:224;height:2" coordorigin="3322,9129" coordsize="224,2">
              <v:shape style="position:absolute;left:3322;top:9129;width:224;height:2" coordorigin="3322,9129" coordsize="224,0" path="m3322,9129l3546,9129e" filled="f" stroked="t" strokeweight=".713954pt" strokecolor="#383838">
                <v:path arrowok="t"/>
              </v:shape>
            </v:group>
            <v:group style="position:absolute;left:3479;top:9129;width:2965;height:2" coordorigin="3479,9129" coordsize="2965,2">
              <v:shape style="position:absolute;left:3479;top:9129;width:2965;height:2" coordorigin="3479,9129" coordsize="2965,0" path="m3479,9129l6445,9129e" filled="f" stroked="t" strokeweight=".951939pt" strokecolor="#4F4F4F">
                <v:path arrowok="t"/>
              </v:shape>
            </v:group>
            <v:group style="position:absolute;left:6388;top:9127;width:290;height:2" coordorigin="6388,9127" coordsize="290,2">
              <v:shape style="position:absolute;left:6388;top:9127;width:290;height:2" coordorigin="6388,9127" coordsize="290,0" path="m6388,9127l6678,9127e" filled="f" stroked="t" strokeweight=".47597pt" strokecolor="#282828">
                <v:path arrowok="t"/>
              </v:shape>
            </v:group>
            <v:group style="position:absolute;left:6606;top:9127;width:4993;height:2" coordorigin="6606,9127" coordsize="4993,2">
              <v:shape style="position:absolute;left:6606;top:9127;width:4993;height:2" coordorigin="6606,9127" coordsize="4993,0" path="m6606,9127l11599,9127e" filled="f" stroked="t" strokeweight=".951939pt" strokecolor="#4B4B4B">
                <v:path arrowok="t"/>
              </v:shape>
            </v:group>
            <v:group style="position:absolute;left:271;top:9968;width:11328;height:2" coordorigin="271,9968" coordsize="11328,2">
              <v:shape style="position:absolute;left:271;top:9968;width:11328;height:2" coordorigin="271,9968" coordsize="11328,0" path="m271,9968l11599,9968e" filled="f" stroked="t" strokeweight=".951939pt" strokecolor="#4F4F4F">
                <v:path arrowok="t"/>
              </v:shape>
            </v:group>
            <v:group style="position:absolute;left:2323;top:9586;width:2;height:406" coordorigin="2323,9586" coordsize="2,406">
              <v:shape style="position:absolute;left:2323;top:9586;width:2;height:406" coordorigin="2323,9586" coordsize="0,406" path="m2323,9992l2323,9586e" filled="f" stroked="t" strokeweight=".47597pt" strokecolor="#343434">
                <v:path arrowok="t"/>
              </v:shape>
            </v:group>
            <v:group style="position:absolute;left:2275;top:10212;width:1104;height:2" coordorigin="2275,10212" coordsize="1104,2">
              <v:shape style="position:absolute;left:2275;top:10212;width:1104;height:2" coordorigin="2275,10212" coordsize="1104,0" path="m2275,10212l3379,10212e" filled="f" stroked="t" strokeweight=".47597pt" strokecolor="#777777">
                <v:path arrowok="t"/>
              </v:shape>
            </v:group>
            <v:group style="position:absolute;left:3579;top:10212;width:352;height:2" coordorigin="3579,10212" coordsize="352,2">
              <v:shape style="position:absolute;left:3579;top:10212;width:352;height:2" coordorigin="3579,10212" coordsize="352,0" path="m3579,10212l3932,10212e" filled="f" stroked="t" strokeweight=".47597pt" strokecolor="#747474">
                <v:path arrowok="t"/>
              </v:shape>
            </v:group>
            <v:group style="position:absolute;left:3874;top:10212;width:133;height:2" coordorigin="3874,10212" coordsize="133,2">
              <v:shape style="position:absolute;left:3874;top:10212;width:133;height:2" coordorigin="3874,10212" coordsize="133,0" path="m3874,10212l4008,10212e" filled="f" stroked="t" strokeweight=".47597pt" strokecolor="#606060">
                <v:path arrowok="t"/>
              </v:shape>
            </v:group>
            <v:group style="position:absolute;left:276;top:10210;width:11323;height:2" coordorigin="276,10210" coordsize="11323,2">
              <v:shape style="position:absolute;left:276;top:10210;width:11323;height:2" coordorigin="276,10210" coordsize="11323,0" path="m276,10210l11599,10210e" filled="f" stroked="t" strokeweight=".713954pt" strokecolor="#808080">
                <v:path arrowok="t"/>
              </v:shape>
            </v:group>
            <v:group style="position:absolute;left:10248;top:10212;width:557;height:2" coordorigin="10248,10212" coordsize="557,2">
              <v:shape style="position:absolute;left:10248;top:10212;width:557;height:2" coordorigin="10248,10212" coordsize="557,0" path="m10248,10212l10805,10212e" filled="f" stroked="t" strokeweight=".47597pt" strokecolor="#606060">
                <v:path arrowok="t"/>
              </v:shape>
            </v:group>
            <v:group style="position:absolute;left:2325;top:9920;width:2;height:1272" coordorigin="2325,9920" coordsize="2,1272">
              <v:shape style="position:absolute;left:2325;top:9920;width:2;height:1272" coordorigin="2325,9920" coordsize="0,1272" path="m2325,11192l2325,9920e" filled="f" stroked="t" strokeweight=".713954pt" strokecolor="#5B5B5B">
                <v:path arrowok="t"/>
              </v:shape>
            </v:group>
            <v:group style="position:absolute;left:276;top:10451;width:11323;height:2" coordorigin="276,10451" coordsize="11323,2">
              <v:shape style="position:absolute;left:276;top:10451;width:11323;height:2" coordorigin="276,10451" coordsize="11323,0" path="m276,10451l11599,10451e" filled="f" stroked="t" strokeweight=".951939pt" strokecolor="#4F4F4F">
                <v:path arrowok="t"/>
              </v:shape>
            </v:group>
            <v:group style="position:absolute;left:271;top:10977;width:1376;height:2" coordorigin="271,10977" coordsize="1376,2">
              <v:shape style="position:absolute;left:271;top:10977;width:1376;height:2" coordorigin="271,10977" coordsize="1376,0" path="m271,10977l1647,10977e" filled="f" stroked="t" strokeweight=".237985pt" strokecolor="#6B6B6B">
                <v:path arrowok="t"/>
              </v:shape>
            </v:group>
            <v:group style="position:absolute;left:1647;top:10977;width:233;height:2" coordorigin="1647,10977" coordsize="233,2">
              <v:shape style="position:absolute;left:1647;top:10977;width:233;height:2" coordorigin="1647,10977" coordsize="233,0" path="m1647,10977l1880,10977e" filled="f" stroked="t" strokeweight=".237985pt" strokecolor="#000000">
                <v:path arrowok="t"/>
              </v:shape>
            </v:group>
            <v:group style="position:absolute;left:1880;top:10977;width:438;height:2" coordorigin="1880,10977" coordsize="438,2">
              <v:shape style="position:absolute;left:1880;top:10977;width:438;height:2" coordorigin="1880,10977" coordsize="438,0" path="m1880,10977l2318,10977e" filled="f" stroked="t" strokeweight=".237985pt" strokecolor="#777777">
                <v:path arrowok="t"/>
              </v:shape>
            </v:group>
            <v:group style="position:absolute;left:2304;top:10977;width:547;height:2" coordorigin="2304,10977" coordsize="547,2">
              <v:shape style="position:absolute;left:2304;top:10977;width:547;height:2" coordorigin="2304,10977" coordsize="547,0" path="m2304,10977l2851,10977e" filled="f" stroked="t" strokeweight=".237985pt" strokecolor="#646464">
                <v:path arrowok="t"/>
              </v:shape>
            </v:group>
            <v:group style="position:absolute;left:2851;top:10977;width:366;height:2" coordorigin="2851,10977" coordsize="366,2">
              <v:shape style="position:absolute;left:2851;top:10977;width:366;height:2" coordorigin="2851,10977" coordsize="366,0" path="m2851,10977l3218,10977e" filled="f" stroked="t" strokeweight=".237985pt" strokecolor="#000000">
                <v:path arrowok="t"/>
              </v:shape>
            </v:group>
            <v:group style="position:absolute;left:3218;top:10977;width:133;height:2" coordorigin="3218,10977" coordsize="133,2">
              <v:shape style="position:absolute;left:3218;top:10977;width:133;height:2" coordorigin="3218,10977" coordsize="133,0" path="m3218,10977l3351,10977e" filled="f" stroked="t" strokeweight=".237985pt" strokecolor="#646464">
                <v:path arrowok="t"/>
              </v:shape>
            </v:group>
            <v:group style="position:absolute;left:3351;top:10977;width:167;height:2" coordorigin="3351,10977" coordsize="167,2">
              <v:shape style="position:absolute;left:3351;top:10977;width:167;height:2" coordorigin="3351,10977" coordsize="167,0" path="m3351,10977l3517,10977e" filled="f" stroked="t" strokeweight=".237985pt" strokecolor="#000000">
                <v:path arrowok="t"/>
              </v:shape>
            </v:group>
            <v:group style="position:absolute;left:3517;top:10977;width:90;height:2" coordorigin="3517,10977" coordsize="90,2">
              <v:shape style="position:absolute;left:3517;top:10977;width:90;height:2" coordorigin="3517,10977" coordsize="90,0" path="m3517,10977l3608,10977e" filled="f" stroked="t" strokeweight=".713954pt" strokecolor="#4F4F4F">
                <v:path arrowok="t"/>
              </v:shape>
            </v:group>
            <v:group style="position:absolute;left:3655;top:10941;width:271;height:2" coordorigin="3655,10941" coordsize="271,2">
              <v:shape style="position:absolute;left:3655;top:10941;width:271;height:2" coordorigin="3655,10941" coordsize="271,0" path="m3655,10941l3927,10941e" filled="f" stroked="t" strokeweight=".237985pt" strokecolor="#979797">
                <v:path arrowok="t"/>
              </v:shape>
            </v:group>
            <v:group style="position:absolute;left:3903;top:10977;width:1699;height:2" coordorigin="3903,10977" coordsize="1699,2">
              <v:shape style="position:absolute;left:3903;top:10977;width:1699;height:2" coordorigin="3903,10977" coordsize="1699,0" path="m3903,10977l5602,10977e" filled="f" stroked="t" strokeweight=".237985pt" strokecolor="#000000">
                <v:path arrowok="t"/>
              </v:shape>
            </v:group>
            <v:group style="position:absolute;left:5602;top:10977;width:814;height:2" coordorigin="5602,10977" coordsize="814,2">
              <v:shape style="position:absolute;left:5602;top:10977;width:814;height:2" coordorigin="5602,10977" coordsize="814,0" path="m5602,10977l6416,10977e" filled="f" stroked="t" strokeweight=".237985pt" strokecolor="#5B5B5B">
                <v:path arrowok="t"/>
              </v:shape>
            </v:group>
            <v:group style="position:absolute;left:6416;top:10977;width:233;height:2" coordorigin="6416,10977" coordsize="233,2">
              <v:shape style="position:absolute;left:6416;top:10977;width:233;height:2" coordorigin="6416,10977" coordsize="233,0" path="m6416,10977l6649,10977e" filled="f" stroked="t" strokeweight=".237985pt" strokecolor="#000000">
                <v:path arrowok="t"/>
              </v:shape>
            </v:group>
            <v:group style="position:absolute;left:6649;top:10977;width:262;height:2" coordorigin="6649,10977" coordsize="262,2">
              <v:shape style="position:absolute;left:6649;top:10977;width:262;height:2" coordorigin="6649,10977" coordsize="262,0" path="m6649,10977l6911,10977e" filled="f" stroked="t" strokeweight=".237985pt" strokecolor="#838383">
                <v:path arrowok="t"/>
              </v:shape>
            </v:group>
            <v:group style="position:absolute;left:6911;top:10977;width:3865;height:2" coordorigin="6911,10977" coordsize="3865,2">
              <v:shape style="position:absolute;left:6911;top:10977;width:3865;height:2" coordorigin="6911,10977" coordsize="3865,0" path="m6911,10977l10776,10977e" filled="f" stroked="t" strokeweight=".237985pt" strokecolor="#000000">
                <v:path arrowok="t"/>
              </v:shape>
            </v:group>
            <v:group style="position:absolute;left:10776;top:10977;width:809;height:2" coordorigin="10776,10977" coordsize="809,2">
              <v:shape style="position:absolute;left:10776;top:10977;width:809;height:2" coordorigin="10776,10977" coordsize="809,0" path="m10776,10977l11585,10977e" filled="f" stroked="t" strokeweight=".237985pt" strokecolor="#777777">
                <v:path arrowok="t"/>
              </v:shape>
            </v:group>
            <v:group style="position:absolute;left:271;top:11171;width:1404;height:2" coordorigin="271,11171" coordsize="1404,2">
              <v:shape style="position:absolute;left:271;top:11171;width:1404;height:2" coordorigin="271,11171" coordsize="1404,0" path="m271,11171l1675,11171e" filled="f" stroked="t" strokeweight=".713954pt" strokecolor="#4B4B4B">
                <v:path arrowok="t"/>
              </v:shape>
            </v:group>
            <v:group style="position:absolute;left:1618;top:11173;width:290;height:2" coordorigin="1618,11173" coordsize="290,2">
              <v:shape style="position:absolute;left:1618;top:11173;width:290;height:2" coordorigin="1618,11173" coordsize="290,0" path="m1618,11173l1909,11173e" filled="f" stroked="t" strokeweight=".47597pt" strokecolor="#2B2B2B">
                <v:path arrowok="t"/>
              </v:shape>
            </v:group>
            <v:group style="position:absolute;left:1852;top:11171;width:6016;height:2" coordorigin="1852,11171" coordsize="6016,2">
              <v:shape style="position:absolute;left:1852;top:11171;width:6016;height:2" coordorigin="1852,11171" coordsize="6016,0" path="m1852,11171l7868,11171e" filled="f" stroked="t" strokeweight=".951939pt" strokecolor="#4B4B4B">
                <v:path arrowok="t"/>
              </v:shape>
            </v:group>
            <v:group style="position:absolute;left:7654;top:11171;width:643;height:2" coordorigin="7654,11171" coordsize="643,2">
              <v:shape style="position:absolute;left:7654;top:11171;width:643;height:2" coordorigin="7654,11171" coordsize="643,0" path="m7654,11171l8296,11171e" filled="f" stroked="t" strokeweight=".47597pt" strokecolor="#2B2B2B">
                <v:path arrowok="t"/>
              </v:shape>
            </v:group>
            <v:group style="position:absolute;left:8239;top:11173;width:3365;height:2" coordorigin="8239,11173" coordsize="3365,2">
              <v:shape style="position:absolute;left:8239;top:11173;width:3365;height:2" coordorigin="8239,11173" coordsize="3365,0" path="m8239,11173l11604,11173e" filled="f" stroked="t" strokeweight=".951939pt" strokecolor="#545454">
                <v:path arrowok="t"/>
              </v:shape>
            </v:group>
            <v:group style="position:absolute;left:271;top:11412;width:6173;height:2" coordorigin="271,11412" coordsize="6173,2">
              <v:shape style="position:absolute;left:271;top:11412;width:6173;height:2" coordorigin="271,11412" coordsize="6173,0" path="m271,11412l6445,11412e" filled="f" stroked="t" strokeweight=".713954pt" strokecolor="#808080">
                <v:path arrowok="t"/>
              </v:shape>
            </v:group>
            <v:group style="position:absolute;left:990;top:11149;width:2;height:263" coordorigin="990,11149" coordsize="2,263">
              <v:shape style="position:absolute;left:990;top:11149;width:2;height:263" coordorigin="990,11149" coordsize="0,263" path="m990,11412l990,11149e" filled="f" stroked="t" strokeweight=".237985pt" strokecolor="#6B6B6B">
                <v:path arrowok="t"/>
              </v:shape>
            </v:group>
            <v:group style="position:absolute;left:1656;top:11168;width:2;height:273" coordorigin="1656,11168" coordsize="2,273">
              <v:shape style="position:absolute;left:1656;top:11168;width:2;height:273" coordorigin="1656,11168" coordsize="0,273" path="m1656,11441l1656,11168e" filled="f" stroked="t" strokeweight=".47597pt" strokecolor="#2F2F2F">
                <v:path arrowok="t"/>
              </v:shape>
            </v:group>
            <v:group style="position:absolute;left:2323;top:11120;width:2;height:320" coordorigin="2323,11120" coordsize="2,320">
              <v:shape style="position:absolute;left:2323;top:11120;width:2;height:320" coordorigin="2323,11120" coordsize="0,320" path="m2323,11441l2323,11120e" filled="f" stroked="t" strokeweight=".47597pt" strokecolor="#383838">
                <v:path arrowok="t"/>
              </v:shape>
            </v:group>
            <v:group style="position:absolute;left:6388;top:11412;width:290;height:2" coordorigin="6388,11412" coordsize="290,2">
              <v:shape style="position:absolute;left:6388;top:11412;width:290;height:2" coordorigin="6388,11412" coordsize="290,0" path="m6388,11412l6678,11412e" filled="f" stroked="t" strokeweight=".47597pt" strokecolor="#5B5B5B">
                <v:path arrowok="t"/>
              </v:shape>
            </v:group>
            <v:group style="position:absolute;left:6621;top:11412;width:319;height:2" coordorigin="6621,11412" coordsize="319,2">
              <v:shape style="position:absolute;left:6621;top:11412;width:319;height:2" coordorigin="6621,11412" coordsize="319,0" path="m6621,11412l6940,11412e" filled="f" stroked="t" strokeweight=".47597pt" strokecolor="#777777">
                <v:path arrowok="t"/>
              </v:shape>
            </v:group>
            <v:group style="position:absolute;left:6883;top:11414;width:4722;height:2" coordorigin="6883,11414" coordsize="4722,2">
              <v:shape style="position:absolute;left:6883;top:11414;width:4722;height:2" coordorigin="6883,11414" coordsize="4722,0" path="m6883,11414l11604,11414e" filled="f" stroked="t" strokeweight=".713954pt" strokecolor="#838383">
                <v:path arrowok="t"/>
              </v:shape>
            </v:group>
            <v:group style="position:absolute;left:7654;top:11412;width:876;height:2" coordorigin="7654,11412" coordsize="876,2">
              <v:shape style="position:absolute;left:7654;top:11412;width:876;height:2" coordorigin="7654,11412" coordsize="876,0" path="m7654,11412l8529,11412e" filled="f" stroked="t" strokeweight=".47597pt" strokecolor="#676767">
                <v:path arrowok="t"/>
              </v:shape>
            </v:group>
            <v:group style="position:absolute;left:990;top:11398;width:2;height:502" coordorigin="990,11398" coordsize="2,502">
              <v:shape style="position:absolute;left:990;top:11398;width:2;height:502" coordorigin="990,11398" coordsize="0,502" path="m990,11900l990,11398e" filled="f" stroked="t" strokeweight=".237985pt" strokecolor="#979797">
                <v:path arrowok="t"/>
              </v:shape>
            </v:group>
            <v:group style="position:absolute;left:1656;top:11369;width:2;height:559" coordorigin="1656,11369" coordsize="2,559">
              <v:shape style="position:absolute;left:1656;top:11369;width:2;height:559" coordorigin="1656,11369" coordsize="0,559" path="m1656,11928l1656,11369e" filled="f" stroked="t" strokeweight=".47597pt" strokecolor="#484848">
                <v:path arrowok="t"/>
              </v:shape>
            </v:group>
            <v:group style="position:absolute;left:11595;top:11369;width:2;height:1578" coordorigin="11595,11369" coordsize="2,1578">
              <v:shape style="position:absolute;left:11595;top:11369;width:2;height:1578" coordorigin="11595,11369" coordsize="0,1578" path="m11595,12947l11595,11369e" filled="f" stroked="t" strokeweight=".47597pt" strokecolor="#545454">
                <v:path arrowok="t"/>
              </v:shape>
            </v:group>
            <v:group style="position:absolute;left:990;top:11900;width:2;height:1363" coordorigin="990,11900" coordsize="2,1363">
              <v:shape style="position:absolute;left:990;top:11900;width:2;height:1363" coordorigin="990,11900" coordsize="0,1363" path="m990,13262l990,11900e" filled="f" stroked="t" strokeweight=".237985pt" strokecolor="#000000">
                <v:path arrowok="t"/>
              </v:shape>
            </v:group>
            <v:group style="position:absolute;left:1656;top:11790;width:2;height:861" coordorigin="1656,11790" coordsize="2,861">
              <v:shape style="position:absolute;left:1656;top:11790;width:2;height:861" coordorigin="1656,11790" coordsize="0,861" path="m1656,12650l1656,11790e" filled="f" stroked="t" strokeweight=".951939pt" strokecolor="#646464">
                <v:path arrowok="t"/>
              </v:shape>
            </v:group>
            <v:group style="position:absolute;left:2325;top:11369;width:2;height:822" coordorigin="2325,11369" coordsize="2,822">
              <v:shape style="position:absolute;left:2325;top:11369;width:2;height:822" coordorigin="2325,11369" coordsize="0,822" path="m2325,12191l2325,11369e" filled="f" stroked="t" strokeweight=".951939pt" strokecolor="#606060">
                <v:path arrowok="t"/>
              </v:shape>
            </v:group>
            <v:group style="position:absolute;left:7325;top:11163;width:2;height:5030" coordorigin="7325,11163" coordsize="2,5030">
              <v:shape style="position:absolute;left:7325;top:11163;width:2;height:5030" coordorigin="7325,11163" coordsize="0,5030" path="m7325,16193l7325,11163e" filled="f" stroked="t" strokeweight=".713954pt" strokecolor="#545454">
                <v:path arrowok="t"/>
              </v:shape>
            </v:group>
            <v:group style="position:absolute;left:2327;top:12134;width:2;height:473" coordorigin="2327,12134" coordsize="2,473">
              <v:shape style="position:absolute;left:2327;top:12134;width:2;height:473" coordorigin="2327,12134" coordsize="0,473" path="m2327,12607l2327,12134e" filled="f" stroked="t" strokeweight=".47597pt" strokecolor="#2F2F2F">
                <v:path arrowok="t"/>
              </v:shape>
            </v:group>
            <v:group style="position:absolute;left:4860;top:12330;width:743;height:2" coordorigin="4860,12330" coordsize="743,2">
              <v:shape style="position:absolute;left:4860;top:12330;width:743;height:2" coordorigin="4860,12330" coordsize="743,0" path="m4860,12330l5602,12330e" filled="f" stroked="t" strokeweight=".237985pt" strokecolor="#444477">
                <v:path arrowok="t"/>
              </v:shape>
            </v:group>
            <v:group style="position:absolute;left:4850;top:12581;width:771;height:2" coordorigin="4850,12581" coordsize="771,2">
              <v:shape style="position:absolute;left:4850;top:12581;width:771;height:2" coordorigin="4850,12581" coordsize="771,0" path="m4850,12581l5621,12581e" filled="f" stroked="t" strokeweight=".951939pt" strokecolor="#444887">
                <v:path arrowok="t"/>
              </v:shape>
            </v:group>
            <v:group style="position:absolute;left:7325;top:12301;width:2;height:306" coordorigin="7325,12301" coordsize="2,306">
              <v:shape style="position:absolute;left:7325;top:12301;width:2;height:306" coordorigin="7325,12301" coordsize="0,306" path="m7325,12607l7325,12301e" filled="f" stroked="t" strokeweight=".47597pt" strokecolor="#282828">
                <v:path arrowok="t"/>
              </v:shape>
            </v:group>
            <v:group style="position:absolute;left:1659;top:12550;width:2;height:287" coordorigin="1659,12550" coordsize="2,287">
              <v:shape style="position:absolute;left:1659;top:12550;width:2;height:287" coordorigin="1659,12550" coordsize="0,287" path="m1659,12837l1659,12550e" filled="f" stroked="t" strokeweight=".47597pt" strokecolor="#4B4B4B">
                <v:path arrowok="t"/>
              </v:shape>
            </v:group>
            <v:group style="position:absolute;left:286;top:12779;width:2;height:512" coordorigin="286,12779" coordsize="2,512">
              <v:shape style="position:absolute;left:286;top:12779;width:2;height:512" coordorigin="286,12779" coordsize="0,512" path="m286,13291l286,12779e" filled="f" stroked="t" strokeweight=".47597pt" strokecolor="#232323">
                <v:path arrowok="t"/>
              </v:shape>
            </v:group>
            <v:group style="position:absolute;left:1656;top:12779;width:2;height:512" coordorigin="1656,12779" coordsize="2,512">
              <v:shape style="position:absolute;left:1656;top:12779;width:2;height:512" coordorigin="1656,12779" coordsize="0,512" path="m1656,13291l1656,12779e" filled="f" stroked="t" strokeweight=".47597pt" strokecolor="#343434">
                <v:path arrowok="t"/>
              </v:shape>
            </v:group>
            <v:group style="position:absolute;left:276;top:13494;width:538;height:2" coordorigin="276,13494" coordsize="538,2">
              <v:shape style="position:absolute;left:276;top:13494;width:538;height:2" coordorigin="276,13494" coordsize="538,0" path="m276,13494l814,13494e" filled="f" stroked="t" strokeweight=".951939pt" strokecolor="#8C8C8C">
                <v:path arrowok="t"/>
              </v:shape>
            </v:group>
            <v:group style="position:absolute;left:757;top:13494;width:1152;height:2" coordorigin="757,13494" coordsize="1152,2">
              <v:shape style="position:absolute;left:757;top:13494;width:1152;height:2" coordorigin="757,13494" coordsize="1152,0" path="m757,13494l1909,13494e" filled="f" stroked="t" strokeweight=".47597pt" strokecolor="#676767">
                <v:path arrowok="t"/>
              </v:shape>
            </v:group>
            <v:group style="position:absolute;left:990;top:13262;width:2;height:359" coordorigin="990,13262" coordsize="2,359">
              <v:shape style="position:absolute;left:990;top:13262;width:2;height:359" coordorigin="990,13262" coordsize="0,359" path="m990,13621l990,13262e" filled="f" stroked="t" strokeweight=".237985pt" strokecolor="#606060">
                <v:path arrowok="t"/>
              </v:shape>
            </v:group>
            <v:group style="position:absolute;left:1852;top:13497;width:485;height:2" coordorigin="1852,13497" coordsize="485,2">
              <v:shape style="position:absolute;left:1852;top:13497;width:485;height:2" coordorigin="1852,13497" coordsize="485,0" path="m1852,13497l2337,13497e" filled="f" stroked="t" strokeweight=".713954pt" strokecolor="#878787">
                <v:path arrowok="t"/>
              </v:shape>
            </v:group>
            <v:group style="position:absolute;left:1656;top:13234;width:2;height:1143" coordorigin="1656,13234" coordsize="2,1143">
              <v:shape style="position:absolute;left:1656;top:13234;width:2;height:1143" coordorigin="1656,13234" coordsize="0,1143" path="m1656,14376l1656,13234e" filled="f" stroked="t" strokeweight=".713954pt" strokecolor="#606060">
                <v:path arrowok="t"/>
              </v:shape>
            </v:group>
            <v:group style="position:absolute;left:2325;top:12550;width:2;height:1300" coordorigin="2325,12550" coordsize="2,1300">
              <v:shape style="position:absolute;left:2325;top:12550;width:2;height:1300" coordorigin="2325,12550" coordsize="0,1300" path="m2325,13850l2325,12550e" filled="f" stroked="t" strokeweight=".951939pt" strokecolor="#606060">
                <v:path arrowok="t"/>
              </v:shape>
            </v:group>
            <v:group style="position:absolute;left:990;top:13621;width:2;height:1635" coordorigin="990,13621" coordsize="2,1635">
              <v:shape style="position:absolute;left:990;top:13621;width:2;height:1635" coordorigin="990,13621" coordsize="0,1635" path="m990,15256l990,13621e" filled="f" stroked="t" strokeweight=".237985pt" strokecolor="#000000">
                <v:path arrowok="t"/>
              </v:shape>
            </v:group>
            <v:group style="position:absolute;left:7325;top:13592;width:2;height:258" coordorigin="7325,13592" coordsize="2,258">
              <v:shape style="position:absolute;left:7325;top:13592;width:2;height:258" coordorigin="7325,13592" coordsize="0,258" path="m7325,13850l7325,13592e" filled="f" stroked="t" strokeweight=".47597pt" strokecolor="#3B3B3B">
                <v:path arrowok="t"/>
              </v:shape>
            </v:group>
            <v:group style="position:absolute;left:2327;top:13793;width:2;height:435" coordorigin="2327,13793" coordsize="2,435">
              <v:shape style="position:absolute;left:2327;top:13793;width:2;height:435" coordorigin="2327,13793" coordsize="0,435" path="m2327,14228l2327,13793e" filled="f" stroked="t" strokeweight=".47597pt" strokecolor="#2B2B2B">
                <v:path arrowok="t"/>
              </v:shape>
            </v:group>
            <v:group style="position:absolute;left:2325;top:14171;width:2;height:206" coordorigin="2325,14171" coordsize="2,206">
              <v:shape style="position:absolute;left:2325;top:14171;width:2;height:206" coordorigin="2325,14171" coordsize="0,206" path="m2325,14376l2325,14171e" filled="f" stroked="t" strokeweight=".47597pt" strokecolor="#4F4F4F">
                <v:path arrowok="t"/>
              </v:shape>
            </v:group>
            <v:group style="position:absolute;left:286;top:14319;width:2;height:531" coordorigin="286,14319" coordsize="2,531">
              <v:shape style="position:absolute;left:286;top:14319;width:2;height:531" coordorigin="286,14319" coordsize="0,531" path="m286,14850l286,14319e" filled="f" stroked="t" strokeweight=".47597pt" strokecolor="#232323">
                <v:path arrowok="t"/>
              </v:shape>
            </v:group>
            <v:group style="position:absolute;left:1656;top:14319;width:2;height:531" coordorigin="1656,14319" coordsize="2,531">
              <v:shape style="position:absolute;left:1656;top:14319;width:2;height:531" coordorigin="1656,14319" coordsize="0,531" path="m1656,14850l1656,14319e" filled="f" stroked="t" strokeweight=".47597pt" strokecolor="#383838">
                <v:path arrowok="t"/>
              </v:shape>
            </v:group>
            <v:group style="position:absolute;left:3508;top:14496;width:2;height:153" coordorigin="3508,14496" coordsize="2,153">
              <v:shape style="position:absolute;left:3508;top:14496;width:2;height:153" coordorigin="3508,14496" coordsize="0,153" path="m3508,14649l3508,14496e" filled="f" stroked="t" strokeweight="1.665894pt" strokecolor="#3B3F77">
                <v:path arrowok="t"/>
              </v:shape>
            </v:group>
            <v:group style="position:absolute;left:3608;top:14639;width:305;height:2" coordorigin="3608,14639" coordsize="305,2">
              <v:shape style="position:absolute;left:3608;top:14639;width:305;height:2" coordorigin="3608,14639" coordsize="305,0" path="m3608,14639l3912,14639e" filled="f" stroked="t" strokeweight=".237985pt" strokecolor="#646793">
                <v:path arrowok="t"/>
              </v:shape>
            </v:group>
            <v:group style="position:absolute;left:3903;top:14481;width:2;height:163" coordorigin="3903,14481" coordsize="2,163">
              <v:shape style="position:absolute;left:3903;top:14481;width:2;height:163" coordorigin="3903,14481" coordsize="0,163" path="m3903,14644l3903,14481e" filled="f" stroked="t" strokeweight=".713954pt" strokecolor="#444B6B">
                <v:path arrowok="t"/>
              </v:shape>
            </v:group>
            <v:group style="position:absolute;left:3898;top:14639;width:81;height:2" coordorigin="3898,14639" coordsize="81,2">
              <v:shape style="position:absolute;left:3898;top:14639;width:81;height:2" coordorigin="3898,14639" coordsize="81,0" path="m3898,14639l3979,14639e" filled="f" stroked="t" strokeweight=".237985pt" strokecolor="#48545B">
                <v:path arrowok="t"/>
              </v:shape>
            </v:group>
            <v:group style="position:absolute;left:3979;top:14639;width:381;height:2" coordorigin="3979,14639" coordsize="381,2">
              <v:shape style="position:absolute;left:3979;top:14639;width:381;height:2" coordorigin="3979,14639" coordsize="381,0" path="m3979,14639l4360,14639e" filled="f" stroked="t" strokeweight=".237985pt" strokecolor="#7C8797">
                <v:path arrowok="t"/>
              </v:shape>
            </v:group>
            <v:group style="position:absolute;left:286;top:14792;width:2;height:1410" coordorigin="286,14792" coordsize="2,1410">
              <v:shape style="position:absolute;left:286;top:14792;width:2;height:1410" coordorigin="286,14792" coordsize="0,1410" path="m286,16203l286,14792e" filled="f" stroked="t" strokeweight=".713954pt" strokecolor="#4B4B4B">
                <v:path arrowok="t"/>
              </v:shape>
            </v:group>
            <v:group style="position:absolute;left:7330;top:14792;width:2;height:354" coordorigin="7330,14792" coordsize="2,354">
              <v:shape style="position:absolute;left:7330;top:14792;width:2;height:354" coordorigin="7330,14792" coordsize="0,354" path="m7330,15146l7330,14792e" filled="f" stroked="t" strokeweight=".47597pt" strokecolor="#383838">
                <v:path arrowok="t"/>
              </v:shape>
            </v:group>
            <v:group style="position:absolute;left:1656;top:14792;width:2;height:1410" coordorigin="1656,14792" coordsize="2,1410">
              <v:shape style="position:absolute;left:1656;top:14792;width:2;height:1410" coordorigin="1656,14792" coordsize="0,1410" path="m1656,16203l1656,14792e" filled="f" stroked="t" strokeweight=".713954pt" strokecolor="#606060">
                <v:path arrowok="t"/>
              </v:shape>
            </v:group>
            <v:group style="position:absolute;left:2325;top:14290;width:2;height:994" coordorigin="2325,14290" coordsize="2,994">
              <v:shape style="position:absolute;left:2325;top:14290;width:2;height:994" coordorigin="2325,14290" coordsize="0,994" path="m2325,15285l2325,14290e" filled="f" stroked="t" strokeweight=".951939pt" strokecolor="#676767">
                <v:path arrowok="t"/>
              </v:shape>
            </v:group>
            <v:group style="position:absolute;left:281;top:16191;width:533;height:2" coordorigin="281,16191" coordsize="533,2">
              <v:shape style="position:absolute;left:281;top:16191;width:533;height:2" coordorigin="281,16191" coordsize="533,0" path="m281,16191l814,16191e" filled="f" stroked="t" strokeweight=".47597pt" strokecolor="#4F4F4F">
                <v:path arrowok="t"/>
              </v:shape>
            </v:group>
            <v:group style="position:absolute;left:695;top:16191;width:1652;height:2" coordorigin="695,16191" coordsize="1652,2">
              <v:shape style="position:absolute;left:695;top:16191;width:1652;height:2" coordorigin="695,16191" coordsize="1652,0" path="m695,16191l2347,16191e" filled="f" stroked="t" strokeweight=".951939pt" strokecolor="#676767">
                <v:path arrowok="t"/>
              </v:shape>
            </v:group>
            <v:group style="position:absolute;left:990;top:15256;width:2;height:937" coordorigin="990,15256" coordsize="2,937">
              <v:shape style="position:absolute;left:990;top:15256;width:2;height:937" coordorigin="990,15256" coordsize="0,937" path="m990,16193l990,15256e" filled="f" stroked="t" strokeweight=".237985pt" strokecolor="#646464">
                <v:path arrowok="t"/>
              </v:shape>
            </v:group>
            <v:group style="position:absolute;left:2327;top:15227;width:2;height:980" coordorigin="2327,15227" coordsize="2,980">
              <v:shape style="position:absolute;left:2327;top:15227;width:2;height:980" coordorigin="2327,15227" coordsize="0,980" path="m2327,16207l2327,15227e" filled="f" stroked="t" strokeweight=".47597pt" strokecolor="#484848">
                <v:path arrowok="t"/>
              </v:shape>
            </v:group>
            <v:group style="position:absolute;left:2304;top:16183;width:547;height:2" coordorigin="2304,16183" coordsize="547,2">
              <v:shape style="position:absolute;left:2304;top:16183;width:547;height:2" coordorigin="2304,16183" coordsize="547,0" path="m2304,16183l2851,16183e" filled="f" stroked="t" strokeweight=".713954pt" strokecolor="#7C7C7C">
                <v:path arrowok="t"/>
              </v:shape>
            </v:group>
            <v:group style="position:absolute;left:2822;top:16191;width:8782;height:2" coordorigin="2822,16191" coordsize="8782,2">
              <v:shape style="position:absolute;left:2822;top:16191;width:8782;height:2" coordorigin="2822,16191" coordsize="8782,0" path="m2822,16191l11604,16191e" filled="f" stroked="t" strokeweight=".951939pt" strokecolor="#575757">
                <v:path arrowok="t"/>
              </v:shape>
            </v:group>
            <v:group style="position:absolute;left:6822;top:3901;width:2;height:242" coordorigin="6822,3901" coordsize="2,242">
              <v:shape style="position:absolute;left:6822;top:3901;width:2;height:242" coordorigin="6822,3901" coordsize="0,242" path="m6822,4143l6822,3901e" filled="f" stroked="t" strokeweight="2.35pt" strokecolor="#EBEBEB">
                <v:path arrowok="t"/>
              </v:shape>
            </v:group>
            <v:group style="position:absolute;left:9848;top:13143;width:2;height:606" coordorigin="9848,13143" coordsize="2,606">
              <v:shape style="position:absolute;left:9848;top:13143;width:2;height:606" coordorigin="9848,13143" coordsize="0,606" path="m9848,13749l9848,13143e" filled="f" stroked="t" strokeweight="2.85625pt" strokecolor="#EBEBEB">
                <v:path arrowok="t"/>
              </v:shape>
            </v:group>
            <v:group style="position:absolute;left:8735;top:13521;width:2;height:382" coordorigin="8735,13521" coordsize="2,382">
              <v:shape style="position:absolute;left:8735;top:13521;width:2;height:382" coordorigin="8735,13521" coordsize="0,382" path="m8735,13903l8735,13521e" filled="f" stroked="t" strokeweight="2.361pt" strokecolor="#EBEBEB">
                <v:path arrowok="t"/>
              </v:shape>
            </v:group>
            <v:group style="position:absolute;left:10122;top:13531;width:2;height:363" coordorigin="10122,13531" coordsize="2,363">
              <v:shape style="position:absolute;left:10122;top:13531;width:2;height:363" coordorigin="10122,13531" coordsize="0,363" path="m10122,13895l10122,13531e" filled="f" stroked="t" strokeweight="2.293750pt" strokecolor="#EBEBEB">
                <v:path arrowok="t"/>
              </v:shape>
            </v:group>
            <v:group style="position:absolute;left:9416;top:13874;width:2;height:162" coordorigin="9416,13874" coordsize="2,162">
              <v:shape style="position:absolute;left:9416;top:13874;width:2;height:162" coordorigin="9416,13874" coordsize="0,162" path="m9416,14035l9416,13874e" filled="f" stroked="t" strokeweight="2.29384pt" strokecolor="#EBEBEB">
                <v:path arrowok="t"/>
              </v:shape>
            </v:group>
            <v:group style="position:absolute;left:9636;top:13937;width:119;height:296" coordorigin="9636,13937" coordsize="119,296">
              <v:shape style="position:absolute;left:9636;top:13937;width:119;height:296" coordorigin="9636,13937" coordsize="119,296" path="m9636,13937l9755,13937,9755,14233,9636,14233,9636,13937e" filled="t" fillcolor="#EBEBEB" stroked="f">
                <v:path arrowok="t"/>
                <v:fill/>
              </v:shape>
            </v:group>
            <v:group style="position:absolute;left:9311;top:14149;width:2;height:238" coordorigin="9311,14149" coordsize="2,238">
              <v:shape style="position:absolute;left:9311;top:14149;width:2;height:238" coordorigin="9311,14149" coordsize="0,238" path="m9311,14387l9311,14149e" filled="f" stroked="t" strokeweight="3.64006pt" strokecolor="#EBEBEB">
                <v:path arrowok="t"/>
              </v:shape>
            </v:group>
            <v:group style="position:absolute;left:9712;top:14193;width:2;height:175" coordorigin="9712,14193" coordsize="2,175">
              <v:shape style="position:absolute;left:9712;top:14193;width:2;height:175" coordorigin="9712,14193" coordsize="0,175" path="m9712,14368l9712,14193e" filled="f" stroked="t" strokeweight="3.36625pt" strokecolor="#EBEBEB">
                <v:path arrowok="t"/>
              </v:shape>
            </v:group>
            <v:group style="position:absolute;left:9024;top:14298;width:2;height:191" coordorigin="9024,14298" coordsize="2,191">
              <v:shape style="position:absolute;left:9024;top:14298;width:2;height:191" coordorigin="9024,14298" coordsize="0,191" path="m9024,14489l9024,14298e" filled="f" stroked="t" strokeweight="2.73704pt" strokecolor="#EBEBEB">
                <v:path arrowok="t"/>
              </v:shape>
            </v:group>
            <v:group style="position:absolute;left:9488;top:14298;width:2;height:191" coordorigin="9488,14298" coordsize="2,191">
              <v:shape style="position:absolute;left:9488;top:14298;width:2;height:191" coordorigin="9488,14298" coordsize="0,191" path="m9488,14489l9488,14298e" filled="f" stroked="t" strokeweight="2.543140pt" strokecolor="#EBEBEB">
                <v:path arrowok="t"/>
              </v:shape>
            </v:group>
            <v:group style="position:absolute;left:9517;top:14616;width:2;height:150" coordorigin="9517,14616" coordsize="2,150">
              <v:shape style="position:absolute;left:9517;top:14616;width:2;height:150" coordorigin="9517,14616" coordsize="0,150" path="m9517,14616l9517,14766,9517,14616xe" filled="t" fillcolor="#EBEBEB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939393"/>
          <w:spacing w:val="-19"/>
          <w:w w:val="144"/>
          <w:position w:val="-3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939393"/>
          <w:spacing w:val="-46"/>
          <w:w w:val="144"/>
          <w:position w:val="-3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86"/>
          <w:position w:val="-3"/>
        </w:rPr>
        <w:t>•ı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20"/>
          <w:w w:val="87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0"/>
          <w:w w:val="139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15"/>
          <w:w w:val="100"/>
          <w:position w:val="-3"/>
        </w:rPr>
        <w:t> </w:t>
      </w:r>
      <w:r>
        <w:rPr>
          <w:rFonts w:ascii="Arial" w:hAnsi="Arial" w:cs="Arial" w:eastAsia="Arial"/>
          <w:sz w:val="16"/>
          <w:szCs w:val="16"/>
          <w:color w:val="484848"/>
          <w:spacing w:val="0"/>
          <w:w w:val="50"/>
          <w:position w:val="-3"/>
        </w:rPr>
        <w:t>iı'</w:t>
      </w:r>
      <w:r>
        <w:rPr>
          <w:rFonts w:ascii="Arial" w:hAnsi="Arial" w:cs="Arial" w:eastAsia="Arial"/>
          <w:sz w:val="16"/>
          <w:szCs w:val="16"/>
          <w:color w:val="484848"/>
          <w:spacing w:val="0"/>
          <w:w w:val="50"/>
          <w:position w:val="-3"/>
        </w:rPr>
        <w:t>J</w:t>
      </w:r>
      <w:r>
        <w:rPr>
          <w:rFonts w:ascii="Arial" w:hAnsi="Arial" w:cs="Arial" w:eastAsia="Arial"/>
          <w:sz w:val="16"/>
          <w:szCs w:val="16"/>
          <w:color w:val="484848"/>
          <w:spacing w:val="0"/>
          <w:w w:val="50"/>
          <w:position w:val="-3"/>
        </w:rPr>
        <w:t> </w:t>
      </w:r>
      <w:r>
        <w:rPr>
          <w:rFonts w:ascii="Arial" w:hAnsi="Arial" w:cs="Arial" w:eastAsia="Arial"/>
          <w:sz w:val="16"/>
          <w:szCs w:val="16"/>
          <w:color w:val="484848"/>
          <w:spacing w:val="12"/>
          <w:w w:val="50"/>
          <w:position w:val="-3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5D5D5D"/>
          <w:spacing w:val="0"/>
          <w:w w:val="95"/>
          <w:position w:val="-3"/>
        </w:rPr>
        <w:t>·'</w:t>
      </w:r>
      <w:r>
        <w:rPr>
          <w:rFonts w:ascii="Times New Roman" w:hAnsi="Times New Roman" w:cs="Times New Roman" w:eastAsia="Times New Roman"/>
          <w:sz w:val="13"/>
          <w:szCs w:val="13"/>
          <w:color w:val="5D5D5D"/>
          <w:spacing w:val="-20"/>
          <w:w w:val="94"/>
          <w:position w:val="-3"/>
        </w:rPr>
        <w:t>l</w:t>
      </w:r>
      <w:r>
        <w:rPr>
          <w:rFonts w:ascii="Times New Roman" w:hAnsi="Times New Roman" w:cs="Times New Roman" w:eastAsia="Times New Roman"/>
          <w:sz w:val="13"/>
          <w:szCs w:val="13"/>
          <w:color w:val="5D5D5D"/>
          <w:spacing w:val="0"/>
          <w:w w:val="423"/>
          <w:i/>
          <w:position w:val="-3"/>
        </w:rPr>
        <w:t>(</w:t>
      </w:r>
      <w:r>
        <w:rPr>
          <w:rFonts w:ascii="Times New Roman" w:hAnsi="Times New Roman" w:cs="Times New Roman" w:eastAsia="Times New Roman"/>
          <w:sz w:val="13"/>
          <w:szCs w:val="13"/>
          <w:color w:val="5D5D5D"/>
          <w:spacing w:val="0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5D5D5D"/>
          <w:spacing w:val="0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13"/>
          <w:szCs w:val="13"/>
          <w:color w:val="939393"/>
          <w:spacing w:val="0"/>
          <w:w w:val="483"/>
          <w:position w:val="-3"/>
        </w:rPr>
        <w:t>/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311" w:lineRule="exact"/>
        <w:ind w:left="2696" w:right="-20"/>
        <w:jc w:val="left"/>
        <w:tabs>
          <w:tab w:pos="3640" w:val="left"/>
          <w:tab w:pos="906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5D5D5D"/>
          <w:spacing w:val="0"/>
          <w:w w:val="82"/>
          <w:position w:val="-3"/>
        </w:rPr>
        <w:t>Aedm</w:t>
      </w:r>
      <w:r>
        <w:rPr>
          <w:rFonts w:ascii="Times New Roman" w:hAnsi="Times New Roman" w:cs="Times New Roman" w:eastAsia="Times New Roman"/>
          <w:sz w:val="27"/>
          <w:szCs w:val="27"/>
          <w:color w:val="5D5D5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5D5D5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7"/>
          <w:szCs w:val="27"/>
          <w:color w:val="424464"/>
          <w:spacing w:val="-75"/>
          <w:w w:val="114"/>
          <w:position w:val="8"/>
        </w:rPr>
        <w:t>1</w:t>
      </w:r>
      <w:r>
        <w:rPr>
          <w:rFonts w:ascii="Times New Roman" w:hAnsi="Times New Roman" w:cs="Times New Roman" w:eastAsia="Times New Roman"/>
          <w:sz w:val="27"/>
          <w:szCs w:val="27"/>
          <w:color w:val="424464"/>
          <w:spacing w:val="0"/>
          <w:w w:val="147"/>
          <w:position w:val="-3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424464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24464"/>
          <w:spacing w:val="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5D5D5D"/>
          <w:spacing w:val="-16"/>
          <w:w w:val="57"/>
          <w:position w:val="-3"/>
        </w:rPr>
        <w:t>-</w:t>
      </w:r>
      <w:r>
        <w:rPr>
          <w:rFonts w:ascii="Times New Roman" w:hAnsi="Times New Roman" w:cs="Times New Roman" w:eastAsia="Times New Roman"/>
          <w:sz w:val="36"/>
          <w:szCs w:val="36"/>
          <w:color w:val="424464"/>
          <w:spacing w:val="0"/>
          <w:w w:val="106"/>
          <w:position w:val="-3"/>
        </w:rPr>
        <w:t>'</w:t>
      </w:r>
      <w:r>
        <w:rPr>
          <w:rFonts w:ascii="Times New Roman" w:hAnsi="Times New Roman" w:cs="Times New Roman" w:eastAsia="Times New Roman"/>
          <w:sz w:val="36"/>
          <w:szCs w:val="36"/>
          <w:color w:val="424464"/>
          <w:spacing w:val="-4"/>
          <w:w w:val="105"/>
          <w:position w:val="-3"/>
        </w:rPr>
        <w:t>m</w:t>
      </w:r>
      <w:r>
        <w:rPr>
          <w:rFonts w:ascii="Times New Roman" w:hAnsi="Times New Roman" w:cs="Times New Roman" w:eastAsia="Times New Roman"/>
          <w:sz w:val="36"/>
          <w:szCs w:val="36"/>
          <w:color w:val="484848"/>
          <w:spacing w:val="0"/>
          <w:w w:val="72"/>
          <w:position w:val="-3"/>
        </w:rPr>
        <w:t>Pç.</w:t>
      </w:r>
      <w:r>
        <w:rPr>
          <w:rFonts w:ascii="Times New Roman" w:hAnsi="Times New Roman" w:cs="Times New Roman" w:eastAsia="Times New Roman"/>
          <w:sz w:val="36"/>
          <w:szCs w:val="36"/>
          <w:color w:val="48484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36"/>
          <w:szCs w:val="36"/>
          <w:color w:val="484848"/>
          <w:spacing w:val="0"/>
          <w:w w:val="100"/>
          <w:position w:val="-3"/>
        </w:rPr>
      </w:r>
      <w:r>
        <w:rPr>
          <w:rFonts w:ascii="Arial" w:hAnsi="Arial" w:cs="Arial" w:eastAsia="Arial"/>
          <w:sz w:val="11"/>
          <w:szCs w:val="11"/>
          <w:color w:val="5D5D5D"/>
          <w:spacing w:val="0"/>
          <w:w w:val="100"/>
          <w:position w:val="13"/>
        </w:rPr>
        <w:t>ır:</w:t>
      </w:r>
      <w:r>
        <w:rPr>
          <w:rFonts w:ascii="Arial" w:hAnsi="Arial" w:cs="Arial" w:eastAsia="Arial"/>
          <w:sz w:val="11"/>
          <w:szCs w:val="11"/>
          <w:color w:val="5D5D5D"/>
          <w:spacing w:val="0"/>
          <w:w w:val="100"/>
          <w:position w:val="13"/>
        </w:rPr>
        <w:t> </w:t>
      </w:r>
      <w:r>
        <w:rPr>
          <w:rFonts w:ascii="Arial" w:hAnsi="Arial" w:cs="Arial" w:eastAsia="Arial"/>
          <w:sz w:val="11"/>
          <w:szCs w:val="11"/>
          <w:color w:val="5D5D5D"/>
          <w:spacing w:val="7"/>
          <w:w w:val="100"/>
          <w:position w:val="13"/>
        </w:rPr>
        <w:t> </w:t>
      </w:r>
      <w:r>
        <w:rPr>
          <w:rFonts w:ascii="Arial" w:hAnsi="Arial" w:cs="Arial" w:eastAsia="Arial"/>
          <w:sz w:val="11"/>
          <w:szCs w:val="11"/>
          <w:color w:val="939393"/>
          <w:spacing w:val="0"/>
          <w:w w:val="100"/>
          <w:position w:val="13"/>
        </w:rPr>
        <w:t>•</w:t>
      </w:r>
      <w:r>
        <w:rPr>
          <w:rFonts w:ascii="Arial" w:hAnsi="Arial" w:cs="Arial" w:eastAsia="Arial"/>
          <w:sz w:val="11"/>
          <w:szCs w:val="11"/>
          <w:color w:val="939393"/>
          <w:spacing w:val="0"/>
          <w:w w:val="100"/>
          <w:position w:val="13"/>
        </w:rPr>
        <w:t>   </w:t>
      </w:r>
      <w:r>
        <w:rPr>
          <w:rFonts w:ascii="Arial" w:hAnsi="Arial" w:cs="Arial" w:eastAsia="Arial"/>
          <w:sz w:val="11"/>
          <w:szCs w:val="11"/>
          <w:color w:val="939393"/>
          <w:spacing w:val="16"/>
          <w:w w:val="100"/>
          <w:position w:val="13"/>
        </w:rPr>
        <w:t> </w:t>
      </w:r>
      <w:r>
        <w:rPr>
          <w:rFonts w:ascii="Arial" w:hAnsi="Arial" w:cs="Arial" w:eastAsia="Arial"/>
          <w:sz w:val="11"/>
          <w:szCs w:val="11"/>
          <w:color w:val="939393"/>
          <w:spacing w:val="0"/>
          <w:w w:val="118"/>
          <w:position w:val="13"/>
        </w:rPr>
        <w:t>..</w:t>
      </w:r>
      <w:r>
        <w:rPr>
          <w:rFonts w:ascii="Arial" w:hAnsi="Arial" w:cs="Arial" w:eastAsia="Arial"/>
          <w:sz w:val="11"/>
          <w:szCs w:val="11"/>
          <w:color w:val="939393"/>
          <w:spacing w:val="6"/>
          <w:w w:val="118"/>
          <w:position w:val="13"/>
        </w:rPr>
        <w:t>.</w:t>
      </w:r>
      <w:r>
        <w:rPr>
          <w:rFonts w:ascii="Arial" w:hAnsi="Arial" w:cs="Arial" w:eastAsia="Arial"/>
          <w:sz w:val="11"/>
          <w:szCs w:val="11"/>
          <w:color w:val="939393"/>
          <w:spacing w:val="0"/>
          <w:w w:val="145"/>
          <w:position w:val="13"/>
        </w:rPr>
        <w:t>.,;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149" w:right="-20"/>
        <w:jc w:val="left"/>
        <w:tabs>
          <w:tab w:pos="5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2.790894pt;margin-top:.702084pt;width:98.947907pt;height:17.5pt;mso-position-horizontal-relative:page;mso-position-vertical-relative:paragraph;z-index:-15640" type="#_x0000_t202" filled="f" stroked="f">
            <v:textbox inset="0,0,0,0">
              <w:txbxContent>
                <w:p>
                  <w:pPr>
                    <w:spacing w:before="0" w:after="0" w:line="350" w:lineRule="exact"/>
                    <w:ind w:right="-93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424464"/>
                      <w:spacing w:val="-10"/>
                      <w:w w:val="531"/>
                    </w:rPr>
                    <w:t>K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484848"/>
                      <w:spacing w:val="0"/>
                      <w:w w:val="55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484848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484848"/>
                      <w:spacing w:val="-18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797979"/>
                      <w:spacing w:val="0"/>
                      <w:w w:val="100"/>
                    </w:rPr>
                    <w:t>eAmi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Şenol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1"/>
        </w:rPr>
        <w:t>ŞAHİN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5332" w:right="567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7"/>
        </w:rPr>
        <w:t>itf.Er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160" w:right="2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212.605637pt;margin-top:653.068665pt;width:.1pt;height:43.617796pt;mso-position-horizontal-relative:page;mso-position-vertical-relative:page;z-index:-15637" coordorigin="4252,13061" coordsize="2,872">
            <v:shape style="position:absolute;left:4252;top:13061;width:2;height:872" coordorigin="4252,13061" coordsize="0,872" path="m4252,13934l4252,13061e" filled="f" stroked="t" strokeweight=".957683pt" strokecolor="#606BA8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.033951pt;margin-top:27.201565pt;width:555.097034pt;height:761.633103pt;mso-position-horizontal-relative:page;mso-position-vertical-relative:page;z-index:-15636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1515" w:hRule="exact"/>
                    </w:trPr>
                    <w:tc>
                      <w:tcPr>
                        <w:tcW w:w="1942" w:type="dxa"/>
                        <w:gridSpan w:val="3"/>
                        <w:tcBorders>
                          <w:top w:val="single" w:sz="5.746096" w:space="0" w:color="747474"/>
                          <w:bottom w:val="single" w:sz="5.746096" w:space="0" w:color="747474"/>
                          <w:left w:val="single" w:sz="5.746096" w:space="0" w:color="5B5B5B"/>
                          <w:right w:val="single" w:sz="3.830736" w:space="0" w:color="4B4B4B"/>
                        </w:tcBorders>
                      </w:tcPr>
                      <w:p>
                        <w:pPr>
                          <w:spacing w:before="7" w:after="0" w:line="190" w:lineRule="exact"/>
                          <w:jc w:val="left"/>
                          <w:rPr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sz w:val="19"/>
                            <w:szCs w:val="19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187" w:lineRule="exact"/>
                          <w:ind w:left="491" w:right="-20"/>
                          <w:jc w:val="left"/>
                          <w:rPr>
                            <w:rFonts w:ascii="Arial" w:hAnsi="Arial" w:cs="Arial" w:eastAsia="Arial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313131"/>
                            <w:spacing w:val="0"/>
                            <w:w w:val="100"/>
                            <w:position w:val="-1"/>
                          </w:rPr>
                          <w:t>BO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313131"/>
                            <w:spacing w:val="-4"/>
                            <w:w w:val="100"/>
                            <w:position w:val="-1"/>
                          </w:rPr>
                          <w:t>Y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313131"/>
                            <w:spacing w:val="0"/>
                            <w:w w:val="100"/>
                            <w:position w:val="-1"/>
                          </w:rPr>
                          <w:t>ÜKSEHIR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55" w:lineRule="exact"/>
                          <w:ind w:left="539" w:right="-20"/>
                          <w:jc w:val="lef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313131"/>
                            <w:w w:val="101"/>
                          </w:rPr>
                          <w:t>B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313131"/>
                            <w:spacing w:val="6"/>
                            <w:w w:val="101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545656"/>
                            <w:spacing w:val="0"/>
                            <w:w w:val="104"/>
                          </w:rPr>
                          <w:t>LED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545656"/>
                            <w:spacing w:val="-17"/>
                            <w:w w:val="104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313131"/>
                            <w:spacing w:val="11"/>
                            <w:w w:val="81"/>
                          </w:rPr>
                          <w:t>Y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545656"/>
                            <w:spacing w:val="0"/>
                            <w:w w:val="101"/>
                          </w:rPr>
                          <w:t>ESI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730" w:type="dxa"/>
                        <w:gridSpan w:val="6"/>
                        <w:tcBorders>
                          <w:top w:val="single" w:sz="5.746096" w:space="0" w:color="747474"/>
                          <w:bottom w:val="single" w:sz="5.746096" w:space="0" w:color="747474"/>
                          <w:left w:val="single" w:sz="3.830736" w:space="0" w:color="4B4B4B"/>
                          <w:right w:val="single" w:sz="3.830736" w:space="0" w:color="4F4F4F"/>
                        </w:tcBorders>
                      </w:tcPr>
                      <w:p>
                        <w:pPr>
                          <w:spacing w:before="17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65" w:lineRule="auto"/>
                          <w:ind w:left="1546" w:right="1716"/>
                          <w:jc w:val="center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</w:rPr>
                          <w:t>İZMİR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4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8"/>
                          </w:rPr>
                          <w:t>BÜYÜKŞEHİR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21"/>
                            <w:w w:val="10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8"/>
                          </w:rPr>
                          <w:t>BELEDİYESİ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8"/>
                          </w:rPr>
                          <w:t>İT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-1"/>
                            <w:w w:val="108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8"/>
                          </w:rPr>
                          <w:t>AİY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8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15"/>
                            <w:w w:val="10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8"/>
                          </w:rPr>
                          <w:t>DAİRESi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19"/>
                            <w:w w:val="10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8"/>
                          </w:rPr>
                          <w:t>BAŞKANLI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9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-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84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26" w:lineRule="exact"/>
                          <w:ind w:left="115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</w:rPr>
                          <w:t>itfaiye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</w:rPr>
                          <w:t>Acil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4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9"/>
                          </w:rPr>
                          <w:t>Müdahale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-3"/>
                            <w:w w:val="10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</w:rPr>
                          <w:t>Şub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7"/>
                          </w:rPr>
                          <w:t>Müdürlüğü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24" w:after="0" w:line="240" w:lineRule="auto"/>
                          <w:ind w:left="2285" w:right="2541"/>
                          <w:jc w:val="center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w w:val="103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-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</w:rPr>
                          <w:t>ANGl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7"/>
                          </w:rPr>
                          <w:t>RAPORU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377" w:type="dxa"/>
                        <w:tcBorders>
                          <w:top w:val="single" w:sz="5.746096" w:space="0" w:color="747474"/>
                          <w:bottom w:val="single" w:sz="5.746096" w:space="0" w:color="747474"/>
                          <w:left w:val="single" w:sz="3.830736" w:space="0" w:color="4F4F4F"/>
                          <w:right w:val="single" w:sz="5.746096" w:space="0" w:color="606060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1049" w:type="dxa"/>
                        <w:gridSpan w:val="10"/>
                        <w:tcBorders>
                          <w:top w:val="single" w:sz="5.746096" w:space="0" w:color="747474"/>
                          <w:bottom w:val="single" w:sz="5.746096" w:space="0" w:color="777777"/>
                          <w:left w:val="single" w:sz="5.746096" w:space="0" w:color="5B5B5B"/>
                          <w:right w:val="single" w:sz="5.746096" w:space="0" w:color="606060"/>
                        </w:tcBorders>
                      </w:tcPr>
                      <w:p>
                        <w:pPr>
                          <w:spacing w:before="0" w:after="0" w:line="225" w:lineRule="exact"/>
                          <w:ind w:left="71" w:right="-20"/>
                          <w:jc w:val="left"/>
                          <w:tabs>
                            <w:tab w:pos="1400" w:val="left"/>
                            <w:tab w:pos="2980" w:val="left"/>
                            <w:tab w:pos="5260" w:val="left"/>
                            <w:tab w:pos="73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43"/>
                            <w:position w:val="1"/>
                          </w:rPr>
                          <w:t>layTarihi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12"/>
                            <w:position w:val="1"/>
                          </w:rPr>
                          <w:t>:17.05.20ı7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12"/>
                            <w:position w:val="1"/>
                          </w:rPr>
                          <w:t>BildirimSıraNo:ı4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26"/>
                            <w:w w:val="112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656"/>
                            <w:spacing w:val="6"/>
                            <w:w w:val="100"/>
                            <w:position w:val="0"/>
                          </w:rPr>
                          <w:t>J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0"/>
                          </w:rPr>
                          <w:t>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1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17"/>
                            <w:position w:val="0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0"/>
                            <w:w w:val="117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17"/>
                            <w:position w:val="0"/>
                          </w:rPr>
                          <w:t>ı2:ı3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28"/>
                            <w:w w:val="117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6"/>
                            <w:spacing w:val="0"/>
                            <w:w w:val="117"/>
                            <w:position w:val="0"/>
                          </w:rPr>
                          <w:t>frel: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1049" w:type="dxa"/>
                        <w:gridSpan w:val="10"/>
                        <w:tcBorders>
                          <w:top w:val="single" w:sz="5.746096" w:space="0" w:color="777777"/>
                          <w:bottom w:val="single" w:sz="5.746096" w:space="0" w:color="747474"/>
                          <w:left w:val="single" w:sz="5.746096" w:space="0" w:color="5B5B5B"/>
                          <w:right w:val="single" w:sz="5.746096" w:space="0" w:color="606060"/>
                        </w:tcBorders>
                      </w:tcPr>
                      <w:p>
                        <w:pPr>
                          <w:spacing w:before="2" w:after="0" w:line="240" w:lineRule="auto"/>
                          <w:ind w:left="22" w:right="-20"/>
                          <w:jc w:val="left"/>
                          <w:tabs>
                            <w:tab w:pos="1400" w:val="left"/>
                            <w:tab w:pos="2980" w:val="left"/>
                            <w:tab w:pos="4080" w:val="left"/>
                            <w:tab w:pos="53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Kayıt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35"/>
                          </w:rPr>
                          <w:t>:ı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7.05.20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4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Kayıt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319ı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656"/>
                            <w:spacing w:val="-7"/>
                            <w:w w:val="100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Merkez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10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1049" w:type="dxa"/>
                        <w:gridSpan w:val="10"/>
                        <w:tcBorders>
                          <w:top w:val="single" w:sz="5.746096" w:space="0" w:color="747474"/>
                          <w:bottom w:val="single" w:sz="5.746096" w:space="0" w:color="707070"/>
                          <w:left w:val="single" w:sz="5.746096" w:space="0" w:color="5B5B5B"/>
                          <w:right w:val="single" w:sz="5.746096" w:space="0" w:color="606060"/>
                        </w:tcBorders>
                      </w:tcPr>
                      <w:p>
                        <w:pPr>
                          <w:spacing w:before="0" w:after="0" w:line="216" w:lineRule="exact"/>
                          <w:ind w:left="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Bildirile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Adre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:Kona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Yeşildere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cd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Vezirağa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4"/>
                          </w:rPr>
                          <w:t>Kemerleri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1049" w:type="dxa"/>
                        <w:gridSpan w:val="10"/>
                        <w:tcBorders>
                          <w:top w:val="single" w:sz="5.746096" w:space="0" w:color="707070"/>
                          <w:bottom w:val="single" w:sz="5.746096" w:space="0" w:color="707070"/>
                          <w:left w:val="single" w:sz="5.746096" w:space="0" w:color="5B5B5B"/>
                          <w:right w:val="single" w:sz="5.746096" w:space="0" w:color="606060"/>
                        </w:tcBorders>
                      </w:tcPr>
                      <w:p>
                        <w:pPr>
                          <w:spacing w:before="0" w:after="0" w:line="216" w:lineRule="exact"/>
                          <w:ind w:left="17" w:right="-20"/>
                          <w:jc w:val="left"/>
                          <w:tabs>
                            <w:tab w:pos="140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Doğru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13"/>
                          </w:rPr>
                          <w:t>:Kona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13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7"/>
                            <w:w w:val="11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Yeşildere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cd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Vezirağa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1"/>
                          </w:rPr>
                          <w:t>Kemerleri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1049" w:type="dxa"/>
                        <w:gridSpan w:val="10"/>
                        <w:tcBorders>
                          <w:top w:val="single" w:sz="5.746096" w:space="0" w:color="707070"/>
                          <w:bottom w:val="single" w:sz="5.746096" w:space="0" w:color="747474"/>
                          <w:left w:val="single" w:sz="5.746096" w:space="0" w:color="5B5B5B"/>
                          <w:right w:val="single" w:sz="5.746096" w:space="0" w:color="606060"/>
                        </w:tcBorders>
                      </w:tcPr>
                      <w:p>
                        <w:pPr>
                          <w:spacing w:before="2" w:after="0" w:line="240" w:lineRule="auto"/>
                          <w:ind w:left="17" w:right="-20"/>
                          <w:jc w:val="left"/>
                          <w:tabs>
                            <w:tab w:pos="1380" w:val="left"/>
                            <w:tab w:pos="4440" w:val="left"/>
                            <w:tab w:pos="68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656"/>
                            <w:spacing w:val="-4"/>
                            <w:w w:val="126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73"/>
                          </w:rPr>
                          <w:t>UrU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46767"/>
                            <w:spacing w:val="0"/>
                            <w:w w:val="138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46767"/>
                            <w:spacing w:val="-28"/>
                            <w:w w:val="13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Yangın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Sınıfı: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</w:t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Sebebi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6"/>
                            <w:spacing w:val="0"/>
                            <w:w w:val="100"/>
                          </w:rPr>
                          <w:t>:Dikkatsizli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6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6"/>
                            <w:spacing w:val="4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5"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4"/>
                          </w:rPr>
                          <w:t>Sigara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5"/>
                          </w:rPr>
                          <w:t>)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331" w:hRule="exact"/>
                    </w:trPr>
                    <w:tc>
                      <w:tcPr>
                        <w:tcW w:w="3433" w:type="dxa"/>
                        <w:vMerge w:val="restart"/>
                        <w:gridSpan w:val="4"/>
                        <w:tcBorders>
                          <w:top w:val="single" w:sz="5.746096" w:space="0" w:color="747474"/>
                          <w:left w:val="single" w:sz="5.746096" w:space="0" w:color="5B5B5B"/>
                          <w:right w:val="single" w:sz="5.746096" w:space="0" w:color="444444"/>
                        </w:tcBorders>
                      </w:tcPr>
                      <w:p>
                        <w:pPr>
                          <w:spacing w:before="0" w:after="0" w:line="206" w:lineRule="exact"/>
                          <w:ind w:left="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Binada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28"/>
                          </w:rPr>
                          <w:t>ise: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086" w:type="dxa"/>
                        <w:vMerge w:val="restart"/>
                        <w:gridSpan w:val="2"/>
                        <w:tcBorders>
                          <w:top w:val="single" w:sz="5.746096" w:space="0" w:color="747474"/>
                          <w:left w:val="single" w:sz="5.746096" w:space="0" w:color="444444"/>
                          <w:right w:val="single" w:sz="5.746096" w:space="0" w:color="6B6B6B"/>
                        </w:tcBorders>
                      </w:tcPr>
                      <w:p>
                        <w:pPr>
                          <w:spacing w:before="0" w:after="0" w:line="206" w:lineRule="exact"/>
                          <w:ind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93"/>
                          </w:rPr>
                          <w:t>Yapını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93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"/>
                            <w:w w:val="9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13131"/>
                            <w:spacing w:val="0"/>
                            <w:w w:val="102"/>
                          </w:rPr>
                          <w:t>Şekli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13131"/>
                            <w:spacing w:val="-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46767"/>
                            <w:spacing w:val="0"/>
                            <w:w w:val="128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60" w:lineRule="exact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85"/>
                            <w:position w:val="-4"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45656"/>
                            <w:spacing w:val="3"/>
                            <w:w w:val="85"/>
                            <w:position w:val="-4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85"/>
                            <w:position w:val="-4"/>
                          </w:rPr>
                          <w:t>toı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4"/>
                            <w:w w:val="85"/>
                            <w:position w:val="-4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45656"/>
                            <w:spacing w:val="0"/>
                            <w:w w:val="85"/>
                            <w:position w:val="-4"/>
                          </w:rPr>
                          <w:t>arme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45656"/>
                            <w:spacing w:val="0"/>
                            <w:w w:val="85"/>
                            <w:position w:val="-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45656"/>
                            <w:spacing w:val="28"/>
                            <w:w w:val="85"/>
                            <w:position w:val="-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13131"/>
                            <w:spacing w:val="5"/>
                            <w:w w:val="100"/>
                            <w:position w:val="-4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45656"/>
                            <w:spacing w:val="0"/>
                            <w:w w:val="100"/>
                            <w:position w:val="-4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45656"/>
                            <w:spacing w:val="5"/>
                            <w:w w:val="100"/>
                            <w:position w:val="-4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13131"/>
                            <w:spacing w:val="0"/>
                            <w:w w:val="100"/>
                            <w:position w:val="-4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13131"/>
                            <w:spacing w:val="0"/>
                            <w:w w:val="100"/>
                            <w:position w:val="-4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13131"/>
                            <w:spacing w:val="0"/>
                            <w:w w:val="100"/>
                            <w:position w:val="-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13131"/>
                            <w:spacing w:val="7"/>
                            <w:w w:val="100"/>
                            <w:position w:val="-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13131"/>
                            <w:spacing w:val="0"/>
                            <w:w w:val="98"/>
                            <w:position w:val="-4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13131"/>
                            <w:spacing w:val="9"/>
                            <w:w w:val="98"/>
                            <w:position w:val="-4"/>
                          </w:rPr>
                          <w:t>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46767"/>
                            <w:spacing w:val="-4"/>
                            <w:w w:val="174"/>
                            <w:position w:val="-4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44446"/>
                            <w:spacing w:val="0"/>
                            <w:w w:val="105"/>
                            <w:position w:val="-4"/>
                          </w:rPr>
                          <w:t>ap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324" w:lineRule="exact"/>
                          <w:ind w:left="584" w:right="-20"/>
                          <w:jc w:val="left"/>
                          <w:tabs>
                            <w:tab w:pos="1560" w:val="left"/>
                            <w:tab w:pos="196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45"/>
                            <w:szCs w:val="45"/>
                            <w:color w:val="646767"/>
                            <w:spacing w:val="0"/>
                            <w:w w:val="55"/>
                            <w:position w:val="-5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45"/>
                            <w:szCs w:val="45"/>
                            <w:color w:val="646767"/>
                            <w:spacing w:val="-64"/>
                            <w:w w:val="55"/>
                            <w:position w:val="-5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45"/>
                            <w:szCs w:val="45"/>
                            <w:color w:val="646767"/>
                            <w:spacing w:val="0"/>
                            <w:w w:val="100"/>
                            <w:position w:val="-5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45"/>
                            <w:szCs w:val="45"/>
                            <w:color w:val="646767"/>
                            <w:spacing w:val="0"/>
                            <w:w w:val="100"/>
                            <w:position w:val="-5"/>
                          </w:rPr>
                        </w:r>
                        <w:r>
                          <w:rPr>
                            <w:rFonts w:ascii="Arial" w:hAnsi="Arial" w:cs="Arial" w:eastAsia="Arial"/>
                            <w:sz w:val="33"/>
                            <w:szCs w:val="33"/>
                            <w:color w:val="313131"/>
                            <w:spacing w:val="0"/>
                            <w:w w:val="55"/>
                            <w:position w:val="-5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33"/>
                            <w:szCs w:val="33"/>
                            <w:color w:val="313131"/>
                            <w:spacing w:val="0"/>
                            <w:w w:val="100"/>
                            <w:position w:val="-5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33"/>
                            <w:szCs w:val="33"/>
                            <w:color w:val="313131"/>
                            <w:spacing w:val="0"/>
                            <w:w w:val="100"/>
                            <w:position w:val="-5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44446"/>
                            <w:spacing w:val="0"/>
                            <w:w w:val="100"/>
                            <w:position w:val="9"/>
                          </w:rPr>
                          <w:t>Çeli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44446"/>
                            <w:spacing w:val="0"/>
                            <w:w w:val="100"/>
                            <w:position w:val="9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44446"/>
                            <w:spacing w:val="-4"/>
                            <w:w w:val="100"/>
                            <w:position w:val="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313131"/>
                            <w:spacing w:val="0"/>
                            <w:w w:val="52"/>
                            <w:position w:val="9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313131"/>
                            <w:spacing w:val="0"/>
                            <w:w w:val="52"/>
                            <w:position w:val="9"/>
                          </w:rPr>
                          <w:t>    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313131"/>
                            <w:spacing w:val="13"/>
                            <w:w w:val="52"/>
                            <w:position w:val="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44446"/>
                            <w:spacing w:val="0"/>
                            <w:w w:val="94"/>
                            <w:position w:val="9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44446"/>
                            <w:spacing w:val="0"/>
                            <w:w w:val="93"/>
                            <w:position w:val="9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44446"/>
                            <w:spacing w:val="-29"/>
                            <w:w w:val="100"/>
                            <w:position w:val="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46767"/>
                            <w:spacing w:val="-5"/>
                            <w:w w:val="108"/>
                            <w:position w:val="9"/>
                          </w:rPr>
                          <w:t>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44446"/>
                            <w:spacing w:val="0"/>
                            <w:w w:val="108"/>
                            <w:position w:val="9"/>
                          </w:rPr>
                          <w:t>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4530" w:type="dxa"/>
                        <w:gridSpan w:val="4"/>
                        <w:tcBorders>
                          <w:top w:val="single" w:sz="5.746096" w:space="0" w:color="747474"/>
                          <w:bottom w:val="single" w:sz="5.746096" w:space="0" w:color="747474"/>
                          <w:left w:val="single" w:sz="5.746096" w:space="0" w:color="6B6B6B"/>
                          <w:right w:val="single" w:sz="5.746096" w:space="0" w:color="606060"/>
                        </w:tcBorders>
                      </w:tcPr>
                      <w:p>
                        <w:pPr>
                          <w:spacing w:before="45" w:after="0" w:line="240" w:lineRule="auto"/>
                          <w:ind w:left="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Kullanını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Şekli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15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374" w:hRule="exact"/>
                    </w:trPr>
                    <w:tc>
                      <w:tcPr>
                        <w:tcW w:w="3433" w:type="dxa"/>
                        <w:vMerge/>
                        <w:gridSpan w:val="4"/>
                        <w:tcBorders>
                          <w:bottom w:val="single" w:sz="5.746096" w:space="0" w:color="707070"/>
                          <w:left w:val="single" w:sz="5.746096" w:space="0" w:color="5B5B5B"/>
                          <w:right w:val="single" w:sz="5.746096" w:space="0" w:color="44444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3086" w:type="dxa"/>
                        <w:vMerge/>
                        <w:gridSpan w:val="2"/>
                        <w:tcBorders>
                          <w:bottom w:val="single" w:sz="5.746096" w:space="0" w:color="707070"/>
                          <w:left w:val="single" w:sz="5.746096" w:space="0" w:color="444444"/>
                          <w:right w:val="single" w:sz="5.746096" w:space="0" w:color="6B6B6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530" w:type="dxa"/>
                        <w:gridSpan w:val="4"/>
                        <w:tcBorders>
                          <w:top w:val="single" w:sz="5.746096" w:space="0" w:color="747474"/>
                          <w:bottom w:val="single" w:sz="5.746096" w:space="0" w:color="707070"/>
                          <w:left w:val="single" w:sz="5.746096" w:space="0" w:color="6B6B6B"/>
                          <w:right w:val="single" w:sz="5.746096" w:space="0" w:color="606060"/>
                        </w:tcBorders>
                      </w:tcPr>
                      <w:p>
                        <w:pPr>
                          <w:spacing w:before="26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w w:val="10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67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6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8"/>
                            <w:w w:val="6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Kontrol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Altına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Alma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46767"/>
                            <w:spacing w:val="0"/>
                            <w:w w:val="115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46767"/>
                            <w:spacing w:val="-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89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12"/>
                            <w:w w:val="8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4"/>
                          </w:rPr>
                          <w:t>2:20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309" w:hRule="exact"/>
                    </w:trPr>
                    <w:tc>
                      <w:tcPr>
                        <w:tcW w:w="1942" w:type="dxa"/>
                        <w:gridSpan w:val="3"/>
                        <w:tcBorders>
                          <w:top w:val="single" w:sz="5.746096" w:space="0" w:color="707070"/>
                          <w:bottom w:val="single" w:sz="3.830736" w:space="0" w:color="747474"/>
                          <w:left w:val="single" w:sz="5.746096" w:space="0" w:color="5B5B5B"/>
                          <w:right w:val="single" w:sz="5.746096" w:space="0" w:color="606060"/>
                        </w:tcBorders>
                      </w:tcPr>
                      <w:p>
                        <w:pPr>
                          <w:spacing w:before="0" w:after="0" w:line="216" w:lineRule="exact"/>
                          <w:ind w:left="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4"/>
                          </w:rPr>
                          <w:t>Şeyin: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08" w:type="dxa"/>
                        <w:gridSpan w:val="7"/>
                        <w:tcBorders>
                          <w:top w:val="single" w:sz="5.746096" w:space="0" w:color="707070"/>
                          <w:bottom w:val="single" w:sz="3.830736" w:space="0" w:color="747474"/>
                          <w:left w:val="single" w:sz="5.746096" w:space="0" w:color="606060"/>
                          <w:right w:val="single" w:sz="5.746096" w:space="0" w:color="606060"/>
                        </w:tcBorders>
                      </w:tcPr>
                      <w:p>
                        <w:pPr>
                          <w:spacing w:before="0" w:after="0" w:line="226" w:lineRule="exact"/>
                          <w:ind w:left="7" w:right="-20"/>
                          <w:jc w:val="left"/>
                          <w:tabs>
                            <w:tab w:pos="35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6"/>
                            <w:spacing w:val="0"/>
                            <w:w w:val="100"/>
                            <w:position w:val="1"/>
                          </w:rPr>
                          <w:t>Sahibi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6"/>
                            <w:spacing w:val="0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6"/>
                            <w:spacing w:val="33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38"/>
                            <w:position w:val="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656"/>
                            <w:spacing w:val="8"/>
                            <w:w w:val="35"/>
                            <w:position w:val="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0"/>
                          </w:rPr>
                          <w:t>Kiracı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21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0"/>
                          </w:rPr>
                          <w:t>veya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1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3"/>
                            <w:position w:val="0"/>
                          </w:rPr>
                          <w:t>Kullanan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1942" w:type="dxa"/>
                        <w:vMerge w:val="restart"/>
                        <w:gridSpan w:val="3"/>
                        <w:tcBorders>
                          <w:top w:val="single" w:sz="3.830736" w:space="0" w:color="747474"/>
                          <w:left w:val="single" w:sz="5.746096" w:space="0" w:color="5B5B5B"/>
                          <w:right w:val="single" w:sz="5.746096" w:space="0" w:color="606060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18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2"/>
                          </w:rPr>
                          <w:t>Giden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1" w:after="0" w:line="240" w:lineRule="auto"/>
                          <w:ind w:left="2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Ekibin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08" w:type="dxa"/>
                        <w:gridSpan w:val="7"/>
                        <w:tcBorders>
                          <w:top w:val="single" w:sz="3.830736" w:space="0" w:color="747474"/>
                          <w:bottom w:val="single" w:sz="5.746096" w:space="0" w:color="747474"/>
                          <w:left w:val="single" w:sz="5.746096" w:space="0" w:color="606060"/>
                          <w:right w:val="single" w:sz="5.746096" w:space="0" w:color="606060"/>
                        </w:tcBorders>
                      </w:tcPr>
                      <w:p>
                        <w:pPr>
                          <w:spacing w:before="7" w:after="0" w:line="240" w:lineRule="auto"/>
                          <w:ind w:left="-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6"/>
                            <w:spacing w:val="0"/>
                            <w:w w:val="100"/>
                          </w:rPr>
                          <w:t>lAmiri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6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656"/>
                            <w:spacing w:val="0"/>
                            <w:w w:val="138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656"/>
                            <w:spacing w:val="-30"/>
                            <w:w w:val="13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Fati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6"/>
                            <w:spacing w:val="0"/>
                            <w:w w:val="106"/>
                          </w:rPr>
                          <w:t>ÇELiK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24" w:hRule="exact"/>
                    </w:trPr>
                    <w:tc>
                      <w:tcPr>
                        <w:tcW w:w="1942" w:type="dxa"/>
                        <w:vMerge/>
                        <w:gridSpan w:val="3"/>
                        <w:tcBorders>
                          <w:left w:val="single" w:sz="5.746096" w:space="0" w:color="5B5B5B"/>
                          <w:right w:val="single" w:sz="5.746096" w:space="0" w:color="606060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38" w:type="dxa"/>
                        <w:vMerge w:val="restart"/>
                        <w:gridSpan w:val="2"/>
                        <w:tcBorders>
                          <w:top w:val="single" w:sz="5.746096" w:space="0" w:color="747474"/>
                          <w:left w:val="single" w:sz="5.746096" w:space="0" w:color="606060"/>
                          <w:right w:val="single" w:sz="5.746096" w:space="0" w:color="606060"/>
                        </w:tcBorders>
                      </w:tcPr>
                      <w:p>
                        <w:pPr>
                          <w:spacing w:before="2" w:after="0" w:line="240" w:lineRule="auto"/>
                          <w:ind w:left="-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6"/>
                            <w:spacing w:val="0"/>
                            <w:w w:val="96"/>
                          </w:rPr>
                          <w:t>!Araç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6"/>
                            <w:spacing w:val="-8"/>
                            <w:w w:val="9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6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Plakası: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35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6"/>
                          </w:rPr>
                          <w:t>374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570" w:type="dxa"/>
                        <w:gridSpan w:val="5"/>
                        <w:tcBorders>
                          <w:top w:val="single" w:sz="5.746096" w:space="0" w:color="747474"/>
                          <w:bottom w:val="single" w:sz="3.830736" w:space="0" w:color="747474"/>
                          <w:left w:val="single" w:sz="5.746096" w:space="0" w:color="606060"/>
                          <w:right w:val="single" w:sz="5.746096" w:space="0" w:color="606060"/>
                        </w:tcBorders>
                      </w:tcPr>
                      <w:p>
                        <w:pPr>
                          <w:spacing w:before="2" w:after="0" w:line="240" w:lineRule="auto"/>
                          <w:ind w:left="2" w:right="-20"/>
                          <w:jc w:val="left"/>
                          <w:tabs>
                            <w:tab w:pos="290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6"/>
                            <w:spacing w:val="0"/>
                            <w:w w:val="100"/>
                          </w:rPr>
                          <w:t>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6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6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17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7"/>
                            <w:w w:val="11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12:14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Varı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6"/>
                            <w:spacing w:val="0"/>
                            <w:w w:val="104"/>
                          </w:rPr>
                          <w:t>:12:17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1942" w:type="dxa"/>
                        <w:vMerge/>
                        <w:gridSpan w:val="3"/>
                        <w:tcBorders>
                          <w:left w:val="single" w:sz="5.746096" w:space="0" w:color="5B5B5B"/>
                          <w:right w:val="single" w:sz="5.746096" w:space="0" w:color="606060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38" w:type="dxa"/>
                        <w:vMerge/>
                        <w:gridSpan w:val="2"/>
                        <w:tcBorders>
                          <w:left w:val="single" w:sz="5.746096" w:space="0" w:color="606060"/>
                          <w:right w:val="single" w:sz="5.746096" w:space="0" w:color="606060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570" w:type="dxa"/>
                        <w:gridSpan w:val="5"/>
                        <w:tcBorders>
                          <w:top w:val="single" w:sz="3.830736" w:space="0" w:color="747474"/>
                          <w:bottom w:val="single" w:sz="5.746096" w:space="0" w:color="777777"/>
                          <w:left w:val="single" w:sz="5.746096" w:space="0" w:color="606060"/>
                          <w:right w:val="single" w:sz="5.746096" w:space="0" w:color="606060"/>
                        </w:tcBorders>
                      </w:tcPr>
                      <w:p>
                        <w:pPr>
                          <w:spacing w:before="2" w:after="0" w:line="240" w:lineRule="auto"/>
                          <w:ind w:left="12" w:right="-20"/>
                          <w:jc w:val="left"/>
                          <w:tabs>
                            <w:tab w:pos="24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656"/>
                            <w:w w:val="88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656"/>
                            <w:spacing w:val="-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lektri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Arıza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Gel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8"/>
                            <w:w w:val="10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656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656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3"/>
                          </w:rPr>
                          <w:t>:Gelmedi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942" w:type="dxa"/>
                        <w:vMerge/>
                        <w:gridSpan w:val="3"/>
                        <w:tcBorders>
                          <w:left w:val="single" w:sz="5.746096" w:space="0" w:color="5B5B5B"/>
                          <w:right w:val="single" w:sz="5.746096" w:space="0" w:color="606060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38" w:type="dxa"/>
                        <w:vMerge/>
                        <w:gridSpan w:val="2"/>
                        <w:tcBorders>
                          <w:left w:val="single" w:sz="5.746096" w:space="0" w:color="606060"/>
                          <w:right w:val="single" w:sz="5.746096" w:space="0" w:color="606060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570" w:type="dxa"/>
                        <w:gridSpan w:val="5"/>
                        <w:tcBorders>
                          <w:top w:val="single" w:sz="5.746096" w:space="0" w:color="777777"/>
                          <w:bottom w:val="single" w:sz="5.746096" w:space="0" w:color="747474"/>
                          <w:left w:val="single" w:sz="5.746096" w:space="0" w:color="606060"/>
                          <w:right w:val="single" w:sz="5.746096" w:space="0" w:color="606060"/>
                        </w:tcBorders>
                      </w:tcPr>
                      <w:p>
                        <w:pPr>
                          <w:spacing w:before="2" w:after="0" w:line="240" w:lineRule="auto"/>
                          <w:ind w:left="22" w:right="-20"/>
                          <w:jc w:val="left"/>
                          <w:tabs>
                            <w:tab w:pos="24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112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Acil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Servi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10"/>
                          </w:rPr>
                          <w:t>:Gelmedi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942" w:type="dxa"/>
                        <w:vMerge/>
                        <w:gridSpan w:val="3"/>
                        <w:tcBorders>
                          <w:left w:val="single" w:sz="5.746096" w:space="0" w:color="5B5B5B"/>
                          <w:right w:val="single" w:sz="5.746096" w:space="0" w:color="606060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38" w:type="dxa"/>
                        <w:vMerge/>
                        <w:gridSpan w:val="2"/>
                        <w:tcBorders>
                          <w:bottom w:val="single" w:sz="5.746096" w:space="0" w:color="777777"/>
                          <w:left w:val="single" w:sz="5.746096" w:space="0" w:color="606060"/>
                          <w:right w:val="single" w:sz="5.746096" w:space="0" w:color="606060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570" w:type="dxa"/>
                        <w:gridSpan w:val="5"/>
                        <w:tcBorders>
                          <w:top w:val="single" w:sz="5.746096" w:space="0" w:color="747474"/>
                          <w:bottom w:val="single" w:sz="5.746096" w:space="0" w:color="777777"/>
                          <w:left w:val="single" w:sz="5.746096" w:space="0" w:color="606060"/>
                          <w:right w:val="single" w:sz="5.746096" w:space="0" w:color="606060"/>
                        </w:tcBorders>
                      </w:tcPr>
                      <w:p>
                        <w:pPr>
                          <w:spacing w:before="2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6"/>
                            <w:spacing w:val="0"/>
                            <w:w w:val="100"/>
                          </w:rPr>
                          <w:t>Emniyet-Jandarma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6"/>
                            <w:spacing w:val="4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Gel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8"/>
                            <w:w w:val="10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656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656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4"/>
                          </w:rPr>
                          <w:t>:Gelmedi.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942" w:type="dxa"/>
                        <w:vMerge/>
                        <w:gridSpan w:val="3"/>
                        <w:tcBorders>
                          <w:bottom w:val="single" w:sz="5.746096" w:space="0" w:color="747474"/>
                          <w:left w:val="single" w:sz="5.746096" w:space="0" w:color="5B5B5B"/>
                          <w:right w:val="single" w:sz="5.746096" w:space="0" w:color="606060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38" w:type="dxa"/>
                        <w:gridSpan w:val="2"/>
                        <w:tcBorders>
                          <w:top w:val="single" w:sz="5.746096" w:space="0" w:color="777777"/>
                          <w:bottom w:val="single" w:sz="5.746096" w:space="0" w:color="747474"/>
                          <w:left w:val="single" w:sz="5.746096" w:space="0" w:color="606060"/>
                          <w:right w:val="single" w:sz="5.746096" w:space="0" w:color="606060"/>
                        </w:tcBorders>
                      </w:tcPr>
                      <w:p>
                        <w:pPr>
                          <w:spacing w:before="0" w:after="0" w:line="216" w:lineRule="exact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Personel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Sayısı: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7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570" w:type="dxa"/>
                        <w:gridSpan w:val="5"/>
                        <w:tcBorders>
                          <w:top w:val="single" w:sz="5.746096" w:space="0" w:color="777777"/>
                          <w:bottom w:val="single" w:sz="5.746096" w:space="0" w:color="747474"/>
                          <w:left w:val="single" w:sz="5.746096" w:space="0" w:color="606060"/>
                          <w:right w:val="single" w:sz="5.746096" w:space="0" w:color="606060"/>
                        </w:tcBorders>
                      </w:tcPr>
                      <w:p>
                        <w:pPr>
                          <w:spacing w:before="2" w:after="0" w:line="240" w:lineRule="auto"/>
                          <w:ind w:left="12" w:right="-20"/>
                          <w:jc w:val="left"/>
                          <w:tabs>
                            <w:tab w:pos="24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Doğalgaz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6"/>
                            <w:spacing w:val="0"/>
                            <w:w w:val="100"/>
                          </w:rPr>
                          <w:t>Ekibi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6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2"/>
                          </w:rPr>
                          <w:t>Gelmedi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75" w:hRule="exact"/>
                    </w:trPr>
                    <w:tc>
                      <w:tcPr>
                        <w:tcW w:w="1942" w:type="dxa"/>
                        <w:vMerge w:val="restart"/>
                        <w:gridSpan w:val="3"/>
                        <w:tcBorders>
                          <w:top w:val="single" w:sz="5.746096" w:space="0" w:color="747474"/>
                          <w:left w:val="single" w:sz="5.746096" w:space="0" w:color="5B5B5B"/>
                          <w:right w:val="single" w:sz="5.746096" w:space="0" w:color="606060"/>
                        </w:tcBorders>
                      </w:tcPr>
                      <w:p>
                        <w:pPr>
                          <w:spacing w:before="0" w:after="0" w:line="195" w:lineRule="exact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2"/>
                          </w:rPr>
                          <w:t>Yardımcı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4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2"/>
                            <w:position w:val="-2"/>
                          </w:rPr>
                          <w:t>Ekip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54" w:lineRule="exact"/>
                          <w:ind w:left="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7"/>
                            <w:szCs w:val="27"/>
                            <w:color w:val="313131"/>
                            <w:spacing w:val="0"/>
                            <w:w w:val="71"/>
                            <w:position w:val="1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7"/>
                            <w:szCs w:val="27"/>
                            <w:color w:val="313131"/>
                            <w:spacing w:val="6"/>
                            <w:w w:val="71"/>
                            <w:position w:val="1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7"/>
                            <w:szCs w:val="27"/>
                            <w:color w:val="8E9093"/>
                            <w:spacing w:val="0"/>
                            <w:w w:val="71"/>
                            <w:position w:val="1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7"/>
                            <w:szCs w:val="27"/>
                            <w:color w:val="8E9093"/>
                            <w:spacing w:val="0"/>
                            <w:w w:val="71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7"/>
                            <w:szCs w:val="27"/>
                            <w:color w:val="8E9093"/>
                            <w:spacing w:val="18"/>
                            <w:w w:val="71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1"/>
                          </w:rPr>
                          <w:t>'1işse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2538" w:type="dxa"/>
                        <w:gridSpan w:val="2"/>
                        <w:tcBorders>
                          <w:top w:val="single" w:sz="5.746096" w:space="0" w:color="747474"/>
                          <w:bottom w:val="single" w:sz="5.746096" w:space="0" w:color="747474"/>
                          <w:left w:val="single" w:sz="5.746096" w:space="0" w:color="606060"/>
                          <w:right w:val="single" w:sz="5.746096" w:space="0" w:color="606060"/>
                        </w:tcBorders>
                      </w:tcPr>
                      <w:p>
                        <w:pPr>
                          <w:spacing w:before="0" w:after="0" w:line="216" w:lineRule="exact"/>
                          <w:ind w:left="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10"/>
                          </w:rPr>
                          <w:t>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1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3"/>
                            <w:w w:val="11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10"/>
                          </w:rPr>
                          <w:t>Saati:­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7" w:after="0" w:line="29" w:lineRule="exact"/>
                          <w:ind w:left="-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313131"/>
                            <w:spacing w:val="0"/>
                            <w:w w:val="61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"/>
                            <w:szCs w:val="3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89" w:lineRule="exact"/>
                          <w:ind w:left="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Dönüş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7"/>
                          </w:rPr>
                          <w:t>Saati:-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892" w:type="dxa"/>
                        <w:gridSpan w:val="3"/>
                        <w:tcBorders>
                          <w:top w:val="single" w:sz="5.746096" w:space="0" w:color="747474"/>
                          <w:bottom w:val="single" w:sz="5.746096" w:space="0" w:color="747474"/>
                          <w:left w:val="single" w:sz="5.746096" w:space="0" w:color="606060"/>
                          <w:right w:val="single" w:sz="3.830736" w:space="0" w:color="4B4B4B"/>
                        </w:tcBorders>
                      </w:tcPr>
                      <w:p>
                        <w:pPr>
                          <w:spacing w:before="2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656"/>
                            <w:spacing w:val="0"/>
                            <w:w w:val="115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678" w:type="dxa"/>
                        <w:gridSpan w:val="2"/>
                        <w:tcBorders>
                          <w:top w:val="single" w:sz="5.746096" w:space="0" w:color="747474"/>
                          <w:bottom w:val="single" w:sz="5.746096" w:space="0" w:color="747474"/>
                          <w:left w:val="single" w:sz="3.830736" w:space="0" w:color="4B4B4B"/>
                          <w:right w:val="single" w:sz="5.746096" w:space="0" w:color="606060"/>
                        </w:tcBorders>
                      </w:tcPr>
                      <w:p>
                        <w:pPr>
                          <w:spacing w:before="2" w:after="0" w:line="240" w:lineRule="auto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92"/>
                          </w:rPr>
                          <w:t>r&gt;ersonel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0"/>
                            <w:w w:val="9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4"/>
                          </w:rPr>
                          <w:t>Sayısı: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316" w:hRule="exact"/>
                    </w:trPr>
                    <w:tc>
                      <w:tcPr>
                        <w:tcW w:w="1942" w:type="dxa"/>
                        <w:vMerge/>
                        <w:gridSpan w:val="3"/>
                        <w:tcBorders>
                          <w:left w:val="single" w:sz="5.746096" w:space="0" w:color="5B5B5B"/>
                          <w:right w:val="single" w:sz="5.746096" w:space="0" w:color="606060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38" w:type="dxa"/>
                        <w:gridSpan w:val="2"/>
                        <w:tcBorders>
                          <w:top w:val="single" w:sz="5.746096" w:space="0" w:color="747474"/>
                          <w:bottom w:val="single" w:sz="5.746096" w:space="0" w:color="747474"/>
                          <w:left w:val="single" w:sz="5.746096" w:space="0" w:color="606060"/>
                          <w:right w:val="single" w:sz="5.746096" w:space="0" w:color="606060"/>
                        </w:tcBorders>
                      </w:tcPr>
                      <w:p>
                        <w:pPr>
                          <w:spacing w:before="0" w:after="0" w:line="216" w:lineRule="exact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Yardıma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Gele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8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656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656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3"/>
                          </w:rPr>
                          <w:t>Plakası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892" w:type="dxa"/>
                        <w:gridSpan w:val="3"/>
                        <w:tcBorders>
                          <w:top w:val="single" w:sz="5.746096" w:space="0" w:color="747474"/>
                          <w:bottom w:val="single" w:sz="5.746096" w:space="0" w:color="747474"/>
                          <w:left w:val="single" w:sz="5.746096" w:space="0" w:color="606060"/>
                          <w:right w:val="single" w:sz="3.830736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3678" w:type="dxa"/>
                        <w:gridSpan w:val="2"/>
                        <w:tcBorders>
                          <w:top w:val="single" w:sz="5.746096" w:space="0" w:color="747474"/>
                          <w:bottom w:val="single" w:sz="5.746096" w:space="0" w:color="747474"/>
                          <w:left w:val="single" w:sz="3.830736" w:space="0" w:color="4B4B4B"/>
                          <w:right w:val="single" w:sz="5.746096" w:space="0" w:color="606060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35" w:hRule="exact"/>
                    </w:trPr>
                    <w:tc>
                      <w:tcPr>
                        <w:tcW w:w="1942" w:type="dxa"/>
                        <w:vMerge/>
                        <w:gridSpan w:val="3"/>
                        <w:tcBorders>
                          <w:bottom w:val="single" w:sz="5.746096" w:space="0" w:color="747474"/>
                          <w:left w:val="single" w:sz="5.746096" w:space="0" w:color="5B5B5B"/>
                          <w:right w:val="single" w:sz="5.746096" w:space="0" w:color="606060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9108" w:type="dxa"/>
                        <w:gridSpan w:val="7"/>
                        <w:tcBorders>
                          <w:top w:val="single" w:sz="5.746096" w:space="0" w:color="747474"/>
                          <w:bottom w:val="single" w:sz="5.746096" w:space="0" w:color="747474"/>
                          <w:left w:val="single" w:sz="5.746096" w:space="0" w:color="606060"/>
                          <w:right w:val="single" w:sz="5.746096" w:space="0" w:color="606060"/>
                        </w:tcBorders>
                      </w:tcPr>
                      <w:p>
                        <w:pPr>
                          <w:spacing w:before="0" w:after="0" w:line="211" w:lineRule="exact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Amirini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4"/>
                          </w:rPr>
                          <w:t>Adı-Soyadı: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75" w:hRule="exact"/>
                    </w:trPr>
                    <w:tc>
                      <w:tcPr>
                        <w:tcW w:w="1942" w:type="dxa"/>
                        <w:gridSpan w:val="3"/>
                        <w:tcBorders>
                          <w:top w:val="single" w:sz="5.746096" w:space="0" w:color="747474"/>
                          <w:bottom w:val="single" w:sz="5.746096" w:space="0" w:color="747474"/>
                          <w:left w:val="single" w:sz="5.746096" w:space="0" w:color="5B5B5B"/>
                          <w:right w:val="single" w:sz="5.746096" w:space="0" w:color="606060"/>
                        </w:tcBorders>
                      </w:tcPr>
                      <w:p>
                        <w:pPr>
                          <w:spacing w:before="0" w:after="0" w:line="216" w:lineRule="exact"/>
                          <w:ind w:left="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Olayı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5"/>
                          </w:rPr>
                          <w:t>Görüldüğü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1" w:after="0" w:line="240" w:lineRule="auto"/>
                          <w:ind w:left="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Durum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08" w:type="dxa"/>
                        <w:gridSpan w:val="7"/>
                        <w:tcBorders>
                          <w:top w:val="single" w:sz="5.746096" w:space="0" w:color="747474"/>
                          <w:bottom w:val="single" w:sz="5.746096" w:space="0" w:color="747474"/>
                          <w:left w:val="single" w:sz="5.746096" w:space="0" w:color="606060"/>
                          <w:right w:val="single" w:sz="5.746096" w:space="0" w:color="606060"/>
                        </w:tcBorders>
                      </w:tcPr>
                      <w:p>
                        <w:pPr>
                          <w:spacing w:before="0" w:after="0" w:line="222" w:lineRule="exact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yerine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vanldığında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kuru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otları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alevii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duma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0"/>
                            <w:w w:val="100"/>
                          </w:rPr>
                          <w:t>n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313131"/>
                            <w:spacing w:val="0"/>
                            <w:w w:val="100"/>
                          </w:rPr>
                          <w:t>h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313131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şekilde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yanmakta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olduğ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2"/>
                          </w:rPr>
                          <w:t>görüld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6"/>
                            <w:w w:val="103"/>
                          </w:rPr>
                          <w:t>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656"/>
                            <w:spacing w:val="0"/>
                            <w:w w:val="93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942" w:type="dxa"/>
                        <w:vMerge w:val="restart"/>
                        <w:gridSpan w:val="3"/>
                        <w:tcBorders>
                          <w:top w:val="single" w:sz="5.746096" w:space="0" w:color="747474"/>
                          <w:left w:val="single" w:sz="5.746096" w:space="0" w:color="5B5B5B"/>
                          <w:right w:val="single" w:sz="5.746096" w:space="0" w:color="606060"/>
                        </w:tcBorders>
                      </w:tcPr>
                      <w:p>
                        <w:pPr>
                          <w:spacing w:before="3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3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538" w:type="dxa"/>
                        <w:vMerge w:val="restart"/>
                        <w:gridSpan w:val="2"/>
                        <w:tcBorders>
                          <w:top w:val="single" w:sz="5.746096" w:space="0" w:color="747474"/>
                          <w:left w:val="single" w:sz="5.746096" w:space="0" w:color="606060"/>
                          <w:right w:val="single" w:sz="3.830736" w:space="0" w:color="3F3F3F"/>
                        </w:tcBorders>
                      </w:tcPr>
                      <w:p>
                        <w:pPr>
                          <w:spacing w:before="4" w:after="0" w:line="180" w:lineRule="exact"/>
                          <w:jc w:val="left"/>
                          <w:rPr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sz w:val="18"/>
                            <w:szCs w:val="18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8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313131"/>
                            <w:spacing w:val="0"/>
                            <w:w w:val="100"/>
                          </w:rPr>
                          <w:t>Su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313131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313131"/>
                            <w:spacing w:val="0"/>
                            <w:w w:val="104"/>
                          </w:rPr>
                          <w:t>ile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570" w:type="dxa"/>
                        <w:gridSpan w:val="5"/>
                        <w:tcBorders>
                          <w:top w:val="single" w:sz="5.746096" w:space="0" w:color="747474"/>
                          <w:bottom w:val="single" w:sz="5.746096" w:space="0" w:color="777777"/>
                          <w:left w:val="single" w:sz="3.830736" w:space="0" w:color="3F3F3F"/>
                          <w:right w:val="single" w:sz="5.746096" w:space="0" w:color="606060"/>
                        </w:tcBorders>
                      </w:tcPr>
                      <w:p>
                        <w:pPr>
                          <w:spacing w:before="0" w:after="0" w:line="216" w:lineRule="exact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Söndürmede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Kullanıla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2"/>
                          </w:rPr>
                          <w:t>söndürllcü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942" w:type="dxa"/>
                        <w:vMerge/>
                        <w:gridSpan w:val="3"/>
                        <w:tcBorders>
                          <w:left w:val="single" w:sz="5.746096" w:space="0" w:color="5B5B5B"/>
                          <w:right w:val="single" w:sz="5.746096" w:space="0" w:color="606060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38" w:type="dxa"/>
                        <w:vMerge/>
                        <w:gridSpan w:val="2"/>
                        <w:tcBorders>
                          <w:left w:val="single" w:sz="5.746096" w:space="0" w:color="606060"/>
                          <w:right w:val="single" w:sz="3.830736" w:space="0" w:color="3F3F3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570" w:type="dxa"/>
                        <w:gridSpan w:val="5"/>
                        <w:tcBorders>
                          <w:top w:val="single" w:sz="5.746096" w:space="0" w:color="777777"/>
                          <w:bottom w:val="single" w:sz="5.746096" w:space="0" w:color="747474"/>
                          <w:left w:val="single" w:sz="3.830736" w:space="0" w:color="3F3F3F"/>
                          <w:right w:val="single" w:sz="5.746096" w:space="0" w:color="606060"/>
                        </w:tcBorders>
                      </w:tcPr>
                      <w:p>
                        <w:pPr>
                          <w:spacing w:before="7" w:after="0" w:line="218" w:lineRule="exact"/>
                          <w:ind w:left="5" w:right="-20"/>
                          <w:jc w:val="left"/>
                          <w:tabs>
                            <w:tab w:pos="1900" w:val="left"/>
                            <w:tab w:pos="34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m3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656"/>
                            <w:spacing w:val="0"/>
                            <w:w w:val="35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656"/>
                            <w:spacing w:val="-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4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4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40"/>
                          </w:rPr>
                          <w:t>ük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6"/>
                            <w:w w:val="14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Kg.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656"/>
                            <w:spacing w:val="0"/>
                            <w:w w:val="35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656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46767"/>
                            <w:spacing w:val="3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K.T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2"/>
                          </w:rPr>
                          <w:t>Kg.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83" w:hRule="exact"/>
                    </w:trPr>
                    <w:tc>
                      <w:tcPr>
                        <w:tcW w:w="1942" w:type="dxa"/>
                        <w:vMerge/>
                        <w:gridSpan w:val="3"/>
                        <w:tcBorders>
                          <w:bottom w:val="single" w:sz="5.746096" w:space="0" w:color="747474"/>
                          <w:left w:val="single" w:sz="5.746096" w:space="0" w:color="5B5B5B"/>
                          <w:right w:val="single" w:sz="5.746096" w:space="0" w:color="606060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38" w:type="dxa"/>
                        <w:vMerge/>
                        <w:gridSpan w:val="2"/>
                        <w:tcBorders>
                          <w:bottom w:val="single" w:sz="5.746096" w:space="0" w:color="747474"/>
                          <w:left w:val="single" w:sz="5.746096" w:space="0" w:color="606060"/>
                          <w:right w:val="single" w:sz="3.830736" w:space="0" w:color="3F3F3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570" w:type="dxa"/>
                        <w:gridSpan w:val="5"/>
                        <w:tcBorders>
                          <w:top w:val="single" w:sz="5.746096" w:space="0" w:color="747474"/>
                          <w:bottom w:val="single" w:sz="5.746096" w:space="0" w:color="747474"/>
                          <w:left w:val="single" w:sz="3.830736" w:space="0" w:color="3F3F3F"/>
                          <w:right w:val="single" w:sz="5.746096" w:space="0" w:color="606060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700" w:hRule="exact"/>
                    </w:trPr>
                    <w:tc>
                      <w:tcPr>
                        <w:tcW w:w="1942" w:type="dxa"/>
                        <w:gridSpan w:val="3"/>
                        <w:tcBorders>
                          <w:top w:val="single" w:sz="5.746096" w:space="0" w:color="747474"/>
                          <w:bottom w:val="single" w:sz="5.746096" w:space="0" w:color="747474"/>
                          <w:left w:val="single" w:sz="5.746096" w:space="0" w:color="5B5B5B"/>
                          <w:right w:val="single" w:sz="5.746096" w:space="0" w:color="606060"/>
                        </w:tcBorders>
                      </w:tcPr>
                      <w:p>
                        <w:pPr>
                          <w:spacing w:before="8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Söndllrme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4"/>
                          </w:rPr>
                          <w:t>Sonundaki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1" w:after="0" w:line="240" w:lineRule="auto"/>
                          <w:ind w:left="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Hasa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2"/>
                          </w:rPr>
                          <w:t>Durumu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08" w:type="dxa"/>
                        <w:gridSpan w:val="7"/>
                        <w:tcBorders>
                          <w:top w:val="single" w:sz="5.746096" w:space="0" w:color="747474"/>
                          <w:bottom w:val="single" w:sz="5.746096" w:space="0" w:color="747474"/>
                          <w:left w:val="single" w:sz="5.746096" w:space="0" w:color="606060"/>
                          <w:right w:val="single" w:sz="5.746096" w:space="0" w:color="606060"/>
                        </w:tcBorders>
                      </w:tcPr>
                      <w:p>
                        <w:pPr>
                          <w:spacing w:before="0" w:after="0" w:line="216" w:lineRule="exact"/>
                          <w:ind w:left="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Yangında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kuru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otla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yanmıştır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Maddi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zara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ziya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6"/>
                            <w:spacing w:val="0"/>
                            <w:w w:val="104"/>
                          </w:rPr>
                          <w:t>yoktur.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323" w:hRule="exact"/>
                    </w:trPr>
                    <w:tc>
                      <w:tcPr>
                        <w:tcW w:w="1942" w:type="dxa"/>
                        <w:gridSpan w:val="3"/>
                        <w:tcBorders>
                          <w:top w:val="single" w:sz="5.746096" w:space="0" w:color="747474"/>
                          <w:bottom w:val="single" w:sz="5.746096" w:space="0" w:color="777777"/>
                          <w:left w:val="single" w:sz="5.746096" w:space="0" w:color="5B5B5B"/>
                          <w:right w:val="single" w:sz="5.746096" w:space="0" w:color="606060"/>
                        </w:tcBorders>
                      </w:tcPr>
                      <w:p>
                        <w:pPr>
                          <w:spacing w:before="8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4"/>
                          </w:rPr>
                          <w:t>Nedeni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08" w:type="dxa"/>
                        <w:gridSpan w:val="7"/>
                        <w:tcBorders>
                          <w:top w:val="single" w:sz="5.746096" w:space="0" w:color="747474"/>
                          <w:bottom w:val="single" w:sz="5.746096" w:space="0" w:color="777777"/>
                          <w:left w:val="single" w:sz="5.746096" w:space="0" w:color="606060"/>
                          <w:right w:val="single" w:sz="5.746096" w:space="0" w:color="606060"/>
                        </w:tcBorders>
                      </w:tcPr>
                      <w:p>
                        <w:pPr>
                          <w:spacing w:before="2" w:after="0" w:line="255" w:lineRule="auto"/>
                          <w:ind w:left="-7" w:right="-55" w:firstLine="62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yerinde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yapıla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tetkikte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başlangıcını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kenarında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buluna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kuru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otlarda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olduğ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görülmü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olu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88"/>
                          </w:rPr>
                          <w:t>[Yapıla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88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8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0"/>
                            <w:w w:val="8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araştırma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soruşturmacia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kimliği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belirsiz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kişi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veya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kişilerce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söndürlllmede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atıla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sigara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1"/>
                          </w:rPr>
                          <w:t>izmaritinin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kola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yanıcı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kuru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otları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tutuşturması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neticesinde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çıktığı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kanaatine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4"/>
                          </w:rPr>
                          <w:t>varılmıştır.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942" w:type="dxa"/>
                        <w:gridSpan w:val="3"/>
                        <w:tcBorders>
                          <w:top w:val="single" w:sz="5.746096" w:space="0" w:color="777777"/>
                          <w:bottom w:val="single" w:sz="5.746096" w:space="0" w:color="777777"/>
                          <w:left w:val="single" w:sz="5.746096" w:space="0" w:color="5B5B5B"/>
                          <w:right w:val="single" w:sz="5.746096" w:space="0" w:color="606060"/>
                        </w:tcBorders>
                      </w:tcPr>
                      <w:p>
                        <w:pPr>
                          <w:spacing w:before="0" w:after="0" w:line="216" w:lineRule="exact"/>
                          <w:ind w:left="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Sigortalı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ise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08" w:type="dxa"/>
                        <w:gridSpan w:val="7"/>
                        <w:tcBorders>
                          <w:top w:val="single" w:sz="5.746096" w:space="0" w:color="777777"/>
                          <w:bottom w:val="single" w:sz="5.746096" w:space="0" w:color="777777"/>
                          <w:left w:val="single" w:sz="5.746096" w:space="0" w:color="606060"/>
                          <w:right w:val="single" w:sz="5.746096" w:space="0" w:color="606060"/>
                        </w:tcBorders>
                      </w:tcPr>
                      <w:p>
                        <w:pPr>
                          <w:spacing w:before="0" w:after="0" w:line="225" w:lineRule="exact"/>
                          <w:ind w:left="-7" w:right="-20"/>
                          <w:jc w:val="left"/>
                          <w:tabs>
                            <w:tab w:pos="460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1"/>
                          </w:rPr>
                          <w:t>:Şirketi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1"/>
                          </w:rPr>
                          <w:t>Adı: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8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1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41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85"/>
                            <w:position w:val="0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2"/>
                            <w:w w:val="84"/>
                            <w:position w:val="0"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656"/>
                            <w:spacing w:val="2"/>
                            <w:w w:val="106"/>
                            <w:position w:val="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2"/>
                            <w:position w:val="0"/>
                          </w:rPr>
                          <w:t>deli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5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46767"/>
                            <w:spacing w:val="0"/>
                            <w:w w:val="100"/>
                            <w:position w:val="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46767"/>
                            <w:spacing w:val="4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0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942" w:type="dxa"/>
                        <w:gridSpan w:val="3"/>
                        <w:tcBorders>
                          <w:top w:val="single" w:sz="5.746096" w:space="0" w:color="777777"/>
                          <w:bottom w:val="single" w:sz="5.746096" w:space="0" w:color="777777"/>
                          <w:left w:val="single" w:sz="5.746096" w:space="0" w:color="5B5B5B"/>
                          <w:right w:val="single" w:sz="5.746096" w:space="0" w:color="606060"/>
                        </w:tcBorders>
                      </w:tcPr>
                      <w:p>
                        <w:pPr>
                          <w:spacing w:before="0" w:after="0" w:line="216" w:lineRule="exact"/>
                          <w:ind w:left="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Gereç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3"/>
                          </w:rPr>
                          <w:t>Kaybı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08" w:type="dxa"/>
                        <w:gridSpan w:val="7"/>
                        <w:tcBorders>
                          <w:top w:val="single" w:sz="5.746096" w:space="0" w:color="777777"/>
                          <w:bottom w:val="single" w:sz="5.746096" w:space="0" w:color="777777"/>
                          <w:left w:val="single" w:sz="5.746096" w:space="0" w:color="606060"/>
                          <w:right w:val="single" w:sz="5.746096" w:space="0" w:color="606060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472" w:hRule="exact"/>
                    </w:trPr>
                    <w:tc>
                      <w:tcPr>
                        <w:tcW w:w="1942" w:type="dxa"/>
                        <w:gridSpan w:val="3"/>
                        <w:tcBorders>
                          <w:top w:val="single" w:sz="5.746096" w:space="0" w:color="777777"/>
                          <w:bottom w:val="single" w:sz="3.830736" w:space="0" w:color="747474"/>
                          <w:left w:val="single" w:sz="5.746096" w:space="0" w:color="5B5B5B"/>
                          <w:right w:val="single" w:sz="5.746096" w:space="0" w:color="606060"/>
                        </w:tcBorders>
                      </w:tcPr>
                      <w:p>
                        <w:pPr>
                          <w:spacing w:before="0" w:after="0" w:line="223" w:lineRule="exact"/>
                          <w:ind w:left="12" w:right="-20"/>
                          <w:jc w:val="left"/>
                          <w:tabs>
                            <w:tab w:pos="4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313131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313131"/>
                            <w:spacing w:val="-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313131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6"/>
                            <w:spacing w:val="0"/>
                            <w:w w:val="235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6"/>
                            <w:spacing w:val="0"/>
                            <w:w w:val="235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6"/>
                            <w:spacing w:val="-46"/>
                            <w:w w:val="23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3"/>
                          </w:rPr>
                          <w:t>Kime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5" w:after="0" w:line="240" w:lineRule="auto"/>
                          <w:ind w:left="4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313131"/>
                            <w:w w:val="77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313131"/>
                            <w:w w:val="76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313131"/>
                            <w:spacing w:val="-3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313131"/>
                            <w:spacing w:val="0"/>
                            <w:w w:val="64"/>
                          </w:rPr>
                          <w:t>...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313131"/>
                            <w:spacing w:val="0"/>
                            <w:w w:val="64"/>
                          </w:rPr>
                          <w:t>  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313131"/>
                            <w:spacing w:val="9"/>
                            <w:w w:val="6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3"/>
                          </w:rPr>
                          <w:t>Edildiği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08" w:type="dxa"/>
                        <w:gridSpan w:val="7"/>
                        <w:tcBorders>
                          <w:top w:val="single" w:sz="5.746096" w:space="0" w:color="777777"/>
                          <w:bottom w:val="single" w:sz="3.830736" w:space="0" w:color="747474"/>
                          <w:left w:val="single" w:sz="5.746096" w:space="0" w:color="606060"/>
                          <w:right w:val="single" w:sz="5.746096" w:space="0" w:color="606060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942" w:type="dxa"/>
                        <w:gridSpan w:val="3"/>
                        <w:tcBorders>
                          <w:top w:val="single" w:sz="3.830736" w:space="0" w:color="747474"/>
                          <w:bottom w:val="single" w:sz="3.830736" w:space="0" w:color="747474"/>
                          <w:left w:val="single" w:sz="5.746096" w:space="0" w:color="5B5B5B"/>
                          <w:right w:val="single" w:sz="5.746096" w:space="0" w:color="606060"/>
                        </w:tcBorders>
                      </w:tcPr>
                      <w:p>
                        <w:pPr>
                          <w:spacing w:before="0" w:after="0" w:line="216" w:lineRule="exact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Ekibi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4"/>
                          </w:rPr>
                          <w:t>Dönüşü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08" w:type="dxa"/>
                        <w:gridSpan w:val="7"/>
                        <w:tcBorders>
                          <w:top w:val="single" w:sz="3.830736" w:space="0" w:color="747474"/>
                          <w:bottom w:val="single" w:sz="3.830736" w:space="0" w:color="747474"/>
                          <w:left w:val="single" w:sz="5.746096" w:space="0" w:color="606060"/>
                          <w:right w:val="single" w:sz="5.746096" w:space="0" w:color="606060"/>
                        </w:tcBorders>
                      </w:tcPr>
                      <w:p>
                        <w:pPr>
                          <w:spacing w:before="7" w:after="0" w:line="240" w:lineRule="auto"/>
                          <w:ind w:left="-7" w:right="-20"/>
                          <w:jc w:val="left"/>
                          <w:tabs>
                            <w:tab w:pos="38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6"/>
                            <w:spacing w:val="0"/>
                            <w:w w:val="100"/>
                          </w:rPr>
                          <w:t>rrarilı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6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6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6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6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9"/>
                          </w:rPr>
                          <w:t>ı7.05.2017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!Saati: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5"/>
                          </w:rPr>
                          <w:t>12:34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848" w:type="dxa"/>
                        <w:tcBorders>
                          <w:top w:val="single" w:sz="3.830736" w:space="0" w:color="747474"/>
                          <w:bottom w:val="single" w:sz="5.746096" w:space="0" w:color="747474"/>
                          <w:left w:val="single" w:sz="5.746096" w:space="0" w:color="5B5B5B"/>
                          <w:right w:val="single" w:sz="5.746096" w:space="0" w:color="646464"/>
                        </w:tcBorders>
                      </w:tcPr>
                      <w:p>
                        <w:pPr>
                          <w:spacing w:before="0" w:after="0" w:line="216" w:lineRule="exact"/>
                          <w:ind w:left="10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3"/>
                          </w:rPr>
                          <w:t>Varsa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29" w:type="dxa"/>
                        <w:tcBorders>
                          <w:top w:val="single" w:sz="3.830736" w:space="0" w:color="747474"/>
                          <w:bottom w:val="single" w:sz="5.746096" w:space="0" w:color="747474"/>
                          <w:left w:val="single" w:sz="5.746096" w:space="0" w:color="646464"/>
                          <w:right w:val="single" w:sz="3.830736" w:space="0" w:color="575757"/>
                        </w:tcBorders>
                      </w:tcPr>
                      <w:p>
                        <w:pPr>
                          <w:spacing w:before="0" w:after="0" w:line="216" w:lineRule="exact"/>
                          <w:ind w:left="7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w w:val="101"/>
                          </w:rPr>
                          <w:t>Öl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w w:val="102"/>
                          </w:rPr>
                          <w:t>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w w:val="100"/>
                          </w:rPr>
                        </w:r>
                      </w:p>
                    </w:tc>
                    <w:tc>
                      <w:tcPr>
                        <w:tcW w:w="666" w:type="dxa"/>
                        <w:tcBorders>
                          <w:top w:val="single" w:sz="3.830736" w:space="0" w:color="747474"/>
                          <w:bottom w:val="single" w:sz="5.746096" w:space="0" w:color="747474"/>
                          <w:left w:val="single" w:sz="3.830736" w:space="0" w:color="575757"/>
                          <w:right w:val="single" w:sz="5.746096" w:space="0" w:color="606060"/>
                        </w:tcBorders>
                      </w:tcPr>
                      <w:p>
                        <w:pPr>
                          <w:spacing w:before="0" w:after="0" w:line="216" w:lineRule="exact"/>
                          <w:ind w:left="6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2"/>
                          </w:rPr>
                          <w:t>Yaralı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982" w:type="dxa"/>
                        <w:gridSpan w:val="4"/>
                        <w:tcBorders>
                          <w:top w:val="single" w:sz="3.830736" w:space="0" w:color="747474"/>
                          <w:bottom w:val="single" w:sz="5.746096" w:space="0" w:color="747474"/>
                          <w:left w:val="single" w:sz="5.746096" w:space="0" w:color="606060"/>
                          <w:right w:val="single" w:sz="5.746096" w:space="0" w:color="545454"/>
                        </w:tcBorders>
                      </w:tcPr>
                      <w:p>
                        <w:pPr>
                          <w:spacing w:before="2" w:after="0" w:line="240" w:lineRule="auto"/>
                          <w:ind w:left="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GiDE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EKiP: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Merkez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Grup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2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2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6"/>
                            <w:w w:val="12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20"/>
                          </w:rPr>
                          <w:t>Posta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125" w:type="dxa"/>
                        <w:gridSpan w:val="3"/>
                        <w:tcBorders>
                          <w:top w:val="single" w:sz="3.830736" w:space="0" w:color="747474"/>
                          <w:bottom w:val="single" w:sz="5.746096" w:space="0" w:color="747474"/>
                          <w:left w:val="single" w:sz="5.746096" w:space="0" w:color="545454"/>
                          <w:right w:val="single" w:sz="5.746096" w:space="0" w:color="606060"/>
                        </w:tcBorders>
                      </w:tcPr>
                      <w:p>
                        <w:pPr>
                          <w:spacing w:before="2" w:after="0" w:line="240" w:lineRule="auto"/>
                          <w:ind w:left="1402" w:right="1367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w w:val="103"/>
                          </w:rPr>
                          <w:t>ONAYLA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0"/>
                            <w:w w:val="104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97"/>
                          </w:rPr>
                          <w:t>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793" w:hRule="exact"/>
                    </w:trPr>
                    <w:tc>
                      <w:tcPr>
                        <w:tcW w:w="848" w:type="dxa"/>
                        <w:tcBorders>
                          <w:top w:val="single" w:sz="5.746096" w:space="0" w:color="747474"/>
                          <w:bottom w:val="single" w:sz="5.746096" w:space="0" w:color="707070"/>
                          <w:left w:val="single" w:sz="5.746096" w:space="0" w:color="5B5B5B"/>
                          <w:right w:val="single" w:sz="5.746096" w:space="0" w:color="646464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12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3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4"/>
                          </w:rPr>
                          <w:t>İtfaiyeci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29" w:type="dxa"/>
                        <w:tcBorders>
                          <w:top w:val="single" w:sz="5.746096" w:space="0" w:color="747474"/>
                          <w:bottom w:val="single" w:sz="5.746096" w:space="0" w:color="707070"/>
                          <w:left w:val="single" w:sz="5.746096" w:space="0" w:color="646464"/>
                          <w:right w:val="single" w:sz="3.830736" w:space="0" w:color="575757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6" w:type="dxa"/>
                        <w:tcBorders>
                          <w:top w:val="single" w:sz="5.746096" w:space="0" w:color="747474"/>
                          <w:bottom w:val="single" w:sz="5.746096" w:space="0" w:color="707070"/>
                          <w:left w:val="single" w:sz="3.830736" w:space="0" w:color="575757"/>
                          <w:right w:val="single" w:sz="5.746096" w:space="0" w:color="606060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982" w:type="dxa"/>
                        <w:vMerge w:val="restart"/>
                        <w:gridSpan w:val="4"/>
                        <w:tcBorders>
                          <w:top w:val="single" w:sz="5.746096" w:space="0" w:color="747474"/>
                          <w:left w:val="single" w:sz="5.746096" w:space="0" w:color="606060"/>
                          <w:right w:val="single" w:sz="5.746096" w:space="0" w:color="545454"/>
                        </w:tcBorders>
                      </w:tcPr>
                      <w:p>
                        <w:pPr>
                          <w:spacing w:before="12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56" w:right="-20"/>
                          <w:jc w:val="left"/>
                          <w:tabs>
                            <w:tab w:pos="26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Gitmişse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Üs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Amiri: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Yangına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1"/>
                          </w:rPr>
                          <w:t>Koyan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1" w:after="0" w:line="240" w:lineRule="auto"/>
                          <w:ind w:left="291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3"/>
                          </w:rPr>
                          <w:t>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286" w:lineRule="exact"/>
                          <w:ind w:left="66" w:right="-20"/>
                          <w:jc w:val="left"/>
                          <w:tabs>
                            <w:tab w:pos="1520" w:val="left"/>
                            <w:tab w:pos="2600" w:val="left"/>
                          </w:tabs>
                          <w:rPr>
                            <w:rFonts w:ascii="Times New Roman" w:hAnsi="Times New Roman" w:cs="Times New Roman" w:eastAsia="Times New Roman"/>
                            <w:sz w:val="121"/>
                            <w:szCs w:val="12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78"/>
                            <w:szCs w:val="78"/>
                            <w:color w:val="4B5087"/>
                            <w:spacing w:val="-305"/>
                            <w:w w:val="126"/>
                            <w:position w:val="-13"/>
                          </w:rPr>
                          <w:t>J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8"/>
                            <w:szCs w:val="78"/>
                            <w:color w:val="545656"/>
                            <w:spacing w:val="0"/>
                            <w:w w:val="34"/>
                            <w:position w:val="-13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8"/>
                            <w:szCs w:val="78"/>
                            <w:color w:val="545656"/>
                            <w:spacing w:val="0"/>
                            <w:w w:val="100"/>
                            <w:position w:val="-1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8"/>
                            <w:szCs w:val="78"/>
                            <w:color w:val="4B5087"/>
                            <w:spacing w:val="-676"/>
                            <w:w w:val="125"/>
                            <w:position w:val="-13"/>
                          </w:rPr>
                          <w:t>W</w:t>
                        </w:r>
                        <w:r>
                          <w:rPr>
                            <w:rFonts w:ascii="Arial" w:hAnsi="Arial" w:cs="Arial" w:eastAsia="Arial"/>
                            <w:sz w:val="39"/>
                            <w:szCs w:val="39"/>
                            <w:color w:val="4B5087"/>
                            <w:spacing w:val="0"/>
                            <w:w w:val="104"/>
                            <w:i/>
                            <w:position w:val="31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39"/>
                            <w:szCs w:val="39"/>
                            <w:color w:val="4B5087"/>
                            <w:spacing w:val="0"/>
                            <w:w w:val="100"/>
                            <w:i/>
                            <w:position w:val="31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39"/>
                            <w:szCs w:val="39"/>
                            <w:color w:val="4B5087"/>
                            <w:spacing w:val="0"/>
                            <w:w w:val="100"/>
                            <w:i/>
                            <w:position w:val="3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8"/>
                            <w:szCs w:val="78"/>
                            <w:color w:val="A3A5A5"/>
                            <w:spacing w:val="0"/>
                            <w:w w:val="52"/>
                            <w:position w:val="-13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8"/>
                            <w:szCs w:val="78"/>
                            <w:color w:val="A3A5A5"/>
                            <w:spacing w:val="0"/>
                            <w:w w:val="100"/>
                            <w:position w:val="-13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8"/>
                            <w:szCs w:val="78"/>
                            <w:color w:val="A3A5A5"/>
                            <w:spacing w:val="0"/>
                            <w:w w:val="100"/>
                            <w:position w:val="-13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1"/>
                            <w:szCs w:val="121"/>
                            <w:color w:val="4B5087"/>
                            <w:spacing w:val="0"/>
                            <w:w w:val="72"/>
                            <w:i/>
                            <w:position w:val="-10"/>
                          </w:rPr>
                          <w:t>41!: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1"/>
                            <w:szCs w:val="121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10" w:lineRule="exact"/>
                          <w:ind w:left="156" w:right="-20"/>
                          <w:jc w:val="left"/>
                          <w:tabs>
                            <w:tab w:pos="30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545656"/>
                            <w:spacing w:val="0"/>
                            <w:w w:val="100"/>
                            <w:position w:val="2"/>
                          </w:rPr>
                          <w:t>It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545656"/>
                            <w:spacing w:val="9"/>
                            <w:w w:val="100"/>
                            <w:position w:val="2"/>
                          </w:rPr>
                          <w:t>f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777B7E"/>
                            <w:spacing w:val="9"/>
                            <w:w w:val="100"/>
                            <w:position w:val="2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313131"/>
                            <w:spacing w:val="0"/>
                            <w:w w:val="100"/>
                            <w:position w:val="2"/>
                          </w:rPr>
                          <w:t>iye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313131"/>
                            <w:spacing w:val="30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313131"/>
                            <w:spacing w:val="-4"/>
                            <w:w w:val="100"/>
                            <w:position w:val="2"/>
                          </w:rPr>
                          <w:t>M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545656"/>
                            <w:spacing w:val="12"/>
                            <w:w w:val="100"/>
                            <w:position w:val="2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313131"/>
                            <w:spacing w:val="0"/>
                            <w:w w:val="100"/>
                            <w:position w:val="2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313131"/>
                            <w:spacing w:val="7"/>
                            <w:w w:val="100"/>
                            <w:position w:val="2"/>
                          </w:rPr>
                          <w:t>k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545656"/>
                            <w:spacing w:val="0"/>
                            <w:w w:val="100"/>
                            <w:position w:val="2"/>
                          </w:rPr>
                          <w:t>ez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545656"/>
                            <w:spacing w:val="22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777B7E"/>
                            <w:spacing w:val="0"/>
                            <w:w w:val="100"/>
                            <w:position w:val="2"/>
                          </w:rPr>
                          <w:t>'::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777B7E"/>
                            <w:spacing w:val="5"/>
                            <w:w w:val="100"/>
                            <w:position w:val="2"/>
                          </w:rPr>
                          <w:t>·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C1C1C1"/>
                            <w:spacing w:val="0"/>
                            <w:w w:val="100"/>
                            <w:position w:val="2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C1C1C1"/>
                            <w:spacing w:val="0"/>
                            <w:w w:val="100"/>
                            <w:position w:val="2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C1C1C1"/>
                            <w:spacing w:val="0"/>
                            <w:w w:val="100"/>
                            <w:position w:val="2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4"/>
                          </w:rPr>
                          <w:t>itf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4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5"/>
                            <w:w w:val="100"/>
                            <w:position w:val="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4"/>
                          </w:rPr>
                          <w:t>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19" w:lineRule="exact"/>
                          <w:ind w:left="1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100"/>
                          </w:rPr>
                          <w:t>1.Posta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15"/>
                          </w:rPr>
                          <w:t>Grupla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18"/>
                            <w:w w:val="11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656"/>
                            <w:spacing w:val="0"/>
                            <w:w w:val="51"/>
                          </w:rPr>
                          <w:t>r·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656"/>
                            <w:spacing w:val="7"/>
                            <w:w w:val="5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545656"/>
                            <w:spacing w:val="0"/>
                            <w:w w:val="174"/>
                            <w:i/>
                          </w:rPr>
                          <w:t>1.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1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59" w:lineRule="exact"/>
                          <w:ind w:left="597" w:right="3537"/>
                          <w:jc w:val="center"/>
                          <w:tabs>
                            <w:tab w:pos="1280" w:val="left"/>
                          </w:tabs>
                          <w:rPr>
                            <w:rFonts w:ascii="Arial" w:hAnsi="Arial" w:cs="Arial" w:eastAsia="Arial"/>
                            <w:sz w:val="23"/>
                            <w:szCs w:val="23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8E9093"/>
                            <w:spacing w:val="0"/>
                            <w:w w:val="100"/>
                            <w:position w:val="-1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8E9093"/>
                            <w:spacing w:val="-38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8E9093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8E9093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24236B"/>
                            <w:spacing w:val="0"/>
                            <w:w w:val="53"/>
                            <w:position w:val="-1"/>
                          </w:rPr>
                          <w:t>(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77" w:lineRule="exact"/>
                          <w:ind w:left="481" w:right="-20"/>
                          <w:jc w:val="left"/>
                          <w:tabs>
                            <w:tab w:pos="1940" w:val="left"/>
                          </w:tabs>
                          <w:rPr>
                            <w:rFonts w:ascii="Arial" w:hAnsi="Arial" w:cs="Arial" w:eastAsia="Arial"/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777B7E"/>
                            <w:spacing w:val="0"/>
                            <w:w w:val="100"/>
                            <w:i/>
                          </w:rPr>
                          <w:t>rJ.bd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777B7E"/>
                            <w:spacing w:val="16"/>
                            <w:w w:val="100"/>
                            <w:i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777B7E"/>
                            <w:spacing w:val="0"/>
                            <w:w w:val="100"/>
                            <w:i/>
                          </w:rPr>
                          <w:t>naı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777B7E"/>
                            <w:spacing w:val="0"/>
                            <w:w w:val="100"/>
                            <w:i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777B7E"/>
                            <w:spacing w:val="17"/>
                            <w:w w:val="100"/>
                            <w:i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545656"/>
                            <w:spacing w:val="0"/>
                            <w:w w:val="83"/>
                          </w:rPr>
                          <w:t>ua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545656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545656"/>
                            <w:spacing w:val="0"/>
                            <w:w w:val="100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777B7E"/>
                            <w:spacing w:val="-28"/>
                            <w:w w:val="88"/>
                            <w:b/>
                            <w:bCs/>
                            <w:i/>
                          </w:rPr>
                          <w:t>·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545656"/>
                            <w:spacing w:val="0"/>
                            <w:w w:val="76"/>
                            <w:b/>
                            <w:bCs/>
                            <w:i/>
                          </w:rPr>
                          <w:t>OPÇU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55" w:lineRule="exact"/>
                          <w:ind w:left="448" w:right="-20"/>
                          <w:jc w:val="left"/>
                          <w:tabs>
                            <w:tab w:pos="2100" w:val="left"/>
                            <w:tab w:pos="30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646767"/>
                            <w:w w:val="79"/>
                          </w:rPr>
                          <w:t>ltfai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646767"/>
                            <w:spacing w:val="-60"/>
                            <w:w w:val="80"/>
                          </w:rPr>
                          <w:t>y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2B3AAA"/>
                            <w:spacing w:val="-78"/>
                            <w:w w:val="114"/>
                          </w:rPr>
                          <w:t>_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646767"/>
                            <w:spacing w:val="-8"/>
                            <w:w w:val="83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2B3AAA"/>
                            <w:spacing w:val="-86"/>
                            <w:w w:val="122"/>
                          </w:rPr>
                          <w:t>_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545656"/>
                            <w:spacing w:val="-63"/>
                            <w:w w:val="91"/>
                          </w:rPr>
                          <w:t>M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6417E"/>
                            <w:spacing w:val="-86"/>
                            <w:w w:val="122"/>
                          </w:rPr>
                          <w:t>_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545656"/>
                            <w:spacing w:val="11"/>
                            <w:w w:val="83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2B3AAA"/>
                            <w:spacing w:val="15"/>
                            <w:w w:val="243"/>
                          </w:rPr>
                          <w:t>_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4B49B1"/>
                            <w:spacing w:val="6"/>
                            <w:w w:val="129"/>
                          </w:rPr>
                          <w:t>_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13131"/>
                            <w:spacing w:val="0"/>
                            <w:w w:val="73"/>
                          </w:rPr>
                          <w:t>ot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13131"/>
                            <w:spacing w:val="0"/>
                            <w:w w:val="100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13131"/>
                            <w:spacing w:val="0"/>
                            <w:w w:val="79"/>
                            <w:i/>
                          </w:rPr>
                          <w:t>Amiri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13131"/>
                            <w:spacing w:val="0"/>
                            <w:w w:val="100"/>
                            <w:i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13131"/>
                            <w:spacing w:val="0"/>
                            <w:w w:val="100"/>
                            <w:i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6"/>
                          </w:rPr>
                          <w:t>İtf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6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7"/>
                            <w:w w:val="100"/>
                            <w:position w:val="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6"/>
                            <w:spacing w:val="0"/>
                            <w:w w:val="100"/>
                            <w:position w:val="6"/>
                          </w:rPr>
                          <w:t>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4125" w:type="dxa"/>
                        <w:vMerge w:val="restart"/>
                        <w:gridSpan w:val="3"/>
                        <w:tcBorders>
                          <w:top w:val="single" w:sz="5.746096" w:space="0" w:color="747474"/>
                          <w:left w:val="single" w:sz="5.746096" w:space="0" w:color="545454"/>
                          <w:right w:val="single" w:sz="5.746096" w:space="0" w:color="606060"/>
                        </w:tcBorders>
                      </w:tcPr>
                      <w:p>
                        <w:pPr>
                          <w:spacing w:before="65" w:after="0" w:line="240" w:lineRule="auto"/>
                          <w:ind w:left="1681" w:right="-20"/>
                          <w:jc w:val="left"/>
                          <w:rPr>
                            <w:rFonts w:ascii="Arial" w:hAnsi="Arial" w:cs="Arial" w:eastAsia="Arial"/>
                            <w:sz w:val="27"/>
                            <w:szCs w:val="27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313131"/>
                            <w:spacing w:val="0"/>
                            <w:w w:val="55"/>
                            <w:b/>
                            <w:bCs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313131"/>
                            <w:spacing w:val="26"/>
                            <w:w w:val="55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313131"/>
                            <w:spacing w:val="0"/>
                            <w:w w:val="55"/>
                            <w:b/>
                            <w:bCs/>
                          </w:rPr>
                          <w:t>B</w:t>
                        </w:r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313131"/>
                            <w:spacing w:val="39"/>
                            <w:w w:val="55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313131"/>
                            <w:spacing w:val="0"/>
                            <w:w w:val="55"/>
                          </w:rPr>
                          <w:t>MaYı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313131"/>
                            <w:spacing w:val="0"/>
                            <w:w w:val="55"/>
                          </w:rPr>
                          <w:t>s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313131"/>
                            <w:spacing w:val="4"/>
                            <w:w w:val="55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313131"/>
                            <w:spacing w:val="0"/>
                            <w:w w:val="59"/>
                            <w:b/>
                            <w:bCs/>
                          </w:rPr>
                          <w:t>2017</w:t>
                        </w:r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6" w:after="0" w:line="110" w:lineRule="exact"/>
                          <w:jc w:val="left"/>
                          <w:rPr>
                            <w:sz w:val="11"/>
                            <w:szCs w:val="11"/>
                          </w:rPr>
                        </w:pPr>
                        <w:rPr/>
                        <w:r>
                          <w:rPr>
                            <w:sz w:val="11"/>
                            <w:szCs w:val="11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697" w:right="1555"/>
                          <w:jc w:val="center"/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44446"/>
                            <w:spacing w:val="0"/>
                            <w:w w:val="100"/>
                            <w:i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44446"/>
                            <w:spacing w:val="0"/>
                            <w:w w:val="100"/>
                            <w:i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44446"/>
                            <w:spacing w:val="47"/>
                            <w:w w:val="100"/>
                            <w:i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13131"/>
                            <w:spacing w:val="0"/>
                            <w:w w:val="96"/>
                            <w:i/>
                          </w:rPr>
                          <w:t>12017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2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364" w:right="1114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itfaiye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Birim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2"/>
                          </w:rPr>
                          <w:t>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22" w:hRule="exact"/>
                    </w:trPr>
                    <w:tc>
                      <w:tcPr>
                        <w:tcW w:w="848" w:type="dxa"/>
                        <w:tcBorders>
                          <w:top w:val="single" w:sz="5.746096" w:space="0" w:color="707070"/>
                          <w:bottom w:val="single" w:sz="5.746096" w:space="0" w:color="808080"/>
                          <w:left w:val="single" w:sz="5.746096" w:space="0" w:color="5B5B5B"/>
                          <w:right w:val="single" w:sz="5.746096" w:space="0" w:color="646464"/>
                        </w:tcBorders>
                      </w:tcPr>
                      <w:p>
                        <w:pPr>
                          <w:spacing w:before="8" w:after="0" w:line="150" w:lineRule="exact"/>
                          <w:jc w:val="left"/>
                          <w:rPr>
                            <w:sz w:val="15"/>
                            <w:szCs w:val="15"/>
                          </w:rPr>
                        </w:pPr>
                        <w:rPr/>
                        <w:r>
                          <w:rPr>
                            <w:sz w:val="15"/>
                            <w:szCs w:val="15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2"/>
                          </w:rPr>
                          <w:t>Halk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29" w:type="dxa"/>
                        <w:tcBorders>
                          <w:top w:val="single" w:sz="5.746096" w:space="0" w:color="707070"/>
                          <w:bottom w:val="single" w:sz="5.746096" w:space="0" w:color="808080"/>
                          <w:left w:val="single" w:sz="5.746096" w:space="0" w:color="646464"/>
                          <w:right w:val="single" w:sz="3.830736" w:space="0" w:color="575757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6" w:type="dxa"/>
                        <w:tcBorders>
                          <w:top w:val="single" w:sz="5.746096" w:space="0" w:color="707070"/>
                          <w:bottom w:val="single" w:sz="5.746096" w:space="0" w:color="808080"/>
                          <w:left w:val="single" w:sz="3.830736" w:space="0" w:color="575757"/>
                          <w:right w:val="single" w:sz="5.746096" w:space="0" w:color="606060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982" w:type="dxa"/>
                        <w:vMerge/>
                        <w:gridSpan w:val="4"/>
                        <w:tcBorders>
                          <w:bottom w:val="single" w:sz="5.746096" w:space="0" w:color="808080"/>
                          <w:left w:val="single" w:sz="5.746096" w:space="0" w:color="606060"/>
                          <w:right w:val="single" w:sz="5.746096" w:space="0" w:color="54545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125" w:type="dxa"/>
                        <w:vMerge/>
                        <w:gridSpan w:val="3"/>
                        <w:tcBorders>
                          <w:bottom w:val="single" w:sz="5.746096" w:space="0" w:color="808080"/>
                          <w:left w:val="single" w:sz="5.746096" w:space="0" w:color="545454"/>
                          <w:right w:val="single" w:sz="5.746096" w:space="0" w:color="606060"/>
                        </w:tcBorders>
                      </w:tcPr>
                      <w:p>
                        <w:pPr/>
                        <w:r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2" w:after="0" w:line="240" w:lineRule="auto"/>
        <w:ind w:left="4963" w:right="-20"/>
        <w:jc w:val="left"/>
        <w:tabs>
          <w:tab w:pos="6500" w:val="left"/>
          <w:tab w:pos="8060" w:val="left"/>
        </w:tabs>
        <w:rPr>
          <w:rFonts w:ascii="Arial" w:hAnsi="Arial" w:cs="Arial" w:eastAsia="Arial"/>
          <w:sz w:val="45"/>
          <w:szCs w:val="4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0.2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Arial" w:hAnsi="Arial" w:cs="Arial" w:eastAsia="Arial"/>
          <w:sz w:val="45"/>
          <w:szCs w:val="45"/>
          <w:color w:val="646767"/>
          <w:spacing w:val="0"/>
          <w:w w:val="59"/>
        </w:rPr>
        <w:t>ı</w:t>
      </w:r>
      <w:r>
        <w:rPr>
          <w:rFonts w:ascii="Arial" w:hAnsi="Arial" w:cs="Arial" w:eastAsia="Arial"/>
          <w:sz w:val="45"/>
          <w:szCs w:val="45"/>
          <w:color w:val="646767"/>
          <w:spacing w:val="0"/>
          <w:w w:val="100"/>
        </w:rPr>
        <w:tab/>
      </w:r>
      <w:r>
        <w:rPr>
          <w:rFonts w:ascii="Arial" w:hAnsi="Arial" w:cs="Arial" w:eastAsia="Arial"/>
          <w:sz w:val="45"/>
          <w:szCs w:val="45"/>
          <w:color w:val="646767"/>
          <w:spacing w:val="0"/>
          <w:w w:val="59"/>
          <w:position w:val="-6"/>
        </w:rPr>
        <w:t>ı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1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822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16.250002pt;height:94.86pt;mso-position-horizontal-relative:char;mso-position-vertical-relative:line" type="#_x0000_t75">
            <v:imagedata r:id="rId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Sz w:w="11920" w:h="16840"/>
          <w:pgMar w:top="440" w:bottom="280" w:left="280" w:right="3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3786" w:right="446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186882pt;margin-top:-15.582897pt;width:56.895803pt;height:52pt;mso-position-horizontal-relative:page;mso-position-vertical-relative:paragraph;z-index:-15633" type="#_x0000_t202" filled="f" stroked="f">
            <v:textbox inset="0,0,0,0">
              <w:txbxContent>
                <w:p>
                  <w:pPr>
                    <w:spacing w:before="0" w:after="0" w:line="1040" w:lineRule="exact"/>
                    <w:ind w:right="-196"/>
                    <w:jc w:val="left"/>
                    <w:rPr>
                      <w:rFonts w:ascii="Arial" w:hAnsi="Arial" w:cs="Arial" w:eastAsia="Arial"/>
                      <w:sz w:val="104"/>
                      <w:szCs w:val="104"/>
                    </w:rPr>
                  </w:pPr>
                  <w:rPr/>
                  <w:r>
                    <w:rPr>
                      <w:rFonts w:ascii="Arial" w:hAnsi="Arial" w:cs="Arial" w:eastAsia="Arial"/>
                      <w:sz w:val="104"/>
                      <w:szCs w:val="104"/>
                      <w:color w:val="2D2D2D"/>
                      <w:spacing w:val="0"/>
                      <w:w w:val="393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104"/>
                      <w:szCs w:val="10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1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2"/>
          <w:w w:val="115"/>
        </w:rPr>
        <w:t>S</w:t>
      </w:r>
      <w:r>
        <w:rPr>
          <w:rFonts w:ascii="Arial" w:hAnsi="Arial" w:cs="Arial" w:eastAsia="Arial"/>
          <w:sz w:val="21"/>
          <w:szCs w:val="21"/>
          <w:color w:val="2D2D2D"/>
          <w:spacing w:val="5"/>
          <w:w w:val="228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1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8" w:lineRule="exact"/>
        <w:ind w:left="852" w:right="-20"/>
        <w:jc w:val="left"/>
        <w:tabs>
          <w:tab w:pos="3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89.016327pt;margin-top:2.671848pt;width:14.76096pt;height:.1pt;mso-position-horizontal-relative:page;mso-position-vertical-relative:paragraph;z-index:-15634" coordorigin="9780,53" coordsize="295,2">
            <v:shape style="position:absolute;left:9780;top:53;width:295;height:2" coordorigin="9780,53" coordsize="295,0" path="m9780,53l10076,53e" filled="f" stroked="t" strokeweight="2.380800pt" strokecolor="#3B4444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-1"/>
        </w:rPr>
        <w:t>BÜYÜKSEHIR</w:t>
      </w:r>
      <w:r>
        <w:rPr>
          <w:rFonts w:ascii="Arial" w:hAnsi="Arial" w:cs="Arial" w:eastAsia="Arial"/>
          <w:sz w:val="15"/>
          <w:szCs w:val="15"/>
          <w:color w:val="2D2D2D"/>
          <w:spacing w:val="-3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left="900" w:right="-20"/>
        <w:jc w:val="left"/>
        <w:tabs>
          <w:tab w:pos="4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D2D2D"/>
          <w:spacing w:val="0"/>
          <w:w w:val="113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2D2D2D"/>
          <w:spacing w:val="-36"/>
          <w:w w:val="113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371" w:right="-20"/>
        <w:jc w:val="left"/>
        <w:tabs>
          <w:tab w:pos="1740" w:val="left"/>
          <w:tab w:pos="3280" w:val="left"/>
          <w:tab w:pos="566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  <w:position w:val="2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6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2"/>
          <w:position w:val="1"/>
        </w:rPr>
        <w:t>!Bi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13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12:13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tfei: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1"/>
        </w:rPr>
        <w:t>110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24" w:lineRule="exact"/>
        <w:ind w:left="371" w:right="2918" w:firstLine="14"/>
        <w:jc w:val="left"/>
        <w:tabs>
          <w:tab w:pos="1760" w:val="left"/>
          <w:tab w:pos="3280" w:val="left"/>
          <w:tab w:pos="4660" w:val="left"/>
          <w:tab w:pos="566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1"/>
          <w:position w:val="2"/>
        </w:rPr>
        <w:t>K!!Y_tt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7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17.05.2017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  <w:position w:val="0"/>
        </w:rPr>
        <w:t>KayıtNo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3190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8"/>
          <w:position w:val="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4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Kemal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KAYA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tstikbal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Cd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0/B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9"/>
          <w:position w:val="0"/>
        </w:rPr>
        <w:t>GUzelbahçe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7"/>
          <w:w w:val="100"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545454"/>
          <w:spacing w:val="0"/>
          <w:w w:val="82"/>
          <w:i/>
          <w:position w:val="0"/>
        </w:rPr>
        <w:t>1</w:t>
      </w:r>
      <w:r>
        <w:rPr>
          <w:rFonts w:ascii="Arial" w:hAnsi="Arial" w:cs="Arial" w:eastAsia="Arial"/>
          <w:sz w:val="21"/>
          <w:szCs w:val="21"/>
          <w:color w:val="545454"/>
          <w:spacing w:val="41"/>
          <w:w w:val="82"/>
          <w:i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6"/>
          <w:position w:val="0"/>
        </w:rPr>
        <w:t>IZMtR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386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İstikbal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cd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NolO/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Ça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Keba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Uzeri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Güzelbahçe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696969"/>
          <w:spacing w:val="0"/>
          <w:w w:val="100"/>
          <w:i/>
          <w:position w:val="0"/>
        </w:rPr>
        <w:t>1</w:t>
      </w:r>
      <w:r>
        <w:rPr>
          <w:rFonts w:ascii="Arial" w:hAnsi="Arial" w:cs="Arial" w:eastAsia="Arial"/>
          <w:sz w:val="19"/>
          <w:szCs w:val="19"/>
          <w:color w:val="696969"/>
          <w:spacing w:val="36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381" w:right="-20"/>
        <w:jc w:val="left"/>
        <w:tabs>
          <w:tab w:pos="1740" w:val="left"/>
          <w:tab w:pos="4320" w:val="left"/>
          <w:tab w:pos="8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Baca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yangını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SlNlFI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0"/>
        </w:rPr>
        <w:t>Kıvılcım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6" w:lineRule="exact"/>
        <w:ind w:left="386" w:right="-20"/>
        <w:jc w:val="left"/>
        <w:tabs>
          <w:tab w:pos="3760" w:val="left"/>
          <w:tab w:pos="7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9.271042pt;margin-top:12.775727pt;width:97.825857pt;height:28pt;mso-position-horizontal-relative:page;mso-position-vertical-relative:paragraph;z-index:-15632" type="#_x0000_t202" filled="f" stroked="f">
            <v:textbox inset="0,0,0,0">
              <w:txbxContent>
                <w:p>
                  <w:pPr>
                    <w:spacing w:before="0" w:after="0" w:line="560" w:lineRule="exact"/>
                    <w:ind w:right="-124"/>
                    <w:jc w:val="left"/>
                    <w:tabs>
                      <w:tab w:pos="580" w:val="left"/>
                      <w:tab w:pos="1100" w:val="left"/>
                      <w:tab w:pos="1860" w:val="left"/>
                    </w:tabs>
                    <w:rPr>
                      <w:rFonts w:ascii="Arial" w:hAnsi="Arial" w:cs="Arial" w:eastAsia="Arial"/>
                      <w:sz w:val="56"/>
                      <w:szCs w:val="56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D3D3D"/>
                      <w:spacing w:val="0"/>
                      <w:w w:val="46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D3D3D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D3D3D"/>
                      <w:spacing w:val="0"/>
                      <w:w w:val="46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D3D3D"/>
                      <w:spacing w:val="-59"/>
                      <w:w w:val="46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D3D3D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D3D3D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838383"/>
                      <w:spacing w:val="0"/>
                      <w:w w:val="3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838383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838383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2D2D2D"/>
                      <w:spacing w:val="0"/>
                      <w:w w:val="57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1"/>
          <w:position w:val="4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5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5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Kullanu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İş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-4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1" w:lineRule="exact"/>
        <w:ind w:left="3771" w:right="-20"/>
        <w:jc w:val="left"/>
        <w:tabs>
          <w:tab w:pos="6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99" w:lineRule="exact"/>
        <w:ind w:left="68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43"/>
          <w:szCs w:val="43"/>
          <w:color w:val="545454"/>
          <w:spacing w:val="-34"/>
          <w:w w:val="123"/>
          <w:position w:val="1"/>
        </w:rPr>
        <w:t>'</w:t>
      </w:r>
      <w:r>
        <w:rPr>
          <w:rFonts w:ascii="Times New Roman" w:hAnsi="Times New Roman" w:cs="Times New Roman" w:eastAsia="Times New Roman"/>
          <w:sz w:val="43"/>
          <w:szCs w:val="43"/>
          <w:color w:val="979797"/>
          <w:spacing w:val="23"/>
          <w:w w:val="16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8"/>
        </w:rPr>
        <w:t>jYangını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left="371" w:right="-20"/>
        <w:jc w:val="left"/>
        <w:tabs>
          <w:tab w:pos="2280" w:val="left"/>
          <w:tab w:pos="5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9"/>
          <w:w w:val="13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Nura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7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IEVt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Nura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6"/>
          <w:position w:val="0"/>
        </w:rPr>
        <w:t>GECİEVt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left="238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226"/>
        </w:rPr>
        <w:t>mi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Haka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ALTUNBAY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2276" w:right="-20"/>
        <w:jc w:val="left"/>
        <w:tabs>
          <w:tab w:pos="4820" w:val="left"/>
          <w:tab w:pos="7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12:14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  <w:position w:val="-1"/>
        </w:rPr>
        <w:t>12:16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00" w:bottom="280" w:left="0" w:right="200"/>
        </w:sectPr>
      </w:pPr>
      <w:rPr/>
    </w:p>
    <w:p>
      <w:pPr>
        <w:spacing w:before="0" w:after="0" w:line="210" w:lineRule="exact"/>
        <w:ind w:left="37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-1"/>
        </w:rPr>
        <w:t>2251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00"/>
          <w:cols w:num="2" w:equalWidth="0">
            <w:col w:w="864" w:space="1412"/>
            <w:col w:w="9444"/>
          </w:cols>
        </w:sectPr>
      </w:pPr>
      <w:rPr/>
    </w:p>
    <w:p>
      <w:pPr>
        <w:spacing w:before="3" w:after="0" w:line="240" w:lineRule="auto"/>
        <w:ind w:left="390" w:right="-20"/>
        <w:jc w:val="left"/>
        <w:tabs>
          <w:tab w:pos="4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816" w:right="46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8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7" w:lineRule="auto"/>
        <w:ind w:left="2300" w:right="4296" w:firstLine="2547"/>
        <w:jc w:val="left"/>
        <w:tabs>
          <w:tab w:pos="4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28" w:lineRule="exact"/>
        <w:ind w:left="395" w:right="-20"/>
        <w:jc w:val="left"/>
        <w:tabs>
          <w:tab w:pos="2280" w:val="left"/>
          <w:tab w:pos="4820" w:val="left"/>
          <w:tab w:pos="7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Yıırdımcı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0" w:lineRule="exact"/>
        <w:ind w:left="371" w:right="-20"/>
        <w:jc w:val="left"/>
        <w:tabs>
          <w:tab w:pos="740" w:val="left"/>
          <w:tab w:pos="2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.570240pt;margin-top:5.332695pt;width:6.457875pt;height:7.5pt;mso-position-horizontal-relative:page;mso-position-vertical-relative:paragraph;z-index:-15631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2D2D2D"/>
                      <w:spacing w:val="0"/>
                      <w:w w:val="100"/>
                    </w:rPr>
                    <w:t>1'-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7"/>
        </w:rPr>
        <w:t>Ir</w:t>
      </w:r>
      <w:r>
        <w:rPr>
          <w:rFonts w:ascii="Arial" w:hAnsi="Arial" w:cs="Arial" w:eastAsia="Arial"/>
          <w:sz w:val="14"/>
          <w:szCs w:val="14"/>
          <w:color w:val="2D2D2D"/>
          <w:spacing w:val="-21"/>
          <w:w w:val="100"/>
          <w:position w:val="7"/>
        </w:rPr>
        <w:t> 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jşse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230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3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390" w:right="-20"/>
        <w:jc w:val="left"/>
        <w:tabs>
          <w:tab w:pos="2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bacaya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kimyevi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toz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sıkılma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müdahalede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395" w:right="-20"/>
        <w:jc w:val="left"/>
        <w:tabs>
          <w:tab w:pos="2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</w:rPr>
        <w:t>pulunulm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tur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Tarafımızda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yapıldı.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4813" w:right="403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8" w:lineRule="exact"/>
        <w:ind w:left="390" w:right="-20"/>
        <w:jc w:val="left"/>
        <w:tabs>
          <w:tab w:pos="2360" w:val="left"/>
          <w:tab w:pos="4840" w:val="left"/>
          <w:tab w:pos="6740" w:val="left"/>
          <w:tab w:pos="8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İşlem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yapılmadı</w:t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4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"/>
          <w:w w:val="100"/>
          <w:position w:val="-4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pükK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5"/>
          <w:position w:val="-4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5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6" w:lineRule="exact"/>
        <w:ind w:left="6752" w:right="-20"/>
        <w:jc w:val="left"/>
        <w:tabs>
          <w:tab w:pos="83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545454"/>
          <w:spacing w:val="0"/>
          <w:w w:val="56"/>
        </w:rPr>
        <w:t>ı</w:t>
      </w:r>
      <w:r>
        <w:rPr>
          <w:rFonts w:ascii="Arial" w:hAnsi="Arial" w:cs="Arial" w:eastAsia="Arial"/>
          <w:sz w:val="38"/>
          <w:szCs w:val="38"/>
          <w:color w:val="545454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545454"/>
          <w:spacing w:val="0"/>
          <w:w w:val="56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spacing w:before="0" w:after="0" w:line="178" w:lineRule="exact"/>
        <w:ind w:left="23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incelemede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bacanı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kızıştığı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görüldü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00"/>
        </w:sectPr>
      </w:pPr>
      <w:rPr/>
    </w:p>
    <w:p>
      <w:pPr>
        <w:spacing w:before="19" w:after="0" w:line="240" w:lineRule="auto"/>
        <w:ind w:left="390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40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Ça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Kebap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vaziyetteki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bacanı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,baca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içerisind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00"/>
          <w:cols w:num="2" w:equalWidth="0">
            <w:col w:w="2106" w:space="204"/>
            <w:col w:w="9410"/>
          </w:cols>
        </w:sectPr>
      </w:pPr>
      <w:rPr/>
    </w:p>
    <w:p>
      <w:pPr>
        <w:spacing w:before="15" w:after="0" w:line="240" w:lineRule="auto"/>
        <w:ind w:left="390" w:right="-20"/>
        <w:jc w:val="left"/>
        <w:tabs>
          <w:tab w:pos="2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jYangı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birikmi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kurumları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7" w:lineRule="auto"/>
        <w:ind w:left="409" w:right="3798" w:firstLine="-19"/>
        <w:jc w:val="left"/>
        <w:tabs>
          <w:tab w:pos="2300" w:val="left"/>
          <w:tab w:pos="7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6"/>
        </w:rPr>
        <w:t>ISigortalı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ŞiJketi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4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178" w:lineRule="exact"/>
        <w:ind w:left="4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"/>
          <w:w w:val="105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-3"/>
        </w:rPr>
        <w:t>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00"/>
        </w:sectPr>
      </w:pPr>
      <w:rPr/>
    </w:p>
    <w:p>
      <w:pPr>
        <w:spacing w:before="70" w:after="0" w:line="302" w:lineRule="exact"/>
        <w:ind w:left="114" w:right="-20"/>
        <w:jc w:val="left"/>
        <w:tabs>
          <w:tab w:pos="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3D3D3D"/>
          <w:spacing w:val="-185"/>
          <w:w w:val="256"/>
          <w:position w:val="-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7"/>
          <w:position w:val="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AFAFAF"/>
          <w:spacing w:val="2"/>
          <w:w w:val="100"/>
          <w:position w:val="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  <w:position w:val="6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1" w:lineRule="exact"/>
        <w:ind w:left="514" w:right="-68"/>
        <w:jc w:val="left"/>
        <w:tabs>
          <w:tab w:pos="1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Öl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7" w:lineRule="exact"/>
        <w:ind w:right="-88"/>
        <w:jc w:val="left"/>
        <w:tabs>
          <w:tab w:pos="4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2"/>
          <w:szCs w:val="32"/>
          <w:color w:val="3D3D3D"/>
          <w:w w:val="57"/>
        </w:rPr>
        <w:t>I</w:t>
      </w:r>
      <w:r>
        <w:rPr>
          <w:rFonts w:ascii="Times New Roman" w:hAnsi="Times New Roman" w:cs="Times New Roman" w:eastAsia="Times New Roman"/>
          <w:sz w:val="32"/>
          <w:szCs w:val="32"/>
          <w:color w:val="3D3D3D"/>
          <w:spacing w:val="2"/>
          <w:w w:val="5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17.05.2017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9"/>
          <w:position w:val="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109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  <w:position w:val="2"/>
        </w:rPr>
        <w:t>12:34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K;IDE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KİP:Güzelbahce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4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1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.</w:t>
      </w:r>
      <w:r>
        <w:rPr>
          <w:rFonts w:ascii="Arial" w:hAnsi="Arial" w:cs="Arial" w:eastAsia="Arial"/>
          <w:sz w:val="19"/>
          <w:szCs w:val="19"/>
          <w:color w:val="2D2D2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10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7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00"/>
          <w:cols w:num="3" w:equalWidth="0">
            <w:col w:w="2192" w:space="122"/>
            <w:col w:w="5994" w:space="449"/>
            <w:col w:w="2963"/>
          </w:cols>
        </w:sectPr>
      </w:pPr>
      <w:rPr/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right="1865"/>
        <w:jc w:val="right"/>
        <w:tabs>
          <w:tab w:pos="3160" w:val="left"/>
          <w:tab w:pos="6200" w:val="left"/>
        </w:tabs>
        <w:rPr>
          <w:rFonts w:ascii="Arial" w:hAnsi="Arial" w:cs="Arial" w:eastAsia="Arial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0.442871pt;margin-top:5.212627pt;width:59.620003pt;height:44.0pt;mso-position-horizontal-relative:page;mso-position-vertical-relative:paragraph;z-index:-15630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Times New Roman" w:hAnsi="Times New Roman" w:cs="Times New Roman" w:eastAsia="Times New Roman"/>
                      <w:sz w:val="88"/>
                      <w:szCs w:val="8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1C289E"/>
                      <w:spacing w:val="0"/>
                      <w:w w:val="271"/>
                    </w:rPr>
                    <w:t>0</w:t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Arial" w:hAnsi="Arial" w:cs="Arial" w:eastAsia="Arial"/>
          <w:sz w:val="37"/>
          <w:szCs w:val="37"/>
          <w:color w:val="3D3D3D"/>
          <w:spacing w:val="0"/>
          <w:w w:val="100"/>
          <w:i/>
          <w:position w:val="-7"/>
        </w:rPr>
        <w:t>ı</w:t>
      </w:r>
      <w:r>
        <w:rPr>
          <w:rFonts w:ascii="Arial" w:hAnsi="Arial" w:cs="Arial" w:eastAsia="Arial"/>
          <w:sz w:val="37"/>
          <w:szCs w:val="37"/>
          <w:color w:val="3D3D3D"/>
          <w:spacing w:val="-20"/>
          <w:w w:val="100"/>
          <w:i/>
          <w:position w:val="-7"/>
        </w:rPr>
        <w:t> </w:t>
      </w:r>
      <w:r>
        <w:rPr>
          <w:rFonts w:ascii="Arial" w:hAnsi="Arial" w:cs="Arial" w:eastAsia="Arial"/>
          <w:sz w:val="26"/>
          <w:szCs w:val="26"/>
          <w:color w:val="3D3D3D"/>
          <w:spacing w:val="0"/>
          <w:w w:val="79"/>
          <w:position w:val="-7"/>
        </w:rPr>
        <w:t>J</w:t>
      </w:r>
      <w:r>
        <w:rPr>
          <w:rFonts w:ascii="Arial" w:hAnsi="Arial" w:cs="Arial" w:eastAsia="Arial"/>
          <w:sz w:val="26"/>
          <w:szCs w:val="26"/>
          <w:color w:val="3D3D3D"/>
          <w:spacing w:val="-10"/>
          <w:w w:val="79"/>
          <w:position w:val="-7"/>
        </w:rPr>
        <w:t> </w:t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54"/>
          <w:position w:val="-7"/>
        </w:rPr>
        <w:t>MaYıs</w:t>
      </w:r>
      <w:r>
        <w:rPr>
          <w:rFonts w:ascii="Arial" w:hAnsi="Arial" w:cs="Arial" w:eastAsia="Arial"/>
          <w:sz w:val="25"/>
          <w:szCs w:val="25"/>
          <w:color w:val="3D3D3D"/>
          <w:spacing w:val="18"/>
          <w:w w:val="54"/>
          <w:position w:val="-7"/>
        </w:rPr>
        <w:t> </w:t>
      </w:r>
      <w:r>
        <w:rPr>
          <w:rFonts w:ascii="Arial" w:hAnsi="Arial" w:cs="Arial" w:eastAsia="Arial"/>
          <w:sz w:val="29"/>
          <w:szCs w:val="29"/>
          <w:color w:val="3D3D3D"/>
          <w:spacing w:val="0"/>
          <w:w w:val="54"/>
          <w:position w:val="-7"/>
        </w:rPr>
        <w:t>2u17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2" w:lineRule="atLeast"/>
        <w:ind w:right="1865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0.211853pt;margin-top:-.850077pt;width:79.138084pt;height:48pt;mso-position-horizontal-relative:page;mso-position-vertical-relative:paragraph;z-index:-15628" type="#_x0000_t202" filled="f" stroked="f">
            <v:textbox inset="0,0,0,0">
              <w:txbxContent>
                <w:p>
                  <w:pPr>
                    <w:spacing w:before="0" w:after="0" w:line="960" w:lineRule="exact"/>
                    <w:ind w:right="-184"/>
                    <w:jc w:val="left"/>
                    <w:rPr>
                      <w:rFonts w:ascii="Times New Roman" w:hAnsi="Times New Roman" w:cs="Times New Roman" w:eastAsia="Times New Roman"/>
                      <w:sz w:val="96"/>
                      <w:szCs w:val="9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1C289E"/>
                      <w:w w:val="102"/>
                      <w:i/>
                    </w:rPr>
                    <w:t>c</w:t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1C289E"/>
                      <w:spacing w:val="-144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AFAFAF"/>
                      <w:spacing w:val="-20"/>
                      <w:w w:val="3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AFAFAF"/>
                      <w:spacing w:val="-91"/>
                      <w:w w:val="3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AFAFAF"/>
                      <w:spacing w:val="-142"/>
                      <w:w w:val="3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838383"/>
                      <w:spacing w:val="-81"/>
                      <w:w w:val="29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3D3D3D"/>
                      <w:spacing w:val="0"/>
                      <w:w w:val="34"/>
                    </w:rPr>
                    <w:t>/</w:t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3D3D3D"/>
                      <w:spacing w:val="-117"/>
                      <w:w w:val="35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2A3A8E"/>
                      <w:spacing w:val="0"/>
                      <w:w w:val="17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2A3A8E"/>
                      <w:spacing w:val="-219"/>
                      <w:w w:val="17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979797"/>
                      <w:spacing w:val="-109"/>
                      <w:w w:val="46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2A3A8E"/>
                      <w:spacing w:val="0"/>
                      <w:w w:val="17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2A3A8E"/>
                      <w:spacing w:val="48"/>
                      <w:w w:val="16"/>
                    </w:rPr>
                    <w:t>/</w:t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3D3D3D"/>
                      <w:spacing w:val="-184"/>
                      <w:w w:val="53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596941"/>
                      <w:spacing w:val="45"/>
                      <w:w w:val="14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2D2D2D"/>
                      <w:spacing w:val="0"/>
                      <w:w w:val="33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0.440308pt;margin-top:-.850077pt;width:11.301601pt;height:48pt;mso-position-horizontal-relative:page;mso-position-vertical-relative:paragraph;z-index:-15626" type="#_x0000_t202" filled="f" stroked="f">
            <v:textbox inset="0,0,0,0">
              <w:txbxContent>
                <w:p>
                  <w:pPr>
                    <w:spacing w:before="0" w:after="0" w:line="960" w:lineRule="exact"/>
                    <w:ind w:right="-184"/>
                    <w:jc w:val="left"/>
                    <w:rPr>
                      <w:rFonts w:ascii="Times New Roman" w:hAnsi="Times New Roman" w:cs="Times New Roman" w:eastAsia="Times New Roman"/>
                      <w:sz w:val="96"/>
                      <w:szCs w:val="9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1C289E"/>
                      <w:spacing w:val="0"/>
                      <w:w w:val="100"/>
                    </w:rPr>
                    <w:t>/</w:t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545454"/>
          <w:spacing w:val="4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10"/>
        </w:rPr>
        <w:t>/2017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0" w:right="200"/>
        </w:sectPr>
      </w:pPr>
      <w:rPr/>
    </w:p>
    <w:p>
      <w:pPr>
        <w:spacing w:before="0" w:after="0" w:line="156" w:lineRule="exact"/>
        <w:ind w:left="43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1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8" w:lineRule="atLeast"/>
        <w:ind w:left="28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19" w:right="-20"/>
        <w:jc w:val="left"/>
        <w:rPr>
          <w:rFonts w:ascii="Times New Roman" w:hAnsi="Times New Roman" w:cs="Times New Roman" w:eastAsia="Times New Roman"/>
          <w:sz w:val="52"/>
          <w:szCs w:val="52"/>
        </w:rPr>
      </w:pPr>
      <w:rPr/>
      <w:r>
        <w:rPr>
          <w:rFonts w:ascii="Times New Roman" w:hAnsi="Times New Roman" w:cs="Times New Roman" w:eastAsia="Times New Roman"/>
          <w:sz w:val="52"/>
          <w:szCs w:val="52"/>
          <w:color w:val="5B597E"/>
          <w:w w:val="83"/>
          <w:i/>
        </w:rPr>
        <w:t>(</w:t>
      </w:r>
      <w:r>
        <w:rPr>
          <w:rFonts w:ascii="Times New Roman" w:hAnsi="Times New Roman" w:cs="Times New Roman" w:eastAsia="Times New Roman"/>
          <w:sz w:val="52"/>
          <w:szCs w:val="52"/>
          <w:color w:val="5B597E"/>
          <w:w w:val="82"/>
          <w:i/>
        </w:rPr>
        <w:t>i,$};7</w:t>
      </w:r>
      <w:r>
        <w:rPr>
          <w:rFonts w:ascii="Times New Roman" w:hAnsi="Times New Roman" w:cs="Times New Roman" w:eastAsia="Times New Roman"/>
          <w:sz w:val="52"/>
          <w:szCs w:val="52"/>
          <w:color w:val="000000"/>
          <w:w w:val="100"/>
        </w:rPr>
      </w:r>
    </w:p>
    <w:p>
      <w:pPr>
        <w:spacing w:before="25" w:after="0" w:line="43" w:lineRule="exact"/>
        <w:ind w:left="-34" w:right="-5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4"/>
          <w:position w:val="-14"/>
        </w:rPr>
        <w:t>H'a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4"/>
          <w:position w:val="-14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4"/>
          <w:position w:val="-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5"/>
          <w:w w:val="94"/>
          <w:position w:val="-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4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14"/>
        </w:rPr>
        <w:t>ALTUNBAY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5" w:lineRule="exact"/>
        <w:ind w:left="533" w:right="-20"/>
        <w:jc w:val="left"/>
        <w:rPr>
          <w:rFonts w:ascii="Times New Roman" w:hAnsi="Times New Roman" w:cs="Times New Roman" w:eastAsia="Times New Roman"/>
          <w:sz w:val="42"/>
          <w:szCs w:val="4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2"/>
          <w:szCs w:val="42"/>
          <w:color w:val="2D2D2D"/>
          <w:spacing w:val="-44"/>
          <w:w w:val="42"/>
          <w:position w:val="-4"/>
        </w:rPr>
        <w:t>i</w:t>
      </w:r>
      <w:r>
        <w:rPr>
          <w:rFonts w:ascii="Times New Roman" w:hAnsi="Times New Roman" w:cs="Times New Roman" w:eastAsia="Times New Roman"/>
          <w:sz w:val="42"/>
          <w:szCs w:val="42"/>
          <w:color w:val="2D2D2D"/>
          <w:spacing w:val="-9"/>
          <w:w w:val="43"/>
          <w:position w:val="-4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2D2D2D"/>
          <w:spacing w:val="0"/>
          <w:w w:val="42"/>
          <w:position w:val="-4"/>
        </w:rPr>
        <w:t>e</w:t>
      </w:r>
      <w:r>
        <w:rPr>
          <w:rFonts w:ascii="Times New Roman" w:hAnsi="Times New Roman" w:cs="Times New Roman" w:eastAsia="Times New Roman"/>
          <w:sz w:val="42"/>
          <w:szCs w:val="42"/>
          <w:color w:val="2D2D2D"/>
          <w:spacing w:val="-73"/>
          <w:w w:val="43"/>
          <w:position w:val="-4"/>
        </w:rPr>
        <w:t>-</w:t>
      </w:r>
      <w:r>
        <w:rPr>
          <w:rFonts w:ascii="Times New Roman" w:hAnsi="Times New Roman" w:cs="Times New Roman" w:eastAsia="Times New Roman"/>
          <w:sz w:val="42"/>
          <w:szCs w:val="42"/>
          <w:color w:val="545454"/>
          <w:spacing w:val="0"/>
          <w:w w:val="136"/>
          <w:position w:val="-4"/>
        </w:rPr>
        <w:t>9</w:t>
      </w:r>
      <w:r>
        <w:rPr>
          <w:rFonts w:ascii="Times New Roman" w:hAnsi="Times New Roman" w:cs="Times New Roman" w:eastAsia="Times New Roman"/>
          <w:sz w:val="42"/>
          <w:szCs w:val="42"/>
          <w:color w:val="545454"/>
          <w:spacing w:val="-4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1C2356"/>
          <w:spacing w:val="-42"/>
          <w:w w:val="78"/>
          <w:position w:val="-4"/>
        </w:rPr>
        <w:t>,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374" w:lineRule="exact"/>
        <w:ind w:left="462" w:right="-20"/>
        <w:jc w:val="left"/>
        <w:rPr>
          <w:rFonts w:ascii="Times New Roman" w:hAnsi="Times New Roman" w:cs="Times New Roman" w:eastAsia="Times New Roman"/>
          <w:sz w:val="35"/>
          <w:szCs w:val="3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9.496338pt;margin-top:11.514143pt;width:75.013352pt;height:34pt;mso-position-horizontal-relative:page;mso-position-vertical-relative:paragraph;z-index:-15629" type="#_x0000_t202" filled="f" stroked="f">
            <v:textbox inset="0,0,0,0">
              <w:txbxContent>
                <w:p>
                  <w:pPr>
                    <w:spacing w:before="0" w:after="0" w:line="680" w:lineRule="exact"/>
                    <w:ind w:right="-142"/>
                    <w:jc w:val="left"/>
                    <w:tabs>
                      <w:tab w:pos="1440" w:val="left"/>
                    </w:tabs>
                    <w:rPr>
                      <w:rFonts w:ascii="Arial" w:hAnsi="Arial" w:cs="Arial" w:eastAsia="Arial"/>
                      <w:sz w:val="68"/>
                      <w:szCs w:val="68"/>
                    </w:rPr>
                  </w:pPr>
                  <w:rPr/>
                  <w:r>
                    <w:rPr>
                      <w:rFonts w:ascii="Arial" w:hAnsi="Arial" w:cs="Arial" w:eastAsia="Arial"/>
                      <w:sz w:val="68"/>
                      <w:szCs w:val="68"/>
                      <w:color w:val="545454"/>
                      <w:w w:val="52"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68"/>
                      <w:szCs w:val="68"/>
                      <w:color w:val="545454"/>
                      <w:spacing w:val="-20"/>
                      <w:w w:val="52"/>
                      <w:emboss/>
                      <w:i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68"/>
                      <w:szCs w:val="68"/>
                      <w:color w:val="545454"/>
                      <w:spacing w:val="-20"/>
                      <w:w w:val="52"/>
                      <w:emboss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68"/>
                      <w:szCs w:val="68"/>
                      <w:color w:val="545454"/>
                      <w:spacing w:val="-20"/>
                      <w:w w:val="52"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68"/>
                      <w:szCs w:val="68"/>
                      <w:color w:val="545454"/>
                      <w:spacing w:val="-132"/>
                      <w:w w:val="52"/>
                      <w:i/>
                      <w:position w:val="-1"/>
                    </w:rPr>
                    <w:t>J</w:t>
                  </w:r>
                  <w:r>
                    <w:rPr>
                      <w:rFonts w:ascii="Arial" w:hAnsi="Arial" w:cs="Arial" w:eastAsia="Arial"/>
                      <w:sz w:val="68"/>
                      <w:szCs w:val="68"/>
                      <w:color w:val="545454"/>
                      <w:spacing w:val="-57"/>
                      <w:w w:val="52"/>
                      <w:i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68"/>
                      <w:szCs w:val="68"/>
                      <w:color w:val="545454"/>
                      <w:spacing w:val="0"/>
                      <w:w w:val="51"/>
                      <w:i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68"/>
                      <w:szCs w:val="68"/>
                      <w:color w:val="545454"/>
                      <w:spacing w:val="-76"/>
                      <w:w w:val="51"/>
                      <w:i/>
                      <w:position w:val="-1"/>
                    </w:rPr>
                    <w:t>f</w:t>
                  </w:r>
                  <w:r>
                    <w:rPr>
                      <w:rFonts w:ascii="Arial" w:hAnsi="Arial" w:cs="Arial" w:eastAsia="Arial"/>
                      <w:sz w:val="68"/>
                      <w:szCs w:val="68"/>
                      <w:color w:val="545454"/>
                      <w:spacing w:val="-75"/>
                      <w:w w:val="52"/>
                      <w:i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68"/>
                      <w:szCs w:val="68"/>
                      <w:color w:val="545454"/>
                      <w:spacing w:val="0"/>
                      <w:w w:val="51"/>
                      <w:i/>
                      <w:position w:val="-1"/>
                    </w:rPr>
                    <w:t>"'</w:t>
                  </w:r>
                  <w:r>
                    <w:rPr>
                      <w:rFonts w:ascii="Arial" w:hAnsi="Arial" w:cs="Arial" w:eastAsia="Arial"/>
                      <w:sz w:val="68"/>
                      <w:szCs w:val="68"/>
                      <w:color w:val="545454"/>
                      <w:spacing w:val="0"/>
                      <w:w w:val="100"/>
                      <w:i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68"/>
                      <w:szCs w:val="68"/>
                      <w:color w:val="545454"/>
                      <w:spacing w:val="0"/>
                      <w:w w:val="100"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68"/>
                      <w:szCs w:val="68"/>
                      <w:color w:val="838383"/>
                      <w:spacing w:val="0"/>
                      <w:w w:val="27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68"/>
                      <w:szCs w:val="6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4"/>
          <w:szCs w:val="34"/>
          <w:color w:val="545454"/>
          <w:spacing w:val="-8"/>
          <w:w w:val="51"/>
          <w:position w:val="-10"/>
        </w:rPr>
        <w:t>·</w:t>
      </w:r>
      <w:r>
        <w:rPr>
          <w:rFonts w:ascii="Times New Roman" w:hAnsi="Times New Roman" w:cs="Times New Roman" w:eastAsia="Times New Roman"/>
          <w:sz w:val="34"/>
          <w:szCs w:val="34"/>
          <w:color w:val="545454"/>
          <w:spacing w:val="-4"/>
          <w:w w:val="51"/>
          <w:position w:val="-10"/>
        </w:rPr>
        <w:t>·</w:t>
      </w:r>
      <w:r>
        <w:rPr>
          <w:rFonts w:ascii="Times New Roman" w:hAnsi="Times New Roman" w:cs="Times New Roman" w:eastAsia="Times New Roman"/>
          <w:sz w:val="34"/>
          <w:szCs w:val="34"/>
          <w:color w:val="AFAFAF"/>
          <w:spacing w:val="-96"/>
          <w:w w:val="54"/>
          <w:position w:val="-10"/>
        </w:rPr>
        <w:t>·</w:t>
      </w:r>
      <w:r>
        <w:rPr>
          <w:rFonts w:ascii="Times New Roman" w:hAnsi="Times New Roman" w:cs="Times New Roman" w:eastAsia="Times New Roman"/>
          <w:sz w:val="34"/>
          <w:szCs w:val="34"/>
          <w:color w:val="545454"/>
          <w:spacing w:val="-17"/>
          <w:w w:val="50"/>
          <w:position w:val="-10"/>
        </w:rPr>
        <w:t>:</w:t>
      </w:r>
      <w:r>
        <w:rPr>
          <w:rFonts w:ascii="Times New Roman" w:hAnsi="Times New Roman" w:cs="Times New Roman" w:eastAsia="Times New Roman"/>
          <w:sz w:val="34"/>
          <w:szCs w:val="34"/>
          <w:color w:val="545454"/>
          <w:spacing w:val="-55"/>
          <w:w w:val="143"/>
          <w:position w:val="-10"/>
        </w:rPr>
        <w:t>;</w:t>
      </w:r>
      <w:r>
        <w:rPr>
          <w:rFonts w:ascii="Times New Roman" w:hAnsi="Times New Roman" w:cs="Times New Roman" w:eastAsia="Times New Roman"/>
          <w:sz w:val="34"/>
          <w:szCs w:val="34"/>
          <w:color w:val="C1C1C1"/>
          <w:spacing w:val="-69"/>
          <w:w w:val="122"/>
          <w:position w:val="-10"/>
        </w:rPr>
        <w:t>·</w:t>
      </w:r>
      <w:r>
        <w:rPr>
          <w:rFonts w:ascii="Times New Roman" w:hAnsi="Times New Roman" w:cs="Times New Roman" w:eastAsia="Times New Roman"/>
          <w:sz w:val="34"/>
          <w:szCs w:val="34"/>
          <w:color w:val="2A3A8E"/>
          <w:spacing w:val="0"/>
          <w:w w:val="63"/>
          <w:position w:val="-10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2A3A8E"/>
          <w:spacing w:val="-52"/>
          <w:w w:val="62"/>
          <w:position w:val="-10"/>
        </w:rPr>
        <w:t>L</w:t>
      </w:r>
      <w:r>
        <w:rPr>
          <w:rFonts w:ascii="Times New Roman" w:hAnsi="Times New Roman" w:cs="Times New Roman" w:eastAsia="Times New Roman"/>
          <w:sz w:val="34"/>
          <w:szCs w:val="34"/>
          <w:color w:val="2A3A8E"/>
          <w:spacing w:val="0"/>
          <w:w w:val="62"/>
          <w:position w:val="-10"/>
        </w:rPr>
        <w:t>:</w:t>
      </w:r>
      <w:r>
        <w:rPr>
          <w:rFonts w:ascii="Times New Roman" w:hAnsi="Times New Roman" w:cs="Times New Roman" w:eastAsia="Times New Roman"/>
          <w:sz w:val="34"/>
          <w:szCs w:val="34"/>
          <w:color w:val="2A3A8E"/>
          <w:spacing w:val="-10"/>
          <w:w w:val="62"/>
          <w:position w:val="-10"/>
        </w:rPr>
        <w:t>:</w:t>
      </w:r>
      <w:r>
        <w:rPr>
          <w:rFonts w:ascii="Times New Roman" w:hAnsi="Times New Roman" w:cs="Times New Roman" w:eastAsia="Times New Roman"/>
          <w:sz w:val="34"/>
          <w:szCs w:val="34"/>
          <w:color w:val="2A3A8E"/>
          <w:spacing w:val="0"/>
          <w:w w:val="63"/>
          <w:position w:val="-10"/>
        </w:rPr>
        <w:t>2</w:t>
      </w:r>
      <w:r>
        <w:rPr>
          <w:rFonts w:ascii="Times New Roman" w:hAnsi="Times New Roman" w:cs="Times New Roman" w:eastAsia="Times New Roman"/>
          <w:sz w:val="34"/>
          <w:szCs w:val="34"/>
          <w:color w:val="2A3A8E"/>
          <w:spacing w:val="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2A3A8E"/>
          <w:spacing w:val="7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4B4B7C"/>
          <w:spacing w:val="0"/>
          <w:w w:val="88"/>
          <w:position w:val="-10"/>
        </w:rPr>
        <w:t>:;</w:t>
      </w:r>
      <w:r>
        <w:rPr>
          <w:rFonts w:ascii="Times New Roman" w:hAnsi="Times New Roman" w:cs="Times New Roman" w:eastAsia="Times New Roman"/>
          <w:sz w:val="38"/>
          <w:szCs w:val="38"/>
          <w:color w:val="4B4B7C"/>
          <w:spacing w:val="-37"/>
          <w:w w:val="89"/>
          <w:position w:val="-10"/>
        </w:rPr>
        <w:t>r</w:t>
      </w:r>
      <w:r>
        <w:rPr>
          <w:rFonts w:ascii="Times New Roman" w:hAnsi="Times New Roman" w:cs="Times New Roman" w:eastAsia="Times New Roman"/>
          <w:sz w:val="38"/>
          <w:szCs w:val="38"/>
          <w:color w:val="696969"/>
          <w:spacing w:val="0"/>
          <w:w w:val="112"/>
          <w:position w:val="-10"/>
        </w:rPr>
        <w:t>o</w:t>
      </w:r>
      <w:r>
        <w:rPr>
          <w:rFonts w:ascii="Times New Roman" w:hAnsi="Times New Roman" w:cs="Times New Roman" w:eastAsia="Times New Roman"/>
          <w:sz w:val="38"/>
          <w:szCs w:val="38"/>
          <w:color w:val="696969"/>
          <w:spacing w:val="-2"/>
          <w:w w:val="112"/>
          <w:position w:val="-10"/>
        </w:rPr>
        <w:t>ş</w:t>
      </w:r>
      <w:r>
        <w:rPr>
          <w:rFonts w:ascii="Arial" w:hAnsi="Arial" w:cs="Arial" w:eastAsia="Arial"/>
          <w:sz w:val="56"/>
          <w:szCs w:val="56"/>
          <w:color w:val="545454"/>
          <w:spacing w:val="-33"/>
          <w:w w:val="79"/>
          <w:position w:val="-10"/>
        </w:rPr>
        <w:t>u</w:t>
      </w:r>
      <w:r>
        <w:rPr>
          <w:rFonts w:ascii="Times New Roman" w:hAnsi="Times New Roman" w:cs="Times New Roman" w:eastAsia="Times New Roman"/>
          <w:sz w:val="35"/>
          <w:szCs w:val="35"/>
          <w:color w:val="696969"/>
          <w:spacing w:val="0"/>
          <w:w w:val="84"/>
          <w:position w:val="-10"/>
        </w:rPr>
        <w:t>ı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364" w:lineRule="exact"/>
        <w:ind w:left="852" w:right="-20"/>
        <w:jc w:val="left"/>
        <w:tabs>
          <w:tab w:pos="2120" w:val="left"/>
          <w:tab w:pos="2400" w:val="left"/>
        </w:tabs>
        <w:rPr>
          <w:rFonts w:ascii="Arial" w:hAnsi="Arial" w:cs="Arial" w:eastAsia="Arial"/>
          <w:sz w:val="68"/>
          <w:szCs w:val="68"/>
        </w:rPr>
      </w:pPr>
      <w:rPr/>
      <w:r>
        <w:rPr>
          <w:rFonts w:ascii="Arial" w:hAnsi="Arial" w:cs="Arial" w:eastAsia="Arial"/>
          <w:sz w:val="19"/>
          <w:szCs w:val="19"/>
          <w:color w:val="545454"/>
          <w:w w:val="53"/>
          <w:position w:val="-6"/>
        </w:rPr>
        <w:t>(</w:t>
      </w:r>
      <w:r>
        <w:rPr>
          <w:rFonts w:ascii="Arial" w:hAnsi="Arial" w:cs="Arial" w:eastAsia="Arial"/>
          <w:sz w:val="19"/>
          <w:szCs w:val="19"/>
          <w:color w:val="545454"/>
          <w:w w:val="52"/>
          <w:position w:val="-6"/>
        </w:rPr>
        <w:t>YJ</w:t>
      </w:r>
      <w:r>
        <w:rPr>
          <w:rFonts w:ascii="Arial" w:hAnsi="Arial" w:cs="Arial" w:eastAsia="Arial"/>
          <w:sz w:val="19"/>
          <w:szCs w:val="19"/>
          <w:color w:val="979797"/>
          <w:spacing w:val="-5"/>
          <w:w w:val="174"/>
          <w:position w:val="-6"/>
        </w:rPr>
        <w:t>'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108"/>
          <w:position w:val="-6"/>
        </w:rPr>
        <w:t>\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109"/>
          <w:position w:val="-6"/>
        </w:rPr>
        <w:t>(</w:t>
      </w:r>
      <w:r>
        <w:rPr>
          <w:rFonts w:ascii="Arial" w:hAnsi="Arial" w:cs="Arial" w:eastAsia="Arial"/>
          <w:sz w:val="19"/>
          <w:szCs w:val="19"/>
          <w:color w:val="545454"/>
          <w:spacing w:val="-5"/>
          <w:w w:val="108"/>
          <w:position w:val="-6"/>
        </w:rPr>
        <w:t>.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93"/>
          <w:position w:val="-6"/>
        </w:rPr>
        <w:t>ı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94"/>
          <w:position w:val="-6"/>
        </w:rPr>
      </w:r>
      <w:r>
        <w:rPr>
          <w:rFonts w:ascii="Arial" w:hAnsi="Arial" w:cs="Arial" w:eastAsia="Arial"/>
          <w:sz w:val="19"/>
          <w:szCs w:val="19"/>
          <w:color w:val="2D2D2D"/>
          <w:spacing w:val="-7"/>
          <w:w w:val="94"/>
          <w:emboss/>
          <w:position w:val="-6"/>
        </w:rPr>
        <w:t>n</w:t>
      </w:r>
      <w:r>
        <w:rPr>
          <w:rFonts w:ascii="Arial" w:hAnsi="Arial" w:cs="Arial" w:eastAsia="Arial"/>
          <w:sz w:val="19"/>
          <w:szCs w:val="19"/>
          <w:color w:val="2D2D2D"/>
          <w:spacing w:val="-7"/>
          <w:w w:val="94"/>
          <w:emboss/>
          <w:position w:val="-6"/>
        </w:rPr>
      </w:r>
      <w:r>
        <w:rPr>
          <w:rFonts w:ascii="Arial" w:hAnsi="Arial" w:cs="Arial" w:eastAsia="Arial"/>
          <w:sz w:val="19"/>
          <w:szCs w:val="19"/>
          <w:color w:val="2D2D2D"/>
          <w:spacing w:val="-7"/>
          <w:w w:val="94"/>
          <w:position w:val="-6"/>
        </w:rPr>
      </w:r>
      <w:r>
        <w:rPr>
          <w:rFonts w:ascii="Arial" w:hAnsi="Arial" w:cs="Arial" w:eastAsia="Arial"/>
          <w:sz w:val="19"/>
          <w:szCs w:val="19"/>
          <w:color w:val="2D2D2D"/>
          <w:spacing w:val="-7"/>
          <w:w w:val="94"/>
          <w:position w:val="-6"/>
        </w:rPr>
      </w:r>
      <w:r>
        <w:rPr>
          <w:rFonts w:ascii="Arial" w:hAnsi="Arial" w:cs="Arial" w:eastAsia="Arial"/>
          <w:sz w:val="19"/>
          <w:szCs w:val="19"/>
          <w:color w:val="696969"/>
          <w:spacing w:val="-7"/>
          <w:w w:val="79"/>
          <w:position w:val="-6"/>
        </w:rPr>
        <w:t>!</w:t>
      </w:r>
      <w:r>
        <w:rPr>
          <w:rFonts w:ascii="Arial" w:hAnsi="Arial" w:cs="Arial" w:eastAsia="Arial"/>
          <w:sz w:val="19"/>
          <w:szCs w:val="19"/>
          <w:color w:val="545454"/>
          <w:spacing w:val="-47"/>
          <w:w w:val="108"/>
          <w:position w:val="-6"/>
        </w:rPr>
        <w:t>ı</w:t>
      </w:r>
      <w:r>
        <w:rPr>
          <w:rFonts w:ascii="Arial" w:hAnsi="Arial" w:cs="Arial" w:eastAsia="Arial"/>
          <w:sz w:val="19"/>
          <w:szCs w:val="19"/>
          <w:color w:val="696969"/>
          <w:spacing w:val="0"/>
          <w:w w:val="79"/>
          <w:position w:val="-6"/>
        </w:rPr>
        <w:t>:ii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92"/>
          <w:position w:val="-6"/>
        </w:rPr>
        <w:t>A</w:t>
      </w:r>
      <w:r>
        <w:rPr>
          <w:rFonts w:ascii="Arial" w:hAnsi="Arial" w:cs="Arial" w:eastAsia="Arial"/>
          <w:sz w:val="19"/>
          <w:szCs w:val="19"/>
          <w:color w:val="3D3D3D"/>
          <w:spacing w:val="-3"/>
          <w:w w:val="93"/>
          <w:position w:val="-6"/>
        </w:rPr>
        <w:t>ç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93"/>
          <w:position w:val="-6"/>
        </w:rPr>
        <w:t>il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-6"/>
        </w:rPr>
      </w:r>
      <w:r>
        <w:rPr>
          <w:rFonts w:ascii="Arial" w:hAnsi="Arial" w:cs="Arial" w:eastAsia="Arial"/>
          <w:sz w:val="19"/>
          <w:szCs w:val="19"/>
          <w:color w:val="696969"/>
          <w:spacing w:val="0"/>
          <w:w w:val="100"/>
          <w:position w:val="-6"/>
        </w:rPr>
        <w:t>f</w:t>
      </w:r>
      <w:r>
        <w:rPr>
          <w:rFonts w:ascii="Arial" w:hAnsi="Arial" w:cs="Arial" w:eastAsia="Arial"/>
          <w:sz w:val="19"/>
          <w:szCs w:val="19"/>
          <w:color w:val="696969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9"/>
          <w:szCs w:val="19"/>
          <w:color w:val="696969"/>
          <w:spacing w:val="0"/>
          <w:w w:val="100"/>
          <w:position w:val="-6"/>
        </w:rPr>
      </w:r>
      <w:r>
        <w:rPr>
          <w:rFonts w:ascii="Arial" w:hAnsi="Arial" w:cs="Arial" w:eastAsia="Arial"/>
          <w:sz w:val="68"/>
          <w:szCs w:val="68"/>
          <w:color w:val="AFAFAF"/>
          <w:spacing w:val="0"/>
          <w:w w:val="27"/>
          <w:position w:val="-12"/>
        </w:rPr>
        <w:t>.</w:t>
      </w:r>
      <w:r>
        <w:rPr>
          <w:rFonts w:ascii="Arial" w:hAnsi="Arial" w:cs="Arial" w:eastAsia="Arial"/>
          <w:sz w:val="68"/>
          <w:szCs w:val="6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00"/>
          <w:cols w:num="3" w:equalWidth="0">
            <w:col w:w="1097" w:space="4545"/>
            <w:col w:w="1619" w:space="943"/>
            <w:col w:w="3516"/>
          </w:cols>
        </w:sectPr>
      </w:pPr>
      <w:rPr/>
    </w:p>
    <w:p>
      <w:pPr>
        <w:spacing w:before="0" w:after="0" w:line="214" w:lineRule="exact"/>
        <w:ind w:right="1029"/>
        <w:jc w:val="right"/>
        <w:tabs>
          <w:tab w:pos="618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6.183044pt;margin-top:6.043732pt;width:356.343304pt;height:66.0pt;mso-position-horizontal-relative:page;mso-position-vertical-relative:paragraph;z-index:-15627" type="#_x0000_t202" filled="f" stroked="f">
            <v:textbox inset="0,0,0,0">
              <w:txbxContent>
                <w:p>
                  <w:pPr>
                    <w:spacing w:before="0" w:after="0" w:line="1320" w:lineRule="exact"/>
                    <w:ind w:right="-238"/>
                    <w:jc w:val="left"/>
                    <w:tabs>
                      <w:tab w:pos="2400" w:val="left"/>
                      <w:tab w:pos="6480" w:val="left"/>
                      <w:tab w:pos="6840" w:val="left"/>
                    </w:tabs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32"/>
                      <w:szCs w:val="132"/>
                      <w:color w:val="3D3D3D"/>
                      <w:w w:val="99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132"/>
                      <w:szCs w:val="132"/>
                      <w:color w:val="3D3D3D"/>
                      <w:spacing w:val="-4"/>
                      <w:w w:val="99"/>
                      <w:u w:val="thick" w:color="5B64A3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32"/>
                      <w:szCs w:val="132"/>
                      <w:color w:val="3D3D3D"/>
                      <w:spacing w:val="-4"/>
                      <w:w w:val="99"/>
                      <w:u w:val="thick" w:color="5B64A3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132"/>
                      <w:szCs w:val="132"/>
                      <w:color w:val="3D3D3D"/>
                      <w:spacing w:val="0"/>
                      <w:w w:val="21"/>
                      <w:u w:val="thick" w:color="5B64A3"/>
                      <w:position w:val="-1"/>
                    </w:rPr>
                    <w:t>=:AM</w:t>
                  </w:r>
                  <w:r>
                    <w:rPr>
                      <w:rFonts w:ascii="Arial" w:hAnsi="Arial" w:cs="Arial" w:eastAsia="Arial"/>
                      <w:sz w:val="132"/>
                      <w:szCs w:val="132"/>
                      <w:color w:val="3D3D3D"/>
                      <w:spacing w:val="0"/>
                      <w:w w:val="21"/>
                      <w:u w:val="thick" w:color="5B64A3"/>
                      <w:position w:val="-1"/>
                    </w:rPr>
                    <w:t>   </w:t>
                  </w:r>
                  <w:r>
                    <w:rPr>
                      <w:rFonts w:ascii="Arial" w:hAnsi="Arial" w:cs="Arial" w:eastAsia="Arial"/>
                      <w:sz w:val="132"/>
                      <w:szCs w:val="132"/>
                      <w:color w:val="3D3D3D"/>
                      <w:spacing w:val="55"/>
                      <w:w w:val="21"/>
                      <w:u w:val="thick" w:color="5B64A3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32"/>
                      <w:szCs w:val="132"/>
                      <w:color w:val="3D3D3D"/>
                      <w:spacing w:val="0"/>
                      <w:w w:val="100"/>
                      <w:u w:val="thick" w:color="5B64A3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132"/>
                      <w:szCs w:val="132"/>
                      <w:color w:val="3D3D3D"/>
                      <w:spacing w:val="0"/>
                      <w:w w:val="100"/>
                      <w:u w:val="thick" w:color="5B64A3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132"/>
                      <w:szCs w:val="132"/>
                      <w:color w:val="3D3D3D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132"/>
                      <w:szCs w:val="132"/>
                      <w:color w:val="3D3D3D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132"/>
                      <w:szCs w:val="132"/>
                      <w:color w:val="3D3D3D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979797"/>
                      <w:spacing w:val="0"/>
                      <w:w w:val="43"/>
                      <w:position w:val="58"/>
                    </w:rPr>
                    <w:t>·,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979797"/>
                      <w:spacing w:val="0"/>
                      <w:w w:val="100"/>
                      <w:position w:val="58"/>
                    </w:rPr>
                    <w:tab/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979797"/>
                      <w:spacing w:val="0"/>
                      <w:w w:val="100"/>
                      <w:position w:val="58"/>
                    </w:rPr>
                  </w:r>
                  <w:r>
                    <w:rPr>
                      <w:rFonts w:ascii="Arial" w:hAnsi="Arial" w:cs="Arial" w:eastAsia="Arial"/>
                      <w:sz w:val="43"/>
                      <w:szCs w:val="43"/>
                      <w:color w:val="838383"/>
                      <w:spacing w:val="0"/>
                      <w:w w:val="37"/>
                      <w:position w:val="58"/>
                    </w:rPr>
                    <w:t>·</w:t>
                  </w:r>
                  <w:r>
                    <w:rPr>
                      <w:rFonts w:ascii="Arial" w:hAnsi="Arial" w:cs="Arial" w:eastAsia="Arial"/>
                      <w:sz w:val="43"/>
                      <w:szCs w:val="43"/>
                      <w:color w:val="838383"/>
                      <w:spacing w:val="-73"/>
                      <w:w w:val="100"/>
                      <w:position w:val="5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AFAFAF"/>
                      <w:spacing w:val="0"/>
                      <w:w w:val="75"/>
                      <w:position w:val="51"/>
                    </w:rPr>
                    <w:t>,.r!1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  <w:position w:val="-7"/>
        </w:rPr>
        <w:t>İTFAIY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  <w:position w:val="-7"/>
        </w:rPr>
        <w:t>BAti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15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7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7"/>
        </w:rPr>
      </w:r>
      <w:r>
        <w:rPr>
          <w:rFonts w:ascii="Arial" w:hAnsi="Arial" w:cs="Arial" w:eastAsia="Arial"/>
          <w:sz w:val="26"/>
          <w:szCs w:val="26"/>
          <w:color w:val="545454"/>
          <w:spacing w:val="0"/>
          <w:w w:val="66"/>
          <w:position w:val="-4"/>
        </w:rPr>
        <w:t>aı</w:t>
      </w:r>
      <w:r>
        <w:rPr>
          <w:rFonts w:ascii="Arial" w:hAnsi="Arial" w:cs="Arial" w:eastAsia="Arial"/>
          <w:sz w:val="26"/>
          <w:szCs w:val="26"/>
          <w:color w:val="545454"/>
          <w:spacing w:val="0"/>
          <w:w w:val="67"/>
          <w:position w:val="-4"/>
        </w:rPr>
        <w:t>e</w:t>
      </w:r>
      <w:r>
        <w:rPr>
          <w:rFonts w:ascii="Arial" w:hAnsi="Arial" w:cs="Arial" w:eastAsia="Arial"/>
          <w:sz w:val="26"/>
          <w:szCs w:val="26"/>
          <w:color w:val="545454"/>
          <w:spacing w:val="-36"/>
          <w:w w:val="100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100"/>
          <w:position w:val="-4"/>
        </w:rPr>
        <w:t>şo</w:t>
      </w:r>
      <w:r>
        <w:rPr>
          <w:rFonts w:ascii="Arial" w:hAnsi="Arial" w:cs="Arial" w:eastAsia="Arial"/>
          <w:sz w:val="23"/>
          <w:szCs w:val="23"/>
          <w:color w:val="3D3D3D"/>
          <w:spacing w:val="-22"/>
          <w:w w:val="100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92"/>
          <w:position w:val="-4"/>
        </w:rPr>
        <w:t>Muoitr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92"/>
          <w:position w:val="-4"/>
        </w:rPr>
        <w:t>ü</w:t>
      </w:r>
      <w:r>
        <w:rPr>
          <w:rFonts w:ascii="Arial" w:hAnsi="Arial" w:cs="Arial" w:eastAsia="Arial"/>
          <w:sz w:val="23"/>
          <w:szCs w:val="23"/>
          <w:color w:val="3D3D3D"/>
          <w:spacing w:val="-15"/>
          <w:w w:val="92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100"/>
          <w:position w:val="-4"/>
        </w:rPr>
        <w:t>''</w:t>
      </w:r>
      <w:r>
        <w:rPr>
          <w:rFonts w:ascii="Arial" w:hAnsi="Arial" w:cs="Arial" w:eastAsia="Arial"/>
          <w:sz w:val="23"/>
          <w:szCs w:val="23"/>
          <w:color w:val="3D3D3D"/>
          <w:spacing w:val="-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96969"/>
          <w:spacing w:val="14"/>
          <w:w w:val="43"/>
          <w:position w:val="-4"/>
        </w:rPr>
        <w:t>f</w:t>
      </w:r>
      <w:r>
        <w:rPr>
          <w:rFonts w:ascii="Times New Roman" w:hAnsi="Times New Roman" w:cs="Times New Roman" w:eastAsia="Times New Roman"/>
          <w:sz w:val="25"/>
          <w:szCs w:val="25"/>
          <w:color w:val="AFAFAF"/>
          <w:spacing w:val="0"/>
          <w:w w:val="50"/>
          <w:position w:val="-4"/>
        </w:rPr>
        <w:t>ı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left="2671" w:right="-20"/>
        <w:jc w:val="left"/>
        <w:tabs>
          <w:tab w:pos="5980" w:val="left"/>
          <w:tab w:pos="870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29"/>
          <w:position w:val="-7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29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7"/>
        </w:rPr>
        <w:t>POST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7"/>
        </w:rPr>
        <w:t>GRUPLAR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7"/>
        </w:rPr>
        <w:t>AMİRİ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</w:r>
      <w:r>
        <w:rPr>
          <w:rFonts w:ascii="Arial" w:hAnsi="Arial" w:cs="Arial" w:eastAsia="Arial"/>
          <w:sz w:val="10"/>
          <w:szCs w:val="10"/>
          <w:color w:val="AFAFAF"/>
          <w:spacing w:val="0"/>
          <w:w w:val="304"/>
          <w:position w:val="3"/>
        </w:rPr>
        <w:t>!</w:t>
      </w:r>
      <w:r>
        <w:rPr>
          <w:rFonts w:ascii="Arial" w:hAnsi="Arial" w:cs="Arial" w:eastAsia="Arial"/>
          <w:sz w:val="10"/>
          <w:szCs w:val="10"/>
          <w:color w:val="AFAFAF"/>
          <w:spacing w:val="-1"/>
          <w:w w:val="304"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79797"/>
          <w:spacing w:val="0"/>
          <w:w w:val="165"/>
          <w:position w:val="3"/>
        </w:rPr>
        <w:t>\</w:t>
      </w:r>
      <w:r>
        <w:rPr>
          <w:rFonts w:ascii="Times New Roman" w:hAnsi="Times New Roman" w:cs="Times New Roman" w:eastAsia="Times New Roman"/>
          <w:sz w:val="21"/>
          <w:szCs w:val="21"/>
          <w:color w:val="979797"/>
          <w:spacing w:val="0"/>
          <w:w w:val="166"/>
          <w:position w:val="3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979797"/>
          <w:spacing w:val="0"/>
          <w:w w:val="165"/>
          <w:position w:val="3"/>
        </w:rPr>
        <w:t>\</w:t>
      </w:r>
      <w:r>
        <w:rPr>
          <w:rFonts w:ascii="Times New Roman" w:hAnsi="Times New Roman" w:cs="Times New Roman" w:eastAsia="Times New Roman"/>
          <w:sz w:val="21"/>
          <w:szCs w:val="21"/>
          <w:color w:val="979797"/>
          <w:spacing w:val="-3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96969"/>
          <w:spacing w:val="2"/>
          <w:w w:val="49"/>
          <w:position w:val="3"/>
        </w:rPr>
        <w:t>t</w:t>
      </w:r>
      <w:r>
        <w:rPr>
          <w:rFonts w:ascii="Times New Roman" w:hAnsi="Times New Roman" w:cs="Times New Roman" w:eastAsia="Times New Roman"/>
          <w:sz w:val="3"/>
          <w:szCs w:val="3"/>
          <w:color w:val="AFAFAF"/>
          <w:spacing w:val="0"/>
          <w:w w:val="212"/>
          <w:position w:val="3"/>
        </w:rPr>
        <w:t>4</w:t>
      </w:r>
      <w:r>
        <w:rPr>
          <w:rFonts w:ascii="Times New Roman" w:hAnsi="Times New Roman" w:cs="Times New Roman" w:eastAsia="Times New Roman"/>
          <w:sz w:val="3"/>
          <w:szCs w:val="3"/>
          <w:color w:val="AFAFAF"/>
          <w:spacing w:val="0"/>
          <w:w w:val="100"/>
          <w:position w:val="3"/>
        </w:rPr>
        <w:t>      </w:t>
      </w:r>
      <w:r>
        <w:rPr>
          <w:rFonts w:ascii="Times New Roman" w:hAnsi="Times New Roman" w:cs="Times New Roman" w:eastAsia="Times New Roman"/>
          <w:sz w:val="3"/>
          <w:szCs w:val="3"/>
          <w:color w:val="AFAFAF"/>
          <w:spacing w:val="-3"/>
          <w:w w:val="100"/>
          <w:position w:val="3"/>
        </w:rPr>
        <w:t> </w:t>
      </w:r>
      <w:r>
        <w:rPr>
          <w:rFonts w:ascii="Arial" w:hAnsi="Arial" w:cs="Arial" w:eastAsia="Arial"/>
          <w:sz w:val="27"/>
          <w:szCs w:val="27"/>
          <w:color w:val="696969"/>
          <w:spacing w:val="15"/>
          <w:w w:val="55"/>
          <w:i/>
          <w:position w:val="3"/>
        </w:rPr>
        <w:t>-</w:t>
      </w:r>
      <w:r>
        <w:rPr>
          <w:rFonts w:ascii="Arial" w:hAnsi="Arial" w:cs="Arial" w:eastAsia="Arial"/>
          <w:sz w:val="27"/>
          <w:szCs w:val="27"/>
          <w:color w:val="838383"/>
          <w:spacing w:val="0"/>
          <w:w w:val="141"/>
          <w:i/>
          <w:position w:val="3"/>
        </w:rPr>
        <w:t>ı</w:t>
      </w:r>
      <w:r>
        <w:rPr>
          <w:rFonts w:ascii="Arial" w:hAnsi="Arial" w:cs="Arial" w:eastAsia="Arial"/>
          <w:sz w:val="27"/>
          <w:szCs w:val="27"/>
          <w:color w:val="AFAFAF"/>
          <w:spacing w:val="-17"/>
          <w:w w:val="84"/>
          <w:i/>
          <w:position w:val="3"/>
        </w:rPr>
        <w:t>:</w:t>
      </w:r>
      <w:r>
        <w:rPr>
          <w:rFonts w:ascii="Times New Roman" w:hAnsi="Times New Roman" w:cs="Times New Roman" w:eastAsia="Times New Roman"/>
          <w:sz w:val="30"/>
          <w:szCs w:val="30"/>
          <w:color w:val="AFAFAF"/>
          <w:spacing w:val="0"/>
          <w:w w:val="41"/>
          <w:i/>
          <w:position w:val="3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AFAFAF"/>
          <w:spacing w:val="-17"/>
          <w:w w:val="42"/>
          <w:i/>
          <w:position w:val="3"/>
        </w:rPr>
        <w:t>;</w:t>
      </w:r>
      <w:r>
        <w:rPr>
          <w:rFonts w:ascii="Arial" w:hAnsi="Arial" w:cs="Arial" w:eastAsia="Arial"/>
          <w:sz w:val="27"/>
          <w:szCs w:val="27"/>
          <w:color w:val="838383"/>
          <w:spacing w:val="-78"/>
          <w:w w:val="96"/>
          <w:position w:val="3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AFAFAF"/>
          <w:spacing w:val="-18"/>
          <w:w w:val="42"/>
          <w:i/>
          <w:position w:val="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545454"/>
          <w:spacing w:val="-90"/>
          <w:w w:val="66"/>
          <w:i/>
          <w:position w:val="3"/>
        </w:rPr>
        <w:t>}</w:t>
      </w:r>
      <w:r>
        <w:rPr>
          <w:rFonts w:ascii="Times New Roman" w:hAnsi="Times New Roman" w:cs="Times New Roman" w:eastAsia="Times New Roman"/>
          <w:sz w:val="30"/>
          <w:szCs w:val="30"/>
          <w:color w:val="AFAFAF"/>
          <w:spacing w:val="-23"/>
          <w:w w:val="88"/>
          <w:i/>
          <w:position w:val="3"/>
        </w:rPr>
        <w:t>·</w:t>
      </w:r>
      <w:r>
        <w:rPr>
          <w:rFonts w:ascii="Arial" w:hAnsi="Arial" w:cs="Arial" w:eastAsia="Arial"/>
          <w:sz w:val="27"/>
          <w:szCs w:val="27"/>
          <w:color w:val="838383"/>
          <w:spacing w:val="-55"/>
          <w:w w:val="95"/>
          <w:position w:val="3"/>
        </w:rPr>
        <w:t>;</w:t>
      </w:r>
      <w:r>
        <w:rPr>
          <w:rFonts w:ascii="Times New Roman" w:hAnsi="Times New Roman" w:cs="Times New Roman" w:eastAsia="Times New Roman"/>
          <w:sz w:val="30"/>
          <w:szCs w:val="30"/>
          <w:color w:val="545454"/>
          <w:spacing w:val="0"/>
          <w:w w:val="67"/>
          <w:i/>
          <w:position w:val="3"/>
        </w:rPr>
        <w:t>;;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54" w:lineRule="exact"/>
        <w:ind w:right="1267"/>
        <w:jc w:val="right"/>
        <w:tabs>
          <w:tab w:pos="98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5"/>
          <w:szCs w:val="5"/>
          <w:color w:val="AFAFAF"/>
          <w:w w:val="189"/>
          <w:position w:val="-1"/>
        </w:rPr>
        <w:t>.</w:t>
      </w:r>
      <w:r>
        <w:rPr>
          <w:rFonts w:ascii="Arial" w:hAnsi="Arial" w:cs="Arial" w:eastAsia="Arial"/>
          <w:sz w:val="5"/>
          <w:szCs w:val="5"/>
          <w:color w:val="AFAFAF"/>
          <w:w w:val="100"/>
          <w:position w:val="-1"/>
        </w:rPr>
        <w:tab/>
      </w:r>
      <w:r>
        <w:rPr>
          <w:rFonts w:ascii="Arial" w:hAnsi="Arial" w:cs="Arial" w:eastAsia="Arial"/>
          <w:sz w:val="5"/>
          <w:szCs w:val="5"/>
          <w:color w:val="AFAFAF"/>
          <w:w w:val="100"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36"/>
          <w:position w:val="-1"/>
        </w:rPr>
        <w:t>\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36"/>
          <w:position w:val="-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54"/>
          <w:w w:val="136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696969"/>
          <w:spacing w:val="0"/>
          <w:w w:val="199"/>
          <w:position w:val="-1"/>
        </w:rPr>
        <w:t>/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20" w:lineRule="exact"/>
        <w:ind w:right="933"/>
        <w:jc w:val="right"/>
        <w:tabs>
          <w:tab w:pos="52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6"/>
          <w:szCs w:val="6"/>
          <w:color w:val="838383"/>
          <w:w w:val="200"/>
          <w:position w:val="5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838383"/>
          <w:spacing w:val="-3"/>
          <w:w w:val="200"/>
          <w:position w:val="5"/>
        </w:rPr>
        <w:t>.</w:t>
      </w:r>
      <w:r>
        <w:rPr>
          <w:rFonts w:ascii="Arial" w:hAnsi="Arial" w:cs="Arial" w:eastAsia="Arial"/>
          <w:sz w:val="13"/>
          <w:szCs w:val="13"/>
          <w:color w:val="AFAFAF"/>
          <w:spacing w:val="0"/>
          <w:w w:val="71"/>
          <w:position w:val="-1"/>
        </w:rPr>
        <w:t>..</w:t>
      </w:r>
      <w:r>
        <w:rPr>
          <w:rFonts w:ascii="Arial" w:hAnsi="Arial" w:cs="Arial" w:eastAsia="Arial"/>
          <w:sz w:val="13"/>
          <w:szCs w:val="13"/>
          <w:color w:val="AFAFAF"/>
          <w:spacing w:val="-7"/>
          <w:w w:val="72"/>
          <w:position w:val="-1"/>
        </w:rPr>
        <w:t>-</w:t>
      </w:r>
      <w:r>
        <w:rPr>
          <w:rFonts w:ascii="Times New Roman" w:hAnsi="Times New Roman" w:cs="Times New Roman" w:eastAsia="Times New Roman"/>
          <w:sz w:val="6"/>
          <w:szCs w:val="6"/>
          <w:color w:val="AFAFAF"/>
          <w:spacing w:val="0"/>
          <w:w w:val="146"/>
          <w:position w:val="5"/>
        </w:rPr>
        <w:t>t</w:t>
      </w:r>
      <w:r>
        <w:rPr>
          <w:rFonts w:ascii="Times New Roman" w:hAnsi="Times New Roman" w:cs="Times New Roman" w:eastAsia="Times New Roman"/>
          <w:sz w:val="6"/>
          <w:szCs w:val="6"/>
          <w:color w:val="AFAFAF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AFAFAF"/>
          <w:spacing w:val="0"/>
          <w:w w:val="100"/>
          <w:position w:val="5"/>
        </w:rPr>
      </w:r>
      <w:r>
        <w:rPr>
          <w:rFonts w:ascii="Arial" w:hAnsi="Arial" w:cs="Arial" w:eastAsia="Arial"/>
          <w:sz w:val="13"/>
          <w:szCs w:val="13"/>
          <w:color w:val="2D2D2D"/>
          <w:spacing w:val="-59"/>
          <w:w w:val="137"/>
          <w:position w:val="-1"/>
        </w:rPr>
        <w:t>,</w:t>
      </w:r>
      <w:r>
        <w:rPr>
          <w:rFonts w:ascii="Arial" w:hAnsi="Arial" w:cs="Arial" w:eastAsia="Arial"/>
          <w:sz w:val="13"/>
          <w:szCs w:val="13"/>
          <w:color w:val="545454"/>
          <w:spacing w:val="-18"/>
          <w:w w:val="109"/>
          <w:position w:val="-1"/>
        </w:rPr>
        <w:t>'</w:t>
      </w:r>
      <w:r>
        <w:rPr>
          <w:rFonts w:ascii="Times New Roman" w:hAnsi="Times New Roman" w:cs="Times New Roman" w:eastAsia="Times New Roman"/>
          <w:sz w:val="9"/>
          <w:szCs w:val="9"/>
          <w:color w:val="696969"/>
          <w:spacing w:val="0"/>
          <w:w w:val="101"/>
          <w:i/>
          <w:position w:val="5"/>
        </w:rPr>
        <w:t>Jl</w:t>
      </w:r>
      <w:r>
        <w:rPr>
          <w:rFonts w:ascii="Times New Roman" w:hAnsi="Times New Roman" w:cs="Times New Roman" w:eastAsia="Times New Roman"/>
          <w:sz w:val="9"/>
          <w:szCs w:val="9"/>
          <w:color w:val="696969"/>
          <w:spacing w:val="0"/>
          <w:w w:val="100"/>
          <w:i/>
          <w:position w:val="5"/>
        </w:rPr>
        <w:t>  </w:t>
      </w:r>
      <w:r>
        <w:rPr>
          <w:rFonts w:ascii="Times New Roman" w:hAnsi="Times New Roman" w:cs="Times New Roman" w:eastAsia="Times New Roman"/>
          <w:sz w:val="9"/>
          <w:szCs w:val="9"/>
          <w:color w:val="696969"/>
          <w:spacing w:val="9"/>
          <w:w w:val="100"/>
          <w:i/>
          <w:position w:val="5"/>
        </w:rPr>
        <w:t> </w:t>
      </w:r>
      <w:r>
        <w:rPr>
          <w:rFonts w:ascii="Arial" w:hAnsi="Arial" w:cs="Arial" w:eastAsia="Arial"/>
          <w:sz w:val="13"/>
          <w:szCs w:val="13"/>
          <w:color w:val="2D2D2D"/>
          <w:spacing w:val="0"/>
          <w:w w:val="127"/>
          <w:position w:val="-1"/>
        </w:rPr>
        <w:t>......</w:t>
      </w:r>
      <w:r>
        <w:rPr>
          <w:rFonts w:ascii="Arial" w:hAnsi="Arial" w:cs="Arial" w:eastAsia="Arial"/>
          <w:sz w:val="13"/>
          <w:szCs w:val="13"/>
          <w:color w:val="2D2D2D"/>
          <w:spacing w:val="-18"/>
          <w:w w:val="127"/>
          <w:position w:val="-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696969"/>
          <w:spacing w:val="0"/>
          <w:w w:val="245"/>
          <w:position w:val="5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696969"/>
          <w:spacing w:val="-30"/>
          <w:w w:val="245"/>
          <w:position w:val="5"/>
        </w:rPr>
        <w:t> </w:t>
      </w:r>
      <w:r>
        <w:rPr>
          <w:rFonts w:ascii="Arial" w:hAnsi="Arial" w:cs="Arial" w:eastAsia="Arial"/>
          <w:sz w:val="13"/>
          <w:szCs w:val="13"/>
          <w:color w:val="838383"/>
          <w:spacing w:val="0"/>
          <w:w w:val="88"/>
          <w:i/>
          <w:position w:val="-1"/>
        </w:rPr>
        <w:t>.,iJ</w:t>
      </w:r>
      <w:r>
        <w:rPr>
          <w:rFonts w:ascii="Arial" w:hAnsi="Arial" w:cs="Arial" w:eastAsia="Arial"/>
          <w:sz w:val="13"/>
          <w:szCs w:val="13"/>
          <w:color w:val="838383"/>
          <w:spacing w:val="-4"/>
          <w:w w:val="88"/>
          <w:i/>
          <w:position w:val="-1"/>
        </w:rPr>
        <w:t>"</w:t>
      </w:r>
      <w:r>
        <w:rPr>
          <w:rFonts w:ascii="Times New Roman" w:hAnsi="Times New Roman" w:cs="Times New Roman" w:eastAsia="Times New Roman"/>
          <w:sz w:val="9"/>
          <w:szCs w:val="9"/>
          <w:color w:val="3D3D3D"/>
          <w:spacing w:val="0"/>
          <w:w w:val="600"/>
          <w:position w:val="5"/>
        </w:rPr>
        <w:t>-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right="1669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AFAFAF"/>
          <w:w w:val="52"/>
        </w:rPr>
        <w:t>..</w:t>
      </w:r>
      <w:r>
        <w:rPr>
          <w:rFonts w:ascii="Arial" w:hAnsi="Arial" w:cs="Arial" w:eastAsia="Arial"/>
          <w:sz w:val="18"/>
          <w:szCs w:val="18"/>
          <w:color w:val="AFAFAF"/>
          <w:spacing w:val="-13"/>
          <w:w w:val="52"/>
        </w:rPr>
        <w:t>.</w:t>
      </w:r>
      <w:r>
        <w:rPr>
          <w:rFonts w:ascii="Arial" w:hAnsi="Arial" w:cs="Arial" w:eastAsia="Arial"/>
          <w:sz w:val="18"/>
          <w:szCs w:val="18"/>
          <w:color w:val="838383"/>
          <w:spacing w:val="-17"/>
          <w:w w:val="158"/>
        </w:rPr>
        <w:t>.</w:t>
      </w:r>
      <w:r>
        <w:rPr>
          <w:rFonts w:ascii="Arial" w:hAnsi="Arial" w:cs="Arial" w:eastAsia="Arial"/>
          <w:sz w:val="18"/>
          <w:szCs w:val="18"/>
          <w:color w:val="AFAFAF"/>
          <w:spacing w:val="0"/>
          <w:w w:val="158"/>
        </w:rPr>
        <w:t>:</w:t>
      </w:r>
      <w:r>
        <w:rPr>
          <w:rFonts w:ascii="Arial" w:hAnsi="Arial" w:cs="Arial" w:eastAsia="Arial"/>
          <w:sz w:val="18"/>
          <w:szCs w:val="18"/>
          <w:color w:val="AFAFAF"/>
          <w:spacing w:val="1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53"/>
        </w:rPr>
        <w:t>&amp;</w: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54"/>
        </w:rPr>
        <w:t>)</w: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53"/>
        </w:rPr>
        <w:t>,.,:;-</w:t>
      </w:r>
      <w:r>
        <w:rPr>
          <w:rFonts w:ascii="Arial" w:hAnsi="Arial" w:cs="Arial" w:eastAsia="Arial"/>
          <w:sz w:val="18"/>
          <w:szCs w:val="18"/>
          <w:color w:val="545454"/>
          <w:spacing w:val="-3"/>
          <w:w w:val="53"/>
        </w:rPr>
        <w:t>-</w:t>
      </w:r>
      <w:r>
        <w:rPr>
          <w:rFonts w:ascii="Arial" w:hAnsi="Arial" w:cs="Arial" w:eastAsia="Arial"/>
          <w:sz w:val="18"/>
          <w:szCs w:val="18"/>
          <w:color w:val="AFAFAF"/>
          <w:spacing w:val="-67"/>
          <w:w w:val="159"/>
        </w:rPr>
        <w:t>·</w:t>
      </w:r>
      <w:r>
        <w:rPr>
          <w:rFonts w:ascii="Arial" w:hAnsi="Arial" w:cs="Arial" w:eastAsia="Arial"/>
          <w:sz w:val="18"/>
          <w:szCs w:val="18"/>
          <w:color w:val="545454"/>
          <w:spacing w:val="-14"/>
          <w:w w:val="54"/>
        </w:rPr>
        <w:t>•</w:t>
      </w:r>
      <w:r>
        <w:rPr>
          <w:rFonts w:ascii="Arial" w:hAnsi="Arial" w:cs="Arial" w:eastAsia="Arial"/>
          <w:sz w:val="18"/>
          <w:szCs w:val="18"/>
          <w:color w:val="696969"/>
          <w:spacing w:val="0"/>
          <w:w w:val="55"/>
        </w:rPr>
        <w:t>"</w:t>
      </w:r>
      <w:r>
        <w:rPr>
          <w:rFonts w:ascii="Arial" w:hAnsi="Arial" w:cs="Arial" w:eastAsia="Arial"/>
          <w:sz w:val="18"/>
          <w:szCs w:val="18"/>
          <w:color w:val="696969"/>
          <w:spacing w:val="-17"/>
          <w:w w:val="56"/>
        </w:rPr>
        <w:t>-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57"/>
        </w:rPr>
        <w:t>"</w:t>
      </w:r>
      <w:r>
        <w:rPr>
          <w:rFonts w:ascii="Arial" w:hAnsi="Arial" w:cs="Arial" w:eastAsia="Arial"/>
          <w:sz w:val="18"/>
          <w:szCs w:val="18"/>
          <w:color w:val="2D2D2D"/>
          <w:spacing w:val="-4"/>
          <w:w w:val="57"/>
        </w:rPr>
        <w:t>'</w: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55"/>
        </w:rPr>
        <w:t>""'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00"/>
        </w:sectPr>
      </w:pPr>
      <w:rPr/>
    </w:p>
    <w:p>
      <w:pPr>
        <w:spacing w:before="80" w:after="0" w:line="240" w:lineRule="auto"/>
        <w:ind w:left="44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312" w:lineRule="exact"/>
        <w:ind w:right="-100"/>
        <w:jc w:val="left"/>
        <w:tabs>
          <w:tab w:pos="1120" w:val="left"/>
        </w:tabs>
        <w:rPr>
          <w:rFonts w:ascii="Times New Roman" w:hAnsi="Times New Roman" w:cs="Times New Roman" w:eastAsia="Times New Roman"/>
          <w:sz w:val="39"/>
          <w:szCs w:val="39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AFAFAF"/>
          <w:spacing w:val="-51"/>
          <w:w w:val="62"/>
          <w:position w:val="-9"/>
        </w:rPr>
        <w:t>;</w:t>
      </w:r>
      <w:r>
        <w:rPr>
          <w:rFonts w:ascii="Times New Roman" w:hAnsi="Times New Roman" w:cs="Times New Roman" w:eastAsia="Times New Roman"/>
          <w:sz w:val="40"/>
          <w:szCs w:val="40"/>
          <w:color w:val="C1C1C1"/>
          <w:spacing w:val="-97"/>
          <w:w w:val="104"/>
          <w:position w:val="-12"/>
        </w:rPr>
        <w:t>·</w:t>
      </w:r>
      <w:r>
        <w:rPr>
          <w:rFonts w:ascii="Arial" w:hAnsi="Arial" w:cs="Arial" w:eastAsia="Arial"/>
          <w:sz w:val="24"/>
          <w:szCs w:val="24"/>
          <w:color w:val="AFAFAF"/>
          <w:spacing w:val="-3"/>
          <w:w w:val="63"/>
          <w:position w:val="-9"/>
        </w:rPr>
        <w:t>·</w:t>
      </w:r>
      <w:r>
        <w:rPr>
          <w:rFonts w:ascii="Arial" w:hAnsi="Arial" w:cs="Arial" w:eastAsia="Arial"/>
          <w:sz w:val="24"/>
          <w:szCs w:val="24"/>
          <w:color w:val="C1C1C1"/>
          <w:spacing w:val="0"/>
          <w:w w:val="125"/>
          <w:position w:val="-9"/>
        </w:rPr>
        <w:t>·</w:t>
      </w:r>
      <w:r>
        <w:rPr>
          <w:rFonts w:ascii="Arial" w:hAnsi="Arial" w:cs="Arial" w:eastAsia="Arial"/>
          <w:sz w:val="24"/>
          <w:szCs w:val="24"/>
          <w:color w:val="C1C1C1"/>
          <w:spacing w:val="16"/>
          <w:w w:val="100"/>
          <w:position w:val="-9"/>
        </w:rPr>
        <w:t> </w:t>
      </w:r>
      <w:r>
        <w:rPr>
          <w:rFonts w:ascii="Arial" w:hAnsi="Arial" w:cs="Arial" w:eastAsia="Arial"/>
          <w:sz w:val="24"/>
          <w:szCs w:val="24"/>
          <w:color w:val="C1C1C1"/>
          <w:spacing w:val="-7"/>
          <w:w w:val="125"/>
          <w:position w:val="-9"/>
        </w:rPr>
        <w:t>·</w:t>
      </w:r>
      <w:r>
        <w:rPr>
          <w:rFonts w:ascii="Arial" w:hAnsi="Arial" w:cs="Arial" w:eastAsia="Arial"/>
          <w:sz w:val="24"/>
          <w:szCs w:val="24"/>
          <w:color w:val="C1C1C1"/>
          <w:spacing w:val="-61"/>
          <w:w w:val="124"/>
          <w:position w:val="-9"/>
        </w:rPr>
        <w:t>,</w:t>
      </w:r>
      <w:r>
        <w:rPr>
          <w:rFonts w:ascii="Arial" w:hAnsi="Arial" w:cs="Arial" w:eastAsia="Arial"/>
          <w:sz w:val="24"/>
          <w:szCs w:val="24"/>
          <w:color w:val="AFAFAF"/>
          <w:spacing w:val="-30"/>
          <w:w w:val="29"/>
          <w:position w:val="-9"/>
        </w:rPr>
        <w:t>.</w:t>
      </w:r>
      <w:r>
        <w:rPr>
          <w:rFonts w:ascii="Times New Roman" w:hAnsi="Times New Roman" w:cs="Times New Roman" w:eastAsia="Times New Roman"/>
          <w:sz w:val="40"/>
          <w:szCs w:val="40"/>
          <w:color w:val="AFAFAF"/>
          <w:spacing w:val="-95"/>
          <w:w w:val="58"/>
          <w:position w:val="-12"/>
        </w:rPr>
        <w:t>·</w:t>
      </w:r>
      <w:r>
        <w:rPr>
          <w:rFonts w:ascii="Arial" w:hAnsi="Arial" w:cs="Arial" w:eastAsia="Arial"/>
          <w:sz w:val="24"/>
          <w:szCs w:val="24"/>
          <w:color w:val="AFAFAF"/>
          <w:spacing w:val="0"/>
          <w:w w:val="29"/>
          <w:position w:val="-9"/>
        </w:rPr>
        <w:t>..</w:t>
      </w:r>
      <w:r>
        <w:rPr>
          <w:rFonts w:ascii="Arial" w:hAnsi="Arial" w:cs="Arial" w:eastAsia="Arial"/>
          <w:sz w:val="24"/>
          <w:szCs w:val="24"/>
          <w:color w:val="AFAFAF"/>
          <w:spacing w:val="-31"/>
          <w:w w:val="100"/>
          <w:position w:val="-9"/>
        </w:rPr>
        <w:t> </w:t>
      </w:r>
      <w:r>
        <w:rPr>
          <w:rFonts w:ascii="Arial" w:hAnsi="Arial" w:cs="Arial" w:eastAsia="Arial"/>
          <w:sz w:val="24"/>
          <w:szCs w:val="24"/>
          <w:color w:val="AFAFAF"/>
          <w:spacing w:val="0"/>
          <w:w w:val="71"/>
          <w:position w:val="-9"/>
        </w:rPr>
        <w:t>-,.</w:t>
      </w:r>
      <w:r>
        <w:rPr>
          <w:rFonts w:ascii="Arial" w:hAnsi="Arial" w:cs="Arial" w:eastAsia="Arial"/>
          <w:sz w:val="24"/>
          <w:szCs w:val="24"/>
          <w:color w:val="AFAFAF"/>
          <w:spacing w:val="-42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AFAFAF"/>
          <w:spacing w:val="-6"/>
          <w:w w:val="100"/>
          <w:position w:val="-12"/>
        </w:rPr>
        <w:t>·</w:t>
      </w:r>
      <w:r>
        <w:rPr>
          <w:rFonts w:ascii="Times New Roman" w:hAnsi="Times New Roman" w:cs="Times New Roman" w:eastAsia="Times New Roman"/>
          <w:sz w:val="40"/>
          <w:szCs w:val="40"/>
          <w:color w:val="AFAFAF"/>
          <w:spacing w:val="0"/>
          <w:w w:val="100"/>
          <w:position w:val="-12"/>
        </w:rPr>
        <w:t>ı</w:t>
      </w:r>
      <w:r>
        <w:rPr>
          <w:rFonts w:ascii="Times New Roman" w:hAnsi="Times New Roman" w:cs="Times New Roman" w:eastAsia="Times New Roman"/>
          <w:sz w:val="40"/>
          <w:szCs w:val="40"/>
          <w:color w:val="AFAFAF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AFAFAF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21"/>
          <w:szCs w:val="21"/>
          <w:color w:val="AFAFAF"/>
          <w:spacing w:val="0"/>
          <w:w w:val="81"/>
          <w:position w:val="-12"/>
        </w:rPr>
        <w:t>"'1</w:t>
      </w:r>
      <w:r>
        <w:rPr>
          <w:rFonts w:ascii="Times New Roman" w:hAnsi="Times New Roman" w:cs="Times New Roman" w:eastAsia="Times New Roman"/>
          <w:sz w:val="21"/>
          <w:szCs w:val="21"/>
          <w:color w:val="AFAFAF"/>
          <w:spacing w:val="-44"/>
          <w:w w:val="81"/>
          <w:position w:val="-12"/>
        </w:rPr>
        <w:t>1</w:t>
      </w:r>
      <w:r>
        <w:rPr>
          <w:rFonts w:ascii="Times New Roman" w:hAnsi="Times New Roman" w:cs="Times New Roman" w:eastAsia="Times New Roman"/>
          <w:sz w:val="7"/>
          <w:szCs w:val="7"/>
          <w:color w:val="AFAFAF"/>
          <w:spacing w:val="3"/>
          <w:w w:val="195"/>
          <w:position w:val="-9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AFAFAF"/>
          <w:spacing w:val="-8"/>
          <w:w w:val="81"/>
          <w:position w:val="-12"/>
        </w:rPr>
        <w:t>v</w:t>
      </w:r>
      <w:r>
        <w:rPr>
          <w:rFonts w:ascii="Times New Roman" w:hAnsi="Times New Roman" w:cs="Times New Roman" w:eastAsia="Times New Roman"/>
          <w:sz w:val="7"/>
          <w:szCs w:val="7"/>
          <w:color w:val="AFAFAF"/>
          <w:spacing w:val="0"/>
          <w:w w:val="194"/>
          <w:position w:val="-9"/>
        </w:rPr>
        <w:t>ı;</w:t>
      </w:r>
      <w:r>
        <w:rPr>
          <w:rFonts w:ascii="Times New Roman" w:hAnsi="Times New Roman" w:cs="Times New Roman" w:eastAsia="Times New Roman"/>
          <w:sz w:val="7"/>
          <w:szCs w:val="7"/>
          <w:color w:val="AFAFAF"/>
          <w:spacing w:val="0"/>
          <w:w w:val="100"/>
          <w:position w:val="-9"/>
        </w:rPr>
        <w:t>  </w:t>
      </w:r>
      <w:r>
        <w:rPr>
          <w:rFonts w:ascii="Times New Roman" w:hAnsi="Times New Roman" w:cs="Times New Roman" w:eastAsia="Times New Roman"/>
          <w:sz w:val="7"/>
          <w:szCs w:val="7"/>
          <w:color w:val="AFAFAF"/>
          <w:spacing w:val="-9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C1C1C1"/>
          <w:spacing w:val="-38"/>
          <w:w w:val="93"/>
          <w:position w:val="-12"/>
        </w:rPr>
        <w:t>c</w:t>
      </w:r>
      <w:r>
        <w:rPr>
          <w:rFonts w:ascii="Times New Roman" w:hAnsi="Times New Roman" w:cs="Times New Roman" w:eastAsia="Times New Roman"/>
          <w:sz w:val="39"/>
          <w:szCs w:val="39"/>
          <w:color w:val="6E6E97"/>
          <w:spacing w:val="0"/>
          <w:w w:val="308"/>
          <w:position w:val="-12"/>
        </w:rPr>
        <w:t>'</w:t>
      </w:r>
      <w:r>
        <w:rPr>
          <w:rFonts w:ascii="Times New Roman" w:hAnsi="Times New Roman" w:cs="Times New Roman" w:eastAsia="Times New Roman"/>
          <w:sz w:val="39"/>
          <w:szCs w:val="39"/>
          <w:color w:val="000000"/>
          <w:spacing w:val="0"/>
          <w:w w:val="100"/>
          <w:position w:val="0"/>
        </w:rPr>
      </w:r>
    </w:p>
    <w:p>
      <w:pPr>
        <w:spacing w:before="82" w:after="0" w:line="269" w:lineRule="exact"/>
        <w:ind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8C8AC1"/>
          <w:spacing w:val="0"/>
          <w:w w:val="71"/>
          <w:i/>
          <w:position w:val="-6"/>
        </w:rPr>
        <w:t>..c..,</w:t>
      </w:r>
      <w:r>
        <w:rPr>
          <w:rFonts w:ascii="Times New Roman" w:hAnsi="Times New Roman" w:cs="Times New Roman" w:eastAsia="Times New Roman"/>
          <w:sz w:val="29"/>
          <w:szCs w:val="29"/>
          <w:color w:val="8C8AC1"/>
          <w:spacing w:val="0"/>
          <w:w w:val="71"/>
          <w:i/>
          <w:position w:val="-6"/>
        </w:rPr>
        <w:t>:</w:t>
      </w:r>
      <w:r>
        <w:rPr>
          <w:rFonts w:ascii="Times New Roman" w:hAnsi="Times New Roman" w:cs="Times New Roman" w:eastAsia="Times New Roman"/>
          <w:sz w:val="29"/>
          <w:szCs w:val="29"/>
          <w:color w:val="8C8AC1"/>
          <w:spacing w:val="10"/>
          <w:w w:val="71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B4B7C"/>
          <w:spacing w:val="0"/>
          <w:w w:val="58"/>
          <w:i/>
          <w:position w:val="-6"/>
        </w:rPr>
        <w:t>f::;,</w:t>
      </w:r>
      <w:r>
        <w:rPr>
          <w:rFonts w:ascii="Times New Roman" w:hAnsi="Times New Roman" w:cs="Times New Roman" w:eastAsia="Times New Roman"/>
          <w:sz w:val="29"/>
          <w:szCs w:val="29"/>
          <w:color w:val="6E6E97"/>
          <w:spacing w:val="0"/>
          <w:w w:val="36"/>
          <w:i/>
          <w:position w:val="-6"/>
        </w:rPr>
        <w:t>-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30" w:lineRule="atLeast"/>
        <w:ind w:left="571" w:right="-20"/>
        <w:jc w:val="left"/>
        <w:rPr>
          <w:rFonts w:ascii="Times New Roman" w:hAnsi="Times New Roman" w:cs="Times New Roman" w:eastAsia="Times New Roman"/>
          <w:sz w:val="48"/>
          <w:szCs w:val="48"/>
        </w:rPr>
      </w:pPr>
      <w:rPr/>
      <w:r>
        <w:rPr>
          <w:rFonts w:ascii="Times New Roman" w:hAnsi="Times New Roman" w:cs="Times New Roman" w:eastAsia="Times New Roman"/>
          <w:sz w:val="48"/>
          <w:szCs w:val="48"/>
          <w:color w:val="2D2D2D"/>
          <w:spacing w:val="26"/>
          <w:w w:val="20"/>
          <w:i/>
        </w:rPr>
        <w:t>ı</w:t>
      </w:r>
      <w:r>
        <w:rPr>
          <w:rFonts w:ascii="Times New Roman" w:hAnsi="Times New Roman" w:cs="Times New Roman" w:eastAsia="Times New Roman"/>
          <w:sz w:val="48"/>
          <w:szCs w:val="48"/>
          <w:color w:val="545454"/>
          <w:spacing w:val="0"/>
          <w:w w:val="187"/>
          <w:i/>
        </w:rPr>
        <w:t>l</w:t>
      </w:r>
      <w:r>
        <w:rPr>
          <w:rFonts w:ascii="Times New Roman" w:hAnsi="Times New Roman" w:cs="Times New Roman" w:eastAsia="Times New Roman"/>
          <w:sz w:val="48"/>
          <w:szCs w:val="4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00"/>
          <w:cols w:num="3" w:equalWidth="0">
            <w:col w:w="813" w:space="1834"/>
            <w:col w:w="1938" w:space="1195"/>
            <w:col w:w="5940"/>
          </w:cols>
        </w:sectPr>
      </w:pPr>
      <w:rPr/>
    </w:p>
    <w:p>
      <w:pPr>
        <w:spacing w:before="0" w:after="0" w:line="363" w:lineRule="atLeast"/>
        <w:ind w:right="-20"/>
        <w:jc w:val="right"/>
        <w:tabs>
          <w:tab w:pos="98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Arial" w:hAnsi="Arial" w:cs="Arial" w:eastAsia="Arial"/>
          <w:sz w:val="8"/>
          <w:szCs w:val="8"/>
          <w:color w:val="AFAFAF"/>
          <w:w w:val="350"/>
        </w:rPr>
        <w:t>.j</w:t>
      </w:r>
      <w:r>
        <w:rPr>
          <w:rFonts w:ascii="Arial" w:hAnsi="Arial" w:cs="Arial" w:eastAsia="Arial"/>
          <w:sz w:val="8"/>
          <w:szCs w:val="8"/>
          <w:color w:val="AFAFAF"/>
          <w:spacing w:val="-15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C1C1C1"/>
          <w:spacing w:val="0"/>
          <w:w w:val="87"/>
        </w:rPr>
        <w:t>:;.!.!\GL:..h</w:t>
      </w:r>
      <w:r>
        <w:rPr>
          <w:rFonts w:ascii="Arial" w:hAnsi="Arial" w:cs="Arial" w:eastAsia="Arial"/>
          <w:sz w:val="12"/>
          <w:szCs w:val="12"/>
          <w:color w:val="C1C1C1"/>
          <w:spacing w:val="0"/>
          <w:w w:val="100"/>
        </w:rPr>
        <w:tab/>
      </w:r>
      <w:r>
        <w:rPr>
          <w:rFonts w:ascii="Arial" w:hAnsi="Arial" w:cs="Arial" w:eastAsia="Arial"/>
          <w:sz w:val="12"/>
          <w:szCs w:val="12"/>
          <w:color w:val="C1C1C1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AFAFAF"/>
          <w:spacing w:val="0"/>
          <w:w w:val="122"/>
          <w:i/>
        </w:rPr>
        <w:t>ı.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0" w:after="0" w:line="363" w:lineRule="atLeast"/>
        <w:ind w:right="-52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"/>
          <w:szCs w:val="8"/>
          <w:color w:val="AFAFAF"/>
          <w:spacing w:val="0"/>
          <w:w w:val="100"/>
          <w:i/>
        </w:rPr>
        <w:t>.;.ı..fl..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0" w:after="0" w:line="363" w:lineRule="atLeast"/>
        <w:ind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"/>
          <w:szCs w:val="8"/>
          <w:color w:val="AFAFAF"/>
          <w:spacing w:val="0"/>
          <w:w w:val="100"/>
          <w:i/>
        </w:rPr>
        <w:t>.:;..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00"/>
          <w:cols w:num="3" w:equalWidth="0">
            <w:col w:w="3820" w:space="14"/>
            <w:col w:w="203" w:space="83"/>
            <w:col w:w="7600"/>
          </w:cols>
        </w:sectPr>
      </w:pPr>
      <w:rPr/>
    </w:p>
    <w:p>
      <w:pPr>
        <w:spacing w:before="0" w:after="0" w:line="98" w:lineRule="atLeast"/>
        <w:ind w:right="-20"/>
        <w:jc w:val="right"/>
        <w:tabs>
          <w:tab w:pos="8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2"/>
          <w:szCs w:val="22"/>
          <w:color w:val="C1C1C1"/>
          <w:w w:val="171"/>
          <w:position w:val="5"/>
        </w:rPr>
        <w:t>ı</w:t>
      </w:r>
      <w:r>
        <w:rPr>
          <w:rFonts w:ascii="Arial" w:hAnsi="Arial" w:cs="Arial" w:eastAsia="Arial"/>
          <w:sz w:val="22"/>
          <w:szCs w:val="22"/>
          <w:color w:val="C1C1C1"/>
          <w:spacing w:val="-41"/>
          <w:w w:val="100"/>
          <w:position w:val="5"/>
        </w:rPr>
        <w:t> </w:t>
      </w:r>
      <w:r>
        <w:rPr>
          <w:rFonts w:ascii="Arial" w:hAnsi="Arial" w:cs="Arial" w:eastAsia="Arial"/>
          <w:sz w:val="22"/>
          <w:szCs w:val="22"/>
          <w:color w:val="C1C1C1"/>
          <w:spacing w:val="0"/>
          <w:w w:val="194"/>
          <w:position w:val="5"/>
        </w:rPr>
        <w:t>.</w:t>
      </w:r>
      <w:r>
        <w:rPr>
          <w:rFonts w:ascii="Arial" w:hAnsi="Arial" w:cs="Arial" w:eastAsia="Arial"/>
          <w:sz w:val="22"/>
          <w:szCs w:val="22"/>
          <w:color w:val="C1C1C1"/>
          <w:spacing w:val="-70"/>
          <w:w w:val="194"/>
          <w:position w:val="5"/>
        </w:rPr>
        <w:t> </w:t>
      </w:r>
      <w:r>
        <w:rPr>
          <w:rFonts w:ascii="Arial" w:hAnsi="Arial" w:cs="Arial" w:eastAsia="Arial"/>
          <w:sz w:val="22"/>
          <w:szCs w:val="22"/>
          <w:color w:val="C1C1C1"/>
          <w:spacing w:val="0"/>
          <w:w w:val="107"/>
          <w:position w:val="5"/>
        </w:rPr>
        <w:t>.</w:t>
      </w:r>
      <w:r>
        <w:rPr>
          <w:rFonts w:ascii="Arial" w:hAnsi="Arial" w:cs="Arial" w:eastAsia="Arial"/>
          <w:sz w:val="22"/>
          <w:szCs w:val="22"/>
          <w:color w:val="C1C1C1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2"/>
          <w:szCs w:val="22"/>
          <w:color w:val="C1C1C1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8"/>
          <w:szCs w:val="18"/>
          <w:color w:val="C1C1C1"/>
          <w:spacing w:val="0"/>
          <w:w w:val="63"/>
          <w:position w:val="0"/>
        </w:rPr>
        <w:t>Jl</w:t>
      </w:r>
      <w:r>
        <w:rPr>
          <w:rFonts w:ascii="Times New Roman" w:hAnsi="Times New Roman" w:cs="Times New Roman" w:eastAsia="Times New Roman"/>
          <w:sz w:val="18"/>
          <w:szCs w:val="18"/>
          <w:color w:val="C1C1C1"/>
          <w:spacing w:val="0"/>
          <w:w w:val="63"/>
          <w:position w:val="0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C1C1C1"/>
          <w:spacing w:val="0"/>
          <w:w w:val="6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C1C1C1"/>
          <w:spacing w:val="21"/>
          <w:w w:val="6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FAFAF"/>
          <w:spacing w:val="0"/>
          <w:w w:val="96"/>
          <w:position w:val="0"/>
        </w:rPr>
        <w:t>n·-•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76" w:lineRule="atLeas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Görkem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AYKAL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00"/>
          <w:cols w:num="2" w:equalWidth="0">
            <w:col w:w="3846" w:space="1896"/>
            <w:col w:w="5978"/>
          </w:cols>
        </w:sectPr>
      </w:pPr>
      <w:rPr/>
    </w:p>
    <w:p>
      <w:pPr>
        <w:spacing w:before="0" w:after="0" w:line="422" w:lineRule="exact"/>
        <w:ind w:left="2709" w:right="-20"/>
        <w:jc w:val="left"/>
        <w:tabs>
          <w:tab w:pos="5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7.260799pt;margin-top:30.232008pt;width:555.440652pt;height:773.447744pt;mso-position-horizontal-relative:page;mso-position-vertical-relative:page;z-index:-15635" coordorigin="345,605" coordsize="11109,15469">
            <v:group style="position:absolute;left:352;top:629;width:1328;height:2" coordorigin="352,629" coordsize="1328,2">
              <v:shape style="position:absolute;left:352;top:629;width:1328;height:2" coordorigin="352,629" coordsize="1328,0" path="m352,629l1681,629e" filled="f" stroked="t" strokeweight=".47616pt" strokecolor="#545454">
                <v:path arrowok="t"/>
              </v:shape>
            </v:group>
            <v:group style="position:absolute;left:362;top:617;width:2;height:2031" coordorigin="362,617" coordsize="2,2031">
              <v:shape style="position:absolute;left:362;top:617;width:2;height:2031" coordorigin="362,617" coordsize="0,2031" path="m362,2648l362,617e" filled="f" stroked="t" strokeweight=".95232pt" strokecolor="#5B5B5B">
                <v:path arrowok="t"/>
              </v:shape>
            </v:group>
            <v:group style="position:absolute;left:1624;top:638;width:6719;height:2" coordorigin="1624,638" coordsize="6719,2">
              <v:shape style="position:absolute;left:1624;top:638;width:6719;height:2" coordorigin="1624,638" coordsize="6719,0" path="m1624,638l8342,638e" filled="f" stroked="t" strokeweight=".71424pt" strokecolor="#545454">
                <v:path arrowok="t"/>
              </v:shape>
            </v:group>
            <v:group style="position:absolute;left:2269;top:631;width:2;height:846" coordorigin="2269,631" coordsize="2,846">
              <v:shape style="position:absolute;left:2269;top:631;width:2;height:846" coordorigin="2269,631" coordsize="0,846" path="m2269,1477l2269,631e" filled="f" stroked="t" strokeweight=".47616pt" strokecolor="#545454">
                <v:path arrowok="t"/>
              </v:shape>
            </v:group>
            <v:group style="position:absolute;left:2505;top:655;width:8890;height:2" coordorigin="2505,655" coordsize="8890,2">
              <v:shape style="position:absolute;left:2505;top:655;width:8890;height:2" coordorigin="2505,655" coordsize="8890,0" path="m2505,655l11395,655e" filled="f" stroked="t" strokeweight=".71424pt" strokecolor="#545454">
                <v:path arrowok="t"/>
              </v:shape>
            </v:group>
            <v:group style="position:absolute;left:7238;top:655;width:419;height:2" coordorigin="7238,655" coordsize="419,2">
              <v:shape style="position:absolute;left:7238;top:655;width:419;height:2" coordorigin="7238,655" coordsize="419,0" path="m7238,655l7657,655e" filled="f" stroked="t" strokeweight=".47616pt" strokecolor="#383838">
                <v:path arrowok="t"/>
              </v:shape>
            </v:group>
            <v:group style="position:absolute;left:9016;top:650;width:2;height:1501" coordorigin="9016,650" coordsize="2,1501">
              <v:shape style="position:absolute;left:9016;top:650;width:2;height:1501" coordorigin="9016,650" coordsize="0,1501" path="m9016,2151l9016,650e" filled="f" stroked="t" strokeweight=".95232pt" strokecolor="#676767">
                <v:path arrowok="t"/>
              </v:shape>
            </v:group>
            <v:group style="position:absolute;left:9461;top:662;width:1933;height:2" coordorigin="9461,662" coordsize="1933,2">
              <v:shape style="position:absolute;left:9461;top:662;width:1933;height:2" coordorigin="9461,662" coordsize="1933,0" path="m9461,662l11395,662e" filled="f" stroked="t" strokeweight=".47616pt" strokecolor="#4F4F4F">
                <v:path arrowok="t"/>
              </v:shape>
            </v:group>
            <v:group style="position:absolute;left:11385;top:655;width:2;height:516" coordorigin="11385,655" coordsize="2,516">
              <v:shape style="position:absolute;left:11385;top:655;width:2;height:516" coordorigin="11385,655" coordsize="0,516" path="m11385,1171l11385,655e" filled="f" stroked="t" strokeweight=".71424pt" strokecolor="#646464">
                <v:path arrowok="t"/>
              </v:shape>
            </v:group>
            <v:group style="position:absolute;left:11397;top:655;width:2;height:1506" coordorigin="11397,655" coordsize="2,1506">
              <v:shape style="position:absolute;left:11397;top:655;width:2;height:1506" coordorigin="11397,655" coordsize="0,1506" path="m11397,2160l11397,655e" filled="f" stroked="t" strokeweight=".47616pt" strokecolor="#4F4F4F">
                <v:path arrowok="t"/>
              </v:shape>
            </v:group>
            <v:group style="position:absolute;left:2271;top:1420;width:2;height:272" coordorigin="2271,1420" coordsize="2,272">
              <v:shape style="position:absolute;left:2271;top:1420;width:2;height:272" coordorigin="2271,1420" coordsize="0,272" path="m2271,1692l2271,1420e" filled="f" stroked="t" strokeweight=".47616pt" strokecolor="#343434">
                <v:path arrowok="t"/>
              </v:shape>
            </v:group>
            <v:group style="position:absolute;left:352;top:2129;width:6747;height:2" coordorigin="352,2129" coordsize="6747,2">
              <v:shape style="position:absolute;left:352;top:2129;width:6747;height:2" coordorigin="352,2129" coordsize="6747,0" path="m352,2129l7100,2129e" filled="f" stroked="t" strokeweight=".71424pt" strokecolor="#4F4F4F">
                <v:path arrowok="t"/>
              </v:shape>
            </v:group>
            <v:group style="position:absolute;left:2267;top:1635;width:2;height:497" coordorigin="2267,1635" coordsize="2,497">
              <v:shape style="position:absolute;left:2267;top:1635;width:2;height:497" coordorigin="2267,1635" coordsize="0,497" path="m2267,2132l2267,1635e" filled="f" stroked="t" strokeweight=".71424pt" strokecolor="#4F4F4F">
                <v:path arrowok="t"/>
              </v:shape>
            </v:group>
            <v:group style="position:absolute;left:7042;top:2136;width:614;height:2" coordorigin="7042,2136" coordsize="614,2">
              <v:shape style="position:absolute;left:7042;top:2136;width:614;height:2" coordorigin="7042,2136" coordsize="614,0" path="m7042,2136l7657,2136e" filled="f" stroked="t" strokeweight=".47616pt" strokecolor="#2B2B2B">
                <v:path arrowok="t"/>
              </v:shape>
            </v:group>
            <v:group style="position:absolute;left:7523;top:2139;width:3881;height:2" coordorigin="7523,2139" coordsize="3881,2">
              <v:shape style="position:absolute;left:7523;top:2139;width:3881;height:2" coordorigin="7523,2139" coordsize="3881,0" path="m7523,2139l11404,2139e" filled="f" stroked="t" strokeweight=".71424pt" strokecolor="#545454">
                <v:path arrowok="t"/>
              </v:shape>
            </v:group>
            <v:group style="position:absolute;left:357;top:2366;width:2700;height:2" coordorigin="357,2366" coordsize="2700,2">
              <v:shape style="position:absolute;left:357;top:2366;width:2700;height:2" coordorigin="357,2366" coordsize="2700,0" path="m357,2366l3057,2366e" filled="f" stroked="t" strokeweight=".95232pt" strokecolor="#575757">
                <v:path arrowok="t"/>
              </v:shape>
            </v:group>
            <v:group style="position:absolute;left:2857;top:2380;width:7742;height:2" coordorigin="2857,2380" coordsize="7742,2">
              <v:shape style="position:absolute;left:2857;top:2380;width:7742;height:2" coordorigin="2857,2380" coordsize="7742,0" path="m2857,2380l10599,2380e" filled="f" stroked="t" strokeweight=".71424pt" strokecolor="#545454">
                <v:path arrowok="t"/>
              </v:shape>
            </v:group>
            <v:group style="position:absolute;left:10542;top:2383;width:862;height:2" coordorigin="10542,2383" coordsize="862,2">
              <v:shape style="position:absolute;left:10542;top:2383;width:862;height:2" coordorigin="10542,2383" coordsize="862,0" path="m10542,2383l11404,2383e" filled="f" stroked="t" strokeweight=".71424pt" strokecolor="#4B4B4B">
                <v:path arrowok="t"/>
              </v:shape>
            </v:group>
            <v:group style="position:absolute;left:11397;top:1926;width:2;height:1654" coordorigin="11397,1926" coordsize="2,1654">
              <v:shape style="position:absolute;left:11397;top:1926;width:2;height:1654" coordorigin="11397,1926" coordsize="0,1654" path="m11397,3580l11397,1926e" filled="f" stroked="t" strokeweight=".95232pt" strokecolor="#6B6B6B">
                <v:path arrowok="t"/>
              </v:shape>
            </v:group>
            <v:group style="position:absolute;left:357;top:2610;width:5038;height:2" coordorigin="357,2610" coordsize="5038,2">
              <v:shape style="position:absolute;left:357;top:2610;width:5038;height:2" coordorigin="357,2610" coordsize="5038,0" path="m357,2610l5395,2610e" filled="f" stroked="t" strokeweight=".71424pt" strokecolor="#4B4B4B">
                <v:path arrowok="t"/>
              </v:shape>
            </v:group>
            <v:group style="position:absolute;left:933;top:2626;width:10471;height:2" coordorigin="933,2626" coordsize="10471,2">
              <v:shape style="position:absolute;left:933;top:2626;width:10471;height:2" coordorigin="933,2626" coordsize="10471,0" path="m933,2626l11404,2626e" filled="f" stroked="t" strokeweight=".71424pt" strokecolor="#4F4F4F">
                <v:path arrowok="t"/>
              </v:shape>
            </v:group>
            <v:group style="position:absolute;left:357;top:2849;width:9490;height:2" coordorigin="357,2849" coordsize="9490,2">
              <v:shape style="position:absolute;left:357;top:2849;width:9490;height:2" coordorigin="357,2849" coordsize="9490,0" path="m357,2849l9847,2849e" filled="f" stroked="t" strokeweight=".71424pt" strokecolor="#575757">
                <v:path arrowok="t"/>
              </v:shape>
            </v:group>
            <v:group style="position:absolute;left:4452;top:2863;width:6957;height:2" coordorigin="4452,2863" coordsize="6957,2">
              <v:shape style="position:absolute;left:4452;top:2863;width:6957;height:2" coordorigin="4452,2863" coordsize="6957,0" path="m4452,2863l11409,2863e" filled="f" stroked="t" strokeweight=".71424pt" strokecolor="#606060">
                <v:path arrowok="t"/>
              </v:shape>
            </v:group>
            <v:group style="position:absolute;left:7585;top:2861;width:562;height:2" coordorigin="7585,2861" coordsize="562,2">
              <v:shape style="position:absolute;left:7585;top:2861;width:562;height:2" coordorigin="7585,2861" coordsize="562,0" path="m7585,2861l8147,2861e" filled="f" stroked="t" strokeweight=".47616pt" strokecolor="#545454">
                <v:path arrowok="t"/>
              </v:shape>
            </v:group>
            <v:group style="position:absolute;left:8447;top:2863;width:586;height:2" coordorigin="8447,2863" coordsize="586,2">
              <v:shape style="position:absolute;left:8447;top:2863;width:586;height:2" coordorigin="8447,2863" coordsize="586,0" path="m8447,2863l9033,2863e" filled="f" stroked="t" strokeweight=".47616pt" strokecolor="#4B4B4B">
                <v:path arrowok="t"/>
              </v:shape>
            </v:group>
            <v:group style="position:absolute;left:357;top:3085;width:1324;height:2" coordorigin="357,3085" coordsize="1324,2">
              <v:shape style="position:absolute;left:357;top:3085;width:1324;height:2" coordorigin="357,3085" coordsize="1324,0" path="m357,3085l1681,3085e" filled="f" stroked="t" strokeweight=".47616pt" strokecolor="#3F3F3F">
                <v:path arrowok="t"/>
              </v:shape>
            </v:group>
            <v:group style="position:absolute;left:1624;top:3092;width:8928;height:2" coordorigin="1624,3092" coordsize="8928,2">
              <v:shape style="position:absolute;left:1624;top:3092;width:8928;height:2" coordorigin="1624,3092" coordsize="8928,0" path="m1624,3092l10552,3092e" filled="f" stroked="t" strokeweight=".71424pt" strokecolor="#4B4B4B">
                <v:path arrowok="t"/>
              </v:shape>
            </v:group>
            <v:group style="position:absolute;left:6552;top:3100;width:548;height:2" coordorigin="6552,3100" coordsize="548,2">
              <v:shape style="position:absolute;left:6552;top:3100;width:548;height:2" coordorigin="6552,3100" coordsize="548,0" path="m6552,3100l7100,3100e" filled="f" stroked="t" strokeweight=".95232pt" strokecolor="#646464">
                <v:path arrowok="t"/>
              </v:shape>
            </v:group>
            <v:group style="position:absolute;left:7042;top:3102;width:252;height:2" coordorigin="7042,3102" coordsize="252,2">
              <v:shape style="position:absolute;left:7042;top:3102;width:252;height:2" coordorigin="7042,3102" coordsize="252,0" path="m7042,3102l7295,3102e" filled="f" stroked="t" strokeweight=".47616pt" strokecolor="#343434">
                <v:path arrowok="t"/>
              </v:shape>
            </v:group>
            <v:group style="position:absolute;left:1981;top:3104;width:9428;height:2" coordorigin="1981,3104" coordsize="9428,2">
              <v:shape style="position:absolute;left:1981;top:3104;width:9428;height:2" coordorigin="1981,3104" coordsize="9428,0" path="m1981,3104l11409,3104e" filled="f" stroked="t" strokeweight=".71424pt" strokecolor="#4F4F4F">
                <v:path arrowok="t"/>
              </v:shape>
            </v:group>
            <v:group style="position:absolute;left:362;top:3327;width:3409;height:2" coordorigin="362,3327" coordsize="3409,2">
              <v:shape style="position:absolute;left:362;top:3327;width:3409;height:2" coordorigin="362,3327" coordsize="3409,0" path="m362,3327l3771,3327e" filled="f" stroked="t" strokeweight=".71424pt" strokecolor="#4B4B4B">
                <v:path arrowok="t"/>
              </v:shape>
            </v:group>
            <v:group style="position:absolute;left:3714;top:3336;width:2981;height:2" coordorigin="3714,3336" coordsize="2981,2">
              <v:shape style="position:absolute;left:3714;top:3336;width:2981;height:2" coordorigin="3714,3336" coordsize="2981,0" path="m3714,3336l6695,3336e" filled="f" stroked="t" strokeweight=".71424pt" strokecolor="#4B4B4B">
                <v:path arrowok="t"/>
              </v:shape>
            </v:group>
            <v:group style="position:absolute;left:6638;top:3339;width:462;height:2" coordorigin="6638,3339" coordsize="462,2">
              <v:shape style="position:absolute;left:6638;top:3339;width:462;height:2" coordorigin="6638,3339" coordsize="462,0" path="m6638,3339l7100,3339e" filled="f" stroked="t" strokeweight=".95232pt" strokecolor="#606060">
                <v:path arrowok="t"/>
              </v:shape>
            </v:group>
            <v:group style="position:absolute;left:7042;top:3336;width:252;height:2" coordorigin="7042,3336" coordsize="252,2">
              <v:shape style="position:absolute;left:7042;top:3336;width:252;height:2" coordorigin="7042,3336" coordsize="252,0" path="m7042,3336l7295,3336e" filled="f" stroked="t" strokeweight=".71424pt" strokecolor="#444444">
                <v:path arrowok="t"/>
              </v:shape>
            </v:group>
            <v:group style="position:absolute;left:7238;top:3341;width:419;height:2" coordorigin="7238,3341" coordsize="419,2">
              <v:shape style="position:absolute;left:7238;top:3341;width:419;height:2" coordorigin="7238,3341" coordsize="419,0" path="m7238,3341l7657,3341e" filled="f" stroked="t" strokeweight=".47616pt" strokecolor="#343434">
                <v:path arrowok="t"/>
              </v:shape>
            </v:group>
            <v:group style="position:absolute;left:7566;top:3343;width:3843;height:2" coordorigin="7566,3343" coordsize="3843,2">
              <v:shape style="position:absolute;left:7566;top:3343;width:3843;height:2" coordorigin="7566,3343" coordsize="3843,0" path="m7566,3343l11409,3343e" filled="f" stroked="t" strokeweight=".71424pt" strokecolor="#4F4F4F">
                <v:path arrowok="t"/>
              </v:shape>
            </v:group>
            <v:group style="position:absolute;left:364;top:612;width:2;height:8842" coordorigin="364,612" coordsize="2,8842">
              <v:shape style="position:absolute;left:364;top:612;width:2;height:8842" coordorigin="364,612" coordsize="0,8842" path="m364,9454l364,612e" filled="f" stroked="t" strokeweight=".71424pt" strokecolor="#484848">
                <v:path arrowok="t"/>
              </v:shape>
            </v:group>
            <v:group style="position:absolute;left:3755;top:3327;width:2;height:770" coordorigin="3755,3327" coordsize="2,770">
              <v:shape style="position:absolute;left:3755;top:3327;width:2;height:770" coordorigin="3755,3327" coordsize="0,770" path="m3755,4096l3755,3327e" filled="f" stroked="t" strokeweight=".95232pt" strokecolor="#575757">
                <v:path arrowok="t"/>
              </v:shape>
            </v:group>
            <v:group style="position:absolute;left:7078;top:3327;width:2;height:774" coordorigin="7078,3327" coordsize="2,774">
              <v:shape style="position:absolute;left:7078;top:3327;width:2;height:774" coordorigin="7078,3327" coordsize="0,774" path="m7078,4101l7078,3327e" filled="f" stroked="t" strokeweight=".95232pt" strokecolor="#575757">
                <v:path arrowok="t"/>
              </v:shape>
            </v:group>
            <v:group style="position:absolute;left:7066;top:3757;width:1938;height:2" coordorigin="7066,3757" coordsize="1938,2">
              <v:shape style="position:absolute;left:7066;top:3757;width:1938;height:2" coordorigin="7066,3757" coordsize="1938,0" path="m7066,3757l9004,3757e" filled="f" stroked="t" strokeweight=".23808pt" strokecolor="#606060">
                <v:path arrowok="t"/>
              </v:shape>
            </v:group>
            <v:group style="position:absolute;left:3747;top:3778;width:3266;height:2" coordorigin="3747,3778" coordsize="3266,2">
              <v:shape style="position:absolute;left:3747;top:3778;width:3266;height:2" coordorigin="3747,3778" coordsize="3266,0" path="m3747,3778l7014,3778e" filled="f" stroked="t" strokeweight=".71424pt" strokecolor="#707070">
                <v:path arrowok="t"/>
              </v:shape>
            </v:group>
            <v:group style="position:absolute;left:9004;top:3757;width:1567;height:2" coordorigin="9004,3757" coordsize="1567,2">
              <v:shape style="position:absolute;left:9004;top:3757;width:1567;height:2" coordorigin="9004,3757" coordsize="1567,0" path="m9004,3757l10571,3757e" filled="f" stroked="t" strokeweight=".23808pt" strokecolor="#000000">
                <v:path arrowok="t"/>
              </v:shape>
            </v:group>
            <v:group style="position:absolute;left:10571;top:3757;width:848;height:2" coordorigin="10571,3757" coordsize="848,2">
              <v:shape style="position:absolute;left:10571;top:3757;width:848;height:2" coordorigin="10571,3757" coordsize="848,0" path="m10571,3757l11418,3757e" filled="f" stroked="t" strokeweight=".23808pt" strokecolor="#606060">
                <v:path arrowok="t"/>
              </v:shape>
            </v:group>
            <v:group style="position:absolute;left:11406;top:3523;width:2;height:268" coordorigin="11406,3523" coordsize="2,268">
              <v:shape style="position:absolute;left:11406;top:3523;width:2;height:268" coordorigin="11406,3523" coordsize="0,268" path="m11406,3790l11406,3523e" filled="f" stroked="t" strokeweight=".71424pt" strokecolor="#575757">
                <v:path arrowok="t"/>
              </v:shape>
            </v:group>
            <v:group style="position:absolute;left:357;top:4089;width:10652;height:2" coordorigin="357,4089" coordsize="10652,2">
              <v:shape style="position:absolute;left:357;top:4089;width:10652;height:2" coordorigin="357,4089" coordsize="10652,0" path="m357,4089l11009,4089e" filled="f" stroked="t" strokeweight=".95232pt" strokecolor="#4B4B4B">
                <v:path arrowok="t"/>
              </v:shape>
            </v:group>
            <v:group style="position:absolute;left:10447;top:4101;width:967;height:2" coordorigin="10447,4101" coordsize="967,2">
              <v:shape style="position:absolute;left:10447;top:4101;width:967;height:2" coordorigin="10447,4101" coordsize="967,0" path="m10447,4101l11414,4101e" filled="f" stroked="t" strokeweight=".71424pt" strokecolor="#4F4F4F">
                <v:path arrowok="t"/>
              </v:shape>
            </v:group>
            <v:group style="position:absolute;left:11414;top:1926;width:2;height:5826" coordorigin="11414,1926" coordsize="2,5826">
              <v:shape style="position:absolute;left:11414;top:1926;width:2;height:5826" coordorigin="11414,1926" coordsize="0,5826" path="m11414,7752l11414,1926e" filled="f" stroked="t" strokeweight=".71424pt" strokecolor="#676767">
                <v:path arrowok="t"/>
              </v:shape>
            </v:group>
            <v:group style="position:absolute;left:357;top:4369;width:11056;height:2" coordorigin="357,4369" coordsize="11056,2">
              <v:shape style="position:absolute;left:357;top:4369;width:11056;height:2" coordorigin="357,4369" coordsize="11056,0" path="m357,4369l11414,4369e" filled="f" stroked="t" strokeweight=".71424pt" strokecolor="#4F4F4F">
                <v:path arrowok="t"/>
              </v:shape>
            </v:group>
            <v:group style="position:absolute;left:2278;top:4082;width:2;height:3236" coordorigin="2278,4082" coordsize="2,3236">
              <v:shape style="position:absolute;left:2278;top:4082;width:2;height:3236" coordorigin="2278,4082" coordsize="0,3236" path="m2278,7317l2278,4082e" filled="f" stroked="t" strokeweight=".95232pt" strokecolor="#575757">
                <v:path arrowok="t"/>
              </v:shape>
            </v:group>
            <v:group style="position:absolute;left:2271;top:4610;width:4828;height:2" coordorigin="2271,4610" coordsize="4828,2">
              <v:shape style="position:absolute;left:2271;top:4610;width:4828;height:2" coordorigin="2271,4610" coordsize="4828,0" path="m2271,4610l7100,4610e" filled="f" stroked="t" strokeweight=".71424pt" strokecolor="#4F4F4F">
                <v:path arrowok="t"/>
              </v:shape>
            </v:group>
            <v:group style="position:absolute;left:7042;top:4612;width:252;height:2" coordorigin="7042,4612" coordsize="252,2">
              <v:shape style="position:absolute;left:7042;top:4612;width:252;height:2" coordorigin="7042,4612" coordsize="252,0" path="m7042,4612l7295,4612e" filled="f" stroked="t" strokeweight=".47616pt" strokecolor="#2B2B2B">
                <v:path arrowok="t"/>
              </v:shape>
            </v:group>
            <v:group style="position:absolute;left:7238;top:4615;width:4181;height:2" coordorigin="7238,4615" coordsize="4181,2">
              <v:shape style="position:absolute;left:7238;top:4615;width:4181;height:2" coordorigin="7238,4615" coordsize="4181,0" path="m7238,4615l11418,4615e" filled="f" stroked="t" strokeweight=".71424pt" strokecolor="#575757">
                <v:path arrowok="t"/>
              </v:shape>
            </v:group>
            <v:group style="position:absolute;left:367;top:4569;width:2;height:4139" coordorigin="367,4569" coordsize="2,4139">
              <v:shape style="position:absolute;left:367;top:4569;width:2;height:4139" coordorigin="367,4569" coordsize="0,4139" path="m367,8708l367,4569e" filled="f" stroked="t" strokeweight=".47616pt" strokecolor="#3F3F3F">
                <v:path arrowok="t"/>
              </v:shape>
            </v:group>
            <v:group style="position:absolute;left:4824;top:4603;width:2;height:511" coordorigin="4824,4603" coordsize="2,511">
              <v:shape style="position:absolute;left:4824;top:4603;width:2;height:511" coordorigin="4824,4603" coordsize="0,511" path="m4824,5114l4824,4603e" filled="f" stroked="t" strokeweight=".47616pt" strokecolor="#2F2F2F">
                <v:path arrowok="t"/>
              </v:shape>
            </v:group>
            <v:group style="position:absolute;left:4819;top:5097;width:6600;height:2" coordorigin="4819,5097" coordsize="6600,2">
              <v:shape style="position:absolute;left:4819;top:5097;width:6600;height:2" coordorigin="4819,5097" coordsize="6600,0" path="m4819,5097l11418,5097e" filled="f" stroked="t" strokeweight=".71424pt" strokecolor="#676767">
                <v:path arrowok="t"/>
              </v:shape>
            </v:group>
            <v:group style="position:absolute;left:7628;top:4593;width:2;height:249" coordorigin="7628,4593" coordsize="2,249">
              <v:shape style="position:absolute;left:7628;top:4593;width:2;height:249" coordorigin="7628,4593" coordsize="0,249" path="m7628,4842l7628,4593e" filled="f" stroked="t" strokeweight=".23808pt" strokecolor="#707070">
                <v:path arrowok="t"/>
              </v:shape>
            </v:group>
            <v:group style="position:absolute;left:7628;top:4842;width:2;height:253" coordorigin="7628,4842" coordsize="2,253">
              <v:shape style="position:absolute;left:7628;top:4842;width:2;height:253" coordorigin="7628,4842" coordsize="0,253" path="m7628,5095l7628,4842e" filled="f" stroked="t" strokeweight=".23808pt" strokecolor="#3B3B3B">
                <v:path arrowok="t"/>
              </v:shape>
            </v:group>
            <v:group style="position:absolute;left:8976;top:5100;width:543;height:2" coordorigin="8976,5100" coordsize="543,2">
              <v:shape style="position:absolute;left:8976;top:5100;width:543;height:2" coordorigin="8976,5100" coordsize="543,0" path="m8976,5100l9518,5100e" filled="f" stroked="t" strokeweight=".47616pt" strokecolor="#545454">
                <v:path arrowok="t"/>
              </v:shape>
            </v:group>
            <v:group style="position:absolute;left:4814;top:5334;width:2481;height:2" coordorigin="4814,5334" coordsize="2481,2">
              <v:shape style="position:absolute;left:4814;top:5334;width:2481;height:2" coordorigin="4814,5334" coordsize="2481,0" path="m4814,5334l7295,5334e" filled="f" stroked="t" strokeweight=".71424pt" strokecolor="#545454">
                <v:path arrowok="t"/>
              </v:shape>
            </v:group>
            <v:group style="position:absolute;left:7238;top:5339;width:419;height:2" coordorigin="7238,5339" coordsize="419,2">
              <v:shape style="position:absolute;left:7238;top:5339;width:419;height:2" coordorigin="7238,5339" coordsize="419,0" path="m7238,5339l7657,5339e" filled="f" stroked="t" strokeweight=".47616pt" strokecolor="#282828">
                <v:path arrowok="t"/>
              </v:shape>
            </v:group>
            <v:group style="position:absolute;left:7600;top:5339;width:929;height:2" coordorigin="7600,5339" coordsize="929,2">
              <v:shape style="position:absolute;left:7600;top:5339;width:929;height:2" coordorigin="7600,5339" coordsize="929,0" path="m7600,5339l8528,5339e" filled="f" stroked="t" strokeweight=".95232pt" strokecolor="#545454">
                <v:path arrowok="t"/>
              </v:shape>
            </v:group>
            <v:group style="position:absolute;left:8447;top:5339;width:586;height:2" coordorigin="8447,5339" coordsize="586,2">
              <v:shape style="position:absolute;left:8447;top:5339;width:586;height:2" coordorigin="8447,5339" coordsize="586,0" path="m8447,5339l9033,5339e" filled="f" stroked="t" strokeweight=".47616pt" strokecolor="#2F2F2F">
                <v:path arrowok="t"/>
              </v:shape>
            </v:group>
            <v:group style="position:absolute;left:8976;top:5341;width:2447;height:2" coordorigin="8976,5341" coordsize="2447,2">
              <v:shape style="position:absolute;left:8976;top:5341;width:2447;height:2" coordorigin="8976,5341" coordsize="2447,0" path="m8976,5341l11423,5341e" filled="f" stroked="t" strokeweight=".95232pt" strokecolor="#5B5B5B">
                <v:path arrowok="t"/>
              </v:shape>
            </v:group>
            <v:group style="position:absolute;left:4819;top:5575;width:2281;height:2" coordorigin="4819,5575" coordsize="2281,2">
              <v:shape style="position:absolute;left:4819;top:5575;width:2281;height:2" coordorigin="4819,5575" coordsize="2281,0" path="m4819,5575l7100,5575e" filled="f" stroked="t" strokeweight=".71424pt" strokecolor="#545454">
                <v:path arrowok="t"/>
              </v:shape>
            </v:group>
            <v:group style="position:absolute;left:7042;top:5578;width:614;height:2" coordorigin="7042,5578" coordsize="614,2">
              <v:shape style="position:absolute;left:7042;top:5578;width:614;height:2" coordorigin="7042,5578" coordsize="614,0" path="m7042,5578l7657,5578e" filled="f" stroked="t" strokeweight=".47616pt" strokecolor="#282828">
                <v:path arrowok="t"/>
              </v:shape>
            </v:group>
            <v:group style="position:absolute;left:7600;top:5578;width:1038;height:2" coordorigin="7600,5578" coordsize="1038,2">
              <v:shape style="position:absolute;left:7600;top:5578;width:1038;height:2" coordorigin="7600,5578" coordsize="1038,0" path="m7600,5578l8638,5578e" filled="f" stroked="t" strokeweight=".95232pt" strokecolor="#575757">
                <v:path arrowok="t"/>
              </v:shape>
            </v:group>
            <v:group style="position:absolute;left:8447;top:5578;width:586;height:2" coordorigin="8447,5578" coordsize="586,2">
              <v:shape style="position:absolute;left:8447;top:5578;width:586;height:2" coordorigin="8447,5578" coordsize="586,0" path="m8447,5578l9033,5578e" filled="f" stroked="t" strokeweight=".47616pt" strokecolor="#484848">
                <v:path arrowok="t"/>
              </v:shape>
            </v:group>
            <v:group style="position:absolute;left:8976;top:5580;width:2447;height:2" coordorigin="8976,5580" coordsize="2447,2">
              <v:shape style="position:absolute;left:8976;top:5580;width:2447;height:2" coordorigin="8976,5580" coordsize="2447,0" path="m8976,5580l11423,5580e" filled="f" stroked="t" strokeweight=".95232pt" strokecolor="#606060">
                <v:path arrowok="t"/>
              </v:shape>
            </v:group>
            <v:group style="position:absolute;left:371;top:5540;width:2;height:545" coordorigin="371,5540" coordsize="2,545">
              <v:shape style="position:absolute;left:371;top:5540;width:2;height:545" coordorigin="371,5540" coordsize="0,545" path="m371,6084l371,5540e" filled="f" stroked="t" strokeweight=".47616pt" strokecolor="#1F1F1F">
                <v:path arrowok="t"/>
              </v:shape>
            </v:group>
            <v:group style="position:absolute;left:2271;top:5812;width:2262;height:2" coordorigin="2271,5812" coordsize="2262,2">
              <v:shape style="position:absolute;left:2271;top:5812;width:2262;height:2" coordorigin="2271,5812" coordsize="2262,0" path="m2271,5812l4533,5812e" filled="f" stroked="t" strokeweight=".95232pt" strokecolor="#545454">
                <v:path arrowok="t"/>
              </v:shape>
            </v:group>
            <v:group style="position:absolute;left:4476;top:5812;width:376;height:2" coordorigin="4476,5812" coordsize="376,2">
              <v:shape style="position:absolute;left:4476;top:5812;width:376;height:2" coordorigin="4476,5812" coordsize="376,0" path="m4476,5812l4852,5812e" filled="f" stroked="t" strokeweight=".47616pt" strokecolor="#2F2F2F">
                <v:path arrowok="t"/>
              </v:shape>
            </v:group>
            <v:group style="position:absolute;left:4781;top:5814;width:6642;height:2" coordorigin="4781,5814" coordsize="6642,2">
              <v:shape style="position:absolute;left:4781;top:5814;width:6642;height:2" coordorigin="4781,5814" coordsize="6642,0" path="m4781,5814l11423,5814e" filled="f" stroked="t" strokeweight=".71424pt" strokecolor="#545454">
                <v:path arrowok="t"/>
              </v:shape>
            </v:group>
            <v:group style="position:absolute;left:367;top:6053;width:3405;height:2" coordorigin="367,6053" coordsize="3405,2">
              <v:shape style="position:absolute;left:367;top:6053;width:3405;height:2" coordorigin="367,6053" coordsize="3405,0" path="m367,6053l3771,6053e" filled="f" stroked="t" strokeweight=".71424pt" strokecolor="#4B4B4B">
                <v:path arrowok="t"/>
              </v:shape>
            </v:group>
            <v:group style="position:absolute;left:3714;top:6056;width:819;height:2" coordorigin="3714,6056" coordsize="819,2">
              <v:shape style="position:absolute;left:3714;top:6056;width:819;height:2" coordorigin="3714,6056" coordsize="819,0" path="m3714,6056l4533,6056e" filled="f" stroked="t" strokeweight=".47616pt" strokecolor="#2B2B2B">
                <v:path arrowok="t"/>
              </v:shape>
            </v:group>
            <v:group style="position:absolute;left:4457;top:6056;width:2643;height:2" coordorigin="4457,6056" coordsize="2643,2">
              <v:shape style="position:absolute;left:4457;top:6056;width:2643;height:2" coordorigin="4457,6056" coordsize="2643,0" path="m4457,6056l7100,6056e" filled="f" stroked="t" strokeweight=".71424pt" strokecolor="#545454">
                <v:path arrowok="t"/>
              </v:shape>
            </v:group>
            <v:group style="position:absolute;left:4826;top:5057;width:2;height:1501" coordorigin="4826,5057" coordsize="2,1501">
              <v:shape style="position:absolute;left:4826;top:5057;width:2;height:1501" coordorigin="4826,5057" coordsize="0,1501" path="m4826,6558l4826,5057e" filled="f" stroked="t" strokeweight=".71424pt" strokecolor="#484848">
                <v:path arrowok="t"/>
              </v:shape>
            </v:group>
            <v:group style="position:absolute;left:7042;top:6056;width:252;height:2" coordorigin="7042,6056" coordsize="252,2">
              <v:shape style="position:absolute;left:7042;top:6056;width:252;height:2" coordorigin="7042,6056" coordsize="252,0" path="m7042,6056l7295,6056e" filled="f" stroked="t" strokeweight=".47616pt" strokecolor="#2F2F2F">
                <v:path arrowok="t"/>
              </v:shape>
            </v:group>
            <v:group style="position:absolute;left:7238;top:6058;width:4190;height:2" coordorigin="7238,6058" coordsize="4190,2">
              <v:shape style="position:absolute;left:7238;top:6058;width:4190;height:2" coordorigin="7238,6058" coordsize="4190,0" path="m7238,6058l11428,6058e" filled="f" stroked="t" strokeweight=".95232pt" strokecolor="#545454">
                <v:path arrowok="t"/>
              </v:shape>
            </v:group>
            <v:group style="position:absolute;left:374;top:6013;width:2;height:535" coordorigin="374,6013" coordsize="2,535">
              <v:shape style="position:absolute;left:374;top:6013;width:2;height:535" coordorigin="374,6013" coordsize="0,535" path="m374,6548l374,6013e" filled="f" stroked="t" strokeweight=".71424pt" strokecolor="#444444">
                <v:path arrowok="t"/>
              </v:shape>
            </v:group>
            <v:group style="position:absolute;left:7628;top:6041;width:2;height:253" coordorigin="7628,6041" coordsize="2,253">
              <v:shape style="position:absolute;left:7628;top:6041;width:2;height:253" coordorigin="7628,6041" coordsize="0,253" path="m7628,6295l7628,6041e" filled="f" stroked="t" strokeweight=".23808pt" strokecolor="#5B5B5B">
                <v:path arrowok="t"/>
              </v:shape>
            </v:group>
            <v:group style="position:absolute;left:2276;top:6529;width:2257;height:2" coordorigin="2276,6529" coordsize="2257,2">
              <v:shape style="position:absolute;left:2276;top:6529;width:2257;height:2" coordorigin="2276,6529" coordsize="2257,0" path="m2276,6529l4533,6529e" filled="f" stroked="t" strokeweight=".95232pt" strokecolor="#575757">
                <v:path arrowok="t"/>
              </v:shape>
            </v:group>
            <v:group style="position:absolute;left:7628;top:6295;width:2;height:115" coordorigin="7628,6295" coordsize="2,115">
              <v:shape style="position:absolute;left:7628;top:6295;width:2;height:115" coordorigin="7628,6295" coordsize="0,115" path="m7628,6409l7628,6295e" filled="f" stroked="t" strokeweight=".23808pt" strokecolor="#000000">
                <v:path arrowok="t"/>
              </v:shape>
            </v:group>
            <v:group style="position:absolute;left:11418;top:6266;width:2;height:1262" coordorigin="11418,6266" coordsize="2,1262">
              <v:shape style="position:absolute;left:11418;top:6266;width:2;height:1262" coordorigin="11418,6266" coordsize="0,1262" path="m11418,7528l11418,6266e" filled="f" stroked="t" strokeweight=".71424pt" strokecolor="#545454">
                <v:path arrowok="t"/>
              </v:shape>
            </v:group>
            <v:group style="position:absolute;left:4476;top:6529;width:376;height:2" coordorigin="4476,6529" coordsize="376,2">
              <v:shape style="position:absolute;left:4476;top:6529;width:376;height:2" coordorigin="4476,6529" coordsize="376,0" path="m4476,6529l4852,6529e" filled="f" stroked="t" strokeweight=".47616pt" strokecolor="#3F3F3F">
                <v:path arrowok="t"/>
              </v:shape>
            </v:group>
            <v:group style="position:absolute;left:4781;top:6531;width:6638;height:2" coordorigin="4781,6531" coordsize="6638,2">
              <v:shape style="position:absolute;left:4781;top:6531;width:6638;height:2" coordorigin="4781,6531" coordsize="6638,0" path="m4781,6531l11418,6531e" filled="f" stroked="t" strokeweight=".71424pt" strokecolor="#575757">
                <v:path arrowok="t"/>
              </v:shape>
            </v:group>
            <v:group style="position:absolute;left:7628;top:6409;width:2;height:358" coordorigin="7628,6409" coordsize="2,358">
              <v:shape style="position:absolute;left:7628;top:6409;width:2;height:358" coordorigin="7628,6409" coordsize="0,358" path="m7628,6768l7628,6409e" filled="f" stroked="t" strokeweight=".23808pt" strokecolor="#575757">
                <v:path arrowok="t"/>
              </v:shape>
            </v:group>
            <v:group style="position:absolute;left:376;top:6491;width:2;height:296" coordorigin="376,6491" coordsize="2,296">
              <v:shape style="position:absolute;left:376;top:6491;width:2;height:296" coordorigin="376,6491" coordsize="0,296" path="m376,6787l376,6491e" filled="f" stroked="t" strokeweight=".47616pt" strokecolor="#181818">
                <v:path arrowok="t"/>
              </v:shape>
            </v:group>
            <v:group style="position:absolute;left:2276;top:6773;width:4824;height:2" coordorigin="2276,6773" coordsize="4824,2">
              <v:shape style="position:absolute;left:2276;top:6773;width:4824;height:2" coordorigin="2276,6773" coordsize="4824,0" path="m2276,6773l7100,6773e" filled="f" stroked="t" strokeweight=".71424pt" strokecolor="#4F4F4F">
                <v:path arrowok="t"/>
              </v:shape>
            </v:group>
            <v:group style="position:absolute;left:4833;top:6486;width:2;height:296" coordorigin="4833,6486" coordsize="2,296">
              <v:shape style="position:absolute;left:4833;top:6486;width:2;height:296" coordorigin="4833,6486" coordsize="0,296" path="m4833,6782l4833,6486e" filled="f" stroked="t" strokeweight=".47616pt" strokecolor="#2B2B2B">
                <v:path arrowok="t"/>
              </v:shape>
            </v:group>
            <v:group style="position:absolute;left:7042;top:6773;width:252;height:2" coordorigin="7042,6773" coordsize="252,2">
              <v:shape style="position:absolute;left:7042;top:6773;width:252;height:2" coordorigin="7042,6773" coordsize="252,0" path="m7042,6773l7295,6773e" filled="f" stroked="t" strokeweight=".47616pt" strokecolor="#282828">
                <v:path arrowok="t"/>
              </v:shape>
            </v:group>
            <v:group style="position:absolute;left:7238;top:6773;width:424;height:2" coordorigin="7238,6773" coordsize="424,2">
              <v:shape style="position:absolute;left:7238;top:6773;width:424;height:2" coordorigin="7238,6773" coordsize="424,0" path="m7238,6773l7661,6773e" filled="f" stroked="t" strokeweight=".47616pt" strokecolor="#3F3F3F">
                <v:path arrowok="t"/>
              </v:shape>
            </v:group>
            <v:group style="position:absolute;left:7580;top:6775;width:3843;height:2" coordorigin="7580,6775" coordsize="3843,2">
              <v:shape style="position:absolute;left:7580;top:6775;width:3843;height:2" coordorigin="7580,6775" coordsize="3843,0" path="m7580,6775l11423,6775e" filled="f" stroked="t" strokeweight=".71424pt" strokecolor="#545454">
                <v:path arrowok="t"/>
              </v:shape>
            </v:group>
            <v:group style="position:absolute;left:376;top:6730;width:2;height:311" coordorigin="376,6730" coordsize="2,311">
              <v:shape style="position:absolute;left:376;top:6730;width:2;height:311" coordorigin="376,6730" coordsize="0,311" path="m376,7040l376,6730e" filled="f" stroked="t" strokeweight=".47616pt" strokecolor="#2B2B2B">
                <v:path arrowok="t"/>
              </v:shape>
            </v:group>
            <v:group style="position:absolute;left:371;top:7007;width:6728;height:2" coordorigin="371,7007" coordsize="6728,2">
              <v:shape style="position:absolute;left:371;top:7007;width:6728;height:2" coordorigin="371,7007" coordsize="6728,0" path="m371,7007l7100,7007e" filled="f" stroked="t" strokeweight=".95232pt" strokecolor="#545454">
                <v:path arrowok="t"/>
              </v:shape>
            </v:group>
            <v:group style="position:absolute;left:7042;top:7012;width:614;height:2" coordorigin="7042,7012" coordsize="614,2">
              <v:shape style="position:absolute;left:7042;top:7012;width:614;height:2" coordorigin="7042,7012" coordsize="614,0" path="m7042,7012l7657,7012e" filled="f" stroked="t" strokeweight=".47616pt" strokecolor="#2B2B2B">
                <v:path arrowok="t"/>
              </v:shape>
            </v:group>
            <v:group style="position:absolute;left:7600;top:7012;width:929;height:2" coordorigin="7600,7012" coordsize="929,2">
              <v:shape style="position:absolute;left:7600;top:7012;width:929;height:2" coordorigin="7600,7012" coordsize="929,0" path="m7600,7012l8528,7012e" filled="f" stroked="t" strokeweight=".95232pt" strokecolor="#575757">
                <v:path arrowok="t"/>
              </v:shape>
            </v:group>
            <v:group style="position:absolute;left:8447;top:7012;width:586;height:2" coordorigin="8447,7012" coordsize="586,2">
              <v:shape style="position:absolute;left:8447;top:7012;width:586;height:2" coordorigin="8447,7012" coordsize="586,0" path="m8447,7012l9033,7012e" filled="f" stroked="t" strokeweight=".47616pt" strokecolor="#2F2F2F">
                <v:path arrowok="t"/>
              </v:shape>
            </v:group>
            <v:group style="position:absolute;left:8976;top:7012;width:2447;height:2" coordorigin="8976,7012" coordsize="2447,2">
              <v:shape style="position:absolute;left:8976;top:7012;width:2447;height:2" coordorigin="8976,7012" coordsize="2447,0" path="m8976,7012l11423,7012e" filled="f" stroked="t" strokeweight=".71424pt" strokecolor="#4B4B4B">
                <v:path arrowok="t"/>
              </v:shape>
            </v:group>
            <v:group style="position:absolute;left:383;top:6969;width:2;height:5344" coordorigin="383,6969" coordsize="2,5344">
              <v:shape style="position:absolute;left:383;top:6969;width:2;height:5344" coordorigin="383,6969" coordsize="0,5344" path="m383,12312l383,6969e" filled="f" stroked="t" strokeweight=".95232pt" strokecolor="#4F4F4F">
                <v:path arrowok="t"/>
              </v:shape>
            </v:group>
            <v:group style="position:absolute;left:2288;top:6969;width:2;height:875" coordorigin="2288,6969" coordsize="2,875">
              <v:shape style="position:absolute;left:2288;top:6969;width:2;height:875" coordorigin="2288,6969" coordsize="0,875" path="m2288,7843l2288,6969e" filled="f" stroked="t" strokeweight=".71424pt" strokecolor="#4F4F4F">
                <v:path arrowok="t"/>
              </v:shape>
            </v:group>
            <v:group style="position:absolute;left:367;top:7480;width:881;height:2" coordorigin="367,7480" coordsize="881,2">
              <v:shape style="position:absolute;left:367;top:7480;width:881;height:2" coordorigin="367,7480" coordsize="881,0" path="m367,7480l1248,7480e" filled="f" stroked="t" strokeweight=".47616pt" strokecolor="#3B3B3B">
                <v:path arrowok="t"/>
              </v:shape>
            </v:group>
            <v:group style="position:absolute;left:1109;top:7482;width:6609;height:2" coordorigin="1109,7482" coordsize="6609,2">
              <v:shape style="position:absolute;left:1109;top:7482;width:6609;height:2" coordorigin="1109,7482" coordsize="6609,0" path="m1109,7482l7719,7482e" filled="f" stroked="t" strokeweight=".71424pt" strokecolor="#4F4F4F">
                <v:path arrowok="t"/>
              </v:shape>
            </v:group>
            <v:group style="position:absolute;left:7600;top:7485;width:905;height:2" coordorigin="7600,7485" coordsize="905,2">
              <v:shape style="position:absolute;left:7600;top:7485;width:905;height:2" coordorigin="7600,7485" coordsize="905,0" path="m7600,7485l8504,7485e" filled="f" stroked="t" strokeweight=".47616pt" strokecolor="#2F2F2F">
                <v:path arrowok="t"/>
              </v:shape>
            </v:group>
            <v:group style="position:absolute;left:8447;top:7485;width:2981;height:2" coordorigin="8447,7485" coordsize="2981,2">
              <v:shape style="position:absolute;left:8447;top:7485;width:2981;height:2" coordorigin="8447,7485" coordsize="2981,0" path="m8447,7485l11428,7485e" filled="f" stroked="t" strokeweight=".71424pt" strokecolor="#575757">
                <v:path arrowok="t"/>
              </v:shape>
            </v:group>
            <v:group style="position:absolute;left:4835;top:7480;width:2;height:746" coordorigin="4835,7480" coordsize="2,746">
              <v:shape style="position:absolute;left:4835;top:7480;width:2;height:746" coordorigin="4835,7480" coordsize="0,746" path="m4835,8226l4835,7480e" filled="f" stroked="t" strokeweight=".95232pt" strokecolor="#606060">
                <v:path arrowok="t"/>
              </v:shape>
            </v:group>
            <v:group style="position:absolute;left:4824;top:7721;width:6609;height:2" coordorigin="4824,7721" coordsize="6609,2">
              <v:shape style="position:absolute;left:4824;top:7721;width:6609;height:2" coordorigin="4824,7721" coordsize="6609,0" path="m4824,7721l11433,7721e" filled="f" stroked="t" strokeweight=".71424pt" strokecolor="#575757">
                <v:path arrowok="t"/>
              </v:shape>
            </v:group>
            <v:group style="position:absolute;left:2286;top:7686;width:2;height:311" coordorigin="2286,7686" coordsize="2,311">
              <v:shape style="position:absolute;left:2286;top:7686;width:2;height:311" coordorigin="2286,7686" coordsize="0,311" path="m2286,7996l2286,7686e" filled="f" stroked="t" strokeweight=".47616pt" strokecolor="#3B3B3B">
                <v:path arrowok="t"/>
              </v:shape>
            </v:group>
            <v:group style="position:absolute;left:4828;top:7963;width:567;height:2" coordorigin="4828,7963" coordsize="567,2">
              <v:shape style="position:absolute;left:4828;top:7963;width:567;height:2" coordorigin="4828,7963" coordsize="567,0" path="m4828,7963l5395,7963e" filled="f" stroked="t" strokeweight=".47616pt" strokecolor="#3B3B3B">
                <v:path arrowok="t"/>
              </v:shape>
            </v:group>
            <v:group style="position:absolute;left:5338;top:7960;width:6100;height:2" coordorigin="5338,7960" coordsize="6100,2">
              <v:shape style="position:absolute;left:5338;top:7960;width:6100;height:2" coordorigin="5338,7960" coordsize="6100,0" path="m5338,7960l11437,7960e" filled="f" stroked="t" strokeweight=".71424pt" strokecolor="#575757">
                <v:path arrowok="t"/>
              </v:shape>
            </v:group>
            <v:group style="position:absolute;left:11433;top:7470;width:2;height:2562" coordorigin="11433,7470" coordsize="2,2562">
              <v:shape style="position:absolute;left:11433;top:7470;width:2;height:2562" coordorigin="11433,7470" coordsize="0,2562" path="m11433,10032l11433,7470e" filled="f" stroked="t" strokeweight=".95232pt" strokecolor="#676767">
                <v:path arrowok="t"/>
              </v:shape>
            </v:group>
            <v:group style="position:absolute;left:371;top:8202;width:876;height:2" coordorigin="371,8202" coordsize="876,2">
              <v:shape style="position:absolute;left:371;top:8202;width:876;height:2" coordorigin="371,8202" coordsize="876,0" path="m371,8202l1248,8202e" filled="f" stroked="t" strokeweight=".95232pt" strokecolor="#4F4F4F">
                <v:path arrowok="t"/>
              </v:shape>
            </v:group>
            <v:group style="position:absolute;left:1190;top:8202;width:490;height:2" coordorigin="1190,8202" coordsize="490,2">
              <v:shape style="position:absolute;left:1190;top:8202;width:490;height:2" coordorigin="1190,8202" coordsize="490,0" path="m1190,8202l1681,8202e" filled="f" stroked="t" strokeweight=".47616pt" strokecolor="#232323">
                <v:path arrowok="t"/>
              </v:shape>
            </v:group>
            <v:group style="position:absolute;left:1624;top:8202;width:1290;height:2" coordorigin="1624,8202" coordsize="1290,2">
              <v:shape style="position:absolute;left:1624;top:8202;width:1290;height:2" coordorigin="1624,8202" coordsize="1290,0" path="m1624,8202l2914,8202e" filled="f" stroked="t" strokeweight=".71424pt" strokecolor="#484848">
                <v:path arrowok="t"/>
              </v:shape>
            </v:group>
            <v:group style="position:absolute;left:2288;top:7939;width:2;height:531" coordorigin="2288,7939" coordsize="2,531">
              <v:shape style="position:absolute;left:2288;top:7939;width:2;height:531" coordorigin="2288,7939" coordsize="0,531" path="m2288,8469l2288,7939e" filled="f" stroked="t" strokeweight=".23808pt" strokecolor="#232323">
                <v:path arrowok="t"/>
              </v:shape>
            </v:group>
            <v:group style="position:absolute;left:2857;top:8202;width:914;height:2" coordorigin="2857,8202" coordsize="914,2">
              <v:shape style="position:absolute;left:2857;top:8202;width:914;height:2" coordorigin="2857,8202" coordsize="914,0" path="m2857,8202l3771,8202e" filled="f" stroked="t" strokeweight=".47616pt" strokecolor="#343434">
                <v:path arrowok="t"/>
              </v:shape>
            </v:group>
            <v:group style="position:absolute;left:3628;top:8202;width:952;height:2" coordorigin="3628,8202" coordsize="952,2">
              <v:shape style="position:absolute;left:3628;top:8202;width:952;height:2" coordorigin="3628,8202" coordsize="952,0" path="m3628,8202l4581,8202e" filled="f" stroked="t" strokeweight=".95232pt" strokecolor="#5B5B5B">
                <v:path arrowok="t"/>
              </v:shape>
            </v:group>
            <v:group style="position:absolute;left:4476;top:8202;width:919;height:2" coordorigin="4476,8202" coordsize="919,2">
              <v:shape style="position:absolute;left:4476;top:8202;width:919;height:2" coordorigin="4476,8202" coordsize="919,0" path="m4476,8202l5395,8202e" filled="f" stroked="t" strokeweight=".47616pt" strokecolor="#3F3F3F">
                <v:path arrowok="t"/>
              </v:shape>
            </v:group>
            <v:group style="position:absolute;left:5338;top:8199;width:6100;height:2" coordorigin="5338,8199" coordsize="6100,2">
              <v:shape style="position:absolute;left:5338;top:8199;width:6100;height:2" coordorigin="5338,8199" coordsize="6100,0" path="m5338,8199l11437,8199e" filled="f" stroked="t" strokeweight=".71424pt" strokecolor="#575757">
                <v:path arrowok="t"/>
              </v:shape>
            </v:group>
            <v:group style="position:absolute;left:2288;top:8412;width:2;height:244" coordorigin="2288,8412" coordsize="2,244">
              <v:shape style="position:absolute;left:2288;top:8412;width:2;height:244" coordorigin="2288,8412" coordsize="0,244" path="m2288,8656l2288,8412e" filled="f" stroked="t" strokeweight=".23808pt" strokecolor="#3B3B3B">
                <v:path arrowok="t"/>
              </v:shape>
            </v:group>
            <v:group style="position:absolute;left:11428;top:8412;width:2;height:315" coordorigin="11428,8412" coordsize="2,315">
              <v:shape style="position:absolute;left:11428;top:8412;width:2;height:315" coordorigin="11428,8412" coordsize="0,315" path="m11428,8727l11428,8412e" filled="f" stroked="t" strokeweight=".47616pt" strokecolor="#606060">
                <v:path arrowok="t"/>
              </v:shape>
            </v:group>
            <v:group style="position:absolute;left:376;top:9012;width:4466;height:2" coordorigin="376,9012" coordsize="4466,2">
              <v:shape style="position:absolute;left:376;top:9012;width:4466;height:2" coordorigin="376,9012" coordsize="4466,0" path="m376,9012l4843,9012e" filled="f" stroked="t" strokeweight=".95232pt" strokecolor="#575757">
                <v:path arrowok="t"/>
              </v:shape>
            </v:group>
            <v:group style="position:absolute;left:2257;top:8699;width:2;height:311" coordorigin="2257,8699" coordsize="2,311">
              <v:shape style="position:absolute;left:2257;top:8699;width:2;height:311" coordorigin="2257,8699" coordsize="0,311" path="m2257,9009l2257,8699e" filled="f" stroked="t" strokeweight=".23808pt" strokecolor="#383838">
                <v:path arrowok="t"/>
              </v:shape>
            </v:group>
            <v:group style="position:absolute;left:4785;top:9014;width:609;height:2" coordorigin="4785,9014" coordsize="609,2">
              <v:shape style="position:absolute;left:4785;top:9014;width:609;height:2" coordorigin="4785,9014" coordsize="609,0" path="m4785,9014l5395,9014e" filled="f" stroked="t" strokeweight=".47616pt" strokecolor="#3B3B3B">
                <v:path arrowok="t"/>
              </v:shape>
            </v:group>
            <v:group style="position:absolute;left:5338;top:9012;width:3195;height:2" coordorigin="5338,9012" coordsize="3195,2">
              <v:shape style="position:absolute;left:5338;top:9012;width:3195;height:2" coordorigin="5338,9012" coordsize="3195,0" path="m5338,9012l8533,9012e" filled="f" stroked="t" strokeweight=".71424pt" strokecolor="#4F4F4F">
                <v:path arrowok="t"/>
              </v:shape>
            </v:group>
            <v:group style="position:absolute;left:8447;top:9009;width:586;height:2" coordorigin="8447,9009" coordsize="586,2">
              <v:shape style="position:absolute;left:8447;top:9009;width:586;height:2" coordorigin="8447,9009" coordsize="586,0" path="m8447,9009l9033,9009e" filled="f" stroked="t" strokeweight=".47616pt" strokecolor="#343434">
                <v:path arrowok="t"/>
              </v:shape>
            </v:group>
            <v:group style="position:absolute;left:8976;top:9012;width:2462;height:2" coordorigin="8976,9012" coordsize="2462,2">
              <v:shape style="position:absolute;left:8976;top:9012;width:2462;height:2" coordorigin="8976,9012" coordsize="2462,0" path="m8976,9012l11437,9012e" filled="f" stroked="t" strokeweight=".95232pt" strokecolor="#545454">
                <v:path arrowok="t"/>
              </v:shape>
            </v:group>
            <v:group style="position:absolute;left:11428;top:8670;width:2;height:368" coordorigin="11428,8670" coordsize="2,368">
              <v:shape style="position:absolute;left:11428;top:8670;width:2;height:368" coordorigin="11428,8670" coordsize="0,368" path="m11428,9038l11428,8670e" filled="f" stroked="t" strokeweight=".47616pt" strokecolor="#484848">
                <v:path arrowok="t"/>
              </v:shape>
            </v:group>
            <v:group style="position:absolute;left:2257;top:8995;width:2;height:258" coordorigin="2257,8995" coordsize="2,258">
              <v:shape style="position:absolute;left:2257;top:8995;width:2;height:258" coordorigin="2257,8995" coordsize="0,258" path="m2257,9253l2257,8995e" filled="f" stroked="t" strokeweight=".23808pt" strokecolor="#575757">
                <v:path arrowok="t"/>
              </v:shape>
            </v:group>
            <v:group style="position:absolute;left:2257;top:9253;width:2;height:832" coordorigin="2257,9253" coordsize="2,832">
              <v:shape style="position:absolute;left:2257;top:9253;width:2;height:832" coordorigin="2257,9253" coordsize="0,832" path="m2257,10085l2257,9253e" filled="f" stroked="t" strokeweight=".23808pt" strokecolor="#383838">
                <v:path arrowok="t"/>
              </v:shape>
            </v:group>
            <v:group style="position:absolute;left:381;top:9848;width:11066;height:2" coordorigin="381,9848" coordsize="11066,2">
              <v:shape style="position:absolute;left:381;top:9848;width:11066;height:2" coordorigin="381,9848" coordsize="11066,0" path="m381,9848l11447,9848e" filled="f" stroked="t" strokeweight=".71424pt" strokecolor="#4F4F4F">
                <v:path arrowok="t"/>
              </v:shape>
            </v:group>
            <v:group style="position:absolute;left:386;top:10090;width:1295;height:2" coordorigin="386,10090" coordsize="1295,2">
              <v:shape style="position:absolute;left:386;top:10090;width:1295;height:2" coordorigin="386,10090" coordsize="1295,0" path="m386,10090l1681,10090e" filled="f" stroked="t" strokeweight=".47616pt" strokecolor="#444444">
                <v:path arrowok="t"/>
              </v:shape>
            </v:group>
            <v:group style="position:absolute;left:393;top:7834;width:2;height:5262" coordorigin="393,7834" coordsize="2,5262">
              <v:shape style="position:absolute;left:393;top:7834;width:2;height:5262" coordorigin="393,7834" coordsize="0,5262" path="m393,13096l393,7834e" filled="f" stroked="t" strokeweight=".95232pt" strokecolor="#4F4F4F">
                <v:path arrowok="t"/>
              </v:shape>
            </v:group>
            <v:group style="position:absolute;left:1624;top:10090;width:2147;height:2" coordorigin="1624,10090" coordsize="2147,2">
              <v:shape style="position:absolute;left:1624;top:10090;width:2147;height:2" coordorigin="1624,10090" coordsize="2147,0" path="m1624,10090l3771,10090e" filled="f" stroked="t" strokeweight=".71424pt" strokecolor="#575757">
                <v:path arrowok="t"/>
              </v:shape>
            </v:group>
            <v:group style="position:absolute;left:3714;top:10090;width:819;height:2" coordorigin="3714,10090" coordsize="819,2">
              <v:shape style="position:absolute;left:3714;top:10090;width:819;height:2" coordorigin="3714,10090" coordsize="819,0" path="m3714,10090l4533,10090e" filled="f" stroked="t" strokeweight=".47616pt" strokecolor="#383838">
                <v:path arrowok="t"/>
              </v:shape>
            </v:group>
            <v:group style="position:absolute;left:4400;top:10090;width:995;height:2" coordorigin="4400,10090" coordsize="995,2">
              <v:shape style="position:absolute;left:4400;top:10090;width:995;height:2" coordorigin="4400,10090" coordsize="995,0" path="m4400,10090l5395,10090e" filled="f" stroked="t" strokeweight=".95232pt" strokecolor="#606060">
                <v:path arrowok="t"/>
              </v:shape>
            </v:group>
            <v:group style="position:absolute;left:5338;top:10087;width:1357;height:2" coordorigin="5338,10087" coordsize="1357,2">
              <v:shape style="position:absolute;left:5338;top:10087;width:1357;height:2" coordorigin="5338,10087" coordsize="1357,0" path="m5338,10087l6695,10087e" filled="f" stroked="t" strokeweight=".47616pt" strokecolor="#484848">
                <v:path arrowok="t"/>
              </v:shape>
            </v:group>
            <v:group style="position:absolute;left:6381;top:10087;width:952;height:2" coordorigin="6381,10087" coordsize="952,2">
              <v:shape style="position:absolute;left:6381;top:10087;width:952;height:2" coordorigin="6381,10087" coordsize="952,0" path="m6381,10087l7333,10087e" filled="f" stroked="t" strokeweight=".95232pt" strokecolor="#646464">
                <v:path arrowok="t"/>
              </v:shape>
            </v:group>
            <v:group style="position:absolute;left:7276;top:9846;width:2;height:249" coordorigin="7276,9846" coordsize="2,249">
              <v:shape style="position:absolute;left:7276;top:9846;width:2;height:249" coordorigin="7276,9846" coordsize="0,249" path="m7276,10094l7276,9846e" filled="f" stroked="t" strokeweight=".95232pt" strokecolor="#575757">
                <v:path arrowok="t"/>
              </v:shape>
            </v:group>
            <v:group style="position:absolute;left:7233;top:10087;width:862;height:2" coordorigin="7233,10087" coordsize="862,2">
              <v:shape style="position:absolute;left:7233;top:10087;width:862;height:2" coordorigin="7233,10087" coordsize="862,0" path="m7233,10087l8095,10087e" filled="f" stroked="t" strokeweight=".47616pt" strokecolor="#484848">
                <v:path arrowok="t"/>
              </v:shape>
            </v:group>
            <v:group style="position:absolute;left:8038;top:10085;width:467;height:2" coordorigin="8038,10085" coordsize="467,2">
              <v:shape style="position:absolute;left:8038;top:10085;width:467;height:2" coordorigin="8038,10085" coordsize="467,0" path="m8038,10085l8504,10085e" filled="f" stroked="t" strokeweight=".47616pt" strokecolor="#2B2B2B">
                <v:path arrowok="t"/>
              </v:shape>
            </v:group>
            <v:group style="position:absolute;left:8447;top:10082;width:2995;height:2" coordorigin="8447,10082" coordsize="2995,2">
              <v:shape style="position:absolute;left:8447;top:10082;width:2995;height:2" coordorigin="8447,10082" coordsize="2995,0" path="m8447,10082l11442,10082e" filled="f" stroked="t" strokeweight=".95232pt" strokecolor="#646464">
                <v:path arrowok="t"/>
              </v:shape>
            </v:group>
            <v:group style="position:absolute;left:11440;top:9024;width:2;height:1362" coordorigin="11440,9024" coordsize="2,1362">
              <v:shape style="position:absolute;left:11440;top:9024;width:2;height:1362" coordorigin="11440,9024" coordsize="0,1362" path="m11440,10386l11440,9024e" filled="f" stroked="t" strokeweight=".47616pt" strokecolor="#676767">
                <v:path arrowok="t"/>
              </v:shape>
            </v:group>
            <v:group style="position:absolute;left:390;top:10333;width:2524;height:2" coordorigin="390,10333" coordsize="2524,2">
              <v:shape style="position:absolute;left:390;top:10333;width:2524;height:2" coordorigin="390,10333" coordsize="2524,0" path="m390,10333l2914,10333e" filled="f" stroked="t" strokeweight=".95232pt" strokecolor="#545454">
                <v:path arrowok="t"/>
              </v:shape>
            </v:group>
            <v:group style="position:absolute;left:2257;top:10071;width:2;height:292" coordorigin="2257,10071" coordsize="2,292">
              <v:shape style="position:absolute;left:2257;top:10071;width:2;height:292" coordorigin="2257,10071" coordsize="0,292" path="m2257,10362l2257,10071e" filled="f" stroked="t" strokeweight=".23808pt" strokecolor="#4B4B4B">
                <v:path arrowok="t"/>
              </v:shape>
            </v:group>
            <v:group style="position:absolute;left:2857;top:10333;width:914;height:2" coordorigin="2857,10333" coordsize="914,2">
              <v:shape style="position:absolute;left:2857;top:10333;width:914;height:2" coordorigin="2857,10333" coordsize="914,0" path="m2857,10333l3771,10333e" filled="f" stroked="t" strokeweight=".47616pt" strokecolor="#383838">
                <v:path arrowok="t"/>
              </v:shape>
            </v:group>
            <v:group style="position:absolute;left:3619;top:10329;width:3676;height:2" coordorigin="3619,10329" coordsize="3676,2">
              <v:shape style="position:absolute;left:3619;top:10329;width:3676;height:2" coordorigin="3619,10329" coordsize="3676,0" path="m3619,10329l7295,10329e" filled="f" stroked="t" strokeweight=".71424pt" strokecolor="#545454">
                <v:path arrowok="t"/>
              </v:shape>
            </v:group>
            <v:group style="position:absolute;left:7238;top:10329;width:419;height:2" coordorigin="7238,10329" coordsize="419,2">
              <v:shape style="position:absolute;left:7238;top:10329;width:419;height:2" coordorigin="7238,10329" coordsize="419,0" path="m7238,10329l7657,10329e" filled="f" stroked="t" strokeweight=".47616pt" strokecolor="#2F2F2F">
                <v:path arrowok="t"/>
              </v:shape>
            </v:group>
            <v:group style="position:absolute;left:7600;top:10326;width:3843;height:2" coordorigin="7600,10326" coordsize="3843,2">
              <v:shape style="position:absolute;left:7600;top:10326;width:3843;height:2" coordorigin="7600,10326" coordsize="3843,0" path="m7600,10326l11442,10326e" filled="f" stroked="t" strokeweight=".71424pt" strokecolor="#5B5B5B">
                <v:path arrowok="t"/>
              </v:shape>
            </v:group>
            <v:group style="position:absolute;left:2257;top:10348;width:2;height:229" coordorigin="2257,10348" coordsize="2,229">
              <v:shape style="position:absolute;left:2257;top:10348;width:2;height:229" coordorigin="2257,10348" coordsize="0,229" path="m2257,10577l2257,10348e" filled="f" stroked="t" strokeweight=".23808pt" strokecolor="#000000">
                <v:path arrowok="t"/>
              </v:shape>
            </v:group>
            <v:group style="position:absolute;left:11440;top:10324;width:2;height:946" coordorigin="11440,10324" coordsize="2,946">
              <v:shape style="position:absolute;left:11440;top:10324;width:2;height:946" coordorigin="11440,10324" coordsize="0,946" path="m11440,11270l11440,10324e" filled="f" stroked="t" strokeweight=".95232pt" strokecolor="#6B6B6B">
                <v:path arrowok="t"/>
              </v:shape>
            </v:group>
            <v:group style="position:absolute;left:407;top:10548;width:2;height:4646" coordorigin="407,10548" coordsize="2,4646">
              <v:shape style="position:absolute;left:407;top:10548;width:2;height:4646" coordorigin="407,10548" coordsize="0,4646" path="m407,15194l407,10548e" filled="f" stroked="t" strokeweight=".47616pt" strokecolor="#3B3B3B">
                <v:path arrowok="t"/>
              </v:shape>
            </v:group>
            <v:group style="position:absolute;left:805;top:10816;width:876;height:2" coordorigin="805,10816" coordsize="876,2">
              <v:shape style="position:absolute;left:805;top:10816;width:876;height:2" coordorigin="805,10816" coordsize="876,0" path="m805,10816l1681,10816e" filled="f" stroked="t" strokeweight=".47616pt" strokecolor="#444444">
                <v:path arrowok="t"/>
              </v:shape>
            </v:group>
            <v:group style="position:absolute;left:1624;top:10814;width:2909;height:2" coordorigin="1624,10814" coordsize="2909,2">
              <v:shape style="position:absolute;left:1624;top:10814;width:2909;height:2" coordorigin="1624,10814" coordsize="2909,0" path="m1624,10814l4533,10814e" filled="f" stroked="t" strokeweight=".95232pt" strokecolor="#5B5B5B">
                <v:path arrowok="t"/>
              </v:shape>
            </v:group>
            <v:group style="position:absolute;left:2257;top:10577;width:2;height:229" coordorigin="2257,10577" coordsize="2,229">
              <v:shape style="position:absolute;left:2257;top:10577;width:2;height:229" coordorigin="2257,10577" coordsize="0,229" path="m2257,10807l2257,10577e" filled="f" stroked="t" strokeweight=".23808pt" strokecolor="#838383">
                <v:path arrowok="t"/>
              </v:shape>
            </v:group>
            <v:group style="position:absolute;left:4476;top:10811;width:367;height:2" coordorigin="4476,10811" coordsize="367,2">
              <v:shape style="position:absolute;left:4476;top:10811;width:367;height:2" coordorigin="4476,10811" coordsize="367,0" path="m4476,10811l4843,10811e" filled="f" stroked="t" strokeweight=".47616pt" strokecolor="#444444">
                <v:path arrowok="t"/>
              </v:shape>
            </v:group>
            <v:group style="position:absolute;left:4785;top:10809;width:3747;height:2" coordorigin="4785,10809" coordsize="3747,2">
              <v:shape style="position:absolute;left:4785;top:10809;width:3747;height:2" coordorigin="4785,10809" coordsize="3747,0" path="m4785,10809l8533,10809e" filled="f" stroked="t" strokeweight=".71424pt" strokecolor="#606060">
                <v:path arrowok="t"/>
              </v:shape>
            </v:group>
            <v:group style="position:absolute;left:8447;top:10807;width:1071;height:2" coordorigin="8447,10807" coordsize="1071,2">
              <v:shape style="position:absolute;left:8447;top:10807;width:1071;height:2" coordorigin="8447,10807" coordsize="1071,0" path="m8447,10807l9518,10807e" filled="f" stroked="t" strokeweight=".47616pt" strokecolor="#4B4B4B">
                <v:path arrowok="t"/>
              </v:shape>
            </v:group>
            <v:group style="position:absolute;left:9461;top:10804;width:1981;height:2" coordorigin="9461,10804" coordsize="1981,2">
              <v:shape style="position:absolute;left:9461;top:10804;width:1981;height:2" coordorigin="9461,10804" coordsize="1981,0" path="m9461,10804l11442,10804e" filled="f" stroked="t" strokeweight=".95232pt" strokecolor="#646464">
                <v:path arrowok="t"/>
              </v:shape>
            </v:group>
            <v:group style="position:absolute;left:2257;top:10792;width:2;height:81" coordorigin="2257,10792" coordsize="2,81">
              <v:shape style="position:absolute;left:2257;top:10792;width:2;height:81" coordorigin="2257,10792" coordsize="0,81" path="m2257,10873l2257,10792e" filled="f" stroked="t" strokeweight=".71424pt" strokecolor="#646464">
                <v:path arrowok="t"/>
              </v:shape>
            </v:group>
            <v:group style="position:absolute;left:7290;top:10802;width:2;height:3566" coordorigin="7290,10802" coordsize="2,3566">
              <v:shape style="position:absolute;left:7290;top:10802;width:2;height:3566" coordorigin="7290,10802" coordsize="0,3566" path="m7290,14367l7290,10802e" filled="f" stroked="t" strokeweight=".47616pt" strokecolor="#383838">
                <v:path arrowok="t"/>
              </v:shape>
            </v:group>
            <v:group style="position:absolute;left:1995;top:11055;width:9447;height:2" coordorigin="1995,11055" coordsize="9447,2">
              <v:shape style="position:absolute;left:1995;top:11055;width:9447;height:2" coordorigin="1995,11055" coordsize="9447,0" path="m1995,11055l11442,11055e" filled="f" stroked="t" strokeweight=".71424pt" strokecolor="#5B5B5B">
                <v:path arrowok="t"/>
              </v:shape>
            </v:group>
            <v:group style="position:absolute;left:714;top:11057;width:1576;height:2" coordorigin="714,11057" coordsize="1576,2">
              <v:shape style="position:absolute;left:714;top:11057;width:1576;height:2" coordorigin="714,11057" coordsize="1576,0" path="m714,11057l2290,11057e" filled="f" stroked="t" strokeweight=".71424pt" strokecolor="#575757">
                <v:path arrowok="t"/>
              </v:shape>
            </v:group>
            <v:group style="position:absolute;left:2257;top:10873;width:2;height:172" coordorigin="2257,10873" coordsize="2,172">
              <v:shape style="position:absolute;left:2257;top:10873;width:2;height:172" coordorigin="2257,10873" coordsize="0,172" path="m2257,11046l2257,10873e" filled="f" stroked="t" strokeweight=".23808pt" strokecolor="#000000">
                <v:path arrowok="t"/>
              </v:shape>
            </v:group>
            <v:group style="position:absolute;left:7288;top:10869;width:2;height:191" coordorigin="7288,10869" coordsize="2,191">
              <v:shape style="position:absolute;left:7288;top:10869;width:2;height:191" coordorigin="7288,10869" coordsize="0,191" path="m7288,11060l7288,10869e" filled="f" stroked="t" strokeweight=".95232pt" strokecolor="#575757">
                <v:path arrowok="t"/>
              </v:shape>
            </v:group>
            <v:group style="position:absolute;left:1221;top:11046;width:2;height:1028" coordorigin="1221,11046" coordsize="2,1028">
              <v:shape style="position:absolute;left:1221;top:11046;width:2;height:1028" coordorigin="1221,11046" coordsize="0,1028" path="m1221,12073l1221,11046e" filled="f" stroked="t" strokeweight=".95232pt" strokecolor="#575757">
                <v:path arrowok="t"/>
              </v:shape>
            </v:group>
            <v:group style="position:absolute;left:1650;top:11046;width:2;height:76" coordorigin="1650,11046" coordsize="2,76">
              <v:shape style="position:absolute;left:1650;top:11046;width:2;height:76" coordorigin="1650,11046" coordsize="0,76" path="m1650,11122l1650,11046e" filled="f" stroked="t" strokeweight=".95232pt" strokecolor="#4F4F4F">
                <v:path arrowok="t"/>
              </v:shape>
            </v:group>
            <v:group style="position:absolute;left:2257;top:11031;width:2;height:62" coordorigin="2257,11031" coordsize="2,62">
              <v:shape style="position:absolute;left:2257;top:11031;width:2;height:62" coordorigin="2257,11031" coordsize="0,62" path="m2257,11093l2257,11031e" filled="f" stroked="t" strokeweight=".71424pt" strokecolor="#484848">
                <v:path arrowok="t"/>
              </v:shape>
            </v:group>
            <v:group style="position:absolute;left:405;top:11065;width:2;height:2767" coordorigin="405,11065" coordsize="2,2767">
              <v:shape style="position:absolute;left:405;top:11065;width:2;height:2767" coordorigin="405,11065" coordsize="0,2767" path="m405,13832l405,11065e" filled="f" stroked="t" strokeweight=".47616pt" strokecolor="#444444">
                <v:path arrowok="t"/>
              </v:shape>
            </v:group>
            <v:group style="position:absolute;left:2257;top:11093;width:2;height:683" coordorigin="2257,11093" coordsize="2,683">
              <v:shape style="position:absolute;left:2257;top:11093;width:2;height:683" coordorigin="2257,11093" coordsize="0,683" path="m2257,11777l2257,11093e" filled="f" stroked="t" strokeweight=".23808pt" strokecolor="#343434">
                <v:path arrowok="t"/>
              </v:shape>
            </v:group>
            <v:group style="position:absolute;left:400;top:11292;width:7319;height:2" coordorigin="400,11292" coordsize="7319,2">
              <v:shape style="position:absolute;left:400;top:11292;width:7319;height:2" coordorigin="400,11292" coordsize="7319,0" path="m400,11292l7719,11292e" filled="f" stroked="t" strokeweight=".71424pt" strokecolor="#545454">
                <v:path arrowok="t"/>
              </v:shape>
            </v:group>
            <v:group style="position:absolute;left:7600;top:11289;width:495;height:2" coordorigin="7600,11289" coordsize="495,2">
              <v:shape style="position:absolute;left:7600;top:11289;width:495;height:2" coordorigin="7600,11289" coordsize="495,0" path="m7600,11289l8095,11289e" filled="f" stroked="t" strokeweight=".47616pt" strokecolor="#3B3B3B">
                <v:path arrowok="t"/>
              </v:shape>
            </v:group>
            <v:group style="position:absolute;left:8038;top:11292;width:3405;height:2" coordorigin="8038,11292" coordsize="3405,2">
              <v:shape style="position:absolute;left:8038;top:11292;width:3405;height:2" coordorigin="8038,11292" coordsize="3405,0" path="m8038,11292l11442,11292e" filled="f" stroked="t" strokeweight=".71424pt" strokecolor="#4F4F4F">
                <v:path arrowok="t"/>
              </v:shape>
            </v:group>
            <v:group style="position:absolute;left:1655;top:11251;width:2;height:3876" coordorigin="1655,11251" coordsize="2,3876">
              <v:shape style="position:absolute;left:1655;top:11251;width:2;height:3876" coordorigin="1655,11251" coordsize="0,3876" path="m1655,15127l1655,11251e" filled="f" stroked="t" strokeweight=".95232pt" strokecolor="#545454">
                <v:path arrowok="t"/>
              </v:shape>
            </v:group>
            <v:group style="position:absolute;left:11440;top:10405;width:2;height:1539" coordorigin="11440,10405" coordsize="2,1539">
              <v:shape style="position:absolute;left:11440;top:10405;width:2;height:1539" coordorigin="11440,10405" coordsize="0,1539" path="m11440,11944l11440,10405e" filled="f" stroked="t" strokeweight=".95232pt" strokecolor="#7C7C7C">
                <v:path arrowok="t"/>
              </v:shape>
            </v:group>
            <v:group style="position:absolute;left:2257;top:11777;width:2;height:1506" coordorigin="2257,11777" coordsize="2,1506">
              <v:shape style="position:absolute;left:2257;top:11777;width:2;height:1506" coordorigin="2257,11777" coordsize="0,1506" path="m2257,13282l2257,11777e" filled="f" stroked="t" strokeweight=".23808pt" strokecolor="#000000">
                <v:path arrowok="t"/>
              </v:shape>
            </v:group>
            <v:group style="position:absolute;left:11409;top:11777;width:2;height:425" coordorigin="11409,11777" coordsize="2,425">
              <v:shape style="position:absolute;left:11409;top:11777;width:2;height:425" coordorigin="11409,11777" coordsize="0,425" path="m11409,12202l11409,11777e" filled="f" stroked="t" strokeweight=".23808pt" strokecolor="#000000">
                <v:path arrowok="t"/>
              </v:shape>
            </v:group>
            <v:group style="position:absolute;left:1224;top:11978;width:2;height:903" coordorigin="1224,11978" coordsize="2,903">
              <v:shape style="position:absolute;left:1224;top:11978;width:2;height:903" coordorigin="1224,11978" coordsize="0,903" path="m1224,12881l1224,11978e" filled="f" stroked="t" strokeweight=".71424pt" strokecolor="#383838">
                <v:path arrowok="t"/>
              </v:shape>
            </v:group>
            <v:group style="position:absolute;left:7295;top:11978;width:2;height:253" coordorigin="7295,11978" coordsize="2,253">
              <v:shape style="position:absolute;left:7295;top:11978;width:2;height:253" coordorigin="7295,11978" coordsize="0,253" path="m7295,12231l7295,11978e" filled="f" stroked="t" strokeweight=".47616pt" strokecolor="#1F1F1F">
                <v:path arrowok="t"/>
              </v:shape>
            </v:group>
            <v:group style="position:absolute;left:7295;top:12174;width:2;height:707" coordorigin="7295,12174" coordsize="2,707">
              <v:shape style="position:absolute;left:7295;top:12174;width:2;height:707" coordorigin="7295,12174" coordsize="0,707" path="m7295,12881l7295,12174e" filled="f" stroked="t" strokeweight=".47616pt" strokecolor="#383838">
                <v:path arrowok="t"/>
              </v:shape>
            </v:group>
            <v:group style="position:absolute;left:11409;top:12202;width:2;height:660" coordorigin="11409,12202" coordsize="2,660">
              <v:shape style="position:absolute;left:11409;top:12202;width:2;height:660" coordorigin="11409,12202" coordsize="0,660" path="m11409,12862l11409,12202e" filled="f" stroked="t" strokeweight=".23808pt" strokecolor="#2F44B3">
                <v:path arrowok="t"/>
              </v:shape>
            </v:group>
            <v:group style="position:absolute;left:8066;top:12852;width:3347;height:2" coordorigin="8066,12852" coordsize="3347,2">
              <v:shape style="position:absolute;left:8066;top:12852;width:3347;height:2" coordorigin="8066,12852" coordsize="3347,0" path="m8066,12852l11414,12852e" filled="f" stroked="t" strokeweight=".71424pt" strokecolor="#444FA8">
                <v:path arrowok="t"/>
              </v:shape>
            </v:group>
            <v:group style="position:absolute;left:1224;top:12824;width:2;height:335" coordorigin="1224,12824" coordsize="2,335">
              <v:shape style="position:absolute;left:1224;top:12824;width:2;height:335" coordorigin="1224,12824" coordsize="0,335" path="m1224,13158l1224,12824e" filled="f" stroked="t" strokeweight=".47616pt" strokecolor="#1F1F1F">
                <v:path arrowok="t"/>
              </v:shape>
            </v:group>
            <v:group style="position:absolute;left:7297;top:12824;width:2;height:483" coordorigin="7297,12824" coordsize="2,483">
              <v:shape style="position:absolute;left:7297;top:12824;width:2;height:483" coordorigin="7297,12824" coordsize="0,483" path="m7297,13306l7297,12824e" filled="f" stroked="t" strokeweight=".47616pt" strokecolor="#232323">
                <v:path arrowok="t"/>
              </v:shape>
            </v:group>
            <v:group style="position:absolute;left:11409;top:12847;width:2;height:2504" coordorigin="11409,12847" coordsize="2,2504">
              <v:shape style="position:absolute;left:11409;top:12847;width:2;height:2504" coordorigin="11409,12847" coordsize="0,2504" path="m11409,15352l11409,12847e" filled="f" stroked="t" strokeweight=".23808pt" strokecolor="#000000">
                <v:path arrowok="t"/>
              </v:shape>
            </v:group>
            <v:group style="position:absolute;left:386;top:13278;width:124;height:2" coordorigin="386,13278" coordsize="124,2">
              <v:shape style="position:absolute;left:386;top:13278;width:124;height:2" coordorigin="386,13278" coordsize="124,0" path="m386,13278l509,13278e" filled="f" stroked="t" strokeweight=".23808pt" strokecolor="#232323">
                <v:path arrowok="t"/>
              </v:shape>
            </v:group>
            <v:group style="position:absolute;left:414;top:13101;width:2;height:210" coordorigin="414,13101" coordsize="2,210">
              <v:shape style="position:absolute;left:414;top:13101;width:2;height:210" coordorigin="414,13101" coordsize="0,210" path="m414,13311l414,13101e" filled="f" stroked="t" strokeweight=".47616pt" strokecolor="#1F1F1F">
                <v:path arrowok="t"/>
              </v:shape>
            </v:group>
            <v:group style="position:absolute;left:509;top:13278;width:1752;height:2" coordorigin="509,13278" coordsize="1752,2">
              <v:shape style="position:absolute;left:509;top:13278;width:1752;height:2" coordorigin="509,13278" coordsize="1752,0" path="m509,13278l2262,13278e" filled="f" stroked="t" strokeweight=".23808pt" strokecolor="#4F4F4F">
                <v:path arrowok="t"/>
              </v:shape>
            </v:group>
            <v:group style="position:absolute;left:1226;top:13101;width:2;height:2887" coordorigin="1226,13101" coordsize="2,2887">
              <v:shape style="position:absolute;left:1226;top:13101;width:2;height:2887" coordorigin="1226,13101" coordsize="0,2887" path="m1226,15988l1226,13101e" filled="f" stroked="t" strokeweight=".47616pt" strokecolor="#3B3B3B">
                <v:path arrowok="t"/>
              </v:shape>
            </v:group>
            <v:group style="position:absolute;left:414;top:13249;width:2;height:2810" coordorigin="414,13249" coordsize="2,2810">
              <v:shape style="position:absolute;left:414;top:13249;width:2;height:2810" coordorigin="414,13249" coordsize="0,2810" path="m414,16059l414,13249e" filled="f" stroked="t" strokeweight=".23808pt" strokecolor="#343434">
                <v:path arrowok="t"/>
              </v:shape>
            </v:group>
            <v:group style="position:absolute;left:2257;top:13278;width:2;height:172" coordorigin="2257,13278" coordsize="2,172">
              <v:shape style="position:absolute;left:2257;top:13278;width:2;height:172" coordorigin="2257,13278" coordsize="0,172" path="m2257,13450l2257,13278e" filled="f" stroked="t" strokeweight=".23808pt" strokecolor="#606060">
                <v:path arrowok="t"/>
              </v:shape>
            </v:group>
            <v:group style="position:absolute;left:2257;top:13450;width:2;height:1902" coordorigin="2257,13450" coordsize="2,1902">
              <v:shape style="position:absolute;left:2257;top:13450;width:2;height:1902" coordorigin="2257,13450" coordsize="0,1902" path="m2257,15352l2257,13450e" filled="f" stroked="t" strokeweight=".23808pt" strokecolor="#000000">
                <v:path arrowok="t"/>
              </v:shape>
            </v:group>
            <v:group style="position:absolute;left:1667;top:13397;width:2;height:2667" coordorigin="1667,13397" coordsize="2,2667">
              <v:shape style="position:absolute;left:1667;top:13397;width:2;height:2667" coordorigin="1667,13397" coordsize="0,2667" path="m1667,16064l1667,13397e" filled="f" stroked="t" strokeweight=".95232pt" strokecolor="#575757">
                <v:path arrowok="t"/>
              </v:shape>
            </v:group>
            <v:group style="position:absolute;left:7266;top:13641;width:2;height:1286" coordorigin="7266,13641" coordsize="2,1286">
              <v:shape style="position:absolute;left:7266;top:13641;width:2;height:1286" coordorigin="7266,13641" coordsize="0,1286" path="m7266,14927l7266,13641e" filled="f" stroked="t" strokeweight=".23808pt" strokecolor="#000000">
                <v:path arrowok="t"/>
              </v:shape>
            </v:group>
            <v:group style="position:absolute;left:417;top:13851;width:2;height:253" coordorigin="417,13851" coordsize="2,253">
              <v:shape style="position:absolute;left:417;top:13851;width:2;height:253" coordorigin="417,13851" coordsize="0,253" path="m417,14104l417,13851e" filled="f" stroked="t" strokeweight=".23808pt" strokecolor="#1F1F1F">
                <v:path arrowok="t"/>
              </v:shape>
            </v:group>
            <v:group style="position:absolute;left:1238;top:13851;width:2;height:2213" coordorigin="1238,13851" coordsize="2,2213">
              <v:shape style="position:absolute;left:1238;top:13851;width:2;height:2213" coordorigin="1238,13851" coordsize="0,2213" path="m1238,16064l1238,13851e" filled="f" stroked="t" strokeweight=".71424pt" strokecolor="#4F4F4F">
                <v:path arrowok="t"/>
              </v:shape>
            </v:group>
            <v:group style="position:absolute;left:386;top:14501;width:2;height:1553" coordorigin="386,14501" coordsize="2,1553">
              <v:shape style="position:absolute;left:386;top:14501;width:2;height:1553" coordorigin="386,14501" coordsize="0,1553" path="m386,16055l386,14501e" filled="f" stroked="t" strokeweight=".23808pt" strokecolor="#000000">
                <v:path arrowok="t"/>
              </v:shape>
            </v:group>
            <v:group style="position:absolute;left:6666;top:15022;width:405;height:2" coordorigin="6666,15022" coordsize="405,2">
              <v:shape style="position:absolute;left:6666;top:15022;width:405;height:2" coordorigin="6666,15022" coordsize="405,0" path="m6666,15022l7071,15022e" filled="f" stroked="t" strokeweight="1.190400pt" strokecolor="#ACA3D4">
                <v:path arrowok="t"/>
              </v:shape>
            </v:group>
            <v:group style="position:absolute;left:6623;top:15036;width:652;height:2" coordorigin="6623,15036" coordsize="652,2">
              <v:shape style="position:absolute;left:6623;top:15036;width:652;height:2" coordorigin="6623,15036" coordsize="652,0" path="m6623,15036l7276,15036e" filled="f" stroked="t" strokeweight="1.66656pt" strokecolor="#ACA8CF">
                <v:path arrowok="t"/>
              </v:shape>
            </v:group>
            <v:group style="position:absolute;left:7266;top:14927;width:2;height:110" coordorigin="7266,14927" coordsize="2,110">
              <v:shape style="position:absolute;left:7266;top:14927;width:2;height:110" coordorigin="7266,14927" coordsize="0,110" path="m7266,15036l7266,14927e" filled="f" stroked="t" strokeweight=".23808pt" strokecolor="#878CC3">
                <v:path arrowok="t"/>
              </v:shape>
            </v:group>
            <v:group style="position:absolute;left:1669;top:14993;width:2;height:139" coordorigin="1669,14993" coordsize="2,139">
              <v:shape style="position:absolute;left:1669;top:14993;width:2;height:139" coordorigin="1669,14993" coordsize="0,139" path="m1669,15132l1669,14993e" filled="f" stroked="t" strokeweight="1.190400pt" strokecolor="#6B6B6B">
                <v:path arrowok="t"/>
              </v:shape>
            </v:group>
            <v:group style="position:absolute;left:7266;top:15008;width:2;height:96" coordorigin="7266,15008" coordsize="2,96">
              <v:shape style="position:absolute;left:7266;top:15008;width:2;height:96" coordorigin="7266,15008" coordsize="0,96" path="m7266,15103l7266,15008e" filled="f" stroked="t" strokeweight=".71424pt" strokecolor="#8787CC">
                <v:path arrowok="t"/>
              </v:shape>
            </v:group>
            <v:group style="position:absolute;left:7266;top:15103;width:2;height:249" coordorigin="7266,15103" coordsize="2,249">
              <v:shape style="position:absolute;left:7266;top:15103;width:2;height:249" coordorigin="7266,15103" coordsize="0,249" path="m7266,15352l7266,15103e" filled="f" stroked="t" strokeweight=".23808pt" strokecolor="#000000">
                <v:path arrowok="t"/>
              </v:shape>
            </v:group>
            <v:group style="position:absolute;left:424;top:16055;width:6676;height:2" coordorigin="424,16055" coordsize="6676,2">
              <v:shape style="position:absolute;left:424;top:16055;width:6676;height:2" coordorigin="424,16055" coordsize="6676,0" path="m424,16055l7100,16055e" filled="f" stroked="t" strokeweight=".71424pt" strokecolor="#575757">
                <v:path arrowok="t"/>
              </v:shape>
            </v:group>
            <v:group style="position:absolute;left:2257;top:15352;width:2;height:703" coordorigin="2257,15352" coordsize="2,703">
              <v:shape style="position:absolute;left:2257;top:15352;width:2;height:703" coordorigin="2257,15352" coordsize="0,703" path="m2257,16055l2257,15352e" filled="f" stroked="t" strokeweight=".23808pt" strokecolor="#3B3B3B">
                <v:path arrowok="t"/>
              </v:shape>
            </v:group>
            <v:group style="position:absolute;left:7042;top:16055;width:614;height:2" coordorigin="7042,16055" coordsize="614,2">
              <v:shape style="position:absolute;left:7042;top:16055;width:614;height:2" coordorigin="7042,16055" coordsize="614,0" path="m7042,16055l7657,16055e" filled="f" stroked="t" strokeweight=".47616pt" strokecolor="#383838">
                <v:path arrowok="t"/>
              </v:shape>
            </v:group>
            <v:group style="position:absolute;left:7266;top:15352;width:2;height:703" coordorigin="7266,15352" coordsize="2,703">
              <v:shape style="position:absolute;left:7266;top:15352;width:2;height:703" coordorigin="7266,15352" coordsize="0,703" path="m7266,16055l7266,15352e" filled="f" stroked="t" strokeweight=".23808pt" strokecolor="#2F2F2F">
                <v:path arrowok="t"/>
              </v:shape>
            </v:group>
            <v:group style="position:absolute;left:7600;top:16052;width:495;height:2" coordorigin="7600,16052" coordsize="495,2">
              <v:shape style="position:absolute;left:7600;top:16052;width:495;height:2" coordorigin="7600,16052" coordsize="495,0" path="m7600,16052l8095,16052e" filled="f" stroked="t" strokeweight=".47616pt" strokecolor="#4F4F4F">
                <v:path arrowok="t"/>
              </v:shape>
            </v:group>
            <v:group style="position:absolute;left:8038;top:16052;width:3405;height:2" coordorigin="8038,16052" coordsize="3405,2">
              <v:shape style="position:absolute;left:8038;top:16052;width:3405;height:2" coordorigin="8038,16052" coordsize="3405,0" path="m8038,16052l11442,16052e" filled="f" stroked="t" strokeweight=".95232pt" strokecolor="#676767">
                <v:path arrowok="t"/>
              </v:shape>
            </v:group>
            <v:group style="position:absolute;left:11409;top:15352;width:2;height:703" coordorigin="11409,15352" coordsize="2,703">
              <v:shape style="position:absolute;left:11409;top:15352;width:2;height:703" coordorigin="11409,15352" coordsize="0,703" path="m11409,16055l11409,15352e" filled="f" stroked="t" strokeweight=".23808pt" strokecolor="#67676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50"/>
          <w:szCs w:val="50"/>
          <w:color w:val="2A3A8E"/>
          <w:spacing w:val="0"/>
          <w:w w:val="70"/>
          <w:position w:val="2"/>
        </w:rPr>
        <w:t>e-ı'L\</w:t>
      </w:r>
      <w:r>
        <w:rPr>
          <w:rFonts w:ascii="Times New Roman" w:hAnsi="Times New Roman" w:cs="Times New Roman" w:eastAsia="Times New Roman"/>
          <w:sz w:val="50"/>
          <w:szCs w:val="50"/>
          <w:color w:val="2A3A8E"/>
          <w:spacing w:val="0"/>
          <w:w w:val="70"/>
          <w:position w:val="2"/>
        </w:rPr>
        <w:t>or-</w:t>
      </w:r>
      <w:r>
        <w:rPr>
          <w:rFonts w:ascii="Times New Roman" w:hAnsi="Times New Roman" w:cs="Times New Roman" w:eastAsia="Times New Roman"/>
          <w:sz w:val="50"/>
          <w:szCs w:val="50"/>
          <w:color w:val="2A3A8E"/>
          <w:spacing w:val="-82"/>
          <w:w w:val="70"/>
          <w:position w:val="2"/>
        </w:rPr>
        <w:t> </w:t>
      </w:r>
      <w:r>
        <w:rPr>
          <w:rFonts w:ascii="Times New Roman" w:hAnsi="Times New Roman" w:cs="Times New Roman" w:eastAsia="Times New Roman"/>
          <w:sz w:val="50"/>
          <w:szCs w:val="50"/>
          <w:color w:val="2A3A8E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50"/>
          <w:szCs w:val="50"/>
          <w:color w:val="2A3A8E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  <w:position w:val="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5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2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188" w:right="433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1.686077pt;margin-top:-16.765949pt;width:55.095303pt;height:42.5pt;mso-position-horizontal-relative:page;mso-position-vertical-relative:paragraph;z-index:-15617" type="#_x0000_t202" filled="f" stroked="f">
            <v:textbox inset="0,0,0,0">
              <w:txbxContent>
                <w:p>
                  <w:pPr>
                    <w:spacing w:before="0" w:after="0" w:line="850" w:lineRule="exact"/>
                    <w:ind w:right="-168"/>
                    <w:jc w:val="left"/>
                    <w:rPr>
                      <w:rFonts w:ascii="Arial" w:hAnsi="Arial" w:cs="Arial" w:eastAsia="Arial"/>
                      <w:sz w:val="85"/>
                      <w:szCs w:val="85"/>
                    </w:rPr>
                  </w:pPr>
                  <w:rPr/>
                  <w:r>
                    <w:rPr>
                      <w:rFonts w:ascii="Arial" w:hAnsi="Arial" w:cs="Arial" w:eastAsia="Arial"/>
                      <w:sz w:val="85"/>
                      <w:szCs w:val="85"/>
                      <w:color w:val="343434"/>
                      <w:spacing w:val="0"/>
                      <w:w w:val="466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2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8" w:lineRule="exact"/>
        <w:ind w:left="4325" w:right="-20"/>
        <w:jc w:val="left"/>
        <w:tabs>
          <w:tab w:pos="994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BAŞKANLIGI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8"/>
          <w:szCs w:val="8"/>
          <w:color w:val="464646"/>
          <w:spacing w:val="0"/>
          <w:w w:val="100"/>
          <w:position w:val="3"/>
        </w:rPr>
        <w:t>1</w:t>
      </w:r>
      <w:r>
        <w:rPr>
          <w:rFonts w:ascii="Times New Roman" w:hAnsi="Times New Roman" w:cs="Times New Roman" w:eastAsia="Times New Roman"/>
          <w:sz w:val="8"/>
          <w:szCs w:val="8"/>
          <w:color w:val="464646"/>
          <w:spacing w:val="0"/>
          <w:w w:val="100"/>
          <w:position w:val="3"/>
        </w:rPr>
        <w:t>     </w:t>
      </w:r>
      <w:r>
        <w:rPr>
          <w:rFonts w:ascii="Times New Roman" w:hAnsi="Times New Roman" w:cs="Times New Roman" w:eastAsia="Times New Roman"/>
          <w:sz w:val="8"/>
          <w:szCs w:val="8"/>
          <w:color w:val="464646"/>
          <w:spacing w:val="19"/>
          <w:w w:val="100"/>
          <w:position w:val="3"/>
        </w:rPr>
        <w:t> </w:t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156"/>
          <w:position w:val="-5"/>
        </w:rPr>
        <w:t>"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830" w:right="4035"/>
        <w:jc w:val="center"/>
        <w:tabs>
          <w:tab w:pos="3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.559494pt;margin-top:5.131941pt;width:51.534602pt;height:7.5pt;mso-position-horizontal-relative:page;mso-position-vertical-relative:paragraph;z-index:-15616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43434"/>
                      <w:spacing w:val="0"/>
                      <w:w w:val="103"/>
                      <w:b/>
                      <w:bCs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21"/>
          <w:position w:val="10"/>
        </w:rPr>
        <w:t>IZMIR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1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4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7"/>
          <w:position w:val="0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638" w:right="-20"/>
        <w:jc w:val="left"/>
        <w:tabs>
          <w:tab w:pos="4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0"/>
          <w:w w:val="115"/>
          <w:position w:val="1"/>
        </w:rPr>
        <w:t>BELEDIYESI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4"/>
          <w:position w:val="0"/>
        </w:rPr>
        <w:t>YANGl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4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0" w:right="-20"/>
        <w:jc w:val="left"/>
        <w:tabs>
          <w:tab w:pos="1320" w:val="left"/>
          <w:tab w:pos="3180" w:val="left"/>
          <w:tab w:pos="5500" w:val="left"/>
          <w:tab w:pos="750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3"/>
          <w:w w:val="68"/>
          <w:position w:val="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5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6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17.05.2017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4"/>
          <w:position w:val="0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2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12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3"/>
          <w:position w:val="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8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10.31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0"/>
        </w:rPr>
        <w:t>tr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6"/>
          <w:w w:val="100"/>
          <w:position w:val="0"/>
        </w:rPr>
        <w:t>e</w:t>
      </w:r>
      <w:r>
        <w:rPr>
          <w:rFonts w:ascii="Arial" w:hAnsi="Arial" w:cs="Arial" w:eastAsia="Arial"/>
          <w:sz w:val="25"/>
          <w:szCs w:val="25"/>
          <w:color w:val="464646"/>
          <w:spacing w:val="-23"/>
          <w:w w:val="106"/>
          <w:position w:val="0"/>
        </w:rPr>
        <w:t>ı</w:t>
      </w:r>
      <w:r>
        <w:rPr>
          <w:rFonts w:ascii="Arial" w:hAnsi="Arial" w:cs="Arial" w:eastAsia="Arial"/>
          <w:sz w:val="25"/>
          <w:szCs w:val="25"/>
          <w:color w:val="6D6E6E"/>
          <w:spacing w:val="0"/>
          <w:w w:val="112"/>
          <w:position w:val="0"/>
        </w:rPr>
        <w:t>: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95" w:lineRule="exact"/>
        <w:ind w:left="134" w:right="-20"/>
        <w:jc w:val="left"/>
        <w:tabs>
          <w:tab w:pos="1340" w:val="left"/>
          <w:tab w:pos="3180" w:val="left"/>
          <w:tab w:pos="4360" w:val="left"/>
          <w:tab w:pos="5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1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6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100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6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017</w:t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0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3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3189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3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5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Çamlıkule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5"/>
        </w:rPr>
        <w:t>Mah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293/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9"/>
          <w:w w:val="78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3"/>
        </w:rPr>
        <w:t>zeri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40" w:lineRule="auto"/>
        <w:ind w:left="134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3"/>
        </w:rPr>
        <w:t>Doğru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7"/>
        </w:rPr>
        <w:t>Çam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85"/>
        </w:rPr>
        <w:t>lı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86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ule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2"/>
        </w:rPr>
        <w:t>Ma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92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254/4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6" w:after="0" w:line="258" w:lineRule="auto"/>
        <w:ind w:left="120" w:right="1324" w:firstLine="62"/>
        <w:jc w:val="left"/>
        <w:tabs>
          <w:tab w:pos="1320" w:val="left"/>
          <w:tab w:pos="3680" w:val="left"/>
          <w:tab w:pos="4120" w:val="left"/>
          <w:tab w:pos="6740" w:val="left"/>
          <w:tab w:pos="7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37"/>
        </w:rPr>
        <w:t>angı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3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5"/>
          <w:w w:val="13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D6E6E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D6E6E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79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5"/>
        </w:rPr>
        <w:t>anğı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5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</w:rPr>
        <w:t>Dikkatsizli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8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Siğa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-1"/>
          <w:w w:val="95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1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12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1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37"/>
        </w:rPr>
        <w:t>İ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37"/>
        </w:rPr>
        <w:t>   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6"/>
          <w:w w:val="3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D6E6E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D6E6E"/>
          <w:spacing w:val="-52"/>
          <w:w w:val="13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D6E6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D6E6E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30"/>
        </w:rPr>
        <w:t>ııpıııı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3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8"/>
          <w:w w:val="13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5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75" w:lineRule="exact"/>
        <w:ind w:left="3610" w:right="-20"/>
        <w:jc w:val="left"/>
        <w:tabs>
          <w:tab w:pos="674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9.681015pt;margin-top:3.294893pt;width:3.67302pt;height:26pt;mso-position-horizontal-relative:page;mso-position-vertical-relative:paragraph;z-index:-15615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464646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2"/>
          <w:u w:val="single" w:color="54545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2"/>
          <w:u w:val="single" w:color="545454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2"/>
          <w:u w:val="single" w:color="545454"/>
        </w:rPr>
        <w:t>13ctonı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2"/>
          <w:u w:val="single" w:color="545454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2"/>
          <w:u w:val="single" w:color="545454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2"/>
          <w:u w:val="single" w:color="545454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29"/>
          <w:w w:val="100"/>
          <w:u w:val="single" w:color="54545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29"/>
          <w:w w:val="100"/>
          <w:u w:val="single" w:color="545454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29"/>
          <w:w w:val="100"/>
          <w:u w:val="single" w:color="545454"/>
        </w:rPr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100"/>
          <w:u w:val="single" w:color="545454"/>
        </w:rPr>
        <w:t>rn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100"/>
          <w:u w:val="single" w:color="545454"/>
        </w:rPr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5"/>
          <w:w w:val="100"/>
          <w:u w:val="single" w:color="545454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5"/>
          <w:w w:val="100"/>
          <w:u w:val="single" w:color="545454"/>
        </w:rPr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5"/>
          <w:w w:val="100"/>
          <w:u w:val="single" w:color="545454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u w:val="single" w:color="54545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40"/>
          <w:w w:val="100"/>
          <w:u w:val="single" w:color="54545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100"/>
          <w:u w:val="single" w:color="54545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100"/>
          <w:u w:val="single" w:color="545454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100"/>
          <w:u w:val="single" w:color="545454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u w:val="single" w:color="54545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u w:val="single" w:color="545454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5"/>
          <w:w w:val="100"/>
          <w:u w:val="single" w:color="545454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5"/>
          <w:w w:val="100"/>
          <w:u w:val="single" w:color="545454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5"/>
          <w:w w:val="100"/>
          <w:u w:val="single" w:color="545454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u w:val="single" w:color="54545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u w:val="single" w:color="545454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u w:val="single" w:color="54545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100"/>
          <w:u w:val="single" w:color="54545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2"/>
          <w:u w:val="single" w:color="54545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2"/>
          <w:u w:val="single" w:color="545454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24"/>
          <w:w w:val="100"/>
          <w:u w:val="single" w:color="54545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24"/>
          <w:w w:val="100"/>
          <w:u w:val="single" w:color="545454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24"/>
          <w:w w:val="100"/>
          <w:u w:val="single" w:color="545454"/>
        </w:rPr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-9"/>
          <w:w w:val="100"/>
          <w:u w:val="single" w:color="545454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-9"/>
          <w:w w:val="100"/>
          <w:u w:val="single" w:color="545454"/>
        </w:rPr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-9"/>
          <w:w w:val="100"/>
          <w:u w:val="single" w:color="545454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u w:val="single" w:color="545454"/>
        </w:rPr>
        <w:t>şap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43"/>
          <w:w w:val="100"/>
          <w:u w:val="single" w:color="54545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84"/>
          <w:position w:val="-1"/>
        </w:rPr>
        <w:t>.............</w:t>
      </w:r>
      <w:r>
        <w:rPr>
          <w:rFonts w:ascii="Arial" w:hAnsi="Arial" w:cs="Arial" w:eastAsia="Arial"/>
          <w:sz w:val="19"/>
          <w:szCs w:val="19"/>
          <w:color w:val="595959"/>
          <w:spacing w:val="-26"/>
          <w:w w:val="84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7E7E7E"/>
          <w:spacing w:val="-16"/>
          <w:w w:val="148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90"/>
          <w:position w:val="-1"/>
        </w:rPr>
        <w:t>..</w:t>
      </w:r>
      <w:r>
        <w:rPr>
          <w:rFonts w:ascii="Arial" w:hAnsi="Arial" w:cs="Arial" w:eastAsia="Arial"/>
          <w:sz w:val="19"/>
          <w:szCs w:val="19"/>
          <w:color w:val="464646"/>
          <w:spacing w:val="-25"/>
          <w:w w:val="90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6D6E6E"/>
          <w:spacing w:val="-18"/>
          <w:w w:val="123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343434"/>
          <w:spacing w:val="-10"/>
          <w:w w:val="98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6D6E6E"/>
          <w:spacing w:val="0"/>
          <w:w w:val="91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6D6E6E"/>
          <w:spacing w:val="-29"/>
          <w:w w:val="91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464646"/>
          <w:spacing w:val="-10"/>
          <w:w w:val="98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7E7E7E"/>
          <w:spacing w:val="-17"/>
          <w:w w:val="123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85"/>
          <w:position w:val="-1"/>
        </w:rPr>
        <w:t>.........</w:t>
      </w:r>
      <w:r>
        <w:rPr>
          <w:rFonts w:ascii="Arial" w:hAnsi="Arial" w:cs="Arial" w:eastAsia="Arial"/>
          <w:sz w:val="19"/>
          <w:szCs w:val="19"/>
          <w:color w:val="595959"/>
          <w:spacing w:val="-18"/>
          <w:w w:val="85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343434"/>
          <w:spacing w:val="-10"/>
          <w:w w:val="98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91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595959"/>
          <w:spacing w:val="-5"/>
          <w:w w:val="91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343434"/>
          <w:spacing w:val="-10"/>
          <w:w w:val="98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91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595959"/>
          <w:spacing w:val="-10"/>
          <w:w w:val="91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7E7E7E"/>
          <w:spacing w:val="-17"/>
          <w:w w:val="123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98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595959"/>
          <w:spacing w:val="-32"/>
          <w:w w:val="98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7E7E7E"/>
          <w:spacing w:val="0"/>
          <w:w w:val="90"/>
          <w:position w:val="-1"/>
        </w:rPr>
        <w:t>...</w:t>
      </w:r>
      <w:r>
        <w:rPr>
          <w:rFonts w:ascii="Arial" w:hAnsi="Arial" w:cs="Arial" w:eastAsia="Arial"/>
          <w:sz w:val="19"/>
          <w:szCs w:val="19"/>
          <w:color w:val="7E7E7E"/>
          <w:spacing w:val="-34"/>
          <w:w w:val="90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86"/>
          <w:position w:val="-1"/>
        </w:rPr>
        <w:t>.....</w:t>
      </w:r>
      <w:r>
        <w:rPr>
          <w:rFonts w:ascii="Arial" w:hAnsi="Arial" w:cs="Arial" w:eastAsia="Arial"/>
          <w:sz w:val="19"/>
          <w:szCs w:val="19"/>
          <w:color w:val="595959"/>
          <w:spacing w:val="-14"/>
          <w:w w:val="86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7E7E7E"/>
          <w:spacing w:val="0"/>
          <w:w w:val="98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7E7E7E"/>
          <w:spacing w:val="-10"/>
          <w:w w:val="98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85"/>
          <w:position w:val="-1"/>
        </w:rPr>
        <w:t>......</w:t>
      </w:r>
      <w:r>
        <w:rPr>
          <w:rFonts w:ascii="Arial" w:hAnsi="Arial" w:cs="Arial" w:eastAsia="Arial"/>
          <w:sz w:val="19"/>
          <w:szCs w:val="19"/>
          <w:color w:val="595959"/>
          <w:spacing w:val="-10"/>
          <w:w w:val="85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7E7E7E"/>
          <w:spacing w:val="-16"/>
          <w:w w:val="148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91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464646"/>
          <w:spacing w:val="-34"/>
          <w:w w:val="91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6D6E6E"/>
          <w:spacing w:val="0"/>
          <w:w w:val="84"/>
          <w:position w:val="-1"/>
        </w:rPr>
        <w:t>...........</w:t>
      </w:r>
      <w:r>
        <w:rPr>
          <w:rFonts w:ascii="Arial" w:hAnsi="Arial" w:cs="Arial" w:eastAsia="Arial"/>
          <w:sz w:val="19"/>
          <w:szCs w:val="19"/>
          <w:color w:val="6D6E6E"/>
          <w:spacing w:val="-13"/>
          <w:w w:val="84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84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464646"/>
          <w:spacing w:val="-18"/>
          <w:w w:val="84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6D6E6E"/>
          <w:spacing w:val="0"/>
          <w:w w:val="91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6D6E6E"/>
          <w:spacing w:val="-25"/>
          <w:w w:val="91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464646"/>
          <w:spacing w:val="-10"/>
          <w:w w:val="98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6D6E6E"/>
          <w:spacing w:val="0"/>
          <w:w w:val="91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6D6E6E"/>
          <w:spacing w:val="-10"/>
          <w:w w:val="91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464646"/>
          <w:spacing w:val="-5"/>
          <w:w w:val="98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6D6E6E"/>
          <w:spacing w:val="0"/>
          <w:w w:val="98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4" w:lineRule="exact"/>
        <w:ind w:left="4961" w:right="-20"/>
        <w:jc w:val="left"/>
        <w:tabs>
          <w:tab w:pos="6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40"/>
          <w:szCs w:val="40"/>
          <w:color w:val="343434"/>
          <w:spacing w:val="0"/>
          <w:w w:val="78"/>
          <w:position w:val="-1"/>
        </w:rPr>
        <w:t>J</w:t>
      </w:r>
      <w:r>
        <w:rPr>
          <w:rFonts w:ascii="Times New Roman" w:hAnsi="Times New Roman" w:cs="Times New Roman" w:eastAsia="Times New Roman"/>
          <w:sz w:val="40"/>
          <w:szCs w:val="40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9"/>
          <w:position w:val="1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0"/>
          <w:position w:val="1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32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69"/>
          <w:position w:val="1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1"/>
          <w:w w:val="69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4"/>
          <w:position w:val="12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8"/>
          <w:w w:val="94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2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8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2"/>
        </w:rPr>
        <w:t>Alına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4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3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43"/>
          <w:position w:val="1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left="130" w:right="-20"/>
        <w:jc w:val="left"/>
        <w:tabs>
          <w:tab w:pos="2120" w:val="left"/>
          <w:tab w:pos="5700" w:val="left"/>
          <w:tab w:pos="74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8"/>
          <w:position w:val="1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0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3"/>
          <w:position w:val="1"/>
        </w:rPr>
        <w:t>iSıılıibi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3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D6E6E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D6E6E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>Öğrenilemedi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>Kiracı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>Öğrenilemedi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4" w:after="0" w:line="202" w:lineRule="exact"/>
        <w:ind w:left="213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\miri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:Kena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85"/>
          <w:position w:val="-1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8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1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IÇTAŞ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ind w:left="2136" w:right="-20"/>
        <w:jc w:val="left"/>
        <w:tabs>
          <w:tab w:pos="4640" w:val="left"/>
          <w:tab w:pos="75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9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2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2"/>
          <w:w w:val="138"/>
        </w:rPr>
        <w:t> </w:t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138"/>
        </w:rPr>
        <w:t>ı</w:t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10.32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9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3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10.35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3" w:lineRule="exact"/>
        <w:ind w:left="120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95959"/>
          <w:w w:val="96"/>
          <w:position w:val="1"/>
        </w:rPr>
        <w:t>Gid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"/>
          <w:w w:val="96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9"/>
          <w:w w:val="57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C8C8C8"/>
          <w:spacing w:val="-6"/>
          <w:w w:val="51"/>
          <w:position w:val="1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2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1"/>
          <w:position w:val="0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6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1"/>
          <w:position w:val="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7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CFE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48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76" w:lineRule="exact"/>
        <w:ind w:left="130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95959"/>
          <w:w w:val="83"/>
          <w:position w:val="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w w:val="84"/>
          <w:position w:val="6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6"/>
        </w:rPr>
        <w:t>ibin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6"/>
          <w:w w:val="82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68"/>
          <w:position w:val="-2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3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1"/>
          <w:position w:val="-2"/>
        </w:rPr>
        <w:t>ktri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1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1"/>
          <w:w w:val="91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left="4657" w:right="4706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4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9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5" w:after="0" w:line="248" w:lineRule="auto"/>
        <w:ind w:left="2155" w:right="4357" w:firstLine="2524"/>
        <w:jc w:val="left"/>
        <w:tabs>
          <w:tab w:pos="4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3"/>
        </w:rPr>
        <w:t>En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0"/>
          <w:w w:val="9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3"/>
        </w:rPr>
        <w:t>ııiyct-Jandarınıı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8"/>
          <w:w w:val="99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5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D6E6E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D6E6E"/>
          <w:spacing w:val="0"/>
          <w:w w:val="14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"/>
          <w:w w:val="94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4"/>
        </w:rPr>
        <w:t>ers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"/>
          <w:w w:val="94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4"/>
        </w:rPr>
        <w:t>nel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1"/>
        </w:rPr>
        <w:t>Doğal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gaz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00" w:lineRule="exact"/>
        <w:ind w:left="2155" w:right="2613" w:firstLine="-2034"/>
        <w:jc w:val="left"/>
        <w:tabs>
          <w:tab w:pos="2200" w:val="left"/>
          <w:tab w:pos="4640" w:val="left"/>
          <w:tab w:pos="75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3"/>
          <w:position w:val="1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9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79"/>
          <w:position w:val="0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79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43"/>
          <w:w w:val="17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Saati:</w:t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7"/>
          <w:position w:val="0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19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5"/>
          <w:position w:val="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1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6"/>
          <w:position w:val="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213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95959"/>
          <w:w w:val="9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5"/>
          <w:w w:val="98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8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40" w:lineRule="auto"/>
        <w:ind w:left="213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95959"/>
          <w:w w:val="42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6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8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Adı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Şoyadı: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42" w:lineRule="auto"/>
        <w:ind w:left="2185" w:right="1188" w:firstLine="-2065"/>
        <w:jc w:val="left"/>
        <w:tabs>
          <w:tab w:pos="2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95959"/>
          <w:w w:val="93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w w:val="94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41"/>
        </w:rPr>
        <w:t>angı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4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7"/>
          <w:w w:val="14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</w:rPr>
        <w:t>vatandaşla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8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6"/>
        </w:rPr>
        <w:t>tarafında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</w:rPr>
        <w:t>görüld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6"/>
          <w:w w:val="96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6D6E6E"/>
          <w:spacing w:val="0"/>
          <w:w w:val="9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D6E6E"/>
          <w:spacing w:val="-2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</w:rPr>
        <w:t>Tarafımızda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5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işlemi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9"/>
        </w:rPr>
        <w:t>erçekleştirilmedi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6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</w:rPr>
        <w:t>inceleme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yapıldı,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pgSz w:w="11920" w:h="16840"/>
          <w:pgMar w:top="640" w:bottom="280" w:left="360" w:right="200"/>
        </w:sectPr>
      </w:pPr>
      <w:rPr/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3" w:lineRule="exact"/>
        <w:ind w:left="154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15"/>
          <w:position w:val="-1"/>
        </w:rPr>
        <w:t>öndUrmc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6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Türi\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17"/>
        </w:rPr>
        <w:t>öndürmcdc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0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00"/>
          <w:cols w:num="2" w:equalWidth="0">
            <w:col w:w="1326" w:space="3386"/>
            <w:col w:w="6648"/>
          </w:cols>
        </w:sectPr>
      </w:pPr>
      <w:rPr/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6" w:after="0" w:line="240" w:lineRule="auto"/>
        <w:ind w:left="19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8.982285pt;margin-top:-19.512886pt;width:330.91393pt;height:22.473166pt;mso-position-horizontal-relative:page;mso-position-vertical-relative:paragraph;z-index:-15618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216" w:hRule="exact"/>
                    </w:trPr>
                    <w:tc>
                      <w:tcPr>
                        <w:tcW w:w="1226" w:type="dxa"/>
                        <w:tcBorders>
                          <w:top w:val="single" w:sz="5.650632" w:space="0" w:color="5B5B5B"/>
                          <w:bottom w:val="single" w:sz="5.650632" w:space="0" w:color="575757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3" w:after="0" w:line="199" w:lineRule="exact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64646"/>
                            <w:spacing w:val="0"/>
                            <w:w w:val="111"/>
                            <w:position w:val="-1"/>
                          </w:rPr>
                          <w:t>Sum3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1892" w:type="dxa"/>
                        <w:tcBorders>
                          <w:top w:val="single" w:sz="5.650632" w:space="0" w:color="5B5B5B"/>
                          <w:bottom w:val="single" w:sz="5.650632" w:space="0" w:color="575757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02" w:lineRule="exact"/>
                          <w:ind w:left="71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64646"/>
                            <w:spacing w:val="0"/>
                            <w:w w:val="82"/>
                          </w:rPr>
                          <w:t>IKöpOk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64646"/>
                            <w:spacing w:val="32"/>
                            <w:w w:val="8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43434"/>
                            <w:spacing w:val="6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95959"/>
                            <w:spacing w:val="3"/>
                            <w:w w:val="100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43434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566" w:type="dxa"/>
                        <w:tcBorders>
                          <w:top w:val="single" w:sz="5.650632" w:space="0" w:color="5B5B5B"/>
                          <w:bottom w:val="single" w:sz="5.650632" w:space="0" w:color="575757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02" w:lineRule="exact"/>
                          <w:ind w:left="37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43434"/>
                            <w:w w:val="88"/>
                          </w:rPr>
                          <w:t>ıK.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43434"/>
                            <w:spacing w:val="-2"/>
                            <w:w w:val="89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95959"/>
                            <w:spacing w:val="-9"/>
                            <w:w w:val="12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43434"/>
                            <w:spacing w:val="0"/>
                            <w:w w:val="89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43434"/>
                            <w:spacing w:val="0"/>
                            <w:w w:val="9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43434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64646"/>
                            <w:spacing w:val="0"/>
                            <w:w w:val="100"/>
                          </w:rPr>
                          <w:t>Kg.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927" w:type="dxa"/>
                        <w:tcBorders>
                          <w:top w:val="single" w:sz="5.650632" w:space="0" w:color="5B5B5B"/>
                          <w:bottom w:val="single" w:sz="5.650632" w:space="0" w:color="575757"/>
                          <w:left w:val="nil" w:sz="6" w:space="0" w:color="auto"/>
                          <w:right w:val="single" w:sz="5.650632" w:space="0" w:color="5B5B5B"/>
                        </w:tcBorders>
                      </w:tcPr>
                      <w:p>
                        <w:pPr>
                          <w:spacing w:before="0" w:after="0" w:line="202" w:lineRule="exact"/>
                          <w:ind w:left="38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95959"/>
                            <w:spacing w:val="0"/>
                            <w:w w:val="100"/>
                          </w:rPr>
                          <w:t>K;0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95959"/>
                            <w:spacing w:val="0"/>
                            <w:w w:val="100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95959"/>
                            <w:spacing w:val="-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43434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43434"/>
                            <w:spacing w:val="-2"/>
                            <w:w w:val="100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95959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3" w:hRule="exact"/>
                    </w:trPr>
                    <w:tc>
                      <w:tcPr>
                        <w:tcW w:w="1226" w:type="dxa"/>
                        <w:tcBorders>
                          <w:top w:val="single" w:sz="5.650632" w:space="0" w:color="575757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892" w:type="dxa"/>
                        <w:tcBorders>
                          <w:top w:val="single" w:sz="5.650632" w:space="0" w:color="575757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19" w:after="0" w:line="240" w:lineRule="auto"/>
                          <w:ind w:left="687" w:right="1094"/>
                          <w:jc w:val="center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12121"/>
                            <w:spacing w:val="0"/>
                            <w:w w:val="46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566" w:type="dxa"/>
                        <w:tcBorders>
                          <w:top w:val="single" w:sz="5.650632" w:space="0" w:color="575757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33" w:lineRule="exact"/>
                          <w:ind w:left="373" w:right="-20"/>
                          <w:jc w:val="left"/>
                          <w:rPr>
                            <w:rFonts w:ascii="Arial" w:hAnsi="Arial" w:cs="Arial" w:eastAsia="Arial"/>
                            <w:sz w:val="34"/>
                            <w:szCs w:val="3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34"/>
                            <w:szCs w:val="34"/>
                            <w:color w:val="464646"/>
                            <w:spacing w:val="0"/>
                            <w:w w:val="78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34"/>
                            <w:szCs w:val="34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927" w:type="dxa"/>
                        <w:tcBorders>
                          <w:top w:val="single" w:sz="5.650632" w:space="0" w:color="575757"/>
                          <w:bottom w:val="nil" w:sz="6" w:space="0" w:color="auto"/>
                          <w:left w:val="nil" w:sz="6" w:space="0" w:color="auto"/>
                          <w:right w:val="single" w:sz="5.650632" w:space="0" w:color="5B5B5B"/>
                        </w:tcBorders>
                      </w:tcPr>
                      <w:p>
                        <w:pPr>
                          <w:spacing w:before="19" w:after="0" w:line="240" w:lineRule="auto"/>
                          <w:ind w:left="38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95959"/>
                            <w:spacing w:val="0"/>
                            <w:w w:val="46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595959"/>
          <w:w w:val="203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8"/>
          <w:w w:val="20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5"/>
        </w:rPr>
        <w:t>dllrn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9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4"/>
        </w:rPr>
        <w:t>Has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8"/>
          <w:w w:val="9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62"/>
          <w:w w:val="94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"/>
          <w:w w:val="9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4"/>
        </w:rPr>
        <w:t>angında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7"/>
        </w:rPr>
        <w:t>koltuklar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9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7"/>
        </w:rPr>
        <w:t>,iç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3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döşemeleri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gögüslük,kaporta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kavrulmak,camla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</w:rPr>
        <w:t>kırılmak,kabi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8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içerisi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5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57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6"/>
          <w:w w:val="5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leıııı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ek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4" w:lineRule="exact"/>
        <w:ind w:left="125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579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211"/>
          <w:w w:val="57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</w:rPr>
        <w:t>ısianma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5"/>
        </w:rPr>
        <w:t>Tahmini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10.000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15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0"/>
          <w:w w:val="87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D6E6E"/>
          <w:spacing w:val="-3"/>
          <w:w w:val="8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87"/>
        </w:rPr>
        <w:t>ıı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8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9"/>
          <w:w w:val="87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8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3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7"/>
        </w:rPr>
        <w:t>tetkikte;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7"/>
        </w:rPr>
        <w:t>başlangıcının,Açı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7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3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alanda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uzu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süredi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halinde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5"/>
        </w:rPr>
        <w:t>AP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2825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Fort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04" w:lineRule="exact"/>
        <w:ind w:left="2192" w:right="383" w:firstLine="-2072"/>
        <w:jc w:val="left"/>
        <w:tabs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4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narkıı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7"/>
        </w:rPr>
        <w:t>kamyoneti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şoför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7"/>
        </w:rPr>
        <w:t>mahallinde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5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kapısı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terketiimiş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24"/>
        </w:rPr>
        <w:t>aınyon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"/>
          <w:w w:val="12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5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gire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</w:rPr>
        <w:t>izmaritini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2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kolay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9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4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"/>
          <w:w w:val="11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5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koltu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döşemesini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8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varılmıştı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2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D6E6E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6" w:after="0" w:line="240" w:lineRule="auto"/>
        <w:ind w:left="163" w:right="-20"/>
        <w:jc w:val="left"/>
        <w:tabs>
          <w:tab w:pos="2120" w:val="left"/>
          <w:tab w:pos="6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95959"/>
          <w:w w:val="135"/>
          <w:position w:val="2"/>
        </w:rPr>
        <w:t>igorta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72"/>
          <w:position w:val="2"/>
        </w:rPr>
        <w:t>lı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27"/>
          <w:w w:val="72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7"/>
          <w:position w:val="2"/>
        </w:rPr>
        <w:t>irketi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7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3"/>
          <w:w w:val="97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89"/>
          <w:position w:val="0"/>
        </w:rPr>
        <w:t>ed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"/>
          <w:w w:val="189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57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7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6" w:after="0" w:line="242" w:lineRule="auto"/>
        <w:ind w:left="164" w:right="7226" w:firstLine="-44"/>
        <w:jc w:val="left"/>
        <w:tabs>
          <w:tab w:pos="2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7"/>
          <w:w w:val="9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4"/>
          <w:w w:val="9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5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0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8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"/>
          <w:w w:val="9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68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9"/>
          <w:w w:val="9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4"/>
        </w:rPr>
        <w:t>kibi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ıe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6"/>
        </w:rPr>
        <w:t>Jim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0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4"/>
        </w:rPr>
        <w:t>edi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83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84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i.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38"/>
        </w:rPr>
        <w:t>eslim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"/>
          <w:w w:val="13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1" w:after="0" w:line="240" w:lineRule="auto"/>
        <w:ind w:left="120" w:right="-20"/>
        <w:jc w:val="left"/>
        <w:tabs>
          <w:tab w:pos="2120" w:val="left"/>
          <w:tab w:pos="61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95959"/>
          <w:w w:val="83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w w:val="84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ihi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2"/>
          <w:position w:val="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"/>
          <w:w w:val="92"/>
          <w:position w:val="1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86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>l\şli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5"/>
          <w:position w:val="0"/>
        </w:rPr>
        <w:t>lfari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6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6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7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17.05.2017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229"/>
          <w:position w:val="0"/>
        </w:rPr>
        <w:t>aa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77"/>
          <w:position w:val="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46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4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0"/>
          <w:w w:val="4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D6E6E"/>
          <w:spacing w:val="0"/>
          <w:w w:val="143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D6E6E"/>
          <w:spacing w:val="-12"/>
          <w:w w:val="14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57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"/>
          <w:w w:val="5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57"/>
          <w:position w:val="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"/>
          <w:w w:val="5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6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00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516" w:right="-20"/>
        <w:jc w:val="left"/>
        <w:tabs>
          <w:tab w:pos="1000" w:val="left"/>
          <w:tab w:pos="1500" w:val="left"/>
          <w:tab w:pos="2120" w:val="left"/>
          <w:tab w:pos="8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6"/>
          <w:szCs w:val="16"/>
          <w:color w:val="464646"/>
          <w:spacing w:val="0"/>
          <w:w w:val="100"/>
          <w:position w:val="1"/>
        </w:rPr>
        <w:t>.ı</w:t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100"/>
          <w:position w:val="1"/>
        </w:rPr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75"/>
          <w:position w:val="1"/>
        </w:rPr>
        <w:t>ÖIO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4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70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"/>
          <w:w w:val="7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Buca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00"/>
        </w:sectPr>
      </w:pPr>
      <w:rPr/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17" w:lineRule="exact"/>
        <w:jc w:val="righ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343434"/>
          <w:w w:val="139"/>
          <w:i/>
          <w:position w:val="-1"/>
        </w:rPr>
        <w:t>"</w:t>
      </w:r>
      <w:r>
        <w:rPr>
          <w:rFonts w:ascii="Arial" w:hAnsi="Arial" w:cs="Arial" w:eastAsia="Arial"/>
          <w:sz w:val="11"/>
          <w:szCs w:val="11"/>
          <w:color w:val="343434"/>
          <w:w w:val="140"/>
          <w:i/>
          <w:position w:val="-1"/>
        </w:rPr>
        <w:t>()</w:t>
      </w:r>
      <w:r>
        <w:rPr>
          <w:rFonts w:ascii="Arial" w:hAnsi="Arial" w:cs="Arial" w:eastAsia="Arial"/>
          <w:sz w:val="11"/>
          <w:szCs w:val="11"/>
          <w:color w:val="000000"/>
          <w:w w:val="100"/>
          <w:position w:val="0"/>
        </w:rPr>
      </w:r>
    </w:p>
    <w:p>
      <w:pPr>
        <w:spacing w:before="0" w:after="0" w:line="99" w:lineRule="exact"/>
        <w:ind w:right="19"/>
        <w:jc w:val="righ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343434"/>
          <w:spacing w:val="0"/>
          <w:w w:val="73"/>
          <w:position w:val="-2"/>
        </w:rPr>
        <w:t>cu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96" w:lineRule="exact"/>
        <w:ind w:right="-20"/>
        <w:jc w:val="righ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343434"/>
          <w:spacing w:val="0"/>
          <w:w w:val="83"/>
        </w:rPr>
        <w:t>;;..,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36" w:after="0" w:line="240" w:lineRule="auto"/>
        <w:ind w:right="-71"/>
        <w:jc w:val="left"/>
        <w:tabs>
          <w:tab w:pos="2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3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1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ind w:right="278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EkipAmiri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61"/>
          <w:b/>
          <w:bCs/>
          <w:i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40"/>
          <w:w w:val="61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61"/>
          <w:b/>
          <w:bCs/>
          <w:i/>
        </w:rPr>
        <w:t>3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21"/>
          <w:w w:val="61"/>
          <w:b/>
          <w:bCs/>
          <w:i/>
        </w:rPr>
        <w:t> 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61"/>
          <w:b/>
          <w:bCs/>
        </w:rPr>
        <w:t>Mar{sıatn7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00"/>
          <w:cols w:num="3" w:equalWidth="0">
            <w:col w:w="435" w:space="1828"/>
            <w:col w:w="3539" w:space="2715"/>
            <w:col w:w="2843"/>
          </w:cols>
        </w:sectPr>
      </w:pPr>
      <w:rPr/>
    </w:p>
    <w:p>
      <w:pPr>
        <w:spacing w:before="17" w:after="0" w:line="105" w:lineRule="exact"/>
        <w:ind w:left="229" w:right="-20"/>
        <w:jc w:val="left"/>
        <w:tabs>
          <w:tab w:pos="8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95.653168pt;margin-top:3.59789pt;width:2.001265pt;height:32.906108pt;mso-position-horizontal-relative:page;mso-position-vertical-relative:paragraph;z-index:-15624" coordorigin="3913,72" coordsize="40,658">
            <v:group style="position:absolute;left:3932;top:91;width:2;height:319" coordorigin="3932,91" coordsize="2,319">
              <v:shape style="position:absolute;left:3932;top:91;width:2;height:319" coordorigin="3932,91" coordsize="0,319" path="m3932,409l3932,91e" filled="f" stroked="t" strokeweight="1.883544pt" strokecolor="#3F4F97">
                <v:path arrowok="t"/>
              </v:shape>
            </v:group>
            <v:group style="position:absolute;left:3937;top:286;width:2;height:185" coordorigin="3937,286" coordsize="2,185">
              <v:shape style="position:absolute;left:3937;top:286;width:2;height:185" coordorigin="3937,286" coordsize="0,185" path="m3937,471l3937,286e" filled="f" stroked="t" strokeweight="1.648101pt" strokecolor="#2B4493">
                <v:path arrowok="t"/>
              </v:shape>
            </v:group>
            <v:group style="position:absolute;left:3930;top:414;width:2;height:304" coordorigin="3930,414" coordsize="2,304">
              <v:shape style="position:absolute;left:3930;top:414;width:2;height:304" coordorigin="3930,414" coordsize="0,304" path="m3930,718l3930,414e" filled="f" stroked="t" strokeweight="1.177215pt" strokecolor="#2B2F7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100"/>
          <w:position w:val="-17"/>
        </w:rPr>
        <w:t>.</w:t>
      </w:r>
      <w:r>
        <w:rPr>
          <w:rFonts w:ascii="Arial" w:hAnsi="Arial" w:cs="Arial" w:eastAsia="Arial"/>
          <w:sz w:val="18"/>
          <w:szCs w:val="18"/>
          <w:color w:val="595959"/>
          <w:spacing w:val="-48"/>
          <w:w w:val="100"/>
          <w:position w:val="-17"/>
        </w:rPr>
        <w:t> 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100"/>
          <w:position w:val="-17"/>
        </w:rPr>
        <w:tab/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100"/>
          <w:position w:val="-17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2"/>
        </w:rPr>
        <w:t>itf•i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-1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57"/>
          <w:szCs w:val="57"/>
          <w:color w:val="7E7E7E"/>
          <w:spacing w:val="-114"/>
          <w:w w:val="87"/>
          <w:position w:val="-45"/>
        </w:rPr>
        <w:t>-</w:t>
      </w:r>
      <w:r>
        <w:rPr>
          <w:rFonts w:ascii="Times New Roman" w:hAnsi="Times New Roman" w:cs="Times New Roman" w:eastAsia="Times New Roman"/>
          <w:sz w:val="57"/>
          <w:szCs w:val="57"/>
          <w:color w:val="979797"/>
          <w:spacing w:val="-135"/>
          <w:w w:val="96"/>
          <w:position w:val="-45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300"/>
          <w:position w:val="-1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00"/>
        </w:sectPr>
      </w:pPr>
      <w:rPr/>
    </w:p>
    <w:p>
      <w:pPr>
        <w:spacing w:before="0" w:after="0" w:line="301" w:lineRule="exact"/>
        <w:ind w:left="3586" w:right="-155"/>
        <w:jc w:val="left"/>
        <w:tabs>
          <w:tab w:pos="830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v:group style="position:absolute;margin-left:168.459503pt;margin-top:10.78263pt;width:2.001266pt;height:17.935833pt;mso-position-horizontal-relative:page;mso-position-vertical-relative:paragraph;z-index:-15623" coordorigin="3369,216" coordsize="40,359">
            <v:group style="position:absolute;left:3395;top:230;width:2;height:119" coordorigin="3395,230" coordsize="2,119">
              <v:shape style="position:absolute;left:3395;top:230;width:2;height:119" coordorigin="3395,230" coordsize="0,119" path="m3395,349l3395,230e" filled="f" stroked="t" strokeweight="1.412658pt" strokecolor="#5B60BF">
                <v:path arrowok="t"/>
              </v:shape>
            </v:group>
            <v:group style="position:absolute;left:3376;top:320;width:2;height:247" coordorigin="3376,320" coordsize="2,247">
              <v:shape style="position:absolute;left:3376;top:320;width:2;height:247" coordorigin="3376,320" coordsize="0,247" path="m3376,567l3376,320e" filled="f" stroked="t" strokeweight=".706329pt" strokecolor="#2B2B8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76.699997pt;margin-top:11.731158pt;width:.941772pt;height:18.531196pt;mso-position-horizontal-relative:page;mso-position-vertical-relative:paragraph;z-index:-15622" coordorigin="3534,235" coordsize="19,371">
            <v:group style="position:absolute;left:3546;top:268;width:2;height:81" coordorigin="3546,268" coordsize="2,81">
              <v:shape style="position:absolute;left:3546;top:268;width:2;height:81" coordorigin="3546,268" coordsize="0,81" path="m3546,349l3546,268e" filled="f" stroked="t" strokeweight=".470886pt" strokecolor="#4B4F74">
                <v:path arrowok="t"/>
              </v:shape>
            </v:group>
            <v:group style="position:absolute;left:3543;top:244;width:2;height:352" coordorigin="3543,244" coordsize="2,352">
              <v:shape style="position:absolute;left:3543;top:244;width:2;height:352" coordorigin="3543,244" coordsize="0,352" path="m3543,596l3543,244e" filled="f" stroked="t" strokeweight=".941772pt" strokecolor="#3F447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82.893677pt;margin-top:54.274044pt;width:3.296203pt;height:.1pt;mso-position-horizontal-relative:page;mso-position-vertical-relative:paragraph;z-index:-15619" coordorigin="9658,1085" coordsize="66,2">
            <v:shape style="position:absolute;left:9658;top:1085;width:66;height:2" coordorigin="9658,1085" coordsize="66,0" path="m9658,1085l9724,1085e" filled="f" stroked="t" strokeweight="3.327729pt" strokecolor="#54576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5.929138pt;margin-top:47.248955pt;width:78.105747pt;height:23.5pt;mso-position-horizontal-relative:page;mso-position-vertical-relative:paragraph;z-index:-15614" type="#_x0000_t202" filled="f" stroked="f">
            <v:textbox inset="0,0,0,0">
              <w:txbxContent>
                <w:p>
                  <w:pPr>
                    <w:spacing w:before="0" w:after="0" w:line="470" w:lineRule="exact"/>
                    <w:ind w:right="-110"/>
                    <w:jc w:val="left"/>
                    <w:tabs>
                      <w:tab w:pos="960" w:val="left"/>
                      <w:tab w:pos="1240" w:val="left"/>
                    </w:tabs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7E7E7E"/>
                      <w:spacing w:val="0"/>
                      <w:w w:val="152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7E7E7E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7E7E7E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979797"/>
                      <w:spacing w:val="0"/>
                      <w:w w:val="45"/>
                    </w:rPr>
                    <w:t>.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979797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979797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7E7E7E"/>
                      <w:spacing w:val="0"/>
                      <w:w w:val="102"/>
                    </w:rPr>
                    <w:t>.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7E7E7E"/>
                      <w:spacing w:val="-85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979797"/>
                      <w:spacing w:val="0"/>
                      <w:w w:val="203"/>
                    </w:rPr>
                    <w:t>"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77"/>
          <w:szCs w:val="77"/>
          <w:color w:val="2F3F8C"/>
          <w:spacing w:val="0"/>
          <w:w w:val="51"/>
          <w:b/>
          <w:bCs/>
          <w:i/>
          <w:position w:val="-38"/>
        </w:rPr>
        <w:t>u</w:t>
      </w:r>
      <w:r>
        <w:rPr>
          <w:rFonts w:ascii="Times New Roman" w:hAnsi="Times New Roman" w:cs="Times New Roman" w:eastAsia="Times New Roman"/>
          <w:sz w:val="77"/>
          <w:szCs w:val="77"/>
          <w:color w:val="2F3F8C"/>
          <w:spacing w:val="0"/>
          <w:w w:val="100"/>
          <w:b/>
          <w:bCs/>
          <w:i/>
          <w:position w:val="-38"/>
        </w:rPr>
        <w:tab/>
      </w:r>
      <w:r>
        <w:rPr>
          <w:rFonts w:ascii="Times New Roman" w:hAnsi="Times New Roman" w:cs="Times New Roman" w:eastAsia="Times New Roman"/>
          <w:sz w:val="77"/>
          <w:szCs w:val="77"/>
          <w:color w:val="2F3F8C"/>
          <w:spacing w:val="0"/>
          <w:w w:val="100"/>
          <w:b/>
          <w:bCs/>
          <w:i/>
          <w:position w:val="-38"/>
        </w:rPr>
      </w:r>
      <w:r>
        <w:rPr>
          <w:rFonts w:ascii="Times New Roman" w:hAnsi="Times New Roman" w:cs="Times New Roman" w:eastAsia="Times New Roman"/>
          <w:sz w:val="29"/>
          <w:szCs w:val="29"/>
          <w:color w:val="6D6E6E"/>
          <w:spacing w:val="0"/>
          <w:w w:val="106"/>
          <w:b/>
          <w:bCs/>
          <w:position w:val="-42"/>
        </w:rPr>
        <w:t>B</w:t>
      </w:r>
      <w:r>
        <w:rPr>
          <w:rFonts w:ascii="Times New Roman" w:hAnsi="Times New Roman" w:cs="Times New Roman" w:eastAsia="Times New Roman"/>
          <w:sz w:val="29"/>
          <w:szCs w:val="29"/>
          <w:color w:val="6D6E6E"/>
          <w:spacing w:val="0"/>
          <w:w w:val="107"/>
          <w:b/>
          <w:bCs/>
          <w:position w:val="-42"/>
        </w:rPr>
        <w:t>f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88" w:lineRule="exact"/>
        <w:ind w:right="-20"/>
        <w:jc w:val="left"/>
        <w:tabs>
          <w:tab w:pos="94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979797"/>
          <w:spacing w:val="0"/>
          <w:w w:val="100"/>
          <w:position w:val="-18"/>
        </w:rPr>
        <w:t>,&gt;</w:t>
      </w:r>
      <w:r>
        <w:rPr>
          <w:rFonts w:ascii="Times New Roman" w:hAnsi="Times New Roman" w:cs="Times New Roman" w:eastAsia="Times New Roman"/>
          <w:sz w:val="21"/>
          <w:szCs w:val="21"/>
          <w:color w:val="979797"/>
          <w:spacing w:val="0"/>
          <w:w w:val="100"/>
          <w:position w:val="-18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979797"/>
          <w:spacing w:val="28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79797"/>
          <w:spacing w:val="0"/>
          <w:w w:val="100"/>
          <w:position w:val="-18"/>
        </w:rPr>
        <w:t>•</w:t>
      </w:r>
      <w:r>
        <w:rPr>
          <w:rFonts w:ascii="Times New Roman" w:hAnsi="Times New Roman" w:cs="Times New Roman" w:eastAsia="Times New Roman"/>
          <w:sz w:val="21"/>
          <w:szCs w:val="21"/>
          <w:color w:val="979797"/>
          <w:spacing w:val="0"/>
          <w:w w:val="100"/>
          <w:position w:val="-18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979797"/>
          <w:spacing w:val="0"/>
          <w:w w:val="100"/>
          <w:position w:val="-18"/>
        </w:rPr>
      </w:r>
      <w:r>
        <w:rPr>
          <w:rFonts w:ascii="Times New Roman" w:hAnsi="Times New Roman" w:cs="Times New Roman" w:eastAsia="Times New Roman"/>
          <w:sz w:val="23"/>
          <w:szCs w:val="23"/>
          <w:color w:val="979797"/>
          <w:spacing w:val="0"/>
          <w:w w:val="207"/>
          <w:position w:val="-14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00"/>
          <w:cols w:num="2" w:equalWidth="0">
            <w:col w:w="8629" w:space="297"/>
            <w:col w:w="2434"/>
          </w:cols>
        </w:sectPr>
      </w:pPr>
      <w:rPr/>
    </w:p>
    <w:p>
      <w:pPr>
        <w:spacing w:before="0" w:after="0" w:line="553" w:lineRule="exact"/>
        <w:ind w:right="-20"/>
        <w:jc w:val="right"/>
        <w:rPr>
          <w:rFonts w:ascii="Times New Roman" w:hAnsi="Times New Roman" w:cs="Times New Roman" w:eastAsia="Times New Roman"/>
          <w:sz w:val="80"/>
          <w:szCs w:val="80"/>
        </w:rPr>
      </w:pPr>
      <w:rPr/>
      <w:r>
        <w:rPr/>
        <w:pict>
          <v:group style="position:absolute;margin-left:161.631653pt;margin-top:1.452773pt;width:.1pt;height:13.310915pt;mso-position-horizontal-relative:page;mso-position-vertical-relative:paragraph;z-index:-15621" coordorigin="3233,29" coordsize="2,266">
            <v:shape style="position:absolute;left:3233;top:29;width:2;height:266" coordorigin="3233,29" coordsize="0,266" path="m3233,295l3233,29e" filled="f" stroked="t" strokeweight=".706329pt" strokecolor="#282F7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80"/>
          <w:szCs w:val="80"/>
          <w:color w:val="464646"/>
          <w:spacing w:val="-278"/>
          <w:w w:val="117"/>
          <w:position w:val="-29"/>
        </w:rPr>
        <w:t>J</w:t>
      </w:r>
      <w:r>
        <w:rPr>
          <w:rFonts w:ascii="Times New Roman" w:hAnsi="Times New Roman" w:cs="Times New Roman" w:eastAsia="Times New Roman"/>
          <w:sz w:val="80"/>
          <w:szCs w:val="80"/>
          <w:color w:val="464646"/>
          <w:spacing w:val="0"/>
          <w:w w:val="46"/>
          <w:position w:val="-29"/>
        </w:rPr>
        <w:t>..</w:t>
      </w:r>
      <w:r>
        <w:rPr>
          <w:rFonts w:ascii="Times New Roman" w:hAnsi="Times New Roman" w:cs="Times New Roman" w:eastAsia="Times New Roman"/>
          <w:sz w:val="80"/>
          <w:szCs w:val="80"/>
          <w:color w:val="000000"/>
          <w:spacing w:val="0"/>
          <w:w w:val="100"/>
          <w:position w:val="0"/>
        </w:rPr>
      </w:r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55" w:lineRule="exact"/>
        <w:ind w:right="-93"/>
        <w:jc w:val="left"/>
        <w:tabs>
          <w:tab w:pos="1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595959"/>
          <w:spacing w:val="0"/>
          <w:w w:val="100"/>
          <w:position w:val="-21"/>
        </w:rPr>
        <w:t>LU</w:t>
      </w:r>
      <w:r>
        <w:rPr>
          <w:rFonts w:ascii="Times New Roman" w:hAnsi="Times New Roman" w:cs="Times New Roman" w:eastAsia="Times New Roman"/>
          <w:sz w:val="26"/>
          <w:szCs w:val="26"/>
          <w:color w:val="595959"/>
          <w:spacing w:val="-58"/>
          <w:w w:val="100"/>
          <w:position w:val="-2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95959"/>
          <w:spacing w:val="0"/>
          <w:w w:val="100"/>
          <w:position w:val="-21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595959"/>
          <w:spacing w:val="0"/>
          <w:w w:val="100"/>
          <w:position w:val="-2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>Kena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>KILIÇTAŞ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53" w:lineRule="exact"/>
        <w:ind w:right="-176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br w:type="column"/>
      </w:r>
      <w:r>
        <w:rPr>
          <w:rFonts w:ascii="Arial" w:hAnsi="Arial" w:cs="Arial" w:eastAsia="Arial"/>
          <w:sz w:val="91"/>
          <w:szCs w:val="91"/>
          <w:color w:val="464646"/>
          <w:spacing w:val="-150"/>
          <w:w w:val="76"/>
          <w:position w:val="-29"/>
        </w:rPr>
        <w:t>1</w:t>
      </w:r>
      <w:r>
        <w:rPr>
          <w:rFonts w:ascii="Times New Roman" w:hAnsi="Times New Roman" w:cs="Times New Roman" w:eastAsia="Times New Roman"/>
          <w:sz w:val="31"/>
          <w:szCs w:val="31"/>
          <w:color w:val="595959"/>
          <w:spacing w:val="0"/>
          <w:w w:val="115"/>
          <w:position w:val="8"/>
        </w:rPr>
        <w:t>er</w:t>
      </w:r>
      <w:r>
        <w:rPr>
          <w:rFonts w:ascii="Times New Roman" w:hAnsi="Times New Roman" w:cs="Times New Roman" w:eastAsia="Times New Roman"/>
          <w:sz w:val="31"/>
          <w:szCs w:val="31"/>
          <w:color w:val="595959"/>
          <w:spacing w:val="-60"/>
          <w:w w:val="115"/>
          <w:position w:val="8"/>
        </w:rPr>
        <w:t>t</w:t>
      </w:r>
      <w:r>
        <w:rPr>
          <w:rFonts w:ascii="Arial" w:hAnsi="Arial" w:cs="Arial" w:eastAsia="Arial"/>
          <w:sz w:val="91"/>
          <w:szCs w:val="91"/>
          <w:color w:val="464646"/>
          <w:spacing w:val="-486"/>
          <w:w w:val="76"/>
          <w:position w:val="-29"/>
        </w:rPr>
        <w:t>m</w:t>
      </w:r>
      <w:r>
        <w:rPr>
          <w:rFonts w:ascii="Times New Roman" w:hAnsi="Times New Roman" w:cs="Times New Roman" w:eastAsia="Times New Roman"/>
          <w:sz w:val="31"/>
          <w:szCs w:val="31"/>
          <w:color w:val="595959"/>
          <w:spacing w:val="0"/>
          <w:w w:val="42"/>
          <w:position w:val="8"/>
        </w:rPr>
        <w:t>:.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553" w:lineRule="exact"/>
        <w:ind w:right="-20"/>
        <w:jc w:val="left"/>
        <w:rPr>
          <w:rFonts w:ascii="Arial" w:hAnsi="Arial" w:cs="Arial" w:eastAsia="Arial"/>
          <w:sz w:val="91"/>
          <w:szCs w:val="91"/>
        </w:rPr>
      </w:pPr>
      <w:rPr/>
      <w:r>
        <w:rPr/>
        <w:br w:type="column"/>
      </w:r>
      <w:r>
        <w:rPr>
          <w:rFonts w:ascii="Arial" w:hAnsi="Arial" w:cs="Arial" w:eastAsia="Arial"/>
          <w:sz w:val="91"/>
          <w:szCs w:val="91"/>
          <w:color w:val="464646"/>
          <w:spacing w:val="0"/>
          <w:w w:val="75"/>
          <w:position w:val="-29"/>
        </w:rPr>
        <w:t>ı</w:t>
      </w:r>
      <w:r>
        <w:rPr>
          <w:rFonts w:ascii="Arial" w:hAnsi="Arial" w:cs="Arial" w:eastAsia="Arial"/>
          <w:sz w:val="91"/>
          <w:szCs w:val="91"/>
          <w:color w:val="464646"/>
          <w:spacing w:val="-3"/>
          <w:w w:val="75"/>
          <w:position w:val="-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7A8AA"/>
          <w:spacing w:val="-95"/>
          <w:w w:val="99"/>
          <w:position w:val="8"/>
        </w:rPr>
        <w:t>1</w:t>
      </w:r>
      <w:r>
        <w:rPr>
          <w:rFonts w:ascii="Arial" w:hAnsi="Arial" w:cs="Arial" w:eastAsia="Arial"/>
          <w:sz w:val="91"/>
          <w:szCs w:val="91"/>
          <w:color w:val="464646"/>
          <w:spacing w:val="-85"/>
          <w:w w:val="75"/>
          <w:position w:val="-2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31"/>
          <w:position w:val="8"/>
        </w:rPr>
        <w:t>_.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8"/>
          <w:w w:val="100"/>
          <w:position w:val="8"/>
        </w:rPr>
        <w:t> </w:t>
      </w:r>
      <w:r>
        <w:rPr>
          <w:rFonts w:ascii="Arial" w:hAnsi="Arial" w:cs="Arial" w:eastAsia="Arial"/>
          <w:sz w:val="91"/>
          <w:szCs w:val="91"/>
          <w:color w:val="464646"/>
          <w:spacing w:val="0"/>
          <w:w w:val="75"/>
          <w:position w:val="-29"/>
        </w:rPr>
        <w:t>Yl</w:t>
      </w:r>
      <w:r>
        <w:rPr>
          <w:rFonts w:ascii="Arial" w:hAnsi="Arial" w:cs="Arial" w:eastAsia="Arial"/>
          <w:sz w:val="91"/>
          <w:szCs w:val="9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00"/>
          <w:cols w:num="4" w:equalWidth="0">
            <w:col w:w="2683" w:space="507"/>
            <w:col w:w="2845" w:space="2486"/>
            <w:col w:w="852" w:space="300"/>
            <w:col w:w="1687"/>
          </w:cols>
        </w:sectPr>
      </w:pPr>
      <w:rPr/>
    </w:p>
    <w:p>
      <w:pPr>
        <w:spacing w:before="48" w:after="0" w:line="43" w:lineRule="exact"/>
        <w:ind w:left="5018" w:right="-72"/>
        <w:jc w:val="left"/>
        <w:tabs>
          <w:tab w:pos="8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15.321533pt;margin-top:7.313423pt;width:60.273418pt;height:7.821413pt;mso-position-horizontal-relative:page;mso-position-vertical-relative:paragraph;z-index:-15620" coordorigin="8306,146" coordsize="1205,156">
            <v:group style="position:absolute;left:8952;top:198;width:2;height:81" coordorigin="8952,198" coordsize="2,81">
              <v:shape style="position:absolute;left:8952;top:198;width:2;height:81" coordorigin="8952,198" coordsize="0,81" path="m8952,279l8952,198e" filled="f" stroked="t" strokeweight="1.883544pt" strokecolor="#4B5474">
                <v:path arrowok="t"/>
              </v:shape>
            </v:group>
            <v:group style="position:absolute;left:8325;top:265;width:1168;height:2" coordorigin="8325,265" coordsize="1168,2">
              <v:shape style="position:absolute;left:8325;top:265;width:1168;height:2" coordorigin="8325,265" coordsize="1168,0" path="m8325,265l9493,265e" filled="f" stroked="t" strokeweight="1.883544pt" strokecolor="#606787">
                <v:path arrowok="t"/>
              </v:shape>
            </v:group>
            <v:group style="position:absolute;left:9479;top:170;width:2;height:109" coordorigin="9479,170" coordsize="2,109">
              <v:shape style="position:absolute;left:9479;top:170;width:2;height:109" coordorigin="9479,170" coordsize="0,109" path="m9479,279l9479,170e" filled="f" stroked="t" strokeweight="2.354430pt" strokecolor="#4B4F6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7"/>
        </w:rPr>
        <w:t>itf.Eri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1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7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2"/>
          <w:position w:val="-14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9"/>
          <w:w w:val="71"/>
          <w:position w:val="-1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62"/>
          <w:w w:val="86"/>
          <w:position w:val="-15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1"/>
          <w:position w:val="-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91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82"/>
          <w:position w:val="-21"/>
        </w:rPr>
        <w:t>•·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82"/>
          <w:position w:val="-2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11"/>
          <w:w w:val="82"/>
          <w:position w:val="-21"/>
        </w:rPr>
        <w:t> </w:t>
      </w:r>
      <w:r>
        <w:rPr>
          <w:rFonts w:ascii="Arial" w:hAnsi="Arial" w:cs="Arial" w:eastAsia="Arial"/>
          <w:sz w:val="28"/>
          <w:szCs w:val="28"/>
          <w:color w:val="464646"/>
          <w:spacing w:val="0"/>
          <w:w w:val="48"/>
          <w:position w:val="-15"/>
        </w:rPr>
        <w:t>Od</w:t>
      </w:r>
      <w:r>
        <w:rPr>
          <w:rFonts w:ascii="Arial" w:hAnsi="Arial" w:cs="Arial" w:eastAsia="Arial"/>
          <w:sz w:val="28"/>
          <w:szCs w:val="28"/>
          <w:color w:val="464646"/>
          <w:spacing w:val="0"/>
          <w:w w:val="48"/>
          <w:position w:val="-15"/>
        </w:rPr>
        <w:t> </w:t>
      </w:r>
      <w:r>
        <w:rPr>
          <w:rFonts w:ascii="Arial" w:hAnsi="Arial" w:cs="Arial" w:eastAsia="Arial"/>
          <w:sz w:val="28"/>
          <w:szCs w:val="28"/>
          <w:color w:val="464646"/>
          <w:spacing w:val="15"/>
          <w:w w:val="48"/>
          <w:position w:val="-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9"/>
          <w:position w:val="-21"/>
        </w:rPr>
        <w:t>rt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7"/>
          <w:w w:val="69"/>
          <w:position w:val="-21"/>
        </w:rPr>
        <w:t>ı</w:t>
      </w:r>
      <w:r>
        <w:rPr>
          <w:rFonts w:ascii="Arial" w:hAnsi="Arial" w:cs="Arial" w:eastAsia="Arial"/>
          <w:sz w:val="22"/>
          <w:szCs w:val="22"/>
          <w:color w:val="464646"/>
          <w:spacing w:val="-17"/>
          <w:w w:val="72"/>
          <w:i/>
          <w:position w:val="-15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70"/>
          <w:position w:val="-21"/>
        </w:rPr>
        <w:t>-</w:t>
      </w:r>
      <w:r>
        <w:rPr>
          <w:rFonts w:ascii="Arial" w:hAnsi="Arial" w:cs="Arial" w:eastAsia="Arial"/>
          <w:sz w:val="22"/>
          <w:szCs w:val="22"/>
          <w:color w:val="464646"/>
          <w:spacing w:val="0"/>
          <w:w w:val="72"/>
          <w:i/>
          <w:position w:val="-15"/>
        </w:rPr>
        <w:t>·.;</w:t>
      </w:r>
      <w:r>
        <w:rPr>
          <w:rFonts w:ascii="Arial" w:hAnsi="Arial" w:cs="Arial" w:eastAsia="Arial"/>
          <w:sz w:val="22"/>
          <w:szCs w:val="22"/>
          <w:color w:val="464646"/>
          <w:spacing w:val="-43"/>
          <w:w w:val="72"/>
          <w:i/>
          <w:position w:val="-1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51"/>
          <w:position w:val="-21"/>
        </w:rPr>
        <w:t>,</w:t>
      </w:r>
      <w:r>
        <w:rPr>
          <w:rFonts w:ascii="Arial" w:hAnsi="Arial" w:cs="Arial" w:eastAsia="Arial"/>
          <w:sz w:val="22"/>
          <w:szCs w:val="22"/>
          <w:color w:val="464646"/>
          <w:spacing w:val="0"/>
          <w:w w:val="73"/>
          <w:i/>
          <w:position w:val="-15"/>
        </w:rPr>
        <w:t>•</w:t>
      </w:r>
      <w:r>
        <w:rPr>
          <w:rFonts w:ascii="Arial" w:hAnsi="Arial" w:cs="Arial" w:eastAsia="Arial"/>
          <w:sz w:val="22"/>
          <w:szCs w:val="22"/>
          <w:color w:val="464646"/>
          <w:spacing w:val="-2"/>
          <w:w w:val="100"/>
          <w:i/>
          <w:position w:val="-15"/>
        </w:rPr>
        <w:t> </w:t>
      </w:r>
      <w:r>
        <w:rPr>
          <w:rFonts w:ascii="Arial" w:hAnsi="Arial" w:cs="Arial" w:eastAsia="Arial"/>
          <w:sz w:val="20"/>
          <w:szCs w:val="20"/>
          <w:color w:val="979797"/>
          <w:spacing w:val="0"/>
          <w:w w:val="49"/>
          <w:position w:val="-15"/>
        </w:rPr>
        <w:t>:ı</w:t>
      </w:r>
      <w:r>
        <w:rPr>
          <w:rFonts w:ascii="Arial" w:hAnsi="Arial" w:cs="Arial" w:eastAsia="Arial"/>
          <w:sz w:val="20"/>
          <w:szCs w:val="20"/>
          <w:color w:val="979797"/>
          <w:spacing w:val="1"/>
          <w:w w:val="49"/>
          <w:position w:val="-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B8B8B8"/>
          <w:spacing w:val="0"/>
          <w:w w:val="68"/>
          <w:position w:val="-2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00"/>
          <w:cols w:num="2" w:equalWidth="0">
            <w:col w:w="8516" w:space="852"/>
            <w:col w:w="1992"/>
          </w:cols>
        </w:sectPr>
      </w:pPr>
      <w:rPr/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188" w:lineRule="exact"/>
        <w:ind w:left="2409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3"/>
        </w:rPr>
        <w:t>Itfaiy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3"/>
        </w:rPr>
        <w:t>e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19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3"/>
        </w:rPr>
        <w:t>Merkez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3"/>
        </w:rPr>
        <w:t>   </w:t>
      </w:r>
      <w:r>
        <w:rPr>
          <w:rFonts w:ascii="Arial" w:hAnsi="Arial" w:cs="Arial" w:eastAsia="Arial"/>
          <w:sz w:val="19"/>
          <w:szCs w:val="19"/>
          <w:color w:val="343434"/>
          <w:spacing w:val="5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3"/>
        </w:rPr>
        <w:t>olg_</w:t>
      </w:r>
      <w:r>
        <w:rPr>
          <w:rFonts w:ascii="Arial" w:hAnsi="Arial" w:cs="Arial" w:eastAsia="Arial"/>
          <w:sz w:val="19"/>
          <w:szCs w:val="19"/>
          <w:color w:val="343434"/>
          <w:spacing w:val="-7"/>
          <w:w w:val="100"/>
          <w:position w:val="-3"/>
        </w:rPr>
        <w:t>e</w:t>
      </w:r>
      <w:r>
        <w:rPr>
          <w:rFonts w:ascii="Arial" w:hAnsi="Arial" w:cs="Arial" w:eastAsia="Arial"/>
          <w:sz w:val="19"/>
          <w:szCs w:val="19"/>
          <w:color w:val="6D6E6E"/>
          <w:spacing w:val="0"/>
          <w:w w:val="100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2381" w:right="-20"/>
        <w:jc w:val="left"/>
        <w:tabs>
          <w:tab w:pos="8720" w:val="left"/>
          <w:tab w:pos="98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5"/>
        </w:rPr>
        <w:t>1.Post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5"/>
        </w:rPr>
        <w:t>a</w:t>
      </w:r>
      <w:r>
        <w:rPr>
          <w:rFonts w:ascii="Arial" w:hAnsi="Arial" w:cs="Arial" w:eastAsia="Arial"/>
          <w:sz w:val="19"/>
          <w:szCs w:val="19"/>
          <w:color w:val="343434"/>
          <w:spacing w:val="20"/>
          <w:w w:val="100"/>
          <w:position w:val="-5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5"/>
        </w:rPr>
        <w:t>Grupla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5"/>
        </w:rPr>
        <w:t>r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5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1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7"/>
          <w:position w:val="-5"/>
        </w:rPr>
        <w:t>Amın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5"/>
        </w:rPr>
      </w:r>
      <w:r>
        <w:rPr>
          <w:rFonts w:ascii="Arial" w:hAnsi="Arial" w:cs="Arial" w:eastAsia="Arial"/>
          <w:sz w:val="16"/>
          <w:szCs w:val="16"/>
          <w:color w:val="6D6E6E"/>
          <w:spacing w:val="0"/>
          <w:w w:val="386"/>
          <w:position w:val="5"/>
        </w:rPr>
        <w:t>·</w:t>
      </w:r>
      <w:r>
        <w:rPr>
          <w:rFonts w:ascii="Arial" w:hAnsi="Arial" w:cs="Arial" w:eastAsia="Arial"/>
          <w:sz w:val="16"/>
          <w:szCs w:val="16"/>
          <w:color w:val="6D6E6E"/>
          <w:spacing w:val="-90"/>
          <w:w w:val="386"/>
          <w:position w:val="5"/>
        </w:rPr>
        <w:t> </w:t>
      </w:r>
      <w:r>
        <w:rPr>
          <w:rFonts w:ascii="Arial" w:hAnsi="Arial" w:cs="Arial" w:eastAsia="Arial"/>
          <w:sz w:val="16"/>
          <w:szCs w:val="16"/>
          <w:color w:val="6D6E6E"/>
          <w:spacing w:val="0"/>
          <w:w w:val="52"/>
          <w:position w:val="5"/>
        </w:rPr>
        <w:t>"</w:t>
      </w:r>
      <w:r>
        <w:rPr>
          <w:rFonts w:ascii="Arial" w:hAnsi="Arial" w:cs="Arial" w:eastAsia="Arial"/>
          <w:sz w:val="16"/>
          <w:szCs w:val="16"/>
          <w:color w:val="6D6E6E"/>
          <w:spacing w:val="-15"/>
          <w:w w:val="52"/>
          <w:position w:val="5"/>
        </w:rPr>
        <w:t>"</w:t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52"/>
          <w:position w:val="5"/>
        </w:rPr>
        <w:t>:,C</w:t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52"/>
          <w:position w:val="5"/>
        </w:rPr>
        <w:t> </w:t>
      </w:r>
      <w:r>
        <w:rPr>
          <w:rFonts w:ascii="Arial" w:hAnsi="Arial" w:cs="Arial" w:eastAsia="Arial"/>
          <w:sz w:val="16"/>
          <w:szCs w:val="16"/>
          <w:color w:val="464646"/>
          <w:spacing w:val="9"/>
          <w:w w:val="52"/>
          <w:position w:val="5"/>
        </w:rPr>
        <w:t> </w:t>
      </w:r>
      <w:r>
        <w:rPr>
          <w:rFonts w:ascii="Arial" w:hAnsi="Arial" w:cs="Arial" w:eastAsia="Arial"/>
          <w:sz w:val="16"/>
          <w:szCs w:val="16"/>
          <w:color w:val="979797"/>
          <w:spacing w:val="0"/>
          <w:w w:val="33"/>
          <w:position w:val="5"/>
        </w:rPr>
        <w:t>....</w:t>
      </w:r>
      <w:r>
        <w:rPr>
          <w:rFonts w:ascii="Arial" w:hAnsi="Arial" w:cs="Arial" w:eastAsia="Arial"/>
          <w:sz w:val="16"/>
          <w:szCs w:val="16"/>
          <w:color w:val="979797"/>
          <w:spacing w:val="6"/>
          <w:w w:val="33"/>
          <w:position w:val="5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B8B8B8"/>
          <w:spacing w:val="0"/>
          <w:w w:val="30"/>
          <w:position w:val="5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B8B8B8"/>
          <w:spacing w:val="-2"/>
          <w:w w:val="30"/>
          <w:position w:val="5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979797"/>
          <w:spacing w:val="0"/>
          <w:w w:val="122"/>
          <w:position w:val="5"/>
        </w:rPr>
        <w:t>'t.</w:t>
      </w:r>
      <w:r>
        <w:rPr>
          <w:rFonts w:ascii="Times New Roman" w:hAnsi="Times New Roman" w:cs="Times New Roman" w:eastAsia="Times New Roman"/>
          <w:sz w:val="16"/>
          <w:szCs w:val="16"/>
          <w:color w:val="979797"/>
          <w:spacing w:val="0"/>
          <w:w w:val="100"/>
          <w:position w:val="5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979797"/>
          <w:spacing w:val="-1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7A8AA"/>
          <w:spacing w:val="0"/>
          <w:w w:val="58"/>
          <w:position w:val="5"/>
        </w:rPr>
        <w:t>..</w:t>
      </w:r>
      <w:r>
        <w:rPr>
          <w:rFonts w:ascii="Times New Roman" w:hAnsi="Times New Roman" w:cs="Times New Roman" w:eastAsia="Times New Roman"/>
          <w:sz w:val="16"/>
          <w:szCs w:val="16"/>
          <w:color w:val="A7A8AA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A7A8AA"/>
          <w:spacing w:val="2"/>
          <w:w w:val="141"/>
          <w:position w:val="5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979797"/>
          <w:spacing w:val="0"/>
          <w:w w:val="77"/>
          <w:position w:val="5"/>
        </w:rPr>
        <w:t>..</w:t>
      </w:r>
      <w:r>
        <w:rPr>
          <w:rFonts w:ascii="Times New Roman" w:hAnsi="Times New Roman" w:cs="Times New Roman" w:eastAsia="Times New Roman"/>
          <w:sz w:val="16"/>
          <w:szCs w:val="16"/>
          <w:color w:val="979797"/>
          <w:spacing w:val="-8"/>
          <w:w w:val="77"/>
          <w:position w:val="5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B8B8B8"/>
          <w:spacing w:val="0"/>
          <w:w w:val="27"/>
          <w:position w:val="5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B8B8B8"/>
          <w:spacing w:val="0"/>
          <w:w w:val="100"/>
          <w:position w:val="5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B8B8B8"/>
          <w:spacing w:val="1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79797"/>
          <w:spacing w:val="0"/>
          <w:w w:val="101"/>
          <w:position w:val="5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979797"/>
          <w:spacing w:val="-1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79797"/>
          <w:spacing w:val="0"/>
          <w:w w:val="136"/>
          <w:position w:val="5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00"/>
        </w:sectPr>
      </w:pPr>
      <w:rPr/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14" w:lineRule="exact"/>
        <w:ind w:left="257" w:right="-54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343434"/>
          <w:spacing w:val="0"/>
          <w:w w:val="100"/>
        </w:rPr>
        <w:t>.!&lt;: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spacing w:before="0" w:after="0" w:line="103" w:lineRule="exact"/>
        <w:ind w:left="257" w:right="-58"/>
        <w:jc w:val="lef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343434"/>
          <w:spacing w:val="0"/>
          <w:w w:val="104"/>
          <w:position w:val="-2"/>
        </w:rPr>
        <w:t>&lt;il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257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43434"/>
          <w:spacing w:val="0"/>
          <w:w w:val="50"/>
          <w:position w:val="1"/>
        </w:rPr>
        <w:t>::ı::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05" w:lineRule="exact"/>
        <w:ind w:right="-20"/>
        <w:jc w:val="left"/>
        <w:tabs>
          <w:tab w:pos="68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9.458221pt;margin-top:-31.251202pt;width:55.2347pt;height:54.5pt;mso-position-horizontal-relative:page;mso-position-vertical-relative:paragraph;z-index:-15613" type="#_x0000_t202" filled="f" stroked="f">
            <v:textbox inset="0,0,0,0">
              <w:txbxContent>
                <w:p>
                  <w:pPr>
                    <w:spacing w:before="0" w:after="0" w:line="1090" w:lineRule="exact"/>
                    <w:ind w:right="-204"/>
                    <w:jc w:val="left"/>
                    <w:rPr>
                      <w:rFonts w:ascii="Times New Roman" w:hAnsi="Times New Roman" w:cs="Times New Roman" w:eastAsia="Times New Roman"/>
                      <w:sz w:val="109"/>
                      <w:szCs w:val="10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9"/>
                      <w:szCs w:val="109"/>
                      <w:color w:val="2F3F8C"/>
                      <w:w w:val="73"/>
                      <w:i/>
                      <w:position w:val="-1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09"/>
                      <w:szCs w:val="109"/>
                      <w:color w:val="2F3F8C"/>
                      <w:w w:val="74"/>
                      <w:i/>
                      <w:position w:val="-1"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sz w:val="109"/>
                      <w:szCs w:val="109"/>
                      <w:color w:val="2F3F8C"/>
                      <w:spacing w:val="-132"/>
                      <w:w w:val="100"/>
                      <w:i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09"/>
                      <w:szCs w:val="109"/>
                      <w:color w:val="8E89B5"/>
                      <w:spacing w:val="0"/>
                      <w:w w:val="19"/>
                      <w:i/>
                      <w:position w:val="-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09"/>
                      <w:szCs w:val="10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7"/>
          <w:szCs w:val="27"/>
          <w:color w:val="595959"/>
          <w:spacing w:val="0"/>
          <w:w w:val="206"/>
          <w:position w:val="-1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595959"/>
          <w:spacing w:val="-137"/>
          <w:w w:val="206"/>
          <w:position w:val="-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9595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595959"/>
          <w:spacing w:val="0"/>
          <w:w w:val="206"/>
          <w:position w:val="-1"/>
        </w:rPr>
        <w:t>TfPÇ'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36" w:lineRule="exact"/>
        <w:ind w:left="5" w:right="-20"/>
        <w:jc w:val="left"/>
        <w:tabs>
          <w:tab w:pos="5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464646"/>
          <w:spacing w:val="0"/>
          <w:w w:val="76"/>
          <w:position w:val="-16"/>
        </w:rPr>
        <w:t>Itfa</w:t>
      </w:r>
      <w:r>
        <w:rPr>
          <w:rFonts w:ascii="Arial" w:hAnsi="Arial" w:cs="Arial" w:eastAsia="Arial"/>
          <w:sz w:val="24"/>
          <w:szCs w:val="24"/>
          <w:color w:val="464646"/>
          <w:spacing w:val="0"/>
          <w:w w:val="100"/>
          <w:position w:val="-16"/>
        </w:rPr>
        <w:tab/>
      </w:r>
      <w:r>
        <w:rPr>
          <w:rFonts w:ascii="Arial" w:hAnsi="Arial" w:cs="Arial" w:eastAsia="Arial"/>
          <w:sz w:val="24"/>
          <w:szCs w:val="24"/>
          <w:color w:val="464646"/>
          <w:spacing w:val="0"/>
          <w:w w:val="100"/>
          <w:position w:val="-16"/>
        </w:rPr>
      </w:r>
      <w:r>
        <w:rPr>
          <w:rFonts w:ascii="Arial" w:hAnsi="Arial" w:cs="Arial" w:eastAsia="Arial"/>
          <w:sz w:val="24"/>
          <w:szCs w:val="24"/>
          <w:color w:val="595959"/>
          <w:spacing w:val="0"/>
          <w:w w:val="76"/>
          <w:position w:val="-16"/>
        </w:rPr>
        <w:t>·•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23" w:lineRule="exact"/>
        <w:ind w:left="-29" w:right="939"/>
        <w:jc w:val="center"/>
        <w:tabs>
          <w:tab w:pos="340" w:val="left"/>
          <w:tab w:pos="142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7E7E7E"/>
          <w:spacing w:val="0"/>
          <w:w w:val="100"/>
        </w:rPr>
        <w:t>.,</w:t>
      </w:r>
      <w:r>
        <w:rPr>
          <w:rFonts w:ascii="Arial" w:hAnsi="Arial" w:cs="Arial" w:eastAsia="Arial"/>
          <w:sz w:val="12"/>
          <w:szCs w:val="12"/>
          <w:color w:val="7E7E7E"/>
          <w:spacing w:val="-20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7E7E7E"/>
          <w:spacing w:val="0"/>
          <w:w w:val="100"/>
        </w:rPr>
        <w:tab/>
      </w:r>
      <w:r>
        <w:rPr>
          <w:rFonts w:ascii="Arial" w:hAnsi="Arial" w:cs="Arial" w:eastAsia="Arial"/>
          <w:sz w:val="12"/>
          <w:szCs w:val="12"/>
          <w:color w:val="7E7E7E"/>
          <w:spacing w:val="0"/>
          <w:w w:val="51"/>
        </w:rPr>
        <w:t>.</w:t>
      </w:r>
      <w:r>
        <w:rPr>
          <w:rFonts w:ascii="Arial" w:hAnsi="Arial" w:cs="Arial" w:eastAsia="Arial"/>
          <w:sz w:val="12"/>
          <w:szCs w:val="12"/>
          <w:color w:val="7E7E7E"/>
          <w:spacing w:val="-19"/>
          <w:w w:val="51"/>
        </w:rPr>
        <w:t>.</w:t>
      </w:r>
      <w:r>
        <w:rPr>
          <w:rFonts w:ascii="Arial" w:hAnsi="Arial" w:cs="Arial" w:eastAsia="Arial"/>
          <w:sz w:val="12"/>
          <w:szCs w:val="12"/>
          <w:color w:val="7E7E7E"/>
          <w:spacing w:val="-21"/>
          <w:w w:val="113"/>
        </w:rPr>
        <w:t>.</w:t>
      </w:r>
      <w:r>
        <w:rPr>
          <w:rFonts w:ascii="Arial" w:hAnsi="Arial" w:cs="Arial" w:eastAsia="Arial"/>
          <w:sz w:val="12"/>
          <w:szCs w:val="12"/>
          <w:color w:val="7E7E7E"/>
          <w:spacing w:val="0"/>
          <w:w w:val="51"/>
        </w:rPr>
        <w:t>.</w:t>
      </w:r>
      <w:r>
        <w:rPr>
          <w:rFonts w:ascii="Arial" w:hAnsi="Arial" w:cs="Arial" w:eastAsia="Arial"/>
          <w:sz w:val="12"/>
          <w:szCs w:val="12"/>
          <w:color w:val="7E7E7E"/>
          <w:spacing w:val="-10"/>
          <w:w w:val="51"/>
        </w:rPr>
        <w:t>.</w:t>
      </w:r>
      <w:r>
        <w:rPr>
          <w:rFonts w:ascii="Arial" w:hAnsi="Arial" w:cs="Arial" w:eastAsia="Arial"/>
          <w:sz w:val="12"/>
          <w:szCs w:val="12"/>
          <w:color w:val="7E7E7E"/>
          <w:spacing w:val="-24"/>
          <w:w w:val="113"/>
        </w:rPr>
        <w:t>.</w:t>
      </w:r>
      <w:r>
        <w:rPr>
          <w:rFonts w:ascii="Arial" w:hAnsi="Arial" w:cs="Arial" w:eastAsia="Arial"/>
          <w:sz w:val="12"/>
          <w:szCs w:val="12"/>
          <w:color w:val="7E7E7E"/>
          <w:spacing w:val="1"/>
          <w:w w:val="51"/>
        </w:rPr>
        <w:t>.</w:t>
      </w:r>
      <w:r>
        <w:rPr>
          <w:rFonts w:ascii="Arial" w:hAnsi="Arial" w:cs="Arial" w:eastAsia="Arial"/>
          <w:sz w:val="12"/>
          <w:szCs w:val="12"/>
          <w:color w:val="979797"/>
          <w:spacing w:val="5"/>
          <w:w w:val="78"/>
        </w:rPr>
        <w:t>·</w:t>
      </w:r>
      <w:r>
        <w:rPr>
          <w:rFonts w:ascii="Arial" w:hAnsi="Arial" w:cs="Arial" w:eastAsia="Arial"/>
          <w:sz w:val="12"/>
          <w:szCs w:val="12"/>
          <w:color w:val="A7A8AA"/>
          <w:spacing w:val="0"/>
          <w:w w:val="128"/>
          <w:i/>
        </w:rPr>
        <w:t>,:</w:t>
      </w:r>
      <w:r>
        <w:rPr>
          <w:rFonts w:ascii="Arial" w:hAnsi="Arial" w:cs="Arial" w:eastAsia="Arial"/>
          <w:sz w:val="12"/>
          <w:szCs w:val="12"/>
          <w:color w:val="A7A8AA"/>
          <w:spacing w:val="0"/>
          <w:w w:val="100"/>
          <w:i/>
        </w:rPr>
        <w:tab/>
      </w:r>
      <w:r>
        <w:rPr>
          <w:rFonts w:ascii="Arial" w:hAnsi="Arial" w:cs="Arial" w:eastAsia="Arial"/>
          <w:sz w:val="12"/>
          <w:szCs w:val="12"/>
          <w:color w:val="A7A8AA"/>
          <w:spacing w:val="0"/>
          <w:w w:val="100"/>
          <w:i/>
        </w:rPr>
      </w:r>
      <w:r>
        <w:rPr>
          <w:rFonts w:ascii="Arial" w:hAnsi="Arial" w:cs="Arial" w:eastAsia="Arial"/>
          <w:sz w:val="12"/>
          <w:szCs w:val="12"/>
          <w:color w:val="B8B8B8"/>
          <w:spacing w:val="0"/>
          <w:w w:val="80"/>
          <w:i/>
        </w:rPr>
        <w:t>-</w:t>
      </w:r>
      <w:r>
        <w:rPr>
          <w:rFonts w:ascii="Arial" w:hAnsi="Arial" w:cs="Arial" w:eastAsia="Arial"/>
          <w:sz w:val="12"/>
          <w:szCs w:val="12"/>
          <w:color w:val="B8B8B8"/>
          <w:spacing w:val="0"/>
          <w:w w:val="79"/>
          <w:i/>
        </w:rPr>
        <w:t>!</w:t>
      </w:r>
      <w:r>
        <w:rPr>
          <w:rFonts w:ascii="Arial" w:hAnsi="Arial" w:cs="Arial" w:eastAsia="Arial"/>
          <w:sz w:val="12"/>
          <w:szCs w:val="12"/>
          <w:color w:val="B8B8B8"/>
          <w:spacing w:val="-14"/>
          <w:w w:val="100"/>
          <w:i/>
        </w:rPr>
        <w:t> </w:t>
      </w:r>
      <w:r>
        <w:rPr>
          <w:rFonts w:ascii="Arial" w:hAnsi="Arial" w:cs="Arial" w:eastAsia="Arial"/>
          <w:sz w:val="12"/>
          <w:szCs w:val="12"/>
          <w:color w:val="C8C8C8"/>
          <w:spacing w:val="0"/>
          <w:w w:val="97"/>
          <w:i/>
        </w:rPr>
        <w:t>·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164" w:lineRule="exact"/>
        <w:ind w:left="320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464646"/>
          <w:spacing w:val="0"/>
          <w:w w:val="46"/>
          <w:position w:val="-2"/>
        </w:rPr>
        <w:t>....</w:t>
      </w:r>
      <w:r>
        <w:rPr>
          <w:rFonts w:ascii="Arial" w:hAnsi="Arial" w:cs="Arial" w:eastAsia="Arial"/>
          <w:sz w:val="16"/>
          <w:szCs w:val="16"/>
          <w:color w:val="464646"/>
          <w:spacing w:val="9"/>
          <w:w w:val="46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75"/>
          <w:position w:val="-2"/>
        </w:rPr>
        <w:t>.</w:t>
      </w:r>
      <w:r>
        <w:rPr>
          <w:rFonts w:ascii="Arial" w:hAnsi="Arial" w:cs="Arial" w:eastAsia="Arial"/>
          <w:sz w:val="16"/>
          <w:szCs w:val="16"/>
          <w:color w:val="343434"/>
          <w:spacing w:val="-30"/>
          <w:w w:val="75"/>
          <w:position w:val="-2"/>
        </w:rPr>
        <w:t>&amp;</w:t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75"/>
          <w:position w:val="-2"/>
        </w:rPr>
        <w:t>/</w:t>
      </w:r>
      <w:r>
        <w:rPr>
          <w:rFonts w:ascii="Arial" w:hAnsi="Arial" w:cs="Arial" w:eastAsia="Arial"/>
          <w:sz w:val="16"/>
          <w:szCs w:val="16"/>
          <w:color w:val="979797"/>
          <w:spacing w:val="-27"/>
          <w:w w:val="75"/>
          <w:i/>
          <w:position w:val="-2"/>
        </w:rPr>
        <w:t>;</w:t>
      </w:r>
      <w:r>
        <w:rPr>
          <w:rFonts w:ascii="Arial" w:hAnsi="Arial" w:cs="Arial" w:eastAsia="Arial"/>
          <w:sz w:val="16"/>
          <w:szCs w:val="16"/>
          <w:color w:val="343434"/>
          <w:spacing w:val="-6"/>
          <w:w w:val="75"/>
          <w:position w:val="-2"/>
        </w:rPr>
        <w:t>.</w:t>
      </w:r>
      <w:r>
        <w:rPr>
          <w:rFonts w:ascii="Arial" w:hAnsi="Arial" w:cs="Arial" w:eastAsia="Arial"/>
          <w:sz w:val="16"/>
          <w:szCs w:val="16"/>
          <w:color w:val="979797"/>
          <w:spacing w:val="0"/>
          <w:w w:val="75"/>
          <w:i/>
          <w:position w:val="-2"/>
        </w:rPr>
        <w:t>;.</w:t>
      </w:r>
      <w:r>
        <w:rPr>
          <w:rFonts w:ascii="Arial" w:hAnsi="Arial" w:cs="Arial" w:eastAsia="Arial"/>
          <w:sz w:val="16"/>
          <w:szCs w:val="16"/>
          <w:color w:val="979797"/>
          <w:spacing w:val="0"/>
          <w:w w:val="75"/>
          <w:i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979797"/>
          <w:spacing w:val="20"/>
          <w:w w:val="75"/>
          <w:i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979797"/>
          <w:spacing w:val="-6"/>
          <w:w w:val="176"/>
          <w:position w:val="-2"/>
        </w:rPr>
        <w:t>.</w:t>
      </w:r>
      <w:r>
        <w:rPr>
          <w:rFonts w:ascii="Arial" w:hAnsi="Arial" w:cs="Arial" w:eastAsia="Arial"/>
          <w:sz w:val="16"/>
          <w:szCs w:val="16"/>
          <w:color w:val="B8B8B8"/>
          <w:spacing w:val="-7"/>
          <w:w w:val="68"/>
          <w:position w:val="-2"/>
        </w:rPr>
        <w:t>·</w:t>
      </w:r>
      <w:r>
        <w:rPr>
          <w:rFonts w:ascii="Arial" w:hAnsi="Arial" w:cs="Arial" w:eastAsia="Arial"/>
          <w:sz w:val="16"/>
          <w:szCs w:val="16"/>
          <w:color w:val="7E7E7E"/>
          <w:spacing w:val="-42"/>
          <w:w w:val="69"/>
          <w:position w:val="-2"/>
        </w:rPr>
        <w:t>"</w:t>
      </w:r>
      <w:r>
        <w:rPr>
          <w:rFonts w:ascii="Arial" w:hAnsi="Arial" w:cs="Arial" w:eastAsia="Arial"/>
          <w:sz w:val="16"/>
          <w:szCs w:val="16"/>
          <w:color w:val="B8B8B8"/>
          <w:spacing w:val="-5"/>
          <w:w w:val="68"/>
          <w:position w:val="-2"/>
        </w:rPr>
        <w:t>·</w:t>
      </w:r>
      <w:r>
        <w:rPr>
          <w:rFonts w:ascii="Arial" w:hAnsi="Arial" w:cs="Arial" w:eastAsia="Arial"/>
          <w:sz w:val="16"/>
          <w:szCs w:val="16"/>
          <w:color w:val="7E7E7E"/>
          <w:spacing w:val="-3"/>
          <w:w w:val="69"/>
          <w:position w:val="-2"/>
        </w:rPr>
        <w:t>'</w:t>
      </w:r>
      <w:r>
        <w:rPr>
          <w:rFonts w:ascii="Arial" w:hAnsi="Arial" w:cs="Arial" w:eastAsia="Arial"/>
          <w:sz w:val="16"/>
          <w:szCs w:val="16"/>
          <w:color w:val="595959"/>
          <w:spacing w:val="-3"/>
          <w:w w:val="177"/>
          <w:position w:val="-2"/>
        </w:rPr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177"/>
          <w:emboss/>
          <w:position w:val="-2"/>
        </w:rPr>
        <w:t>·</w:t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177"/>
          <w:position w:val="-2"/>
        </w:rPr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02" w:lineRule="exact"/>
        <w:ind w:left="367" w:right="1510"/>
        <w:jc w:val="center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A7A8AA"/>
          <w:spacing w:val="-17"/>
          <w:w w:val="165"/>
          <w:i/>
          <w:position w:val="1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6D6E6E"/>
          <w:spacing w:val="0"/>
          <w:w w:val="81"/>
          <w:i/>
          <w:position w:val="1"/>
        </w:rPr>
        <w:t>..,..:-...,.</w:t>
      </w:r>
      <w:r>
        <w:rPr>
          <w:rFonts w:ascii="Times New Roman" w:hAnsi="Times New Roman" w:cs="Times New Roman" w:eastAsia="Times New Roman"/>
          <w:sz w:val="12"/>
          <w:szCs w:val="12"/>
          <w:color w:val="6D6E6E"/>
          <w:spacing w:val="-3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7A8AA"/>
          <w:spacing w:val="0"/>
          <w:w w:val="80"/>
          <w:b/>
          <w:bCs/>
          <w:position w:val="1"/>
        </w:rPr>
        <w:t>,,.</w:t>
      </w:r>
      <w:r>
        <w:rPr>
          <w:rFonts w:ascii="Times New Roman" w:hAnsi="Times New Roman" w:cs="Times New Roman" w:eastAsia="Times New Roman"/>
          <w:sz w:val="12"/>
          <w:szCs w:val="12"/>
          <w:color w:val="A7A8AA"/>
          <w:spacing w:val="-1"/>
          <w:w w:val="80"/>
          <w:b/>
          <w:bCs/>
          <w:position w:val="1"/>
        </w:rPr>
        <w:t>_</w:t>
      </w:r>
      <w:r>
        <w:rPr>
          <w:rFonts w:ascii="Times New Roman" w:hAnsi="Times New Roman" w:cs="Times New Roman" w:eastAsia="Times New Roman"/>
          <w:sz w:val="12"/>
          <w:szCs w:val="12"/>
          <w:color w:val="7E7E7E"/>
          <w:spacing w:val="0"/>
          <w:w w:val="79"/>
          <w:b/>
          <w:bCs/>
          <w:position w:val="1"/>
        </w:rPr>
        <w:t>,co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360" w:right="200"/>
          <w:cols w:num="3" w:equalWidth="0">
            <w:col w:w="399" w:space="2133"/>
            <w:col w:w="3403" w:space="2855"/>
            <w:col w:w="2570"/>
          </w:cols>
        </w:sectPr>
      </w:pPr>
      <w:rPr/>
    </w:p>
    <w:p>
      <w:pPr>
        <w:spacing w:before="0" w:after="0" w:line="194" w:lineRule="exact"/>
        <w:ind w:left="4140" w:right="529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2.013924pt;margin-top:36.014156pt;width:558.706341pt;height:767.272433pt;mso-position-horizontal-relative:page;mso-position-vertical-relative:page;z-index:-15625" coordorigin="440,720" coordsize="11174,15345">
            <v:group style="position:absolute;left:471;top:746;width:11118;height:2" coordorigin="471,746" coordsize="11118,2">
              <v:shape style="position:absolute;left:471;top:746;width:11118;height:2" coordorigin="471,746" coordsize="11118,0" path="m471,746l11589,746e" filled="f" stroked="t" strokeweight=".706329pt" strokecolor="#5B5B5B">
                <v:path arrowok="t"/>
              </v:shape>
            </v:group>
            <v:group style="position:absolute;left:476;top:727;width:2;height:1036" coordorigin="476,727" coordsize="2,1036">
              <v:shape style="position:absolute;left:476;top:727;width:2;height:1036" coordorigin="476,727" coordsize="0,1036" path="m476,1764l476,727e" filled="f" stroked="t" strokeweight=".706329pt" strokecolor="#707070">
                <v:path arrowok="t"/>
              </v:shape>
            </v:group>
            <v:group style="position:absolute;left:914;top:742;width:344;height:2" coordorigin="914,742" coordsize="344,2">
              <v:shape style="position:absolute;left:914;top:742;width:344;height:2" coordorigin="914,742" coordsize="344,0" path="m914,742l1257,742e" filled="f" stroked="t" strokeweight=".470886pt" strokecolor="#444444">
                <v:path arrowok="t"/>
              </v:shape>
            </v:group>
            <v:group style="position:absolute;left:2491;top:749;width:19;height:2" coordorigin="2491,749" coordsize="19,2">
              <v:shape style="position:absolute;left:2491;top:749;width:19;height:2" coordorigin="2491,749" coordsize="19,0" path="m2491,749l2510,749e" filled="f" stroked="t" strokeweight="1.188475pt" strokecolor="#5B5B5B">
                <v:path arrowok="t"/>
              </v:shape>
            </v:group>
            <v:group style="position:absolute;left:3485;top:749;width:217;height:2" coordorigin="3485,749" coordsize="217,2">
              <v:shape style="position:absolute;left:3485;top:749;width:217;height:2" coordorigin="3485,749" coordsize="217,0" path="m3485,749l3701,749e" filled="f" stroked="t" strokeweight=".470886pt" strokecolor="#4F4F4F">
                <v:path arrowok="t"/>
              </v:shape>
            </v:group>
            <v:group style="position:absolute;left:4078;top:746;width:146;height:2" coordorigin="4078,746" coordsize="146,2">
              <v:shape style="position:absolute;left:4078;top:746;width:146;height:2" coordorigin="4078,746" coordsize="146,0" path="m4078,746l4224,746e" filled="f" stroked="t" strokeweight=".470886pt" strokecolor="#383838">
                <v:path arrowok="t"/>
              </v:shape>
            </v:group>
            <v:group style="position:absolute;left:4167;top:749;width:3291;height:2" coordorigin="4167,749" coordsize="3291,2">
              <v:shape style="position:absolute;left:4167;top:749;width:3291;height:2" coordorigin="4167,749" coordsize="3291,0" path="m4167,749l7459,749e" filled="f" stroked="t" strokeweight=".706329pt" strokecolor="#5B5B5B">
                <v:path arrowok="t"/>
              </v:shape>
            </v:group>
            <v:group style="position:absolute;left:7723;top:749;width:631;height:2" coordorigin="7723,749" coordsize="631,2">
              <v:shape style="position:absolute;left:7723;top:749;width:631;height:2" coordorigin="7723,749" coordsize="631,0" path="m7723,749l8354,749e" filled="f" stroked="t" strokeweight=".706329pt" strokecolor="#575757">
                <v:path arrowok="t"/>
              </v:shape>
            </v:group>
            <v:group style="position:absolute;left:8443;top:749;width:782;height:2" coordorigin="8443,749" coordsize="782,2">
              <v:shape style="position:absolute;left:8443;top:749;width:782;height:2" coordorigin="8443,749" coordsize="782,0" path="m8443,749l9225,749e" filled="f" stroked="t" strokeweight=".470886pt" strokecolor="#5B5B5B">
                <v:path arrowok="t"/>
              </v:shape>
            </v:group>
            <v:group style="position:absolute;left:9199;top:742;width:2;height:1497" coordorigin="9199,742" coordsize="2,1497">
              <v:shape style="position:absolute;left:9199;top:742;width:2;height:1497" coordorigin="9199,742" coordsize="0,1497" path="m9199,2239l9199,742e" filled="f" stroked="t" strokeweight=".706329pt" strokecolor="#545454">
                <v:path arrowok="t"/>
              </v:shape>
            </v:group>
            <v:group style="position:absolute;left:9446;top:749;width:273;height:2" coordorigin="9446,749" coordsize="273,2">
              <v:shape style="position:absolute;left:9446;top:749;width:273;height:2" coordorigin="9446,749" coordsize="273,0" path="m9446,749l9719,749e" filled="f" stroked="t" strokeweight=".470886pt" strokecolor="#545454">
                <v:path arrowok="t"/>
              </v:shape>
            </v:group>
            <v:group style="position:absolute;left:11589;top:737;width:2;height:3342" coordorigin="11589,737" coordsize="2,3342">
              <v:shape style="position:absolute;left:11589;top:737;width:2;height:3342" coordorigin="11589,737" coordsize="0,3342" path="m11589,4079l11589,737e" filled="f" stroked="t" strokeweight=".706329pt" strokecolor="#5B5B5B">
                <v:path arrowok="t"/>
              </v:shape>
            </v:group>
            <v:group style="position:absolute;left:2500;top:1260;width:2;height:200" coordorigin="2500,1260" coordsize="2,200">
              <v:shape style="position:absolute;left:2500;top:1260;width:2;height:200" coordorigin="2500,1260" coordsize="0,200" path="m2500,1459l2500,1260e" filled="f" stroked="t" strokeweight=".470886pt" strokecolor="#2F2F2F">
                <v:path arrowok="t"/>
              </v:shape>
            </v:group>
            <v:group style="position:absolute;left:2503;top:1402;width:2;height:837" coordorigin="2503,1402" coordsize="2,837">
              <v:shape style="position:absolute;left:2503;top:1402;width:2;height:837" coordorigin="2503,1402" coordsize="0,837" path="m2503,2239l2503,1402e" filled="f" stroked="t" strokeweight=".706329pt" strokecolor="#484848">
                <v:path arrowok="t"/>
              </v:shape>
            </v:group>
            <v:group style="position:absolute;left:471;top:2227;width:2934;height:2" coordorigin="471,2227" coordsize="2934,2">
              <v:shape style="position:absolute;left:471;top:2227;width:2934;height:2" coordorigin="471,2227" coordsize="2934,0" path="m471,2227l3405,2227e" filled="f" stroked="t" strokeweight=".706329pt" strokecolor="#5B5B5B">
                <v:path arrowok="t"/>
              </v:shape>
            </v:group>
            <v:group style="position:absolute;left:3348;top:2230;width:193;height:2" coordorigin="3348,2230" coordsize="193,2">
              <v:shape style="position:absolute;left:3348;top:2230;width:193;height:2" coordorigin="3348,2230" coordsize="193,0" path="m3348,2230l3541,2230e" filled="f" stroked="t" strokeweight=".470886pt" strokecolor="#2F2F2F">
                <v:path arrowok="t"/>
              </v:shape>
            </v:group>
            <v:group style="position:absolute;left:3485;top:2227;width:466;height:2" coordorigin="3485,2227" coordsize="466,2">
              <v:shape style="position:absolute;left:3485;top:2227;width:466;height:2" coordorigin="3485,2227" coordsize="466,0" path="m3485,2227l3951,2227e" filled="f" stroked="t" strokeweight=".941772pt" strokecolor="#606060">
                <v:path arrowok="t"/>
              </v:shape>
            </v:group>
            <v:group style="position:absolute;left:3894;top:2230;width:240;height:2" coordorigin="3894,2230" coordsize="240,2">
              <v:shape style="position:absolute;left:3894;top:2230;width:240;height:2" coordorigin="3894,2230" coordsize="240,0" path="m3894,2230l4134,2230e" filled="f" stroked="t" strokeweight=".470886pt" strokecolor="#3F3F3F">
                <v:path arrowok="t"/>
              </v:shape>
            </v:group>
            <v:group style="position:absolute;left:4078;top:2230;width:146;height:2" coordorigin="4078,2230" coordsize="146,2">
              <v:shape style="position:absolute;left:4078;top:2230;width:146;height:2" coordorigin="4078,2230" coordsize="146,0" path="m4078,2230l4224,2230e" filled="f" stroked="t" strokeweight=".470886pt" strokecolor="#282828">
                <v:path arrowok="t"/>
              </v:shape>
            </v:group>
            <v:group style="position:absolute;left:4167;top:2230;width:589;height:2" coordorigin="4167,2230" coordsize="589,2">
              <v:shape style="position:absolute;left:4167;top:2230;width:589;height:2" coordorigin="4167,2230" coordsize="589,0" path="m4167,2230l4756,2230e" filled="f" stroked="t" strokeweight=".706329pt" strokecolor="#545454">
                <v:path arrowok="t"/>
              </v:shape>
            </v:group>
            <v:group style="position:absolute;left:4699;top:2230;width:339;height:2" coordorigin="4699,2230" coordsize="339,2">
              <v:shape style="position:absolute;left:4699;top:2230;width:339;height:2" coordorigin="4699,2230" coordsize="339,0" path="m4699,2230l5038,2230e" filled="f" stroked="t" strokeweight=".470886pt" strokecolor="#3B3B3B">
                <v:path arrowok="t"/>
              </v:shape>
            </v:group>
            <v:group style="position:absolute;left:4982;top:2230;width:1893;height:2" coordorigin="4982,2230" coordsize="1893,2">
              <v:shape style="position:absolute;left:4982;top:2230;width:1893;height:2" coordorigin="4982,2230" coordsize="1893,0" path="m4982,2230l6875,2230e" filled="f" stroked="t" strokeweight=".706329pt" strokecolor="#575757">
                <v:path arrowok="t"/>
              </v:shape>
            </v:group>
            <v:group style="position:absolute;left:6818;top:2230;width:250;height:2" coordorigin="6818,2230" coordsize="250,2">
              <v:shape style="position:absolute;left:6818;top:2230;width:250;height:2" coordorigin="6818,2230" coordsize="250,0" path="m6818,2230l7068,2230e" filled="f" stroked="t" strokeweight=".470886pt" strokecolor="#3B3B3B">
                <v:path arrowok="t"/>
              </v:shape>
            </v:group>
            <v:group style="position:absolute;left:7011;top:2230;width:2491;height:2" coordorigin="7011,2230" coordsize="2491,2">
              <v:shape style="position:absolute;left:7011;top:2230;width:2491;height:2" coordorigin="7011,2230" coordsize="2491,0" path="m7011,2230l9502,2230e" filled="f" stroked="t" strokeweight=".706329pt" strokecolor="#5B5B5B">
                <v:path arrowok="t"/>
              </v:shape>
            </v:group>
            <v:group style="position:absolute;left:9446;top:2230;width:273;height:2" coordorigin="9446,2230" coordsize="273,2">
              <v:shape style="position:absolute;left:9446;top:2230;width:273;height:2" coordorigin="9446,2230" coordsize="273,0" path="m9446,2230l9719,2230e" filled="f" stroked="t" strokeweight=".470886pt" strokecolor="#3F3F3F">
                <v:path arrowok="t"/>
              </v:shape>
            </v:group>
            <v:group style="position:absolute;left:9663;top:2230;width:1931;height:2" coordorigin="9663,2230" coordsize="1931,2">
              <v:shape style="position:absolute;left:9663;top:2230;width:1931;height:2" coordorigin="9663,2230" coordsize="1931,0" path="m9663,2230l11593,2230e" filled="f" stroked="t" strokeweight=".706329pt" strokecolor="#575757">
                <v:path arrowok="t"/>
              </v:shape>
            </v:group>
            <v:group style="position:absolute;left:466;top:2444;width:2938;height:2" coordorigin="466,2444" coordsize="2938,2">
              <v:shape style="position:absolute;left:466;top:2444;width:2938;height:2" coordorigin="466,2444" coordsize="2938,0" path="m466,2444l3405,2444e" filled="f" stroked="t" strokeweight=".706329pt" strokecolor="#575757">
                <v:path arrowok="t"/>
              </v:shape>
            </v:group>
            <v:group style="position:absolute;left:3348;top:2448;width:202;height:2" coordorigin="3348,2448" coordsize="202,2">
              <v:shape style="position:absolute;left:3348;top:2448;width:202;height:2" coordorigin="3348,2448" coordsize="202,0" path="m3348,2448l3550,2448e" filled="f" stroked="t" strokeweight=".470886pt" strokecolor="#383838">
                <v:path arrowok="t"/>
              </v:shape>
            </v:group>
            <v:group style="position:absolute;left:3529;top:2215;width:2;height:456" coordorigin="3529,2215" coordsize="2,456">
              <v:shape style="position:absolute;left:3529;top:2215;width:2;height:456" coordorigin="3529,2215" coordsize="0,456" path="m3529,2672l3529,2215e" filled="f" stroked="t" strokeweight=".706329pt" strokecolor="#545454">
                <v:path arrowok="t"/>
              </v:shape>
            </v:group>
            <v:group style="position:absolute;left:3480;top:2448;width:3979;height:2" coordorigin="3480,2448" coordsize="3979,2">
              <v:shape style="position:absolute;left:3480;top:2448;width:3979;height:2" coordorigin="3480,2448" coordsize="3979,0" path="m3480,2448l7459,2448e" filled="f" stroked="t" strokeweight=".706329pt" strokecolor="#575757">
                <v:path arrowok="t"/>
              </v:shape>
            </v:group>
            <v:group style="position:absolute;left:7402;top:2448;width:377;height:2" coordorigin="7402,2448" coordsize="377,2">
              <v:shape style="position:absolute;left:7402;top:2448;width:377;height:2" coordorigin="7402,2448" coordsize="377,0" path="m7402,2448l7779,2448e" filled="f" stroked="t" strokeweight=".470886pt" strokecolor="#484848">
                <v:path arrowok="t"/>
              </v:shape>
            </v:group>
            <v:group style="position:absolute;left:7723;top:2448;width:1780;height:2" coordorigin="7723,2448" coordsize="1780,2">
              <v:shape style="position:absolute;left:7723;top:2448;width:1780;height:2" coordorigin="7723,2448" coordsize="1780,0" path="m7723,2448l9502,2448e" filled="f" stroked="t" strokeweight=".706329pt" strokecolor="#575757">
                <v:path arrowok="t"/>
              </v:shape>
            </v:group>
            <v:group style="position:absolute;left:9446;top:2448;width:273;height:2" coordorigin="9446,2448" coordsize="273,2">
              <v:shape style="position:absolute;left:9446;top:2448;width:273;height:2" coordorigin="9446,2448" coordsize="273,0" path="m9446,2448l9719,2448e" filled="f" stroked="t" strokeweight=".470886pt" strokecolor="#3B3B3B">
                <v:path arrowok="t"/>
              </v:shape>
            </v:group>
            <v:group style="position:absolute;left:9663;top:2448;width:1935;height:2" coordorigin="9663,2448" coordsize="1935,2">
              <v:shape style="position:absolute;left:9663;top:2448;width:1935;height:2" coordorigin="9663,2448" coordsize="1935,0" path="m9663,2448l11598,2448e" filled="f" stroked="t" strokeweight=".706329pt" strokecolor="#5B5B5B">
                <v:path arrowok="t"/>
              </v:shape>
            </v:group>
            <v:group style="position:absolute;left:11591;top:737;width:2;height:1740" coordorigin="11591,737" coordsize="2,1740">
              <v:shape style="position:absolute;left:11591;top:737;width:2;height:1740" coordorigin="11591,737" coordsize="0,1740" path="m11591,2477l11591,737e" filled="f" stroked="t" strokeweight=".706329pt" strokecolor="#575757">
                <v:path arrowok="t"/>
              </v:shape>
            </v:group>
            <v:group style="position:absolute;left:471;top:2657;width:1238;height:2" coordorigin="471,2657" coordsize="1238,2">
              <v:shape style="position:absolute;left:471;top:2657;width:1238;height:2" coordorigin="471,2657" coordsize="1238,0" path="m471,2657l1709,2657e" filled="f" stroked="t" strokeweight=".470886pt" strokecolor="#4F4F4F">
                <v:path arrowok="t"/>
              </v:shape>
            </v:group>
            <v:group style="position:absolute;left:1653;top:2662;width:9945;height:2" coordorigin="1653,2662" coordsize="9945,2">
              <v:shape style="position:absolute;left:1653;top:2662;width:9945;height:2" coordorigin="1653,2662" coordsize="9945,0" path="m1653,2662l11598,2662e" filled="f" stroked="t" strokeweight=".706329pt" strokecolor="#575757">
                <v:path arrowok="t"/>
              </v:shape>
            </v:group>
            <v:group style="position:absolute;left:5684;top:2662;width:2095;height:2" coordorigin="5684,2662" coordsize="2095,2">
              <v:shape style="position:absolute;left:5684;top:2662;width:2095;height:2" coordorigin="5684,2662" coordsize="2095,0" path="m5684,2662l7779,2662e" filled="f" stroked="t" strokeweight=".470886pt" strokecolor="#545454">
                <v:path arrowok="t"/>
              </v:shape>
            </v:group>
            <v:group style="position:absolute;left:9159;top:2662;width:344;height:2" coordorigin="9159,2662" coordsize="344,2">
              <v:shape style="position:absolute;left:9159;top:2662;width:344;height:2" coordorigin="9159,2662" coordsize="344,0" path="m9159,2662l9502,2662e" filled="f" stroked="t" strokeweight=".470886pt" strokecolor="#444444">
                <v:path arrowok="t"/>
              </v:shape>
            </v:group>
            <v:group style="position:absolute;left:476;top:727;width:2;height:2871" coordorigin="476,727" coordsize="2,2871">
              <v:shape style="position:absolute;left:476;top:727;width:2;height:2871" coordorigin="476,727" coordsize="0,2871" path="m476,3599l476,727e" filled="f" stroked="t" strokeweight=".470886pt" strokecolor="#575757">
                <v:path arrowok="t"/>
              </v:shape>
            </v:group>
            <v:group style="position:absolute;left:471;top:2878;width:11127;height:2" coordorigin="471,2878" coordsize="11127,2">
              <v:shape style="position:absolute;left:471;top:2878;width:11127;height:2" coordorigin="471,2878" coordsize="11127,0" path="m471,2878l11598,2878e" filled="f" stroked="t" strokeweight=".706329pt" strokecolor="#575757">
                <v:path arrowok="t"/>
              </v:shape>
            </v:group>
            <v:group style="position:absolute;left:11591;top:2615;width:2;height:309" coordorigin="11591,2615" coordsize="2,309">
              <v:shape style="position:absolute;left:11591;top:2615;width:2;height:309" coordorigin="11591,2615" coordsize="0,309" path="m11591,2924l11591,2615e" filled="f" stroked="t" strokeweight=".706329pt" strokecolor="#545454">
                <v:path arrowok="t"/>
              </v:shape>
            </v:group>
            <v:group style="position:absolute;left:466;top:3090;width:1243;height:2" coordorigin="466,3090" coordsize="1243,2">
              <v:shape style="position:absolute;left:466;top:3090;width:1243;height:2" coordorigin="466,3090" coordsize="1243,0" path="m466,3090l1709,3090e" filled="f" stroked="t" strokeweight=".470886pt" strokecolor="#545454">
                <v:path arrowok="t"/>
              </v:shape>
            </v:group>
            <v:group style="position:absolute;left:1653;top:3092;width:9950;height:2" coordorigin="1653,3092" coordsize="9950,2">
              <v:shape style="position:absolute;left:1653;top:3092;width:9950;height:2" coordorigin="1653,3092" coordsize="9950,0" path="m1653,3092l11603,3092e" filled="f" stroked="t" strokeweight=".706329pt" strokecolor="#575757">
                <v:path arrowok="t"/>
              </v:shape>
            </v:group>
            <v:group style="position:absolute;left:461;top:3332;width:2943;height:2" coordorigin="461,3332" coordsize="2943,2">
              <v:shape style="position:absolute;left:461;top:3332;width:2943;height:2" coordorigin="461,3332" coordsize="2943,0" path="m461,3332l3405,3332e" filled="f" stroked="t" strokeweight=".706329pt" strokecolor="#5B5B5B">
                <v:path arrowok="t"/>
              </v:shape>
            </v:group>
            <v:group style="position:absolute;left:3348;top:3332;width:193;height:2" coordorigin="3348,3332" coordsize="193,2">
              <v:shape style="position:absolute;left:3348;top:3332;width:193;height:2" coordorigin="3348,3332" coordsize="193,0" path="m3348,3332l3541,3332e" filled="f" stroked="t" strokeweight=".470886pt" strokecolor="#3B3B3B">
                <v:path arrowok="t"/>
              </v:shape>
            </v:group>
            <v:group style="position:absolute;left:3485;top:3332;width:650;height:2" coordorigin="3485,3332" coordsize="650,2">
              <v:shape style="position:absolute;left:3485;top:3332;width:650;height:2" coordorigin="3485,3332" coordsize="650,0" path="m3485,3332l4134,3332e" filled="f" stroked="t" strokeweight=".706329pt" strokecolor="#545454">
                <v:path arrowok="t"/>
              </v:shape>
            </v:group>
            <v:group style="position:absolute;left:4078;top:3332;width:146;height:2" coordorigin="4078,3332" coordsize="146,2">
              <v:shape style="position:absolute;left:4078;top:3332;width:146;height:2" coordorigin="4078,3332" coordsize="146,0" path="m4078,3332l4224,3332e" filled="f" stroked="t" strokeweight=".470886pt" strokecolor="#2B2B2B">
                <v:path arrowok="t"/>
              </v:shape>
            </v:group>
            <v:group style="position:absolute;left:4167;top:3332;width:2708;height:2" coordorigin="4167,3332" coordsize="2708,2">
              <v:shape style="position:absolute;left:4167;top:3332;width:2708;height:2" coordorigin="4167,3332" coordsize="2708,0" path="m4167,3332l6875,3332e" filled="f" stroked="t" strokeweight=".706329pt" strokecolor="#575757">
                <v:path arrowok="t"/>
              </v:shape>
            </v:group>
            <v:group style="position:absolute;left:6818;top:3332;width:250;height:2" coordorigin="6818,3332" coordsize="250,2">
              <v:shape style="position:absolute;left:6818;top:3332;width:250;height:2" coordorigin="6818,3332" coordsize="250,0" path="m6818,3332l7068,3332e" filled="f" stroked="t" strokeweight=".470886pt" strokecolor="#2F2F2F">
                <v:path arrowok="t"/>
              </v:shape>
            </v:group>
            <v:group style="position:absolute;left:7011;top:3332;width:4586;height:2" coordorigin="7011,3332" coordsize="4586,2">
              <v:shape style="position:absolute;left:7011;top:3332;width:4586;height:2" coordorigin="7011,3332" coordsize="4586,0" path="m7011,3332l11598,3332e" filled="f" stroked="t" strokeweight=".706329pt" strokecolor="#5B5B5B">
                <v:path arrowok="t"/>
              </v:shape>
            </v:group>
            <v:group style="position:absolute;left:3922;top:3332;width:2;height:238" coordorigin="3922,3332" coordsize="2,238">
              <v:shape style="position:absolute;left:3922;top:3332;width:2;height:238" coordorigin="3922,3332" coordsize="0,238" path="m3922,3570l3922,3332e" filled="f" stroked="t" strokeweight=".235443pt" strokecolor="#5B5B5B">
                <v:path arrowok="t"/>
              </v:shape>
            </v:group>
            <v:group style="position:absolute;left:3922;top:3570;width:2;height:195" coordorigin="3922,3570" coordsize="2,195">
              <v:shape style="position:absolute;left:3922;top:3570;width:2;height:195" coordorigin="3922,3570" coordsize="0,195" path="m3922,3765l3922,3570e" filled="f" stroked="t" strokeweight=".235443pt" strokecolor="#000000">
                <v:path arrowok="t"/>
              </v:shape>
            </v:group>
            <v:group style="position:absolute;left:461;top:4062;width:3499;height:2" coordorigin="461,4062" coordsize="3499,2">
              <v:shape style="position:absolute;left:461;top:4062;width:3499;height:2" coordorigin="461,4062" coordsize="3499,0" path="m461,4062l3960,4062e" filled="f" stroked="t" strokeweight=".706329pt" strokecolor="#5B5B5B">
                <v:path arrowok="t"/>
              </v:shape>
            </v:group>
            <v:group style="position:absolute;left:914;top:4060;width:344;height:2" coordorigin="914,4060" coordsize="344,2">
              <v:shape style="position:absolute;left:914;top:4060;width:344;height:2" coordorigin="914,4060" coordsize="344,0" path="m914,4060l1257,4060e" filled="f" stroked="t" strokeweight=".470886pt" strokecolor="#484848">
                <v:path arrowok="t"/>
              </v:shape>
            </v:group>
            <v:group style="position:absolute;left:3922;top:3765;width:2;height:295" coordorigin="3922,3765" coordsize="2,295">
              <v:shape style="position:absolute;left:3922;top:3765;width:2;height:295" coordorigin="3922,3765" coordsize="0,295" path="m3922,4060l3922,3765e" filled="f" stroked="t" strokeweight=".235443pt" strokecolor="#444444">
                <v:path arrowok="t"/>
              </v:shape>
            </v:group>
            <v:group style="position:absolute;left:3894;top:4057;width:2835;height:2" coordorigin="3894,4057" coordsize="2835,2">
              <v:shape style="position:absolute;left:3894;top:4057;width:2835;height:2" coordorigin="3894,4057" coordsize="2835,0" path="m3894,4057l6729,4057e" filled="f" stroked="t" strokeweight=".941772pt" strokecolor="#444444">
                <v:path arrowok="t"/>
              </v:shape>
            </v:group>
            <v:group style="position:absolute;left:6267;top:4062;width:5335;height:2" coordorigin="6267,4062" coordsize="5335,2">
              <v:shape style="position:absolute;left:6267;top:4062;width:5335;height:2" coordorigin="6267,4062" coordsize="5335,0" path="m6267,4062l11603,4062e" filled="f" stroked="t" strokeweight=".706329pt" strokecolor="#575757">
                <v:path arrowok="t"/>
              </v:shape>
            </v:group>
            <v:group style="position:absolute;left:7052;top:3328;width:2;height:746" coordorigin="7052,3328" coordsize="2,746">
              <v:shape style="position:absolute;left:7052;top:3328;width:2;height:746" coordorigin="7052,3328" coordsize="0,746" path="m7052,4074l7052,3328e" filled="f" stroked="t" strokeweight=".941772pt" strokecolor="#545454">
                <v:path arrowok="t"/>
              </v:shape>
            </v:group>
            <v:group style="position:absolute;left:466;top:4340;width:11136;height:2" coordorigin="466,4340" coordsize="11136,2">
              <v:shape style="position:absolute;left:466;top:4340;width:11136;height:2" coordorigin="466,4340" coordsize="11136,0" path="m466,4340l11603,4340e" filled="f" stroked="t" strokeweight=".706329pt" strokecolor="#575757">
                <v:path arrowok="t"/>
              </v:shape>
            </v:group>
            <v:group style="position:absolute;left:2500;top:4055;width:2;height:5519" coordorigin="2500,4055" coordsize="2,5519">
              <v:shape style="position:absolute;left:2500;top:4055;width:2;height:5519" coordorigin="2500,4055" coordsize="0,5519" path="m2500,9574l2500,4055e" filled="f" stroked="t" strokeweight=".706329pt" strokecolor="#484848">
                <v:path arrowok="t"/>
              </v:shape>
            </v:group>
            <v:group style="position:absolute;left:4699;top:4340;width:339;height:2" coordorigin="4699,4340" coordsize="339,2">
              <v:shape style="position:absolute;left:4699;top:4340;width:339;height:2" coordorigin="4699,4340" coordsize="339,0" path="m4699,4340l5038,4340e" filled="f" stroked="t" strokeweight=".470886pt" strokecolor="#444444">
                <v:path arrowok="t"/>
              </v:shape>
            </v:group>
            <v:group style="position:absolute;left:8923;top:4340;width:292;height:2" coordorigin="8923,4340" coordsize="292,2">
              <v:shape style="position:absolute;left:8923;top:4340;width:292;height:2" coordorigin="8923,4340" coordsize="292,0" path="m8923,4340l9215,4340e" filled="f" stroked="t" strokeweight=".470886pt" strokecolor="#3B3B3B">
                <v:path arrowok="t"/>
              </v:shape>
            </v:group>
            <v:group style="position:absolute;left:2491;top:4559;width:4384;height:2" coordorigin="2491,4559" coordsize="4384,2">
              <v:shape style="position:absolute;left:2491;top:4559;width:4384;height:2" coordorigin="2491,4559" coordsize="4384,0" path="m2491,4559l6875,4559e" filled="f" stroked="t" strokeweight=".706329pt" strokecolor="#545454">
                <v:path arrowok="t"/>
              </v:shape>
            </v:group>
            <v:group style="position:absolute;left:6818;top:4559;width:250;height:2" coordorigin="6818,4559" coordsize="250,2">
              <v:shape style="position:absolute;left:6818;top:4559;width:250;height:2" coordorigin="6818,4559" coordsize="250,0" path="m6818,4559l7068,4559e" filled="f" stroked="t" strokeweight=".470886pt" strokecolor="#383838">
                <v:path arrowok="t"/>
              </v:shape>
            </v:group>
            <v:group style="position:absolute;left:7011;top:4559;width:447;height:2" coordorigin="7011,4559" coordsize="447,2">
              <v:shape style="position:absolute;left:7011;top:4559;width:447;height:2" coordorigin="7011,4559" coordsize="447,0" path="m7011,4559l7459,4559e" filled="f" stroked="t" strokeweight=".941772pt" strokecolor="#5B5B5B">
                <v:path arrowok="t"/>
              </v:shape>
            </v:group>
            <v:group style="position:absolute;left:7402;top:4559;width:377;height:2" coordorigin="7402,4559" coordsize="377,2">
              <v:shape style="position:absolute;left:7402;top:4559;width:377;height:2" coordorigin="7402,4559" coordsize="377,0" path="m7402,4559l7779,4559e" filled="f" stroked="t" strokeweight=".470886pt" strokecolor="#383838">
                <v:path arrowok="t"/>
              </v:shape>
            </v:group>
            <v:group style="position:absolute;left:7723;top:4561;width:3880;height:2" coordorigin="7723,4561" coordsize="3880,2">
              <v:shape style="position:absolute;left:7723;top:4561;width:3880;height:2" coordorigin="7723,4561" coordsize="3880,0" path="m7723,4561l11603,4561e" filled="f" stroked="t" strokeweight=".706329pt" strokecolor="#575757">
                <v:path arrowok="t"/>
              </v:shape>
            </v:group>
            <v:group style="position:absolute;left:11593;top:4336;width:2;height:252" coordorigin="11593,4336" coordsize="2,252">
              <v:shape style="position:absolute;left:11593;top:4336;width:2;height:252" coordorigin="11593,4336" coordsize="0,252" path="m11593,4588l11593,4336e" filled="f" stroked="t" strokeweight=".941772pt" strokecolor="#646464">
                <v:path arrowok="t"/>
              </v:shape>
            </v:group>
            <v:group style="position:absolute;left:5020;top:4549;width:2;height:162" coordorigin="5020,4549" coordsize="2,162">
              <v:shape style="position:absolute;left:5020;top:4549;width:2;height:162" coordorigin="5020,4549" coordsize="0,162" path="m5020,4711l5020,4549e" filled="f" stroked="t" strokeweight=".941772pt" strokecolor="#343434">
                <v:path arrowok="t"/>
              </v:shape>
            </v:group>
            <v:group style="position:absolute;left:7751;top:4545;width:2;height:233" coordorigin="7751,4545" coordsize="2,233">
              <v:shape style="position:absolute;left:7751;top:4545;width:2;height:233" coordorigin="7751,4545" coordsize="0,233" path="m7751,4778l7751,4545e" filled="f" stroked="t" strokeweight=".235443pt" strokecolor="#484848">
                <v:path arrowok="t"/>
              </v:shape>
            </v:group>
            <v:group style="position:absolute;left:11593;top:4516;width:2;height:290" coordorigin="11593,4516" coordsize="2,290">
              <v:shape style="position:absolute;left:11593;top:4516;width:2;height:290" coordorigin="11593,4516" coordsize="0,290" path="m11593,4806l11593,4516e" filled="f" stroked="t" strokeweight=".470886pt" strokecolor="#444444">
                <v:path arrowok="t"/>
              </v:shape>
            </v:group>
            <v:group style="position:absolute;left:5006;top:4992;width:1841;height:2" coordorigin="5006,4992" coordsize="1841,2">
              <v:shape style="position:absolute;left:5006;top:4992;width:1841;height:2" coordorigin="5006,4992" coordsize="1841,0" path="m5006,4992l6847,4992e" filled="f" stroked="t" strokeweight=".235443pt" strokecolor="#4F4F4F">
                <v:path arrowok="t"/>
              </v:shape>
            </v:group>
            <v:group style="position:absolute;left:6847;top:4992;width:909;height:2" coordorigin="6847,4992" coordsize="909,2">
              <v:shape style="position:absolute;left:6847;top:4992;width:909;height:2" coordorigin="6847,4992" coordsize="909,0" path="m6847,4992l7755,4992e" filled="f" stroked="t" strokeweight=".235443pt" strokecolor="#000000">
                <v:path arrowok="t"/>
              </v:shape>
            </v:group>
            <v:group style="position:absolute;left:7751;top:4778;width:2;height:219" coordorigin="7751,4778" coordsize="2,219">
              <v:shape style="position:absolute;left:7751;top:4778;width:2;height:219" coordorigin="7751,4778" coordsize="0,219" path="m7751,4996l7751,4778e" filled="f" stroked="t" strokeweight=".235443pt" strokecolor="#000000">
                <v:path arrowok="t"/>
              </v:shape>
            </v:group>
            <v:group style="position:absolute;left:7751;top:4992;width:574;height:2" coordorigin="7751,4992" coordsize="574,2">
              <v:shape style="position:absolute;left:7751;top:4992;width:574;height:2" coordorigin="7751,4992" coordsize="574,0" path="m7751,4992l8325,4992e" filled="f" stroked="t" strokeweight=".235443pt" strokecolor="#747474">
                <v:path arrowok="t"/>
              </v:shape>
            </v:group>
            <v:group style="position:absolute;left:8325;top:4992;width:3254;height:2" coordorigin="8325,4992" coordsize="3254,2">
              <v:shape style="position:absolute;left:8325;top:4992;width:3254;height:2" coordorigin="8325,4992" coordsize="3254,0" path="m8325,4992l11579,4992e" filled="f" stroked="t" strokeweight=".235443pt" strokecolor="#000000">
                <v:path arrowok="t"/>
              </v:shape>
            </v:group>
            <v:group style="position:absolute;left:11593;top:4749;width:2;height:561" coordorigin="11593,4749" coordsize="2,561">
              <v:shape style="position:absolute;left:11593;top:4749;width:2;height:561" coordorigin="11593,4749" coordsize="0,561" path="m11593,5310l11593,4749e" filled="f" stroked="t" strokeweight=".941772pt" strokecolor="#606060">
                <v:path arrowok="t"/>
              </v:shape>
            </v:group>
            <v:group style="position:absolute;left:5015;top:5282;width:1860;height:2" coordorigin="5015,5282" coordsize="1860,2">
              <v:shape style="position:absolute;left:5015;top:5282;width:1860;height:2" coordorigin="5015,5282" coordsize="1860,0" path="m5015,5282l6875,5282e" filled="f" stroked="t" strokeweight=".706329pt" strokecolor="#545454">
                <v:path arrowok="t"/>
              </v:shape>
            </v:group>
            <v:group style="position:absolute;left:6818;top:5282;width:250;height:2" coordorigin="6818,5282" coordsize="250,2">
              <v:shape style="position:absolute;left:6818;top:5282;width:250;height:2" coordorigin="6818,5282" coordsize="250,0" path="m6818,5282l7068,5282e" filled="f" stroked="t" strokeweight=".470886pt" strokecolor="#3B3B3B">
                <v:path arrowok="t"/>
              </v:shape>
            </v:group>
            <v:group style="position:absolute;left:7011;top:5282;width:447;height:2" coordorigin="7011,5282" coordsize="447,2">
              <v:shape style="position:absolute;left:7011;top:5282;width:447;height:2" coordorigin="7011,5282" coordsize="447,0" path="m7011,5282l7459,5282e" filled="f" stroked="t" strokeweight=".941772pt" strokecolor="#606060">
                <v:path arrowok="t"/>
              </v:shape>
            </v:group>
            <v:group style="position:absolute;left:7402;top:5282;width:377;height:2" coordorigin="7402,5282" coordsize="377,2">
              <v:shape style="position:absolute;left:7402;top:5282;width:377;height:2" coordorigin="7402,5282" coordsize="377,0" path="m7402,5282l7779,5282e" filled="f" stroked="t" strokeweight=".470886pt" strokecolor="#484848">
                <v:path arrowok="t"/>
              </v:shape>
            </v:group>
            <v:group style="position:absolute;left:7723;top:5282;width:1780;height:2" coordorigin="7723,5282" coordsize="1780,2">
              <v:shape style="position:absolute;left:7723;top:5282;width:1780;height:2" coordorigin="7723,5282" coordsize="1780,0" path="m7723,5282l9502,5282e" filled="f" stroked="t" strokeweight=".706329pt" strokecolor="#5B5B5B">
                <v:path arrowok="t"/>
              </v:shape>
            </v:group>
            <v:group style="position:absolute;left:9446;top:5282;width:273;height:2" coordorigin="9446,5282" coordsize="273,2">
              <v:shape style="position:absolute;left:9446;top:5282;width:273;height:2" coordorigin="9446,5282" coordsize="273,0" path="m9446,5282l9719,5282e" filled="f" stroked="t" strokeweight=".470886pt" strokecolor="#484848">
                <v:path arrowok="t"/>
              </v:shape>
            </v:group>
            <v:group style="position:absolute;left:9663;top:5282;width:1940;height:2" coordorigin="9663,5282" coordsize="1940,2">
              <v:shape style="position:absolute;left:9663;top:5282;width:1940;height:2" coordorigin="9663,5282" coordsize="1940,0" path="m9663,5282l11603,5282e" filled="f" stroked="t" strokeweight=".706329pt" strokecolor="#575757">
                <v:path arrowok="t"/>
              </v:shape>
            </v:group>
            <v:group style="position:absolute;left:5010;top:5522;width:3970;height:2" coordorigin="5010,5522" coordsize="3970,2">
              <v:shape style="position:absolute;left:5010;top:5522;width:3970;height:2" coordorigin="5010,5522" coordsize="3970,0" path="m5010,5522l8980,5522e" filled="f" stroked="t" strokeweight=".706329pt" strokecolor="#545454">
                <v:path arrowok="t"/>
              </v:shape>
            </v:group>
            <v:group style="position:absolute;left:8923;top:5519;width:292;height:2" coordorigin="8923,5519" coordsize="292,2">
              <v:shape style="position:absolute;left:8923;top:5519;width:292;height:2" coordorigin="8923,5519" coordsize="292,0" path="m8923,5519l9215,5519e" filled="f" stroked="t" strokeweight=".470886pt" strokecolor="#484848">
                <v:path arrowok="t"/>
              </v:shape>
            </v:group>
            <v:group style="position:absolute;left:9130;top:5522;width:2467;height:2" coordorigin="9130,5522" coordsize="2467,2">
              <v:shape style="position:absolute;left:9130;top:5522;width:2467;height:2" coordorigin="9130,5522" coordsize="2467,0" path="m9130,5522l11598,5522e" filled="f" stroked="t" strokeweight=".706329pt" strokecolor="#5B5B5B">
                <v:path arrowok="t"/>
              </v:shape>
            </v:group>
            <v:group style="position:absolute;left:11593;top:5239;width:2;height:304" coordorigin="11593,5239" coordsize="2,304">
              <v:shape style="position:absolute;left:11593;top:5239;width:2;height:304" coordorigin="11593,5239" coordsize="0,304" path="m11593,5543l11593,5239e" filled="f" stroked="t" strokeweight=".470886pt" strokecolor="#444444">
                <v:path arrowok="t"/>
              </v:shape>
            </v:group>
            <v:group style="position:absolute;left:2496;top:5733;width:443;height:2" coordorigin="2496,5733" coordsize="443,2">
              <v:shape style="position:absolute;left:2496;top:5733;width:443;height:2" coordorigin="2496,5733" coordsize="443,0" path="m2496,5733l2938,5733e" filled="f" stroked="t" strokeweight=".941772pt" strokecolor="#5B5B5B">
                <v:path arrowok="t"/>
              </v:shape>
            </v:group>
            <v:group style="position:absolute;left:2844;top:5733;width:377;height:2" coordorigin="2844,5733" coordsize="377,2">
              <v:shape style="position:absolute;left:2844;top:5733;width:377;height:2" coordorigin="2844,5733" coordsize="377,0" path="m2844,5733l3221,5733e" filled="f" stroked="t" strokeweight=".470886pt" strokecolor="#484848">
                <v:path arrowok="t"/>
              </v:shape>
            </v:group>
            <v:group style="position:absolute;left:3164;top:5733;width:537;height:2" coordorigin="3164,5733" coordsize="537,2">
              <v:shape style="position:absolute;left:3164;top:5733;width:537;height:2" coordorigin="3164,5733" coordsize="537,0" path="m3164,5733l3701,5733e" filled="f" stroked="t" strokeweight=".941772pt" strokecolor="#646464">
                <v:path arrowok="t"/>
              </v:shape>
            </v:group>
            <v:group style="position:absolute;left:3645;top:5733;width:306;height:2" coordorigin="3645,5733" coordsize="306,2">
              <v:shape style="position:absolute;left:3645;top:5733;width:306;height:2" coordorigin="3645,5733" coordsize="306,0" path="m3645,5733l3951,5733e" filled="f" stroked="t" strokeweight=".470886pt" strokecolor="#444444">
                <v:path arrowok="t"/>
              </v:shape>
            </v:group>
            <v:group style="position:absolute;left:3894;top:5736;width:5608;height:2" coordorigin="3894,5736" coordsize="5608,2">
              <v:shape style="position:absolute;left:3894;top:5736;width:5608;height:2" coordorigin="3894,5736" coordsize="5608,0" path="m3894,5736l9502,5736e" filled="f" stroked="t" strokeweight=".706329pt" strokecolor="#575757">
                <v:path arrowok="t"/>
              </v:shape>
            </v:group>
            <v:group style="position:absolute;left:9446;top:5738;width:273;height:2" coordorigin="9446,5738" coordsize="273,2">
              <v:shape style="position:absolute;left:9446;top:5738;width:273;height:2" coordorigin="9446,5738" coordsize="273,0" path="m9446,5738l9719,5738e" filled="f" stroked="t" strokeweight=".470886pt" strokecolor="#444444">
                <v:path arrowok="t"/>
              </v:shape>
            </v:group>
            <v:group style="position:absolute;left:9663;top:5738;width:1940;height:2" coordorigin="9663,5738" coordsize="1940,2">
              <v:shape style="position:absolute;left:9663;top:5738;width:1940;height:2" coordorigin="9663,5738" coordsize="1940,0" path="m9663,5738l11603,5738e" filled="f" stroked="t" strokeweight=".706329pt" strokecolor="#575757">
                <v:path arrowok="t"/>
              </v:shape>
            </v:group>
            <v:group style="position:absolute;left:11593;top:5472;width:2;height:518" coordorigin="11593,5472" coordsize="2,518">
              <v:shape style="position:absolute;left:11593;top:5472;width:2;height:518" coordorigin="11593,5472" coordsize="0,518" path="m11593,5990l11593,5472e" filled="f" stroked="t" strokeweight=".941772pt" strokecolor="#5B5B5B">
                <v:path arrowok="t"/>
              </v:shape>
            </v:group>
            <v:group style="position:absolute;left:466;top:5961;width:6993;height:2" coordorigin="466,5961" coordsize="6993,2">
              <v:shape style="position:absolute;left:466;top:5961;width:6993;height:2" coordorigin="466,5961" coordsize="6993,0" path="m466,5961l7459,5961e" filled="f" stroked="t" strokeweight=".706329pt" strokecolor="#575757">
                <v:path arrowok="t"/>
              </v:shape>
            </v:group>
            <v:group style="position:absolute;left:7402;top:5966;width:377;height:2" coordorigin="7402,5966" coordsize="377,2">
              <v:shape style="position:absolute;left:7402;top:5966;width:377;height:2" coordorigin="7402,5966" coordsize="377,0" path="m7402,5966l7779,5966e" filled="f" stroked="t" strokeweight=".470886pt" strokecolor="#484848">
                <v:path arrowok="t"/>
              </v:shape>
            </v:group>
            <v:group style="position:absolute;left:7723;top:5966;width:3880;height:2" coordorigin="7723,5966" coordsize="3880,2">
              <v:shape style="position:absolute;left:7723;top:5966;width:3880;height:2" coordorigin="7723,5966" coordsize="3880,0" path="m7723,5966l11603,5966e" filled="f" stroked="t" strokeweight=".706329pt" strokecolor="#575757">
                <v:path arrowok="t"/>
              </v:shape>
            </v:group>
            <v:group style="position:absolute;left:7751;top:5947;width:2;height:266" coordorigin="7751,5947" coordsize="2,266">
              <v:shape style="position:absolute;left:7751;top:5947;width:2;height:266" coordorigin="7751,5947" coordsize="0,266" path="m7751,6213l7751,5947e" filled="f" stroked="t" strokeweight=".235443pt" strokecolor="#707070">
                <v:path arrowok="t"/>
              </v:shape>
            </v:group>
            <v:group style="position:absolute;left:11593;top:5919;width:2;height:323" coordorigin="11593,5919" coordsize="2,323">
              <v:shape style="position:absolute;left:11593;top:5919;width:2;height:323" coordorigin="11593,5919" coordsize="0,323" path="m11593,6242l11593,5919e" filled="f" stroked="t" strokeweight=".470886pt" strokecolor="#484848">
                <v:path arrowok="t"/>
              </v:shape>
            </v:group>
            <v:group style="position:absolute;left:2491;top:6384;width:1050;height:2" coordorigin="2491,6384" coordsize="1050,2">
              <v:shape style="position:absolute;left:2491;top:6384;width:1050;height:2" coordorigin="2491,6384" coordsize="1050,0" path="m2491,6384l3541,6384e" filled="f" stroked="t" strokeweight=".470886pt" strokecolor="#4F4F4F">
                <v:path arrowok="t"/>
              </v:shape>
            </v:group>
            <v:group style="position:absolute;left:3456;top:6382;width:494;height:2" coordorigin="3456,6382" coordsize="494,2">
              <v:shape style="position:absolute;left:3456;top:6382;width:494;height:2" coordorigin="3456,6382" coordsize="494,0" path="m3456,6382l3951,6382e" filled="f" stroked="t" strokeweight=".941772pt" strokecolor="#646464">
                <v:path arrowok="t"/>
              </v:shape>
            </v:group>
            <v:group style="position:absolute;left:3894;top:6384;width:240;height:2" coordorigin="3894,6384" coordsize="240,2">
              <v:shape style="position:absolute;left:3894;top:6384;width:240;height:2" coordorigin="3894,6384" coordsize="240,0" path="m3894,6384l4134,6384e" filled="f" stroked="t" strokeweight=".470886pt" strokecolor="#444444">
                <v:path arrowok="t"/>
              </v:shape>
            </v:group>
            <v:group style="position:absolute;left:4078;top:6384;width:146;height:2" coordorigin="4078,6384" coordsize="146,2">
              <v:shape style="position:absolute;left:4078;top:6384;width:146;height:2" coordorigin="4078,6384" coordsize="146,0" path="m4078,6384l4224,6384e" filled="f" stroked="t" strokeweight=".470886pt" strokecolor="#2B2B2B">
                <v:path arrowok="t"/>
              </v:shape>
            </v:group>
            <v:group style="position:absolute;left:4167;top:6384;width:589;height:2" coordorigin="4167,6384" coordsize="589,2">
              <v:shape style="position:absolute;left:4167;top:6384;width:589;height:2" coordorigin="4167,6384" coordsize="589,0" path="m4167,6384l4756,6384e" filled="f" stroked="t" strokeweight=".706329pt" strokecolor="#5B5B5B">
                <v:path arrowok="t"/>
              </v:shape>
            </v:group>
            <v:group style="position:absolute;left:4699;top:6384;width:348;height:2" coordorigin="4699,6384" coordsize="348,2">
              <v:shape style="position:absolute;left:4699;top:6384;width:348;height:2" coordorigin="4699,6384" coordsize="348,0" path="m4699,6384l5048,6384e" filled="f" stroked="t" strokeweight=".470886pt" strokecolor="#3B3B3B">
                <v:path arrowok="t"/>
              </v:shape>
            </v:group>
            <v:group style="position:absolute;left:4977;top:6384;width:1898;height:2" coordorigin="4977,6384" coordsize="1898,2">
              <v:shape style="position:absolute;left:4977;top:6384;width:1898;height:2" coordorigin="4977,6384" coordsize="1898,0" path="m4977,6384l6875,6384e" filled="f" stroked="t" strokeweight=".706329pt" strokecolor="#575757">
                <v:path arrowok="t"/>
              </v:shape>
            </v:group>
            <v:group style="position:absolute;left:6818;top:6384;width:250;height:2" coordorigin="6818,6384" coordsize="250,2">
              <v:shape style="position:absolute;left:6818;top:6384;width:250;height:2" coordorigin="6818,6384" coordsize="250,0" path="m6818,6384l7068,6384e" filled="f" stroked="t" strokeweight=".470886pt" strokecolor="#3B3B3B">
                <v:path arrowok="t"/>
              </v:shape>
            </v:group>
            <v:group style="position:absolute;left:7011;top:6387;width:4591;height:2" coordorigin="7011,6387" coordsize="4591,2">
              <v:shape style="position:absolute;left:7011;top:6387;width:4591;height:2" coordorigin="7011,6387" coordsize="4591,0" path="m7011,6387l11603,6387e" filled="f" stroked="t" strokeweight=".706329pt" strokecolor="#575757">
                <v:path arrowok="t"/>
              </v:shape>
            </v:group>
            <v:group style="position:absolute;left:7751;top:6213;width:2;height:171" coordorigin="7751,6213" coordsize="2,171">
              <v:shape style="position:absolute;left:7751;top:6213;width:2;height:171" coordorigin="7751,6213" coordsize="0,171" path="m7751,6384l7751,6213e" filled="f" stroked="t" strokeweight=".235443pt" strokecolor="#3F3F3F">
                <v:path arrowok="t"/>
              </v:shape>
            </v:group>
            <v:group style="position:absolute;left:11593;top:6185;width:2;height:466" coordorigin="11593,6185" coordsize="2,466">
              <v:shape style="position:absolute;left:11593;top:6185;width:2;height:466" coordorigin="11593,6185" coordsize="0,466" path="m11593,6651l11593,6185e" filled="f" stroked="t" strokeweight=".941772pt" strokecolor="#606060">
                <v:path arrowok="t"/>
              </v:shape>
            </v:group>
            <v:group style="position:absolute;left:2491;top:6601;width:7011;height:2" coordorigin="2491,6601" coordsize="7011,2">
              <v:shape style="position:absolute;left:2491;top:6601;width:7011;height:2" coordorigin="2491,6601" coordsize="7011,0" path="m2491,6601l9502,6601e" filled="f" stroked="t" strokeweight=".706329pt" strokecolor="#575757">
                <v:path arrowok="t"/>
              </v:shape>
            </v:group>
            <v:group style="position:absolute;left:5017;top:4749;width:2;height:1864" coordorigin="5017,4749" coordsize="2,1864">
              <v:shape style="position:absolute;left:5017;top:4749;width:2;height:1864" coordorigin="5017,4749" coordsize="0,1864" path="m5017,6613l5017,4749e" filled="f" stroked="t" strokeweight=".706329pt" strokecolor="#545454">
                <v:path arrowok="t"/>
              </v:shape>
            </v:group>
            <v:group style="position:absolute;left:7751;top:6370;width:2;height:228" coordorigin="7751,6370" coordsize="2,228">
              <v:shape style="position:absolute;left:7751;top:6370;width:2;height:228" coordorigin="7751,6370" coordsize="0,228" path="m7751,6598l7751,6370e" filled="f" stroked="t" strokeweight=".235443pt" strokecolor="#5B5B5B">
                <v:path arrowok="t"/>
              </v:shape>
            </v:group>
            <v:group style="position:absolute;left:9446;top:6603;width:273;height:2" coordorigin="9446,6603" coordsize="273,2">
              <v:shape style="position:absolute;left:9446;top:6603;width:273;height:2" coordorigin="9446,6603" coordsize="273,0" path="m9446,6603l9719,6603e" filled="f" stroked="t" strokeweight=".470886pt" strokecolor="#3B3B3B">
                <v:path arrowok="t"/>
              </v:shape>
            </v:group>
            <v:group style="position:absolute;left:9663;top:6603;width:1940;height:2" coordorigin="9663,6603" coordsize="1940,2">
              <v:shape style="position:absolute;left:9663;top:6603;width:1940;height:2" coordorigin="9663,6603" coordsize="1940,0" path="m9663,6603l11603,6603e" filled="f" stroked="t" strokeweight=".706329pt" strokecolor="#5B5B5B">
                <v:path arrowok="t"/>
              </v:shape>
            </v:group>
            <v:group style="position:absolute;left:461;top:6815;width:5863;height:2" coordorigin="461,6815" coordsize="5863,2">
              <v:shape style="position:absolute;left:461;top:6815;width:5863;height:2" coordorigin="461,6815" coordsize="5863,0" path="m461,6815l6324,6815e" filled="f" stroked="t" strokeweight=".706329pt" strokecolor="#575757">
                <v:path arrowok="t"/>
              </v:shape>
            </v:group>
            <v:group style="position:absolute;left:6267;top:6819;width:607;height:2" coordorigin="6267,6819" coordsize="607,2">
              <v:shape style="position:absolute;left:6267;top:6819;width:607;height:2" coordorigin="6267,6819" coordsize="607,0" path="m6267,6819l6875,6819e" filled="f" stroked="t" strokeweight=".470886pt" strokecolor="#444444">
                <v:path arrowok="t"/>
              </v:shape>
            </v:group>
            <v:group style="position:absolute;left:6720;top:6819;width:4878;height:2" coordorigin="6720,6819" coordsize="4878,2">
              <v:shape style="position:absolute;left:6720;top:6819;width:4878;height:2" coordorigin="6720,6819" coordsize="4878,0" path="m6720,6819l11598,6819e" filled="f" stroked="t" strokeweight=".706329pt" strokecolor="#5B5B5B">
                <v:path arrowok="t"/>
              </v:shape>
            </v:group>
            <v:group style="position:absolute;left:11593;top:6556;width:2;height:304" coordorigin="11593,6556" coordsize="2,304">
              <v:shape style="position:absolute;left:11593;top:6556;width:2;height:304" coordorigin="11593,6556" coordsize="0,304" path="m11593,6860l11593,6556e" filled="f" stroked="t" strokeweight=".470886pt" strokecolor="#4B4B4B">
                <v:path arrowok="t"/>
              </v:shape>
            </v:group>
            <v:group style="position:absolute;left:471;top:4963;width:2;height:338" coordorigin="471,4963" coordsize="2,338">
              <v:shape style="position:absolute;left:471;top:4963;width:2;height:338" coordorigin="471,4963" coordsize="0,338" path="m471,5301l471,4963e" filled="f" stroked="t" strokeweight=".470886pt" strokecolor="#3F3F3F">
                <v:path arrowok="t"/>
              </v:shape>
            </v:group>
            <v:group style="position:absolute;left:471;top:727;width:2;height:15327" coordorigin="471,727" coordsize="2,15327">
              <v:shape style="position:absolute;left:471;top:727;width:2;height:15327" coordorigin="471,727" coordsize="0,15327" path="m471,16054l471,727e" filled="f" stroked="t" strokeweight=".470886pt" strokecolor="#4F4F4F">
                <v:path arrowok="t"/>
              </v:shape>
            </v:group>
            <v:group style="position:absolute;left:457;top:7445;width:7002;height:2" coordorigin="457,7445" coordsize="7002,2">
              <v:shape style="position:absolute;left:457;top:7445;width:7002;height:2" coordorigin="457,7445" coordsize="7002,0" path="m457,7445l7459,7445e" filled="f" stroked="t" strokeweight=".706329pt" strokecolor="#575757">
                <v:path arrowok="t"/>
              </v:shape>
            </v:group>
            <v:group style="position:absolute;left:7402;top:7449;width:377;height:2" coordorigin="7402,7449" coordsize="377,2">
              <v:shape style="position:absolute;left:7402;top:7449;width:377;height:2" coordorigin="7402,7449" coordsize="377,0" path="m7402,7449l7779,7449e" filled="f" stroked="t" strokeweight=".470886pt" strokecolor="#3F3F3F">
                <v:path arrowok="t"/>
              </v:shape>
            </v:group>
            <v:group style="position:absolute;left:7723;top:7447;width:1780;height:2" coordorigin="7723,7447" coordsize="1780,2">
              <v:shape style="position:absolute;left:7723;top:7447;width:1780;height:2" coordorigin="7723,7447" coordsize="1780,0" path="m7723,7447l9502,7447e" filled="f" stroked="t" strokeweight=".706329pt" strokecolor="#5B5B5B">
                <v:path arrowok="t"/>
              </v:shape>
            </v:group>
            <v:group style="position:absolute;left:9446;top:7449;width:273;height:2" coordorigin="9446,7449" coordsize="273,2">
              <v:shape style="position:absolute;left:9446;top:7449;width:273;height:2" coordorigin="9446,7449" coordsize="273,0" path="m9446,7449l9719,7449e" filled="f" stroked="t" strokeweight=".470886pt" strokecolor="#444444">
                <v:path arrowok="t"/>
              </v:shape>
            </v:group>
            <v:group style="position:absolute;left:9663;top:7449;width:1935;height:2" coordorigin="9663,7449" coordsize="1935,2">
              <v:shape style="position:absolute;left:9663;top:7449;width:1935;height:2" coordorigin="9663,7449" coordsize="1935,0" path="m9663,7449l11598,7449e" filled="f" stroked="t" strokeweight=".706329pt" strokecolor="#5B5B5B">
                <v:path arrowok="t"/>
              </v:shape>
            </v:group>
            <v:group style="position:absolute;left:5017;top:7440;width:2;height:266" coordorigin="5017,7440" coordsize="2,266">
              <v:shape style="position:absolute;left:5017;top:7440;width:2;height:266" coordorigin="5017,7440" coordsize="0,266" path="m5017,7706l5017,7440e" filled="f" stroked="t" strokeweight=".706329pt" strokecolor="#4B4B4B">
                <v:path arrowok="t"/>
              </v:shape>
            </v:group>
            <v:group style="position:absolute;left:5029;top:7649;width:2;height:252" coordorigin="5029,7649" coordsize="2,252">
              <v:shape style="position:absolute;left:5029;top:7649;width:2;height:252" coordorigin="5029,7649" coordsize="0,252" path="m5029,7901l5029,7649e" filled="f" stroked="t" strokeweight="1.177215pt" strokecolor="#575757">
                <v:path arrowok="t"/>
              </v:shape>
            </v:group>
            <v:group style="position:absolute;left:457;top:8101;width:11141;height:2" coordorigin="457,8101" coordsize="11141,2">
              <v:shape style="position:absolute;left:457;top:8101;width:11141;height:2" coordorigin="457,8101" coordsize="11141,0" path="m457,8101l11598,8101e" filled="f" stroked="t" strokeweight=".706329pt" strokecolor="#575757">
                <v:path arrowok="t"/>
              </v:shape>
            </v:group>
            <v:group style="position:absolute;left:5015;top:7777;width:2;height:328" coordorigin="5015,7777" coordsize="2,328">
              <v:shape style="position:absolute;left:5015;top:7777;width:2;height:328" coordorigin="5015,7777" coordsize="0,328" path="m5015,8105l5015,7777e" filled="f" stroked="t" strokeweight=".941772pt" strokecolor="#575757">
                <v:path arrowok="t"/>
              </v:shape>
            </v:group>
            <v:group style="position:absolute;left:11591;top:6789;width:2;height:3879" coordorigin="11591,6789" coordsize="2,3879">
              <v:shape style="position:absolute;left:11591;top:6789;width:2;height:3879" coordorigin="11591,6789" coordsize="0,3879" path="m11591,10668l11591,6789e" filled="f" stroked="t" strokeweight=".706329pt" strokecolor="#5B5B5B">
                <v:path arrowok="t"/>
              </v:shape>
            </v:group>
            <v:group style="position:absolute;left:457;top:8712;width:8523;height:2" coordorigin="457,8712" coordsize="8523,2">
              <v:shape style="position:absolute;left:457;top:8712;width:8523;height:2" coordorigin="457,8712" coordsize="8523,0" path="m457,8712l8980,8712e" filled="f" stroked="t" strokeweight=".706329pt" strokecolor="#575757">
                <v:path arrowok="t"/>
              </v:shape>
            </v:group>
            <v:group style="position:absolute;left:2496;top:4055;width:2;height:6242" coordorigin="2496,4055" coordsize="2,6242">
              <v:shape style="position:absolute;left:2496;top:4055;width:2;height:6242" coordorigin="2496,4055" coordsize="0,6242" path="m2496,10297l2496,4055e" filled="f" stroked="t" strokeweight=".706329pt" strokecolor="#4F4F4F">
                <v:path arrowok="t"/>
              </v:shape>
            </v:group>
            <v:group style="position:absolute;left:8923;top:8714;width:292;height:2" coordorigin="8923,8714" coordsize="292,2">
              <v:shape style="position:absolute;left:8923;top:8714;width:292;height:2" coordorigin="8923,8714" coordsize="292,0" path="m8923,8714l9215,8714e" filled="f" stroked="t" strokeweight=".470886pt" strokecolor="#444444">
                <v:path arrowok="t"/>
              </v:shape>
            </v:group>
            <v:group style="position:absolute;left:9130;top:8716;width:2467;height:2" coordorigin="9130,8716" coordsize="2467,2">
              <v:shape style="position:absolute;left:9130;top:8716;width:2467;height:2" coordorigin="9130,8716" coordsize="2467,0" path="m9130,8716l11598,8716e" filled="f" stroked="t" strokeweight=".706329pt" strokecolor="#5B5B5B">
                <v:path arrowok="t"/>
              </v:shape>
            </v:group>
            <v:group style="position:absolute;left:2493;top:4055;width:2;height:5519" coordorigin="2493,4055" coordsize="2,5519">
              <v:shape style="position:absolute;left:2493;top:4055;width:2;height:5519" coordorigin="2493,4055" coordsize="0,5519" path="m2493,9574l2493,4055e" filled="f" stroked="t" strokeweight=".470886pt" strokecolor="#4B4B4B">
                <v:path arrowok="t"/>
              </v:shape>
            </v:group>
            <v:group style="position:absolute;left:452;top:9593;width:9050;height:2" coordorigin="452,9593" coordsize="9050,2">
              <v:shape style="position:absolute;left:452;top:9593;width:9050;height:2" coordorigin="452,9593" coordsize="9050,0" path="m452,9593l9502,9593e" filled="f" stroked="t" strokeweight=".706329pt" strokecolor="#575757">
                <v:path arrowok="t"/>
              </v:shape>
            </v:group>
            <v:group style="position:absolute;left:9446;top:9598;width:273;height:2" coordorigin="9446,9598" coordsize="273,2">
              <v:shape style="position:absolute;left:9446;top:9598;width:273;height:2" coordorigin="9446,9598" coordsize="273,0" path="m9446,9598l9719,9598e" filled="f" stroked="t" strokeweight=".470886pt" strokecolor="#3F3F3F">
                <v:path arrowok="t"/>
              </v:shape>
            </v:group>
            <v:group style="position:absolute;left:9663;top:9598;width:1935;height:2" coordorigin="9663,9598" coordsize="1935,2">
              <v:shape style="position:absolute;left:9663;top:9598;width:1935;height:2" coordorigin="9663,9598" coordsize="1935,0" path="m9663,9598l11598,9598e" filled="f" stroked="t" strokeweight=".706329pt" strokecolor="#606060">
                <v:path arrowok="t"/>
              </v:shape>
            </v:group>
            <v:group style="position:absolute;left:457;top:9931;width:11141;height:2" coordorigin="457,9931" coordsize="11141,2">
              <v:shape style="position:absolute;left:457;top:9931;width:11141;height:2" coordorigin="457,9931" coordsize="11141,0" path="m457,9931l11598,9931e" filled="f" stroked="t" strokeweight=".706329pt" strokecolor="#575757">
                <v:path arrowok="t"/>
              </v:shape>
            </v:group>
            <v:group style="position:absolute;left:461;top:3618;width:2;height:12436" coordorigin="461,3618" coordsize="2,12436">
              <v:shape style="position:absolute;left:461;top:3618;width:2;height:12436" coordorigin="461,3618" coordsize="0,12436" path="m461,16054l461,3618e" filled="f" stroked="t" strokeweight=".706329pt" strokecolor="#4F4F4F">
                <v:path arrowok="t"/>
              </v:shape>
            </v:group>
            <v:group style="position:absolute;left:457;top:10164;width:3244;height:2" coordorigin="457,10164" coordsize="3244,2">
              <v:shape style="position:absolute;left:457;top:10164;width:3244;height:2" coordorigin="457,10164" coordsize="3244,0" path="m457,10164l3701,10164e" filled="f" stroked="t" strokeweight=".706329pt" strokecolor="#5B5B5B">
                <v:path arrowok="t"/>
              </v:shape>
            </v:group>
            <v:group style="position:absolute;left:3645;top:10164;width:306;height:2" coordorigin="3645,10164" coordsize="306,2">
              <v:shape style="position:absolute;left:3645;top:10164;width:306;height:2" coordorigin="3645,10164" coordsize="306,0" path="m3645,10164l3951,10164e" filled="f" stroked="t" strokeweight=".470886pt" strokecolor="#3B3B3B">
                <v:path arrowok="t"/>
              </v:shape>
            </v:group>
            <v:group style="position:absolute;left:3894;top:10166;width:5608;height:2" coordorigin="3894,10166" coordsize="5608,2">
              <v:shape style="position:absolute;left:3894;top:10166;width:5608;height:2" coordorigin="3894,10166" coordsize="5608,0" path="m3894,10166l9502,10166e" filled="f" stroked="t" strokeweight=".706329pt" strokecolor="#575757">
                <v:path arrowok="t"/>
              </v:shape>
            </v:group>
            <v:group style="position:absolute;left:9446;top:10169;width:273;height:2" coordorigin="9446,10169" coordsize="273,2">
              <v:shape style="position:absolute;left:9446;top:10169;width:273;height:2" coordorigin="9446,10169" coordsize="273,0" path="m9446,10169l9719,10169e" filled="f" stroked="t" strokeweight=".470886pt" strokecolor="#484848">
                <v:path arrowok="t"/>
              </v:shape>
            </v:group>
            <v:group style="position:absolute;left:9663;top:10169;width:1935;height:2" coordorigin="9663,10169" coordsize="1935,2">
              <v:shape style="position:absolute;left:9663;top:10169;width:1935;height:2" coordorigin="9663,10169" coordsize="1935,0" path="m9663,10169l11598,10169e" filled="f" stroked="t" strokeweight=".706329pt" strokecolor="#676767">
                <v:path arrowok="t"/>
              </v:shape>
            </v:group>
            <v:group style="position:absolute;left:2491;top:10121;width:2;height:280" coordorigin="2491,10121" coordsize="2,280">
              <v:shape style="position:absolute;left:2491;top:10121;width:2;height:280" coordorigin="2491,10121" coordsize="0,280" path="m2491,10402l2491,10121e" filled="f" stroked="t" strokeweight=".470886pt" strokecolor="#484848">
                <v:path arrowok="t"/>
              </v:shape>
            </v:group>
            <v:group style="position:absolute;left:447;top:10637;width:3254;height:2" coordorigin="447,10637" coordsize="3254,2">
              <v:shape style="position:absolute;left:447;top:10637;width:3254;height:2" coordorigin="447,10637" coordsize="3254,0" path="m447,10637l3701,10637e" filled="f" stroked="t" strokeweight=".706329pt" strokecolor="#5B5B5B">
                <v:path arrowok="t"/>
              </v:shape>
            </v:group>
            <v:group style="position:absolute;left:3645;top:10639;width:306;height:2" coordorigin="3645,10639" coordsize="306,2">
              <v:shape style="position:absolute;left:3645;top:10639;width:306;height:2" coordorigin="3645,10639" coordsize="306,0" path="m3645,10639l3951,10639e" filled="f" stroked="t" strokeweight=".470886pt" strokecolor="#444444">
                <v:path arrowok="t"/>
              </v:shape>
            </v:group>
            <v:group style="position:absolute;left:3871;top:10642;width:5632;height:2" coordorigin="3871,10642" coordsize="5632,2">
              <v:shape style="position:absolute;left:3871;top:10642;width:5632;height:2" coordorigin="3871,10642" coordsize="5632,0" path="m3871,10642l9502,10642e" filled="f" stroked="t" strokeweight=".706329pt" strokecolor="#575757">
                <v:path arrowok="t"/>
              </v:shape>
            </v:group>
            <v:group style="position:absolute;left:9446;top:10644;width:273;height:2" coordorigin="9446,10644" coordsize="273,2">
              <v:shape style="position:absolute;left:9446;top:10644;width:273;height:2" coordorigin="9446,10644" coordsize="273,0" path="m9446,10644l9719,10644e" filled="f" stroked="t" strokeweight=".470886pt" strokecolor="#3F3F3F">
                <v:path arrowok="t"/>
              </v:shape>
            </v:group>
            <v:group style="position:absolute;left:9663;top:10644;width:1931;height:2" coordorigin="9663,10644" coordsize="1931,2">
              <v:shape style="position:absolute;left:9663;top:10644;width:1931;height:2" coordorigin="9663,10644" coordsize="1931,0" path="m9663,10644l11593,10644e" filled="f" stroked="t" strokeweight=".706329pt" strokecolor="#606060">
                <v:path arrowok="t"/>
              </v:shape>
            </v:group>
            <v:group style="position:absolute;left:909;top:10858;width:10684;height:2" coordorigin="909,10858" coordsize="10684,2">
              <v:shape style="position:absolute;left:909;top:10858;width:10684;height:2" coordorigin="909,10858" coordsize="10684,0" path="m909,10858l11593,10858e" filled="f" stroked="t" strokeweight=".706329pt" strokecolor="#5B5B5B">
                <v:path arrowok="t"/>
              </v:shape>
            </v:group>
            <v:group style="position:absolute;left:2491;top:10344;width:2;height:1455" coordorigin="2491,10344" coordsize="2,1455">
              <v:shape style="position:absolute;left:2491;top:10344;width:2;height:1455" coordorigin="2491,10344" coordsize="0,1455" path="m2491,11799l2491,10344e" filled="f" stroked="t" strokeweight=".706329pt" strokecolor="#4B4B4B">
                <v:path arrowok="t"/>
              </v:shape>
            </v:group>
            <v:group style="position:absolute;left:11586;top:10596;width:2;height:285" coordorigin="11586,10596" coordsize="2,285">
              <v:shape style="position:absolute;left:11586;top:10596;width:2;height:285" coordorigin="11586,10596" coordsize="0,285" path="m11586,10882l11586,10596e" filled="f" stroked="t" strokeweight=".470886pt" strokecolor="#484848">
                <v:path arrowok="t"/>
              </v:shape>
            </v:group>
            <v:group style="position:absolute;left:457;top:11200;width:1229;height:2" coordorigin="457,11200" coordsize="1229,2">
              <v:shape style="position:absolute;left:457;top:11200;width:1229;height:2" coordorigin="457,11200" coordsize="1229,0" path="m457,11200l1686,11200e" filled="f" stroked="t" strokeweight=".235443pt" strokecolor="#5B5B5B">
                <v:path arrowok="t"/>
              </v:shape>
            </v:group>
            <v:group style="position:absolute;left:1681;top:10839;width:2;height:366" coordorigin="1681,10839" coordsize="2,366">
              <v:shape style="position:absolute;left:1681;top:10839;width:2;height:366" coordorigin="1681,10839" coordsize="0,366" path="m1681,11205l1681,10839e" filled="f" stroked="t" strokeweight=".235443pt" strokecolor="#444444">
                <v:path arrowok="t"/>
              </v:shape>
            </v:group>
            <v:group style="position:absolute;left:1681;top:11200;width:4615;height:2" coordorigin="1681,11200" coordsize="4615,2">
              <v:shape style="position:absolute;left:1681;top:11200;width:4615;height:2" coordorigin="1681,11200" coordsize="4615,0" path="m1681,11200l6296,11200e" filled="f" stroked="t" strokeweight=".235443pt" strokecolor="#1F1F1F">
                <v:path arrowok="t"/>
              </v:shape>
            </v:group>
            <v:group style="position:absolute;left:6296;top:11200;width:744;height:2" coordorigin="6296,11200" coordsize="744,2">
              <v:shape style="position:absolute;left:6296;top:11200;width:744;height:2" coordorigin="6296,11200" coordsize="744,0" path="m6296,11200l7040,11200e" filled="f" stroked="t" strokeweight=".235443pt" strokecolor="#000000">
                <v:path arrowok="t"/>
              </v:shape>
            </v:group>
            <v:group style="position:absolute;left:7040;top:11200;width:711;height:2" coordorigin="7040,11200" coordsize="711,2">
              <v:shape style="position:absolute;left:7040;top:11200;width:711;height:2" coordorigin="7040,11200" coordsize="711,0" path="m7040,11200l7751,11200e" filled="f" stroked="t" strokeweight=".235443pt" strokecolor="#606060">
                <v:path arrowok="t"/>
              </v:shape>
            </v:group>
            <v:group style="position:absolute;left:7442;top:10853;width:2;height:5206" coordorigin="7442,10853" coordsize="2,5206">
              <v:shape style="position:absolute;left:7442;top:10853;width:2;height:5206" coordorigin="7442,10853" coordsize="0,5206" path="m7442,16059l7442,10853e" filled="f" stroked="t" strokeweight=".706329pt" strokecolor="#575757">
                <v:path arrowok="t"/>
              </v:shape>
            </v:group>
            <v:group style="position:absolute;left:7751;top:11200;width:2717;height:2" coordorigin="7751,11200" coordsize="2717,2">
              <v:shape style="position:absolute;left:7751;top:11200;width:2717;height:2" coordorigin="7751,11200" coordsize="2717,0" path="m7751,11200l10468,11200e" filled="f" stroked="t" strokeweight=".235443pt" strokecolor="#000000">
                <v:path arrowok="t"/>
              </v:shape>
            </v:group>
            <v:group style="position:absolute;left:10468;top:11200;width:1111;height:2" coordorigin="10468,11200" coordsize="1111,2">
              <v:shape style="position:absolute;left:10468;top:11200;width:1111;height:2" coordorigin="10468,11200" coordsize="1111,0" path="m10468,11200l11579,11200e" filled="f" stroked="t" strokeweight=".235443pt" strokecolor="#A0A0A0">
                <v:path arrowok="t"/>
              </v:shape>
            </v:group>
            <v:group style="position:absolute;left:466;top:727;width:2;height:15327" coordorigin="466,727" coordsize="2,15327">
              <v:shape style="position:absolute;left:466;top:727;width:2;height:15327" coordorigin="466,727" coordsize="0,15327" path="m466,16054l466,727e" filled="f" stroked="t" strokeweight=".706329pt" strokecolor="#545454">
                <v:path arrowok="t"/>
              </v:shape>
            </v:group>
            <v:group style="position:absolute;left:1245;top:11172;width:2;height:385" coordorigin="1245,11172" coordsize="2,385">
              <v:shape style="position:absolute;left:1245;top:11172;width:2;height:385" coordorigin="1245,11172" coordsize="0,385" path="m1245,11557l1245,11172e" filled="f" stroked="t" strokeweight=".470886pt" strokecolor="#3B3B3B">
                <v:path arrowok="t"/>
              </v:shape>
            </v:group>
            <v:group style="position:absolute;left:1681;top:11200;width:2;height:1845" coordorigin="1681,11200" coordsize="2,1845">
              <v:shape style="position:absolute;left:1681;top:11200;width:2;height:1845" coordorigin="1681,11200" coordsize="0,1845" path="m1681,13045l1681,11200e" filled="f" stroked="t" strokeweight=".235443pt" strokecolor="#000000">
                <v:path arrowok="t"/>
              </v:shape>
            </v:group>
            <v:group style="position:absolute;left:11586;top:10796;width:2;height:1174" coordorigin="11586,10796" coordsize="2,1174">
              <v:shape style="position:absolute;left:11586;top:10796;width:2;height:1174" coordorigin="11586,10796" coordsize="0,1174" path="m11586,11970l11586,10796e" filled="f" stroked="t" strokeweight=".941772pt" strokecolor="#646464">
                <v:path arrowok="t"/>
              </v:shape>
            </v:group>
            <v:group style="position:absolute;left:1243;top:11500;width:2;height:556" coordorigin="1243,11500" coordsize="2,556">
              <v:shape style="position:absolute;left:1243;top:11500;width:2;height:556" coordorigin="1243,11500" coordsize="0,556" path="m1243,12056l1243,11500e" filled="f" stroked="t" strokeweight=".706329pt" strokecolor="#545454">
                <v:path arrowok="t"/>
              </v:shape>
            </v:group>
            <v:group style="position:absolute;left:2491;top:11742;width:2;height:228" coordorigin="2491,11742" coordsize="2,228">
              <v:shape style="position:absolute;left:2491;top:11742;width:2;height:228" coordorigin="2491,11742" coordsize="0,228" path="m2491,11970l2491,11742e" filled="f" stroked="t" strokeweight=".470886pt" strokecolor="#282828">
                <v:path arrowok="t"/>
              </v:shape>
            </v:group>
            <v:group style="position:absolute;left:11589;top:11913;width:2;height:233" coordorigin="11589,11913" coordsize="2,233">
              <v:shape style="position:absolute;left:11589;top:11913;width:2;height:233" coordorigin="11589,11913" coordsize="0,233" path="m11589,12146l11589,11913e" filled="f" stroked="t" strokeweight=".470886pt" strokecolor="#444444">
                <v:path arrowok="t"/>
              </v:shape>
            </v:group>
            <v:group style="position:absolute;left:1243;top:11999;width:2;height:466" coordorigin="1243,11999" coordsize="2,466">
              <v:shape style="position:absolute;left:1243;top:11999;width:2;height:466" coordorigin="1243,11999" coordsize="0,466" path="m1243,12465l1243,11999e" filled="f" stroked="t" strokeweight=".470886pt" strokecolor="#444444">
                <v:path arrowok="t"/>
              </v:shape>
            </v:group>
            <v:group style="position:absolute;left:2489;top:11913;width:2;height:589" coordorigin="2489,11913" coordsize="2,589">
              <v:shape style="position:absolute;left:2489;top:11913;width:2;height:589" coordorigin="2489,11913" coordsize="0,589" path="m2489,12503l2489,11913e" filled="f" stroked="t" strokeweight=".941772pt" strokecolor="#646464">
                <v:path arrowok="t"/>
              </v:shape>
            </v:group>
            <v:group style="position:absolute;left:457;top:12408;width:2;height:185" coordorigin="457,12408" coordsize="2,185">
              <v:shape style="position:absolute;left:457;top:12408;width:2;height:185" coordorigin="457,12408" coordsize="0,185" path="m457,12593l457,12408e" filled="f" stroked="t" strokeweight=".470886pt" strokecolor="#2B2B2B">
                <v:path arrowok="t"/>
              </v:shape>
            </v:group>
            <v:group style="position:absolute;left:1243;top:12341;width:2;height:499" coordorigin="1243,12341" coordsize="2,499">
              <v:shape style="position:absolute;left:1243;top:12341;width:2;height:499" coordorigin="1243,12341" coordsize="0,499" path="m1243,12840l1243,12341e" filled="f" stroked="t" strokeweight=".941772pt" strokecolor="#606060">
                <v:path arrowok="t"/>
              </v:shape>
            </v:group>
            <v:group style="position:absolute;left:2486;top:12408;width:2;height:185" coordorigin="2486,12408" coordsize="2,185">
              <v:shape style="position:absolute;left:2486;top:12408;width:2;height:185" coordorigin="2486,12408" coordsize="0,185" path="m2486,12593l2486,12408e" filled="f" stroked="t" strokeweight=".706329pt" strokecolor="#4F4F4F">
                <v:path arrowok="t"/>
              </v:shape>
            </v:group>
            <v:group style="position:absolute;left:2489;top:12536;width:2;height:304" coordorigin="2489,12536" coordsize="2,304">
              <v:shape style="position:absolute;left:2489;top:12536;width:2;height:304" coordorigin="2489,12536" coordsize="0,304" path="m2489,12840l2489,12536e" filled="f" stroked="t" strokeweight=".470886pt" strokecolor="#3B3B3B">
                <v:path arrowok="t"/>
              </v:shape>
            </v:group>
            <v:group style="position:absolute;left:11586;top:12089;width:2;height:2306" coordorigin="11586,12089" coordsize="2,2306">
              <v:shape style="position:absolute;left:11586;top:12089;width:2;height:2306" coordorigin="11586,12089" coordsize="0,2306" path="m11586,14395l11586,12089e" filled="f" stroked="t" strokeweight=".706329pt" strokecolor="#606060">
                <v:path arrowok="t"/>
              </v:shape>
            </v:group>
            <v:group style="position:absolute;left:1243;top:12783;width:2;height:290" coordorigin="1243,12783" coordsize="2,290">
              <v:shape style="position:absolute;left:1243;top:12783;width:2;height:290" coordorigin="1243,12783" coordsize="0,290" path="m1243,13073l1243,12783e" filled="f" stroked="t" strokeweight=".470886pt" strokecolor="#343434">
                <v:path arrowok="t"/>
              </v:shape>
            </v:group>
            <v:group style="position:absolute;left:452;top:13149;width:2044;height:2" coordorigin="452,13149" coordsize="2044,2">
              <v:shape style="position:absolute;left:452;top:13149;width:2044;height:2" coordorigin="452,13149" coordsize="2044,0" path="m452,13149l2496,13149e" filled="f" stroked="t" strokeweight=".706329pt" strokecolor="#5B5B5B">
                <v:path arrowok="t"/>
              </v:shape>
            </v:group>
            <v:group style="position:absolute;left:457;top:13016;width:2;height:190" coordorigin="457,13016" coordsize="2,190">
              <v:shape style="position:absolute;left:457;top:13016;width:2;height:190" coordorigin="457,13016" coordsize="0,190" path="m457,13206l457,13016e" filled="f" stroked="t" strokeweight=".470886pt" strokecolor="#383838">
                <v:path arrowok="t"/>
              </v:shape>
            </v:group>
            <v:group style="position:absolute;left:1243;top:13016;width:2;height:380" coordorigin="1243,13016" coordsize="2,380">
              <v:shape style="position:absolute;left:1243;top:13016;width:2;height:380" coordorigin="1243,13016" coordsize="0,380" path="m1243,13396l1243,13016e" filled="f" stroked="t" strokeweight=".941772pt" strokecolor="#575757">
                <v:path arrowok="t"/>
              </v:shape>
            </v:group>
            <v:group style="position:absolute;left:1681;top:13045;width:2;height:133" coordorigin="1681,13045" coordsize="2,133">
              <v:shape style="position:absolute;left:1681;top:13045;width:2;height:133" coordorigin="1681,13045" coordsize="0,133" path="m1681,13178l1681,13045e" filled="f" stroked="t" strokeweight=".235443pt" strokecolor="#282828">
                <v:path arrowok="t"/>
              </v:shape>
            </v:group>
            <v:group style="position:absolute;left:2489;top:12721;width:2;height:485" coordorigin="2489,12721" coordsize="2,485">
              <v:shape style="position:absolute;left:2489;top:12721;width:2;height:485" coordorigin="2489,12721" coordsize="0,485" path="m2489,13206l2489,12721e" filled="f" stroked="t" strokeweight=".941772pt" strokecolor="#5B5B5B">
                <v:path arrowok="t"/>
              </v:shape>
            </v:group>
            <v:group style="position:absolute;left:457;top:13135;width:2;height:190" coordorigin="457,13135" coordsize="2,190">
              <v:shape style="position:absolute;left:457;top:13135;width:2;height:190" coordorigin="457,13135" coordsize="0,190" path="m457,13325l457,13135e" filled="f" stroked="t" strokeweight=".470886pt" strokecolor="#232323">
                <v:path arrowok="t"/>
              </v:shape>
            </v:group>
            <v:group style="position:absolute;left:1681;top:13164;width:2;height:1797" coordorigin="1681,13164" coordsize="2,1797">
              <v:shape style="position:absolute;left:1681;top:13164;width:2;height:1797" coordorigin="1681,13164" coordsize="0,1797" path="m1681,14961l1681,13164e" filled="f" stroked="t" strokeweight=".235443pt" strokecolor="#000000">
                <v:path arrowok="t"/>
              </v:shape>
            </v:group>
            <v:group style="position:absolute;left:1243;top:13335;width:2;height:247" coordorigin="1243,13335" coordsize="2,247">
              <v:shape style="position:absolute;left:1243;top:13335;width:2;height:247" coordorigin="1243,13335" coordsize="0,247" path="m1243,13582l1243,13335e" filled="f" stroked="t" strokeweight=".470886pt" strokecolor="#3F3F3F">
                <v:path arrowok="t"/>
              </v:shape>
            </v:group>
            <v:group style="position:absolute;left:2489;top:13135;width:2;height:447" coordorigin="2489,13135" coordsize="2,447">
              <v:shape style="position:absolute;left:2489;top:13135;width:2;height:447" coordorigin="2489,13135" coordsize="0,447" path="m2489,13582l2489,13135e" filled="f" stroked="t" strokeweight=".470886pt" strokecolor="#3B3B3B">
                <v:path arrowok="t"/>
              </v:shape>
            </v:group>
            <v:group style="position:absolute;left:1243;top:13525;width:2;height:157" coordorigin="1243,13525" coordsize="2,157">
              <v:shape style="position:absolute;left:1243;top:13525;width:2;height:157" coordorigin="1243,13525" coordsize="0,157" path="m1243,13682l1243,13525e" filled="f" stroked="t" strokeweight=".470886pt" strokecolor="#282828">
                <v:path arrowok="t"/>
              </v:shape>
            </v:group>
            <v:group style="position:absolute;left:457;top:13625;width:2;height:342" coordorigin="457,13625" coordsize="2,342">
              <v:shape style="position:absolute;left:457;top:13625;width:2;height:342" coordorigin="457,13625" coordsize="0,342" path="m457,13967l457,13625e" filled="f" stroked="t" strokeweight=".470886pt" strokecolor="#3B3B3B">
                <v:path arrowok="t"/>
              </v:shape>
            </v:group>
            <v:group style="position:absolute;left:1243;top:13625;width:2;height:585" coordorigin="1243,13625" coordsize="2,585">
              <v:shape style="position:absolute;left:1243;top:13625;width:2;height:585" coordorigin="1243,13625" coordsize="0,585" path="m1243,14209l1243,13625e" filled="f" stroked="t" strokeweight=".706329pt" strokecolor="#575757">
                <v:path arrowok="t"/>
              </v:shape>
            </v:group>
            <v:group style="position:absolute;left:2489;top:13525;width:2;height:442" coordorigin="2489,13525" coordsize="2,442">
              <v:shape style="position:absolute;left:2489;top:13525;width:2;height:442" coordorigin="2489,13525" coordsize="0,442" path="m2489,13967l2489,13525e" filled="f" stroked="t" strokeweight=".706329pt" strokecolor="#575757">
                <v:path arrowok="t"/>
              </v:shape>
            </v:group>
            <v:group style="position:absolute;left:2489;top:13910;width:2;height:485" coordorigin="2489,13910" coordsize="2,485">
              <v:shape style="position:absolute;left:2489;top:13910;width:2;height:485" coordorigin="2489,13910" coordsize="0,485" path="m2489,14395l2489,13910e" filled="f" stroked="t" strokeweight=".470886pt" strokecolor="#383838">
                <v:path arrowok="t"/>
              </v:shape>
            </v:group>
            <v:group style="position:absolute;left:1243;top:14152;width:2;height:242" coordorigin="1243,14152" coordsize="2,242">
              <v:shape style="position:absolute;left:1243;top:14152;width:2;height:242" coordorigin="1243,14152" coordsize="0,242" path="m1243,14395l1243,14152e" filled="f" stroked="t" strokeweight=".470886pt" strokecolor="#2F2F2F">
                <v:path arrowok="t"/>
              </v:shape>
            </v:group>
            <v:group style="position:absolute;left:2486;top:14338;width:2;height:475" coordorigin="2486,14338" coordsize="2,475">
              <v:shape style="position:absolute;left:2486;top:14338;width:2;height:475" coordorigin="2486,14338" coordsize="0,475" path="m2486,14813l2486,14338e" filled="f" stroked="t" strokeweight=".706329pt" strokecolor="#5B5B5B">
                <v:path arrowok="t"/>
              </v:shape>
            </v:group>
            <v:group style="position:absolute;left:11584;top:14338;width:2;height:176" coordorigin="11584,14338" coordsize="2,176">
              <v:shape style="position:absolute;left:11584;top:14338;width:2;height:176" coordorigin="11584,14338" coordsize="0,176" path="m11584,14514l11584,14338e" filled="f" stroked="t" strokeweight=".470886pt" strokecolor="#3B3B3B">
                <v:path arrowok="t"/>
              </v:shape>
            </v:group>
            <v:group style="position:absolute;left:457;top:14457;width:2;height:342" coordorigin="457,14457" coordsize="2,342">
              <v:shape style="position:absolute;left:457;top:14457;width:2;height:342" coordorigin="457,14457" coordsize="0,342" path="m457,14799l457,14457e" filled="f" stroked="t" strokeweight=".470886pt" strokecolor="#3F3F3F">
                <v:path arrowok="t"/>
              </v:shape>
            </v:group>
            <v:group style="position:absolute;left:11584;top:14457;width:2;height:1602" coordorigin="11584,14457" coordsize="2,1602">
              <v:shape style="position:absolute;left:11584;top:14457;width:2;height:1602" coordorigin="11584,14457" coordsize="0,1602" path="m11584,16059l11584,14457e" filled="f" stroked="t" strokeweight=".706329pt" strokecolor="#606060">
                <v:path arrowok="t"/>
              </v:shape>
            </v:group>
            <v:group style="position:absolute;left:457;top:14718;width:2;height:442" coordorigin="457,14718" coordsize="2,442">
              <v:shape style="position:absolute;left:457;top:14718;width:2;height:442" coordorigin="457,14718" coordsize="0,442" path="m457,15160l457,14718e" filled="f" stroked="t" strokeweight=".941772pt" strokecolor="#646464">
                <v:path arrowok="t"/>
              </v:shape>
            </v:group>
            <v:group style="position:absolute;left:1241;top:14338;width:2;height:1711" coordorigin="1241,14338" coordsize="2,1711">
              <v:shape style="position:absolute;left:1241;top:14338;width:2;height:1711" coordorigin="1241,14338" coordsize="0,1711" path="m1241,16049l1241,14338e" filled="f" stroked="t" strokeweight=".706329pt" strokecolor="#545454">
                <v:path arrowok="t"/>
              </v:shape>
            </v:group>
            <v:group style="position:absolute;left:2486;top:14742;width:2;height:247" coordorigin="2486,14742" coordsize="2,247">
              <v:shape style="position:absolute;left:2486;top:14742;width:2;height:247" coordorigin="2486,14742" coordsize="0,247" path="m2486,14989l2486,14742e" filled="f" stroked="t" strokeweight=".470886pt" strokecolor="#3B3B3B">
                <v:path arrowok="t"/>
              </v:shape>
            </v:group>
            <v:group style="position:absolute;left:452;top:16044;width:2119;height:2" coordorigin="452,16044" coordsize="2119,2">
              <v:shape style="position:absolute;left:452;top:16044;width:2119;height:2" coordorigin="452,16044" coordsize="2119,0" path="m452,16044l2571,16044e" filled="f" stroked="t" strokeweight=".706329pt" strokecolor="#5B5B5B">
                <v:path arrowok="t"/>
              </v:shape>
            </v:group>
            <v:group style="position:absolute;left:1681;top:14961;width:2;height:1084" coordorigin="1681,14961" coordsize="2,1084">
              <v:shape style="position:absolute;left:1681;top:14961;width:2;height:1084" coordorigin="1681,14961" coordsize="0,1084" path="m1681,16044l1681,14961e" filled="f" stroked="t" strokeweight=".235443pt" strokecolor="#5B5B5B">
                <v:path arrowok="t"/>
              </v:shape>
            </v:group>
            <v:group style="position:absolute;left:2486;top:14932;width:2;height:1122" coordorigin="2486,14932" coordsize="2,1122">
              <v:shape style="position:absolute;left:2486;top:14932;width:2;height:1122" coordorigin="2486,14932" coordsize="0,1122" path="m2486,16054l2486,14932e" filled="f" stroked="t" strokeweight=".706329pt" strokecolor="#575757">
                <v:path arrowok="t"/>
              </v:shape>
            </v:group>
            <v:group style="position:absolute;left:2449;top:16044;width:452;height:2" coordorigin="2449,16044" coordsize="452,2">
              <v:shape style="position:absolute;left:2449;top:16044;width:452;height:2" coordorigin="2449,16044" coordsize="452,0" path="m2449,16044l2901,16044e" filled="f" stroked="t" strokeweight=".470886pt" strokecolor="#4B4B4B">
                <v:path arrowok="t"/>
              </v:shape>
            </v:group>
            <v:group style="position:absolute;left:2844;top:16044;width:560;height:2" coordorigin="2844,16044" coordsize="560,2">
              <v:shape style="position:absolute;left:2844;top:16044;width:560;height:2" coordorigin="2844,16044" coordsize="560,0" path="m2844,16044l3405,16044e" filled="f" stroked="t" strokeweight=".706329pt" strokecolor="#5B5B5B">
                <v:path arrowok="t"/>
              </v:shape>
            </v:group>
            <v:group style="position:absolute;left:3348;top:16044;width:193;height:2" coordorigin="3348,16044" coordsize="193,2">
              <v:shape style="position:absolute;left:3348;top:16044;width:193;height:2" coordorigin="3348,16044" coordsize="193,0" path="m3348,16044l3541,16044e" filled="f" stroked="t" strokeweight=".470886pt" strokecolor="#343434">
                <v:path arrowok="t"/>
              </v:shape>
            </v:group>
            <v:group style="position:absolute;left:3485;top:16044;width:3390;height:2" coordorigin="3485,16044" coordsize="3390,2">
              <v:shape style="position:absolute;left:3485;top:16044;width:3390;height:2" coordorigin="3485,16044" coordsize="3390,0" path="m3485,16044l6875,16044e" filled="f" stroked="t" strokeweight=".706329pt" strokecolor="#606060">
                <v:path arrowok="t"/>
              </v:shape>
            </v:group>
            <v:group style="position:absolute;left:6818;top:16044;width:250;height:2" coordorigin="6818,16044" coordsize="250,2">
              <v:shape style="position:absolute;left:6818;top:16044;width:250;height:2" coordorigin="6818,16044" coordsize="250,0" path="m6818,16044l7068,16044e" filled="f" stroked="t" strokeweight=".470886pt" strokecolor="#444444">
                <v:path arrowok="t"/>
              </v:shape>
            </v:group>
            <v:group style="position:absolute;left:7011;top:16044;width:457;height:2" coordorigin="7011,16044" coordsize="457,2">
              <v:shape style="position:absolute;left:7011;top:16044;width:457;height:2" coordorigin="7011,16044" coordsize="457,0" path="m7011,16044l7468,16044e" filled="f" stroked="t" strokeweight=".941772pt" strokecolor="#6B6B6B">
                <v:path arrowok="t"/>
              </v:shape>
            </v:group>
            <v:group style="position:absolute;left:7398;top:16044;width:381;height:2" coordorigin="7398,16044" coordsize="381,2">
              <v:shape style="position:absolute;left:7398;top:16044;width:381;height:2" coordorigin="7398,16044" coordsize="381,0" path="m7398,16044l7779,16044e" filled="f" stroked="t" strokeweight=".470886pt" strokecolor="#4F4F4F">
                <v:path arrowok="t"/>
              </v:shape>
            </v:group>
            <v:group style="position:absolute;left:7723;top:16044;width:1257;height:2" coordorigin="7723,16044" coordsize="1257,2">
              <v:shape style="position:absolute;left:7723;top:16044;width:1257;height:2" coordorigin="7723,16044" coordsize="1257,0" path="m7723,16044l8980,16044e" filled="f" stroked="t" strokeweight=".706329pt" strokecolor="#606060">
                <v:path arrowok="t"/>
              </v:shape>
            </v:group>
            <v:group style="position:absolute;left:8923;top:16044;width:292;height:2" coordorigin="8923,16044" coordsize="292,2">
              <v:shape style="position:absolute;left:8923;top:16044;width:292;height:2" coordorigin="8923,16044" coordsize="292,0" path="m8923,16044l9215,16044e" filled="f" stroked="t" strokeweight=".470886pt" strokecolor="#4F4F4F">
                <v:path arrowok="t"/>
              </v:shape>
            </v:group>
            <v:group style="position:absolute;left:9126;top:16044;width:391;height:2" coordorigin="9126,16044" coordsize="391,2">
              <v:shape style="position:absolute;left:9126;top:16044;width:391;height:2" coordorigin="9126,16044" coordsize="391,0" path="m9126,16044l9517,16044e" filled="f" stroked="t" strokeweight=".941772pt" strokecolor="#676767">
                <v:path arrowok="t"/>
              </v:shape>
            </v:group>
            <v:group style="position:absolute;left:9446;top:16044;width:273;height:2" coordorigin="9446,16044" coordsize="273,2">
              <v:shape style="position:absolute;left:9446;top:16044;width:273;height:2" coordorigin="9446,16044" coordsize="273,0" path="m9446,16044l9719,16044e" filled="f" stroked="t" strokeweight=".470886pt" strokecolor="#4B4B4B">
                <v:path arrowok="t"/>
              </v:shape>
            </v:group>
            <v:group style="position:absolute;left:9663;top:16044;width:1945;height:2" coordorigin="9663,16044" coordsize="1945,2">
              <v:shape style="position:absolute;left:9663;top:16044;width:1945;height:2" coordorigin="9663,16044" coordsize="1945,0" path="m9663,16044l11607,16044e" filled="f" stroked="t" strokeweight=".706329pt" strokecolor="#64646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Amiriöme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</w:rPr>
        <w:t>ERTOSUN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3327" w:right="-20"/>
        <w:jc w:val="left"/>
        <w:tabs>
          <w:tab w:pos="5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1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3387" w:right="480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500.906158pt;margin-top:-.480165pt;width:29.436913pt;height:.1pt;mso-position-horizontal-relative:page;mso-position-vertical-relative:paragraph;z-index:-15609" coordorigin="10018,-10" coordsize="589,2">
            <v:shape style="position:absolute;left:10018;top:-10;width:589;height:2" coordorigin="10018,-10" coordsize="589,0" path="m10018,-10l10607,-10e" filled="f" stroked="t" strokeweight="2.153920pt" strokecolor="#87909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6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3499" w:right="49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600" w:bottom="280" w:left="200" w:right="0"/>
        </w:sectPr>
      </w:pPr>
      <w:rPr/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3" w:lineRule="exact"/>
        <w:ind w:left="882"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.565983pt;margin-top:-45.652298pt;width:468.268528pt;height:56.5pt;mso-position-horizontal-relative:page;mso-position-vertical-relative:paragraph;z-index:-15592" type="#_x0000_t202" filled="f" stroked="f">
            <v:textbox inset="0,0,0,0">
              <w:txbxContent>
                <w:p>
                  <w:pPr>
                    <w:spacing w:before="0" w:after="0" w:line="1130" w:lineRule="exact"/>
                    <w:ind w:right="-210"/>
                    <w:jc w:val="left"/>
                    <w:tabs>
                      <w:tab w:pos="8740" w:val="left"/>
                    </w:tabs>
                    <w:rPr>
                      <w:rFonts w:ascii="Arial" w:hAnsi="Arial" w:cs="Arial" w:eastAsia="Arial"/>
                      <w:sz w:val="70"/>
                      <w:szCs w:val="7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3"/>
                      <w:szCs w:val="113"/>
                      <w:color w:val="363636"/>
                      <w:spacing w:val="0"/>
                      <w:w w:val="100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113"/>
                      <w:szCs w:val="113"/>
                      <w:color w:val="363636"/>
                      <w:spacing w:val="-204"/>
                      <w:w w:val="100"/>
                      <w:b/>
                      <w:bCs/>
                      <w:i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13"/>
                      <w:szCs w:val="113"/>
                      <w:color w:val="363636"/>
                      <w:spacing w:val="0"/>
                      <w:w w:val="100"/>
                      <w:b/>
                      <w:bCs/>
                      <w:i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13"/>
                      <w:szCs w:val="113"/>
                      <w:color w:val="363636"/>
                      <w:spacing w:val="0"/>
                      <w:w w:val="100"/>
                      <w:b/>
                      <w:bCs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70"/>
                      <w:szCs w:val="70"/>
                      <w:color w:val="7B7C7C"/>
                      <w:spacing w:val="0"/>
                      <w:w w:val="100"/>
                      <w:position w:val="-2"/>
                    </w:rPr>
                    <w:t>@</w:t>
                  </w:r>
                  <w:r>
                    <w:rPr>
                      <w:rFonts w:ascii="Arial" w:hAnsi="Arial" w:cs="Arial" w:eastAsia="Arial"/>
                      <w:sz w:val="70"/>
                      <w:szCs w:val="7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-1"/>
        </w:rPr>
        <w:t>!ZMIR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0"/>
          <w:cols w:num="2" w:equalWidth="0">
            <w:col w:w="1352" w:space="1808"/>
            <w:col w:w="8560"/>
          </w:cols>
        </w:sectPr>
      </w:pPr>
      <w:rPr/>
    </w:p>
    <w:p>
      <w:pPr>
        <w:spacing w:before="0" w:after="0" w:line="202" w:lineRule="exact"/>
        <w:ind w:left="609" w:right="-20"/>
        <w:jc w:val="left"/>
        <w:tabs>
          <w:tab w:pos="4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232323"/>
          <w:spacing w:val="0"/>
          <w:w w:val="78"/>
        </w:rPr>
        <w:t>BÜYÜKŞEHIR</w:t>
      </w:r>
      <w:r>
        <w:rPr>
          <w:rFonts w:ascii="Arial" w:hAnsi="Arial" w:cs="Arial" w:eastAsia="Arial"/>
          <w:sz w:val="20"/>
          <w:szCs w:val="20"/>
          <w:color w:val="232323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  <w:position w:val="1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9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  <w:position w:val="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657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BELEDIYESI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20" w:after="0" w:line="245" w:lineRule="auto"/>
        <w:ind w:left="135" w:right="3596" w:firstLine="-19"/>
        <w:jc w:val="left"/>
        <w:tabs>
          <w:tab w:pos="1480" w:val="left"/>
          <w:tab w:pos="3100" w:val="left"/>
          <w:tab w:pos="4480" w:val="left"/>
          <w:tab w:pos="550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50"/>
          <w:w w:val="81"/>
          <w:position w:val="1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10"/>
          <w:w w:val="81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6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17.05.2017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  <w:position w:val="1"/>
        </w:rPr>
        <w:t>[Bildi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96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78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44"/>
          <w:position w:val="1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[Bildirim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:10:04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tre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100"/>
          <w:position w:val="0"/>
        </w:rPr>
        <w:t>ı: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99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2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6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17.05.2017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73"/>
          <w:position w:val="0"/>
        </w:rPr>
        <w:t>IKay_ı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:3188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6146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Egemenli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  <w:position w:val="0"/>
        </w:rPr>
        <w:t>Mah./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  <w:position w:val="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1.121845" w:type="dxa"/>
      </w:tblPr>
      <w:tblGrid/>
      <w:tr>
        <w:trPr>
          <w:trHeight w:val="242" w:hRule="exact"/>
        </w:trPr>
        <w:tc>
          <w:tcPr>
            <w:tcW w:w="1201" w:type="dxa"/>
            <w:tcBorders>
              <w:top w:val="single" w:sz="5.743784" w:space="0" w:color="606060"/>
              <w:bottom w:val="single" w:sz="7.658384" w:space="0" w:color="676767"/>
              <w:left w:val="single" w:sz="5.743784" w:space="0" w:color="545454"/>
              <w:right w:val="nil" w:sz="6" w:space="0" w:color="auto"/>
            </w:tcBorders>
          </w:tcPr>
          <w:p>
            <w:pPr>
              <w:spacing w:before="6" w:after="0" w:line="240" w:lineRule="auto"/>
              <w:ind w:left="1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50"/>
                <w:spacing w:val="-1"/>
                <w:w w:val="100"/>
              </w:rPr>
              <w:t>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3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397" w:type="dxa"/>
            <w:tcBorders>
              <w:top w:val="single" w:sz="5.743784" w:space="0" w:color="606060"/>
              <w:bottom w:val="single" w:sz="5.74378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40" w:lineRule="auto"/>
              <w:ind w:left="19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6140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Egemenli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4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Mah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50"/>
                <w:spacing w:val="0"/>
                <w:w w:val="100"/>
              </w:rPr>
              <w:t>/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50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3"/>
              </w:rPr>
              <w:t>Bornova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78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743784" w:space="0" w:color="5B5B5B"/>
            </w:tcBorders>
          </w:tcPr>
          <w:p>
            <w:pPr/>
            <w:rPr/>
          </w:p>
        </w:tc>
      </w:tr>
      <w:tr>
        <w:trPr>
          <w:trHeight w:val="240" w:hRule="exact"/>
        </w:trPr>
        <w:tc>
          <w:tcPr>
            <w:tcW w:w="1201" w:type="dxa"/>
            <w:tcBorders>
              <w:top w:val="single" w:sz="7.658384" w:space="0" w:color="676767"/>
              <w:bottom w:val="single" w:sz="7.658384" w:space="0" w:color="5B5B5B"/>
              <w:left w:val="single" w:sz="5.743784" w:space="0" w:color="545454"/>
              <w:right w:val="nil" w:sz="6" w:space="0" w:color="auto"/>
            </w:tcBorders>
          </w:tcPr>
          <w:p>
            <w:pPr>
              <w:spacing w:before="2" w:after="0" w:line="240" w:lineRule="auto"/>
              <w:ind w:left="1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4"/>
              </w:rPr>
              <w:t>Tüıii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397" w:type="dxa"/>
            <w:tcBorders>
              <w:top w:val="single" w:sz="5.743784" w:space="0" w:color="606060"/>
              <w:bottom w:val="single" w:sz="7.65838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16" w:lineRule="exact"/>
              <w:ind w:left="170" w:right="-20"/>
              <w:jc w:val="left"/>
              <w:tabs>
                <w:tab w:pos="30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Çö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yangını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5"/>
              </w:rPr>
              <w:t>sınıfı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786" w:type="dxa"/>
            <w:tcBorders>
              <w:top w:val="nil" w:sz="6" w:space="0" w:color="auto"/>
              <w:bottom w:val="single" w:sz="7.658384" w:space="0" w:color="5B5B5B"/>
              <w:left w:val="nil" w:sz="6" w:space="0" w:color="auto"/>
              <w:right w:val="single" w:sz="5.743784" w:space="0" w:color="5B5B5B"/>
            </w:tcBorders>
          </w:tcPr>
          <w:p>
            <w:pPr>
              <w:spacing w:before="16" w:after="0" w:line="216" w:lineRule="exact"/>
              <w:ind w:left="100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50"/>
                <w:spacing w:val="4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50"/>
                <w:spacing w:val="5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50"/>
                <w:spacing w:val="-7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17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50"/>
                <w:spacing w:val="-3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dbirsizli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(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Açı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50"/>
                <w:spacing w:val="0"/>
                <w:w w:val="92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50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8"/>
                <w:w w:val="83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50"/>
                <w:spacing w:val="0"/>
                <w:w w:val="98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50"/>
                <w:spacing w:val="3"/>
                <w:w w:val="99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3"/>
              </w:rPr>
              <w:t>)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28" w:after="0" w:line="183" w:lineRule="auto"/>
        <w:ind w:left="3605" w:right="3598" w:firstLine="-3475"/>
        <w:jc w:val="left"/>
        <w:tabs>
          <w:tab w:pos="358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8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93"/>
          <w:position w:val="1"/>
        </w:rPr>
        <w:t>apı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3"/>
          <w:position w:val="1"/>
        </w:rPr>
        <w:t>lll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15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15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6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1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9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8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2"/>
          <w:w w:val="107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91" w:lineRule="exact"/>
        <w:ind w:left="4419" w:right="-20"/>
        <w:jc w:val="left"/>
        <w:tabs>
          <w:tab w:pos="5020" w:val="left"/>
          <w:tab w:pos="5520" w:val="left"/>
          <w:tab w:pos="600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363636"/>
          <w:spacing w:val="0"/>
          <w:w w:val="54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36363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363636"/>
          <w:spacing w:val="0"/>
          <w:w w:val="100"/>
          <w:position w:val="1"/>
        </w:rPr>
      </w:r>
      <w:r>
        <w:rPr>
          <w:rFonts w:ascii="Arial" w:hAnsi="Arial" w:cs="Arial" w:eastAsia="Arial"/>
          <w:sz w:val="42"/>
          <w:szCs w:val="42"/>
          <w:color w:val="232323"/>
          <w:spacing w:val="0"/>
          <w:w w:val="54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23232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232323"/>
          <w:spacing w:val="0"/>
          <w:w w:val="100"/>
          <w:position w:val="1"/>
        </w:rPr>
      </w:r>
      <w:r>
        <w:rPr>
          <w:rFonts w:ascii="Arial" w:hAnsi="Arial" w:cs="Arial" w:eastAsia="Arial"/>
          <w:sz w:val="42"/>
          <w:szCs w:val="42"/>
          <w:color w:val="999999"/>
          <w:spacing w:val="0"/>
          <w:w w:val="54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999999"/>
          <w:spacing w:val="-51"/>
          <w:w w:val="54"/>
          <w:position w:val="1"/>
        </w:rPr>
        <w:t> </w:t>
      </w:r>
      <w:r>
        <w:rPr>
          <w:rFonts w:ascii="Arial" w:hAnsi="Arial" w:cs="Arial" w:eastAsia="Arial"/>
          <w:sz w:val="42"/>
          <w:szCs w:val="42"/>
          <w:color w:val="99999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999999"/>
          <w:spacing w:val="0"/>
          <w:w w:val="100"/>
          <w:position w:val="1"/>
        </w:rPr>
      </w:r>
      <w:r>
        <w:rPr>
          <w:rFonts w:ascii="Arial" w:hAnsi="Arial" w:cs="Arial" w:eastAsia="Arial"/>
          <w:sz w:val="42"/>
          <w:szCs w:val="42"/>
          <w:color w:val="232323"/>
          <w:spacing w:val="0"/>
          <w:w w:val="54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23232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23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3"/>
          <w:position w:val="7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64"/>
          <w:position w:val="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2"/>
          <w:w w:val="123"/>
          <w:position w:val="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88"/>
          <w:position w:val="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7"/>
          <w:w w:val="123"/>
          <w:position w:val="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  <w:position w:val="7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7"/>
        </w:rPr>
        <w:t>10:08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97" w:lineRule="auto"/>
        <w:ind w:left="1877" w:right="4059" w:firstLine="-1747"/>
        <w:jc w:val="left"/>
        <w:tabs>
          <w:tab w:pos="1860" w:val="left"/>
          <w:tab w:pos="5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8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yin: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Salıibi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8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Sarnet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0"/>
        </w:rPr>
        <w:t>MUTLU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877" w:right="-20"/>
        <w:jc w:val="left"/>
        <w:tabs>
          <w:tab w:pos="466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9"/>
        </w:rPr>
        <w:t>:ı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0:05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</w:rPr>
        <w:t>0:07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16" w:right="-20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6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7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  <w:position w:val="0"/>
        </w:rPr>
        <w:t>06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140" w:right="-20"/>
        <w:jc w:val="left"/>
        <w:tabs>
          <w:tab w:pos="4680" w:val="left"/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  <w:position w:val="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4692" w:right="-20"/>
        <w:jc w:val="left"/>
        <w:tabs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46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153" w:lineRule="exact"/>
        <w:ind w:left="1887" w:right="-20"/>
        <w:jc w:val="left"/>
        <w:tabs>
          <w:tab w:pos="3340" w:val="left"/>
          <w:tab w:pos="4680" w:val="left"/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5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-5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1"/>
          <w:w w:val="100"/>
          <w:position w:val="-5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  <w:position w:val="-5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0" w:lineRule="exact"/>
        <w:ind w:left="116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0"/>
          <w:w w:val="151"/>
          <w:position w:val="-2"/>
        </w:rPr>
        <w:t>1-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130" w:right="-20"/>
        <w:jc w:val="left"/>
        <w:tabs>
          <w:tab w:pos="1860" w:val="left"/>
          <w:tab w:pos="466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4"/>
          <w:spacing w:val="-17"/>
          <w:w w:val="163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1"/>
        </w:rPr>
        <w:t>ncı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4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16" w:right="-20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pitmiş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5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8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8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7" w:lineRule="auto"/>
        <w:ind w:left="135" w:right="3093" w:firstLine="-19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[Olayı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varıld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5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5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4638" w:right="418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193" w:lineRule="exact"/>
        <w:ind w:left="116" w:right="-20"/>
        <w:jc w:val="left"/>
        <w:tabs>
          <w:tab w:pos="3120" w:val="left"/>
          <w:tab w:pos="4660" w:val="left"/>
          <w:tab w:pos="6580" w:val="left"/>
          <w:tab w:pos="8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6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[Köpük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47"/>
          <w:position w:val="-3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9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9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6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17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7" w:lineRule="exact"/>
        <w:ind w:left="5611" w:right="-20"/>
        <w:jc w:val="left"/>
        <w:tabs>
          <w:tab w:pos="6580" w:val="left"/>
          <w:tab w:pos="81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6"/>
          <w:szCs w:val="26"/>
          <w:color w:val="363636"/>
          <w:spacing w:val="0"/>
          <w:w w:val="187"/>
          <w:position w:val="4"/>
        </w:rPr>
        <w:t>ı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4F4F50"/>
          <w:spacing w:val="0"/>
          <w:w w:val="71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4F4F50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4F4F50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71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18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Zarar-ziya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26264"/>
          <w:spacing w:val="0"/>
          <w:w w:val="11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0"/>
        </w:sectPr>
      </w:pPr>
      <w:rPr/>
    </w:p>
    <w:p>
      <w:pPr>
        <w:spacing w:before="20" w:after="0" w:line="240" w:lineRule="auto"/>
        <w:ind w:left="130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98"/>
        </w:rPr>
        <w:t>Ha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99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1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10"/>
          <w:w w:val="92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1"/>
        </w:rPr>
        <w:t>ştırım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0"/>
          <w:cols w:num="2" w:equalWidth="0">
            <w:col w:w="1853" w:space="72"/>
            <w:col w:w="9795"/>
          </w:cols>
        </w:sectPr>
      </w:pPr>
      <w:rPr/>
    </w:p>
    <w:p>
      <w:pPr>
        <w:spacing w:before="20" w:after="0" w:line="252" w:lineRule="auto"/>
        <w:ind w:left="1930" w:right="156" w:firstLine="-1790"/>
        <w:jc w:val="left"/>
        <w:tabs>
          <w:tab w:pos="586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7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70"/>
          <w:w w:val="57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soruşturmad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belirs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1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dışına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etrafın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utuşturması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21" w:lineRule="exact"/>
        <w:ind w:left="116" w:right="-20"/>
        <w:jc w:val="left"/>
        <w:tabs>
          <w:tab w:pos="186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5"/>
          <w:w w:val="600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9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98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8"/>
          <w:szCs w:val="28"/>
          <w:color w:val="4F4F50"/>
          <w:spacing w:val="0"/>
          <w:w w:val="74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99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11"/>
          <w:w w:val="99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  <w:position w:val="-1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11"/>
          <w:w w:val="92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116" w:right="-20"/>
        <w:jc w:val="left"/>
        <w:tabs>
          <w:tab w:pos="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4F4F50"/>
          <w:w w:val="61"/>
          <w:position w:val="-3"/>
        </w:rPr>
        <w:t>[A</w:t>
      </w:r>
      <w:r>
        <w:rPr>
          <w:rFonts w:ascii="Times New Roman" w:hAnsi="Times New Roman" w:cs="Times New Roman" w:eastAsia="Times New Roman"/>
          <w:sz w:val="22"/>
          <w:szCs w:val="22"/>
          <w:color w:val="4F4F50"/>
          <w:spacing w:val="-2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7B7C7C"/>
          <w:spacing w:val="0"/>
          <w:w w:val="60"/>
          <w:position w:val="-3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7B7C7C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7B7C7C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7B7C7C"/>
          <w:spacing w:val="5"/>
          <w:w w:val="7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90"/>
          <w:position w:val="-3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8"/>
          <w:position w:val="-3"/>
        </w:rPr>
        <w:t>ereç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99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1"/>
          <w:position w:val="-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3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-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-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4" w:lineRule="exact"/>
        <w:ind w:left="116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626264"/>
          <w:spacing w:val="0"/>
          <w:w w:val="146"/>
          <w:i/>
          <w:position w:val="-1"/>
        </w:rPr>
        <w:t>r--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1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50"/>
          <w:w w:val="87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w w:val="86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5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4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3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26264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2626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rtc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Edild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2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1"/>
          <w:w w:val="112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35" w:right="-20"/>
        <w:jc w:val="left"/>
        <w:tabs>
          <w:tab w:pos="1860" w:val="left"/>
          <w:tab w:pos="6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</w:rPr>
        <w:t>ı7.0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9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3"/>
          <w:w w:val="10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7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:10:25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69" w:right="-20"/>
        <w:jc w:val="left"/>
        <w:tabs>
          <w:tab w:pos="1860" w:val="left"/>
          <w:tab w:pos="8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5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5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3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Işıkkent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101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0"/>
        </w:sectPr>
      </w:pPr>
      <w:rPr/>
    </w:p>
    <w:p>
      <w:pPr>
        <w:spacing w:before="35" w:after="0" w:line="240" w:lineRule="auto"/>
        <w:ind w:left="2031" w:right="-69"/>
        <w:jc w:val="left"/>
        <w:tabs>
          <w:tab w:pos="4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9" w:lineRule="exact"/>
        <w:ind w:left="255" w:right="-20"/>
        <w:jc w:val="left"/>
        <w:tabs>
          <w:tab w:pos="4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.129072pt;margin-top:10.053249pt;width:9.165660pt;height:10.5pt;mso-position-horizontal-relative:page;mso-position-vertical-relative:paragraph;z-index:-15591" type="#_x0000_t202" filled="f" stroked="f">
            <v:textbox inset="0,0,0,0">
              <w:txbxContent>
                <w:p>
                  <w:pPr>
                    <w:spacing w:before="0" w:after="0" w:line="210" w:lineRule="exact"/>
                    <w:ind w:right="-72"/>
                    <w:jc w:val="left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  <w:rPr/>
                  <w:r>
                    <w:rPr>
                      <w:rFonts w:ascii="Arial" w:hAnsi="Arial" w:cs="Arial" w:eastAsia="Arial"/>
                      <w:sz w:val="21"/>
                      <w:szCs w:val="21"/>
                      <w:color w:val="363636"/>
                      <w:spacing w:val="0"/>
                      <w:w w:val="157"/>
                    </w:rPr>
                    <w:t>»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54"/>
          <w:position w:val="1"/>
        </w:rPr>
        <w:t>·c::ı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" w:lineRule="exact"/>
        <w:ind w:left="303"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363636"/>
          <w:spacing w:val="0"/>
          <w:w w:val="100"/>
          <w:position w:val="-2"/>
        </w:rPr>
        <w:t>Cl</w:t>
      </w:r>
      <w:r>
        <w:rPr>
          <w:rFonts w:ascii="Times New Roman" w:hAnsi="Times New Roman" w:cs="Times New Roman" w:eastAsia="Times New Roman"/>
          <w:sz w:val="8"/>
          <w:szCs w:val="8"/>
          <w:color w:val="363636"/>
          <w:spacing w:val="0"/>
          <w:w w:val="100"/>
          <w:position w:val="-2"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49" w:lineRule="exact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39"/>
          <w:szCs w:val="39"/>
          <w:color w:val="4F4F50"/>
          <w:w w:val="131"/>
          <w:i/>
          <w:position w:val="-25"/>
        </w:rPr>
        <w:t>ı</w:t>
      </w:r>
      <w:r>
        <w:rPr>
          <w:rFonts w:ascii="Arial" w:hAnsi="Arial" w:cs="Arial" w:eastAsia="Arial"/>
          <w:sz w:val="39"/>
          <w:szCs w:val="39"/>
          <w:color w:val="4F4F50"/>
          <w:spacing w:val="-69"/>
          <w:w w:val="100"/>
          <w:i/>
          <w:position w:val="-25"/>
        </w:rPr>
        <w:t> </w:t>
      </w:r>
      <w:r>
        <w:rPr>
          <w:rFonts w:ascii="Arial" w:hAnsi="Arial" w:cs="Arial" w:eastAsia="Arial"/>
          <w:sz w:val="27"/>
          <w:szCs w:val="27"/>
          <w:color w:val="4F4F50"/>
          <w:spacing w:val="0"/>
          <w:w w:val="54"/>
          <w:position w:val="-25"/>
        </w:rPr>
        <w:t>11</w:t>
      </w:r>
      <w:r>
        <w:rPr>
          <w:rFonts w:ascii="Arial" w:hAnsi="Arial" w:cs="Arial" w:eastAsia="Arial"/>
          <w:sz w:val="27"/>
          <w:szCs w:val="27"/>
          <w:color w:val="4F4F50"/>
          <w:spacing w:val="-46"/>
          <w:w w:val="100"/>
          <w:position w:val="-25"/>
        </w:rPr>
        <w:t> </w:t>
      </w:r>
      <w:r>
        <w:rPr>
          <w:rFonts w:ascii="Arial" w:hAnsi="Arial" w:cs="Arial" w:eastAsia="Arial"/>
          <w:sz w:val="27"/>
          <w:szCs w:val="27"/>
          <w:color w:val="4F4F50"/>
          <w:spacing w:val="0"/>
          <w:w w:val="51"/>
          <w:position w:val="-25"/>
        </w:rPr>
        <w:t>May</w:t>
      </w:r>
      <w:r>
        <w:rPr>
          <w:rFonts w:ascii="Arial" w:hAnsi="Arial" w:cs="Arial" w:eastAsia="Arial"/>
          <w:sz w:val="27"/>
          <w:szCs w:val="27"/>
          <w:color w:val="4F4F50"/>
          <w:spacing w:val="0"/>
          <w:w w:val="50"/>
          <w:position w:val="-25"/>
        </w:rPr>
        <w:t>\ı{</w:t>
      </w:r>
      <w:r>
        <w:rPr>
          <w:rFonts w:ascii="Arial" w:hAnsi="Arial" w:cs="Arial" w:eastAsia="Arial"/>
          <w:sz w:val="27"/>
          <w:szCs w:val="27"/>
          <w:color w:val="4F4F50"/>
          <w:spacing w:val="0"/>
          <w:w w:val="51"/>
          <w:position w:val="-25"/>
        </w:rPr>
        <w:t>)21J17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0"/>
          <w:cols w:num="2" w:equalWidth="0">
            <w:col w:w="6021" w:space="2739"/>
            <w:col w:w="296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31" w:right="-20"/>
        <w:jc w:val="left"/>
        <w:rPr>
          <w:rFonts w:ascii="Times New Roman" w:hAnsi="Times New Roman" w:cs="Times New Roman" w:eastAsia="Times New Roman"/>
          <w:sz w:val="3"/>
          <w:szCs w:val="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.932449pt;margin-top:-10.960379pt;width:7.17984pt;height:12pt;mso-position-horizontal-relative:page;mso-position-vertical-relative:paragraph;z-index:-15590" type="#_x0000_t202" filled="f" stroked="f">
            <v:textbox inset="0,0,0,0">
              <w:txbxContent>
                <w:p>
                  <w:pPr>
                    <w:spacing w:before="0" w:after="0" w:line="240" w:lineRule="exact"/>
                    <w:ind w:right="-76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Pr/>
                  <w:r>
                    <w:rPr>
                      <w:rFonts w:ascii="Arial" w:hAnsi="Arial" w:cs="Arial" w:eastAsia="Arial"/>
                      <w:sz w:val="24"/>
                      <w:szCs w:val="24"/>
                      <w:color w:val="363636"/>
                      <w:spacing w:val="0"/>
                      <w:w w:val="53"/>
                    </w:rPr>
                    <w:t>....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"/>
          <w:szCs w:val="3"/>
          <w:color w:val="363636"/>
          <w:spacing w:val="0"/>
          <w:w w:val="149"/>
        </w:rPr>
        <w:t>0</w:t>
      </w:r>
      <w:r>
        <w:rPr>
          <w:rFonts w:ascii="Times New Roman" w:hAnsi="Times New Roman" w:cs="Times New Roman" w:eastAsia="Times New Roman"/>
          <w:sz w:val="3"/>
          <w:szCs w:val="3"/>
          <w:color w:val="363636"/>
          <w:spacing w:val="-1"/>
          <w:w w:val="149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363636"/>
          <w:spacing w:val="0"/>
          <w:w w:val="329"/>
        </w:rPr>
        <w:t>......</w:t>
      </w:r>
      <w:r>
        <w:rPr>
          <w:rFonts w:ascii="Times New Roman" w:hAnsi="Times New Roman" w:cs="Times New Roman" w:eastAsia="Times New Roman"/>
          <w:sz w:val="3"/>
          <w:szCs w:val="3"/>
          <w:color w:val="000000"/>
          <w:spacing w:val="0"/>
          <w:w w:val="100"/>
        </w:rPr>
      </w:r>
    </w:p>
    <w:p>
      <w:pPr>
        <w:spacing w:before="0" w:after="0" w:line="656" w:lineRule="exact"/>
        <w:ind w:right="-235"/>
        <w:jc w:val="left"/>
        <w:rPr>
          <w:rFonts w:ascii="Times New Roman" w:hAnsi="Times New Roman" w:cs="Times New Roman" w:eastAsia="Times New Roman"/>
          <w:sz w:val="130"/>
          <w:szCs w:val="1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0"/>
          <w:szCs w:val="130"/>
          <w:color w:val="3B417C"/>
          <w:w w:val="62"/>
          <w:i/>
          <w:position w:val="-58"/>
        </w:rPr>
        <w:t>o!:</w:t>
      </w:r>
      <w:r>
        <w:rPr>
          <w:rFonts w:ascii="Times New Roman" w:hAnsi="Times New Roman" w:cs="Times New Roman" w:eastAsia="Times New Roman"/>
          <w:sz w:val="130"/>
          <w:szCs w:val="130"/>
          <w:color w:val="363636"/>
          <w:w w:val="20"/>
          <w:i/>
          <w:position w:val="-58"/>
        </w:rPr>
        <w:t>u</w:t>
      </w:r>
      <w:r>
        <w:rPr>
          <w:rFonts w:ascii="Times New Roman" w:hAnsi="Times New Roman" w:cs="Times New Roman" w:eastAsia="Times New Roman"/>
          <w:sz w:val="130"/>
          <w:szCs w:val="130"/>
          <w:color w:val="000000"/>
          <w:w w:val="100"/>
          <w:position w:val="0"/>
        </w:rPr>
      </w:r>
    </w:p>
    <w:p>
      <w:pPr>
        <w:spacing w:before="0" w:after="0" w:line="656" w:lineRule="exact"/>
        <w:ind w:right="-20"/>
        <w:jc w:val="left"/>
        <w:rPr>
          <w:rFonts w:ascii="Arial" w:hAnsi="Arial" w:cs="Arial" w:eastAsia="Arial"/>
          <w:sz w:val="109"/>
          <w:szCs w:val="109"/>
        </w:rPr>
      </w:pPr>
      <w:rPr/>
      <w:r>
        <w:rPr/>
        <w:br w:type="column"/>
      </w:r>
      <w:r>
        <w:rPr>
          <w:rFonts w:ascii="Arial" w:hAnsi="Arial" w:cs="Arial" w:eastAsia="Arial"/>
          <w:sz w:val="109"/>
          <w:szCs w:val="109"/>
          <w:color w:val="363636"/>
          <w:spacing w:val="-230"/>
          <w:w w:val="27"/>
          <w:position w:val="-36"/>
        </w:rPr>
        <w:t>!</w:t>
      </w:r>
      <w:r>
        <w:rPr>
          <w:rFonts w:ascii="Times New Roman" w:hAnsi="Times New Roman" w:cs="Times New Roman" w:eastAsia="Times New Roman"/>
          <w:sz w:val="4"/>
          <w:szCs w:val="4"/>
          <w:color w:val="C3C3C4"/>
          <w:spacing w:val="0"/>
          <w:w w:val="111"/>
          <w:position w:val="31"/>
        </w:rPr>
        <w:t>o</w:t>
      </w:r>
      <w:r>
        <w:rPr>
          <w:rFonts w:ascii="Times New Roman" w:hAnsi="Times New Roman" w:cs="Times New Roman" w:eastAsia="Times New Roman"/>
          <w:sz w:val="4"/>
          <w:szCs w:val="4"/>
          <w:color w:val="C3C3C4"/>
          <w:spacing w:val="0"/>
          <w:w w:val="100"/>
          <w:position w:val="31"/>
        </w:rPr>
        <w:t>    </w:t>
      </w:r>
      <w:r>
        <w:rPr>
          <w:rFonts w:ascii="Times New Roman" w:hAnsi="Times New Roman" w:cs="Times New Roman" w:eastAsia="Times New Roman"/>
          <w:sz w:val="4"/>
          <w:szCs w:val="4"/>
          <w:color w:val="C3C3C4"/>
          <w:spacing w:val="3"/>
          <w:w w:val="100"/>
          <w:position w:val="31"/>
        </w:rPr>
        <w:t> </w:t>
      </w:r>
      <w:r>
        <w:rPr>
          <w:rFonts w:ascii="Arial" w:hAnsi="Arial" w:cs="Arial" w:eastAsia="Arial"/>
          <w:sz w:val="109"/>
          <w:szCs w:val="109"/>
          <w:color w:val="363636"/>
          <w:spacing w:val="0"/>
          <w:w w:val="27"/>
          <w:position w:val="-36"/>
        </w:rPr>
        <w:t>tf</w:t>
      </w:r>
      <w:r>
        <w:rPr>
          <w:rFonts w:ascii="Arial" w:hAnsi="Arial" w:cs="Arial" w:eastAsia="Arial"/>
          <w:sz w:val="109"/>
          <w:szCs w:val="109"/>
          <w:color w:val="363636"/>
          <w:spacing w:val="-101"/>
          <w:w w:val="27"/>
          <w:position w:val="-36"/>
        </w:rPr>
        <w:t>'</w:t>
      </w:r>
      <w:r>
        <w:rPr>
          <w:rFonts w:ascii="Arial" w:hAnsi="Arial" w:cs="Arial" w:eastAsia="Arial"/>
          <w:sz w:val="109"/>
          <w:szCs w:val="109"/>
          <w:color w:val="626264"/>
          <w:spacing w:val="0"/>
          <w:w w:val="99"/>
          <w:position w:val="-36"/>
        </w:rPr>
        <w:t>f.i§</w:t>
      </w:r>
      <w:r>
        <w:rPr>
          <w:rFonts w:ascii="Arial" w:hAnsi="Arial" w:cs="Arial" w:eastAsia="Arial"/>
          <w:sz w:val="109"/>
          <w:szCs w:val="10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0"/>
          <w:cols w:num="3" w:equalWidth="0">
            <w:col w:w="423" w:space="3982"/>
            <w:col w:w="1070" w:space="3190"/>
            <w:col w:w="3055"/>
          </w:cols>
        </w:sectPr>
      </w:pPr>
      <w:rPr/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476" w:lineRule="exact"/>
        <w:ind w:right="-20"/>
        <w:jc w:val="right"/>
        <w:rPr>
          <w:rFonts w:ascii="Arial" w:hAnsi="Arial" w:cs="Arial" w:eastAsia="Arial"/>
          <w:sz w:val="65"/>
          <w:szCs w:val="65"/>
        </w:rPr>
      </w:pPr>
      <w:rPr/>
      <w:r>
        <w:rPr/>
        <w:pict>
          <v:group style="position:absolute;margin-left:175.065872pt;margin-top:-25.009846pt;width:2.632569pt;height:11.022996pt;mso-position-horizontal-relative:page;mso-position-vertical-relative:paragraph;z-index:-15608" coordorigin="3501,-500" coordsize="53,220">
            <v:group style="position:absolute;left:3528;top:-474;width:2;height:168" coordorigin="3528,-474" coordsize="2,168">
              <v:shape style="position:absolute;left:3528;top:-474;width:2;height:168" coordorigin="3528,-474" coordsize="0,168" path="m3528,-306l3528,-474e" filled="f" stroked="t" strokeweight="2.632569pt" strokecolor="#6470A3">
                <v:path arrowok="t"/>
              </v:shape>
            </v:group>
            <v:group style="position:absolute;left:3523;top:-392;width:2;height:77" coordorigin="3523,-392" coordsize="2,77">
              <v:shape style="position:absolute;left:3523;top:-392;width:2;height:77" coordorigin="3523,-392" coordsize="0,77" path="m3523,-316l3523,-392e" filled="f" stroked="t" strokeweight="1.675271pt" strokecolor="#6064AC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65"/>
          <w:szCs w:val="65"/>
          <w:color w:val="363636"/>
          <w:spacing w:val="38"/>
          <w:w w:val="43"/>
          <w:position w:val="-23"/>
        </w:rPr>
        <w:t>.</w:t>
      </w:r>
      <w:r>
        <w:rPr>
          <w:rFonts w:ascii="Arial" w:hAnsi="Arial" w:cs="Arial" w:eastAsia="Arial"/>
          <w:sz w:val="65"/>
          <w:szCs w:val="65"/>
          <w:color w:val="4F4F50"/>
          <w:spacing w:val="0"/>
          <w:w w:val="47"/>
          <w:position w:val="-23"/>
        </w:rPr>
        <w:t>A</w:t>
      </w:r>
      <w:r>
        <w:rPr>
          <w:rFonts w:ascii="Arial" w:hAnsi="Arial" w:cs="Arial" w:eastAsia="Arial"/>
          <w:sz w:val="65"/>
          <w:szCs w:val="65"/>
          <w:color w:val="4F4F50"/>
          <w:spacing w:val="0"/>
          <w:w w:val="48"/>
          <w:position w:val="-23"/>
        </w:rPr>
        <w:t>U</w:t>
      </w:r>
      <w:r>
        <w:rPr>
          <w:rFonts w:ascii="Arial" w:hAnsi="Arial" w:cs="Arial" w:eastAsia="Arial"/>
          <w:sz w:val="65"/>
          <w:szCs w:val="65"/>
          <w:color w:val="000000"/>
          <w:spacing w:val="0"/>
          <w:w w:val="100"/>
          <w:position w:val="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06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9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3" w:lineRule="exact"/>
        <w:ind w:left="1063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4F4F50"/>
          <w:spacing w:val="0"/>
          <w:w w:val="100"/>
        </w:rPr>
        <w:t>..,ı.,;</w:t>
      </w:r>
      <w:r>
        <w:rPr>
          <w:rFonts w:ascii="Times New Roman" w:hAnsi="Times New Roman" w:cs="Times New Roman" w:eastAsia="Times New Roman"/>
          <w:sz w:val="14"/>
          <w:szCs w:val="14"/>
          <w:color w:val="4F4F5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3" w:after="0" w:line="491" w:lineRule="exact"/>
        <w:ind w:right="-20"/>
        <w:jc w:val="left"/>
        <w:tabs>
          <w:tab w:pos="900" w:val="left"/>
        </w:tabs>
        <w:rPr>
          <w:rFonts w:ascii="Arial" w:hAnsi="Arial" w:cs="Arial" w:eastAsia="Arial"/>
          <w:sz w:val="45"/>
          <w:szCs w:val="4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2.664764pt;margin-top:21.277395pt;width:11.294042pt;height:31.6355pt;mso-position-horizontal-relative:page;mso-position-vertical-relative:paragraph;z-index:-15612" type="#_x0000_t202" filled="f" stroked="f">
            <v:textbox inset="0,0,0,0">
              <w:txbxContent>
                <w:p>
                  <w:pPr>
                    <w:spacing w:before="13" w:after="0" w:line="240" w:lineRule="auto"/>
                    <w:ind w:right="-47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4F4F50"/>
                      <w:spacing w:val="0"/>
                      <w:w w:val="100"/>
                    </w:rPr>
                    <w:t>!i§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98.634094pt;margin-top:-8.796136pt;width:.1pt;height:9.42334pt;mso-position-horizontal-relative:page;mso-position-vertical-relative:paragraph;z-index:-15605" coordorigin="9973,-176" coordsize="2,188">
            <v:shape style="position:absolute;left:9973;top:-176;width:2;height:188" coordorigin="9973,-176" coordsize="0,188" path="m9973,13l9973,-176e" filled="f" stroked="t" strokeweight="2.431pt" strokecolor="#EBEDED">
              <v:path arrowok="t"/>
            </v:shape>
          </v:group>
          <w10:wrap type="none"/>
        </w:pict>
      </w:r>
      <w:r>
        <w:rPr/>
        <w:pict>
          <v:group style="position:absolute;margin-left:504.885315pt;margin-top:-17.340652pt;width:24.254063pt;height:108.651386pt;mso-position-horizontal-relative:page;mso-position-vertical-relative:paragraph;z-index:-15604" coordorigin="10098,-347" coordsize="485,2173">
            <v:group style="position:absolute;left:10526;top:-24;width:2;height:441" coordorigin="10526,-24" coordsize="2,441">
              <v:shape style="position:absolute;left:10526;top:-24;width:2;height:441" coordorigin="10526,-24" coordsize="0,441" path="m10526,417l10526,-24e" filled="f" stroked="t" strokeweight="1.74835pt" strokecolor="#EBEDED">
                <v:path arrowok="t"/>
              </v:shape>
            </v:group>
            <v:group style="position:absolute;left:10365;top:-347;width:124;height:1460" coordorigin="10365,-347" coordsize="124,1460">
              <v:shape style="position:absolute;left:10365;top:-347;width:124;height:1460" coordorigin="10365,-347" coordsize="124,1460" path="m10365,-347l10489,-347,10489,1113,10365,1113,10365,-347e" filled="t" fillcolor="#EBEDED" stroked="f">
                <v:path arrowok="t"/>
                <v:fill/>
              </v:shape>
            </v:group>
            <v:group style="position:absolute;left:10477;top:417;width:106;height:300" coordorigin="10477,417" coordsize="106,300">
              <v:shape style="position:absolute;left:10477;top:417;width:106;height:300" coordorigin="10477,417" coordsize="106,300" path="m10477,417l10583,417,10583,717,10477,717,10477,417e" filled="t" fillcolor="#EBEDED" stroked="f">
                <v:path arrowok="t"/>
                <v:fill/>
              </v:shape>
            </v:group>
            <v:group style="position:absolute;left:10347;top:426;width:2;height:593" coordorigin="10347,426" coordsize="2,593">
              <v:shape style="position:absolute;left:10347;top:426;width:2;height:593" coordorigin="10347,426" coordsize="0,593" path="m10347,1019l10347,426e" filled="f" stroked="t" strokeweight="2.97875pt" strokecolor="#EBEDED">
                <v:path arrowok="t"/>
              </v:shape>
            </v:group>
            <v:group style="position:absolute;left:10517;top:1091;width:27;height:81" coordorigin="10517,1091" coordsize="27,81">
              <v:shape style="position:absolute;left:10517;top:1091;width:27;height:81" coordorigin="10517,1091" coordsize="27,81" path="m10531,1172l10531,1091e" filled="f" stroked="t" strokeweight="1.465pt" strokecolor="#EBEDED">
                <v:path arrowok="t"/>
              </v:shape>
            </v:group>
            <v:group style="position:absolute;left:10101;top:780;width:93;height:323" coordorigin="10101,780" coordsize="93,323">
              <v:shape style="position:absolute;left:10101;top:780;width:93;height:323" coordorigin="10101,780" coordsize="93,323" path="m10101,780l10193,780,10193,1103,10101,1103,10101,780e" filled="t" fillcolor="#EBEDED" stroked="f">
                <v:path arrowok="t"/>
                <v:fill/>
              </v:shape>
            </v:group>
            <v:group style="position:absolute;left:10159;top:1092;width:39;height:80" coordorigin="10159,1092" coordsize="39,80">
              <v:shape style="position:absolute;left:10159;top:1092;width:39;height:80" coordorigin="10159,1092" coordsize="39,80" path="m10159,1132l10198,1132e" filled="f" stroked="t" strokeweight="4.090235pt" strokecolor="#EBEDED">
                <v:path arrowok="t"/>
              </v:shape>
            </v:group>
            <v:group style="position:absolute;left:10232;top:987;width:2;height:382" coordorigin="10232,987" coordsize="2,382">
              <v:shape style="position:absolute;left:10232;top:987;width:2;height:382" coordorigin="10232,987" coordsize="0,382" path="m10232,987l10232,1369,10232,987xe" filled="t" fillcolor="#EBEDED" stroked="f">
                <v:path arrowok="t"/>
                <v:fill/>
              </v:shape>
            </v:group>
            <v:group style="position:absolute;left:10272;top:1019;width:106;height:505" coordorigin="10272,1019" coordsize="106,505">
              <v:shape style="position:absolute;left:10272;top:1019;width:106;height:505" coordorigin="10272,1019" coordsize="106,505" path="m10272,1019l10377,1019,10377,1523,10272,1523,10272,1019e" filled="t" fillcolor="#EBEDED" stroked="f">
                <v:path arrowok="t"/>
                <v:fill/>
              </v:shape>
            </v:group>
            <v:group style="position:absolute;left:10169;top:1192;width:106;height:404" coordorigin="10169,1192" coordsize="106,404">
              <v:shape style="position:absolute;left:10169;top:1192;width:107;height:404" coordorigin="10169,1192" coordsize="107,404" path="m10169,1192l10276,1192,10276,1596,10169,1596,10169,1192e" filled="t" fillcolor="#EBEDED" stroked="f">
                <v:path arrowok="t"/>
                <v:fill/>
              </v:shape>
            </v:group>
            <v:group style="position:absolute;left:10197;top:1512;width:119;height:191" coordorigin="10197,1512" coordsize="119,191">
              <v:shape style="position:absolute;left:10197;top:1512;width:119;height:191" coordorigin="10197,1512" coordsize="119,191" path="m10197,1512l10316,1512,10316,1703,10197,1703,10197,1512e" filled="t" fillcolor="#EBEDED" stroked="f">
                <v:path arrowok="t"/>
                <v:fill/>
              </v:shape>
            </v:group>
            <v:group style="position:absolute;left:10098;top:1611;width:129;height:215" coordorigin="10098,1611" coordsize="129,215">
              <v:shape style="position:absolute;left:10098;top:1611;width:129;height:215" coordorigin="10098,1611" coordsize="129,215" path="m10098,1611l10226,1611,10226,1826,10098,1826,10098,1611e" filled="t" fillcolor="#EB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96.279633pt;margin-top:20.847095pt;width:6.37362pt;height:15.006837pt;mso-position-horizontal-relative:page;mso-position-vertical-relative:paragraph;z-index:-15603" coordorigin="9926,417" coordsize="127,300">
            <v:shape style="position:absolute;left:9926;top:417;width:127;height:300" coordorigin="9926,417" coordsize="127,300" path="m9926,417l10053,417,10053,717,9926,717,9926,417e" filled="t" fillcolor="#EB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75.431366pt;margin-top:19.192766pt;width:10.920548pt;height:35.947198pt;mso-position-horizontal-relative:page;mso-position-vertical-relative:paragraph;z-index:-15601" coordorigin="9509,384" coordsize="218,719">
            <v:group style="position:absolute;left:9509;top:426;width:171;height:633" coordorigin="9509,426" coordsize="171,633">
              <v:shape style="position:absolute;left:9509;top:426;width:171;height:633" coordorigin="9509,426" coordsize="171,633" path="m9509,426l9679,426,9679,1058,9509,1058,9509,426e" filled="t" fillcolor="#EBEDED" stroked="f">
                <v:path arrowok="t"/>
                <v:fill/>
              </v:shape>
            </v:group>
            <v:group style="position:absolute;left:9685;top:426;width:2;height:633" coordorigin="9685,426" coordsize="2,633">
              <v:shape style="position:absolute;left:9685;top:426;width:2;height:633" coordorigin="9685,426" coordsize="0,633" path="m9685,1058l9685,426e" filled="f" stroked="t" strokeweight="4.169260pt" strokecolor="#EBEDED">
                <v:path arrowok="t"/>
              </v:shape>
            </v:group>
            <v:group style="position:absolute;left:9521;top:780;width:109;height:323" coordorigin="9521,780" coordsize="109,323">
              <v:shape style="position:absolute;left:9521;top:780;width:109;height:323" coordorigin="9521,780" coordsize="109,323" path="m9521,780l9630,780,9630,1103,9521,1103,9521,780e" filled="t" fillcolor="#EBEDED" stroked="f">
                <v:path arrowok="t"/>
                <v:fill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3.743988pt;margin-top:-5.076515pt;width:94.500065pt;height:53.5pt;mso-position-horizontal-relative:page;mso-position-vertical-relative:paragraph;z-index:-15589" type="#_x0000_t202" filled="f" stroked="f">
            <v:textbox inset="0,0,0,0">
              <w:txbxContent>
                <w:p>
                  <w:pPr>
                    <w:spacing w:before="0" w:after="0" w:line="1070" w:lineRule="exact"/>
                    <w:ind w:right="-200"/>
                    <w:jc w:val="left"/>
                    <w:tabs>
                      <w:tab w:pos="1100" w:val="left"/>
                    </w:tabs>
                    <w:rPr>
                      <w:rFonts w:ascii="Arial" w:hAnsi="Arial" w:cs="Arial" w:eastAsia="Arial"/>
                      <w:sz w:val="107"/>
                      <w:szCs w:val="107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4F4F50"/>
                      <w:spacing w:val="0"/>
                      <w:w w:val="100"/>
                      <w:position w:val="11"/>
                    </w:rPr>
                    <w:t>Y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4F4F50"/>
                      <w:spacing w:val="0"/>
                      <w:w w:val="100"/>
                      <w:position w:val="11"/>
                    </w:rPr>
                    <w:tab/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4F4F50"/>
                      <w:spacing w:val="0"/>
                      <w:w w:val="100"/>
                      <w:position w:val="11"/>
                    </w:rPr>
                  </w:r>
                  <w:r>
                    <w:rPr>
                      <w:rFonts w:ascii="Arial" w:hAnsi="Arial" w:cs="Arial" w:eastAsia="Arial"/>
                      <w:sz w:val="107"/>
                      <w:szCs w:val="107"/>
                      <w:color w:val="999999"/>
                      <w:spacing w:val="-170"/>
                      <w:w w:val="36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B1B1B1"/>
                      <w:spacing w:val="-76"/>
                      <w:w w:val="173"/>
                      <w:position w:val="11"/>
                    </w:rPr>
                    <w:t>.</w:t>
                  </w:r>
                  <w:r>
                    <w:rPr>
                      <w:rFonts w:ascii="Arial" w:hAnsi="Arial" w:cs="Arial" w:eastAsia="Arial"/>
                      <w:sz w:val="107"/>
                      <w:szCs w:val="107"/>
                      <w:color w:val="B1B1B1"/>
                      <w:spacing w:val="-167"/>
                      <w:w w:val="41"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B1B1B1"/>
                      <w:spacing w:val="-11"/>
                      <w:w w:val="152"/>
                      <w:position w:val="11"/>
                    </w:rPr>
                    <w:t>·</w:t>
                  </w:r>
                  <w:r>
                    <w:rPr>
                      <w:rFonts w:ascii="Arial" w:hAnsi="Arial" w:cs="Arial" w:eastAsia="Arial"/>
                      <w:sz w:val="107"/>
                      <w:szCs w:val="107"/>
                      <w:color w:val="646E9A"/>
                      <w:spacing w:val="0"/>
                      <w:w w:val="82"/>
                      <w:position w:val="-1"/>
                    </w:rPr>
                    <w:t>rı</w:t>
                  </w:r>
                  <w:r>
                    <w:rPr>
                      <w:rFonts w:ascii="Arial" w:hAnsi="Arial" w:cs="Arial" w:eastAsia="Arial"/>
                      <w:sz w:val="107"/>
                      <w:szCs w:val="10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4F4F50"/>
          <w:spacing w:val="0"/>
          <w:w w:val="267"/>
          <w:b/>
          <w:bCs/>
          <w:position w:val="-3"/>
        </w:rPr>
        <w:t>B</w:t>
      </w:r>
      <w:r>
        <w:rPr>
          <w:rFonts w:ascii="Times New Roman" w:hAnsi="Times New Roman" w:cs="Times New Roman" w:eastAsia="Times New Roman"/>
          <w:sz w:val="28"/>
          <w:szCs w:val="28"/>
          <w:color w:val="4F4F50"/>
          <w:spacing w:val="0"/>
          <w:w w:val="100"/>
          <w:b/>
          <w:bCs/>
          <w:position w:val="-3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4F4F50"/>
          <w:spacing w:val="0"/>
          <w:w w:val="100"/>
          <w:b/>
          <w:bCs/>
          <w:position w:val="-3"/>
        </w:rPr>
      </w:r>
      <w:r>
        <w:rPr>
          <w:rFonts w:ascii="Times New Roman" w:hAnsi="Times New Roman" w:cs="Times New Roman" w:eastAsia="Times New Roman"/>
          <w:sz w:val="28"/>
          <w:szCs w:val="28"/>
          <w:color w:val="7B7C7C"/>
          <w:spacing w:val="0"/>
          <w:w w:val="133"/>
          <w:position w:val="-3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7B7C7C"/>
          <w:spacing w:val="-26"/>
          <w:w w:val="133"/>
          <w:position w:val="-3"/>
        </w:rPr>
        <w:t> </w:t>
      </w:r>
      <w:r>
        <w:rPr>
          <w:rFonts w:ascii="Arial" w:hAnsi="Arial" w:cs="Arial" w:eastAsia="Arial"/>
          <w:sz w:val="45"/>
          <w:szCs w:val="45"/>
          <w:color w:val="4F4F50"/>
          <w:spacing w:val="0"/>
          <w:w w:val="105"/>
          <w:i/>
          <w:position w:val="-3"/>
        </w:rPr>
        <w:t>(jl</w:t>
      </w:r>
      <w:r>
        <w:rPr>
          <w:rFonts w:ascii="Arial" w:hAnsi="Arial" w:cs="Arial" w:eastAsia="Arial"/>
          <w:sz w:val="45"/>
          <w:szCs w:val="45"/>
          <w:color w:val="4F4F50"/>
          <w:spacing w:val="30"/>
          <w:w w:val="105"/>
          <w:i/>
          <w:position w:val="-3"/>
        </w:rPr>
        <w:t>N</w:t>
      </w:r>
      <w:r>
        <w:rPr>
          <w:rFonts w:ascii="Arial" w:hAnsi="Arial" w:cs="Arial" w:eastAsia="Arial"/>
          <w:sz w:val="45"/>
          <w:szCs w:val="45"/>
          <w:color w:val="C3C3C4"/>
          <w:spacing w:val="0"/>
          <w:w w:val="22"/>
          <w:i/>
          <w:position w:val="-3"/>
        </w:rPr>
        <w:t>-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25" w:lineRule="atLeast"/>
        <w:ind w:left="1227" w:right="1120"/>
        <w:jc w:val="center"/>
        <w:tabs>
          <w:tab w:pos="204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v:group style="position:absolute;margin-left:206.105682pt;margin-top:7.59361pt;width:5.2907pt;height:13.642579pt;mso-position-horizontal-relative:page;mso-position-vertical-relative:paragraph;z-index:-15602" coordorigin="4122,152" coordsize="106,273">
            <v:shape style="position:absolute;left:4122;top:152;width:106;height:273" coordorigin="4122,152" coordsize="106,273" path="m4122,152l4228,152,4228,425,4122,425,4122,152e" filled="t" fillcolor="#EBEDED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4.904236pt;margin-top:4.832722pt;width:10.407915pt;height:23.5pt;mso-position-horizontal-relative:page;mso-position-vertical-relative:paragraph;z-index:-15588" type="#_x0000_t202" filled="f" stroked="f">
            <v:textbox inset="0,0,0,0">
              <w:txbxContent>
                <w:p>
                  <w:pPr>
                    <w:spacing w:before="0" w:after="0" w:line="470" w:lineRule="exact"/>
                    <w:ind w:right="-110"/>
                    <w:jc w:val="left"/>
                    <w:rPr>
                      <w:rFonts w:ascii="Times New Roman" w:hAnsi="Times New Roman" w:cs="Times New Roman" w:eastAsia="Times New Roman"/>
                      <w:sz w:val="47"/>
                      <w:szCs w:val="4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4F4F50"/>
                      <w:spacing w:val="0"/>
                      <w:w w:val="133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999999"/>
          <w:spacing w:val="-15"/>
          <w:w w:val="174"/>
        </w:rPr>
        <w:t>·</w:t>
      </w:r>
      <w:r>
        <w:rPr>
          <w:rFonts w:ascii="Arial" w:hAnsi="Arial" w:cs="Arial" w:eastAsia="Arial"/>
          <w:sz w:val="22"/>
          <w:szCs w:val="22"/>
          <w:color w:val="7B7C7C"/>
          <w:spacing w:val="-26"/>
          <w:w w:val="122"/>
        </w:rPr>
        <w:t>,</w:t>
      </w:r>
      <w:r>
        <w:rPr>
          <w:rFonts w:ascii="Arial" w:hAnsi="Arial" w:cs="Arial" w:eastAsia="Arial"/>
          <w:sz w:val="22"/>
          <w:szCs w:val="22"/>
          <w:color w:val="B1B1B1"/>
          <w:spacing w:val="0"/>
          <w:w w:val="174"/>
        </w:rPr>
        <w:t>·</w:t>
      </w:r>
      <w:r>
        <w:rPr>
          <w:rFonts w:ascii="Arial" w:hAnsi="Arial" w:cs="Arial" w:eastAsia="Arial"/>
          <w:sz w:val="22"/>
          <w:szCs w:val="22"/>
          <w:color w:val="B1B1B1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B1B1B1"/>
          <w:spacing w:val="0"/>
          <w:w w:val="100"/>
        </w:rPr>
      </w:r>
      <w:r>
        <w:rPr>
          <w:rFonts w:ascii="Times New Roman" w:hAnsi="Times New Roman" w:cs="Times New Roman" w:eastAsia="Times New Roman"/>
          <w:sz w:val="12"/>
          <w:szCs w:val="12"/>
          <w:color w:val="363636"/>
          <w:spacing w:val="0"/>
          <w:w w:val="122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00" w:right="0"/>
          <w:cols w:num="3" w:equalWidth="0">
            <w:col w:w="2630" w:space="2421"/>
            <w:col w:w="357" w:space="2969"/>
            <w:col w:w="3343"/>
          </w:cols>
        </w:sectPr>
      </w:pPr>
      <w:rPr/>
    </w:p>
    <w:p>
      <w:pPr>
        <w:spacing w:before="0" w:after="0" w:line="27" w:lineRule="atLeast"/>
        <w:ind w:right="936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4"/>
          <w:szCs w:val="4"/>
          <w:color w:val="4F4F50"/>
          <w:spacing w:val="0"/>
          <w:w w:val="138"/>
        </w:rPr>
        <w:t>o</w:t>
      </w:r>
      <w:r>
        <w:rPr>
          <w:rFonts w:ascii="Times New Roman" w:hAnsi="Times New Roman" w:cs="Times New Roman" w:eastAsia="Times New Roman"/>
          <w:sz w:val="4"/>
          <w:szCs w:val="4"/>
          <w:color w:val="4F4F50"/>
          <w:spacing w:val="0"/>
          <w:w w:val="138"/>
        </w:rPr>
        <w:t>      </w:t>
      </w:r>
      <w:r>
        <w:rPr>
          <w:rFonts w:ascii="Times New Roman" w:hAnsi="Times New Roman" w:cs="Times New Roman" w:eastAsia="Times New Roman"/>
          <w:sz w:val="4"/>
          <w:szCs w:val="4"/>
          <w:color w:val="4F4F50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26264"/>
          <w:spacing w:val="0"/>
          <w:w w:val="103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97" w:lineRule="exact"/>
        <w:ind w:left="2083" w:right="-106"/>
        <w:jc w:val="left"/>
        <w:tabs>
          <w:tab w:pos="8360" w:val="left"/>
          <w:tab w:pos="8980" w:val="left"/>
          <w:tab w:pos="99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491.388489pt;margin-top:2.054114pt;width:5.119271pt;height:24.608983pt;mso-position-horizontal-relative:page;mso-position-vertical-relative:paragraph;z-index:-15600" coordorigin="9828,41" coordsize="102,492">
            <v:group style="position:absolute;left:9873;top:86;width:2;height:323" coordorigin="9873,86" coordsize="2,323">
              <v:shape style="position:absolute;left:9873;top:86;width:2;height:323" coordorigin="9873,86" coordsize="0,323" path="m9873,410l9873,86e" filled="f" stroked="t" strokeweight="4.54pt" strokecolor="#EBEDED">
                <v:path arrowok="t"/>
              </v:shape>
            </v:group>
            <v:group style="position:absolute;left:9900;top:315;width:2;height:188" coordorigin="9900,315" coordsize="2,188">
              <v:shape style="position:absolute;left:9900;top:315;width:2;height:188" coordorigin="9900,315" coordsize="0,188" path="m9900,504l9900,315e" filled="f" stroked="t" strokeweight="2.97pt" strokecolor="#EBEDED">
                <v:path arrowok="t"/>
              </v:shape>
            </v:group>
            <v:group style="position:absolute;left:9875;top:315;width:2;height:188" coordorigin="9875,315" coordsize="2,188">
              <v:shape style="position:absolute;left:9875;top:315;width:2;height:188" coordorigin="9875,315" coordsize="0,188" path="m9875,315l9875,504,9875,315xe" filled="t" fillcolor="#EBEDED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  <w:position w:val="-3"/>
        </w:rPr>
        <w:t>Itfaiy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  <w:position w:val="-3"/>
        </w:rPr>
        <w:t>e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2"/>
          <w:w w:val="100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4F4F50"/>
          <w:spacing w:val="-4"/>
          <w:w w:val="100"/>
          <w:position w:val="-3"/>
        </w:rPr>
        <w:t>M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  <w:position w:val="-3"/>
        </w:rPr>
        <w:t>erkez</w:t>
      </w:r>
      <w:r>
        <w:rPr>
          <w:rFonts w:ascii="Arial" w:hAnsi="Arial" w:cs="Arial" w:eastAsia="Arial"/>
          <w:sz w:val="20"/>
          <w:szCs w:val="20"/>
          <w:color w:val="363636"/>
          <w:spacing w:val="26"/>
          <w:w w:val="100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  <w:position w:val="-3"/>
        </w:rPr>
        <w:t>Bo</w:t>
      </w:r>
      <w:r>
        <w:rPr>
          <w:rFonts w:ascii="Arial" w:hAnsi="Arial" w:cs="Arial" w:eastAsia="Arial"/>
          <w:sz w:val="20"/>
          <w:szCs w:val="20"/>
          <w:color w:val="363636"/>
          <w:spacing w:val="-13"/>
          <w:w w:val="100"/>
          <w:position w:val="-3"/>
        </w:rPr>
        <w:t>l</w:t>
      </w:r>
      <w:r>
        <w:rPr>
          <w:rFonts w:ascii="Arial" w:hAnsi="Arial" w:cs="Arial" w:eastAsia="Arial"/>
          <w:sz w:val="20"/>
          <w:szCs w:val="20"/>
          <w:color w:val="626264"/>
          <w:spacing w:val="0"/>
          <w:w w:val="100"/>
          <w:position w:val="-3"/>
        </w:rPr>
        <w:t>g</w:t>
      </w:r>
      <w:r>
        <w:rPr>
          <w:rFonts w:ascii="Arial" w:hAnsi="Arial" w:cs="Arial" w:eastAsia="Arial"/>
          <w:sz w:val="20"/>
          <w:szCs w:val="20"/>
          <w:color w:val="626264"/>
          <w:spacing w:val="22"/>
          <w:w w:val="100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B1B1B1"/>
          <w:spacing w:val="0"/>
          <w:w w:val="190"/>
          <w:position w:val="-3"/>
        </w:rPr>
        <w:t>.</w:t>
      </w:r>
      <w:r>
        <w:rPr>
          <w:rFonts w:ascii="Arial" w:hAnsi="Arial" w:cs="Arial" w:eastAsia="Arial"/>
          <w:sz w:val="20"/>
          <w:szCs w:val="20"/>
          <w:color w:val="B1B1B1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0"/>
          <w:szCs w:val="20"/>
          <w:color w:val="B1B1B1"/>
          <w:spacing w:val="0"/>
          <w:w w:val="100"/>
          <w:position w:val="-3"/>
        </w:rPr>
      </w:r>
      <w:r>
        <w:rPr>
          <w:rFonts w:ascii="Arial" w:hAnsi="Arial" w:cs="Arial" w:eastAsia="Arial"/>
          <w:sz w:val="19"/>
          <w:szCs w:val="19"/>
          <w:color w:val="4F4F50"/>
          <w:spacing w:val="0"/>
          <w:w w:val="100"/>
          <w:position w:val="-14"/>
        </w:rPr>
        <w:t>M</w:t>
      </w:r>
      <w:r>
        <w:rPr>
          <w:rFonts w:ascii="Arial" w:hAnsi="Arial" w:cs="Arial" w:eastAsia="Arial"/>
          <w:sz w:val="19"/>
          <w:szCs w:val="19"/>
          <w:color w:val="4F4F50"/>
          <w:spacing w:val="0"/>
          <w:w w:val="100"/>
          <w:position w:val="-14"/>
        </w:rPr>
        <w:tab/>
      </w:r>
      <w:r>
        <w:rPr>
          <w:rFonts w:ascii="Arial" w:hAnsi="Arial" w:cs="Arial" w:eastAsia="Arial"/>
          <w:sz w:val="19"/>
          <w:szCs w:val="19"/>
          <w:color w:val="4F4F50"/>
          <w:spacing w:val="0"/>
          <w:w w:val="100"/>
          <w:position w:val="-14"/>
        </w:rPr>
      </w:r>
      <w:r>
        <w:rPr>
          <w:rFonts w:ascii="Times New Roman" w:hAnsi="Times New Roman" w:cs="Times New Roman" w:eastAsia="Times New Roman"/>
          <w:sz w:val="24"/>
          <w:szCs w:val="24"/>
          <w:color w:val="999999"/>
          <w:spacing w:val="-55"/>
          <w:w w:val="112"/>
          <w:position w:val="-26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color w:val="7B7C7C"/>
          <w:spacing w:val="0"/>
          <w:w w:val="61"/>
          <w:position w:val="-26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7B7C7C"/>
          <w:spacing w:val="-41"/>
          <w:w w:val="100"/>
          <w:position w:val="-26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99999"/>
          <w:spacing w:val="-65"/>
          <w:w w:val="113"/>
          <w:position w:val="-26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B1B1B1"/>
          <w:spacing w:val="-65"/>
          <w:w w:val="136"/>
          <w:position w:val="-26"/>
        </w:rPr>
      </w:r>
      <w:r>
        <w:rPr>
          <w:rFonts w:ascii="Times New Roman" w:hAnsi="Times New Roman" w:cs="Times New Roman" w:eastAsia="Times New Roman"/>
          <w:sz w:val="24"/>
          <w:szCs w:val="24"/>
          <w:color w:val="B1B1B1"/>
          <w:spacing w:val="5"/>
          <w:w w:val="136"/>
          <w:imprint/>
          <w:position w:val="-26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B1B1B1"/>
          <w:spacing w:val="5"/>
          <w:w w:val="136"/>
          <w:imprint/>
          <w:position w:val="-26"/>
        </w:rPr>
      </w:r>
      <w:r>
        <w:rPr>
          <w:rFonts w:ascii="Times New Roman" w:hAnsi="Times New Roman" w:cs="Times New Roman" w:eastAsia="Times New Roman"/>
          <w:sz w:val="24"/>
          <w:szCs w:val="24"/>
          <w:color w:val="B1B1B1"/>
          <w:spacing w:val="5"/>
          <w:w w:val="136"/>
          <w:position w:val="-26"/>
        </w:rPr>
      </w:r>
      <w:r>
        <w:rPr>
          <w:rFonts w:ascii="Times New Roman" w:hAnsi="Times New Roman" w:cs="Times New Roman" w:eastAsia="Times New Roman"/>
          <w:sz w:val="24"/>
          <w:szCs w:val="24"/>
          <w:color w:val="B1B1B1"/>
          <w:spacing w:val="0"/>
          <w:w w:val="201"/>
          <w:position w:val="-26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B1B1B1"/>
          <w:spacing w:val="0"/>
          <w:w w:val="100"/>
          <w:position w:val="-26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B1B1B1"/>
          <w:spacing w:val="-13"/>
          <w:w w:val="100"/>
          <w:position w:val="-26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B1B1B1"/>
          <w:spacing w:val="0"/>
          <w:w w:val="148"/>
          <w:position w:val="-26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B1B1B1"/>
          <w:spacing w:val="0"/>
          <w:w w:val="100"/>
          <w:position w:val="-26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B1B1B1"/>
          <w:spacing w:val="-55"/>
          <w:w w:val="109"/>
          <w:position w:val="-26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color w:val="B1B1B1"/>
          <w:spacing w:val="0"/>
          <w:w w:val="116"/>
          <w:position w:val="-26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98" w:lineRule="exact"/>
        <w:ind w:right="-110"/>
        <w:jc w:val="left"/>
        <w:rPr>
          <w:rFonts w:ascii="Times New Roman" w:hAnsi="Times New Roman" w:cs="Times New Roman" w:eastAsia="Times New Roman"/>
          <w:sz w:val="47"/>
          <w:szCs w:val="4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7"/>
          <w:szCs w:val="47"/>
          <w:color w:val="B1B1B1"/>
          <w:spacing w:val="-86"/>
          <w:w w:val="130"/>
          <w:position w:val="-14"/>
        </w:rPr>
        <w:t>:</w:t>
      </w:r>
      <w:r>
        <w:rPr>
          <w:rFonts w:ascii="Times New Roman" w:hAnsi="Times New Roman" w:cs="Times New Roman" w:eastAsia="Times New Roman"/>
          <w:sz w:val="47"/>
          <w:szCs w:val="47"/>
          <w:color w:val="999999"/>
          <w:spacing w:val="-129"/>
          <w:w w:val="59"/>
          <w:position w:val="-14"/>
        </w:rPr>
        <w:t>·</w:t>
      </w:r>
      <w:r>
        <w:rPr>
          <w:rFonts w:ascii="Times New Roman" w:hAnsi="Times New Roman" w:cs="Times New Roman" w:eastAsia="Times New Roman"/>
          <w:sz w:val="47"/>
          <w:szCs w:val="47"/>
          <w:color w:val="B1B1B1"/>
          <w:spacing w:val="-25"/>
          <w:w w:val="76"/>
          <w:position w:val="-14"/>
        </w:rPr>
        <w:t>;</w:t>
      </w:r>
      <w:r>
        <w:rPr>
          <w:rFonts w:ascii="Times New Roman" w:hAnsi="Times New Roman" w:cs="Times New Roman" w:eastAsia="Times New Roman"/>
          <w:sz w:val="47"/>
          <w:szCs w:val="47"/>
          <w:color w:val="B1B1B1"/>
          <w:spacing w:val="-107"/>
          <w:w w:val="52"/>
          <w:position w:val="-14"/>
        </w:rPr>
        <w:t>-</w:t>
      </w:r>
      <w:r>
        <w:rPr>
          <w:rFonts w:ascii="Times New Roman" w:hAnsi="Times New Roman" w:cs="Times New Roman" w:eastAsia="Times New Roman"/>
          <w:sz w:val="47"/>
          <w:szCs w:val="47"/>
          <w:color w:val="999999"/>
          <w:spacing w:val="-38"/>
          <w:w w:val="40"/>
          <w:position w:val="-14"/>
        </w:rPr>
        <w:t>"</w:t>
      </w:r>
      <w:r>
        <w:rPr>
          <w:rFonts w:ascii="Times New Roman" w:hAnsi="Times New Roman" w:cs="Times New Roman" w:eastAsia="Times New Roman"/>
          <w:sz w:val="47"/>
          <w:szCs w:val="47"/>
          <w:color w:val="B1B1B1"/>
          <w:spacing w:val="0"/>
          <w:w w:val="49"/>
          <w:position w:val="-14"/>
        </w:rPr>
        <w:t>,</w:t>
      </w:r>
      <w:r>
        <w:rPr>
          <w:rFonts w:ascii="Times New Roman" w:hAnsi="Times New Roman" w:cs="Times New Roman" w:eastAsia="Times New Roman"/>
          <w:sz w:val="47"/>
          <w:szCs w:val="47"/>
          <w:color w:val="B1B1B1"/>
          <w:spacing w:val="-30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47"/>
          <w:szCs w:val="47"/>
          <w:color w:val="7B7C7C"/>
          <w:spacing w:val="-9"/>
          <w:w w:val="47"/>
          <w:position w:val="-14"/>
        </w:rPr>
        <w:t>.</w:t>
      </w:r>
      <w:r>
        <w:rPr>
          <w:rFonts w:ascii="Times New Roman" w:hAnsi="Times New Roman" w:cs="Times New Roman" w:eastAsia="Times New Roman"/>
          <w:sz w:val="47"/>
          <w:szCs w:val="47"/>
          <w:color w:val="626264"/>
          <w:spacing w:val="0"/>
          <w:w w:val="98"/>
          <w:position w:val="-14"/>
        </w:rPr>
        <w:t>,</w:t>
      </w:r>
      <w:r>
        <w:rPr>
          <w:rFonts w:ascii="Times New Roman" w:hAnsi="Times New Roman" w:cs="Times New Roman" w:eastAsia="Times New Roman"/>
          <w:sz w:val="47"/>
          <w:szCs w:val="4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-40"/>
          <w:cols w:num="2" w:equalWidth="0">
            <w:col w:w="10014" w:space="1197"/>
            <w:col w:w="549"/>
          </w:cols>
        </w:sectPr>
      </w:pPr>
      <w:rPr/>
    </w:p>
    <w:p>
      <w:pPr>
        <w:spacing w:before="37" w:after="0" w:line="240" w:lineRule="auto"/>
        <w:ind w:left="2050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63636"/>
          <w:spacing w:val="-17"/>
          <w:w w:val="100"/>
        </w:rPr>
        <w:t>1</w:t>
      </w:r>
      <w:r>
        <w:rPr>
          <w:rFonts w:ascii="Arial" w:hAnsi="Arial" w:cs="Arial" w:eastAsia="Arial"/>
          <w:sz w:val="20"/>
          <w:szCs w:val="20"/>
          <w:color w:val="4F4F50"/>
          <w:spacing w:val="0"/>
          <w:w w:val="100"/>
        </w:rPr>
        <w:t>.Post</w:t>
      </w:r>
      <w:r>
        <w:rPr>
          <w:rFonts w:ascii="Arial" w:hAnsi="Arial" w:cs="Arial" w:eastAsia="Arial"/>
          <w:sz w:val="20"/>
          <w:szCs w:val="20"/>
          <w:color w:val="4F4F50"/>
          <w:spacing w:val="0"/>
          <w:w w:val="100"/>
        </w:rPr>
        <w:t>  </w:t>
      </w:r>
      <w:r>
        <w:rPr>
          <w:rFonts w:ascii="Arial" w:hAnsi="Arial" w:cs="Arial" w:eastAsia="Arial"/>
          <w:sz w:val="20"/>
          <w:szCs w:val="20"/>
          <w:color w:val="4F4F50"/>
          <w:spacing w:val="3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</w:rPr>
        <w:t>Grupla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</w:rPr>
        <w:t>r</w:t>
      </w:r>
      <w:r>
        <w:rPr>
          <w:rFonts w:ascii="Arial" w:hAnsi="Arial" w:cs="Arial" w:eastAsia="Arial"/>
          <w:sz w:val="20"/>
          <w:szCs w:val="20"/>
          <w:color w:val="363636"/>
          <w:spacing w:val="33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3"/>
        </w:rPr>
        <w:t>Arr</w:t>
      </w:r>
      <w:r>
        <w:rPr>
          <w:rFonts w:ascii="Arial" w:hAnsi="Arial" w:cs="Arial" w:eastAsia="Arial"/>
          <w:sz w:val="20"/>
          <w:szCs w:val="20"/>
          <w:color w:val="363636"/>
          <w:spacing w:val="-4"/>
          <w:w w:val="103"/>
        </w:rPr>
        <w:t>ı</w:t>
      </w:r>
      <w:r>
        <w:rPr>
          <w:rFonts w:ascii="Arial" w:hAnsi="Arial" w:cs="Arial" w:eastAsia="Arial"/>
          <w:sz w:val="20"/>
          <w:szCs w:val="20"/>
          <w:color w:val="4F4F50"/>
          <w:spacing w:val="-1"/>
          <w:w w:val="108"/>
        </w:rPr>
        <w:t>ı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19"/>
        </w:rPr>
        <w:t>rj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313" w:lineRule="exact"/>
        <w:ind w:right="-220"/>
        <w:jc w:val="left"/>
        <w:rPr>
          <w:rFonts w:ascii="Arial" w:hAnsi="Arial" w:cs="Arial" w:eastAsia="Arial"/>
          <w:sz w:val="120"/>
          <w:szCs w:val="120"/>
        </w:rPr>
      </w:pPr>
      <w:rPr/>
      <w:r>
        <w:rPr/>
        <w:br w:type="column"/>
      </w:r>
      <w:r>
        <w:rPr>
          <w:rFonts w:ascii="Arial" w:hAnsi="Arial" w:cs="Arial" w:eastAsia="Arial"/>
          <w:sz w:val="120"/>
          <w:szCs w:val="120"/>
          <w:color w:val="282D74"/>
          <w:spacing w:val="0"/>
          <w:w w:val="102"/>
          <w:i/>
          <w:position w:val="-72"/>
        </w:rPr>
        <w:t>;:_,</w:t>
      </w:r>
      <w:r>
        <w:rPr>
          <w:rFonts w:ascii="Arial" w:hAnsi="Arial" w:cs="Arial" w:eastAsia="Arial"/>
          <w:sz w:val="120"/>
          <w:szCs w:val="120"/>
          <w:color w:val="000000"/>
          <w:spacing w:val="0"/>
          <w:w w:val="100"/>
          <w:position w:val="0"/>
        </w:rPr>
      </w:r>
    </w:p>
    <w:p>
      <w:pPr>
        <w:spacing w:before="14" w:after="0" w:line="248" w:lineRule="exact"/>
        <w:ind w:left="139" w:right="-76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626264"/>
          <w:spacing w:val="-6"/>
          <w:w w:val="100"/>
          <w:position w:val="-3"/>
        </w:rPr>
        <w:t>l</w:t>
      </w:r>
      <w:r>
        <w:rPr>
          <w:rFonts w:ascii="Times New Roman" w:hAnsi="Times New Roman" w:cs="Times New Roman" w:eastAsia="Times New Roman"/>
          <w:sz w:val="14"/>
          <w:szCs w:val="14"/>
          <w:color w:val="7B7C7C"/>
          <w:spacing w:val="0"/>
          <w:w w:val="100"/>
          <w:position w:val="-3"/>
        </w:rPr>
        <w:t>i"</w:t>
      </w:r>
      <w:r>
        <w:rPr>
          <w:rFonts w:ascii="Times New Roman" w:hAnsi="Times New Roman" w:cs="Times New Roman" w:eastAsia="Times New Roman"/>
          <w:sz w:val="14"/>
          <w:szCs w:val="14"/>
          <w:color w:val="7B7C7C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7B7C7C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B7C7C"/>
          <w:spacing w:val="0"/>
          <w:w w:val="60"/>
          <w:position w:val="-3"/>
        </w:rPr>
        <w:t>ı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50" w:lineRule="exact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group style="position:absolute;margin-left:148.141861pt;margin-top:.961938pt;width:.1pt;height:6.232889pt;mso-position-horizontal-relative:page;mso-position-vertical-relative:paragraph;z-index:-15607" coordorigin="2963,19" coordsize="2,125">
            <v:shape style="position:absolute;left:2963;top:19;width:2;height:125" coordorigin="2963,19" coordsize="0,125" path="m2963,144l2963,19e" filled="f" stroked="t" strokeweight="1.196622pt" strokecolor="#343F80">
              <v:path arrowok="t"/>
            </v:shape>
          </v:group>
          <w10:wrap type="none"/>
        </w:pict>
      </w:r>
      <w:r>
        <w:rPr/>
        <w:pict>
          <v:group style="position:absolute;margin-left:443.55658pt;margin-top:.54293pt;width:8.727737pt;height:23.625535pt;mso-position-horizontal-relative:page;mso-position-vertical-relative:paragraph;z-index:-15597" coordorigin="8871,11" coordsize="175,473">
            <v:group style="position:absolute;left:8899;top:38;width:2;height:246" coordorigin="8899,38" coordsize="2,246">
              <v:shape style="position:absolute;left:8899;top:38;width:2;height:246" coordorigin="8899,38" coordsize="0,246" path="m8899,284l8899,38e" filled="f" stroked="t" strokeweight="2.74258pt" strokecolor="#EBEDED">
                <v:path arrowok="t"/>
              </v:shape>
            </v:group>
            <v:group style="position:absolute;left:8950;top:306;width:96;height:177" coordorigin="8950,306" coordsize="96,177">
              <v:shape style="position:absolute;left:8950;top:306;width:96;height:177" coordorigin="8950,306" coordsize="96,177" path="m8950,306l9046,306,9046,483,8950,483,8950,306e" filled="t" fillcolor="#EBEDED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6"/>
          <w:szCs w:val="16"/>
          <w:color w:val="999999"/>
          <w:spacing w:val="0"/>
          <w:w w:val="100"/>
          <w:position w:val="-6"/>
        </w:rPr>
        <w:t>'.</w:t>
      </w:r>
      <w:r>
        <w:rPr>
          <w:rFonts w:ascii="Times New Roman" w:hAnsi="Times New Roman" w:cs="Times New Roman" w:eastAsia="Times New Roman"/>
          <w:sz w:val="16"/>
          <w:szCs w:val="16"/>
          <w:color w:val="999999"/>
          <w:spacing w:val="-1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26264"/>
          <w:spacing w:val="-2"/>
          <w:w w:val="82"/>
          <w:b/>
          <w:bCs/>
          <w:position w:val="-6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color w:val="626264"/>
          <w:spacing w:val="0"/>
          <w:w w:val="81"/>
          <w:b/>
          <w:bCs/>
          <w:position w:val="-6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626264"/>
          <w:spacing w:val="-6"/>
          <w:w w:val="82"/>
          <w:b/>
          <w:bCs/>
          <w:position w:val="-6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92"/>
          <w:b/>
          <w:bCs/>
          <w:position w:val="-6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135" w:lineRule="exact"/>
        <w:ind w:left="392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v:group style="position:absolute;margin-left:482.799164pt;margin-top:6.010962pt;width:.1pt;height:8.867676pt;mso-position-horizontal-relative:page;mso-position-vertical-relative:paragraph;z-index:-15596" coordorigin="9656,120" coordsize="2,177">
            <v:shape style="position:absolute;left:9656;top:120;width:2;height:177" coordorigin="9656,120" coordsize="0,177" path="m9656,298l9656,120e" filled="f" stroked="t" strokeweight="1.342345pt" strokecolor="#EB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4"/>
          <w:szCs w:val="14"/>
          <w:color w:val="999999"/>
          <w:spacing w:val="-3"/>
          <w:w w:val="123"/>
          <w:b/>
          <w:bCs/>
          <w:position w:val="-2"/>
        </w:rPr>
        <w:t>t</w:t>
      </w:r>
      <w:r>
        <w:rPr>
          <w:rFonts w:ascii="Times New Roman" w:hAnsi="Times New Roman" w:cs="Times New Roman" w:eastAsia="Times New Roman"/>
          <w:sz w:val="14"/>
          <w:szCs w:val="14"/>
          <w:color w:val="7B7C7C"/>
          <w:spacing w:val="0"/>
          <w:w w:val="61"/>
          <w:b/>
          <w:bCs/>
          <w:position w:val="-2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7B7C7C"/>
          <w:spacing w:val="-23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626264"/>
          <w:spacing w:val="-7"/>
          <w:w w:val="105"/>
          <w:b/>
          <w:bCs/>
          <w:position w:val="-2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-51"/>
          <w:w w:val="164"/>
          <w:position w:val="-2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-14"/>
          <w:w w:val="158"/>
          <w:position w:val="-2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999999"/>
          <w:spacing w:val="0"/>
          <w:w w:val="276"/>
          <w:position w:val="-2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55" w:lineRule="atLeast"/>
        <w:ind w:right="-67"/>
        <w:jc w:val="left"/>
        <w:tabs>
          <w:tab w:pos="32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999999"/>
          <w:spacing w:val="0"/>
          <w:w w:val="64"/>
          <w:i/>
        </w:rPr>
        <w:t>..:·</w:t>
      </w:r>
      <w:r>
        <w:rPr>
          <w:rFonts w:ascii="Times New Roman" w:hAnsi="Times New Roman" w:cs="Times New Roman" w:eastAsia="Times New Roman"/>
          <w:sz w:val="17"/>
          <w:szCs w:val="17"/>
          <w:color w:val="999999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999999"/>
          <w:spacing w:val="0"/>
          <w:w w:val="100"/>
          <w:i/>
        </w:rPr>
      </w:r>
      <w:r>
        <w:rPr>
          <w:rFonts w:ascii="Arial" w:hAnsi="Arial" w:cs="Arial" w:eastAsia="Arial"/>
          <w:sz w:val="13"/>
          <w:szCs w:val="13"/>
          <w:color w:val="B1B1B1"/>
          <w:spacing w:val="4"/>
          <w:w w:val="68"/>
        </w:rPr>
        <w:t>,</w:t>
      </w:r>
      <w:r>
        <w:rPr>
          <w:rFonts w:ascii="Arial" w:hAnsi="Arial" w:cs="Arial" w:eastAsia="Arial"/>
          <w:sz w:val="13"/>
          <w:szCs w:val="13"/>
          <w:color w:val="999999"/>
          <w:spacing w:val="0"/>
          <w:w w:val="138"/>
        </w:rPr>
        <w:t>,</w:t>
      </w:r>
      <w:r>
        <w:rPr>
          <w:rFonts w:ascii="Arial" w:hAnsi="Arial" w:cs="Arial" w:eastAsia="Arial"/>
          <w:sz w:val="13"/>
          <w:szCs w:val="13"/>
          <w:color w:val="999999"/>
          <w:spacing w:val="0"/>
          <w:w w:val="100"/>
        </w:rPr>
        <w:t>  </w:t>
      </w:r>
      <w:r>
        <w:rPr>
          <w:rFonts w:ascii="Arial" w:hAnsi="Arial" w:cs="Arial" w:eastAsia="Arial"/>
          <w:sz w:val="13"/>
          <w:szCs w:val="13"/>
          <w:color w:val="999999"/>
          <w:spacing w:val="-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999999"/>
          <w:spacing w:val="0"/>
          <w:w w:val="100"/>
        </w:rPr>
        <w:t>.</w:t>
      </w:r>
      <w:r>
        <w:rPr>
          <w:rFonts w:ascii="Arial" w:hAnsi="Arial" w:cs="Arial" w:eastAsia="Arial"/>
          <w:sz w:val="18"/>
          <w:szCs w:val="18"/>
          <w:color w:val="999999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B1B1B1"/>
          <w:spacing w:val="0"/>
          <w:w w:val="118"/>
        </w:rPr>
        <w:t>•'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147" w:lineRule="exact"/>
        <w:ind w:left="286" w:right="1292"/>
        <w:jc w:val="center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v:group style="position:absolute;margin-left:470.12265pt;margin-top:3.855938pt;width:.1pt;height:11.066407pt;mso-position-horizontal-relative:page;mso-position-vertical-relative:paragraph;z-index:-15599" coordorigin="9402,77" coordsize="2,221">
            <v:shape style="position:absolute;left:9402;top:77;width:2;height:221" coordorigin="9402,77" coordsize="0,221" path="m9402,298l9402,77e" filled="f" stroked="t" strokeweight="1.94pt" strokecolor="#EBEDED">
              <v:path arrowok="t"/>
            </v:shape>
          </v:group>
          <w10:wrap type="none"/>
        </w:pict>
      </w:r>
      <w:r>
        <w:rPr/>
        <w:pict>
          <v:group style="position:absolute;margin-left:535.147217pt;margin-top:7.623272pt;width:.1pt;height:6.057862pt;mso-position-horizontal-relative:page;mso-position-vertical-relative:paragraph;z-index:-15598" coordorigin="10703,152" coordsize="2,121">
            <v:shape style="position:absolute;left:10703;top:152;width:2;height:121" coordorigin="10703,152" coordsize="0,121" path="m10703,274l10703,152e" filled="f" stroked="t" strokeweight="2.003230pt" strokecolor="#EB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3"/>
          <w:szCs w:val="13"/>
          <w:color w:val="999999"/>
          <w:spacing w:val="0"/>
          <w:w w:val="124"/>
          <w:i/>
        </w:rPr>
        <w:t>l'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0" w:after="0" w:line="49" w:lineRule="exact"/>
        <w:ind w:left="-41" w:right="1111"/>
        <w:jc w:val="center"/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pict>
          <v:group style="position:absolute;margin-left:528.83313pt;margin-top:6.918503pt;width:.1pt;height:15.481202pt;mso-position-horizontal-relative:page;mso-position-vertical-relative:paragraph;z-index:-15595" coordorigin="10577,138" coordsize="2,310">
            <v:shape style="position:absolute;left:10577;top:138;width:2;height:310" coordorigin="10577,138" coordsize="0,310" path="m10577,448l10577,138e" filled="f" stroked="t" strokeweight="2.63pt" strokecolor="#EB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6"/>
          <w:szCs w:val="6"/>
          <w:color w:val="C3C3C4"/>
          <w:spacing w:val="-7"/>
          <w:w w:val="305"/>
          <w:i/>
          <w:position w:val="-6"/>
        </w:rPr>
        <w:t>'</w:t>
      </w:r>
      <w:r>
        <w:rPr>
          <w:rFonts w:ascii="Times New Roman" w:hAnsi="Times New Roman" w:cs="Times New Roman" w:eastAsia="Times New Roman"/>
          <w:sz w:val="6"/>
          <w:szCs w:val="6"/>
          <w:color w:val="C3C3C4"/>
          <w:spacing w:val="0"/>
          <w:w w:val="81"/>
          <w:i/>
          <w:position w:val="-6"/>
        </w:rPr>
        <w:t>"&lt;1</w:t>
      </w:r>
      <w:r>
        <w:rPr>
          <w:rFonts w:ascii="Times New Roman" w:hAnsi="Times New Roman" w:cs="Times New Roman" w:eastAsia="Times New Roman"/>
          <w:sz w:val="6"/>
          <w:szCs w:val="6"/>
          <w:color w:val="C3C3C4"/>
          <w:spacing w:val="0"/>
          <w:w w:val="100"/>
          <w:i/>
          <w:position w:val="-6"/>
        </w:rPr>
        <w:t>       </w:t>
      </w:r>
      <w:r>
        <w:rPr>
          <w:rFonts w:ascii="Times New Roman" w:hAnsi="Times New Roman" w:cs="Times New Roman" w:eastAsia="Times New Roman"/>
          <w:sz w:val="6"/>
          <w:szCs w:val="6"/>
          <w:color w:val="C3C3C4"/>
          <w:spacing w:val="-1"/>
          <w:w w:val="100"/>
          <w:i/>
          <w:position w:val="-6"/>
        </w:rPr>
        <w:t> </w:t>
      </w:r>
      <w:r>
        <w:rPr>
          <w:rFonts w:ascii="Arial" w:hAnsi="Arial" w:cs="Arial" w:eastAsia="Arial"/>
          <w:sz w:val="28"/>
          <w:szCs w:val="28"/>
          <w:color w:val="7B7C7C"/>
          <w:spacing w:val="-13"/>
          <w:w w:val="102"/>
          <w:position w:val="-18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7B7C7C"/>
          <w:spacing w:val="0"/>
          <w:w w:val="326"/>
          <w:position w:val="-6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7B7C7C"/>
          <w:spacing w:val="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B1B1B1"/>
          <w:spacing w:val="0"/>
          <w:w w:val="130"/>
          <w:position w:val="-6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B1B1B1"/>
          <w:spacing w:val="-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999999"/>
          <w:spacing w:val="0"/>
          <w:w w:val="130"/>
          <w:position w:val="-6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999999"/>
          <w:spacing w:val="0"/>
          <w:w w:val="130"/>
          <w:position w:val="-6"/>
        </w:rPr>
        <w:t>   </w:t>
      </w:r>
      <w:r>
        <w:rPr>
          <w:rFonts w:ascii="Times New Roman" w:hAnsi="Times New Roman" w:cs="Times New Roman" w:eastAsia="Times New Roman"/>
          <w:sz w:val="6"/>
          <w:szCs w:val="6"/>
          <w:color w:val="999999"/>
          <w:spacing w:val="10"/>
          <w:w w:val="130"/>
          <w:position w:val="-6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99999"/>
          <w:spacing w:val="-11"/>
          <w:w w:val="81"/>
          <w:position w:val="-6"/>
        </w:rPr>
        <w:t>1</w:t>
      </w:r>
      <w:r>
        <w:rPr>
          <w:rFonts w:ascii="Times New Roman" w:hAnsi="Times New Roman" w:cs="Times New Roman" w:eastAsia="Times New Roman"/>
          <w:sz w:val="9"/>
          <w:szCs w:val="9"/>
          <w:color w:val="B1B1B1"/>
          <w:spacing w:val="0"/>
          <w:w w:val="105"/>
          <w:position w:val="-6"/>
        </w:rPr>
        <w:t>°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00" w:right="0"/>
          <w:cols w:num="5" w:equalWidth="0">
            <w:col w:w="4057" w:space="815"/>
            <w:col w:w="1715" w:space="2011"/>
            <w:col w:w="400" w:space="126"/>
            <w:col w:w="731" w:space="112"/>
            <w:col w:w="1753"/>
          </w:cols>
        </w:sectPr>
      </w:pPr>
      <w:rPr/>
    </w:p>
    <w:p>
      <w:pPr>
        <w:spacing w:before="0" w:after="0" w:line="240" w:lineRule="auto"/>
        <w:ind w:right="391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B1B1B1"/>
          <w:spacing w:val="0"/>
          <w:w w:val="105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55" w:after="0" w:line="118" w:lineRule="exact"/>
        <w:ind w:right="-20"/>
        <w:jc w:val="right"/>
        <w:rPr>
          <w:rFonts w:ascii="Arial" w:hAnsi="Arial" w:cs="Arial" w:eastAsia="Arial"/>
          <w:sz w:val="13"/>
          <w:szCs w:val="13"/>
        </w:rPr>
      </w:pPr>
      <w:rPr/>
      <w:r>
        <w:rPr/>
        <w:pict>
          <v:group style="position:absolute;margin-left:466.656006pt;margin-top:9.720771pt;width:.1pt;height:9.549805pt;mso-position-horizontal-relative:page;mso-position-vertical-relative:paragraph;z-index:-15594" coordorigin="9333,194" coordsize="2,191">
            <v:shape style="position:absolute;left:9333;top:194;width:2;height:191" coordorigin="9333,194" coordsize="0,191" path="m9333,385l9333,194e" filled="f" stroked="t" strokeweight="2.75643pt" strokecolor="#EB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4.955872pt;margin-top:4.147978pt;width:5.085644pt;height:11.5pt;mso-position-horizontal-relative:page;mso-position-vertical-relative:paragraph;z-index:-15587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rPr>
                      <w:rFonts w:ascii="Times New Roman" w:hAnsi="Times New Roman" w:cs="Times New Roman" w:eastAsia="Times New Roman"/>
                      <w:sz w:val="23"/>
                      <w:szCs w:val="2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999999"/>
                      <w:w w:val="35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999999"/>
                      <w:spacing w:val="-4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7B7C7C"/>
                      <w:spacing w:val="0"/>
                      <w:w w:val="7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3"/>
          <w:szCs w:val="13"/>
          <w:color w:val="B1B1B1"/>
          <w:spacing w:val="-20"/>
          <w:w w:val="221"/>
          <w:position w:val="-3"/>
        </w:rPr>
        <w:t>·</w:t>
      </w:r>
      <w:r>
        <w:rPr>
          <w:rFonts w:ascii="Arial" w:hAnsi="Arial" w:cs="Arial" w:eastAsia="Arial"/>
          <w:sz w:val="13"/>
          <w:szCs w:val="13"/>
          <w:color w:val="4F4F50"/>
          <w:spacing w:val="0"/>
          <w:w w:val="293"/>
          <w:position w:val="-3"/>
        </w:rPr>
        <w:t>'</w:t>
      </w:r>
      <w:r>
        <w:rPr>
          <w:rFonts w:ascii="Arial" w:hAnsi="Arial" w:cs="Arial" w:eastAsia="Arial"/>
          <w:sz w:val="13"/>
          <w:szCs w:val="13"/>
          <w:color w:val="4F4F50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13"/>
          <w:szCs w:val="13"/>
          <w:color w:val="4F4F50"/>
          <w:spacing w:val="-17"/>
          <w:w w:val="100"/>
          <w:position w:val="-3"/>
        </w:rPr>
        <w:t> </w:t>
      </w:r>
      <w:r>
        <w:rPr>
          <w:rFonts w:ascii="Arial" w:hAnsi="Arial" w:cs="Arial" w:eastAsia="Arial"/>
          <w:sz w:val="13"/>
          <w:szCs w:val="13"/>
          <w:color w:val="999999"/>
          <w:spacing w:val="0"/>
          <w:w w:val="100"/>
          <w:position w:val="-3"/>
        </w:rPr>
        <w:t>•</w:t>
      </w:r>
      <w:r>
        <w:rPr>
          <w:rFonts w:ascii="Arial" w:hAnsi="Arial" w:cs="Arial" w:eastAsia="Arial"/>
          <w:sz w:val="13"/>
          <w:szCs w:val="13"/>
          <w:color w:val="999999"/>
          <w:spacing w:val="-3"/>
          <w:w w:val="100"/>
          <w:position w:val="-3"/>
        </w:rPr>
        <w:t> </w:t>
      </w:r>
      <w:r>
        <w:rPr>
          <w:rFonts w:ascii="Arial" w:hAnsi="Arial" w:cs="Arial" w:eastAsia="Arial"/>
          <w:sz w:val="13"/>
          <w:szCs w:val="13"/>
          <w:color w:val="7B7C7C"/>
          <w:spacing w:val="0"/>
          <w:w w:val="122"/>
          <w:i/>
          <w:position w:val="-3"/>
        </w:rPr>
        <w:t>1}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right="3"/>
        <w:jc w:val="right"/>
        <w:tabs>
          <w:tab w:pos="1920" w:val="left"/>
          <w:tab w:pos="718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149.458145pt;margin-top:3.201363pt;width:.957298pt;height:.1pt;mso-position-horizontal-relative:page;mso-position-vertical-relative:paragraph;z-index:-15606" coordorigin="2989,64" coordsize="19,2">
            <v:shape style="position:absolute;left:2989;top:64;width:19;height:2" coordorigin="2989,64" coordsize="19,0" path="m2989,64l3008,64e" filled="f" stroked="t" strokeweight="1.678085pt" strokecolor="#484FA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39"/>
          <w:szCs w:val="39"/>
          <w:color w:val="626264"/>
          <w:spacing w:val="0"/>
          <w:w w:val="64"/>
          <w:b/>
          <w:bCs/>
          <w:position w:val="-16"/>
        </w:rPr>
        <w:t>f</w:t>
      </w:r>
      <w:r>
        <w:rPr>
          <w:rFonts w:ascii="Times New Roman" w:hAnsi="Times New Roman" w:cs="Times New Roman" w:eastAsia="Times New Roman"/>
          <w:sz w:val="39"/>
          <w:szCs w:val="39"/>
          <w:color w:val="626264"/>
          <w:spacing w:val="0"/>
          <w:w w:val="64"/>
          <w:b/>
          <w:bCs/>
          <w:position w:val="-16"/>
        </w:rPr>
        <w:t>\id</w:t>
      </w:r>
      <w:r>
        <w:rPr>
          <w:rFonts w:ascii="Times New Roman" w:hAnsi="Times New Roman" w:cs="Times New Roman" w:eastAsia="Times New Roman"/>
          <w:sz w:val="39"/>
          <w:szCs w:val="39"/>
          <w:color w:val="626264"/>
          <w:spacing w:val="-61"/>
          <w:w w:val="64"/>
          <w:b/>
          <w:bCs/>
          <w:position w:val="-16"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626264"/>
          <w:spacing w:val="0"/>
          <w:w w:val="100"/>
          <w:b/>
          <w:bCs/>
          <w:position w:val="-16"/>
        </w:rPr>
        <w:tab/>
      </w:r>
      <w:r>
        <w:rPr>
          <w:rFonts w:ascii="Times New Roman" w:hAnsi="Times New Roman" w:cs="Times New Roman" w:eastAsia="Times New Roman"/>
          <w:sz w:val="39"/>
          <w:szCs w:val="39"/>
          <w:color w:val="626264"/>
          <w:spacing w:val="0"/>
          <w:w w:val="100"/>
          <w:b/>
          <w:bCs/>
          <w:position w:val="-16"/>
        </w:rPr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413"/>
          <w:position w:val="-16"/>
        </w:rPr>
        <w:t>l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100"/>
          <w:position w:val="-16"/>
        </w:rPr>
        <w:tab/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100"/>
          <w:position w:val="-16"/>
        </w:rPr>
      </w:r>
      <w:r>
        <w:rPr>
          <w:rFonts w:ascii="Arial" w:hAnsi="Arial" w:cs="Arial" w:eastAsia="Arial"/>
          <w:sz w:val="14"/>
          <w:szCs w:val="14"/>
          <w:color w:val="4F4F50"/>
          <w:spacing w:val="0"/>
          <w:w w:val="36"/>
          <w:position w:val="-4"/>
        </w:rPr>
        <w:t>..</w:t>
      </w:r>
      <w:r>
        <w:rPr>
          <w:rFonts w:ascii="Arial" w:hAnsi="Arial" w:cs="Arial" w:eastAsia="Arial"/>
          <w:sz w:val="14"/>
          <w:szCs w:val="14"/>
          <w:color w:val="4F4F50"/>
          <w:spacing w:val="-20"/>
          <w:w w:val="36"/>
          <w:position w:val="-4"/>
        </w:rPr>
        <w:t>.</w:t>
      </w:r>
      <w:r>
        <w:rPr>
          <w:rFonts w:ascii="Arial" w:hAnsi="Arial" w:cs="Arial" w:eastAsia="Arial"/>
          <w:sz w:val="14"/>
          <w:szCs w:val="14"/>
          <w:color w:val="B1B1B1"/>
          <w:spacing w:val="-21"/>
          <w:w w:val="136"/>
          <w:position w:val="-4"/>
        </w:rPr>
        <w:t>.</w:t>
      </w:r>
      <w:r>
        <w:rPr>
          <w:rFonts w:ascii="Arial" w:hAnsi="Arial" w:cs="Arial" w:eastAsia="Arial"/>
          <w:sz w:val="14"/>
          <w:szCs w:val="14"/>
          <w:color w:val="4F4F50"/>
          <w:spacing w:val="0"/>
          <w:w w:val="36"/>
          <w:position w:val="-4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41" w:lineRule="exact"/>
        <w:ind w:right="-20"/>
        <w:jc w:val="left"/>
        <w:tabs>
          <w:tab w:pos="60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"/>
          <w:szCs w:val="5"/>
          <w:color w:val="363636"/>
          <w:spacing w:val="-5"/>
          <w:w w:val="246"/>
          <w:position w:val="9"/>
        </w:rPr>
        <w:t>;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21"/>
          <w:position w:val="7"/>
        </w:rPr>
        <w:t>·</w:t>
      </w:r>
      <w:r>
        <w:rPr>
          <w:rFonts w:ascii="Arial" w:hAnsi="Arial" w:cs="Arial" w:eastAsia="Arial"/>
          <w:sz w:val="26"/>
          <w:szCs w:val="26"/>
          <w:color w:val="363636"/>
          <w:spacing w:val="-30"/>
          <w:w w:val="21"/>
          <w:position w:val="7"/>
        </w:rPr>
        <w:t>·</w:t>
      </w:r>
      <w:r>
        <w:rPr>
          <w:rFonts w:ascii="Times New Roman" w:hAnsi="Times New Roman" w:cs="Times New Roman" w:eastAsia="Times New Roman"/>
          <w:sz w:val="5"/>
          <w:szCs w:val="5"/>
          <w:color w:val="363636"/>
          <w:spacing w:val="0"/>
          <w:w w:val="247"/>
          <w:position w:val="9"/>
        </w:rPr>
        <w:t>,,</w:t>
      </w:r>
      <w:r>
        <w:rPr>
          <w:rFonts w:ascii="Times New Roman" w:hAnsi="Times New Roman" w:cs="Times New Roman" w:eastAsia="Times New Roman"/>
          <w:sz w:val="5"/>
          <w:szCs w:val="5"/>
          <w:color w:val="363636"/>
          <w:spacing w:val="0"/>
          <w:w w:val="100"/>
          <w:position w:val="9"/>
        </w:rPr>
        <w:t>   </w:t>
      </w:r>
      <w:r>
        <w:rPr>
          <w:rFonts w:ascii="Times New Roman" w:hAnsi="Times New Roman" w:cs="Times New Roman" w:eastAsia="Times New Roman"/>
          <w:sz w:val="5"/>
          <w:szCs w:val="5"/>
          <w:color w:val="363636"/>
          <w:spacing w:val="-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999999"/>
          <w:spacing w:val="0"/>
          <w:w w:val="100"/>
          <w:position w:val="9"/>
        </w:rPr>
        <w:t>1</w:t>
      </w:r>
      <w:r>
        <w:rPr>
          <w:rFonts w:ascii="Times New Roman" w:hAnsi="Times New Roman" w:cs="Times New Roman" w:eastAsia="Times New Roman"/>
          <w:sz w:val="5"/>
          <w:szCs w:val="5"/>
          <w:color w:val="999999"/>
          <w:spacing w:val="-1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999999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5"/>
          <w:szCs w:val="5"/>
          <w:color w:val="999999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30"/>
          <w:szCs w:val="30"/>
          <w:color w:val="B1B1B1"/>
          <w:spacing w:val="0"/>
          <w:w w:val="84"/>
          <w:position w:val="1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B1B1B1"/>
          <w:spacing w:val="7"/>
          <w:w w:val="84"/>
          <w:position w:val="1"/>
        </w:rPr>
        <w:t>.</w:t>
      </w:r>
      <w:r>
        <w:rPr>
          <w:rFonts w:ascii="Arial" w:hAnsi="Arial" w:cs="Arial" w:eastAsia="Arial"/>
          <w:sz w:val="37"/>
          <w:szCs w:val="37"/>
          <w:color w:val="B1B1B1"/>
          <w:spacing w:val="0"/>
          <w:w w:val="84"/>
          <w:position w:val="11"/>
        </w:rPr>
        <w:t>.</w:t>
      </w:r>
      <w:r>
        <w:rPr>
          <w:rFonts w:ascii="Arial" w:hAnsi="Arial" w:cs="Arial" w:eastAsia="Arial"/>
          <w:sz w:val="37"/>
          <w:szCs w:val="37"/>
          <w:color w:val="B1B1B1"/>
          <w:spacing w:val="10"/>
          <w:w w:val="84"/>
          <w:position w:val="1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B1B1B1"/>
          <w:spacing w:val="0"/>
          <w:w w:val="44"/>
          <w:position w:val="8"/>
        </w:rPr>
        <w:t>,.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91" w:lineRule="exact"/>
        <w:ind w:left="39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0.528259pt;margin-top:-.694706pt;width:11.174744pt;height:14.11849pt;mso-position-horizontal-relative:page;mso-position-vertical-relative:paragraph;z-index:-15611" type="#_x0000_t202" filled="f" stroked="f">
            <v:textbox inset="0,0,0,0">
              <w:txbxContent>
                <w:p>
                  <w:pPr>
                    <w:spacing w:before="0" w:after="0" w:line="143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B1B1B1"/>
                      <w:spacing w:val="-70"/>
                      <w:w w:val="306"/>
                    </w:rPr>
                    <w:t>.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B1B1B1"/>
                      <w:spacing w:val="0"/>
                      <w:w w:val="149"/>
                    </w:rPr>
                    <w:t>,..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98.576355pt;margin-top:-2.29936pt;width:.1pt;height:9.549805pt;mso-position-horizontal-relative:page;mso-position-vertical-relative:paragraph;z-index:-15593" coordorigin="9972,-46" coordsize="2,191">
            <v:shape style="position:absolute;left:9972;top:-46;width:2;height:191" coordorigin="9972,-46" coordsize="0,191" path="m9972,145l9972,-46e" filled="f" stroked="t" strokeweight="2.883447pt" strokecolor="#EB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4"/>
          <w:szCs w:val="14"/>
          <w:color w:val="363636"/>
          <w:w w:val="59"/>
          <w:position w:val="-3"/>
        </w:rPr>
        <w:t>.</w:t>
      </w:r>
      <w:r>
        <w:rPr>
          <w:rFonts w:ascii="Arial" w:hAnsi="Arial" w:cs="Arial" w:eastAsia="Arial"/>
          <w:sz w:val="14"/>
          <w:szCs w:val="14"/>
          <w:color w:val="363636"/>
          <w:spacing w:val="-16"/>
          <w:w w:val="100"/>
          <w:position w:val="-3"/>
        </w:rPr>
        <w:t> 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59"/>
          <w:position w:val="-3"/>
        </w:rPr>
        <w:t>'.i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59"/>
          <w:position w:val="-3"/>
        </w:rPr>
        <w:t>    </w:t>
      </w:r>
      <w:r>
        <w:rPr>
          <w:rFonts w:ascii="Arial" w:hAnsi="Arial" w:cs="Arial" w:eastAsia="Arial"/>
          <w:sz w:val="14"/>
          <w:szCs w:val="14"/>
          <w:color w:val="363636"/>
          <w:spacing w:val="1"/>
          <w:w w:val="59"/>
          <w:position w:val="-3"/>
        </w:rPr>
        <w:t> </w:t>
      </w:r>
      <w:r>
        <w:rPr>
          <w:rFonts w:ascii="Arial" w:hAnsi="Arial" w:cs="Arial" w:eastAsia="Arial"/>
          <w:sz w:val="14"/>
          <w:szCs w:val="14"/>
          <w:color w:val="999999"/>
          <w:spacing w:val="0"/>
          <w:w w:val="100"/>
          <w:position w:val="-3"/>
        </w:rPr>
        <w:t>•</w:t>
      </w:r>
      <w:r>
        <w:rPr>
          <w:rFonts w:ascii="Arial" w:hAnsi="Arial" w:cs="Arial" w:eastAsia="Arial"/>
          <w:sz w:val="14"/>
          <w:szCs w:val="14"/>
          <w:color w:val="999999"/>
          <w:spacing w:val="-6"/>
          <w:w w:val="100"/>
          <w:position w:val="-3"/>
        </w:rPr>
        <w:t> </w:t>
      </w:r>
      <w:r>
        <w:rPr>
          <w:rFonts w:ascii="Arial" w:hAnsi="Arial" w:cs="Arial" w:eastAsia="Arial"/>
          <w:sz w:val="14"/>
          <w:szCs w:val="14"/>
          <w:color w:val="999999"/>
          <w:spacing w:val="4"/>
          <w:w w:val="69"/>
          <w:position w:val="-3"/>
        </w:rPr>
        <w:t>•</w:t>
      </w:r>
      <w:r>
        <w:rPr>
          <w:rFonts w:ascii="Arial" w:hAnsi="Arial" w:cs="Arial" w:eastAsia="Arial"/>
          <w:sz w:val="14"/>
          <w:szCs w:val="14"/>
          <w:color w:val="B1B1B1"/>
          <w:spacing w:val="0"/>
          <w:w w:val="57"/>
          <w:position w:val="-3"/>
        </w:rPr>
        <w:t>••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0"/>
          <w:cols w:num="2" w:equalWidth="0">
            <w:col w:w="9152" w:space="220"/>
            <w:col w:w="2348"/>
          </w:cols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/>
        <w:pict>
          <v:group style="position:absolute;margin-left:14.838119pt;margin-top:37.398136pt;width:571.506887pt;height:796.729605pt;mso-position-horizontal-relative:page;mso-position-vertical-relative:page;z-index:-15610" coordorigin="297,748" coordsize="11430,15935">
            <v:group style="position:absolute;left:321;top:772;width:11377;height:2" coordorigin="321,772" coordsize="11377,2">
              <v:shape style="position:absolute;left:321;top:772;width:11377;height:2" coordorigin="321,772" coordsize="11377,0" path="m321,772l11698,772e" filled="f" stroked="t" strokeweight=".717973pt" strokecolor="#5B5B5B">
                <v:path arrowok="t"/>
              </v:shape>
            </v:group>
            <v:group style="position:absolute;left:325;top:758;width:2;height:302" coordorigin="325,758" coordsize="2,302">
              <v:shape style="position:absolute;left:325;top:758;width:2;height:302" coordorigin="325,758" coordsize="0,302" path="m325,1060l325,758e" filled="f" stroked="t" strokeweight=".478649pt" strokecolor="#646464">
                <v:path arrowok="t"/>
              </v:shape>
            </v:group>
            <v:group style="position:absolute;left:2070;top:762;width:2;height:1390" coordorigin="2070,762" coordsize="2,1390">
              <v:shape style="position:absolute;left:2070;top:762;width:2;height:1390" coordorigin="2070,762" coordsize="0,1390" path="m2070,2153l2070,762e" filled="f" stroked="t" strokeweight=".957298pt" strokecolor="#808080">
                <v:path arrowok="t"/>
              </v:shape>
            </v:group>
            <v:group style="position:absolute;left:3714;top:774;width:622;height:2" coordorigin="3714,774" coordsize="622,2">
              <v:shape style="position:absolute;left:3714;top:774;width:622;height:2" coordorigin="3714,774" coordsize="622,0" path="m3714,774l4337,774e" filled="f" stroked="t" strokeweight=".957298pt" strokecolor="#707070">
                <v:path arrowok="t"/>
              </v:shape>
            </v:group>
            <v:group style="position:absolute;left:4279;top:777;width:603;height:2" coordorigin="4279,777" coordsize="603,2">
              <v:shape style="position:absolute;left:4279;top:777;width:603;height:2" coordorigin="4279,777" coordsize="603,0" path="m4279,777l4882,777e" filled="f" stroked="t" strokeweight=".717973pt" strokecolor="#484848">
                <v:path arrowok="t"/>
              </v:shape>
            </v:group>
            <v:group style="position:absolute;left:4825;top:772;width:1264;height:2" coordorigin="4825,772" coordsize="1264,2">
              <v:shape style="position:absolute;left:4825;top:772;width:1264;height:2" coordorigin="4825,772" coordsize="1264,0" path="m4825,772l6088,772e" filled="f" stroked="t" strokeweight=".478649pt" strokecolor="#2F2F2F">
                <v:path arrowok="t"/>
              </v:shape>
            </v:group>
            <v:group style="position:absolute;left:6031;top:774;width:900;height:2" coordorigin="6031,774" coordsize="900,2">
              <v:shape style="position:absolute;left:6031;top:774;width:900;height:2" coordorigin="6031,774" coordsize="900,0" path="m6031,774l6931,774e" filled="f" stroked="t" strokeweight=".717973pt" strokecolor="#545454">
                <v:path arrowok="t"/>
              </v:shape>
            </v:group>
            <v:group style="position:absolute;left:9104;top:767;width:2;height:542" coordorigin="9104,767" coordsize="2,542">
              <v:shape style="position:absolute;left:9104;top:767;width:2;height:542" coordorigin="9104,767" coordsize="0,542" path="m9104,1309l9104,767e" filled="f" stroked="t" strokeweight=".478649pt" strokecolor="#4B4B4B">
                <v:path arrowok="t"/>
              </v:shape>
            </v:group>
            <v:group style="position:absolute;left:9061;top:772;width:1570;height:2" coordorigin="9061,772" coordsize="1570,2">
              <v:shape style="position:absolute;left:9061;top:772;width:1570;height:2" coordorigin="9061,772" coordsize="1570,0" path="m9061,772l10631,772e" filled="f" stroked="t" strokeweight=".478649pt" strokecolor="#383838">
                <v:path arrowok="t"/>
              </v:shape>
            </v:group>
            <v:group style="position:absolute;left:11693;top:762;width:2;height:973" coordorigin="11693,762" coordsize="2,973">
              <v:shape style="position:absolute;left:11693;top:762;width:2;height:973" coordorigin="11693,762" coordsize="0,973" path="m11693,1736l11693,762e" filled="f" stroked="t" strokeweight=".957298pt" strokecolor="#6B6B6B">
                <v:path arrowok="t"/>
              </v:shape>
            </v:group>
            <v:group style="position:absolute;left:9104;top:1251;width:2;height:1031" coordorigin="9104,1251" coordsize="2,1031">
              <v:shape style="position:absolute;left:9104;top:1251;width:2;height:1031" coordorigin="9104,1251" coordsize="0,1031" path="m9104,2282l9104,1251e" filled="f" stroked="t" strokeweight=".957298pt" strokecolor="#606060">
                <v:path arrowok="t"/>
              </v:shape>
            </v:group>
            <v:group style="position:absolute;left:11703;top:882;width:2;height:11761" coordorigin="11703,882" coordsize="2,11761">
              <v:shape style="position:absolute;left:11703;top:882;width:2;height:11761" coordorigin="11703,882" coordsize="0,11761" path="m11703,12643l11703,882e" filled="f" stroked="t" strokeweight=".717973pt" strokecolor="#5B5B5B">
                <v:path arrowok="t"/>
              </v:shape>
            </v:group>
            <v:group style="position:absolute;left:316;top:2268;width:4107;height:2" coordorigin="316,2268" coordsize="4107,2">
              <v:shape style="position:absolute;left:316;top:2268;width:4107;height:2" coordorigin="316,2268" coordsize="4107,0" path="m316,2268l4423,2268e" filled="f" stroked="t" strokeweight=".957298pt" strokecolor="#606060">
                <v:path arrowok="t"/>
              </v:shape>
            </v:group>
            <v:group style="position:absolute;left:318;top:758;width:2;height:1534" coordorigin="318,758" coordsize="2,1534">
              <v:shape style="position:absolute;left:318;top:758;width:2;height:1534" coordorigin="318,758" coordsize="0,1534" path="m318,2292l318,758e" filled="f" stroked="t" strokeweight=".957298pt" strokecolor="#777777">
                <v:path arrowok="t"/>
              </v:shape>
            </v:group>
            <v:group style="position:absolute;left:2068;top:1990;width:2;height:288" coordorigin="2068,1990" coordsize="2,288">
              <v:shape style="position:absolute;left:2068;top:1990;width:2;height:288" coordorigin="2068,1990" coordsize="0,288" path="m2068,2277l2068,1990e" filled="f" stroked="t" strokeweight=".717973pt" strokecolor="#6B6B6B">
                <v:path arrowok="t"/>
              </v:shape>
            </v:group>
            <v:group style="position:absolute;left:4279;top:2273;width:603;height:2" coordorigin="4279,2273" coordsize="603,2">
              <v:shape style="position:absolute;left:4279;top:2273;width:603;height:2" coordorigin="4279,2273" coordsize="603,0" path="m4279,2273l4882,2273e" filled="f" stroked="t" strokeweight=".717973pt" strokecolor="#484848">
                <v:path arrowok="t"/>
              </v:shape>
            </v:group>
            <v:group style="position:absolute;left:4825;top:2268;width:823;height:2" coordorigin="4825,2268" coordsize="823,2">
              <v:shape style="position:absolute;left:4825;top:2268;width:823;height:2" coordorigin="4825,2268" coordsize="823,0" path="m4825,2268l5648,2268e" filled="f" stroked="t" strokeweight=".478649pt" strokecolor="#282828">
                <v:path arrowok="t"/>
              </v:shape>
            </v:group>
            <v:group style="position:absolute;left:5591;top:2270;width:6112;height:2" coordorigin="5591,2270" coordsize="6112,2">
              <v:shape style="position:absolute;left:5591;top:2270;width:6112;height:2" coordorigin="5591,2270" coordsize="6112,0" path="m5591,2270l11703,2270e" filled="f" stroked="t" strokeweight=".717973pt" strokecolor="#5B5B5B">
                <v:path arrowok="t"/>
              </v:shape>
            </v:group>
            <v:group style="position:absolute;left:9731;top:2268;width:900;height:2" coordorigin="9731,2268" coordsize="900,2">
              <v:shape style="position:absolute;left:9731;top:2268;width:900;height:2" coordorigin="9731,2268" coordsize="900,0" path="m9731,2268l10631,2268e" filled="f" stroked="t" strokeweight=".478649pt" strokecolor="#343434">
                <v:path arrowok="t"/>
              </v:shape>
            </v:group>
            <v:group style="position:absolute;left:316;top:2505;width:2872;height:2" coordorigin="316,2505" coordsize="2872,2">
              <v:shape style="position:absolute;left:316;top:2505;width:2872;height:2" coordorigin="316,2505" coordsize="2872,0" path="m316,2505l3188,2505e" filled="f" stroked="t" strokeweight=".957298pt" strokecolor="#5B5B5B">
                <v:path arrowok="t"/>
              </v:shape>
            </v:group>
            <v:group style="position:absolute;left:3130;top:2508;width:1752;height:2" coordorigin="3130,2508" coordsize="1752,2">
              <v:shape style="position:absolute;left:3130;top:2508;width:1752;height:2" coordorigin="3130,2508" coordsize="1752,0" path="m3130,2508l4882,2508e" filled="f" stroked="t" strokeweight=".478649pt" strokecolor="#444444">
                <v:path arrowok="t"/>
              </v:shape>
            </v:group>
            <v:group style="position:absolute;left:4825;top:2508;width:823;height:2" coordorigin="4825,2508" coordsize="823,2">
              <v:shape style="position:absolute;left:4825;top:2508;width:823;height:2" coordorigin="4825,2508" coordsize="823,0" path="m4825,2508l5648,2508e" filled="f" stroked="t" strokeweight=".478649pt" strokecolor="#282828">
                <v:path arrowok="t"/>
              </v:shape>
            </v:group>
            <v:group style="position:absolute;left:5591;top:2508;width:3532;height:2" coordorigin="5591,2508" coordsize="3532,2">
              <v:shape style="position:absolute;left:5591;top:2508;width:3532;height:2" coordorigin="5591,2508" coordsize="3532,0" path="m5591,2508l9123,2508e" filled="f" stroked="t" strokeweight=".717973pt" strokecolor="#545454">
                <v:path arrowok="t"/>
              </v:shape>
            </v:group>
            <v:group style="position:absolute;left:9066;top:2508;width:1565;height:2" coordorigin="9066,2508" coordsize="1565,2">
              <v:shape style="position:absolute;left:9066;top:2508;width:1565;height:2" coordorigin="9066,2508" coordsize="1565,0" path="m9066,2508l10631,2508e" filled="f" stroked="t" strokeweight=".478649pt" strokecolor="#2F2F2F">
                <v:path arrowok="t"/>
              </v:shape>
            </v:group>
            <v:group style="position:absolute;left:10573;top:2508;width:1134;height:2" coordorigin="10573,2508" coordsize="1134,2">
              <v:shape style="position:absolute;left:10573;top:2508;width:1134;height:2" coordorigin="10573,2508" coordsize="1134,0" path="m10573,2508l11708,2508e" filled="f" stroked="t" strokeweight=".717973pt" strokecolor="#606060">
                <v:path arrowok="t"/>
              </v:shape>
            </v:group>
            <v:group style="position:absolute;left:316;top:2747;width:10813;height:2" coordorigin="316,2747" coordsize="10813,2">
              <v:shape style="position:absolute;left:316;top:2747;width:10813;height:2" coordorigin="316,2747" coordsize="10813,0" path="m316,2747l11129,2747e" filled="f" stroked="t" strokeweight=".717973pt" strokecolor="#5B5B5B">
                <v:path arrowok="t"/>
              </v:shape>
            </v:group>
            <v:group style="position:absolute;left:9066;top:2752;width:2063;height:2" coordorigin="9066,2752" coordsize="2063,2">
              <v:shape style="position:absolute;left:9066;top:2752;width:2063;height:2" coordorigin="9066,2752" coordsize="2063,0" path="m9066,2752l11129,2752e" filled="f" stroked="t" strokeweight=".957298pt" strokecolor="#3F3F3F">
                <v:path arrowok="t"/>
              </v:shape>
            </v:group>
            <v:group style="position:absolute;left:9300;top:2747;width:1828;height:2" coordorigin="9300,2747" coordsize="1828,2">
              <v:shape style="position:absolute;left:9300;top:2747;width:1828;height:2" coordorigin="9300,2747" coordsize="1828,0" path="m9300,2747l11129,2747e" filled="f" stroked="t" strokeweight=".478649pt" strokecolor="#383838">
                <v:path arrowok="t"/>
              </v:shape>
            </v:group>
            <v:group style="position:absolute;left:10573;top:2750;width:1134;height:2" coordorigin="10573,2750" coordsize="1134,2">
              <v:shape style="position:absolute;left:10573;top:2750;width:1134;height:2" coordorigin="10573,2750" coordsize="1134,0" path="m10573,2750l11708,2750e" filled="f" stroked="t" strokeweight=".717973pt" strokecolor="#606060">
                <v:path arrowok="t"/>
              </v:shape>
            </v:group>
            <v:group style="position:absolute;left:318;top:758;width:2;height:15913" coordorigin="318,758" coordsize="2,15913">
              <v:shape style="position:absolute;left:318;top:758;width:2;height:15913" coordorigin="318,758" coordsize="0,15913" path="m318,16671l318,758e" filled="f" stroked="t" strokeweight=".717973pt" strokecolor="#545454">
                <v:path arrowok="t"/>
              </v:shape>
            </v:group>
            <v:group style="position:absolute;left:3743;top:3452;width:2;height:249" coordorigin="3743,3452" coordsize="2,249">
              <v:shape style="position:absolute;left:3743;top:3452;width:2;height:249" coordorigin="3743,3452" coordsize="0,249" path="m3743,3701l3743,3452e" filled="f" stroked="t" strokeweight=".239324pt" strokecolor="#606060">
                <v:path arrowok="t"/>
              </v:shape>
            </v:group>
            <v:group style="position:absolute;left:3743;top:3701;width:2;height:566" coordorigin="3743,3701" coordsize="2,566">
              <v:shape style="position:absolute;left:3743;top:3701;width:2;height:566" coordorigin="3743,3701" coordsize="0,566" path="m3743,4267l3743,3701e" filled="f" stroked="t" strokeweight=".239324pt" strokecolor="#000000">
                <v:path arrowok="t"/>
              </v:shape>
            </v:group>
            <v:group style="position:absolute;left:3777;top:3922;width:2848;height:2" coordorigin="3777,3922" coordsize="2848,2">
              <v:shape style="position:absolute;left:3777;top:3922;width:2848;height:2" coordorigin="3777,3922" coordsize="2848,0" path="m3777,3922l6625,3922e" filled="f" stroked="t" strokeweight=".717973pt" strokecolor="#707070">
                <v:path arrowok="t"/>
              </v:shape>
            </v:group>
            <v:group style="position:absolute;left:6916;top:3466;width:2;height:829" coordorigin="6916,3466" coordsize="2,829">
              <v:shape style="position:absolute;left:6916;top:3466;width:2;height:829" coordorigin="6916,3466" coordsize="0,829" path="m6916,4296l6916,3466e" filled="f" stroked="t" strokeweight=".717973pt" strokecolor="#545454">
                <v:path arrowok="t"/>
              </v:shape>
            </v:group>
            <v:group style="position:absolute;left:6897;top:3927;width:1374;height:2" coordorigin="6897,3927" coordsize="1374,2">
              <v:shape style="position:absolute;left:6897;top:3927;width:1374;height:2" coordorigin="6897,3927" coordsize="1374,0" path="m6897,3927l8271,3927e" filled="f" stroked="t" strokeweight=".239324pt" strokecolor="#5B5B5B">
                <v:path arrowok="t"/>
              </v:shape>
            </v:group>
            <v:group style="position:absolute;left:6309;top:3917;width:613;height:2" coordorigin="6309,3917" coordsize="613,2">
              <v:shape style="position:absolute;left:6309;top:3917;width:613;height:2" coordorigin="6309,3917" coordsize="613,0" path="m6309,3917l6921,3917e" filled="f" stroked="t" strokeweight=".717973pt" strokecolor="#AFAFAF">
                <v:path arrowok="t"/>
              </v:shape>
            </v:group>
            <v:group style="position:absolute;left:8271;top:3927;width:2331;height:2" coordorigin="8271,3927" coordsize="2331,2">
              <v:shape style="position:absolute;left:8271;top:3927;width:2331;height:2" coordorigin="8271,3927" coordsize="2331,0" path="m8271,3927l10602,3927e" filled="f" stroked="t" strokeweight=".239324pt" strokecolor="#000000">
                <v:path arrowok="t"/>
              </v:shape>
            </v:group>
            <v:group style="position:absolute;left:10602;top:3927;width:1096;height:2" coordorigin="10602,3927" coordsize="1096,2">
              <v:shape style="position:absolute;left:10602;top:3927;width:1096;height:2" coordorigin="10602,3927" coordsize="1096,0" path="m10602,3927l11698,3927e" filled="f" stroked="t" strokeweight=".239324pt" strokecolor="#606060">
                <v:path arrowok="t"/>
              </v:shape>
            </v:group>
            <v:group style="position:absolute;left:306;top:4262;width:426;height:2" coordorigin="306,4262" coordsize="426,2">
              <v:shape style="position:absolute;left:306;top:4262;width:426;height:2" coordorigin="306,4262" coordsize="426,0" path="m306,4262l732,4262e" filled="f" stroked="t" strokeweight=".239324pt" strokecolor="#2B2B2B">
                <v:path arrowok="t"/>
              </v:shape>
            </v:group>
            <v:group style="position:absolute;left:316;top:3898;width:2;height:398" coordorigin="316,3898" coordsize="2,398">
              <v:shape style="position:absolute;left:316;top:3898;width:2;height:398" coordorigin="316,3898" coordsize="0,398" path="m316,4296l316,3898e" filled="f" stroked="t" strokeweight=".478649pt" strokecolor="#343434">
                <v:path arrowok="t"/>
              </v:shape>
            </v:group>
            <v:group style="position:absolute;left:732;top:4262;width:3015;height:2" coordorigin="732,4262" coordsize="3015,2">
              <v:shape style="position:absolute;left:732;top:4262;width:3015;height:2" coordorigin="732,4262" coordsize="3015,0" path="m732,4262l3748,4262e" filled="f" stroked="t" strokeweight=".239324pt" strokecolor="#000000">
                <v:path arrowok="t"/>
              </v:shape>
            </v:group>
            <v:group style="position:absolute;left:3743;top:4262;width:1110;height:2" coordorigin="3743,4262" coordsize="1110,2">
              <v:shape style="position:absolute;left:3743;top:4262;width:1110;height:2" coordorigin="3743,4262" coordsize="1110,0" path="m3743,4262l4854,4262e" filled="f" stroked="t" strokeweight=".239324pt" strokecolor="#343434">
                <v:path arrowok="t"/>
              </v:shape>
            </v:group>
            <v:group style="position:absolute;left:4854;top:4262;width:1536;height:2" coordorigin="4854,4262" coordsize="1536,2">
              <v:shape style="position:absolute;left:4854;top:4262;width:1536;height:2" coordorigin="4854,4262" coordsize="1536,0" path="m4854,4262l6390,4262e" filled="f" stroked="t" strokeweight=".239324pt" strokecolor="#000000">
                <v:path arrowok="t"/>
              </v:shape>
            </v:group>
            <v:group style="position:absolute;left:6390;top:4262;width:3906;height:2" coordorigin="6390,4262" coordsize="3906,2">
              <v:shape style="position:absolute;left:6390;top:4262;width:3906;height:2" coordorigin="6390,4262" coordsize="3906,0" path="m6390,4262l10296,4262e" filled="f" stroked="t" strokeweight=".239324pt" strokecolor="#575757">
                <v:path arrowok="t"/>
              </v:shape>
            </v:group>
            <v:group style="position:absolute;left:10296;top:4262;width:306;height:2" coordorigin="10296,4262" coordsize="306,2">
              <v:shape style="position:absolute;left:10296;top:4262;width:306;height:2" coordorigin="10296,4262" coordsize="306,0" path="m10296,4262l10602,4262e" filled="f" stroked="t" strokeweight=".239324pt" strokecolor="#000000">
                <v:path arrowok="t"/>
              </v:shape>
            </v:group>
            <v:group style="position:absolute;left:10602;top:4262;width:1096;height:2" coordorigin="10602,4262" coordsize="1096,2">
              <v:shape style="position:absolute;left:10602;top:4262;width:1096;height:2" coordorigin="10602,4262" coordsize="1096,0" path="m10602,4262l11698,4262e" filled="f" stroked="t" strokeweight=".239324pt" strokecolor="#575757">
                <v:path arrowok="t"/>
              </v:shape>
            </v:group>
            <v:group style="position:absolute;left:311;top:4579;width:1101;height:2" coordorigin="311,4579" coordsize="1101,2">
              <v:shape style="position:absolute;left:311;top:4579;width:1101;height:2" coordorigin="311,4579" coordsize="1101,0" path="m311,4579l1412,4579e" filled="f" stroked="t" strokeweight=".478649pt" strokecolor="#545454">
                <v:path arrowok="t"/>
              </v:shape>
            </v:group>
            <v:group style="position:absolute;left:1355;top:4584;width:2499;height:2" coordorigin="1355,4584" coordsize="2499,2">
              <v:shape style="position:absolute;left:1355;top:4584;width:2499;height:2" coordorigin="1355,4584" coordsize="2499,0" path="m1355,4584l3853,4584e" filled="f" stroked="t" strokeweight=".478649pt" strokecolor="#3F3F3F">
                <v:path arrowok="t"/>
              </v:shape>
            </v:group>
            <v:group style="position:absolute;left:2068;top:4301;width:2;height:796" coordorigin="2068,4301" coordsize="2,796">
              <v:shape style="position:absolute;left:2068;top:4301;width:2;height:796" coordorigin="2068,4301" coordsize="0,796" path="m2068,5097l2068,4301e" filled="f" stroked="t" strokeweight=".478649pt" strokecolor="#3B3B3B">
                <v:path arrowok="t"/>
              </v:shape>
            </v:group>
            <v:group style="position:absolute;left:3714;top:4584;width:2144;height:2" coordorigin="3714,4584" coordsize="2144,2">
              <v:shape style="position:absolute;left:3714;top:4584;width:2144;height:2" coordorigin="3714,4584" coordsize="2144,0" path="m3714,4584l5859,4584e" filled="f" stroked="t" strokeweight=".957298pt" strokecolor="#676767">
                <v:path arrowok="t"/>
              </v:shape>
            </v:group>
            <v:group style="position:absolute;left:5773;top:4584;width:2527;height:2" coordorigin="5773,4584" coordsize="2527,2">
              <v:shape style="position:absolute;left:5773;top:4584;width:2527;height:2" coordorigin="5773,4584" coordsize="2527,0" path="m5773,4584l8300,4584e" filled="f" stroked="t" strokeweight=".478649pt" strokecolor="#4B4B4B">
                <v:path arrowok="t"/>
              </v:shape>
            </v:group>
            <v:group style="position:absolute;left:8242;top:4584;width:3465;height:2" coordorigin="8242,4584" coordsize="3465,2">
              <v:shape style="position:absolute;left:8242;top:4584;width:3465;height:2" coordorigin="8242,4584" coordsize="3465,0" path="m8242,4584l11708,4584e" filled="f" stroked="t" strokeweight=".717973pt" strokecolor="#6B6B6B">
                <v:path arrowok="t"/>
              </v:shape>
            </v:group>
            <v:group style="position:absolute;left:2063;top:4830;width:2819;height:2" coordorigin="2063,4830" coordsize="2819,2">
              <v:shape style="position:absolute;left:2063;top:4830;width:2819;height:2" coordorigin="2063,4830" coordsize="2819,0" path="m2063,4830l4882,4830e" filled="f" stroked="t" strokeweight=".957298pt" strokecolor="#606060">
                <v:path arrowok="t"/>
              </v:shape>
            </v:group>
            <v:group style="position:absolute;left:4825;top:4828;width:1005;height:2" coordorigin="4825,4828" coordsize="1005,2">
              <v:shape style="position:absolute;left:4825;top:4828;width:1005;height:2" coordorigin="4825,4828" coordsize="1005,0" path="m4825,4828l5830,4828e" filled="f" stroked="t" strokeweight=".478649pt" strokecolor="#2F2F2F">
                <v:path arrowok="t"/>
              </v:shape>
            </v:group>
            <v:group style="position:absolute;left:5773;top:4828;width:3351;height:2" coordorigin="5773,4828" coordsize="3351,2">
              <v:shape style="position:absolute;left:5773;top:4828;width:3351;height:2" coordorigin="5773,4828" coordsize="3351,0" path="m5773,4828l9123,4828e" filled="f" stroked="t" strokeweight=".957298pt" strokecolor="#5B5B5B">
                <v:path arrowok="t"/>
              </v:shape>
            </v:group>
            <v:group style="position:absolute;left:9066;top:4828;width:1259;height:2" coordorigin="9066,4828" coordsize="1259,2">
              <v:shape style="position:absolute;left:9066;top:4828;width:1259;height:2" coordorigin="9066,4828" coordsize="1259,0" path="m9066,4828l10324,4828e" filled="f" stroked="t" strokeweight=".478649pt" strokecolor="#2B2B2B">
                <v:path arrowok="t"/>
              </v:shape>
            </v:group>
            <v:group style="position:absolute;left:10267;top:4826;width:1436;height:2" coordorigin="10267,4826" coordsize="1436,2">
              <v:shape style="position:absolute;left:10267;top:4826;width:1436;height:2" coordorigin="10267,4826" coordsize="1436,0" path="m10267,4826l11703,4826e" filled="f" stroked="t" strokeweight=".957298pt" strokecolor="#747474">
                <v:path arrowok="t"/>
              </v:shape>
            </v:group>
            <v:group style="position:absolute;left:11701;top:4536;width:2;height:1285" coordorigin="11701,4536" coordsize="2,1285">
              <v:shape style="position:absolute;left:11701;top:4536;width:2;height:1285" coordorigin="11701,4536" coordsize="0,1285" path="m11701,5821l11701,4536e" filled="f" stroked="t" strokeweight=".478649pt" strokecolor="#444444">
                <v:path arrowok="t"/>
              </v:shape>
            </v:group>
            <v:group style="position:absolute;left:316;top:4790;width:2;height:307" coordorigin="316,4790" coordsize="2,307">
              <v:shape style="position:absolute;left:316;top:4790;width:2;height:307" coordorigin="316,4790" coordsize="0,307" path="m316,5097l316,4790e" filled="f" stroked="t" strokeweight=".478649pt" strokecolor="#131313">
                <v:path arrowok="t"/>
              </v:shape>
            </v:group>
            <v:group style="position:absolute;left:4858;top:4823;width:2;height:1501" coordorigin="4858,4823" coordsize="2,1501">
              <v:shape style="position:absolute;left:4858;top:4823;width:2;height:1501" coordorigin="4858,4823" coordsize="0,1501" path="m4858,6324l4858,4823e" filled="f" stroked="t" strokeweight=".957298pt" strokecolor="#575757">
                <v:path arrowok="t"/>
              </v:shape>
            </v:group>
            <v:group style="position:absolute;left:4849;top:5312;width:1570;height:2" coordorigin="4849,5312" coordsize="1570,2">
              <v:shape style="position:absolute;left:4849;top:5312;width:1570;height:2" coordorigin="4849,5312" coordsize="1570,0" path="m4849,5312l6419,5312e" filled="f" stroked="t" strokeweight=".957298pt" strokecolor="#5B5B5B">
                <v:path arrowok="t"/>
              </v:shape>
            </v:group>
            <v:group style="position:absolute;left:7768;top:4819;width:2;height:499" coordorigin="7768,4819" coordsize="2,499">
              <v:shape style="position:absolute;left:7768;top:4819;width:2;height:499" coordorigin="7768,4819" coordsize="0,499" path="m7768,5317l7768,4819e" filled="f" stroked="t" strokeweight=".957298pt" strokecolor="#545454">
                <v:path arrowok="t"/>
              </v:shape>
            </v:group>
            <v:group style="position:absolute;left:6361;top:5312;width:1441;height:2" coordorigin="6361,5312" coordsize="1441,2">
              <v:shape style="position:absolute;left:6361;top:5312;width:1441;height:2" coordorigin="6361,5312" coordsize="1441,0" path="m6361,5312l7802,5312e" filled="f" stroked="t" strokeweight=".478649pt" strokecolor="#2F2F2F">
                <v:path arrowok="t"/>
              </v:shape>
            </v:group>
            <v:group style="position:absolute;left:7730;top:5310;width:3973;height:2" coordorigin="7730,5310" coordsize="3973,2">
              <v:shape style="position:absolute;left:7730;top:5310;width:3973;height:2" coordorigin="7730,5310" coordsize="3973,0" path="m7730,5310l11703,5310e" filled="f" stroked="t" strokeweight=".957298pt" strokecolor="#646464">
                <v:path arrowok="t"/>
              </v:shape>
            </v:group>
            <v:group style="position:absolute;left:316;top:5269;width:2;height:542" coordorigin="316,5269" coordsize="2,542">
              <v:shape style="position:absolute;left:316;top:5269;width:2;height:542" coordorigin="316,5269" coordsize="0,542" path="m316,5811l316,5269e" filled="f" stroked="t" strokeweight=".478649pt" strokecolor="#282828">
                <v:path arrowok="t"/>
              </v:shape>
            </v:group>
            <v:group style="position:absolute;left:4849;top:5554;width:6854;height:2" coordorigin="4849,5554" coordsize="6854,2">
              <v:shape style="position:absolute;left:4849;top:5554;width:6854;height:2" coordorigin="4849,5554" coordsize="6854,0" path="m4849,5554l11703,5554e" filled="f" stroked="t" strokeweight=".957298pt" strokecolor="#5B5B5B">
                <v:path arrowok="t"/>
              </v:shape>
            </v:group>
            <v:group style="position:absolute;left:4849;top:5797;width:2503;height:2" coordorigin="4849,5797" coordsize="2503,2">
              <v:shape style="position:absolute;left:4849;top:5797;width:2503;height:2" coordorigin="4849,5797" coordsize="2503,0" path="m4849,5797l7352,5797e" filled="f" stroked="t" strokeweight=".478649pt" strokecolor="#4B4B4B">
                <v:path arrowok="t"/>
              </v:shape>
            </v:group>
            <v:group style="position:absolute;left:7295;top:5797;width:1828;height:2" coordorigin="7295,5797" coordsize="1828,2">
              <v:shape style="position:absolute;left:7295;top:5797;width:1828;height:2" coordorigin="7295,5797" coordsize="1828,0" path="m7295,5797l9123,5797e" filled="f" stroked="t" strokeweight=".717973pt" strokecolor="#545454">
                <v:path arrowok="t"/>
              </v:shape>
            </v:group>
            <v:group style="position:absolute;left:9066;top:5797;width:723;height:2" coordorigin="9066,5797" coordsize="723,2">
              <v:shape style="position:absolute;left:9066;top:5797;width:723;height:2" coordorigin="9066,5797" coordsize="723,0" path="m9066,5797l9788,5797e" filled="f" stroked="t" strokeweight=".478649pt" strokecolor="#2F2F2F">
                <v:path arrowok="t"/>
              </v:shape>
            </v:group>
            <v:group style="position:absolute;left:9731;top:5792;width:900;height:2" coordorigin="9731,5792" coordsize="900,2">
              <v:shape style="position:absolute;left:9731;top:5792;width:900;height:2" coordorigin="9731,5792" coordsize="900,0" path="m9731,5792l10631,5792e" filled="f" stroked="t" strokeweight=".957298pt" strokecolor="#606060">
                <v:path arrowok="t"/>
              </v:shape>
            </v:group>
            <v:group style="position:absolute;left:10281;top:5794;width:1426;height:2" coordorigin="10281,5794" coordsize="1426,2">
              <v:shape style="position:absolute;left:10281;top:5794;width:1426;height:2" coordorigin="10281,5794" coordsize="1426,0" path="m10281,5794l11708,5794e" filled="f" stroked="t" strokeweight=".957298pt" strokecolor="#747474">
                <v:path arrowok="t"/>
              </v:shape>
            </v:group>
            <v:group style="position:absolute;left:2063;top:6039;width:2379;height:2" coordorigin="2063,6039" coordsize="2379,2">
              <v:shape style="position:absolute;left:2063;top:6039;width:2379;height:2" coordorigin="2063,6039" coordsize="2379,0" path="m2063,6039l4442,6039e" filled="f" stroked="t" strokeweight=".957298pt" strokecolor="#606060">
                <v:path arrowok="t"/>
              </v:shape>
            </v:group>
            <v:group style="position:absolute;left:4279;top:6036;width:613;height:2" coordorigin="4279,6036" coordsize="613,2">
              <v:shape style="position:absolute;left:4279;top:6036;width:613;height:2" coordorigin="4279,6036" coordsize="613,0" path="m4279,6036l4892,6036e" filled="f" stroked="t" strokeweight=".478649pt" strokecolor="#343434">
                <v:path arrowok="t"/>
              </v:shape>
            </v:group>
            <v:group style="position:absolute;left:4820;top:6036;width:3480;height:2" coordorigin="4820,6036" coordsize="3480,2">
              <v:shape style="position:absolute;left:4820;top:6036;width:3480;height:2" coordorigin="4820,6036" coordsize="3480,0" path="m4820,6036l8300,6036e" filled="f" stroked="t" strokeweight=".717973pt" strokecolor="#4B4B4B">
                <v:path arrowok="t"/>
              </v:shape>
            </v:group>
            <v:group style="position:absolute;left:8242;top:6036;width:881;height:2" coordorigin="8242,6036" coordsize="881,2">
              <v:shape style="position:absolute;left:8242;top:6036;width:881;height:2" coordorigin="8242,6036" coordsize="881,0" path="m8242,6036l9123,6036e" filled="f" stroked="t" strokeweight=".717973pt" strokecolor="#606060">
                <v:path arrowok="t"/>
              </v:shape>
            </v:group>
            <v:group style="position:absolute;left:9066;top:6036;width:1259;height:2" coordorigin="9066,6036" coordsize="1259,2">
              <v:shape style="position:absolute;left:9066;top:6036;width:1259;height:2" coordorigin="9066,6036" coordsize="1259,0" path="m9066,6036l10324,6036e" filled="f" stroked="t" strokeweight=".478649pt" strokecolor="#282828">
                <v:path arrowok="t"/>
              </v:shape>
            </v:group>
            <v:group style="position:absolute;left:10267;top:6036;width:364;height:2" coordorigin="10267,6036" coordsize="364,2">
              <v:shape style="position:absolute;left:10267;top:6036;width:364;height:2" coordorigin="10267,6036" coordsize="364,0" path="m10267,6036l10631,6036e" filled="f" stroked="t" strokeweight=".478649pt" strokecolor="#3B3B3B">
                <v:path arrowok="t"/>
              </v:shape>
            </v:group>
            <v:group style="position:absolute;left:10573;top:6036;width:1139;height:2" coordorigin="10573,6036" coordsize="1139,2">
              <v:shape style="position:absolute;left:10573;top:6036;width:1139;height:2" coordorigin="10573,6036" coordsize="1139,0" path="m10573,6036l11713,6036e" filled="f" stroked="t" strokeweight=".717973pt" strokecolor="#646464">
                <v:path arrowok="t"/>
              </v:shape>
            </v:group>
            <v:group style="position:absolute;left:814;top:6276;width:598;height:2" coordorigin="814,6276" coordsize="598,2">
              <v:shape style="position:absolute;left:814;top:6276;width:598;height:2" coordorigin="814,6276" coordsize="598,0" path="m814,6276l1412,6276e" filled="f" stroked="t" strokeweight=".478649pt" strokecolor="#575757">
                <v:path arrowok="t"/>
              </v:shape>
            </v:group>
            <v:group style="position:absolute;left:1244;top:6278;width:10468;height:2" coordorigin="1244,6278" coordsize="10468,2">
              <v:shape style="position:absolute;left:1244;top:6278;width:10468;height:2" coordorigin="1244,6278" coordsize="10468,0" path="m1244,6278l11713,6278e" filled="f" stroked="t" strokeweight=".717973pt" strokecolor="#575757">
                <v:path arrowok="t"/>
              </v:shape>
            </v:group>
            <v:group style="position:absolute;left:2070;top:5039;width:2;height:2944" coordorigin="2070,5039" coordsize="2,2944">
              <v:shape style="position:absolute;left:2070;top:5039;width:2;height:2944" coordorigin="2070,5039" coordsize="0,2944" path="m2070,7983l2070,5039e" filled="f" stroked="t" strokeweight=".957298pt" strokecolor="#6B6B6B">
                <v:path arrowok="t"/>
              </v:shape>
            </v:group>
            <v:group style="position:absolute;left:9066;top:6276;width:1900;height:2" coordorigin="9066,6276" coordsize="1900,2">
              <v:shape style="position:absolute;left:9066;top:6276;width:1900;height:2" coordorigin="9066,6276" coordsize="1900,0" path="m9066,6276l10966,6276e" filled="f" stroked="t" strokeweight=".478649pt" strokecolor="#343434">
                <v:path arrowok="t"/>
              </v:shape>
            </v:group>
            <v:group style="position:absolute;left:4858;top:6252;width:2;height:748" coordorigin="4858,6252" coordsize="2,748">
              <v:shape style="position:absolute;left:4858;top:6252;width:2;height:748" coordorigin="4858,6252" coordsize="0,748" path="m4858,7000l4858,6252e" filled="f" stroked="t" strokeweight=".478649pt" strokecolor="#2F2F2F">
                <v:path arrowok="t"/>
              </v:shape>
            </v:group>
            <v:group style="position:absolute;left:7773;top:6266;width:2;height:738" coordorigin="7773,6266" coordsize="2,738">
              <v:shape style="position:absolute;left:7773;top:6266;width:2;height:738" coordorigin="7773,6266" coordsize="0,738" path="m7773,7005l7773,6266e" filled="f" stroked="t" strokeweight=".957298pt" strokecolor="#575757">
                <v:path arrowok="t"/>
              </v:shape>
            </v:group>
            <v:group style="position:absolute;left:2058;top:6755;width:1714;height:2" coordorigin="2058,6755" coordsize="1714,2">
              <v:shape style="position:absolute;left:2058;top:6755;width:1714;height:2" coordorigin="2058,6755" coordsize="1714,0" path="m2058,6755l3772,6755e" filled="f" stroked="t" strokeweight=".957298pt" strokecolor="#5B5B5B">
                <v:path arrowok="t"/>
              </v:shape>
            </v:group>
            <v:group style="position:absolute;left:3714;top:6755;width:622;height:2" coordorigin="3714,6755" coordsize="622,2">
              <v:shape style="position:absolute;left:3714;top:6755;width:622;height:2" coordorigin="3714,6755" coordsize="622,0" path="m3714,6755l4337,6755e" filled="f" stroked="t" strokeweight=".478649pt" strokecolor="#444444">
                <v:path arrowok="t"/>
              </v:shape>
            </v:group>
            <v:group style="position:absolute;left:4279;top:6755;width:1369;height:2" coordorigin="4279,6755" coordsize="1369,2">
              <v:shape style="position:absolute;left:4279;top:6755;width:1369;height:2" coordorigin="4279,6755" coordsize="1369,0" path="m4279,6755l5648,6755e" filled="f" stroked="t" strokeweight=".478649pt" strokecolor="#2B2B2B">
                <v:path arrowok="t"/>
              </v:shape>
            </v:group>
            <v:group style="position:absolute;left:5591;top:6753;width:3532;height:2" coordorigin="5591,6753" coordsize="3532,2">
              <v:shape style="position:absolute;left:5591;top:6753;width:3532;height:2" coordorigin="5591,6753" coordsize="3532,0" path="m5591,6753l9123,6753e" filled="f" stroked="t" strokeweight=".957298pt" strokecolor="#5B5B5B">
                <v:path arrowok="t"/>
              </v:shape>
            </v:group>
            <v:group style="position:absolute;left:9066;top:6755;width:292;height:2" coordorigin="9066,6755" coordsize="292,2">
              <v:shape style="position:absolute;left:9066;top:6755;width:292;height:2" coordorigin="9066,6755" coordsize="292,0" path="m9066,6755l9358,6755e" filled="f" stroked="t" strokeweight=".478649pt" strokecolor="#484848">
                <v:path arrowok="t"/>
              </v:shape>
            </v:group>
            <v:group style="position:absolute;left:9300;top:6751;width:488;height:2" coordorigin="9300,6751" coordsize="488,2">
              <v:shape style="position:absolute;left:9300;top:6751;width:488;height:2" coordorigin="9300,6751" coordsize="488,0" path="m9300,6751l9788,6751e" filled="f" stroked="t" strokeweight=".717973pt" strokecolor="#4F4F4F">
                <v:path arrowok="t"/>
              </v:shape>
            </v:group>
            <v:group style="position:absolute;left:9539;top:6753;width:2168;height:2" coordorigin="9539,6753" coordsize="2168,2">
              <v:shape style="position:absolute;left:9539;top:6753;width:2168;height:2" coordorigin="9539,6753" coordsize="2168,0" path="m9539,6753l11708,6753e" filled="f" stroked="t" strokeweight=".957298pt" strokecolor="#676767">
                <v:path arrowok="t"/>
              </v:shape>
            </v:group>
            <v:group style="position:absolute;left:2058;top:6995;width:2278;height:2" coordorigin="2058,6995" coordsize="2278,2">
              <v:shape style="position:absolute;left:2058;top:6995;width:2278;height:2" coordorigin="2058,6995" coordsize="2278,0" path="m2058,6995l4337,6995e" filled="f" stroked="t" strokeweight=".717973pt" strokecolor="#545454">
                <v:path arrowok="t"/>
              </v:shape>
            </v:group>
            <v:group style="position:absolute;left:4279;top:6995;width:1369;height:2" coordorigin="4279,6995" coordsize="1369,2">
              <v:shape style="position:absolute;left:4279;top:6995;width:1369;height:2" coordorigin="4279,6995" coordsize="1369,0" path="m4279,6995l5648,6995e" filled="f" stroked="t" strokeweight=".478649pt" strokecolor="#2B2B2B">
                <v:path arrowok="t"/>
              </v:shape>
            </v:group>
            <v:group style="position:absolute;left:5591;top:6993;width:3164;height:2" coordorigin="5591,6993" coordsize="3164,2">
              <v:shape style="position:absolute;left:5591;top:6993;width:3164;height:2" coordorigin="5591,6993" coordsize="3164,0" path="m5591,6993l8754,6993e" filled="f" stroked="t" strokeweight=".957298pt" strokecolor="#606060">
                <v:path arrowok="t"/>
              </v:shape>
            </v:group>
            <v:group style="position:absolute;left:8242;top:6993;width:881;height:2" coordorigin="8242,6993" coordsize="881,2">
              <v:shape style="position:absolute;left:8242;top:6993;width:881;height:2" coordorigin="8242,6993" coordsize="881,0" path="m8242,6993l9123,6993e" filled="f" stroked="t" strokeweight=".717973pt" strokecolor="#4B4B4B">
                <v:path arrowok="t"/>
              </v:shape>
            </v:group>
            <v:group style="position:absolute;left:9066;top:6995;width:1259;height:2" coordorigin="9066,6995" coordsize="1259,2">
              <v:shape style="position:absolute;left:9066;top:6995;width:1259;height:2" coordorigin="9066,6995" coordsize="1259,0" path="m9066,6995l10324,6995e" filled="f" stroked="t" strokeweight=".478649pt" strokecolor="#343434">
                <v:path arrowok="t"/>
              </v:shape>
            </v:group>
            <v:group style="position:absolute;left:10162;top:6993;width:1546;height:2" coordorigin="10162,6993" coordsize="1546,2">
              <v:shape style="position:absolute;left:10162;top:6993;width:1546;height:2" coordorigin="10162,6993" coordsize="1546,0" path="m10162,6993l11708,6993e" filled="f" stroked="t" strokeweight=".957298pt" strokecolor="#707070">
                <v:path arrowok="t"/>
              </v:shape>
            </v:group>
            <v:group style="position:absolute;left:11703;top:6741;width:2;height:1237" coordorigin="11703,6741" coordsize="2,1237">
              <v:shape style="position:absolute;left:11703;top:6741;width:2;height:1237" coordorigin="11703,6741" coordsize="0,1237" path="m11703,7978l11703,6741e" filled="f" stroked="t" strokeweight=".478649pt" strokecolor="#3F3F3F">
                <v:path arrowok="t"/>
              </v:shape>
            </v:group>
            <v:group style="position:absolute;left:306;top:7235;width:455;height:2" coordorigin="306,7235" coordsize="455,2">
              <v:shape style="position:absolute;left:306;top:7235;width:455;height:2" coordorigin="306,7235" coordsize="455,0" path="m306,7235l761,7235e" filled="f" stroked="t" strokeweight=".478649pt" strokecolor="#383838">
                <v:path arrowok="t"/>
              </v:shape>
            </v:group>
            <v:group style="position:absolute;left:704;top:7237;width:8419;height:2" coordorigin="704,7237" coordsize="8419,2">
              <v:shape style="position:absolute;left:704;top:7237;width:8419;height:2" coordorigin="704,7237" coordsize="8419,0" path="m704,7237l9123,7237e" filled="f" stroked="t" strokeweight=".717973pt" strokecolor="#575757">
                <v:path arrowok="t"/>
              </v:shape>
            </v:group>
            <v:group style="position:absolute;left:9066;top:7235;width:1565;height:2" coordorigin="9066,7235" coordsize="1565,2">
              <v:shape style="position:absolute;left:9066;top:7235;width:1565;height:2" coordorigin="9066,7235" coordsize="1565,0" path="m9066,7235l10631,7235e" filled="f" stroked="t" strokeweight=".478649pt" strokecolor="#343434">
                <v:path arrowok="t"/>
              </v:shape>
            </v:group>
            <v:group style="position:absolute;left:10573;top:7235;width:1134;height:2" coordorigin="10573,7235" coordsize="1134,2">
              <v:shape style="position:absolute;left:10573;top:7235;width:1134;height:2" coordorigin="10573,7235" coordsize="1134,0" path="m10573,7235l11708,7235e" filled="f" stroked="t" strokeweight=".957298pt" strokecolor="#707070">
                <v:path arrowok="t"/>
              </v:shape>
            </v:group>
            <v:group style="position:absolute;left:306;top:7707;width:1790;height:2" coordorigin="306,7707" coordsize="1790,2">
              <v:shape style="position:absolute;left:306;top:7707;width:1790;height:2" coordorigin="306,7707" coordsize="1790,0" path="m306,7707l2096,7707e" filled="f" stroked="t" strokeweight=".478649pt" strokecolor="#444444">
                <v:path arrowok="t"/>
              </v:shape>
            </v:group>
            <v:group style="position:absolute;left:2025;top:7710;width:1527;height:2" coordorigin="2025,7710" coordsize="1527,2">
              <v:shape style="position:absolute;left:2025;top:7710;width:1527;height:2" coordorigin="2025,7710" coordsize="1527,0" path="m2025,7710l3552,7710e" filled="f" stroked="t" strokeweight=".478649pt" strokecolor="#2B2B2B">
                <v:path arrowok="t"/>
              </v:shape>
            </v:group>
            <v:group style="position:absolute;left:3494;top:7707;width:6294;height:2" coordorigin="3494,7707" coordsize="6294,2">
              <v:shape style="position:absolute;left:3494;top:7707;width:6294;height:2" coordorigin="3494,7707" coordsize="6294,0" path="m3494,7707l9788,7707e" filled="f" stroked="t" strokeweight=".957298pt" strokecolor="#575757">
                <v:path arrowok="t"/>
              </v:shape>
            </v:group>
            <v:group style="position:absolute;left:9731;top:7705;width:594;height:2" coordorigin="9731,7705" coordsize="594,2">
              <v:shape style="position:absolute;left:9731;top:7705;width:594;height:2" coordorigin="9731,7705" coordsize="594,0" path="m9731,7705l10324,7705e" filled="f" stroked="t" strokeweight=".478649pt" strokecolor="#2F2F2F">
                <v:path arrowok="t"/>
              </v:shape>
            </v:group>
            <v:group style="position:absolute;left:10267;top:7705;width:364;height:2" coordorigin="10267,7705" coordsize="364,2">
              <v:shape style="position:absolute;left:10267;top:7705;width:364;height:2" coordorigin="10267,7705" coordsize="364,0" path="m10267,7705l10631,7705e" filled="f" stroked="t" strokeweight=".478649pt" strokecolor="#4F4F4F">
                <v:path arrowok="t"/>
              </v:shape>
            </v:group>
            <v:group style="position:absolute;left:10573;top:7705;width:1134;height:2" coordorigin="10573,7705" coordsize="1134,2">
              <v:shape style="position:absolute;left:10573;top:7705;width:1134;height:2" coordorigin="10573,7705" coordsize="1134,0" path="m10573,7705l11708,7705e" filled="f" stroked="t" strokeweight=".957298pt" strokecolor="#747474">
                <v:path arrowok="t"/>
              </v:shape>
            </v:group>
            <v:group style="position:absolute;left:4863;top:7700;width:2;height:738" coordorigin="4863,7700" coordsize="2,738">
              <v:shape style="position:absolute;left:4863;top:7700;width:2;height:738" coordorigin="4863,7700" coordsize="0,738" path="m4863,8438l4863,7700e" filled="f" stroked="t" strokeweight=".957298pt" strokecolor="#606060">
                <v:path arrowok="t"/>
              </v:shape>
            </v:group>
            <v:group style="position:absolute;left:4854;top:7949;width:6859;height:2" coordorigin="4854,7949" coordsize="6859,2">
              <v:shape style="position:absolute;left:4854;top:7949;width:6859;height:2" coordorigin="4854,7949" coordsize="6859,0" path="m4854,7949l11713,7949e" filled="f" stroked="t" strokeweight=".717973pt" strokecolor="#545454">
                <v:path arrowok="t"/>
              </v:shape>
            </v:group>
            <v:group style="position:absolute;left:7735;top:7949;width:565;height:2" coordorigin="7735,7949" coordsize="565,2">
              <v:shape style="position:absolute;left:7735;top:7949;width:565;height:2" coordorigin="7735,7949" coordsize="565,0" path="m7735,7949l8300,7949e" filled="f" stroked="t" strokeweight=".478649pt" strokecolor="#2B2B2B">
                <v:path arrowok="t"/>
              </v:shape>
            </v:group>
            <v:group style="position:absolute;left:316;top:7911;width:2;height:604" coordorigin="316,7911" coordsize="2,604">
              <v:shape style="position:absolute;left:316;top:7911;width:2;height:604" coordorigin="316,7911" coordsize="0,604" path="m316,8515l316,7911e" filled="f" stroked="t" strokeweight=".957298pt" strokecolor="#676767">
                <v:path arrowok="t"/>
              </v:shape>
            </v:group>
            <v:group style="position:absolute;left:2070;top:7911;width:2;height:1510" coordorigin="2070,7911" coordsize="2,1510">
              <v:shape style="position:absolute;left:2070;top:7911;width:2;height:1510" coordorigin="2070,7911" coordsize="0,1510" path="m2070,9421l2070,7911e" filled="f" stroked="t" strokeweight=".717973pt" strokecolor="#575757">
                <v:path arrowok="t"/>
              </v:shape>
            </v:group>
            <v:group style="position:absolute;left:4854;top:8189;width:1273;height:2" coordorigin="4854,8189" coordsize="1273,2">
              <v:shape style="position:absolute;left:4854;top:8189;width:1273;height:2" coordorigin="4854,8189" coordsize="1273,0" path="m4854,8189l6127,8189e" filled="f" stroked="t" strokeweight=".957298pt" strokecolor="#545454">
                <v:path arrowok="t"/>
              </v:shape>
            </v:group>
            <v:group style="position:absolute;left:6031;top:8189;width:2269;height:2" coordorigin="6031,8189" coordsize="2269,2">
              <v:shape style="position:absolute;left:6031;top:8189;width:2269;height:2" coordorigin="6031,8189" coordsize="2269,0" path="m6031,8189l8300,8189e" filled="f" stroked="t" strokeweight=".478649pt" strokecolor="#343434">
                <v:path arrowok="t"/>
              </v:shape>
            </v:group>
            <v:group style="position:absolute;left:8127;top:8189;width:1814;height:2" coordorigin="8127,8189" coordsize="1814,2">
              <v:shape style="position:absolute;left:8127;top:8189;width:1814;height:2" coordorigin="8127,8189" coordsize="1814,0" path="m8127,8189l9942,8189e" filled="f" stroked="t" strokeweight=".957298pt" strokecolor="#646464">
                <v:path arrowok="t"/>
              </v:shape>
            </v:group>
            <v:group style="position:absolute;left:9731;top:8189;width:1982;height:2" coordorigin="9731,8189" coordsize="1982,2">
              <v:shape style="position:absolute;left:9731;top:8189;width:1982;height:2" coordorigin="9731,8189" coordsize="1982,0" path="m9731,8189l11713,8189e" filled="f" stroked="t" strokeweight=".717973pt" strokecolor="#4F4F4F">
                <v:path arrowok="t"/>
              </v:shape>
            </v:group>
            <v:group style="position:absolute;left:10267;top:8184;width:804;height:2" coordorigin="10267,8184" coordsize="804,2">
              <v:shape style="position:absolute;left:10267;top:8184;width:804;height:2" coordorigin="10267,8184" coordsize="804,0" path="m10267,8184l11071,8184e" filled="f" stroked="t" strokeweight=".478649pt" strokecolor="#4B4B4B">
                <v:path arrowok="t"/>
              </v:shape>
            </v:group>
            <v:group style="position:absolute;left:306;top:8431;width:6677;height:2" coordorigin="306,8431" coordsize="6677,2">
              <v:shape style="position:absolute;left:306;top:8431;width:6677;height:2" coordorigin="306,8431" coordsize="6677,0" path="m306,8431l6983,8431e" filled="f" stroked="t" strokeweight=".957298pt" strokecolor="#606060">
                <v:path arrowok="t"/>
              </v:shape>
            </v:group>
            <v:group style="position:absolute;left:2073;top:8146;width:2;height:312" coordorigin="2073,8146" coordsize="2,312">
              <v:shape style="position:absolute;left:2073;top:8146;width:2;height:312" coordorigin="2073,8146" coordsize="0,312" path="m2073,8458l2073,8146e" filled="f" stroked="t" strokeweight=".478649pt" strokecolor="#3F3F3F">
                <v:path arrowok="t"/>
              </v:shape>
            </v:group>
            <v:group style="position:absolute;left:6873;top:8429;width:919;height:2" coordorigin="6873,8429" coordsize="919,2">
              <v:shape style="position:absolute;left:6873;top:8429;width:919;height:2" coordorigin="6873,8429" coordsize="919,0" path="m6873,8429l7792,8429e" filled="f" stroked="t" strokeweight=".478649pt" strokecolor="#2B2B2B">
                <v:path arrowok="t"/>
              </v:shape>
            </v:group>
            <v:group style="position:absolute;left:7735;top:8429;width:565;height:2" coordorigin="7735,8429" coordsize="565,2">
              <v:shape style="position:absolute;left:7735;top:8429;width:565;height:2" coordorigin="7735,8429" coordsize="565,0" path="m7735,8429l8300,8429e" filled="f" stroked="t" strokeweight=".478649pt" strokecolor="#484848">
                <v:path arrowok="t"/>
              </v:shape>
            </v:group>
            <v:group style="position:absolute;left:8132;top:8429;width:3580;height:2" coordorigin="8132,8429" coordsize="3580,2">
              <v:shape style="position:absolute;left:8132;top:8429;width:3580;height:2" coordorigin="8132,8429" coordsize="3580,0" path="m8132,8429l11713,8429e" filled="f" stroked="t" strokeweight=".717973pt" strokecolor="#5B5B5B">
                <v:path arrowok="t"/>
              </v:shape>
            </v:group>
            <v:group style="position:absolute;left:4825;top:9134;width:1264;height:2" coordorigin="4825,9134" coordsize="1264,2">
              <v:shape style="position:absolute;left:4825;top:9134;width:1264;height:2" coordorigin="4825,9134" coordsize="1264,0" path="m4825,9134l6088,9134e" filled="f" stroked="t" strokeweight=".478649pt" strokecolor="#2F2F2F">
                <v:path arrowok="t"/>
              </v:shape>
            </v:group>
            <v:group style="position:absolute;left:6031;top:9136;width:388;height:2" coordorigin="6031,9136" coordsize="388,2">
              <v:shape style="position:absolute;left:6031;top:9136;width:388;height:2" coordorigin="6031,9136" coordsize="388,0" path="m6031,9136l6419,9136e" filled="f" stroked="t" strokeweight=".717973pt" strokecolor="#4B4B4B">
                <v:path arrowok="t"/>
              </v:shape>
            </v:group>
            <v:group style="position:absolute;left:9066;top:9134;width:723;height:2" coordorigin="9066,9134" coordsize="723,2">
              <v:shape style="position:absolute;left:9066;top:9134;width:723;height:2" coordorigin="9066,9134" coordsize="723,0" path="m9066,9134l9788,9134e" filled="f" stroked="t" strokeweight=".478649pt" strokecolor="#383838">
                <v:path arrowok="t"/>
              </v:shape>
            </v:group>
            <v:group style="position:absolute;left:311;top:9134;width:11401;height:2" coordorigin="311,9134" coordsize="11401,2">
              <v:shape style="position:absolute;left:311;top:9134;width:11401;height:2" coordorigin="311,9134" coordsize="11401,0" path="m311,9134l11713,9134e" filled="f" stroked="t" strokeweight=".717973pt" strokecolor="#575757">
                <v:path arrowok="t"/>
              </v:shape>
            </v:group>
            <v:group style="position:absolute;left:2073;top:9364;width:2;height:1731" coordorigin="2073,9364" coordsize="2,1731">
              <v:shape style="position:absolute;left:2073;top:9364;width:2;height:1731" coordorigin="2073,9364" coordsize="0,1731" path="m2073,11095l2073,9364e" filled="f" stroked="t" strokeweight=".957298pt" strokecolor="#6B6B6B">
                <v:path arrowok="t"/>
              </v:shape>
            </v:group>
            <v:group style="position:absolute;left:311;top:10534;width:450;height:2" coordorigin="311,10534" coordsize="450,2">
              <v:shape style="position:absolute;left:311;top:10534;width:450;height:2" coordorigin="311,10534" coordsize="450,0" path="m311,10534l761,10534e" filled="f" stroked="t" strokeweight=".478649pt" strokecolor="#3B3B3B">
                <v:path arrowok="t"/>
              </v:shape>
            </v:group>
            <v:group style="position:absolute;left:704;top:10534;width:6692;height:2" coordorigin="704,10534" coordsize="6692,2">
              <v:shape style="position:absolute;left:704;top:10534;width:6692;height:2" coordorigin="704,10534" coordsize="6692,0" path="m704,10534l7395,10534e" filled="f" stroked="t" strokeweight=".717973pt" strokecolor="#5B5B5B">
                <v:path arrowok="t"/>
              </v:shape>
            </v:group>
            <v:group style="position:absolute;left:7295;top:10529;width:1005;height:2" coordorigin="7295,10529" coordsize="1005,2">
              <v:shape style="position:absolute;left:7295;top:10529;width:1005;height:2" coordorigin="7295,10529" coordsize="1005,0" path="m7295,10529l8300,10529e" filled="f" stroked="t" strokeweight=".478649pt" strokecolor="#383838">
                <v:path arrowok="t"/>
              </v:shape>
            </v:group>
            <v:group style="position:absolute;left:8242;top:10529;width:3470;height:2" coordorigin="8242,10529" coordsize="3470,2">
              <v:shape style="position:absolute;left:8242;top:10529;width:3470;height:2" coordorigin="8242,10529" coordsize="3470,0" path="m8242,10529l11713,10529e" filled="f" stroked="t" strokeweight=".717973pt" strokecolor="#5B5B5B">
                <v:path arrowok="t"/>
              </v:shape>
            </v:group>
            <v:group style="position:absolute;left:306;top:10821;width:1077;height:2" coordorigin="306,10821" coordsize="1077,2">
              <v:shape style="position:absolute;left:306;top:10821;width:1077;height:2" coordorigin="306,10821" coordsize="1077,0" path="m306,10821l1383,10821e" filled="f" stroked="t" strokeweight=".239324pt" strokecolor="#676767">
                <v:path arrowok="t"/>
              </v:shape>
            </v:group>
            <v:group style="position:absolute;left:1383;top:10821;width:1776;height:2" coordorigin="1383,10821" coordsize="1776,2">
              <v:shape style="position:absolute;left:1383;top:10821;width:1776;height:2" coordorigin="1383,10821" coordsize="1776,0" path="m1383,10821l3159,10821e" filled="f" stroked="t" strokeweight=".239324pt" strokecolor="#7C7C7C">
                <v:path arrowok="t"/>
              </v:shape>
            </v:group>
            <v:group style="position:absolute;left:3159;top:10821;width:8539;height:2" coordorigin="3159,10821" coordsize="8539,2">
              <v:shape style="position:absolute;left:3159;top:10821;width:8539;height:2" coordorigin="3159,10821" coordsize="8539,0" path="m3159,10821l11698,10821e" filled="f" stroked="t" strokeweight=".239324pt" strokecolor="#000000">
                <v:path arrowok="t"/>
              </v:shape>
            </v:group>
            <v:group style="position:absolute;left:11708;top:10486;width:2;height:369" coordorigin="11708,10486" coordsize="2,369">
              <v:shape style="position:absolute;left:11708;top:10486;width:2;height:369" coordorigin="11708,10486" coordsize="0,369" path="m11708,10855l11708,10486e" filled="f" stroked="t" strokeweight=".478649pt" strokecolor="#444444">
                <v:path arrowok="t"/>
              </v:shape>
            </v:group>
            <v:group style="position:absolute;left:742;top:11018;width:1355;height:2" coordorigin="742,11018" coordsize="1355,2">
              <v:shape style="position:absolute;left:742;top:11018;width:1355;height:2" coordorigin="742,11018" coordsize="1355,0" path="m742,11018l2096,11018e" filled="f" stroked="t" strokeweight=".478649pt" strokecolor="#4F4F4F">
                <v:path arrowok="t"/>
              </v:shape>
            </v:group>
            <v:group style="position:absolute;left:2025;top:11018;width:1163;height:2" coordorigin="2025,11018" coordsize="1163,2">
              <v:shape style="position:absolute;left:2025;top:11018;width:1163;height:2" coordorigin="2025,11018" coordsize="1163,0" path="m2025,11018l3188,11018e" filled="f" stroked="t" strokeweight=".478649pt" strokecolor="#282828">
                <v:path arrowok="t"/>
              </v:shape>
            </v:group>
            <v:group style="position:absolute;left:3130;top:11018;width:421;height:2" coordorigin="3130,11018" coordsize="421,2">
              <v:shape style="position:absolute;left:3130;top:11018;width:421;height:2" coordorigin="3130,11018" coordsize="421,0" path="m3130,11018l3552,11018e" filled="f" stroked="t" strokeweight=".478649pt" strokecolor="#444444">
                <v:path arrowok="t"/>
              </v:shape>
            </v:group>
            <v:group style="position:absolute;left:3446;top:11015;width:5911;height:2" coordorigin="3446,11015" coordsize="5911,2">
              <v:shape style="position:absolute;left:3446;top:11015;width:5911;height:2" coordorigin="3446,11015" coordsize="5911,0" path="m3446,11015l9358,11015e" filled="f" stroked="t" strokeweight=".957298pt" strokecolor="#5B5B5B">
                <v:path arrowok="t"/>
              </v:shape>
            </v:group>
            <v:group style="position:absolute;left:9300;top:11013;width:1024;height:2" coordorigin="9300,11013" coordsize="1024,2">
              <v:shape style="position:absolute;left:9300;top:11013;width:1024;height:2" coordorigin="9300,11013" coordsize="1024,0" path="m9300,11013l10324,11013e" filled="f" stroked="t" strokeweight=".478649pt" strokecolor="#343434">
                <v:path arrowok="t"/>
              </v:shape>
            </v:group>
            <v:group style="position:absolute;left:10200;top:11011;width:1517;height:2" coordorigin="10200,11011" coordsize="1517,2">
              <v:shape style="position:absolute;left:10200;top:11011;width:1517;height:2" coordorigin="10200,11011" coordsize="1517,0" path="m10200,11011l11717,11011e" filled="f" stroked="t" strokeweight=".957298pt" strokecolor="#707070">
                <v:path arrowok="t"/>
              </v:shape>
            </v:group>
            <v:group style="position:absolute;left:2073;top:11037;width:2;height:503" coordorigin="2073,11037" coordsize="2,503">
              <v:shape style="position:absolute;left:2073;top:11037;width:2;height:503" coordorigin="2073,11037" coordsize="0,503" path="m2073,11540l2073,11037e" filled="f" stroked="t" strokeweight=".478649pt" strokecolor="#575757">
                <v:path arrowok="t"/>
              </v:shape>
            </v:group>
            <v:group style="position:absolute;left:306;top:11490;width:3465;height:2" coordorigin="306,11490" coordsize="3465,2">
              <v:shape style="position:absolute;left:306;top:11490;width:3465;height:2" coordorigin="306,11490" coordsize="3465,0" path="m306,11490l3772,11490e" filled="f" stroked="t" strokeweight=".957298pt" strokecolor="#646464">
                <v:path arrowok="t"/>
              </v:shape>
            </v:group>
            <v:group style="position:absolute;left:3714;top:11492;width:622;height:2" coordorigin="3714,11492" coordsize="622,2">
              <v:shape style="position:absolute;left:3714;top:11492;width:622;height:2" coordorigin="3714,11492" coordsize="622,0" path="m3714,11492l4337,11492e" filled="f" stroked="t" strokeweight=".478649pt" strokecolor="#444444">
                <v:path arrowok="t"/>
              </v:shape>
            </v:group>
            <v:group style="position:absolute;left:4279;top:11490;width:7438;height:2" coordorigin="4279,11490" coordsize="7438,2">
              <v:shape style="position:absolute;left:4279;top:11490;width:7438;height:2" coordorigin="4279,11490" coordsize="7438,0" path="m4279,11490l11717,11490e" filled="f" stroked="t" strokeweight=".717973pt" strokecolor="#5B5B5B">
                <v:path arrowok="t"/>
              </v:shape>
            </v:group>
            <v:group style="position:absolute;left:6873;top:11488;width:1426;height:2" coordorigin="6873,11488" coordsize="1426,2">
              <v:shape style="position:absolute;left:6873;top:11488;width:1426;height:2" coordorigin="6873,11488" coordsize="1426,0" path="m6873,11488l8300,11488e" filled="f" stroked="t" strokeweight=".478649pt" strokecolor="#343434">
                <v:path arrowok="t"/>
              </v:shape>
            </v:group>
            <v:group style="position:absolute;left:2073;top:11469;width:2;height:1261" coordorigin="2073,11469" coordsize="2,1261">
              <v:shape style="position:absolute;left:2073;top:11469;width:2;height:1261" coordorigin="2073,11469" coordsize="0,1261" path="m2073,12729l2073,11469e" filled="f" stroked="t" strokeweight=".478649pt" strokecolor="#3F3F3F">
                <v:path arrowok="t"/>
              </v:shape>
            </v:group>
            <v:group style="position:absolute;left:306;top:11730;width:11411;height:2" coordorigin="306,11730" coordsize="11411,2">
              <v:shape style="position:absolute;left:306;top:11730;width:11411;height:2" coordorigin="306,11730" coordsize="11411,0" path="m306,11730l11717,11730e" filled="f" stroked="t" strokeweight=".717973pt" strokecolor="#606060">
                <v:path arrowok="t"/>
              </v:shape>
            </v:group>
            <v:group style="position:absolute;left:7295;top:11727;width:498;height:2" coordorigin="7295,11727" coordsize="498,2">
              <v:shape style="position:absolute;left:7295;top:11727;width:498;height:2" coordorigin="7295,11727" coordsize="498,0" path="m7295,11727l7792,11727e" filled="f" stroked="t" strokeweight=".478649pt" strokecolor="#2F2F2F">
                <v:path arrowok="t"/>
              </v:shape>
            </v:group>
            <v:group style="position:absolute;left:7735;top:11727;width:565;height:2" coordorigin="7735,11727" coordsize="565,2">
              <v:shape style="position:absolute;left:7735;top:11727;width:565;height:2" coordorigin="7735,11727" coordsize="565,0" path="m7735,11727l8300,11727e" filled="f" stroked="t" strokeweight=".478649pt" strokecolor="#484848">
                <v:path arrowok="t"/>
              </v:shape>
            </v:group>
            <v:group style="position:absolute;left:306;top:11972;width:507;height:2" coordorigin="306,11972" coordsize="507,2">
              <v:shape style="position:absolute;left:306;top:11972;width:507;height:2" coordorigin="306,11972" coordsize="507,0" path="m306,11972l814,11972e" filled="f" stroked="t" strokeweight=".478649pt" strokecolor="#4B4B4B">
                <v:path arrowok="t"/>
              </v:shape>
            </v:group>
            <v:group style="position:absolute;left:732;top:11713;width:2;height:743" coordorigin="732,11713" coordsize="2,743">
              <v:shape style="position:absolute;left:732;top:11713;width:2;height:743" coordorigin="732,11713" coordsize="0,743" path="m732,12456l732,11713e" filled="f" stroked="t" strokeweight=".239324pt" strokecolor="#444444">
                <v:path arrowok="t"/>
              </v:shape>
            </v:group>
            <v:group style="position:absolute;left:704;top:11972;width:3059;height:2" coordorigin="704,11972" coordsize="3059,2">
              <v:shape style="position:absolute;left:704;top:11972;width:3059;height:2" coordorigin="704,11972" coordsize="3059,0" path="m704,11972l3762,11972e" filled="f" stroked="t" strokeweight=".957298pt" strokecolor="#646464">
                <v:path arrowok="t"/>
              </v:shape>
            </v:group>
            <v:group style="position:absolute;left:1390;top:11670;width:2;height:5005" coordorigin="1390,11670" coordsize="2,5005">
              <v:shape style="position:absolute;left:1390;top:11670;width:2;height:5005" coordorigin="1390,11670" coordsize="0,5005" path="m1390,16675l1390,11670e" filled="f" stroked="t" strokeweight=".717973pt" strokecolor="#676767">
                <v:path arrowok="t"/>
              </v:shape>
            </v:group>
            <v:group style="position:absolute;left:2025;top:11972;width:3159;height:2" coordorigin="2025,11972" coordsize="3159,2">
              <v:shape style="position:absolute;left:2025;top:11972;width:3159;height:2" coordorigin="2025,11972" coordsize="3159,0" path="m2025,11972l5184,11972e" filled="f" stroked="t" strokeweight=".478649pt" strokecolor="#545454">
                <v:path arrowok="t"/>
              </v:shape>
            </v:group>
            <v:group style="position:absolute;left:5126;top:11967;width:522;height:2" coordorigin="5126,11967" coordsize="522,2">
              <v:shape style="position:absolute;left:5126;top:11967;width:522;height:2" coordorigin="5126,11967" coordsize="522,0" path="m5126,11967l5648,11967e" filled="f" stroked="t" strokeweight=".717973pt" strokecolor="#4F4F4F">
                <v:path arrowok="t"/>
              </v:shape>
            </v:group>
            <v:group style="position:absolute;left:5375;top:11970;width:1986;height:2" coordorigin="5375,11970" coordsize="1986,2">
              <v:shape style="position:absolute;left:5375;top:11970;width:1986;height:2" coordorigin="5375,11970" coordsize="1986,0" path="m5375,11970l7362,11970e" filled="f" stroked="t" strokeweight=".957298pt" strokecolor="#646464">
                <v:path arrowok="t"/>
              </v:shape>
            </v:group>
            <v:group style="position:absolute;left:7333;top:11723;width:2;height:489" coordorigin="7333,11723" coordsize="2,489">
              <v:shape style="position:absolute;left:7333;top:11723;width:2;height:489" coordorigin="7333,11723" coordsize="0,489" path="m7333,12212l7333,11723e" filled="f" stroked="t" strokeweight=".957298pt" strokecolor="#575757">
                <v:path arrowok="t"/>
              </v:shape>
            </v:group>
            <v:group style="position:absolute;left:7290;top:11967;width:1010;height:2" coordorigin="7290,11967" coordsize="1010,2">
              <v:shape style="position:absolute;left:7290;top:11967;width:1010;height:2" coordorigin="7290,11967" coordsize="1010,0" path="m7290,11967l8300,11967e" filled="f" stroked="t" strokeweight=".478649pt" strokecolor="#3F3F3F">
                <v:path arrowok="t"/>
              </v:shape>
            </v:group>
            <v:group style="position:absolute;left:8242;top:11967;width:3475;height:2" coordorigin="8242,11967" coordsize="3475,2">
              <v:shape style="position:absolute;left:8242;top:11967;width:3475;height:2" coordorigin="8242,11967" coordsize="3475,0" path="m8242,11967l11717,11967e" filled="f" stroked="t" strokeweight=".717973pt" strokecolor="#5B5B5B">
                <v:path arrowok="t"/>
              </v:shape>
            </v:group>
            <v:group style="position:absolute;left:7333;top:11919;width:2;height:566" coordorigin="7333,11919" coordsize="2,566">
              <v:shape style="position:absolute;left:7333;top:11919;width:2;height:566" coordorigin="7333,11919" coordsize="0,566" path="m7333,12485l7333,11919e" filled="f" stroked="t" strokeweight=".717973pt" strokecolor="#444444">
                <v:path arrowok="t"/>
              </v:shape>
            </v:group>
            <v:group style="position:absolute;left:732;top:12456;width:2;height:1496" coordorigin="732,12456" coordsize="2,1496">
              <v:shape style="position:absolute;left:732;top:12456;width:2;height:1496" coordorigin="732,12456" coordsize="0,1496" path="m732,13952l732,12456e" filled="f" stroked="t" strokeweight=".239324pt" strokecolor="#000000">
                <v:path arrowok="t"/>
              </v:shape>
            </v:group>
            <v:group style="position:absolute;left:7338;top:12427;width:2;height:408" coordorigin="7338,12427" coordsize="2,408">
              <v:shape style="position:absolute;left:7338;top:12427;width:2;height:408" coordorigin="7338,12427" coordsize="0,408" path="m7338,12835l7338,12427e" filled="f" stroked="t" strokeweight=".478649pt" strokecolor="#2F2F2F">
                <v:path arrowok="t"/>
              </v:shape>
            </v:group>
            <v:group style="position:absolute;left:321;top:12586;width:2;height:791" coordorigin="321,12586" coordsize="2,791">
              <v:shape style="position:absolute;left:321;top:12586;width:2;height:791" coordorigin="321,12586" coordsize="0,791" path="m321,13377l321,12586e" filled="f" stroked="t" strokeweight=".478649pt" strokecolor="#383838">
                <v:path arrowok="t"/>
              </v:shape>
            </v:group>
            <v:group style="position:absolute;left:1393;top:12586;width:2;height:590" coordorigin="1393,12586" coordsize="2,590">
              <v:shape style="position:absolute;left:1393;top:12586;width:2;height:590" coordorigin="1393,12586" coordsize="0,590" path="m1393,13175l1393,12586e" filled="f" stroked="t" strokeweight=".478649pt" strokecolor="#484848">
                <v:path arrowok="t"/>
              </v:shape>
            </v:group>
            <v:group style="position:absolute;left:11713;top:12586;width:2;height:451" coordorigin="11713,12586" coordsize="2,451">
              <v:shape style="position:absolute;left:11713;top:12586;width:2;height:451" coordorigin="11713,12586" coordsize="0,451" path="m11713,13036l11713,12586e" filled="f" stroked="t" strokeweight=".478649pt" strokecolor="#4B4B4B">
                <v:path arrowok="t"/>
              </v:shape>
            </v:group>
            <v:group style="position:absolute;left:7340;top:12777;width:2;height:2244" coordorigin="7340,12777" coordsize="2,2244">
              <v:shape style="position:absolute;left:7340;top:12777;width:2;height:2244" coordorigin="7340,12777" coordsize="0,2244" path="m7340,15021l7340,12777e" filled="f" stroked="t" strokeweight=".957298pt" strokecolor="#646464">
                <v:path arrowok="t"/>
              </v:shape>
            </v:group>
            <v:group style="position:absolute;left:2075;top:12672;width:2;height:2349" coordorigin="2075,12672" coordsize="2,2349">
              <v:shape style="position:absolute;left:2075;top:12672;width:2;height:2349" coordorigin="2075,12672" coordsize="0,2349" path="m2075,15021l2075,12672e" filled="f" stroked="t" strokeweight=".957298pt" strokecolor="#707070">
                <v:path arrowok="t"/>
              </v:shape>
            </v:group>
            <v:group style="position:absolute;left:311;top:14065;width:1771;height:2" coordorigin="311,14065" coordsize="1771,2">
              <v:shape style="position:absolute;left:311;top:14065;width:1771;height:2" coordorigin="311,14065" coordsize="1771,0" path="m311,14065l2082,14065e" filled="f" stroked="t" strokeweight=".478649pt" strokecolor="#707070">
                <v:path arrowok="t"/>
              </v:shape>
            </v:group>
            <v:group style="position:absolute;left:732;top:13952;width:2;height:153" coordorigin="732,13952" coordsize="2,153">
              <v:shape style="position:absolute;left:732;top:13952;width:2;height:153" coordorigin="732,13952" coordsize="0,153" path="m732,14106l732,13952e" filled="f" stroked="t" strokeweight=".239324pt" strokecolor="#808080">
                <v:path arrowok="t"/>
              </v:shape>
            </v:group>
            <v:group style="position:absolute;left:732;top:14091;width:2;height:1563" coordorigin="732,14091" coordsize="2,1563">
              <v:shape style="position:absolute;left:732;top:14091;width:2;height:1563" coordorigin="732,14091" coordsize="0,1563" path="m732,15654l732,14091e" filled="f" stroked="t" strokeweight=".239324pt" strokecolor="#000000">
                <v:path arrowok="t"/>
              </v:shape>
            </v:group>
            <v:group style="position:absolute;left:1388;top:14153;width:2;height:254" coordorigin="1388,14153" coordsize="2,254">
              <v:shape style="position:absolute;left:1388;top:14153;width:2;height:254" coordorigin="1388,14153" coordsize="0,254" path="m1388,14408l1388,14153e" filled="f" stroked="t" strokeweight=".478649pt" strokecolor="#4F4F4F">
                <v:path arrowok="t"/>
              </v:shape>
            </v:group>
            <v:group style="position:absolute;left:2075;top:14940;width:2;height:259" coordorigin="2075,14940" coordsize="2,259">
              <v:shape style="position:absolute;left:2075;top:14940;width:2;height:259" coordorigin="2075,14940" coordsize="0,259" path="m2075,15199l2075,14940e" filled="f" stroked="t" strokeweight=".478649pt" strokecolor="#575757">
                <v:path arrowok="t"/>
              </v:shape>
            </v:group>
            <v:group style="position:absolute;left:7342;top:14964;width:2;height:719" coordorigin="7342,14964" coordsize="2,719">
              <v:shape style="position:absolute;left:7342;top:14964;width:2;height:719" coordorigin="7342,14964" coordsize="0,719" path="m7342,15683l7342,14964e" filled="f" stroked="t" strokeweight=".478649pt" strokecolor="#343434">
                <v:path arrowok="t"/>
              </v:shape>
            </v:group>
            <v:group style="position:absolute;left:2068;top:15141;width:2;height:360" coordorigin="2068,15141" coordsize="2,360">
              <v:shape style="position:absolute;left:2068;top:15141;width:2;height:360" coordorigin="2068,15141" coordsize="0,360" path="m2068,15501l2068,15141e" filled="f" stroked="t" strokeweight=".957298pt" strokecolor="#545454">
                <v:path arrowok="t"/>
              </v:shape>
            </v:group>
            <v:group style="position:absolute;left:2075;top:15429;width:2;height:1237" coordorigin="2075,15429" coordsize="2,1237">
              <v:shape style="position:absolute;left:2075;top:15429;width:2;height:1237" coordorigin="2075,15429" coordsize="0,1237" path="m2075,16666l2075,15429e" filled="f" stroked="t" strokeweight=".478649pt" strokecolor="#545454">
                <v:path arrowok="t"/>
              </v:shape>
            </v:group>
            <v:group style="position:absolute;left:732;top:15654;width:2;height:1002" coordorigin="732,15654" coordsize="2,1002">
              <v:shape style="position:absolute;left:732;top:15654;width:2;height:1002" coordorigin="732,15654" coordsize="0,1002" path="m732,16656l732,15654e" filled="f" stroked="t" strokeweight=".239324pt" strokecolor="#747474">
                <v:path arrowok="t"/>
              </v:shape>
            </v:group>
            <v:group style="position:absolute;left:1350;top:16663;width:747;height:2" coordorigin="1350,16663" coordsize="747,2">
              <v:shape style="position:absolute;left:1350;top:16663;width:747;height:2" coordorigin="1350,16663" coordsize="747,0" path="m1350,16663l2096,16663e" filled="f" stroked="t" strokeweight=".478649pt" strokecolor="#606060">
                <v:path arrowok="t"/>
              </v:shape>
            </v:group>
            <v:group style="position:absolute;left:2025;top:16661;width:1163;height:2" coordorigin="2025,16661" coordsize="1163,2">
              <v:shape style="position:absolute;left:2025;top:16661;width:1163;height:2" coordorigin="2025,16661" coordsize="1163,0" path="m2025,16661l3188,16661e" filled="f" stroked="t" strokeweight=".478649pt" strokecolor="#343434">
                <v:path arrowok="t"/>
              </v:shape>
            </v:group>
            <v:group style="position:absolute;left:4825;top:16656;width:1005;height:2" coordorigin="4825,16656" coordsize="1005,2">
              <v:shape style="position:absolute;left:4825;top:16656;width:1005;height:2" coordorigin="4825,16656" coordsize="1005,0" path="m4825,16656l5830,16656e" filled="f" stroked="t" strokeweight=".478649pt" strokecolor="#3F3F3F">
                <v:path arrowok="t"/>
              </v:shape>
            </v:group>
            <v:group style="position:absolute;left:316;top:16656;width:11401;height:2" coordorigin="316,16656" coordsize="11401,2">
              <v:shape style="position:absolute;left:316;top:16656;width:11401;height:2" coordorigin="316,16656" coordsize="11401,0" path="m316,16656l11717,16656e" filled="f" stroked="t" strokeweight=".957298pt" strokecolor="#646464">
                <v:path arrowok="t"/>
              </v:shape>
            </v:group>
            <v:group style="position:absolute;left:7340;top:15625;width:2;height:1040" coordorigin="7340,15625" coordsize="2,1040">
              <v:shape style="position:absolute;left:7340;top:15625;width:2;height:1040" coordorigin="7340,15625" coordsize="0,1040" path="m7340,16666l7340,15625e" filled="f" stroked="t" strokeweight=".717973pt" strokecolor="#4F4F4F">
                <v:path arrowok="t"/>
              </v:shape>
            </v:group>
            <v:group style="position:absolute;left:8242;top:16654;width:1546;height:2" coordorigin="8242,16654" coordsize="1546,2">
              <v:shape style="position:absolute;left:8242;top:16654;width:1546;height:2" coordorigin="8242,16654" coordsize="1546,0" path="m8242,16654l9788,16654e" filled="f" stroked="t" strokeweight=".478649pt" strokecolor="#545454">
                <v:path arrowok="t"/>
              </v:shape>
            </v:group>
            <v:group style="position:absolute;left:11710;top:12979;width:2;height:3677" coordorigin="11710,12979" coordsize="2,3677">
              <v:shape style="position:absolute;left:11710;top:12979;width:2;height:3677" coordorigin="11710,12979" coordsize="0,3677" path="m11710,16656l11710,12979e" filled="f" stroked="t" strokeweight=".957298pt" strokecolor="#676767">
                <v:path arrowok="t"/>
              </v:shape>
            </v:group>
            <w10:wrap type="none"/>
          </v:group>
        </w:pict>
      </w:r>
      <w:r>
        <w:rPr>
          <w:sz w:val="15"/>
          <w:szCs w:val="15"/>
        </w:rPr>
      </w:r>
    </w:p>
    <w:p>
      <w:pPr>
        <w:spacing w:before="0" w:after="0" w:line="240" w:lineRule="auto"/>
        <w:ind w:left="145" w:right="-93"/>
        <w:jc w:val="left"/>
        <w:tabs>
          <w:tab w:pos="1880" w:val="left"/>
          <w:tab w:pos="3660" w:val="left"/>
          <w:tab w:pos="4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</w:r>
      <w:r>
        <w:rPr>
          <w:rFonts w:ascii="Arial" w:hAnsi="Arial" w:cs="Arial" w:eastAsia="Arial"/>
          <w:sz w:val="22"/>
          <w:szCs w:val="22"/>
          <w:color w:val="4F4F50"/>
          <w:spacing w:val="0"/>
          <w:w w:val="85"/>
          <w:position w:val="14"/>
        </w:rPr>
        <w:t>tfaiw</w:t>
      </w:r>
      <w:r>
        <w:rPr>
          <w:rFonts w:ascii="Arial" w:hAnsi="Arial" w:cs="Arial" w:eastAsia="Arial"/>
          <w:sz w:val="22"/>
          <w:szCs w:val="22"/>
          <w:color w:val="4F4F50"/>
          <w:spacing w:val="-3"/>
          <w:w w:val="85"/>
          <w:position w:val="14"/>
        </w:rPr>
        <w:t>t</w:t>
      </w:r>
      <w:r>
        <w:rPr>
          <w:rFonts w:ascii="Arial" w:hAnsi="Arial" w:cs="Arial" w:eastAsia="Arial"/>
          <w:sz w:val="22"/>
          <w:szCs w:val="22"/>
          <w:color w:val="646E9A"/>
          <w:spacing w:val="0"/>
          <w:w w:val="37"/>
          <w:position w:val="14"/>
        </w:rPr>
        <w:t>_</w:t>
      </w:r>
      <w:r>
        <w:rPr>
          <w:rFonts w:ascii="Arial" w:hAnsi="Arial" w:cs="Arial" w:eastAsia="Arial"/>
          <w:sz w:val="22"/>
          <w:szCs w:val="22"/>
          <w:color w:val="646E9A"/>
          <w:spacing w:val="0"/>
          <w:w w:val="100"/>
          <w:position w:val="14"/>
        </w:rPr>
        <w:tab/>
      </w:r>
      <w:r>
        <w:rPr>
          <w:rFonts w:ascii="Arial" w:hAnsi="Arial" w:cs="Arial" w:eastAsia="Arial"/>
          <w:sz w:val="22"/>
          <w:szCs w:val="22"/>
          <w:color w:val="646E9A"/>
          <w:spacing w:val="0"/>
          <w:w w:val="100"/>
          <w:position w:val="14"/>
        </w:rPr>
      </w:r>
      <w:r>
        <w:rPr>
          <w:rFonts w:ascii="Arial" w:hAnsi="Arial" w:cs="Arial" w:eastAsia="Arial"/>
          <w:sz w:val="22"/>
          <w:szCs w:val="22"/>
          <w:color w:val="4F4F50"/>
          <w:spacing w:val="6"/>
          <w:w w:val="79"/>
          <w:position w:val="14"/>
        </w:rPr>
        <w:t>m</w:t>
      </w:r>
      <w:r>
        <w:rPr>
          <w:rFonts w:ascii="Arial" w:hAnsi="Arial" w:cs="Arial" w:eastAsia="Arial"/>
          <w:sz w:val="22"/>
          <w:szCs w:val="22"/>
          <w:color w:val="363636"/>
          <w:spacing w:val="0"/>
          <w:w w:val="79"/>
          <w:position w:val="14"/>
        </w:rPr>
        <w:t>ir</w:t>
      </w:r>
      <w:r>
        <w:rPr>
          <w:rFonts w:ascii="Arial" w:hAnsi="Arial" w:cs="Arial" w:eastAsia="Arial"/>
          <w:sz w:val="22"/>
          <w:szCs w:val="22"/>
          <w:color w:val="363636"/>
          <w:spacing w:val="-46"/>
          <w:w w:val="79"/>
          <w:position w:val="14"/>
        </w:rPr>
        <w:t> </w:t>
      </w:r>
      <w:r>
        <w:rPr>
          <w:rFonts w:ascii="Arial" w:hAnsi="Arial" w:cs="Arial" w:eastAsia="Arial"/>
          <w:sz w:val="22"/>
          <w:szCs w:val="22"/>
          <w:color w:val="363636"/>
          <w:spacing w:val="0"/>
          <w:w w:val="100"/>
          <w:position w:val="14"/>
        </w:rPr>
        <w:tab/>
      </w:r>
      <w:r>
        <w:rPr>
          <w:rFonts w:ascii="Arial" w:hAnsi="Arial" w:cs="Arial" w:eastAsia="Arial"/>
          <w:sz w:val="22"/>
          <w:szCs w:val="22"/>
          <w:color w:val="363636"/>
          <w:spacing w:val="0"/>
          <w:w w:val="100"/>
          <w:position w:val="1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100"/>
          <w:position w:val="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6"/>
          <w:w w:val="100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3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YILDIRIM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right="562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63" w:lineRule="exact"/>
        <w:ind w:right="-20"/>
        <w:jc w:val="left"/>
        <w:tabs>
          <w:tab w:pos="76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999999"/>
          <w:spacing w:val="0"/>
          <w:w w:val="58"/>
          <w:b/>
          <w:bCs/>
        </w:rPr>
        <w:t>o-ı.</w:t>
      </w:r>
      <w:r>
        <w:rPr>
          <w:rFonts w:ascii="Times New Roman" w:hAnsi="Times New Roman" w:cs="Times New Roman" w:eastAsia="Times New Roman"/>
          <w:sz w:val="16"/>
          <w:szCs w:val="16"/>
          <w:color w:val="999999"/>
          <w:spacing w:val="0"/>
          <w:w w:val="58"/>
          <w:b/>
          <w:bCs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999999"/>
          <w:spacing w:val="6"/>
          <w:w w:val="58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99999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6"/>
          <w:szCs w:val="16"/>
          <w:color w:val="99999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999999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99999"/>
          <w:spacing w:val="0"/>
          <w:w w:val="38"/>
        </w:rPr>
        <w:t>....</w:t>
      </w:r>
      <w:r>
        <w:rPr>
          <w:rFonts w:ascii="Times New Roman" w:hAnsi="Times New Roman" w:cs="Times New Roman" w:eastAsia="Times New Roman"/>
          <w:sz w:val="16"/>
          <w:szCs w:val="16"/>
          <w:color w:val="99999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999999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66"/>
        </w:rPr>
        <w:t>....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0"/>
          <w:cols w:num="2" w:equalWidth="0">
            <w:col w:w="6167" w:space="2967"/>
            <w:col w:w="2586"/>
          </w:cols>
        </w:sectPr>
      </w:pPr>
      <w:rPr/>
    </w:p>
    <w:p>
      <w:pPr>
        <w:spacing w:before="0" w:after="0" w:line="683" w:lineRule="exact"/>
        <w:ind w:left="874" w:right="-20"/>
        <w:jc w:val="left"/>
        <w:tabs>
          <w:tab w:pos="3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88"/>
          <w:szCs w:val="88"/>
          <w:color w:val="2B2B2B"/>
          <w:spacing w:val="0"/>
          <w:w w:val="116"/>
          <w:b/>
          <w:bCs/>
          <w:position w:val="-26"/>
        </w:rPr>
        <w:t>1</w:t>
      </w:r>
      <w:r>
        <w:rPr>
          <w:rFonts w:ascii="Times New Roman" w:hAnsi="Times New Roman" w:cs="Times New Roman" w:eastAsia="Times New Roman"/>
          <w:sz w:val="88"/>
          <w:szCs w:val="88"/>
          <w:color w:val="2B2B2B"/>
          <w:spacing w:val="-150"/>
          <w:w w:val="116"/>
          <w:b/>
          <w:bCs/>
          <w:position w:val="-26"/>
        </w:rPr>
        <w:t> </w:t>
      </w:r>
      <w:r>
        <w:rPr>
          <w:rFonts w:ascii="Times New Roman" w:hAnsi="Times New Roman" w:cs="Times New Roman" w:eastAsia="Times New Roman"/>
          <w:sz w:val="88"/>
          <w:szCs w:val="88"/>
          <w:color w:val="2B2B2B"/>
          <w:spacing w:val="0"/>
          <w:w w:val="100"/>
          <w:b/>
          <w:bCs/>
          <w:position w:val="-26"/>
        </w:rPr>
        <w:tab/>
      </w:r>
      <w:r>
        <w:rPr>
          <w:rFonts w:ascii="Times New Roman" w:hAnsi="Times New Roman" w:cs="Times New Roman" w:eastAsia="Times New Roman"/>
          <w:sz w:val="88"/>
          <w:szCs w:val="88"/>
          <w:color w:val="2B2B2B"/>
          <w:spacing w:val="0"/>
          <w:w w:val="100"/>
          <w:b/>
          <w:bCs/>
          <w:position w:val="-26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6"/>
          <w:position w:val="-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16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6"/>
          <w:position w:val="-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3"/>
          <w:w w:val="116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6"/>
          <w:position w:val="-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00" w:bottom="280" w:left="220" w:right="180"/>
        </w:sectPr>
      </w:pPr>
      <w:rPr/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41" w:lineRule="exact"/>
        <w:ind w:left="870" w:right="-61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B2B2B"/>
          <w:spacing w:val="0"/>
          <w:w w:val="122"/>
          <w:position w:val="-10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59" w:lineRule="exact"/>
        <w:ind w:right="-20"/>
        <w:jc w:val="left"/>
        <w:tabs>
          <w:tab w:pos="646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  <w:position w:val="-3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9"/>
          <w:w w:val="11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  <w:position w:val="-3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1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  <w:position w:val="-3"/>
        </w:rPr>
        <w:t>BAŞKANLIÖI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136"/>
          <w:position w:val="-7"/>
        </w:rPr>
        <w:t>"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180"/>
          <w:cols w:num="2" w:equalWidth="0">
            <w:col w:w="1338" w:space="2512"/>
            <w:col w:w="7670"/>
          </w:cols>
        </w:sectPr>
      </w:pPr>
      <w:rPr/>
    </w:p>
    <w:p>
      <w:pPr>
        <w:spacing w:before="0" w:after="0" w:line="285" w:lineRule="exact"/>
        <w:ind w:left="596" w:right="-20"/>
        <w:jc w:val="left"/>
        <w:tabs>
          <w:tab w:pos="3340" w:val="left"/>
          <w:tab w:pos="1020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  <w:b/>
          <w:bCs/>
          <w:position w:val="-2"/>
        </w:rPr>
        <w:t>BÜYÜKŞEHIR</w:t>
      </w:r>
      <w:r>
        <w:rPr>
          <w:rFonts w:ascii="Arial" w:hAnsi="Arial" w:cs="Arial" w:eastAsia="Arial"/>
          <w:sz w:val="15"/>
          <w:szCs w:val="15"/>
          <w:color w:val="2B2B2B"/>
          <w:spacing w:val="-12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  <w:position w:val="-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1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8"/>
          <w:w w:val="11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2"/>
          <w:position w:val="-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1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2"/>
          <w:position w:val="-2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2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1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2"/>
          <w:position w:val="-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8"/>
          <w:w w:val="11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</w:r>
      <w:r>
        <w:rPr>
          <w:rFonts w:ascii="Arial" w:hAnsi="Arial" w:cs="Arial" w:eastAsia="Arial"/>
          <w:sz w:val="23"/>
          <w:szCs w:val="23"/>
          <w:color w:val="747475"/>
          <w:spacing w:val="0"/>
          <w:w w:val="103"/>
          <w:position w:val="4"/>
        </w:rPr>
      </w:r>
      <w:r>
        <w:rPr>
          <w:rFonts w:ascii="Arial" w:hAnsi="Arial" w:cs="Arial" w:eastAsia="Arial"/>
          <w:sz w:val="23"/>
          <w:szCs w:val="23"/>
          <w:color w:val="747475"/>
          <w:spacing w:val="0"/>
          <w:w w:val="112"/>
          <w:imprint/>
          <w:position w:val="4"/>
        </w:rPr>
        <w:t>.</w:t>
      </w:r>
      <w:r>
        <w:rPr>
          <w:rFonts w:ascii="Arial" w:hAnsi="Arial" w:cs="Arial" w:eastAsia="Arial"/>
          <w:sz w:val="23"/>
          <w:szCs w:val="23"/>
          <w:color w:val="747475"/>
          <w:spacing w:val="0"/>
          <w:w w:val="112"/>
          <w:position w:val="4"/>
        </w:rPr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60" w:lineRule="exact"/>
        <w:ind w:left="644" w:right="-20"/>
        <w:jc w:val="left"/>
        <w:tabs>
          <w:tab w:pos="4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B2B2B"/>
          <w:spacing w:val="0"/>
          <w:w w:val="114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2B2B2B"/>
          <w:spacing w:val="-36"/>
          <w:w w:val="114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-1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4" w:lineRule="auto"/>
        <w:ind w:left="126" w:right="3315" w:firstLine="-10"/>
        <w:jc w:val="left"/>
        <w:tabs>
          <w:tab w:pos="1480" w:val="left"/>
          <w:tab w:pos="3120" w:val="left"/>
          <w:tab w:pos="4560" w:val="left"/>
          <w:tab w:pos="5580" w:val="left"/>
          <w:tab w:pos="7640" w:val="left"/>
          <w:tab w:pos="8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0"/>
          <w:w w:val="105"/>
          <w:position w:val="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5"/>
          <w:position w:val="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9"/>
          <w:position w:val="2"/>
        </w:rPr>
        <w:t>17.05.20ı7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"/>
          <w:w w:val="230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  <w:position w:val="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12"/>
          <w:position w:val="1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2B2B2B"/>
          <w:spacing w:val="0"/>
          <w:w w:val="71"/>
          <w:position w:val="1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1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09:59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rreı: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92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17.05.2017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2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3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5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.ıtNo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8"/>
          <w:w w:val="12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27"/>
          <w:position w:val="0"/>
        </w:rPr>
        <w:t>3ı87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7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u w:val="single" w:color="0000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u w:val="single" w:color="0000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u w:val="single" w:color="0000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Bildiril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0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Üni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rsi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Cad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  <w:position w:val="0"/>
        </w:rPr>
        <w:t>No:43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left="126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"/>
          <w:w w:val="106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</w:rPr>
        <w:t>ruAdres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3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7"/>
        </w:rPr>
        <w:t>No:43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64" w:right="-20"/>
        <w:jc w:val="left"/>
        <w:tabs>
          <w:tab w:pos="1520" w:val="left"/>
          <w:tab w:pos="4620" w:val="left"/>
          <w:tab w:pos="7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9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9"/>
          <w:w w:val="94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8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6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4"/>
          <w:w w:val="98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5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:Elektri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126" w:right="-20"/>
        <w:jc w:val="left"/>
        <w:tabs>
          <w:tab w:pos="368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0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  <w:position w:val="-9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98"/>
          <w:position w:val="-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8"/>
          <w:position w:val="-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9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9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9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-9"/>
        </w:rPr>
        <w:t>Trafo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" w:lineRule="exact"/>
        <w:ind w:left="4028" w:right="-20"/>
        <w:jc w:val="left"/>
        <w:tabs>
          <w:tab w:pos="4500" w:val="left"/>
          <w:tab w:pos="560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0"/>
          <w:w w:val="100"/>
          <w:position w:val="-41"/>
        </w:rPr>
        <w:t>X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-37"/>
          <w:w w:val="100"/>
          <w:position w:val="-4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0"/>
          <w:w w:val="100"/>
          <w:position w:val="-4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0"/>
          <w:w w:val="100"/>
          <w:position w:val="-41"/>
        </w:rPr>
      </w:r>
      <w:r>
        <w:rPr>
          <w:rFonts w:ascii="Arial" w:hAnsi="Arial" w:cs="Arial" w:eastAsia="Arial"/>
          <w:sz w:val="52"/>
          <w:szCs w:val="52"/>
          <w:color w:val="2B2B2B"/>
          <w:spacing w:val="0"/>
          <w:w w:val="51"/>
          <w:position w:val="-41"/>
        </w:rPr>
        <w:t>ı</w:t>
      </w:r>
      <w:r>
        <w:rPr>
          <w:rFonts w:ascii="Arial" w:hAnsi="Arial" w:cs="Arial" w:eastAsia="Arial"/>
          <w:sz w:val="52"/>
          <w:szCs w:val="52"/>
          <w:color w:val="2B2B2B"/>
          <w:spacing w:val="0"/>
          <w:w w:val="100"/>
          <w:position w:val="-41"/>
        </w:rPr>
        <w:tab/>
      </w:r>
      <w:r>
        <w:rPr>
          <w:rFonts w:ascii="Arial" w:hAnsi="Arial" w:cs="Arial" w:eastAsia="Arial"/>
          <w:sz w:val="52"/>
          <w:szCs w:val="52"/>
          <w:color w:val="2B2B2B"/>
          <w:spacing w:val="0"/>
          <w:w w:val="100"/>
          <w:position w:val="-41"/>
        </w:rPr>
      </w:r>
      <w:r>
        <w:rPr>
          <w:rFonts w:ascii="Arial" w:hAnsi="Arial" w:cs="Arial" w:eastAsia="Arial"/>
          <w:sz w:val="26"/>
          <w:szCs w:val="26"/>
          <w:color w:val="B5B5B5"/>
          <w:spacing w:val="23"/>
          <w:w w:val="230"/>
          <w:position w:val="-41"/>
        </w:rPr>
        <w:t>-</w:t>
      </w:r>
      <w:r>
        <w:rPr>
          <w:rFonts w:ascii="Arial" w:hAnsi="Arial" w:cs="Arial" w:eastAsia="Arial"/>
          <w:sz w:val="26"/>
          <w:szCs w:val="26"/>
          <w:color w:val="B5B5B5"/>
          <w:spacing w:val="0"/>
          <w:w w:val="230"/>
          <w:position w:val="-41"/>
        </w:rPr>
        <w:t>-</w:t>
      </w:r>
      <w:r>
        <w:rPr>
          <w:rFonts w:ascii="Arial" w:hAnsi="Arial" w:cs="Arial" w:eastAsia="Arial"/>
          <w:sz w:val="26"/>
          <w:szCs w:val="26"/>
          <w:color w:val="B5B5B5"/>
          <w:spacing w:val="0"/>
          <w:w w:val="100"/>
          <w:position w:val="-41"/>
        </w:rPr>
        <w:tab/>
      </w:r>
      <w:r>
        <w:rPr>
          <w:rFonts w:ascii="Arial" w:hAnsi="Arial" w:cs="Arial" w:eastAsia="Arial"/>
          <w:sz w:val="26"/>
          <w:szCs w:val="26"/>
          <w:color w:val="B5B5B5"/>
          <w:spacing w:val="0"/>
          <w:w w:val="100"/>
          <w:position w:val="-4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  <w:position w:val="-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  <w:position w:val="-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  <w:position w:val="-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  <w:position w:val="-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-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  <w:position w:val="-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-40"/>
        </w:rPr>
        <w:t>10:28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3653" w:right="481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64.880005pt;margin-top:7.764411pt;width:7.2pt;height:.1pt;mso-position-horizontal-relative:page;mso-position-vertical-relative:paragraph;z-index:-15584" coordorigin="9298,155" coordsize="144,2">
            <v:shape style="position:absolute;left:9298;top:155;width:144;height:2" coordorigin="9298,155" coordsize="144,0" path="m9298,155l9442,155e" filled="f" stroked="t" strokeweight=".24pt" strokecolor="#A0A0A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595959"/>
          <w:w w:val="89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"/>
          <w:w w:val="8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7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"/>
          <w:w w:val="105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6"/>
        </w:rPr>
        <w:t>nan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9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8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0"/>
          <w:w w:val="8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3"/>
        </w:rPr>
        <w:t>Ah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"/>
          <w:w w:val="9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6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8"/>
          <w:w w:val="9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5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7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76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6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7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"/>
          <w:w w:val="9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8" w:lineRule="exact"/>
        <w:ind w:left="5068" w:right="6298"/>
        <w:jc w:val="center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595959"/>
          <w:spacing w:val="0"/>
          <w:w w:val="53"/>
          <w:b/>
          <w:bCs/>
        </w:rPr>
        <w:t>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60" w:after="0" w:line="247" w:lineRule="auto"/>
        <w:ind w:left="2170" w:right="3096" w:firstLine="-2045"/>
        <w:jc w:val="left"/>
        <w:tabs>
          <w:tab w:pos="2160" w:val="left"/>
          <w:tab w:pos="5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:Gıda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Tarım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Hayvancılı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Bakanlığı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8"/>
          <w:w w:val="4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2"/>
          <w:position w:val="0"/>
        </w:rPr>
        <w:t>:Kendisi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1"/>
          <w:position w:val="0"/>
        </w:rPr>
        <w:t>kJ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ıda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Lab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  <w:position w:val="0"/>
        </w:rPr>
        <w:t>Müd.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219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Hüseyi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AKALP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40" w:lineRule="auto"/>
        <w:ind w:left="2190" w:right="-20"/>
        <w:jc w:val="left"/>
        <w:tabs>
          <w:tab w:pos="4740" w:val="left"/>
          <w:tab w:pos="7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10:00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0"/>
        </w:rPr>
        <w:t>10:05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6" w:lineRule="exact"/>
        <w:ind w:left="116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  <w:position w:val="0"/>
        </w:rPr>
        <w:t>82ı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26" w:right="-20"/>
        <w:jc w:val="left"/>
        <w:tabs>
          <w:tab w:pos="3340" w:val="left"/>
          <w:tab w:pos="4740" w:val="left"/>
          <w:tab w:pos="7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958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0"/>
        </w:rPr>
        <w:t>Geldi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4772" w:right="-20"/>
        <w:jc w:val="left"/>
        <w:tabs>
          <w:tab w:pos="7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47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1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199" w:right="-20"/>
        <w:jc w:val="left"/>
        <w:tabs>
          <w:tab w:pos="4740" w:val="left"/>
          <w:tab w:pos="7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3" w:lineRule="auto"/>
        <w:ind w:left="2199" w:right="2489" w:firstLine="-2074"/>
        <w:jc w:val="left"/>
        <w:tabs>
          <w:tab w:pos="474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60"/>
        </w:rPr>
        <w:t>Y&lt;.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6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6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6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-lmcı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19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19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3" w:lineRule="auto"/>
        <w:ind w:left="126" w:right="2828" w:firstLine="-1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8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4709" w:right="390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194" w:lineRule="exact"/>
        <w:ind w:left="116" w:right="-20"/>
        <w:jc w:val="left"/>
        <w:tabs>
          <w:tab w:pos="2900" w:val="left"/>
          <w:tab w:pos="4740" w:val="left"/>
          <w:tab w:pos="6680" w:val="left"/>
          <w:tab w:pos="8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8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8"/>
          <w:w w:val="36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-3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8"/>
          <w:w w:val="36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8"/>
          <w:position w:val="-4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9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7" w:lineRule="exact"/>
        <w:ind w:left="5694" w:right="-20"/>
        <w:jc w:val="left"/>
        <w:tabs>
          <w:tab w:pos="6680" w:val="left"/>
          <w:tab w:pos="7040" w:val="left"/>
          <w:tab w:pos="8240" w:val="left"/>
        </w:tabs>
        <w:rPr>
          <w:rFonts w:ascii="Arial" w:hAnsi="Arial" w:cs="Arial" w:eastAsia="Arial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595959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59595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59595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4"/>
        </w:rPr>
        <w:t>25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4"/>
        </w:rPr>
        <w:t>kg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4"/>
        </w:rPr>
      </w:r>
      <w:r>
        <w:rPr>
          <w:rFonts w:ascii="Arial" w:hAnsi="Arial" w:cs="Arial" w:eastAsia="Arial"/>
          <w:sz w:val="30"/>
          <w:szCs w:val="30"/>
          <w:color w:val="595959"/>
          <w:spacing w:val="0"/>
          <w:w w:val="100"/>
          <w:position w:val="-1"/>
        </w:rPr>
        <w:t>1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right="96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sigorta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kutus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sigortalar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raflı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dolap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tesisatı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klima,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16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UPS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dolabı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UPS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dolabı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kavrulma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içerisi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ısianma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zaraı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26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500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TL;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eşyada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6500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TL;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7000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53" w:lineRule="auto"/>
        <w:ind w:left="88" w:right="84" w:firstLine="2184"/>
        <w:jc w:val="righ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Gıda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Tarım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Hayvancılı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Bakanlığı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Gıda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Laboratuva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Müdürlüğü'ne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odalı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trafonu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UPS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bölümünde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yüklenmede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05"/>
        </w:rPr>
        <w:t>n</w:t>
      </w:r>
      <w:r>
        <w:rPr>
          <w:rFonts w:ascii="Times New Roman" w:hAnsi="Times New Roman" w:cs="Times New Roman" w:eastAsia="Times New Roman"/>
          <w:sz w:val="11"/>
          <w:szCs w:val="11"/>
          <w:color w:val="2B2B2B"/>
          <w:spacing w:val="-15"/>
          <w:w w:val="150"/>
          <w:position w:val="-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0"/>
        </w:rPr>
        <w:t>eskimiş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yıpranmış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ezilmi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bun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benze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0"/>
        </w:rPr>
        <w:t>durumlardan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right="108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birinde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sigorta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kutusuna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bağlı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kabioda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74" w:lineRule="auto"/>
        <w:ind w:left="126" w:right="2100" w:firstLine="2064"/>
        <w:jc w:val="left"/>
        <w:tabs>
          <w:tab w:pos="218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İzolasyonun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"/>
          <w:w w:val="11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5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8"/>
          <w:w w:val="3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9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6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6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2" w:lineRule="exact"/>
        <w:ind w:left="116" w:right="-20"/>
        <w:jc w:val="left"/>
        <w:tabs>
          <w:tab w:pos="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8" w:after="0" w:line="253" w:lineRule="auto"/>
        <w:ind w:left="126" w:right="5883" w:firstLine="-1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Süleyma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TETİ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teknisyeni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2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35" w:right="-20"/>
        <w:jc w:val="left"/>
        <w:tabs>
          <w:tab w:pos="2180" w:val="left"/>
          <w:tab w:pos="6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:J'arih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2"/>
          <w:position w:val="1"/>
        </w:rPr>
        <w:t>7.05.20ı7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96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7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1"/>
        </w:rPr>
        <w:t>:43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14" w:lineRule="exact"/>
        <w:ind w:left="217" w:right="-20"/>
        <w:jc w:val="left"/>
        <w:tabs>
          <w:tab w:pos="1040" w:val="left"/>
          <w:tab w:pos="1540" w:val="left"/>
          <w:tab w:pos="8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-1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35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35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3"/>
          <w:w w:val="13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ONAYLAYAN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180"/>
        </w:sectPr>
      </w:pPr>
      <w:rPr/>
    </w:p>
    <w:p>
      <w:pPr>
        <w:spacing w:before="40" w:after="0" w:line="193" w:lineRule="exact"/>
        <w:ind w:left="486" w:right="-69"/>
        <w:jc w:val="left"/>
        <w:tabs>
          <w:tab w:pos="2340" w:val="left"/>
          <w:tab w:pos="4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54"/>
          <w:position w:val="-2"/>
        </w:rPr>
        <w:t>......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-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0" w:lineRule="exact"/>
        <w:ind w:left="529"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8pt;margin-top:3.040147pt;width:144.349703pt;height:35.5pt;mso-position-horizontal-relative:page;mso-position-vertical-relative:paragraph;z-index:-15574" type="#_x0000_t202" filled="f" stroked="f">
            <v:textbox inset="0,0,0,0">
              <w:txbxContent>
                <w:p>
                  <w:pPr>
                    <w:spacing w:before="0" w:after="0" w:line="710" w:lineRule="exact"/>
                    <w:ind w:right="-146"/>
                    <w:jc w:val="left"/>
                    <w:tabs>
                      <w:tab w:pos="1980" w:val="left"/>
                    </w:tabs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1"/>
                      <w:szCs w:val="71"/>
                      <w:color w:val="2F388A"/>
                      <w:spacing w:val="0"/>
                      <w:w w:val="100"/>
                      <w:i/>
                    </w:rPr>
                    <w:t>ıf};</w:t>
                  </w:r>
                  <w:r>
                    <w:rPr>
                      <w:rFonts w:ascii="Times New Roman" w:hAnsi="Times New Roman" w:cs="Times New Roman" w:eastAsia="Times New Roman"/>
                      <w:sz w:val="71"/>
                      <w:szCs w:val="71"/>
                      <w:color w:val="2F388A"/>
                      <w:spacing w:val="-95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71"/>
                      <w:szCs w:val="71"/>
                      <w:color w:val="2F388A"/>
                      <w:spacing w:val="0"/>
                      <w:w w:val="100"/>
                      <w:i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71"/>
                      <w:szCs w:val="71"/>
                      <w:color w:val="2F388A"/>
                      <w:spacing w:val="0"/>
                      <w:w w:val="100"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95959"/>
                      <w:spacing w:val="0"/>
                      <w:w w:val="97"/>
                      <w:position w:val="41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95959"/>
                      <w:spacing w:val="-34"/>
                      <w:w w:val="100"/>
                      <w:position w:val="4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0"/>
                      <w:w w:val="88"/>
                      <w:position w:val="41"/>
                    </w:rPr>
                    <w:t>k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0"/>
                      <w:w w:val="87"/>
                      <w:position w:val="41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-23"/>
                      <w:w w:val="100"/>
                      <w:position w:val="4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95959"/>
                      <w:spacing w:val="0"/>
                      <w:w w:val="100"/>
                      <w:position w:val="41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95959"/>
                      <w:spacing w:val="-5"/>
                      <w:w w:val="100"/>
                      <w:position w:val="4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B2B2B"/>
                      <w:spacing w:val="0"/>
                      <w:w w:val="103"/>
                      <w:position w:val="41"/>
                    </w:rPr>
                    <w:t>Amiri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3"/>
          <w:szCs w:val="13"/>
          <w:color w:val="2B2B2B"/>
          <w:spacing w:val="0"/>
          <w:w w:val="176"/>
        </w:rPr>
        <w:t>u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0" w:after="0" w:line="61" w:lineRule="exact"/>
        <w:ind w:left="529"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2B2B2B"/>
          <w:w w:val="149"/>
          <w:i/>
          <w:position w:val="-1"/>
        </w:rPr>
        <w:t>(</w:t>
      </w:r>
      <w:r>
        <w:rPr>
          <w:rFonts w:ascii="Times New Roman" w:hAnsi="Times New Roman" w:cs="Times New Roman" w:eastAsia="Times New Roman"/>
          <w:sz w:val="8"/>
          <w:szCs w:val="8"/>
          <w:color w:val="2B2B2B"/>
          <w:w w:val="148"/>
          <w:i/>
          <w:position w:val="-1"/>
        </w:rPr>
        <w:t>\</w:t>
      </w:r>
      <w:r>
        <w:rPr>
          <w:rFonts w:ascii="Times New Roman" w:hAnsi="Times New Roman" w:cs="Times New Roman" w:eastAsia="Times New Roman"/>
          <w:sz w:val="8"/>
          <w:szCs w:val="8"/>
          <w:color w:val="2B2B2B"/>
          <w:w w:val="149"/>
          <w:i/>
          <w:position w:val="-1"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w w:val="100"/>
          <w:position w:val="0"/>
        </w:rPr>
      </w:r>
    </w:p>
    <w:p>
      <w:pPr>
        <w:spacing w:before="0" w:after="0" w:line="150" w:lineRule="exact"/>
        <w:ind w:left="529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B2B2B"/>
          <w:spacing w:val="0"/>
          <w:w w:val="82"/>
        </w:rPr>
        <w:t>&gt;-.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96" w:after="0" w:line="240" w:lineRule="auto"/>
        <w:ind w:left="45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59.479996pt;margin-top:5.015945pt;width:.1pt;height:25.44pt;mso-position-horizontal-relative:page;mso-position-vertical-relative:paragraph;z-index:-15583" coordorigin="3190,100" coordsize="2,509">
            <v:shape style="position:absolute;left:3190;top:100;width:2;height:509" coordorigin="3190,100" coordsize="0,509" path="m3190,609l3190,100e" filled="f" stroked="t" strokeweight="1.2pt" strokecolor="#343B8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2B2B2B"/>
          <w:w w:val="5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2"/>
          <w:w w:val="5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5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"/>
          <w:w w:val="5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52"/>
        </w:rPr>
        <w:t>...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tabs>
          <w:tab w:pos="520" w:val="left"/>
          <w:tab w:pos="940" w:val="left"/>
        </w:tabs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Arial" w:hAnsi="Arial" w:cs="Arial" w:eastAsia="Arial"/>
          <w:sz w:val="41"/>
          <w:szCs w:val="41"/>
          <w:color w:val="B5B5B5"/>
          <w:spacing w:val="0"/>
          <w:w w:val="69"/>
        </w:rPr>
        <w:t>.</w:t>
      </w:r>
      <w:r>
        <w:rPr>
          <w:rFonts w:ascii="Arial" w:hAnsi="Arial" w:cs="Arial" w:eastAsia="Arial"/>
          <w:sz w:val="41"/>
          <w:szCs w:val="41"/>
          <w:color w:val="B5B5B5"/>
          <w:spacing w:val="0"/>
          <w:w w:val="100"/>
        </w:rPr>
        <w:tab/>
      </w:r>
      <w:r>
        <w:rPr>
          <w:rFonts w:ascii="Arial" w:hAnsi="Arial" w:cs="Arial" w:eastAsia="Arial"/>
          <w:sz w:val="41"/>
          <w:szCs w:val="41"/>
          <w:color w:val="B5B5B5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2B2B2B"/>
          <w:spacing w:val="0"/>
          <w:w w:val="100"/>
          <w:i/>
          <w:position w:val="1"/>
        </w:rPr>
        <w:t>'</w:t>
      </w:r>
      <w:r>
        <w:rPr>
          <w:rFonts w:ascii="Arial" w:hAnsi="Arial" w:cs="Arial" w:eastAsia="Arial"/>
          <w:sz w:val="27"/>
          <w:szCs w:val="27"/>
          <w:color w:val="2B2B2B"/>
          <w:spacing w:val="0"/>
          <w:w w:val="100"/>
          <w:i/>
          <w:position w:val="1"/>
        </w:rPr>
        <w:t>l</w:t>
      </w:r>
      <w:r>
        <w:rPr>
          <w:rFonts w:ascii="Arial" w:hAnsi="Arial" w:cs="Arial" w:eastAsia="Arial"/>
          <w:sz w:val="27"/>
          <w:szCs w:val="27"/>
          <w:color w:val="2B2B2B"/>
          <w:spacing w:val="-60"/>
          <w:w w:val="100"/>
          <w:i/>
          <w:position w:val="1"/>
        </w:rPr>
        <w:t> </w:t>
      </w:r>
      <w:r>
        <w:rPr>
          <w:rFonts w:ascii="Arial" w:hAnsi="Arial" w:cs="Arial" w:eastAsia="Arial"/>
          <w:sz w:val="27"/>
          <w:szCs w:val="27"/>
          <w:color w:val="2B2B2B"/>
          <w:spacing w:val="0"/>
          <w:w w:val="100"/>
          <w:i/>
          <w:position w:val="1"/>
        </w:rPr>
        <w:tab/>
      </w:r>
      <w:r>
        <w:rPr>
          <w:rFonts w:ascii="Arial" w:hAnsi="Arial" w:cs="Arial" w:eastAsia="Arial"/>
          <w:sz w:val="27"/>
          <w:szCs w:val="27"/>
          <w:color w:val="2B2B2B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22"/>
          <w:szCs w:val="22"/>
          <w:color w:val="2B2B2B"/>
          <w:spacing w:val="0"/>
          <w:w w:val="106"/>
          <w:position w:val="1"/>
        </w:rPr>
        <w:t>:\</w:t>
      </w:r>
      <w:r>
        <w:rPr>
          <w:rFonts w:ascii="Times New Roman" w:hAnsi="Times New Roman" w:cs="Times New Roman" w:eastAsia="Times New Roman"/>
          <w:sz w:val="22"/>
          <w:szCs w:val="22"/>
          <w:color w:val="2B2B2B"/>
          <w:spacing w:val="0"/>
          <w:w w:val="107"/>
          <w:position w:val="1"/>
        </w:rPr>
        <w:t>!</w:t>
      </w:r>
      <w:r>
        <w:rPr>
          <w:rFonts w:ascii="Times New Roman" w:hAnsi="Times New Roman" w:cs="Times New Roman" w:eastAsia="Times New Roman"/>
          <w:sz w:val="22"/>
          <w:szCs w:val="22"/>
          <w:color w:val="2B2B2B"/>
          <w:spacing w:val="0"/>
          <w:w w:val="106"/>
          <w:position w:val="1"/>
        </w:rPr>
        <w:t>\</w:t>
      </w:r>
      <w:r>
        <w:rPr>
          <w:rFonts w:ascii="Times New Roman" w:hAnsi="Times New Roman" w:cs="Times New Roman" w:eastAsia="Times New Roman"/>
          <w:sz w:val="22"/>
          <w:szCs w:val="22"/>
          <w:color w:val="2B2B2B"/>
          <w:spacing w:val="-18"/>
          <w:w w:val="107"/>
          <w:position w:val="1"/>
        </w:rPr>
        <w:t>(</w:t>
      </w:r>
      <w:r>
        <w:rPr>
          <w:rFonts w:ascii="Times New Roman" w:hAnsi="Times New Roman" w:cs="Times New Roman" w:eastAsia="Times New Roman"/>
          <w:sz w:val="36"/>
          <w:szCs w:val="36"/>
          <w:color w:val="2B2B2B"/>
          <w:spacing w:val="-51"/>
          <w:w w:val="51"/>
          <w:b/>
          <w:bCs/>
          <w:position w:val="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2B2B2B"/>
          <w:spacing w:val="-41"/>
          <w:w w:val="107"/>
          <w:position w:val="1"/>
        </w:rPr>
        <w:t>)</w:t>
      </w:r>
      <w:r>
        <w:rPr>
          <w:rFonts w:ascii="Times New Roman" w:hAnsi="Times New Roman" w:cs="Times New Roman" w:eastAsia="Times New Roman"/>
          <w:sz w:val="36"/>
          <w:szCs w:val="36"/>
          <w:color w:val="2B2B2B"/>
          <w:spacing w:val="0"/>
          <w:w w:val="51"/>
          <w:b/>
          <w:bCs/>
          <w:position w:val="1"/>
        </w:rPr>
        <w:t>ı,nı7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180"/>
          <w:cols w:num="2" w:equalWidth="0">
            <w:col w:w="6349" w:space="1960"/>
            <w:col w:w="3211"/>
          </w:cols>
        </w:sectPr>
      </w:pPr>
      <w:rPr/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449" w:lineRule="exact"/>
        <w:ind w:left="2430" w:right="-20"/>
        <w:jc w:val="left"/>
        <w:tabs>
          <w:tab w:pos="4720" w:val="left"/>
          <w:tab w:pos="5180" w:val="left"/>
          <w:tab w:pos="8320" w:val="left"/>
          <w:tab w:pos="9700" w:val="left"/>
        </w:tabs>
        <w:rPr>
          <w:rFonts w:ascii="Times New Roman" w:hAnsi="Times New Roman" w:cs="Times New Roman" w:eastAsia="Times New Roman"/>
          <w:sz w:val="50"/>
          <w:szCs w:val="5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8.160004pt;margin-top:2.29671pt;width:7.4366pt;height:10pt;mso-position-horizontal-relative:page;mso-position-vertical-relative:paragraph;z-index:-15573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Pr/>
                  <w:r>
                    <w:rPr>
                      <w:rFonts w:ascii="Arial" w:hAnsi="Arial" w:cs="Arial" w:eastAsia="Arial"/>
                      <w:sz w:val="20"/>
                      <w:szCs w:val="20"/>
                      <w:color w:val="3D3D3D"/>
                      <w:spacing w:val="0"/>
                      <w:w w:val="103"/>
                    </w:rPr>
                    <w:t>H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7"/>
          <w:szCs w:val="27"/>
          <w:color w:val="2B2B2B"/>
          <w:spacing w:val="8"/>
          <w:w w:val="99"/>
          <w:position w:val="-12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595959"/>
          <w:spacing w:val="-186"/>
          <w:w w:val="96"/>
          <w:position w:val="-12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595959"/>
          <w:spacing w:val="0"/>
          <w:w w:val="110"/>
          <w:position w:val="-12"/>
        </w:rPr>
        <w:t>JT</w:t>
      </w:r>
      <w:r>
        <w:rPr>
          <w:rFonts w:ascii="Times New Roman" w:hAnsi="Times New Roman" w:cs="Times New Roman" w:eastAsia="Times New Roman"/>
          <w:sz w:val="27"/>
          <w:szCs w:val="27"/>
          <w:color w:val="595959"/>
          <w:spacing w:val="-31"/>
          <w:w w:val="111"/>
          <w:position w:val="-12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383B6D"/>
          <w:spacing w:val="0"/>
          <w:w w:val="79"/>
          <w:position w:val="-12"/>
        </w:rPr>
        <w:t>J</w:t>
      </w:r>
      <w:r>
        <w:rPr>
          <w:rFonts w:ascii="Times New Roman" w:hAnsi="Times New Roman" w:cs="Times New Roman" w:eastAsia="Times New Roman"/>
          <w:sz w:val="27"/>
          <w:szCs w:val="27"/>
          <w:color w:val="383B6D"/>
          <w:spacing w:val="-50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95959"/>
          <w:spacing w:val="0"/>
          <w:w w:val="100"/>
          <w:position w:val="-12"/>
        </w:rPr>
        <w:t>U</w:t>
      </w:r>
      <w:r>
        <w:rPr>
          <w:rFonts w:ascii="Times New Roman" w:hAnsi="Times New Roman" w:cs="Times New Roman" w:eastAsia="Times New Roman"/>
          <w:sz w:val="27"/>
          <w:szCs w:val="27"/>
          <w:color w:val="595959"/>
          <w:spacing w:val="-66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95959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595959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24"/>
          <w:position w:val="-2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67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0"/>
          <w:position w:val="-2"/>
        </w:rPr>
        <w:t>nAKALP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37"/>
          <w:szCs w:val="37"/>
          <w:color w:val="595959"/>
          <w:spacing w:val="0"/>
          <w:w w:val="166"/>
          <w:b/>
          <w:bCs/>
          <w:position w:val="-10"/>
        </w:rPr>
        <w:t>s</w:t>
      </w:r>
      <w:r>
        <w:rPr>
          <w:rFonts w:ascii="Times New Roman" w:hAnsi="Times New Roman" w:cs="Times New Roman" w:eastAsia="Times New Roman"/>
          <w:sz w:val="37"/>
          <w:szCs w:val="37"/>
          <w:color w:val="595959"/>
          <w:spacing w:val="0"/>
          <w:w w:val="100"/>
          <w:b/>
          <w:bCs/>
          <w:position w:val="-10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595959"/>
          <w:spacing w:val="0"/>
          <w:w w:val="100"/>
          <w:b/>
          <w:bCs/>
          <w:position w:val="-10"/>
        </w:rPr>
      </w:r>
      <w:r>
        <w:rPr>
          <w:rFonts w:ascii="Times New Roman" w:hAnsi="Times New Roman" w:cs="Times New Roman" w:eastAsia="Times New Roman"/>
          <w:sz w:val="50"/>
          <w:szCs w:val="50"/>
          <w:color w:val="595959"/>
          <w:spacing w:val="-27"/>
          <w:w w:val="104"/>
          <w:b/>
          <w:bCs/>
          <w:position w:val="-10"/>
        </w:rPr>
        <w:t>s</w:t>
      </w:r>
      <w:r>
        <w:rPr>
          <w:rFonts w:ascii="Times New Roman" w:hAnsi="Times New Roman" w:cs="Times New Roman" w:eastAsia="Times New Roman"/>
          <w:sz w:val="50"/>
          <w:szCs w:val="50"/>
          <w:color w:val="8E8E90"/>
          <w:spacing w:val="-3"/>
          <w:w w:val="24"/>
          <w:b/>
          <w:bCs/>
          <w:position w:val="-10"/>
        </w:rPr>
        <w:t>.</w:t>
      </w:r>
      <w:r>
        <w:rPr>
          <w:rFonts w:ascii="Times New Roman" w:hAnsi="Times New Roman" w:cs="Times New Roman" w:eastAsia="Times New Roman"/>
          <w:sz w:val="50"/>
          <w:szCs w:val="50"/>
          <w:color w:val="595959"/>
          <w:spacing w:val="0"/>
          <w:w w:val="68"/>
          <w:b/>
          <w:bCs/>
          <w:position w:val="-10"/>
        </w:rPr>
        <w:t>vN</w:t>
      </w:r>
      <w:r>
        <w:rPr>
          <w:rFonts w:ascii="Times New Roman" w:hAnsi="Times New Roman" w:cs="Times New Roman" w:eastAsia="Times New Roman"/>
          <w:sz w:val="50"/>
          <w:szCs w:val="50"/>
          <w:color w:val="595959"/>
          <w:spacing w:val="-68"/>
          <w:w w:val="100"/>
          <w:b/>
          <w:bCs/>
          <w:position w:val="-10"/>
        </w:rPr>
        <w:t> </w:t>
      </w:r>
      <w:r>
        <w:rPr>
          <w:rFonts w:ascii="Times New Roman" w:hAnsi="Times New Roman" w:cs="Times New Roman" w:eastAsia="Times New Roman"/>
          <w:sz w:val="50"/>
          <w:szCs w:val="50"/>
          <w:color w:val="4D547C"/>
          <w:spacing w:val="0"/>
          <w:w w:val="205"/>
          <w:b/>
          <w:bCs/>
          <w:position w:val="-10"/>
        </w:rPr>
        <w:t>·)</w:t>
      </w:r>
      <w:r>
        <w:rPr>
          <w:rFonts w:ascii="Times New Roman" w:hAnsi="Times New Roman" w:cs="Times New Roman" w:eastAsia="Times New Roman"/>
          <w:sz w:val="50"/>
          <w:szCs w:val="5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180"/>
        </w:sectPr>
      </w:pPr>
      <w:rPr/>
    </w:p>
    <w:p>
      <w:pPr>
        <w:spacing w:before="52" w:after="0" w:line="240" w:lineRule="auto"/>
        <w:ind w:left="243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6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6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9" w:lineRule="exact"/>
        <w:ind w:right="-20"/>
        <w:jc w:val="left"/>
        <w:tabs>
          <w:tab w:pos="700" w:val="left"/>
          <w:tab w:pos="126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/•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"/>
          <w:w w:val="99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747475"/>
          <w:spacing w:val="0"/>
          <w:w w:val="19"/>
          <w:position w:val="-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747475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47475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21"/>
          <w:w w:val="100"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595959"/>
          <w:spacing w:val="-18"/>
          <w:w w:val="82"/>
          <w:position w:val="-1"/>
        </w:rPr>
        <w:t>p</w:t>
      </w:r>
      <w:r>
        <w:rPr>
          <w:rFonts w:ascii="Arial" w:hAnsi="Arial" w:cs="Arial" w:eastAsia="Arial"/>
          <w:sz w:val="26"/>
          <w:szCs w:val="26"/>
          <w:color w:val="3D3D3D"/>
          <w:spacing w:val="0"/>
          <w:w w:val="147"/>
          <w:position w:val="-1"/>
        </w:rPr>
        <w:t>i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180"/>
          <w:cols w:num="3" w:equalWidth="0">
            <w:col w:w="4342" w:space="843"/>
            <w:col w:w="651" w:space="2622"/>
            <w:col w:w="3062"/>
          </w:cols>
        </w:sectPr>
      </w:pPr>
      <w:rPr/>
    </w:p>
    <w:p>
      <w:pPr>
        <w:spacing w:before="0" w:after="0" w:line="333" w:lineRule="exact"/>
        <w:ind w:left="2391" w:right="-86"/>
        <w:jc w:val="left"/>
        <w:tabs>
          <w:tab w:pos="844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434.074219pt;margin-top:16.735777pt;width:.1pt;height:7.160645pt;mso-position-horizontal-relative:page;mso-position-vertical-relative:paragraph;z-index:-15582" coordorigin="8681,335" coordsize="2,143">
            <v:shape style="position:absolute;left:8681;top:335;width:2;height:143" coordorigin="8681,335" coordsize="0,143" path="m8681,478l8681,335e" filled="f" stroked="t" strokeweight=".8584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9"/>
          <w:position w:val="9"/>
        </w:rPr>
        <w:t>1.Posta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19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9"/>
          <w:position w:val="9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9"/>
          <w:position w:val="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19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9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9"/>
        </w:rPr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253"/>
          <w:position w:val="-3"/>
        </w:rPr>
        <w:t>d</w:t>
      </w:r>
      <w:r>
        <w:rPr>
          <w:rFonts w:ascii="Arial" w:hAnsi="Arial" w:cs="Arial" w:eastAsia="Arial"/>
          <w:sz w:val="19"/>
          <w:szCs w:val="19"/>
          <w:color w:val="A0A09E"/>
          <w:spacing w:val="0"/>
          <w:w w:val="37"/>
          <w:position w:val="-3"/>
        </w:rPr>
        <w:t>-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747475"/>
          <w:spacing w:val="-197"/>
          <w:w w:val="333"/>
          <w:position w:val="-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6"/>
          <w:w w:val="76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76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8E8E90"/>
          <w:w w:val="141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8E8E90"/>
          <w:spacing w:val="-3"/>
          <w:w w:val="141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547C"/>
          <w:spacing w:val="0"/>
          <w:w w:val="600"/>
          <w:position w:val="-1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180"/>
          <w:cols w:num="3" w:equalWidth="0">
            <w:col w:w="8748" w:space="177"/>
            <w:col w:w="469" w:space="143"/>
            <w:col w:w="1983"/>
          </w:cols>
        </w:sectPr>
      </w:pPr>
      <w:rPr/>
    </w:p>
    <w:p>
      <w:pPr>
        <w:spacing w:before="13" w:after="0" w:line="101" w:lineRule="exact"/>
        <w:ind w:right="1178"/>
        <w:jc w:val="right"/>
        <w:tabs>
          <w:tab w:pos="360" w:val="left"/>
          <w:tab w:pos="1500" w:val="left"/>
          <w:tab w:pos="1920" w:val="left"/>
        </w:tabs>
        <w:rPr>
          <w:rFonts w:ascii="Arial" w:hAnsi="Arial" w:cs="Arial" w:eastAsia="Arial"/>
          <w:sz w:val="8"/>
          <w:szCs w:val="8"/>
        </w:rPr>
      </w:pPr>
      <w:rPr/>
      <w:r>
        <w:rPr/>
        <w:pict>
          <v:group style="position:absolute;margin-left:485.792511pt;margin-top:1.117288pt;width:20.359660pt;height:22.735742pt;mso-position-horizontal-relative:page;mso-position-vertical-relative:paragraph;z-index:-15581" coordorigin="9716,22" coordsize="407,455">
            <v:group style="position:absolute;left:9995;top:22;width:128;height:115" coordorigin="9995,22" coordsize="128,115">
              <v:shape style="position:absolute;left:9995;top:22;width:128;height:115" coordorigin="9995,22" coordsize="128,115" path="m9995,22l10123,22,10123,137,9995,137,9995,22e" filled="t" fillcolor="#EDEDED" stroked="f">
                <v:path arrowok="t"/>
                <v:fill/>
              </v:shape>
            </v:group>
            <v:group style="position:absolute;left:10003;top:108;width:2;height:135" coordorigin="10003,108" coordsize="2,135">
              <v:shape style="position:absolute;left:10003;top:108;width:2;height:135" coordorigin="10003,108" coordsize="0,135" path="m10003,243l10003,108e" filled="f" stroked="t" strokeweight="2.975pt" strokecolor="#EDEDED">
                <v:path arrowok="t"/>
              </v:shape>
            </v:group>
            <v:group style="position:absolute;left:9751;top:200;width:2;height:205" coordorigin="9751,200" coordsize="2,205">
              <v:shape style="position:absolute;left:9751;top:200;width:2;height:205" coordorigin="9751,200" coordsize="0,205" path="m9751,405l9751,200e" filled="f" stroked="t" strokeweight="3.48625pt" strokecolor="#EDEDED">
                <v:path arrowok="t"/>
              </v:shape>
            </v:group>
            <v:group style="position:absolute;left:9836;top:221;width:167;height:256" coordorigin="9836,221" coordsize="167,256">
              <v:shape style="position:absolute;left:9836;top:221;width:167;height:256" coordorigin="9836,221" coordsize="167,256" path="m9836,221l10003,221,10003,477,9836,477,9836,221e" filled="t" fillcolor="#ED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66.139862pt;margin-top:3.343088pt;width:.1pt;height:9.549805pt;mso-position-horizontal-relative:page;mso-position-vertical-relative:paragraph;z-index:-15580" coordorigin="9323,67" coordsize="2,191">
            <v:shape style="position:absolute;left:9323;top:67;width:2;height:191" coordorigin="9323,67" coordsize="0,191" path="m9323,258l9323,67e" filled="f" stroked="t" strokeweight="4.2097pt" strokecolor="#EDEDED">
              <v:path arrowok="t"/>
            </v:shape>
          </v:group>
          <w10:wrap type="none"/>
        </w:pict>
      </w:r>
      <w:r>
        <w:rPr/>
        <w:pict>
          <v:group style="position:absolute;margin-left:507.83551pt;margin-top:4.17344pt;width:8.29557pt;height:34.059551pt;mso-position-horizontal-relative:page;mso-position-vertical-relative:paragraph;z-index:-15579" coordorigin="10157,83" coordsize="166,681">
            <v:group style="position:absolute;left:10233;top:108;width:2;height:135" coordorigin="10233,108" coordsize="2,135">
              <v:shape style="position:absolute;left:10233;top:108;width:2;height:135" coordorigin="10233,108" coordsize="0,135" path="m10233,243l10233,108e" filled="f" stroked="t" strokeweight="2.4975pt" strokecolor="#EDEDED">
                <v:path arrowok="t"/>
              </v:shape>
            </v:group>
            <v:group style="position:absolute;left:10205;top:242;width:117;height:150" coordorigin="10205,242" coordsize="117,150">
              <v:shape style="position:absolute;left:10205;top:242;width:117;height:150" coordorigin="10205,242" coordsize="117,150" path="m10205,242l10323,242,10323,392,10205,392,10205,242e" filled="t" fillcolor="#EDEDED" stroked="f">
                <v:path arrowok="t"/>
                <v:fill/>
              </v:shape>
            </v:group>
            <v:group style="position:absolute;left:10191;top:221;width:2;height:256" coordorigin="10191,221" coordsize="2,256">
              <v:shape style="position:absolute;left:10191;top:221;width:2;height:256" coordorigin="10191,221" coordsize="0,256" path="m10191,477l10191,221e" filled="f" stroked="t" strokeweight="3.425pt" strokecolor="#EDEDED">
                <v:path arrowok="t"/>
              </v:shape>
            </v:group>
            <v:group style="position:absolute;left:10187;top:468;width:121;height:296" coordorigin="10187,468" coordsize="121,296">
              <v:shape style="position:absolute;left:10187;top:468;width:121;height:296" coordorigin="10187,468" coordsize="121,296" path="m10187,468l10308,468,10308,765,10187,765,10187,468e" filled="t" fillcolor="#ED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518.635498pt;margin-top:3.84669pt;width:6.9855pt;height:21.22009pt;mso-position-horizontal-relative:page;mso-position-vertical-relative:paragraph;z-index:-15578" coordorigin="10373,77" coordsize="140,424">
            <v:group style="position:absolute;left:10481;top:108;width:2;height:135" coordorigin="10481,108" coordsize="2,135">
              <v:shape style="position:absolute;left:10481;top:108;width:2;height:135" coordorigin="10481,108" coordsize="0,135" path="m10481,243l10481,108e" filled="f" stroked="t" strokeweight="3.151pt" strokecolor="#EDEDED">
                <v:path arrowok="t"/>
              </v:shape>
            </v:group>
            <v:group style="position:absolute;left:10397;top:221;width:2;height:256" coordorigin="10397,221" coordsize="2,256">
              <v:shape style="position:absolute;left:10397;top:221;width:2;height:256" coordorigin="10397,221" coordsize="0,256" path="m10397,477l10397,221e" filled="f" stroked="t" strokeweight="2.427500pt" strokecolor="#EDEDED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0"/>
          <w:szCs w:val="10"/>
          <w:color w:val="A0A09E"/>
          <w:spacing w:val="0"/>
          <w:w w:val="141"/>
          <w:b/>
          <w:bCs/>
          <w:position w:val="-1"/>
        </w:rPr>
        <w:t>h</w:t>
      </w:r>
      <w:r>
        <w:rPr>
          <w:rFonts w:ascii="Arial" w:hAnsi="Arial" w:cs="Arial" w:eastAsia="Arial"/>
          <w:sz w:val="10"/>
          <w:szCs w:val="10"/>
          <w:color w:val="A0A09E"/>
          <w:spacing w:val="27"/>
          <w:w w:val="141"/>
          <w:b/>
          <w:bCs/>
          <w:position w:val="-1"/>
        </w:rPr>
        <w:t> </w:t>
      </w:r>
      <w:r>
        <w:rPr>
          <w:rFonts w:ascii="Arial" w:hAnsi="Arial" w:cs="Arial" w:eastAsia="Arial"/>
          <w:sz w:val="10"/>
          <w:szCs w:val="10"/>
          <w:color w:val="B5B5B5"/>
          <w:spacing w:val="0"/>
          <w:w w:val="63"/>
          <w:b/>
          <w:bCs/>
          <w:position w:val="-1"/>
        </w:rPr>
        <w:t>'</w:t>
      </w:r>
      <w:r>
        <w:rPr>
          <w:rFonts w:ascii="Arial" w:hAnsi="Arial" w:cs="Arial" w:eastAsia="Arial"/>
          <w:sz w:val="10"/>
          <w:szCs w:val="10"/>
          <w:color w:val="B5B5B5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0"/>
          <w:szCs w:val="10"/>
          <w:color w:val="B5B5B5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0"/>
          <w:szCs w:val="10"/>
          <w:color w:val="595959"/>
          <w:spacing w:val="0"/>
          <w:w w:val="117"/>
          <w:b/>
          <w:bCs/>
          <w:position w:val="-1"/>
        </w:rPr>
        <w:t>\</w:t>
      </w:r>
      <w:r>
        <w:rPr>
          <w:rFonts w:ascii="Times New Roman" w:hAnsi="Times New Roman" w:cs="Times New Roman" w:eastAsia="Times New Roman"/>
          <w:sz w:val="10"/>
          <w:szCs w:val="10"/>
          <w:color w:val="595959"/>
          <w:spacing w:val="-4"/>
          <w:w w:val="118"/>
          <w:b/>
          <w:bCs/>
          <w:position w:val="-1"/>
        </w:rPr>
        <w:t>)</w:t>
      </w:r>
      <w:r>
        <w:rPr>
          <w:rFonts w:ascii="Times New Roman" w:hAnsi="Times New Roman" w:cs="Times New Roman" w:eastAsia="Times New Roman"/>
          <w:sz w:val="10"/>
          <w:szCs w:val="10"/>
          <w:color w:val="A0A09E"/>
          <w:spacing w:val="0"/>
          <w:w w:val="49"/>
          <w:b/>
          <w:bCs/>
          <w:position w:val="-1"/>
        </w:rPr>
        <w:t>:11</w:t>
      </w:r>
      <w:r>
        <w:rPr>
          <w:rFonts w:ascii="Times New Roman" w:hAnsi="Times New Roman" w:cs="Times New Roman" w:eastAsia="Times New Roman"/>
          <w:sz w:val="10"/>
          <w:szCs w:val="10"/>
          <w:color w:val="A0A09E"/>
          <w:spacing w:val="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A0A09E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8"/>
          <w:szCs w:val="8"/>
          <w:color w:val="B5B5B5"/>
          <w:spacing w:val="0"/>
          <w:w w:val="143"/>
          <w:b/>
          <w:bCs/>
          <w:position w:val="-1"/>
        </w:rPr>
        <w:t>:.ı</w:t>
      </w:r>
      <w:r>
        <w:rPr>
          <w:rFonts w:ascii="Arial" w:hAnsi="Arial" w:cs="Arial" w:eastAsia="Arial"/>
          <w:sz w:val="8"/>
          <w:szCs w:val="8"/>
          <w:color w:val="B5B5B5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8"/>
          <w:szCs w:val="8"/>
          <w:color w:val="B5B5B5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8"/>
          <w:szCs w:val="8"/>
          <w:color w:val="A0A09E"/>
          <w:spacing w:val="0"/>
          <w:w w:val="122"/>
          <w:position w:val="-1"/>
        </w:rPr>
        <w:t>•.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125" w:lineRule="exact"/>
        <w:ind w:right="1189"/>
        <w:jc w:val="right"/>
        <w:tabs>
          <w:tab w:pos="700" w:val="left"/>
          <w:tab w:pos="126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7.394409pt;margin-top:5.379601pt;width:15.597624pt;height:12.788819pt;mso-position-horizontal-relative:page;mso-position-vertical-relative:paragraph;z-index:-15586" type="#_x0000_t202" filled="f" stroked="f">
            <v:textbox inset="0,0,0,0">
              <w:txbxContent>
                <w:p>
                  <w:pPr>
                    <w:spacing w:before="0" w:after="0" w:line="167" w:lineRule="exact"/>
                    <w:ind w:right="-63"/>
                    <w:jc w:val="left"/>
                    <w:rPr>
                      <w:rFonts w:ascii="Arial" w:hAnsi="Arial" w:cs="Arial" w:eastAsia="Arial"/>
                      <w:sz w:val="11"/>
                      <w:szCs w:val="11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A0A09E"/>
                      <w:spacing w:val="-18"/>
                      <w:w w:val="312"/>
                    </w:rPr>
                    <w:t>·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747475"/>
                      <w:spacing w:val="-27"/>
                      <w:w w:val="190"/>
                    </w:rPr>
                    <w:t>'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B5B5B5"/>
                      <w:spacing w:val="-64"/>
                      <w:w w:val="129"/>
                    </w:rPr>
                    <w:t>•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8E8E90"/>
                      <w:spacing w:val="0"/>
                      <w:w w:val="108"/>
                      <w:i/>
                    </w:rPr>
                    <w:t>&lt;r.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73.35202pt;margin-top:3.6671pt;width:7.9085pt;height:21.954053pt;mso-position-horizontal-relative:page;mso-position-vertical-relative:paragraph;z-index:-15577" coordorigin="9467,73" coordsize="158,439">
            <v:group style="position:absolute;left:9591;top:108;width:2;height:256" coordorigin="9591,108" coordsize="2,256">
              <v:shape style="position:absolute;left:9591;top:108;width:2;height:256" coordorigin="9591,108" coordsize="0,256" path="m9591,363l9591,108e" filled="f" stroked="t" strokeweight="3.425pt" strokecolor="#EDEDED">
                <v:path arrowok="t"/>
              </v:shape>
            </v:group>
            <v:group style="position:absolute;left:9467;top:346;width:106;height:166" coordorigin="9467,346" coordsize="106,166">
              <v:shape style="position:absolute;left:9467;top:346;width:106;height:166" coordorigin="9467,346" coordsize="106,166" path="m9467,346l9573,346,9573,512,9467,512,9467,346e" filled="t" fillcolor="#EDEDED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14"/>
          <w:szCs w:val="14"/>
          <w:color w:val="595959"/>
          <w:spacing w:val="0"/>
          <w:w w:val="100"/>
        </w:rPr>
        <w:t>\</w:t>
      </w:r>
      <w:r>
        <w:rPr>
          <w:rFonts w:ascii="Arial" w:hAnsi="Arial" w:cs="Arial" w:eastAsia="Arial"/>
          <w:sz w:val="14"/>
          <w:szCs w:val="14"/>
          <w:color w:val="595959"/>
          <w:spacing w:val="26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41"/>
        </w:rPr>
        <w:t>tl'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B5B5B5"/>
          <w:spacing w:val="-17"/>
          <w:w w:val="307"/>
        </w:rPr>
        <w:t>'</w:t>
      </w:r>
      <w:r>
        <w:rPr>
          <w:rFonts w:ascii="Arial" w:hAnsi="Arial" w:cs="Arial" w:eastAsia="Arial"/>
          <w:sz w:val="14"/>
          <w:szCs w:val="14"/>
          <w:color w:val="747475"/>
          <w:spacing w:val="0"/>
          <w:w w:val="83"/>
        </w:rPr>
        <w:t>...</w:t>
      </w:r>
      <w:r>
        <w:rPr>
          <w:rFonts w:ascii="Arial" w:hAnsi="Arial" w:cs="Arial" w:eastAsia="Arial"/>
          <w:sz w:val="14"/>
          <w:szCs w:val="14"/>
          <w:color w:val="747475"/>
          <w:spacing w:val="0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747475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0A09E"/>
          <w:spacing w:val="0"/>
          <w:w w:val="100"/>
          <w:i/>
        </w:rPr>
        <w:t>•1</w:t>
      </w:r>
      <w:r>
        <w:rPr>
          <w:rFonts w:ascii="Times New Roman" w:hAnsi="Times New Roman" w:cs="Times New Roman" w:eastAsia="Times New Roman"/>
          <w:sz w:val="10"/>
          <w:szCs w:val="10"/>
          <w:color w:val="A0A09E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0A09E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A0A09E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0"/>
          <w:szCs w:val="10"/>
          <w:color w:val="747475"/>
          <w:spacing w:val="0"/>
          <w:w w:val="78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747475"/>
          <w:spacing w:val="0"/>
          <w:w w:val="78"/>
        </w:rPr>
        <w:t>    </w:t>
      </w:r>
      <w:r>
        <w:rPr>
          <w:rFonts w:ascii="Times New Roman" w:hAnsi="Times New Roman" w:cs="Times New Roman" w:eastAsia="Times New Roman"/>
          <w:sz w:val="10"/>
          <w:szCs w:val="10"/>
          <w:color w:val="747475"/>
          <w:spacing w:val="3"/>
          <w:w w:val="78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5B5B5"/>
          <w:spacing w:val="0"/>
          <w:w w:val="230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B5B5B5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E8E90"/>
          <w:spacing w:val="0"/>
          <w:w w:val="100"/>
        </w:rPr>
        <w:t>._</w:t>
      </w:r>
      <w:r>
        <w:rPr>
          <w:rFonts w:ascii="Times New Roman" w:hAnsi="Times New Roman" w:cs="Times New Roman" w:eastAsia="Times New Roman"/>
          <w:sz w:val="10"/>
          <w:szCs w:val="10"/>
          <w:color w:val="8E8E90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0"/>
          <w:szCs w:val="10"/>
          <w:color w:val="8E8E9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5B5B5"/>
          <w:spacing w:val="0"/>
          <w:w w:val="137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B5B5B5"/>
          <w:spacing w:val="-5"/>
          <w:w w:val="137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747475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747475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0"/>
          <w:szCs w:val="10"/>
          <w:color w:val="747475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5B5B5"/>
          <w:spacing w:val="0"/>
          <w:w w:val="339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spacing w:before="0" w:after="0" w:line="223" w:lineRule="exact"/>
        <w:ind w:right="127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747475"/>
          <w:w w:val="242"/>
          <w:position w:val="6"/>
        </w:rPr>
        <w:t>\</w:t>
      </w:r>
      <w:r>
        <w:rPr>
          <w:rFonts w:ascii="Arial" w:hAnsi="Arial" w:cs="Arial" w:eastAsia="Arial"/>
          <w:sz w:val="15"/>
          <w:szCs w:val="15"/>
          <w:color w:val="747475"/>
          <w:w w:val="241"/>
          <w:position w:val="6"/>
        </w:rPr>
        <w:t>'</w:t>
      </w:r>
      <w:r>
        <w:rPr>
          <w:rFonts w:ascii="Arial" w:hAnsi="Arial" w:cs="Arial" w:eastAsia="Arial"/>
          <w:sz w:val="15"/>
          <w:szCs w:val="15"/>
          <w:color w:val="747475"/>
          <w:spacing w:val="-20"/>
          <w:w w:val="100"/>
          <w:position w:val="6"/>
        </w:rPr>
        <w:t> 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78"/>
          <w:b/>
          <w:bCs/>
          <w:position w:val="0"/>
        </w:rPr>
        <w:t>1t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78"/>
          <w:b/>
          <w:bCs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78"/>
          <w:b/>
          <w:bCs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27"/>
          <w:b/>
          <w:bCs/>
          <w:position w:val="0"/>
        </w:rPr>
        <w:t>-</w:t>
      </w:r>
      <w:r>
        <w:rPr>
          <w:rFonts w:ascii="Arial" w:hAnsi="Arial" w:cs="Arial" w:eastAsia="Arial"/>
          <w:sz w:val="20"/>
          <w:szCs w:val="20"/>
          <w:color w:val="595959"/>
          <w:spacing w:val="-10"/>
          <w:w w:val="27"/>
          <w:b/>
          <w:bCs/>
          <w:position w:val="0"/>
        </w:rPr>
        <w:t>.</w:t>
      </w:r>
      <w:r>
        <w:rPr>
          <w:rFonts w:ascii="Arial" w:hAnsi="Arial" w:cs="Arial" w:eastAsia="Arial"/>
          <w:sz w:val="15"/>
          <w:szCs w:val="15"/>
          <w:color w:val="747475"/>
          <w:spacing w:val="-31"/>
          <w:w w:val="97"/>
          <w:position w:val="6"/>
        </w:rPr>
        <w:t>:</w:t>
      </w:r>
      <w:r>
        <w:rPr>
          <w:rFonts w:ascii="Arial" w:hAnsi="Arial" w:cs="Arial" w:eastAsia="Arial"/>
          <w:sz w:val="20"/>
          <w:szCs w:val="20"/>
          <w:color w:val="595959"/>
          <w:spacing w:val="12"/>
          <w:w w:val="28"/>
          <w:b/>
          <w:bCs/>
          <w:position w:val="0"/>
        </w:rPr>
        <w:t>;</w:t>
      </w:r>
      <w:r>
        <w:rPr>
          <w:rFonts w:ascii="Arial" w:hAnsi="Arial" w:cs="Arial" w:eastAsia="Arial"/>
          <w:sz w:val="15"/>
          <w:szCs w:val="15"/>
          <w:color w:val="747475"/>
          <w:spacing w:val="-19"/>
          <w:w w:val="97"/>
          <w:position w:val="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E8E90"/>
          <w:spacing w:val="-26"/>
          <w:w w:val="74"/>
          <w:b/>
          <w:bCs/>
          <w:i/>
          <w:position w:val="0"/>
        </w:rPr>
        <w:t>'</w:t>
      </w:r>
      <w:r>
        <w:rPr>
          <w:rFonts w:ascii="Arial" w:hAnsi="Arial" w:cs="Arial" w:eastAsia="Arial"/>
          <w:sz w:val="15"/>
          <w:szCs w:val="15"/>
          <w:color w:val="747475"/>
          <w:spacing w:val="-20"/>
          <w:w w:val="97"/>
          <w:position w:val="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8E8E90"/>
          <w:spacing w:val="0"/>
          <w:w w:val="75"/>
          <w:b/>
          <w:bCs/>
          <w:i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8E8E90"/>
          <w:spacing w:val="0"/>
          <w:w w:val="100"/>
          <w:b/>
          <w:bCs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E8E90"/>
          <w:spacing w:val="-7"/>
          <w:w w:val="100"/>
          <w:b/>
          <w:bCs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475"/>
          <w:spacing w:val="-16"/>
          <w:w w:val="70"/>
          <w:position w:val="0"/>
        </w:rPr>
        <w:t>.</w:t>
      </w:r>
      <w:r>
        <w:rPr>
          <w:rFonts w:ascii="Arial" w:hAnsi="Arial" w:cs="Arial" w:eastAsia="Arial"/>
          <w:sz w:val="15"/>
          <w:szCs w:val="15"/>
          <w:color w:val="595959"/>
          <w:spacing w:val="-11"/>
          <w:w w:val="47"/>
          <w:position w:val="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8E8E90"/>
          <w:spacing w:val="0"/>
          <w:w w:val="48"/>
          <w:position w:val="0"/>
        </w:rPr>
        <w:t>_.</w:t>
      </w:r>
      <w:r>
        <w:rPr>
          <w:rFonts w:ascii="Times New Roman" w:hAnsi="Times New Roman" w:cs="Times New Roman" w:eastAsia="Times New Roman"/>
          <w:sz w:val="19"/>
          <w:szCs w:val="19"/>
          <w:color w:val="8E8E90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E8E90"/>
          <w:spacing w:val="-10"/>
          <w:w w:val="164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47475"/>
          <w:spacing w:val="0"/>
          <w:w w:val="69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747475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5B5B5"/>
          <w:spacing w:val="-14"/>
          <w:w w:val="14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47475"/>
          <w:spacing w:val="-19"/>
          <w:w w:val="117"/>
          <w:position w:val="0"/>
        </w:rPr>
        <w:t>.</w:t>
      </w:r>
      <w:r>
        <w:rPr>
          <w:rFonts w:ascii="Arial" w:hAnsi="Arial" w:cs="Arial" w:eastAsia="Arial"/>
          <w:sz w:val="15"/>
          <w:szCs w:val="15"/>
          <w:color w:val="A0A09E"/>
          <w:spacing w:val="0"/>
          <w:w w:val="310"/>
          <w:position w:val="6"/>
        </w:rPr>
        <w:t>'</w:t>
      </w:r>
      <w:r>
        <w:rPr>
          <w:rFonts w:ascii="Arial" w:hAnsi="Arial" w:cs="Arial" w:eastAsia="Arial"/>
          <w:sz w:val="15"/>
          <w:szCs w:val="15"/>
          <w:color w:val="A0A09E"/>
          <w:spacing w:val="-2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5B5B5"/>
          <w:spacing w:val="0"/>
          <w:w w:val="42"/>
          <w:position w:val="0"/>
        </w:rPr>
        <w:t>"'</w:t>
      </w:r>
      <w:r>
        <w:rPr>
          <w:rFonts w:ascii="Times New Roman" w:hAnsi="Times New Roman" w:cs="Times New Roman" w:eastAsia="Times New Roman"/>
          <w:sz w:val="19"/>
          <w:szCs w:val="19"/>
          <w:color w:val="B5B5B5"/>
          <w:spacing w:val="19"/>
          <w:w w:val="4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5B5B5"/>
          <w:spacing w:val="0"/>
          <w:w w:val="14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B5B5B5"/>
          <w:spacing w:val="8"/>
          <w:w w:val="14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5B5B5"/>
          <w:spacing w:val="0"/>
          <w:w w:val="77"/>
          <w:position w:val="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B5B5B5"/>
          <w:spacing w:val="32"/>
          <w:w w:val="7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0A09E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A0A09E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5B5B5"/>
          <w:spacing w:val="-24"/>
          <w:w w:val="158"/>
          <w:position w:val="0"/>
        </w:rPr>
        <w:t>.</w:t>
      </w:r>
      <w:r>
        <w:rPr>
          <w:rFonts w:ascii="Arial" w:hAnsi="Arial" w:cs="Arial" w:eastAsia="Arial"/>
          <w:sz w:val="11"/>
          <w:szCs w:val="11"/>
          <w:color w:val="B5B5B5"/>
          <w:spacing w:val="0"/>
          <w:w w:val="158"/>
          <w:position w:val="6"/>
        </w:rPr>
        <w:t>,.</w:t>
      </w:r>
      <w:r>
        <w:rPr>
          <w:rFonts w:ascii="Arial" w:hAnsi="Arial" w:cs="Arial" w:eastAsia="Arial"/>
          <w:sz w:val="11"/>
          <w:szCs w:val="11"/>
          <w:color w:val="B5B5B5"/>
          <w:spacing w:val="12"/>
          <w:w w:val="158"/>
          <w:position w:val="6"/>
        </w:rPr>
        <w:t> </w:t>
      </w:r>
      <w:r>
        <w:rPr>
          <w:rFonts w:ascii="Arial" w:hAnsi="Arial" w:cs="Arial" w:eastAsia="Arial"/>
          <w:sz w:val="11"/>
          <w:szCs w:val="11"/>
          <w:color w:val="8E8E90"/>
          <w:spacing w:val="-49"/>
          <w:w w:val="133"/>
          <w:i/>
          <w:position w:val="6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B5B5B5"/>
          <w:spacing w:val="0"/>
          <w:w w:val="49"/>
          <w:position w:val="0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119" w:lineRule="exact"/>
        <w:ind w:right="1379"/>
        <w:jc w:val="right"/>
        <w:tabs>
          <w:tab w:pos="600" w:val="left"/>
          <w:tab w:pos="134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v:group style="position:absolute;margin-left:466.365021pt;margin-top:3.974934pt;width:.1pt;height:10.231934pt;mso-position-horizontal-relative:page;mso-position-vertical-relative:paragraph;z-index:-15576" coordorigin="9327,79" coordsize="2,205">
            <v:shape style="position:absolute;left:9327;top:79;width:2;height:205" coordorigin="9327,79" coordsize="0,205" path="m9327,284l9327,79e" filled="f" stroked="t" strokeweight="1.465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8.240021pt;margin-top:2.920156pt;width:18.14987pt;height:11pt;mso-position-horizontal-relative:page;mso-position-vertical-relative:paragraph;z-index:-15572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rPr>
                      <w:rFonts w:ascii="Times New Roman" w:hAnsi="Times New Roman" w:cs="Times New Roman" w:eastAsia="Times New Roman"/>
                      <w:sz w:val="22"/>
                      <w:szCs w:val="2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B5B5B5"/>
                      <w:w w:val="184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B5B5B5"/>
                      <w:spacing w:val="-4"/>
                      <w:w w:val="184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B5B5B5"/>
                      <w:spacing w:val="0"/>
                      <w:w w:val="165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2"/>
          <w:szCs w:val="12"/>
          <w:color w:val="3D3D3D"/>
          <w:spacing w:val="0"/>
          <w:w w:val="128"/>
          <w:position w:val="-2"/>
        </w:rPr>
        <w:t>\</w:t>
      </w:r>
      <w:r>
        <w:rPr>
          <w:rFonts w:ascii="Times New Roman" w:hAnsi="Times New Roman" w:cs="Times New Roman" w:eastAsia="Times New Roman"/>
          <w:sz w:val="12"/>
          <w:szCs w:val="12"/>
          <w:color w:val="3D3D3D"/>
          <w:spacing w:val="0"/>
          <w:w w:val="128"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D3D3D"/>
          <w:spacing w:val="24"/>
          <w:w w:val="128"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595959"/>
          <w:spacing w:val="0"/>
          <w:w w:val="116"/>
          <w:position w:val="-2"/>
        </w:rPr>
        <w:t>""</w:t>
      </w:r>
      <w:r>
        <w:rPr>
          <w:rFonts w:ascii="Times New Roman" w:hAnsi="Times New Roman" w:cs="Times New Roman" w:eastAsia="Times New Roman"/>
          <w:sz w:val="12"/>
          <w:szCs w:val="12"/>
          <w:color w:val="595959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595959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2"/>
          <w:szCs w:val="12"/>
          <w:color w:val="2B2B2B"/>
          <w:spacing w:val="0"/>
          <w:w w:val="64"/>
          <w:i/>
          <w:position w:val="-2"/>
        </w:rPr>
        <w:t>:;·</w:t>
      </w:r>
      <w:r>
        <w:rPr>
          <w:rFonts w:ascii="Times New Roman" w:hAnsi="Times New Roman" w:cs="Times New Roman" w:eastAsia="Times New Roman"/>
          <w:sz w:val="12"/>
          <w:szCs w:val="12"/>
          <w:color w:val="2B2B2B"/>
          <w:spacing w:val="0"/>
          <w:w w:val="64"/>
          <w:i/>
          <w:position w:val="-2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2B2B2B"/>
          <w:spacing w:val="1"/>
          <w:w w:val="64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5B5B5"/>
          <w:spacing w:val="0"/>
          <w:w w:val="73"/>
          <w:b/>
          <w:bCs/>
          <w:position w:val="-2"/>
        </w:rPr>
        <w:t>'"t</w:t>
      </w:r>
      <w:r>
        <w:rPr>
          <w:rFonts w:ascii="Times New Roman" w:hAnsi="Times New Roman" w:cs="Times New Roman" w:eastAsia="Times New Roman"/>
          <w:sz w:val="12"/>
          <w:szCs w:val="12"/>
          <w:color w:val="B5B5B5"/>
          <w:spacing w:val="0"/>
          <w:w w:val="100"/>
          <w:b/>
          <w:bCs/>
          <w:position w:val="-2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B5B5B5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12"/>
          <w:szCs w:val="12"/>
          <w:color w:val="A0A09E"/>
          <w:spacing w:val="0"/>
          <w:w w:val="51"/>
          <w:position w:val="-2"/>
        </w:rPr>
        <w:t>....</w:t>
      </w:r>
      <w:r>
        <w:rPr>
          <w:rFonts w:ascii="Times New Roman" w:hAnsi="Times New Roman" w:cs="Times New Roman" w:eastAsia="Times New Roman"/>
          <w:sz w:val="12"/>
          <w:szCs w:val="12"/>
          <w:color w:val="A0A09E"/>
          <w:spacing w:val="0"/>
          <w:w w:val="51"/>
          <w:position w:val="-2"/>
        </w:rPr>
        <w:t>         </w:t>
      </w:r>
      <w:r>
        <w:rPr>
          <w:rFonts w:ascii="Times New Roman" w:hAnsi="Times New Roman" w:cs="Times New Roman" w:eastAsia="Times New Roman"/>
          <w:sz w:val="12"/>
          <w:szCs w:val="12"/>
          <w:color w:val="A0A09E"/>
          <w:spacing w:val="2"/>
          <w:w w:val="51"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0A09E"/>
          <w:spacing w:val="0"/>
          <w:w w:val="81"/>
          <w:position w:val="-2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47" w:lineRule="exact"/>
        <w:ind w:left="567" w:right="-20"/>
        <w:jc w:val="left"/>
        <w:tabs>
          <w:tab w:pos="860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pict>
          <v:group style="position:absolute;margin-left:483.300018pt;margin-top:5.39245pt;width:6.648pt;height:8.185547pt;mso-position-horizontal-relative:page;mso-position-vertical-relative:paragraph;z-index:-15575" coordorigin="9666,108" coordsize="133,164">
            <v:shape style="position:absolute;left:9666;top:108;width:133;height:164" coordorigin="9666,108" coordsize="133,164" path="m9666,108l9799,108,9799,272,9666,272,9666,108e" filled="t" fillcolor="#EDEDED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  <w:position w:val="-3"/>
        </w:rPr>
        <w:t>m</w:t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  <w:position w:val="-3"/>
        </w:rPr>
      </w:r>
      <w:r>
        <w:rPr>
          <w:rFonts w:ascii="Arial" w:hAnsi="Arial" w:cs="Arial" w:eastAsia="Arial"/>
          <w:sz w:val="15"/>
          <w:szCs w:val="15"/>
          <w:color w:val="747475"/>
          <w:spacing w:val="0"/>
          <w:w w:val="61"/>
          <w:i/>
          <w:position w:val="1"/>
        </w:rPr>
        <w:t>\</w:t>
      </w:r>
      <w:r>
        <w:rPr>
          <w:rFonts w:ascii="Arial" w:hAnsi="Arial" w:cs="Arial" w:eastAsia="Arial"/>
          <w:sz w:val="15"/>
          <w:szCs w:val="15"/>
          <w:color w:val="747475"/>
          <w:spacing w:val="0"/>
          <w:w w:val="61"/>
          <w:i/>
          <w:position w:val="1"/>
        </w:rPr>
        <w:t>o</w:t>
      </w:r>
      <w:r>
        <w:rPr>
          <w:rFonts w:ascii="Arial" w:hAnsi="Arial" w:cs="Arial" w:eastAsia="Arial"/>
          <w:sz w:val="15"/>
          <w:szCs w:val="15"/>
          <w:color w:val="747475"/>
          <w:spacing w:val="0"/>
          <w:w w:val="61"/>
          <w:i/>
          <w:position w:val="1"/>
        </w:rPr>
        <w:t>.</w:t>
      </w:r>
      <w:r>
        <w:rPr>
          <w:rFonts w:ascii="Arial" w:hAnsi="Arial" w:cs="Arial" w:eastAsia="Arial"/>
          <w:sz w:val="15"/>
          <w:szCs w:val="15"/>
          <w:color w:val="747475"/>
          <w:spacing w:val="0"/>
          <w:w w:val="61"/>
          <w:i/>
          <w:position w:val="1"/>
        </w:rPr>
        <w:t>   </w:t>
      </w:r>
      <w:r>
        <w:rPr>
          <w:rFonts w:ascii="Arial" w:hAnsi="Arial" w:cs="Arial" w:eastAsia="Arial"/>
          <w:sz w:val="15"/>
          <w:szCs w:val="15"/>
          <w:color w:val="747475"/>
          <w:spacing w:val="1"/>
          <w:w w:val="61"/>
          <w:i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595959"/>
          <w:spacing w:val="0"/>
          <w:w w:val="100"/>
          <w:i/>
          <w:position w:val="1"/>
        </w:rPr>
        <w:t>'t;;·</w:t>
      </w:r>
      <w:r>
        <w:rPr>
          <w:rFonts w:ascii="Arial" w:hAnsi="Arial" w:cs="Arial" w:eastAsia="Arial"/>
          <w:sz w:val="15"/>
          <w:szCs w:val="15"/>
          <w:color w:val="595959"/>
          <w:spacing w:val="0"/>
          <w:w w:val="100"/>
          <w:i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595959"/>
          <w:spacing w:val="5"/>
          <w:w w:val="100"/>
          <w:i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B5B5B5"/>
          <w:spacing w:val="10"/>
          <w:w w:val="52"/>
          <w:position w:val="1"/>
        </w:rPr>
        <w:t>•</w:t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68"/>
          <w:position w:val="1"/>
        </w:rPr>
        <w:t>.\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94" w:lineRule="exact"/>
        <w:ind w:left="529" w:right="-20"/>
        <w:jc w:val="left"/>
        <w:tabs>
          <w:tab w:pos="4680" w:val="left"/>
          <w:tab w:pos="8720" w:val="left"/>
          <w:tab w:pos="914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20"/>
          <w:szCs w:val="20"/>
          <w:color w:val="2B2B2B"/>
          <w:spacing w:val="0"/>
          <w:w w:val="54"/>
          <w:position w:val="-5"/>
        </w:rPr>
        <w:t>;:ı::</w:t>
      </w:r>
      <w:r>
        <w:rPr>
          <w:rFonts w:ascii="Arial" w:hAnsi="Arial" w:cs="Arial" w:eastAsia="Arial"/>
          <w:sz w:val="20"/>
          <w:szCs w:val="20"/>
          <w:color w:val="2B2B2B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0"/>
          <w:szCs w:val="20"/>
          <w:color w:val="2B2B2B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1"/>
        </w:rPr>
        <w:t>Özka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1"/>
        </w:rPr>
        <w:t>BAŞBOSTANCI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8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1"/>
        </w:rPr>
      </w:r>
      <w:r>
        <w:rPr>
          <w:rFonts w:ascii="Arial" w:hAnsi="Arial" w:cs="Arial" w:eastAsia="Arial"/>
          <w:sz w:val="12"/>
          <w:szCs w:val="12"/>
          <w:color w:val="3D3D3D"/>
          <w:spacing w:val="0"/>
          <w:w w:val="100"/>
          <w:position w:val="-1"/>
        </w:rPr>
        <w:t>,</w:t>
      </w:r>
      <w:r>
        <w:rPr>
          <w:rFonts w:ascii="Arial" w:hAnsi="Arial" w:cs="Arial" w:eastAsia="Arial"/>
          <w:sz w:val="12"/>
          <w:szCs w:val="12"/>
          <w:color w:val="3D3D3D"/>
          <w:spacing w:val="-29"/>
          <w:w w:val="100"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3D3D3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2"/>
          <w:szCs w:val="12"/>
          <w:color w:val="3D3D3D"/>
          <w:spacing w:val="0"/>
          <w:w w:val="100"/>
          <w:position w:val="-1"/>
        </w:rPr>
      </w:r>
      <w:r>
        <w:rPr>
          <w:rFonts w:ascii="Arial" w:hAnsi="Arial" w:cs="Arial" w:eastAsia="Arial"/>
          <w:sz w:val="12"/>
          <w:szCs w:val="12"/>
          <w:color w:val="2B2B2B"/>
          <w:spacing w:val="0"/>
          <w:w w:val="162"/>
          <w:b/>
          <w:bCs/>
          <w:position w:val="-1"/>
        </w:rPr>
        <w:t>r</w:t>
      </w:r>
      <w:r>
        <w:rPr>
          <w:rFonts w:ascii="Arial" w:hAnsi="Arial" w:cs="Arial" w:eastAsia="Arial"/>
          <w:sz w:val="12"/>
          <w:szCs w:val="12"/>
          <w:color w:val="747475"/>
          <w:spacing w:val="0"/>
          <w:w w:val="72"/>
          <w:position w:val="-1"/>
        </w:rPr>
        <w:t>,</w:t>
      </w:r>
      <w:r>
        <w:rPr>
          <w:rFonts w:ascii="Arial" w:hAnsi="Arial" w:cs="Arial" w:eastAsia="Arial"/>
          <w:sz w:val="12"/>
          <w:szCs w:val="12"/>
          <w:color w:val="747475"/>
          <w:spacing w:val="-5"/>
          <w:w w:val="72"/>
          <w:position w:val="-1"/>
        </w:rPr>
        <w:t>.</w:t>
      </w:r>
      <w:r>
        <w:rPr>
          <w:rFonts w:ascii="Arial" w:hAnsi="Arial" w:cs="Arial" w:eastAsia="Arial"/>
          <w:sz w:val="12"/>
          <w:szCs w:val="12"/>
          <w:color w:val="A0A09E"/>
          <w:spacing w:val="0"/>
          <w:w w:val="79"/>
          <w:position w:val="-1"/>
        </w:rPr>
        <w:t>,</w:t>
      </w:r>
      <w:r>
        <w:rPr>
          <w:rFonts w:ascii="Arial" w:hAnsi="Arial" w:cs="Arial" w:eastAsia="Arial"/>
          <w:sz w:val="12"/>
          <w:szCs w:val="12"/>
          <w:color w:val="A0A09E"/>
          <w:spacing w:val="0"/>
          <w:w w:val="80"/>
          <w:position w:val="-1"/>
        </w:rPr>
        <w:t>-</w:t>
      </w:r>
      <w:r>
        <w:rPr>
          <w:rFonts w:ascii="Arial" w:hAnsi="Arial" w:cs="Arial" w:eastAsia="Arial"/>
          <w:sz w:val="12"/>
          <w:szCs w:val="12"/>
          <w:color w:val="A0A09E"/>
          <w:spacing w:val="1"/>
          <w:w w:val="100"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B5B5B5"/>
          <w:spacing w:val="0"/>
          <w:w w:val="100"/>
          <w:position w:val="-1"/>
        </w:rPr>
        <w:t>:</w:t>
      </w:r>
      <w:r>
        <w:rPr>
          <w:rFonts w:ascii="Arial" w:hAnsi="Arial" w:cs="Arial" w:eastAsia="Arial"/>
          <w:sz w:val="12"/>
          <w:szCs w:val="12"/>
          <w:color w:val="B5B5B5"/>
          <w:spacing w:val="0"/>
          <w:w w:val="100"/>
          <w:position w:val="-1"/>
        </w:rPr>
        <w:t>_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180"/>
        </w:sectPr>
      </w:pPr>
      <w:rPr/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14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-1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6" w:lineRule="exact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747475"/>
          <w:spacing w:val="-16"/>
          <w:w w:val="145"/>
        </w:rPr>
        <w:t>-</w:t>
      </w:r>
      <w:r>
        <w:rPr>
          <w:rFonts w:ascii="Arial" w:hAnsi="Arial" w:cs="Arial" w:eastAsia="Arial"/>
          <w:sz w:val="28"/>
          <w:szCs w:val="28"/>
          <w:color w:val="8E8E90"/>
          <w:spacing w:val="0"/>
          <w:w w:val="86"/>
        </w:rPr>
        <w:t>·</w:t>
      </w:r>
      <w:r>
        <w:rPr>
          <w:rFonts w:ascii="Arial" w:hAnsi="Arial" w:cs="Arial" w:eastAsia="Arial"/>
          <w:sz w:val="28"/>
          <w:szCs w:val="28"/>
          <w:color w:val="8E8E90"/>
          <w:spacing w:val="-23"/>
          <w:w w:val="100"/>
        </w:rPr>
        <w:t> </w:t>
      </w:r>
      <w:r>
        <w:rPr>
          <w:rFonts w:ascii="Arial" w:hAnsi="Arial" w:cs="Arial" w:eastAsia="Arial"/>
          <w:sz w:val="28"/>
          <w:szCs w:val="28"/>
          <w:color w:val="747475"/>
          <w:spacing w:val="0"/>
          <w:w w:val="136"/>
        </w:rPr>
        <w:t>'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180"/>
          <w:cols w:num="2" w:equalWidth="0">
            <w:col w:w="5671" w:space="3416"/>
            <w:col w:w="2433"/>
          </w:cols>
        </w:sectPr>
      </w:pPr>
      <w:rPr/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180"/>
        </w:sectPr>
      </w:pPr>
      <w:rPr/>
    </w:p>
    <w:p>
      <w:pPr>
        <w:spacing w:before="22" w:after="0" w:line="327" w:lineRule="exact"/>
        <w:ind w:right="-20"/>
        <w:jc w:val="righ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595959"/>
          <w:spacing w:val="0"/>
          <w:w w:val="77"/>
          <w:position w:val="-1"/>
        </w:rPr>
        <w:t>Abd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595959"/>
          <w:spacing w:val="-44"/>
          <w:w w:val="67"/>
        </w:rPr>
        <w:t>ı</w:t>
      </w:r>
      <w:r>
        <w:rPr>
          <w:rFonts w:ascii="Arial" w:hAnsi="Arial" w:cs="Arial" w:eastAsia="Arial"/>
          <w:sz w:val="26"/>
          <w:szCs w:val="26"/>
          <w:color w:val="595959"/>
          <w:spacing w:val="-95"/>
          <w:w w:val="131"/>
        </w:rPr>
        <w:t>r</w:t>
      </w:r>
      <w:r>
        <w:rPr>
          <w:rFonts w:ascii="Arial" w:hAnsi="Arial" w:cs="Arial" w:eastAsia="Arial"/>
          <w:sz w:val="26"/>
          <w:szCs w:val="26"/>
          <w:color w:val="595959"/>
          <w:spacing w:val="0"/>
          <w:w w:val="67"/>
        </w:rPr>
        <w:t>,;ı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180"/>
          <w:cols w:num="2" w:equalWidth="0">
            <w:col w:w="2882" w:space="190"/>
            <w:col w:w="8448"/>
          </w:cols>
        </w:sectPr>
      </w:pPr>
      <w:rPr/>
    </w:p>
    <w:p>
      <w:pPr>
        <w:spacing w:before="0" w:after="0" w:line="256" w:lineRule="exact"/>
        <w:ind w:left="2511" w:right="-20"/>
        <w:jc w:val="left"/>
        <w:tabs>
          <w:tab w:pos="344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14.88pt;margin-top:35.040001pt;width:567.600012pt;height:798.960002pt;mso-position-horizontal-relative:page;mso-position-vertical-relative:page;z-index:-15585" coordorigin="298,701" coordsize="11352,15979">
            <v:group style="position:absolute;left:317;top:720;width:11290;height:2" coordorigin="317,720" coordsize="11290,2">
              <v:shape style="position:absolute;left:317;top:720;width:11290;height:2" coordorigin="317,720" coordsize="11290,0" path="m317,720l11606,720e" filled="f" stroked="t" strokeweight=".96pt" strokecolor="#4B4B4B">
                <v:path arrowok="t"/>
              </v:shape>
            </v:group>
            <v:group style="position:absolute;left:317;top:720;width:19;height:2" coordorigin="317,720" coordsize="19,2">
              <v:shape style="position:absolute;left:317;top:720;width:19;height:2" coordorigin="317,720" coordsize="19,0" path="m317,720l336,720e" filled="f" stroked="t" strokeweight=".96pt" strokecolor="#7C7C7C">
                <v:path arrowok="t"/>
              </v:shape>
            </v:group>
            <v:group style="position:absolute;left:2395;top:720;width:2;height:1546" coordorigin="2395,720" coordsize="2,1546">
              <v:shape style="position:absolute;left:2395;top:720;width:2;height:1546" coordorigin="2395,720" coordsize="0,1546" path="m2395,2266l2395,720e" filled="f" stroked="t" strokeweight=".48pt" strokecolor="#1C1C1C">
                <v:path arrowok="t"/>
              </v:shape>
            </v:group>
            <v:group style="position:absolute;left:562;top:722;width:2362;height:2" coordorigin="562,722" coordsize="2362,2">
              <v:shape style="position:absolute;left:562;top:722;width:2362;height:2" coordorigin="562,722" coordsize="2362,0" path="m562,722l2923,722e" filled="f" stroked="t" strokeweight=".48pt" strokecolor="#383838">
                <v:path arrowok="t"/>
              </v:shape>
            </v:group>
            <v:group style="position:absolute;left:2539;top:730;width:9072;height:2" coordorigin="2539,730" coordsize="9072,2">
              <v:shape style="position:absolute;left:2539;top:730;width:9072;height:2" coordorigin="2539,730" coordsize="9072,0" path="m2539,730l11611,730e" filled="f" stroked="t" strokeweight=".72pt" strokecolor="#4F4F4F">
                <v:path arrowok="t"/>
              </v:shape>
            </v:group>
            <v:group style="position:absolute;left:7411;top:734;width:1526;height:2" coordorigin="7411,734" coordsize="1526,2">
              <v:shape style="position:absolute;left:7411;top:734;width:1526;height:2" coordorigin="7411,734" coordsize="1526,0" path="m7411,734l8938,734e" filled="f" stroked="t" strokeweight=".48pt" strokecolor="#232323">
                <v:path arrowok="t"/>
              </v:shape>
            </v:group>
            <v:group style="position:absolute;left:8909;top:720;width:298;height:2" coordorigin="8909,720" coordsize="298,2">
              <v:shape style="position:absolute;left:8909;top:720;width:298;height:2" coordorigin="8909,720" coordsize="298,0" path="m8909,720l9206,720e" filled="f" stroked="t" strokeweight=".48pt" strokecolor="#000000">
                <v:path arrowok="t"/>
              </v:shape>
            </v:group>
            <v:group style="position:absolute;left:9211;top:730;width:2;height:715" coordorigin="9211,730" coordsize="2,715">
              <v:shape style="position:absolute;left:9211;top:730;width:2;height:715" coordorigin="9211,730" coordsize="0,715" path="m9211,1445l9211,730e" filled="f" stroked="t" strokeweight=".48pt" strokecolor="#3B3B3B">
                <v:path arrowok="t"/>
              </v:shape>
            </v:group>
            <v:group style="position:absolute;left:9168;top:739;width:2443;height:2" coordorigin="9168,739" coordsize="2443,2">
              <v:shape style="position:absolute;left:9168;top:739;width:2443;height:2" coordorigin="9168,739" coordsize="2443,0" path="m9168,739l11611,739e" filled="f" stroked="t" strokeweight=".96pt" strokecolor="#575757">
                <v:path arrowok="t"/>
              </v:shape>
            </v:group>
            <v:group style="position:absolute;left:11606;top:730;width:2;height:1819" coordorigin="11606,730" coordsize="2,1819">
              <v:shape style="position:absolute;left:11606;top:730;width:2;height:1819" coordorigin="11606,730" coordsize="0,1819" path="m11606,2549l11606,730e" filled="f" stroked="t" strokeweight=".96pt" strokecolor="#606060">
                <v:path arrowok="t"/>
              </v:shape>
            </v:group>
            <v:group style="position:absolute;left:326;top:1214;width:2;height:230" coordorigin="326,1214" coordsize="2,230">
              <v:shape style="position:absolute;left:326;top:1214;width:2;height:230" coordorigin="326,1214" coordsize="0,230" path="m326,1445l326,1214e" filled="f" stroked="t" strokeweight=".72pt" strokecolor="#808080">
                <v:path arrowok="t"/>
              </v:shape>
            </v:group>
            <v:group style="position:absolute;left:322;top:710;width:2;height:15590" coordorigin="322,710" coordsize="2,15590">
              <v:shape style="position:absolute;left:322;top:710;width:2;height:15590" coordorigin="322,710" coordsize="0,15590" path="m322,16301l322,710e" filled="f" stroked="t" strokeweight=".48pt" strokecolor="#545454">
                <v:path arrowok="t"/>
              </v:shape>
            </v:group>
            <v:group style="position:absolute;left:9216;top:1387;width:2;height:888" coordorigin="9216,1387" coordsize="2,888">
              <v:shape style="position:absolute;left:9216;top:1387;width:2;height:888" coordorigin="9216,1387" coordsize="0,888" path="m9216,2275l9216,1387e" filled="f" stroked="t" strokeweight=".72pt" strokecolor="#646464">
                <v:path arrowok="t"/>
              </v:shape>
            </v:group>
            <v:group style="position:absolute;left:317;top:2256;width:2098;height:2" coordorigin="317,2256" coordsize="2098,2">
              <v:shape style="position:absolute;left:317;top:2256;width:2098;height:2" coordorigin="317,2256" coordsize="2098,0" path="m317,2256l2414,2256e" filled="f" stroked="t" strokeweight=".96pt" strokecolor="#5B5B5B">
                <v:path arrowok="t"/>
              </v:shape>
            </v:group>
            <v:group style="position:absolute;left:326;top:710;width:2;height:15960" coordorigin="326,710" coordsize="2,15960">
              <v:shape style="position:absolute;left:326;top:710;width:2;height:15960" coordorigin="326,710" coordsize="0,15960" path="m326,16670l326,710e" filled="f" stroked="t" strokeweight=".96pt" strokecolor="#575757">
                <v:path arrowok="t"/>
              </v:shape>
            </v:group>
            <v:group style="position:absolute;left:2347;top:2261;width:4526;height:2" coordorigin="2347,2261" coordsize="4526,2">
              <v:shape style="position:absolute;left:2347;top:2261;width:4526;height:2" coordorigin="2347,2261" coordsize="4526,0" path="m2347,2261l6874,2261e" filled="f" stroked="t" strokeweight=".48pt" strokecolor="#1F1F1F">
                <v:path arrowok="t"/>
              </v:shape>
            </v:group>
            <v:group style="position:absolute;left:6845;top:2251;width:173;height:2" coordorigin="6845,2251" coordsize="173,2">
              <v:shape style="position:absolute;left:6845;top:2251;width:173;height:2" coordorigin="6845,2251" coordsize="173,0" path="m6845,2251l7018,2251e" filled="f" stroked="t" strokeweight=".48pt" strokecolor="#2B2B2B">
                <v:path arrowok="t"/>
              </v:shape>
            </v:group>
            <v:group style="position:absolute;left:6989;top:2266;width:2957;height:2" coordorigin="6989,2266" coordsize="2957,2">
              <v:shape style="position:absolute;left:6989;top:2266;width:2957;height:2" coordorigin="6989,2266" coordsize="2957,0" path="m6989,2266l9946,2266e" filled="f" stroked="t" strokeweight=".96pt" strokecolor="#606060">
                <v:path arrowok="t"/>
              </v:shape>
            </v:group>
            <v:group style="position:absolute;left:9600;top:2270;width:2016;height:2" coordorigin="9600,2270" coordsize="2016,2">
              <v:shape style="position:absolute;left:9600;top:2270;width:2016;height:2" coordorigin="9600,2270" coordsize="2016,0" path="m9600,2270l11616,2270e" filled="f" stroked="t" strokeweight=".48pt" strokecolor="#3B3B3B">
                <v:path arrowok="t"/>
              </v:shape>
            </v:group>
            <v:group style="position:absolute;left:317;top:2496;width:1853;height:2" coordorigin="317,2496" coordsize="1853,2">
              <v:shape style="position:absolute;left:317;top:2496;width:1853;height:2" coordorigin="317,2496" coordsize="1853,0" path="m317,2496l2170,2496e" filled="f" stroked="t" strokeweight=".96pt" strokecolor="#606060">
                <v:path arrowok="t"/>
              </v:shape>
            </v:group>
            <v:group style="position:absolute;left:1680;top:2496;width:1507;height:2" coordorigin="1680,2496" coordsize="1507,2">
              <v:shape style="position:absolute;left:1680;top:2496;width:1507;height:2" coordorigin="1680,2496" coordsize="1507,0" path="m1680,2496l3187,2496e" filled="f" stroked="t" strokeweight=".72pt" strokecolor="#4B4B4B">
                <v:path arrowok="t"/>
              </v:shape>
            </v:group>
            <v:group style="position:absolute;left:3130;top:2501;width:4709;height:2" coordorigin="3130,2501" coordsize="4709,2">
              <v:shape style="position:absolute;left:3130;top:2501;width:4709;height:2" coordorigin="3130,2501" coordsize="4709,0" path="m3130,2501l7838,2501e" filled="f" stroked="t" strokeweight=".48pt" strokecolor="#232323">
                <v:path arrowok="t"/>
              </v:shape>
            </v:group>
            <v:group style="position:absolute;left:7670;top:2506;width:3946;height:2" coordorigin="7670,2506" coordsize="3946,2">
              <v:shape style="position:absolute;left:7670;top:2506;width:3946;height:2" coordorigin="7670,2506" coordsize="3946,0" path="m7670,2506l11616,2506e" filled="f" stroked="t" strokeweight=".96pt" strokecolor="#5B5B5B">
                <v:path arrowok="t"/>
              </v:shape>
            </v:group>
            <v:group style="position:absolute;left:317;top:2736;width:4080;height:2" coordorigin="317,2736" coordsize="4080,2">
              <v:shape style="position:absolute;left:317;top:2736;width:4080;height:2" coordorigin="317,2736" coordsize="4080,0" path="m317,2736l4397,2736e" filled="f" stroked="t" strokeweight=".96pt" strokecolor="#575757">
                <v:path arrowok="t"/>
              </v:shape>
            </v:group>
            <v:group style="position:absolute;left:4248;top:2741;width:3590;height:2" coordorigin="4248,2741" coordsize="3590,2">
              <v:shape style="position:absolute;left:4248;top:2741;width:3590;height:2" coordorigin="4248,2741" coordsize="3590,0" path="m4248,2741l7838,2741e" filled="f" stroked="t" strokeweight=".48pt" strokecolor="#232323">
                <v:path arrowok="t"/>
              </v:shape>
            </v:group>
            <v:group style="position:absolute;left:8218;top:2746;width:3398;height:2" coordorigin="8218,2746" coordsize="3398,2">
              <v:shape style="position:absolute;left:8218;top:2746;width:3398;height:2" coordorigin="8218,2746" coordsize="3398,0" path="m8218,2746l11616,2746e" filled="f" stroked="t" strokeweight=".96pt" strokecolor="#606060">
                <v:path arrowok="t"/>
              </v:shape>
            </v:group>
            <v:group style="position:absolute;left:11611;top:2472;width:2;height:2006" coordorigin="11611,2472" coordsize="2,2006">
              <v:shape style="position:absolute;left:11611;top:2472;width:2;height:2006" coordorigin="11611,2472" coordsize="0,2006" path="m11611,4478l11611,2472e" filled="f" stroked="t" strokeweight=".48pt" strokecolor="#2F2F2F">
                <v:path arrowok="t"/>
              </v:shape>
            </v:group>
            <v:group style="position:absolute;left:317;top:2976;width:1421;height:2" coordorigin="317,2976" coordsize="1421,2">
              <v:shape style="position:absolute;left:317;top:2976;width:1421;height:2" coordorigin="317,2976" coordsize="1421,0" path="m317,2976l1738,2976e" filled="f" stroked="t" strokeweight=".96pt" strokecolor="#646464">
                <v:path arrowok="t"/>
              </v:shape>
            </v:group>
            <v:group style="position:absolute;left:1680;top:2981;width:5194;height:2" coordorigin="1680,2981" coordsize="5194,2">
              <v:shape style="position:absolute;left:1680;top:2981;width:5194;height:2" coordorigin="1680,2981" coordsize="5194,0" path="m1680,2981l6874,2981e" filled="f" stroked="t" strokeweight=".48pt" strokecolor="#343434">
                <v:path arrowok="t"/>
              </v:shape>
            </v:group>
            <v:group style="position:absolute;left:6816;top:2981;width:653;height:2" coordorigin="6816,2981" coordsize="653,2">
              <v:shape style="position:absolute;left:6816;top:2981;width:653;height:2" coordorigin="6816,2981" coordsize="653,0" path="m6816,2981l7469,2981e" filled="f" stroked="t" strokeweight=".48pt" strokecolor="#1F1F1F">
                <v:path arrowok="t"/>
              </v:shape>
            </v:group>
            <v:group style="position:absolute;left:7440;top:2966;width:370;height:2" coordorigin="7440,2966" coordsize="370,2">
              <v:shape style="position:absolute;left:7440;top:2966;width:370;height:2" coordorigin="7440,2966" coordsize="370,0" path="m7440,2966l7810,2966e" filled="f" stroked="t" strokeweight=".96pt" strokecolor="#1C1C1C">
                <v:path arrowok="t"/>
              </v:shape>
            </v:group>
            <v:group style="position:absolute;left:7762;top:2986;width:3854;height:2" coordorigin="7762,2986" coordsize="3854,2">
              <v:shape style="position:absolute;left:7762;top:2986;width:3854;height:2" coordorigin="7762,2986" coordsize="3854,0" path="m7762,2986l11616,2986e" filled="f" stroked="t" strokeweight=".96pt" strokecolor="#575757">
                <v:path arrowok="t"/>
              </v:shape>
            </v:group>
            <v:group style="position:absolute;left:317;top:3216;width:1469;height:2" coordorigin="317,3216" coordsize="1469,2">
              <v:shape style="position:absolute;left:317;top:3216;width:1469;height:2" coordorigin="317,3216" coordsize="1469,0" path="m317,3216l1786,3216e" filled="f" stroked="t" strokeweight=".72pt" strokecolor="#5B5B5B">
                <v:path arrowok="t"/>
              </v:shape>
            </v:group>
            <v:group style="position:absolute;left:1680;top:3221;width:5194;height:2" coordorigin="1680,3221" coordsize="5194,2">
              <v:shape style="position:absolute;left:1680;top:3221;width:5194;height:2" coordorigin="1680,3221" coordsize="5194,0" path="m1680,3221l6874,3221e" filled="f" stroked="t" strokeweight=".48pt" strokecolor="#2B2B2B">
                <v:path arrowok="t"/>
              </v:shape>
            </v:group>
            <v:group style="position:absolute;left:6845;top:3206;width:965;height:2" coordorigin="6845,3206" coordsize="965,2">
              <v:shape style="position:absolute;left:6845;top:3206;width:965;height:2" coordorigin="6845,3206" coordsize="965,0" path="m6845,3206l7810,3206e" filled="f" stroked="t" strokeweight=".48pt" strokecolor="#000000">
                <v:path arrowok="t"/>
              </v:shape>
            </v:group>
            <v:group style="position:absolute;left:7810;top:3206;width:538;height:2" coordorigin="7810,3206" coordsize="538,2">
              <v:shape style="position:absolute;left:7810;top:3206;width:538;height:2" coordorigin="7810,3206" coordsize="538,0" path="m7810,3206l8347,3206e" filled="f" stroked="t" strokeweight=".96pt" strokecolor="#2B2B2B">
                <v:path arrowok="t"/>
              </v:shape>
            </v:group>
            <v:group style="position:absolute;left:8208;top:3226;width:3408;height:2" coordorigin="8208,3226" coordsize="3408,2">
              <v:shape style="position:absolute;left:8208;top:3226;width:3408;height:2" coordorigin="8208,3226" coordsize="3408,0" path="m8208,3226l11616,3226e" filled="f" stroked="t" strokeweight=".96pt" strokecolor="#606060">
                <v:path arrowok="t"/>
              </v:shape>
            </v:group>
            <v:group style="position:absolute;left:317;top:3461;width:2870;height:2" coordorigin="317,3461" coordsize="2870,2">
              <v:shape style="position:absolute;left:317;top:3461;width:2870;height:2" coordorigin="317,3461" coordsize="2870,0" path="m317,3461l3187,3461e" filled="f" stroked="t" strokeweight=".48pt" strokecolor="#2B2B2B">
                <v:path arrowok="t"/>
              </v:shape>
            </v:group>
            <v:group style="position:absolute;left:3158;top:3470;width:197;height:2" coordorigin="3158,3470" coordsize="197,2">
              <v:shape style="position:absolute;left:3158;top:3470;width:197;height:2" coordorigin="3158,3470" coordsize="197,0" path="m3158,3470l3355,3470e" filled="f" stroked="t" strokeweight=".96pt" strokecolor="#545454">
                <v:path arrowok="t"/>
              </v:shape>
            </v:group>
            <v:group style="position:absolute;left:3355;top:3470;width:197;height:2" coordorigin="3355,3470" coordsize="197,2">
              <v:shape style="position:absolute;left:3355;top:3470;width:197;height:2" coordorigin="3355,3470" coordsize="197,0" path="m3355,3470l3552,3470e" filled="f" stroked="t" strokeweight=".48pt" strokecolor="#606060">
                <v:path arrowok="t"/>
              </v:shape>
            </v:group>
            <v:group style="position:absolute;left:3523;top:3461;width:346;height:2" coordorigin="3523,3461" coordsize="346,2">
              <v:shape style="position:absolute;left:3523;top:3461;width:346;height:2" coordorigin="3523,3461" coordsize="346,0" path="m3523,3461l3869,3461e" filled="f" stroked="t" strokeweight=".48pt" strokecolor="#282828">
                <v:path arrowok="t"/>
              </v:shape>
            </v:group>
            <v:group style="position:absolute;left:3840;top:3470;width:437;height:2" coordorigin="3840,3470" coordsize="437,2">
              <v:shape style="position:absolute;left:3840;top:3470;width:437;height:2" coordorigin="3840,3470" coordsize="437,0" path="m3840,3470l4277,3470e" filled="f" stroked="t" strokeweight=".48pt" strokecolor="#4F4F4F">
                <v:path arrowok="t"/>
              </v:shape>
            </v:group>
            <v:group style="position:absolute;left:4277;top:3468;width:7339;height:2" coordorigin="4277,3468" coordsize="7339,2">
              <v:shape style="position:absolute;left:4277;top:3468;width:7339;height:2" coordorigin="4277,3468" coordsize="7339,0" path="m4277,3468l11616,3468e" filled="f" stroked="t" strokeweight=".96pt" strokecolor="#545454">
                <v:path arrowok="t"/>
              </v:shape>
            </v:group>
            <v:group style="position:absolute;left:3840;top:3466;width:2;height:211" coordorigin="3840,3466" coordsize="2,211">
              <v:shape style="position:absolute;left:3840;top:3466;width:2;height:211" coordorigin="3840,3466" coordsize="0,211" path="m3840,3677l3840,3466e" filled="f" stroked="t" strokeweight=".48pt" strokecolor="#444444">
                <v:path arrowok="t"/>
              </v:shape>
            </v:group>
            <v:group style="position:absolute;left:7022;top:3456;width:2;height:250" coordorigin="7022,3456" coordsize="2,250">
              <v:shape style="position:absolute;left:7022;top:3456;width:2;height:250" coordorigin="7022,3456" coordsize="0,250" path="m7022,3706l7022,3456e" filled="f" stroked="t" strokeweight=".48pt" strokecolor="#232323">
                <v:path arrowok="t"/>
              </v:shape>
            </v:group>
            <v:group style="position:absolute;left:3840;top:3677;width:2;height:202" coordorigin="3840,3677" coordsize="2,202">
              <v:shape style="position:absolute;left:3840;top:3677;width:2;height:202" coordorigin="3840,3677" coordsize="0,202" path="m3840,3878l3840,3677e" filled="f" stroked="t" strokeweight=".48pt" strokecolor="#000000">
                <v:path arrowok="t"/>
              </v:shape>
            </v:group>
            <v:group style="position:absolute;left:7008;top:3878;width:2194;height:2" coordorigin="7008,3878" coordsize="2194,2">
              <v:shape style="position:absolute;left:7008;top:3878;width:2194;height:2" coordorigin="7008,3878" coordsize="2194,0" path="m7008,3878l9202,3878e" filled="f" stroked="t" strokeweight=".48pt" strokecolor="#383838">
                <v:path arrowok="t"/>
              </v:shape>
            </v:group>
            <v:group style="position:absolute;left:7025;top:3648;width:2;height:557" coordorigin="7025,3648" coordsize="2,557">
              <v:shape style="position:absolute;left:7025;top:3648;width:2;height:557" coordorigin="7025,3648" coordsize="0,557" path="m7025,4205l7025,3648e" filled="f" stroked="t" strokeweight=".72pt" strokecolor="#3B3B3B">
                <v:path arrowok="t"/>
              </v:shape>
            </v:group>
            <v:group style="position:absolute;left:9600;top:3847;width:2016;height:2" coordorigin="9600,3847" coordsize="2016,2">
              <v:shape style="position:absolute;left:9600;top:3847;width:2016;height:2" coordorigin="9600,3847" coordsize="2016,0" path="m9600,3847l11616,3847e" filled="f" stroked="t" strokeweight=".24pt" strokecolor="#838383">
                <v:path arrowok="t"/>
              </v:shape>
            </v:group>
            <v:group style="position:absolute;left:317;top:4195;width:3557;height:2" coordorigin="317,4195" coordsize="3557,2">
              <v:shape style="position:absolute;left:317;top:4195;width:3557;height:2" coordorigin="317,4195" coordsize="3557,0" path="m317,4195l3874,4195e" filled="f" stroked="t" strokeweight=".96pt" strokecolor="#747474">
                <v:path arrowok="t"/>
              </v:shape>
            </v:group>
            <v:group style="position:absolute;left:3878;top:3888;width:2118;height:2" coordorigin="3878,3888" coordsize="2118,2">
              <v:shape style="position:absolute;left:3878;top:3888;width:2118;height:2" coordorigin="3878,3888" coordsize="2118,0" path="m3878,3888l5997,3888e" filled="f" stroked="t" strokeweight=".96pt" strokecolor="#747474">
                <v:path arrowok="t"/>
              </v:shape>
            </v:group>
            <v:group style="position:absolute;left:3840;top:3878;width:2;height:317" coordorigin="3840,3878" coordsize="2,317">
              <v:shape style="position:absolute;left:3840;top:3878;width:2;height:317" coordorigin="3840,3878" coordsize="0,317" path="m3840,4195l3840,3878e" filled="f" stroked="t" strokeweight=".48pt" strokecolor="#747474">
                <v:path arrowok="t"/>
              </v:shape>
            </v:group>
            <v:group style="position:absolute;left:3806;top:4195;width:3067;height:2" coordorigin="3806,4195" coordsize="3067,2">
              <v:shape style="position:absolute;left:3806;top:4195;width:3067;height:2" coordorigin="3806,4195" coordsize="3067,0" path="m3806,4195l6874,4195e" filled="f" stroked="t" strokeweight=".72pt" strokecolor="#343434">
                <v:path arrowok="t"/>
              </v:shape>
            </v:group>
            <v:group style="position:absolute;left:6816;top:4200;width:240;height:2" coordorigin="6816,4200" coordsize="240,2">
              <v:shape style="position:absolute;left:6816;top:4200;width:240;height:2" coordorigin="6816,4200" coordsize="240,0" path="m6816,4200l7056,4200e" filled="f" stroked="t" strokeweight=".48pt" strokecolor="#343434">
                <v:path arrowok="t"/>
              </v:shape>
            </v:group>
            <v:group style="position:absolute;left:6979;top:4200;width:3470;height:2" coordorigin="6979,4200" coordsize="3470,2">
              <v:shape style="position:absolute;left:6979;top:4200;width:3470;height:2" coordorigin="6979,4200" coordsize="3470,0" path="m6979,4200l10450,4200e" filled="f" stroked="t" strokeweight=".48pt" strokecolor="#545454">
                <v:path arrowok="t"/>
              </v:shape>
            </v:group>
            <v:group style="position:absolute;left:9485;top:4205;width:2131;height:2" coordorigin="9485,4205" coordsize="2131,2">
              <v:shape style="position:absolute;left:9485;top:4205;width:2131;height:2" coordorigin="9485,4205" coordsize="2131,0" path="m9485,4205l11616,4205e" filled="f" stroked="t" strokeweight=".96pt" strokecolor="#777777">
                <v:path arrowok="t"/>
              </v:shape>
            </v:group>
            <v:group style="position:absolute;left:2400;top:4186;width:2;height:5438" coordorigin="2400,4186" coordsize="2,5438">
              <v:shape style="position:absolute;left:2400;top:4186;width:2;height:5438" coordorigin="2400,4186" coordsize="0,5438" path="m2400,9624l2400,4186e" filled="f" stroked="t" strokeweight=".96pt" strokecolor="#606060">
                <v:path arrowok="t"/>
              </v:shape>
            </v:group>
            <v:group style="position:absolute;left:317;top:4675;width:4666;height:2" coordorigin="317,4675" coordsize="4666,2">
              <v:shape style="position:absolute;left:317;top:4675;width:4666;height:2" coordorigin="317,4675" coordsize="4666,0" path="m317,4675l4982,4675e" filled="f" stroked="t" strokeweight=".96pt" strokecolor="#575757">
                <v:path arrowok="t"/>
              </v:shape>
            </v:group>
            <v:group style="position:absolute;left:4925;top:4680;width:4013;height:2" coordorigin="4925,4680" coordsize="4013,2">
              <v:shape style="position:absolute;left:4925;top:4680;width:4013;height:2" coordorigin="4925,4680" coordsize="4013,0" path="m4925,4680l8938,4680e" filled="f" stroked="t" strokeweight=".48pt" strokecolor="#282828">
                <v:path arrowok="t"/>
              </v:shape>
            </v:group>
            <v:group style="position:absolute;left:8909;top:4666;width:293;height:2" coordorigin="8909,4666" coordsize="293,2">
              <v:shape style="position:absolute;left:8909;top:4666;width:293;height:2" coordorigin="8909,4666" coordsize="293,0" path="m8909,4666l9202,4666e" filled="f" stroked="t" strokeweight=".48pt" strokecolor="#000000">
                <v:path arrowok="t"/>
              </v:shape>
            </v:group>
            <v:group style="position:absolute;left:9072;top:4685;width:2549;height:2" coordorigin="9072,4685" coordsize="2549,2">
              <v:shape style="position:absolute;left:9072;top:4685;width:2549;height:2" coordorigin="9072,4685" coordsize="2549,0" path="m9072,4685l11621,4685e" filled="f" stroked="t" strokeweight=".96pt" strokecolor="#646464">
                <v:path arrowok="t"/>
              </v:shape>
            </v:group>
            <v:group style="position:absolute;left:11616;top:730;width:2;height:8894" coordorigin="11616,730" coordsize="2,8894">
              <v:shape style="position:absolute;left:11616;top:730;width:2;height:8894" coordorigin="11616,730" coordsize="0,8894" path="m11616,9624l11616,730e" filled="f" stroked="t" strokeweight=".72pt" strokecolor="#545454">
                <v:path arrowok="t"/>
              </v:shape>
            </v:group>
            <v:group style="position:absolute;left:2390;top:4915;width:4483;height:2" coordorigin="2390,4915" coordsize="4483,2">
              <v:shape style="position:absolute;left:2390;top:4915;width:4483;height:2" coordorigin="2390,4915" coordsize="4483,0" path="m2390,4915l6874,4915e" filled="f" stroked="t" strokeweight=".96pt" strokecolor="#4F4F4F">
                <v:path arrowok="t"/>
              </v:shape>
            </v:group>
            <v:group style="position:absolute;left:6816;top:4920;width:2122;height:2" coordorigin="6816,4920" coordsize="2122,2">
              <v:shape style="position:absolute;left:6816;top:4920;width:2122;height:2" coordorigin="6816,4920" coordsize="2122,0" path="m6816,4920l8938,4920e" filled="f" stroked="t" strokeweight=".48pt" strokecolor="#232323">
                <v:path arrowok="t"/>
              </v:shape>
            </v:group>
            <v:group style="position:absolute;left:8909;top:4906;width:720;height:2" coordorigin="8909,4906" coordsize="720,2">
              <v:shape style="position:absolute;left:8909;top:4906;width:720;height:2" coordorigin="8909,4906" coordsize="720,0" path="m8909,4906l9629,4906e" filled="f" stroked="t" strokeweight=".48pt" strokecolor="#000000">
                <v:path arrowok="t"/>
              </v:shape>
            </v:group>
            <v:group style="position:absolute;left:9523;top:4925;width:2098;height:2" coordorigin="9523,4925" coordsize="2098,2">
              <v:shape style="position:absolute;left:9523;top:4925;width:2098;height:2" coordorigin="9523,4925" coordsize="2098,0" path="m9523,4925l11621,4925e" filled="f" stroked="t" strokeweight=".96pt" strokecolor="#5B5B5B">
                <v:path arrowok="t"/>
              </v:shape>
            </v:group>
            <v:group style="position:absolute;left:4958;top:4906;width:2;height:293" coordorigin="4958,4906" coordsize="2,293">
              <v:shape style="position:absolute;left:4958;top:4906;width:2;height:293" coordorigin="4958,4906" coordsize="0,293" path="m4958,5198l4958,4906e" filled="f" stroked="t" strokeweight=".48pt" strokecolor="#444444">
                <v:path arrowok="t"/>
              </v:shape>
            </v:group>
            <v:group style="position:absolute;left:7810;top:4901;width:2;height:269" coordorigin="7810,4901" coordsize="2,269">
              <v:shape style="position:absolute;left:7810;top:4901;width:2;height:269" coordorigin="7810,4901" coordsize="0,269" path="m7810,5170l7810,4901e" filled="f" stroked="t" strokeweight=".48pt" strokecolor="#232323">
                <v:path arrowok="t"/>
              </v:shape>
            </v:group>
            <v:group style="position:absolute;left:4954;top:5405;width:4589;height:2" coordorigin="4954,5405" coordsize="4589,2">
              <v:shape style="position:absolute;left:4954;top:5405;width:4589;height:2" coordorigin="4954,5405" coordsize="4589,0" path="m4954,5405l9542,5405e" filled="f" stroked="t" strokeweight=".96pt" strokecolor="#575757">
                <v:path arrowok="t"/>
              </v:shape>
            </v:group>
            <v:group style="position:absolute;left:4958;top:5141;width:2;height:1954" coordorigin="4958,5141" coordsize="2,1954">
              <v:shape style="position:absolute;left:4958;top:5141;width:2;height:1954" coordorigin="4958,5141" coordsize="0,1954" path="m4958,7094l4958,5141e" filled="f" stroked="t" strokeweight=".48pt" strokecolor="#2F2F2F">
                <v:path arrowok="t"/>
              </v:shape>
            </v:group>
            <v:group style="position:absolute;left:7810;top:5170;width:2;height:245" coordorigin="7810,5170" coordsize="2,245">
              <v:shape style="position:absolute;left:7810;top:5170;width:2;height:245" coordorigin="7810,5170" coordsize="0,245" path="m7810,5414l7810,5170e" filled="f" stroked="t" strokeweight=".48pt" strokecolor="#606060">
                <v:path arrowok="t"/>
              </v:shape>
            </v:group>
            <v:group style="position:absolute;left:9173;top:5405;width:2429;height:2" coordorigin="9173,5405" coordsize="2429,2">
              <v:shape style="position:absolute;left:9173;top:5405;width:2429;height:2" coordorigin="9173,5405" coordsize="2429,0" path="m9173,5405l11602,5405e" filled="f" stroked="t" strokeweight=".96pt" strokecolor="#383838">
                <v:path arrowok="t"/>
              </v:shape>
            </v:group>
            <v:group style="position:absolute;left:9600;top:5410;width:2026;height:2" coordorigin="9600,5410" coordsize="2026,2">
              <v:shape style="position:absolute;left:9600;top:5410;width:2026;height:2" coordorigin="9600,5410" coordsize="2026,0" path="m9600,5410l11626,5410e" filled="f" stroked="t" strokeweight=".48pt" strokecolor="#2B2B2B">
                <v:path arrowok="t"/>
              </v:shape>
            </v:group>
            <v:group style="position:absolute;left:4954;top:5645;width:4397;height:2" coordorigin="4954,5645" coordsize="4397,2">
              <v:shape style="position:absolute;left:4954;top:5645;width:4397;height:2" coordorigin="4954,5645" coordsize="4397,0" path="m4954,5645l9350,5645e" filled="f" stroked="t" strokeweight=".96pt" strokecolor="#5B5B5B">
                <v:path arrowok="t"/>
              </v:shape>
            </v:group>
            <v:group style="position:absolute;left:9173;top:5645;width:485;height:2" coordorigin="9173,5645" coordsize="485,2">
              <v:shape style="position:absolute;left:9173;top:5645;width:485;height:2" coordorigin="9173,5645" coordsize="485,0" path="m9173,5645l9658,5645e" filled="f" stroked="t" strokeweight=".72pt" strokecolor="#444444">
                <v:path arrowok="t"/>
              </v:shape>
            </v:group>
            <v:group style="position:absolute;left:9600;top:5650;width:2026;height:2" coordorigin="9600,5650" coordsize="2026,2">
              <v:shape style="position:absolute;left:9600;top:5650;width:2026;height:2" coordorigin="9600,5650" coordsize="2026,0" path="m9600,5650l11626,5650e" filled="f" stroked="t" strokeweight=".48pt" strokecolor="#2F2F2F">
                <v:path arrowok="t"/>
              </v:shape>
            </v:group>
            <v:group style="position:absolute;left:4954;top:5890;width:3422;height:2" coordorigin="4954,5890" coordsize="3422,2">
              <v:shape style="position:absolute;left:4954;top:5890;width:3422;height:2" coordorigin="4954,5890" coordsize="3422,0" path="m4954,5890l8376,5890e" filled="f" stroked="t" strokeweight=".48pt" strokecolor="#1F1F1F">
                <v:path arrowok="t"/>
              </v:shape>
            </v:group>
            <v:group style="position:absolute;left:8347;top:5880;width:854;height:2" coordorigin="8347,5880" coordsize="854,2">
              <v:shape style="position:absolute;left:8347;top:5880;width:854;height:2" coordorigin="8347,5880" coordsize="854,0" path="m8347,5880l9202,5880e" filled="f" stroked="t" strokeweight=".48pt" strokecolor="#282828">
                <v:path arrowok="t"/>
              </v:shape>
            </v:group>
            <v:group style="position:absolute;left:8995;top:5894;width:2630;height:2" coordorigin="8995,5894" coordsize="2630,2">
              <v:shape style="position:absolute;left:8995;top:5894;width:2630;height:2" coordorigin="8995,5894" coordsize="2630,0" path="m8995,5894l11626,5894e" filled="f" stroked="t" strokeweight=".96pt" strokecolor="#606060">
                <v:path arrowok="t"/>
              </v:shape>
            </v:group>
            <v:group style="position:absolute;left:2371;top:6139;width:552;height:2" coordorigin="2371,6139" coordsize="552,2">
              <v:shape style="position:absolute;left:2371;top:6139;width:552;height:2" coordorigin="2371,6139" coordsize="552,0" path="m2371,6139l2923,6139e" filled="f" stroked="t" strokeweight=".48pt" strokecolor="#646464">
                <v:path arrowok="t"/>
              </v:shape>
            </v:group>
            <v:group style="position:absolute;left:2894;top:6130;width:5482;height:2" coordorigin="2894,6130" coordsize="5482,2">
              <v:shape style="position:absolute;left:2894;top:6130;width:5482;height:2" coordorigin="2894,6130" coordsize="5482,0" path="m2894,6130l8376,6130e" filled="f" stroked="t" strokeweight=".48pt" strokecolor="#2B2B2B">
                <v:path arrowok="t"/>
              </v:shape>
            </v:group>
            <v:group style="position:absolute;left:8299;top:6134;width:3326;height:2" coordorigin="8299,6134" coordsize="3326,2">
              <v:shape style="position:absolute;left:8299;top:6134;width:3326;height:2" coordorigin="8299,6134" coordsize="3326,0" path="m8299,6134l11626,6134e" filled="f" stroked="t" strokeweight=".96pt" strokecolor="#606060">
                <v:path arrowok="t"/>
              </v:shape>
            </v:group>
            <v:group style="position:absolute;left:768;top:6374;width:9682;height:2" coordorigin="768,6374" coordsize="9682,2">
              <v:shape style="position:absolute;left:768;top:6374;width:9682;height:2" coordorigin="768,6374" coordsize="9682,0" path="m768,6374l10450,6374e" filled="f" stroked="t" strokeweight=".96pt" strokecolor="#5B5B5B">
                <v:path arrowok="t"/>
              </v:shape>
            </v:group>
            <v:group style="position:absolute;left:10392;top:6379;width:1234;height:2" coordorigin="10392,6379" coordsize="1234,2">
              <v:shape style="position:absolute;left:10392;top:6379;width:1234;height:2" coordorigin="10392,6379" coordsize="1234,0" path="m10392,6379l11626,6379e" filled="f" stroked="t" strokeweight=".48pt" strokecolor="#3F3F3F">
                <v:path arrowok="t"/>
              </v:shape>
            </v:group>
            <v:group style="position:absolute;left:7810;top:6350;width:2;height:509" coordorigin="7810,6350" coordsize="2,509">
              <v:shape style="position:absolute;left:7810;top:6350;width:2;height:509" coordorigin="7810,6350" coordsize="0,509" path="m7810,6859l7810,6350e" filled="f" stroked="t" strokeweight=".48pt" strokecolor="#575757">
                <v:path arrowok="t"/>
              </v:shape>
            </v:group>
            <v:group style="position:absolute;left:2390;top:6845;width:9235;height:2" coordorigin="2390,6845" coordsize="9235,2">
              <v:shape style="position:absolute;left:2390;top:6845;width:9235;height:2" coordorigin="2390,6845" coordsize="9235,0" path="m2390,6845l11626,6845e" filled="f" stroked="t" strokeweight=".96pt" strokecolor="#575757">
                <v:path arrowok="t"/>
              </v:shape>
            </v:group>
            <v:group style="position:absolute;left:2390;top:7090;width:8059;height:2" coordorigin="2390,7090" coordsize="8059,2">
              <v:shape style="position:absolute;left:2390;top:7090;width:8059;height:2" coordorigin="2390,7090" coordsize="8059,0" path="m2390,7090l10450,7090e" filled="f" stroked="t" strokeweight=".48pt" strokecolor="#232323">
                <v:path arrowok="t"/>
              </v:shape>
            </v:group>
            <v:group style="position:absolute;left:7810;top:6840;width:2;height:274" coordorigin="7810,6840" coordsize="2,274">
              <v:shape style="position:absolute;left:7810;top:6840;width:2;height:274" coordorigin="7810,6840" coordsize="0,274" path="m7810,7114l7810,6840e" filled="f" stroked="t" strokeweight=".48pt" strokecolor="#444444">
                <v:path arrowok="t"/>
              </v:shape>
            </v:group>
            <v:group style="position:absolute;left:10392;top:7094;width:1234;height:2" coordorigin="10392,7094" coordsize="1234,2">
              <v:shape style="position:absolute;left:10392;top:7094;width:1234;height:2" coordorigin="10392,7094" coordsize="1234,0" path="m10392,7094l11626,7094e" filled="f" stroked="t" strokeweight=".96pt" strokecolor="#646464">
                <v:path arrowok="t"/>
              </v:shape>
            </v:group>
            <v:group style="position:absolute;left:317;top:7330;width:8914;height:2" coordorigin="317,7330" coordsize="8914,2">
              <v:shape style="position:absolute;left:317;top:7330;width:8914;height:2" coordorigin="317,7330" coordsize="8914,0" path="m317,7330l9230,7330e" filled="f" stroked="t" strokeweight=".48pt" strokecolor="#1F1F1F">
                <v:path arrowok="t"/>
              </v:shape>
            </v:group>
            <v:group style="position:absolute;left:9202;top:7315;width:427;height:2" coordorigin="9202,7315" coordsize="427,2">
              <v:shape style="position:absolute;left:9202;top:7315;width:427;height:2" coordorigin="9202,7315" coordsize="427,0" path="m9202,7315l9629,7315e" filled="f" stroked="t" strokeweight=".48pt" strokecolor="#000000">
                <v:path arrowok="t"/>
              </v:shape>
            </v:group>
            <v:group style="position:absolute;left:9629;top:7315;width:792;height:2" coordorigin="9629,7315" coordsize="792,2">
              <v:shape style="position:absolute;left:9629;top:7315;width:792;height:2" coordorigin="9629,7315" coordsize="792,0" path="m9629,7315l10421,7315e" filled="f" stroked="t" strokeweight=".96pt" strokecolor="#2F2F2F">
                <v:path arrowok="t"/>
              </v:shape>
            </v:group>
            <v:group style="position:absolute;left:10291;top:7334;width:1334;height:2" coordorigin="10291,7334" coordsize="1334,2">
              <v:shape style="position:absolute;left:10291;top:7334;width:1334;height:2" coordorigin="10291,7334" coordsize="1334,0" path="m10291,7334l11626,7334e" filled="f" stroked="t" strokeweight=".96pt" strokecolor="#646464">
                <v:path arrowok="t"/>
              </v:shape>
            </v:group>
            <v:group style="position:absolute;left:317;top:7805;width:2750;height:2" coordorigin="317,7805" coordsize="2750,2">
              <v:shape style="position:absolute;left:317;top:7805;width:2750;height:2" coordorigin="317,7805" coordsize="2750,0" path="m317,7805l3067,7805e" filled="f" stroked="t" strokeweight=".96pt" strokecolor="#545454">
                <v:path arrowok="t"/>
              </v:shape>
            </v:group>
            <v:group style="position:absolute;left:2923;top:7795;width:2030;height:2" coordorigin="2923,7795" coordsize="2030,2">
              <v:shape style="position:absolute;left:2923;top:7795;width:2030;height:2" coordorigin="2923,7795" coordsize="2030,0" path="m2923,7795l4954,7795e" filled="f" stroked="t" strokeweight=".96pt" strokecolor="#232323">
                <v:path arrowok="t"/>
              </v:shape>
            </v:group>
            <v:group style="position:absolute;left:4954;top:7795;width:379;height:2" coordorigin="4954,7795" coordsize="379,2">
              <v:shape style="position:absolute;left:4954;top:7795;width:379;height:2" coordorigin="4954,7795" coordsize="379,0" path="m4954,7795l5333,7795e" filled="f" stroked="t" strokeweight=".96pt" strokecolor="#282828">
                <v:path arrowok="t"/>
              </v:shape>
            </v:group>
            <v:group style="position:absolute;left:5333;top:7795;width:3014;height:2" coordorigin="5333,7795" coordsize="3014,2">
              <v:shape style="position:absolute;left:5333;top:7795;width:3014;height:2" coordorigin="5333,7795" coordsize="3014,0" path="m5333,7795l8347,7795e" filled="f" stroked="t" strokeweight=".48pt" strokecolor="#232323">
                <v:path arrowok="t"/>
              </v:shape>
            </v:group>
            <v:group style="position:absolute;left:8347;top:7795;width:562;height:2" coordorigin="8347,7795" coordsize="562,2">
              <v:shape style="position:absolute;left:8347;top:7795;width:562;height:2" coordorigin="8347,7795" coordsize="562,0" path="m8347,7795l8909,7795e" filled="f" stroked="t" strokeweight=".96pt" strokecolor="#1C1C1C">
                <v:path arrowok="t"/>
              </v:shape>
            </v:group>
            <v:group style="position:absolute;left:8909;top:7795;width:293;height:2" coordorigin="8909,7795" coordsize="293,2">
              <v:shape style="position:absolute;left:8909;top:7795;width:293;height:2" coordorigin="8909,7795" coordsize="293,0" path="m8909,7795l9202,7795e" filled="f" stroked="t" strokeweight=".48pt" strokecolor="#1F1F1F">
                <v:path arrowok="t"/>
              </v:shape>
            </v:group>
            <v:group style="position:absolute;left:9202;top:7795;width:427;height:2" coordorigin="9202,7795" coordsize="427,2">
              <v:shape style="position:absolute;left:9202;top:7795;width:427;height:2" coordorigin="9202,7795" coordsize="427,0" path="m9202,7795l9629,7795e" filled="f" stroked="t" strokeweight=".96pt" strokecolor="#232323">
                <v:path arrowok="t"/>
              </v:shape>
            </v:group>
            <v:group style="position:absolute;left:9600;top:7805;width:850;height:2" coordorigin="9600,7805" coordsize="850,2">
              <v:shape style="position:absolute;left:9600;top:7805;width:850;height:2" coordorigin="9600,7805" coordsize="850,0" path="m9600,7805l10450,7805e" filled="f" stroked="t" strokeweight=".72pt" strokecolor="#4F4F4F">
                <v:path arrowok="t"/>
              </v:shape>
            </v:group>
            <v:group style="position:absolute;left:10195;top:7805;width:1430;height:2" coordorigin="10195,7805" coordsize="1430,2">
              <v:shape style="position:absolute;left:10195;top:7805;width:1430;height:2" coordorigin="10195,7805" coordsize="1430,0" path="m10195,7805l11626,7805e" filled="f" stroked="t" strokeweight=".96pt" strokecolor="#646464">
                <v:path arrowok="t"/>
              </v:shape>
            </v:group>
            <v:group style="position:absolute;left:4963;top:7795;width:2;height:739" coordorigin="4963,7795" coordsize="2,739">
              <v:shape style="position:absolute;left:4963;top:7795;width:2;height:739" coordorigin="4963,7795" coordsize="0,739" path="m4963,8534l4963,7795e" filled="f" stroked="t" strokeweight=".96pt" strokecolor="#676767">
                <v:path arrowok="t"/>
              </v:shape>
            </v:group>
            <v:group style="position:absolute;left:4954;top:8045;width:6672;height:2" coordorigin="4954,8045" coordsize="6672,2">
              <v:shape style="position:absolute;left:4954;top:8045;width:6672;height:2" coordorigin="4954,8045" coordsize="6672,0" path="m4954,8045l11626,8045e" filled="f" stroked="t" strokeweight=".96pt" strokecolor="#5B5B5B">
                <v:path arrowok="t"/>
              </v:shape>
            </v:group>
            <v:group style="position:absolute;left:4954;top:8285;width:4704;height:2" coordorigin="4954,8285" coordsize="4704,2">
              <v:shape style="position:absolute;left:4954;top:8285;width:4704;height:2" coordorigin="4954,8285" coordsize="4704,0" path="m4954,8285l9658,8285e" filled="f" stroked="t" strokeweight=".96pt" strokecolor="#545454">
                <v:path arrowok="t"/>
              </v:shape>
            </v:group>
            <v:group style="position:absolute;left:9600;top:8290;width:2026;height:2" coordorigin="9600,8290" coordsize="2026,2">
              <v:shape style="position:absolute;left:9600;top:8290;width:2026;height:2" coordorigin="9600,8290" coordsize="2026,0" path="m9600,8290l11626,8290e" filled="f" stroked="t" strokeweight=".48pt" strokecolor="#343434">
                <v:path arrowok="t"/>
              </v:shape>
            </v:group>
            <v:group style="position:absolute;left:317;top:8530;width:3264;height:2" coordorigin="317,8530" coordsize="3264,2">
              <v:shape style="position:absolute;left:317;top:8530;width:3264;height:2" coordorigin="317,8530" coordsize="3264,0" path="m317,8530l3581,8530e" filled="f" stroked="t" strokeweight=".48pt" strokecolor="#232323">
                <v:path arrowok="t"/>
              </v:shape>
            </v:group>
            <v:group style="position:absolute;left:3523;top:8525;width:782;height:2" coordorigin="3523,8525" coordsize="782,2">
              <v:shape style="position:absolute;left:3523;top:8525;width:782;height:2" coordorigin="3523,8525" coordsize="782,0" path="m3523,8525l4306,8525e" filled="f" stroked="t" strokeweight=".72pt" strokecolor="#484848">
                <v:path arrowok="t"/>
              </v:shape>
            </v:group>
            <v:group style="position:absolute;left:4248;top:8530;width:1114;height:2" coordorigin="4248,8530" coordsize="1114,2">
              <v:shape style="position:absolute;left:4248;top:8530;width:1114;height:2" coordorigin="4248,8530" coordsize="1114,0" path="m4248,8530l5362,8530e" filled="f" stroked="t" strokeweight=".48pt" strokecolor="#2B2B2B">
                <v:path arrowok="t"/>
              </v:shape>
            </v:group>
            <v:group style="position:absolute;left:5304;top:8525;width:3072;height:2" coordorigin="5304,8525" coordsize="3072,2">
              <v:shape style="position:absolute;left:5304;top:8525;width:3072;height:2" coordorigin="5304,8525" coordsize="3072,0" path="m5304,8525l8376,8525e" filled="f" stroked="t" strokeweight=".96pt" strokecolor="#545454">
                <v:path arrowok="t"/>
              </v:shape>
            </v:group>
            <v:group style="position:absolute;left:8318;top:8530;width:3307;height:2" coordorigin="8318,8530" coordsize="3307,2">
              <v:shape style="position:absolute;left:8318;top:8530;width:3307;height:2" coordorigin="8318,8530" coordsize="3307,0" path="m8318,8530l11626,8530e" filled="f" stroked="t" strokeweight=".48pt" strokecolor="#2F2F2F">
                <v:path arrowok="t"/>
              </v:shape>
            </v:group>
            <v:group style="position:absolute;left:11621;top:8256;width:2;height:797" coordorigin="11621,8256" coordsize="2,797">
              <v:shape style="position:absolute;left:11621;top:8256;width:2;height:797" coordorigin="11621,8256" coordsize="0,797" path="m11621,9053l11621,8256e" filled="f" stroked="t" strokeweight=".48pt" strokecolor="#383838">
                <v:path arrowok="t"/>
              </v:shape>
            </v:group>
            <v:group style="position:absolute;left:317;top:9341;width:2102;height:2" coordorigin="317,9341" coordsize="2102,2">
              <v:shape style="position:absolute;left:317;top:9341;width:2102;height:2" coordorigin="317,9341" coordsize="2102,0" path="m317,9341l2419,9341e" filled="f" stroked="t" strokeweight=".96pt" strokecolor="#5B5B5B">
                <v:path arrowok="t"/>
              </v:shape>
            </v:group>
            <v:group style="position:absolute;left:2371;top:9331;width:6830;height:2" coordorigin="2371,9331" coordsize="6830,2">
              <v:shape style="position:absolute;left:2371;top:9331;width:6830;height:2" coordorigin="2371,9331" coordsize="6830,0" path="m2371,9331l9202,9331e" filled="f" stroked="t" strokeweight=".96pt" strokecolor="#2F2F2F">
                <v:path arrowok="t"/>
              </v:shape>
            </v:group>
            <v:group style="position:absolute;left:8486;top:9341;width:3139;height:2" coordorigin="8486,9341" coordsize="3139,2">
              <v:shape style="position:absolute;left:8486;top:9341;width:3139;height:2" coordorigin="8486,9341" coordsize="3139,0" path="m8486,9341l11626,9341e" filled="f" stroked="t" strokeweight=".96pt" strokecolor="#646464">
                <v:path arrowok="t"/>
              </v:shape>
            </v:group>
            <v:group style="position:absolute;left:2405;top:9566;width:2;height:1742" coordorigin="2405,9566" coordsize="2,1742">
              <v:shape style="position:absolute;left:2405;top:9566;width:2;height:1742" coordorigin="2405,9566" coordsize="0,1742" path="m2405,11309l2405,9566e" filled="f" stroked="t" strokeweight=".48pt" strokecolor="#383838">
                <v:path arrowok="t"/>
              </v:shape>
            </v:group>
            <v:group style="position:absolute;left:11626;top:979;width:2;height:8880" coordorigin="11626,979" coordsize="2,8880">
              <v:shape style="position:absolute;left:11626;top:979;width:2;height:8880" coordorigin="11626,979" coordsize="0,8880" path="m11626,9859l11626,979e" filled="f" stroked="t" strokeweight=".96pt" strokecolor="#4B4B4B">
                <v:path arrowok="t"/>
              </v:shape>
            </v:group>
            <v:group style="position:absolute;left:11626;top:9600;width:2;height:1709" coordorigin="11626,9600" coordsize="2,1709">
              <v:shape style="position:absolute;left:11626;top:9600;width:2;height:1709" coordorigin="11626,9600" coordsize="0,1709" path="m11626,11309l11626,9600e" filled="f" stroked="t" strokeweight=".96pt" strokecolor="#646464">
                <v:path arrowok="t"/>
              </v:shape>
            </v:group>
            <v:group style="position:absolute;left:317;top:10507;width:2098;height:2" coordorigin="317,10507" coordsize="2098,2">
              <v:shape style="position:absolute;left:317;top:10507;width:2098;height:2" coordorigin="317,10507" coordsize="2098,0" path="m317,10507l2414,10507e" filled="f" stroked="t" strokeweight=".48pt" strokecolor="#3B3B3B">
                <v:path arrowok="t"/>
              </v:shape>
            </v:group>
            <v:group style="position:absolute;left:2347;top:10502;width:7310;height:2" coordorigin="2347,10502" coordsize="7310,2">
              <v:shape style="position:absolute;left:2347;top:10502;width:7310;height:2" coordorigin="2347,10502" coordsize="7310,0" path="m2347,10502l9658,10502e" filled="f" stroked="t" strokeweight=".72pt" strokecolor="#545454">
                <v:path arrowok="t"/>
              </v:shape>
            </v:group>
            <v:group style="position:absolute;left:9600;top:10507;width:2035;height:2" coordorigin="9600,10507" coordsize="2035,2">
              <v:shape style="position:absolute;left:9600;top:10507;width:2035;height:2" coordorigin="9600,10507" coordsize="2035,0" path="m9600,10507l11635,10507e" filled="f" stroked="t" strokeweight=".48pt" strokecolor="#484848">
                <v:path arrowok="t"/>
              </v:shape>
            </v:group>
            <v:group style="position:absolute;left:317;top:10752;width:2098;height:2" coordorigin="317,10752" coordsize="2098,2">
              <v:shape style="position:absolute;left:317;top:10752;width:2098;height:2" coordorigin="317,10752" coordsize="2098,0" path="m317,10752l2414,10752e" filled="f" stroked="t" strokeweight=".96pt" strokecolor="#606060">
                <v:path arrowok="t"/>
              </v:shape>
            </v:group>
            <v:group style="position:absolute;left:2376;top:10733;width:1176;height:2" coordorigin="2376,10733" coordsize="1176,2">
              <v:shape style="position:absolute;left:2376;top:10733;width:1176;height:2" coordorigin="2376,10733" coordsize="1176,0" path="m2376,10733l3552,10733e" filled="f" stroked="t" strokeweight=".48pt" strokecolor="#707070">
                <v:path arrowok="t"/>
              </v:shape>
            </v:group>
            <v:group style="position:absolute;left:3523;top:10747;width:6926;height:2" coordorigin="3523,10747" coordsize="6926,2">
              <v:shape style="position:absolute;left:3523;top:10747;width:6926;height:2" coordorigin="3523,10747" coordsize="6926,0" path="m3523,10747l10450,10747e" filled="f" stroked="t" strokeweight=".48pt" strokecolor="#232323">
                <v:path arrowok="t"/>
              </v:shape>
            </v:group>
            <v:group style="position:absolute;left:10392;top:10747;width:1243;height:2" coordorigin="10392,10747" coordsize="1243,2">
              <v:shape style="position:absolute;left:10392;top:10747;width:1243;height:2" coordorigin="10392,10747" coordsize="1243,0" path="m10392,10747l11635,10747e" filled="f" stroked="t" strokeweight=".48pt" strokecolor="#444444">
                <v:path arrowok="t"/>
              </v:shape>
            </v:group>
            <v:group style="position:absolute;left:590;top:10978;width:2333;height:2" coordorigin="590,10978" coordsize="2333,2">
              <v:shape style="position:absolute;left:590;top:10978;width:2333;height:2" coordorigin="590,10978" coordsize="2333,0" path="m590,10978l2923,10978e" filled="f" stroked="t" strokeweight=".48pt" strokecolor="#2B2B2B">
                <v:path arrowok="t"/>
              </v:shape>
            </v:group>
            <v:group style="position:absolute;left:2923;top:10978;width:7498;height:2" coordorigin="2923,10978" coordsize="7498,2">
              <v:shape style="position:absolute;left:2923;top:10978;width:7498;height:2" coordorigin="2923,10978" coordsize="7498,0" path="m2923,10978l10421,10978e" filled="f" stroked="t" strokeweight=".48pt" strokecolor="#000000">
                <v:path arrowok="t"/>
              </v:shape>
            </v:group>
            <v:group style="position:absolute;left:10421;top:10978;width:1195;height:2" coordorigin="10421,10978" coordsize="1195,2">
              <v:shape style="position:absolute;left:10421;top:10978;width:1195;height:2" coordorigin="10421,10978" coordsize="1195,0" path="m10421,10978l11616,10978e" filled="f" stroked="t" strokeweight=".48pt" strokecolor="#939393">
                <v:path arrowok="t"/>
              </v:shape>
            </v:group>
            <v:group style="position:absolute;left:326;top:11506;width:734;height:2" coordorigin="326,11506" coordsize="734,2">
              <v:shape style="position:absolute;left:326;top:11506;width:734;height:2" coordorigin="326,11506" coordsize="734,0" path="m326,11506l1061,11506e" filled="f" stroked="t" strokeweight=".48pt" strokecolor="#484848">
                <v:path arrowok="t"/>
              </v:shape>
            </v:group>
            <v:group style="position:absolute;left:1003;top:11501;width:9446;height:2" coordorigin="1003,11501" coordsize="9446,2">
              <v:shape style="position:absolute;left:1003;top:11501;width:9446;height:2" coordorigin="1003,11501" coordsize="9446,0" path="m1003,11501l10450,11501e" filled="f" stroked="t" strokeweight=".96pt" strokecolor="#5B5B5B">
                <v:path arrowok="t"/>
              </v:shape>
            </v:group>
            <v:group style="position:absolute;left:2405;top:11251;width:2;height:278" coordorigin="2405,11251" coordsize="2,278">
              <v:shape style="position:absolute;left:2405;top:11251;width:2;height:278" coordorigin="2405,11251" coordsize="0,278" path="m2405,11530l2405,11251e" filled="f" stroked="t" strokeweight=".48pt" strokecolor="#232323">
                <v:path arrowok="t"/>
              </v:shape>
            </v:group>
            <v:group style="position:absolute;left:10392;top:11501;width:1243;height:2" coordorigin="10392,11501" coordsize="1243,2">
              <v:shape style="position:absolute;left:10392;top:11501;width:1243;height:2" coordorigin="10392,11501" coordsize="1243,0" path="m10392,11501l11635,11501e" filled="f" stroked="t" strokeweight=".96pt" strokecolor="#707070">
                <v:path arrowok="t"/>
              </v:shape>
            </v:group>
            <v:group style="position:absolute;left:11626;top:11251;width:2;height:278" coordorigin="11626,11251" coordsize="2,278">
              <v:shape style="position:absolute;left:11626;top:11251;width:2;height:278" coordorigin="11626,11251" coordsize="0,278" path="m11626,11530l11626,11251e" filled="f" stroked="t" strokeweight=".72pt" strokecolor="#4B4B4B">
                <v:path arrowok="t"/>
              </v:shape>
            </v:group>
            <v:group style="position:absolute;left:317;top:11746;width:3989;height:2" coordorigin="317,11746" coordsize="3989,2">
              <v:shape style="position:absolute;left:317;top:11746;width:3989;height:2" coordorigin="317,11746" coordsize="3989,0" path="m317,11746l4306,11746e" filled="f" stroked="t" strokeweight=".48pt" strokecolor="#343434">
                <v:path arrowok="t"/>
              </v:shape>
            </v:group>
            <v:group style="position:absolute;left:331;top:11453;width:2;height:5218" coordorigin="331,11453" coordsize="2,5218">
              <v:shape style="position:absolute;left:331;top:11453;width:2;height:5218" coordorigin="331,11453" coordsize="0,5218" path="m331,16670l331,11453e" filled="f" stroked="t" strokeweight=".48pt" strokecolor="#444444">
                <v:path arrowok="t"/>
              </v:shape>
            </v:group>
            <v:group style="position:absolute;left:2407;top:11453;width:2;height:326" coordorigin="2407,11453" coordsize="2,326">
              <v:shape style="position:absolute;left:2407;top:11453;width:2;height:326" coordorigin="2407,11453" coordsize="0,326" path="m2407,11779l2407,11453e" filled="f" stroked="t" strokeweight=".72pt" strokecolor="#3F3F3F">
                <v:path arrowok="t"/>
              </v:shape>
            </v:group>
            <v:group style="position:absolute;left:4248;top:11741;width:7387;height:2" coordorigin="4248,11741" coordsize="7387,2">
              <v:shape style="position:absolute;left:4248;top:11741;width:7387;height:2" coordorigin="4248,11741" coordsize="7387,0" path="m4248,11741l11635,11741e" filled="f" stroked="t" strokeweight=".96pt" strokecolor="#5B5B5B">
                <v:path arrowok="t"/>
              </v:shape>
            </v:group>
            <v:group style="position:absolute;left:11630;top:11453;width:2;height:331" coordorigin="11630,11453" coordsize="2,331">
              <v:shape style="position:absolute;left:11630;top:11453;width:2;height:331" coordorigin="11630,11453" coordsize="0,331" path="m11630,11784l11630,11453e" filled="f" stroked="t" strokeweight=".48pt" strokecolor="#383838">
                <v:path arrowok="t"/>
              </v:shape>
            </v:group>
            <v:group style="position:absolute;left:307;top:11990;width:5141;height:2" coordorigin="307,11990" coordsize="5141,2">
              <v:shape style="position:absolute;left:307;top:11990;width:5141;height:2" coordorigin="307,11990" coordsize="5141,0" path="m307,11990l5448,11990e" filled="f" stroked="t" strokeweight=".96pt" strokecolor="#5B5B5B">
                <v:path arrowok="t"/>
              </v:shape>
            </v:group>
            <v:group style="position:absolute;left:1032;top:11741;width:2;height:250" coordorigin="1032,11741" coordsize="2,250">
              <v:shape style="position:absolute;left:1032;top:11741;width:2;height:250" coordorigin="1032,11741" coordsize="0,250" path="m1032,11990l1032,11741e" filled="f" stroked="t" strokeweight=".48pt" strokecolor="#545454">
                <v:path arrowok="t"/>
              </v:shape>
            </v:group>
            <v:group style="position:absolute;left:1714;top:11741;width:2;height:278" coordorigin="1714,11741" coordsize="2,278">
              <v:shape style="position:absolute;left:1714;top:11741;width:2;height:278" coordorigin="1714,11741" coordsize="0,278" path="m1714,12019l1714,11741e" filled="f" stroked="t" strokeweight=".48pt" strokecolor="#1F1F1F">
                <v:path arrowok="t"/>
              </v:shape>
            </v:group>
            <v:group style="position:absolute;left:2407;top:11674;width:2;height:3533" coordorigin="2407,11674" coordsize="2,3533">
              <v:shape style="position:absolute;left:2407;top:11674;width:2;height:3533" coordorigin="2407,11674" coordsize="0,3533" path="m2407,15206l2407,11674e" filled="f" stroked="t" strokeweight=".96pt" strokecolor="#646464">
                <v:path arrowok="t"/>
              </v:shape>
            </v:group>
            <v:group style="position:absolute;left:5304;top:11986;width:5146;height:2" coordorigin="5304,11986" coordsize="5146,2">
              <v:shape style="position:absolute;left:5304;top:11986;width:5146;height:2" coordorigin="5304,11986" coordsize="5146,0" path="m5304,11986l10450,11986e" filled="f" stroked="t" strokeweight=".48pt" strokecolor="#343434">
                <v:path arrowok="t"/>
              </v:shape>
            </v:group>
            <v:group style="position:absolute;left:7447;top:11731;width:2;height:730" coordorigin="7447,11731" coordsize="2,730">
              <v:shape style="position:absolute;left:7447;top:11731;width:2;height:730" coordorigin="7447,11731" coordsize="0,730" path="m7447,12461l7447,11731e" filled="f" stroked="t" strokeweight=".48pt" strokecolor="#343434">
                <v:path arrowok="t"/>
              </v:shape>
            </v:group>
            <v:group style="position:absolute;left:10392;top:11986;width:1243;height:2" coordorigin="10392,11986" coordsize="1243,2">
              <v:shape style="position:absolute;left:10392;top:11986;width:1243;height:2" coordorigin="10392,11986" coordsize="1243,0" path="m10392,11986l11635,11986e" filled="f" stroked="t" strokeweight=".48pt" strokecolor="#545454">
                <v:path arrowok="t"/>
              </v:shape>
            </v:group>
            <v:group style="position:absolute;left:1032;top:11971;width:2;height:461" coordorigin="1032,11971" coordsize="2,461">
              <v:shape style="position:absolute;left:1032;top:11971;width:2;height:461" coordorigin="1032,11971" coordsize="0,461" path="m1032,12432l1032,11971e" filled="f" stroked="t" strokeweight=".48pt" strokecolor="#676767">
                <v:path arrowok="t"/>
              </v:shape>
            </v:group>
            <v:group style="position:absolute;left:1718;top:11942;width:2;height:518" coordorigin="1718,11942" coordsize="2,518">
              <v:shape style="position:absolute;left:1718;top:11942;width:2;height:518" coordorigin="1718,11942" coordsize="0,518" path="m1718,12461l1718,11942e" filled="f" stroked="t" strokeweight=".72pt" strokecolor="#3F3F3F">
                <v:path arrowok="t"/>
              </v:shape>
            </v:group>
            <v:group style="position:absolute;left:11630;top:11947;width:2;height:787" coordorigin="11630,11947" coordsize="2,787">
              <v:shape style="position:absolute;left:11630;top:11947;width:2;height:787" coordorigin="11630,11947" coordsize="0,787" path="m11630,12734l11630,11947e" filled="f" stroked="t" strokeweight=".48pt" strokecolor="#3B3B3B">
                <v:path arrowok="t"/>
              </v:shape>
            </v:group>
            <v:group style="position:absolute;left:331;top:12403;width:2;height:1042" coordorigin="331,12403" coordsize="2,1042">
              <v:shape style="position:absolute;left:331;top:12403;width:2;height:1042" coordorigin="331,12403" coordsize="0,1042" path="m331,13445l331,12403e" filled="f" stroked="t" strokeweight=".48pt" strokecolor="#1C1C1C">
                <v:path arrowok="t"/>
              </v:shape>
            </v:group>
            <v:group style="position:absolute;left:1032;top:12432;width:2;height:984" coordorigin="1032,12432" coordsize="2,984">
              <v:shape style="position:absolute;left:1032;top:12432;width:2;height:984" coordorigin="1032,12432" coordsize="0,984" path="m1032,13416l1032,12432e" filled="f" stroked="t" strokeweight=".48pt" strokecolor="#000000">
                <v:path arrowok="t"/>
              </v:shape>
            </v:group>
            <v:group style="position:absolute;left:1718;top:12211;width:2;height:3922" coordorigin="1718,12211" coordsize="2,3922">
              <v:shape style="position:absolute;left:1718;top:12211;width:2;height:3922" coordorigin="1718,12211" coordsize="0,3922" path="m1718,16133l1718,12211e" filled="f" stroked="t" strokeweight=".96pt" strokecolor="#575757">
                <v:path arrowok="t"/>
              </v:shape>
            </v:group>
            <v:group style="position:absolute;left:7450;top:12360;width:2;height:1718" coordorigin="7450,12360" coordsize="2,1718">
              <v:shape style="position:absolute;left:7450;top:12360;width:2;height:1718" coordorigin="7450,12360" coordsize="0,1718" path="m7450,14078l7450,12360e" filled="f" stroked="t" strokeweight=".96pt" strokecolor="#575757">
                <v:path arrowok="t"/>
              </v:shape>
            </v:group>
            <v:group style="position:absolute;left:312;top:13675;width:278;height:2" coordorigin="312,13675" coordsize="278,2">
              <v:shape style="position:absolute;left:312;top:13675;width:278;height:2" coordorigin="312,13675" coordsize="278,0" path="m312,13675l590,13675e" filled="f" stroked="t" strokeweight=".48pt" strokecolor="#1C1C1C">
                <v:path arrowok="t"/>
              </v:shape>
            </v:group>
            <v:group style="position:absolute;left:590;top:13675;width:446;height:2" coordorigin="590,13675" coordsize="446,2">
              <v:shape style="position:absolute;left:590;top:13675;width:446;height:2" coordorigin="590,13675" coordsize="446,0" path="m590,13675l1037,13675e" filled="f" stroked="t" strokeweight=".48pt" strokecolor="#000000">
                <v:path arrowok="t"/>
              </v:shape>
            </v:group>
            <v:group style="position:absolute;left:1032;top:13416;width:2;height:264" coordorigin="1032,13416" coordsize="2,264">
              <v:shape style="position:absolute;left:1032;top:13416;width:2;height:264" coordorigin="1032,13416" coordsize="0,264" path="m1032,13680l1032,13416e" filled="f" stroked="t" strokeweight=".48pt" strokecolor="#484848">
                <v:path arrowok="t"/>
              </v:shape>
            </v:group>
            <v:group style="position:absolute;left:1027;top:13675;width:691;height:2" coordorigin="1027,13675" coordsize="691,2">
              <v:shape style="position:absolute;left:1027;top:13675;width:691;height:2" coordorigin="1027,13675" coordsize="691,0" path="m1027,13675l1718,13675e" filled="f" stroked="t" strokeweight=".48pt" strokecolor="#3F3F3F">
                <v:path arrowok="t"/>
              </v:shape>
            </v:group>
            <v:group style="position:absolute;left:1699;top:13675;width:686;height:2" coordorigin="1699,13675" coordsize="686,2">
              <v:shape style="position:absolute;left:1699;top:13675;width:686;height:2" coordorigin="1699,13675" coordsize="686,0" path="m1699,13675l2386,13675e" filled="f" stroked="t" strokeweight=".48pt" strokecolor="#6B6B6B">
                <v:path arrowok="t"/>
              </v:shape>
            </v:group>
            <v:group style="position:absolute;left:336;top:13642;width:2;height:3029" coordorigin="336,13642" coordsize="2,3029">
              <v:shape style="position:absolute;left:336;top:13642;width:2;height:3029" coordorigin="336,13642" coordsize="0,3029" path="m336,16670l336,13642e" filled="f" stroked="t" strokeweight=".96pt" strokecolor="#575757">
                <v:path arrowok="t"/>
              </v:shape>
            </v:group>
            <v:group style="position:absolute;left:1032;top:13670;width:2;height:2986" coordorigin="1032,13670" coordsize="2,2986">
              <v:shape style="position:absolute;left:1032;top:13670;width:2;height:2986" coordorigin="1032,13670" coordsize="0,2986" path="m1032,16656l1032,13670e" filled="f" stroked="t" strokeweight=".48pt" strokecolor="#000000">
                <v:path arrowok="t"/>
              </v:shape>
            </v:group>
            <v:group style="position:absolute;left:7450;top:13920;width:2;height:413" coordorigin="7450,13920" coordsize="2,413">
              <v:shape style="position:absolute;left:7450;top:13920;width:2;height:413" coordorigin="7450,13920" coordsize="0,413" path="m7450,14333l7450,13920e" filled="f" stroked="t" strokeweight=".72pt" strokecolor="#3F3F3F">
                <v:path arrowok="t"/>
              </v:shape>
            </v:group>
            <v:group style="position:absolute;left:7454;top:14275;width:2;height:2395" coordorigin="7454,14275" coordsize="2,2395">
              <v:shape style="position:absolute;left:7454;top:14275;width:2;height:2395" coordorigin="7454,14275" coordsize="0,2395" path="m7454,16670l7454,14275e" filled="f" stroked="t" strokeweight=".48pt" strokecolor="#2B2B2B">
                <v:path arrowok="t"/>
              </v:shape>
            </v:group>
            <v:group style="position:absolute;left:11630;top:12878;width:2;height:259" coordorigin="11630,12878" coordsize="2,259">
              <v:shape style="position:absolute;left:11630;top:12878;width:2;height:259" coordorigin="11630,12878" coordsize="0,259" path="m11630,13138l11630,12878e" filled="f" stroked="t" strokeweight=".48pt" strokecolor="#3F3F3F">
                <v:path arrowok="t"/>
              </v:shape>
            </v:group>
            <v:group style="position:absolute;left:11633;top:13133;width:2;height:2006" coordorigin="11633,13133" coordsize="2,2006">
              <v:shape style="position:absolute;left:11633;top:13133;width:2;height:2006" coordorigin="11633,13133" coordsize="0,2006" path="m11633,15139l11633,13133e" filled="f" stroked="t" strokeweight=".72pt" strokecolor="#676767">
                <v:path arrowok="t"/>
              </v:shape>
            </v:group>
            <v:group style="position:absolute;left:11633;top:4666;width:2;height:10618" coordorigin="11633,4666" coordsize="2,10618">
              <v:shape style="position:absolute;left:11633;top:4666;width:2;height:10618" coordorigin="11633,4666" coordsize="0,10618" path="m11633,15283l11633,4666e" filled="f" stroked="t" strokeweight=".48pt" strokecolor="#545454">
                <v:path arrowok="t"/>
              </v:shape>
            </v:group>
            <v:group style="position:absolute;left:2412;top:15149;width:2;height:1522" coordorigin="2412,15149" coordsize="2,1522">
              <v:shape style="position:absolute;left:2412;top:15149;width:2;height:1522" coordorigin="2412,15149" coordsize="0,1522" path="m2412,16670l2412,15149e" filled="f" stroked="t" strokeweight=".48pt" strokecolor="#343434">
                <v:path arrowok="t"/>
              </v:shape>
            </v:group>
            <v:group style="position:absolute;left:11638;top:15226;width:2;height:682" coordorigin="11638,15226" coordsize="2,682">
              <v:shape style="position:absolute;left:11638;top:15226;width:2;height:682" coordorigin="11638,15226" coordsize="0,682" path="m11638,15907l11638,15226e" filled="f" stroked="t" strokeweight=".24pt" strokecolor="#484848">
                <v:path arrowok="t"/>
              </v:shape>
            </v:group>
            <v:group style="position:absolute;left:307;top:16651;width:283;height:2" coordorigin="307,16651" coordsize="283,2">
              <v:shape style="position:absolute;left:307;top:16651;width:283;height:2" coordorigin="307,16651" coordsize="283,0" path="m307,16651l590,16651e" filled="f" stroked="t" strokeweight=".96pt" strokecolor="#3F3F3F">
                <v:path arrowok="t"/>
              </v:shape>
            </v:group>
            <v:group style="position:absolute;left:562;top:16666;width:1186;height:2" coordorigin="562,16666" coordsize="1186,2">
              <v:shape style="position:absolute;left:562;top:16666;width:1186;height:2" coordorigin="562,16666" coordsize="1186,0" path="m562,16666l1747,16666e" filled="f" stroked="t" strokeweight=".48pt" strokecolor="#3B3B3B">
                <v:path arrowok="t"/>
              </v:shape>
            </v:group>
            <v:group style="position:absolute;left:1723;top:16056;width:2;height:614" coordorigin="1723,16056" coordsize="2,614">
              <v:shape style="position:absolute;left:1723;top:16056;width:2;height:614" coordorigin="1723,16056" coordsize="0,614" path="m1723,16670l1723,16056e" filled="f" stroked="t" strokeweight=".48pt" strokecolor="#2B2B2B">
                <v:path arrowok="t"/>
              </v:shape>
            </v:group>
            <v:group style="position:absolute;left:1670;top:16661;width:744;height:2" coordorigin="1670,16661" coordsize="744,2">
              <v:shape style="position:absolute;left:1670;top:16661;width:744;height:2" coordorigin="1670,16661" coordsize="744,0" path="m1670,16661l2414,16661e" filled="f" stroked="t" strokeweight=".72pt" strokecolor="#4B4B4B">
                <v:path arrowok="t"/>
              </v:shape>
            </v:group>
            <v:group style="position:absolute;left:2112;top:16661;width:9528;height:2" coordorigin="2112,16661" coordsize="9528,2">
              <v:shape style="position:absolute;left:2112;top:16661;width:9528;height:2" coordorigin="2112,16661" coordsize="9528,0" path="m2112,16661l11640,16661e" filled="f" stroked="t" strokeweight=".96pt" strokecolor="#646464">
                <v:path arrowok="t"/>
              </v:shape>
            </v:group>
            <v:group style="position:absolute;left:11633;top:15850;width:2;height:821" coordorigin="11633,15850" coordsize="2,821">
              <v:shape style="position:absolute;left:11633;top:15850;width:2;height:821" coordorigin="11633,15850" coordsize="0,821" path="m11633,16670l11633,15850e" filled="f" stroked="t" strokeweight=".72pt" strokecolor="#646464">
                <v:path arrowok="t"/>
              </v:shape>
            </v:group>
            <v:group style="position:absolute;left:6197;top:3888;width:43;height:2" coordorigin="6197,3888" coordsize="43,2">
              <v:shape style="position:absolute;left:6197;top:3888;width:43;height:2" coordorigin="6197,3888" coordsize="43,0" path="m6197,3888l6240,3888e" filled="f" stroked="t" strokeweight=".96pt" strokecolor="#747474">
                <v:path arrowok="t"/>
              </v:shape>
            </v:group>
            <v:group style="position:absolute;left:5997;top:3829;width:200;height:355" coordorigin="5997,3829" coordsize="200,355">
              <v:shape style="position:absolute;left:5997;top:3829;width:200;height:355" coordorigin="5997,3829" coordsize="200,355" path="m5997,3829l6197,3829,6197,4184,5997,4184,5997,3829e" filled="t" fillcolor="#EDEDED" stroked="f">
                <v:path arrowok="t"/>
                <v:fill/>
              </v:shape>
            </v:group>
            <v:group style="position:absolute;left:6352;top:3829;width:211;height:355" coordorigin="6352,3829" coordsize="211,355">
              <v:shape style="position:absolute;left:6352;top:3829;width:211;height:355" coordorigin="6352,3829" coordsize="211,355" path="m6352,3829l6563,3829,6563,4184,6352,4184,6352,3829e" filled="t" fillcolor="#EDEDED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2B2B2B"/>
          <w:spacing w:val="0"/>
          <w:w w:val="74"/>
          <w:b/>
          <w:bCs/>
        </w:rPr>
        <w:t>Itfaiye</w:t>
      </w:r>
      <w:r>
        <w:rPr>
          <w:rFonts w:ascii="Arial" w:hAnsi="Arial" w:cs="Arial" w:eastAsia="Arial"/>
          <w:sz w:val="23"/>
          <w:szCs w:val="23"/>
          <w:color w:val="2B2B2B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3"/>
          <w:szCs w:val="23"/>
          <w:color w:val="2B2B2B"/>
          <w:spacing w:val="0"/>
          <w:w w:val="100"/>
          <w:b/>
          <w:bCs/>
        </w:rPr>
      </w:r>
      <w:r>
        <w:rPr>
          <w:rFonts w:ascii="Arial" w:hAnsi="Arial" w:cs="Arial" w:eastAsia="Arial"/>
          <w:sz w:val="23"/>
          <w:szCs w:val="23"/>
          <w:color w:val="595959"/>
          <w:spacing w:val="0"/>
          <w:w w:val="166"/>
        </w:rPr>
        <w:t>&amp;-</w:t>
      </w:r>
      <w:r>
        <w:rPr>
          <w:rFonts w:ascii="Arial" w:hAnsi="Arial" w:cs="Arial" w:eastAsia="Arial"/>
          <w:sz w:val="23"/>
          <w:szCs w:val="23"/>
          <w:color w:val="2B2B2B"/>
          <w:spacing w:val="0"/>
          <w:w w:val="81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180"/>
        </w:sectPr>
      </w:pPr>
      <w:rPr/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97" w:lineRule="exact"/>
        <w:ind w:left="3743" w:right="-20"/>
        <w:jc w:val="left"/>
        <w:tabs>
          <w:tab w:pos="9740" w:val="left"/>
        </w:tabs>
        <w:rPr>
          <w:rFonts w:ascii="Times New Roman" w:hAnsi="Times New Roman" w:cs="Times New Roman" w:eastAsia="Times New Roman"/>
          <w:sz w:val="44"/>
          <w:szCs w:val="44"/>
        </w:rPr>
      </w:pPr>
      <w:rPr/>
      <w:r>
        <w:rPr/>
        <w:pict>
          <v:group style="position:absolute;margin-left:493.925018pt;margin-top:25.051182pt;width:43.574579pt;height:.1pt;mso-position-horizontal-relative:page;mso-position-vertical-relative:paragraph;z-index:-15570" coordorigin="9879,501" coordsize="871,2">
            <v:shape style="position:absolute;left:9879;top:501;width:871;height:2" coordorigin="9879,501" coordsize="871,0" path="m9879,501l10750,501e" filled="f" stroked="t" strokeweight="5.027836pt" strokecolor="#67707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.193726pt;margin-top:-5.43325pt;width:57.255903pt;height:53pt;mso-position-horizontal-relative:page;mso-position-vertical-relative:paragraph;z-index:-15565" type="#_x0000_t202" filled="f" stroked="f">
            <v:textbox inset="0,0,0,0">
              <w:txbxContent>
                <w:p>
                  <w:pPr>
                    <w:spacing w:before="0" w:after="0" w:line="1060" w:lineRule="exact"/>
                    <w:ind w:right="-199"/>
                    <w:jc w:val="left"/>
                    <w:rPr>
                      <w:rFonts w:ascii="Arial" w:hAnsi="Arial" w:cs="Arial" w:eastAsia="Arial"/>
                      <w:sz w:val="106"/>
                      <w:szCs w:val="106"/>
                    </w:rPr>
                  </w:pPr>
                  <w:rPr/>
                  <w:r>
                    <w:rPr>
                      <w:rFonts w:ascii="Arial" w:hAnsi="Arial" w:cs="Arial" w:eastAsia="Arial"/>
                      <w:sz w:val="106"/>
                      <w:szCs w:val="106"/>
                      <w:color w:val="313131"/>
                      <w:spacing w:val="0"/>
                      <w:w w:val="388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106"/>
                      <w:szCs w:val="10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1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1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1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44"/>
          <w:szCs w:val="44"/>
          <w:color w:val="606060"/>
          <w:spacing w:val="0"/>
          <w:w w:val="285"/>
          <w:b/>
          <w:bCs/>
          <w:i/>
          <w:position w:val="-2"/>
        </w:rPr>
        <w:t>Q</w:t>
      </w:r>
      <w:r>
        <w:rPr>
          <w:rFonts w:ascii="Times New Roman" w:hAnsi="Times New Roman" w:cs="Times New Roman" w:eastAsia="Times New Roman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3824" w:right="442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3.925018pt;margin-top:.752486pt;width:51.639722pt;height:19pt;mso-position-horizontal-relative:page;mso-position-vertical-relative:paragraph;z-index:-15564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rPr>
                      <w:rFonts w:ascii="Times New Roman" w:hAnsi="Times New Roman" w:cs="Times New Roman" w:eastAsia="Times New Roman"/>
                      <w:sz w:val="38"/>
                      <w:szCs w:val="3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606060"/>
                      <w:spacing w:val="0"/>
                      <w:w w:val="142"/>
                    </w:rPr>
                    <w:t>\\</w:t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606060"/>
                      <w:spacing w:val="0"/>
                      <w:w w:val="14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606060"/>
                      <w:spacing w:val="0"/>
                      <w:w w:val="142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606060"/>
                      <w:spacing w:val="0"/>
                      <w:w w:val="14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606060"/>
                      <w:spacing w:val="-3"/>
                      <w:w w:val="14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606060"/>
                      <w:spacing w:val="0"/>
                      <w:w w:val="142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5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</w:rPr>
        <w:t>BAŞKANLIÖI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18" w:lineRule="exact"/>
        <w:ind w:left="641" w:right="-20"/>
        <w:jc w:val="left"/>
        <w:tabs>
          <w:tab w:pos="3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1F1F1F"/>
          <w:spacing w:val="0"/>
          <w:w w:val="100"/>
          <w:position w:val="-1"/>
        </w:rPr>
        <w:t>BÜYÜKŞEHIR</w:t>
      </w:r>
      <w:r>
        <w:rPr>
          <w:rFonts w:ascii="Arial" w:hAnsi="Arial" w:cs="Arial" w:eastAsia="Arial"/>
          <w:sz w:val="15"/>
          <w:szCs w:val="15"/>
          <w:color w:val="1F1F1F"/>
          <w:spacing w:val="7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1F1F1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1F1F1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688" w:right="-20"/>
        <w:jc w:val="left"/>
        <w:tabs>
          <w:tab w:pos="4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13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313131"/>
          <w:spacing w:val="-28"/>
          <w:w w:val="113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2.093344" w:type="dxa"/>
      </w:tblPr>
      <w:tblGrid/>
      <w:tr>
        <w:trPr>
          <w:trHeight w:val="240" w:hRule="exact"/>
        </w:trPr>
        <w:tc>
          <w:tcPr>
            <w:tcW w:w="1307" w:type="dxa"/>
            <w:tcBorders>
              <w:top w:val="single" w:sz="5.746096" w:space="0" w:color="6B6B6B"/>
              <w:bottom w:val="single" w:sz="5.746096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10"/>
              </w:rPr>
              <w:t>OlayTarihi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802" w:type="dxa"/>
            <w:tcBorders>
              <w:top w:val="single" w:sz="5.746096" w:space="0" w:color="6B6B6B"/>
              <w:bottom w:val="single" w:sz="5.746096" w:space="0" w:color="606060"/>
              <w:left w:val="nil" w:sz="6" w:space="0" w:color="auto"/>
              <w:right w:val="single" w:sz="3.830736" w:space="0" w:color="383838"/>
            </w:tcBorders>
          </w:tcPr>
          <w:p>
            <w:pPr>
              <w:spacing w:before="4" w:after="0" w:line="240" w:lineRule="auto"/>
              <w:ind w:left="28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5"/>
              </w:rPr>
              <w:t>17.05.2017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136" w:type="dxa"/>
            <w:tcBorders>
              <w:top w:val="nil" w:sz="6" w:space="0" w:color="auto"/>
              <w:bottom w:val="single" w:sz="5.746096" w:space="0" w:color="606060"/>
              <w:left w:val="single" w:sz="3.830736" w:space="0" w:color="383838"/>
              <w:right w:val="nil" w:sz="6" w:space="0" w:color="auto"/>
            </w:tcBorders>
          </w:tcPr>
          <w:p>
            <w:pPr>
              <w:spacing w:before="12" w:after="0" w:line="240" w:lineRule="auto"/>
              <w:ind w:left="1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2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7.661464" w:space="0" w:color="707070"/>
            </w:tcBorders>
          </w:tcPr>
          <w:p>
            <w:pPr>
              <w:spacing w:before="16" w:after="0" w:line="240" w:lineRule="auto"/>
              <w:ind w:left="253" w:right="-20"/>
              <w:jc w:val="left"/>
              <w:tabs>
                <w:tab w:pos="23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[Bildirim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09:19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Tel: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3"/>
              </w:rPr>
              <w:t>153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2" w:hRule="exact"/>
        </w:trPr>
        <w:tc>
          <w:tcPr>
            <w:tcW w:w="1307" w:type="dxa"/>
            <w:tcBorders>
              <w:top w:val="single" w:sz="5.746096" w:space="0" w:color="606060"/>
              <w:bottom w:val="single" w:sz="5.746096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5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5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802" w:type="dxa"/>
            <w:tcBorders>
              <w:top w:val="single" w:sz="5.746096" w:space="0" w:color="606060"/>
              <w:bottom w:val="single" w:sz="5.746096" w:space="0" w:color="606060"/>
              <w:left w:val="nil" w:sz="6" w:space="0" w:color="auto"/>
              <w:right w:val="single" w:sz="3.830736" w:space="0" w:color="383838"/>
            </w:tcBorders>
          </w:tcPr>
          <w:p>
            <w:pPr>
              <w:spacing w:before="4" w:after="0" w:line="240" w:lineRule="auto"/>
              <w:ind w:left="29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4"/>
              </w:rPr>
              <w:t>17.05.2017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136" w:type="dxa"/>
            <w:tcBorders>
              <w:top w:val="single" w:sz="5.746096" w:space="0" w:color="606060"/>
              <w:bottom w:val="nil" w:sz="6" w:space="0" w:color="auto"/>
              <w:left w:val="single" w:sz="3.830736" w:space="0" w:color="383838"/>
              <w:right w:val="nil" w:sz="6" w:space="0" w:color="auto"/>
            </w:tcBorders>
          </w:tcPr>
          <w:p>
            <w:pPr>
              <w:spacing w:before="14" w:after="0" w:line="240" w:lineRule="auto"/>
              <w:ind w:left="19" w:right="-20"/>
              <w:jc w:val="left"/>
              <w:tabs>
                <w:tab w:pos="13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Ka}'JtNo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6060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6060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5"/>
              </w:rPr>
              <w:t>3186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2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7.661464" w:space="0" w:color="707070"/>
            </w:tcBorders>
          </w:tcPr>
          <w:p>
            <w:pPr>
              <w:spacing w:before="16" w:after="0" w:line="240" w:lineRule="auto"/>
              <w:ind w:left="25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[Bildirim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10"/>
              </w:rPr>
              <w:t>Alan: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2"/>
                <w:w w:val="11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10"/>
              </w:rPr>
              <w:t>S.MANDACI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11" w:lineRule="exact"/>
        <w:ind w:left="16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90.375549pt;margin-top:-25.522532pt;width:.1pt;height:12.941543pt;mso-position-horizontal-relative:page;mso-position-vertical-relative:paragraph;z-index:-15569" coordorigin="7808,-510" coordsize="2,259">
            <v:shape style="position:absolute;left:7808;top:-510;width:2;height:259" coordorigin="7808,-510" coordsize="0,259" path="m7808,-252l7808,-510e" filled="f" stroked="t" strokeweight=".478842pt" strokecolor="#4F4F4F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Ulucami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62" w:right="-20"/>
        <w:jc w:val="left"/>
        <w:tabs>
          <w:tab w:pos="1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5"/>
        </w:rPr>
        <w:t>Do_ğn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Ulucami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BERGAMA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57" w:right="-20"/>
        <w:jc w:val="left"/>
        <w:tabs>
          <w:tab w:pos="1540" w:val="left"/>
          <w:tab w:pos="4460" w:val="left"/>
          <w:tab w:pos="7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Türi.l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7" w:after="0" w:line="157" w:lineRule="auto"/>
        <w:ind w:left="3710" w:right="3171" w:firstLine="-3553"/>
        <w:jc w:val="left"/>
        <w:tabs>
          <w:tab w:pos="3680" w:val="left"/>
          <w:tab w:pos="68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3.841675pt;margin-top:14.004292pt;width:80.976794pt;height:27.5pt;mso-position-horizontal-relative:page;mso-position-vertical-relative:paragraph;z-index:-15563" type="#_x0000_t202" filled="f" stroked="f">
            <v:textbox inset="0,0,0,0">
              <w:txbxContent>
                <w:p>
                  <w:pPr>
                    <w:spacing w:before="0" w:after="0" w:line="550" w:lineRule="exact"/>
                    <w:ind w:right="-123"/>
                    <w:jc w:val="left"/>
                    <w:tabs>
                      <w:tab w:pos="500" w:val="left"/>
                      <w:tab w:pos="960" w:val="left"/>
                    </w:tabs>
                    <w:rPr>
                      <w:rFonts w:ascii="Arial" w:hAnsi="Arial" w:cs="Arial" w:eastAsia="Arial"/>
                      <w:sz w:val="55"/>
                      <w:szCs w:val="55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94949"/>
                      <w:spacing w:val="0"/>
                      <w:w w:val="4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94949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94949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959595"/>
                      <w:spacing w:val="0"/>
                      <w:w w:val="4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959595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959595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606060"/>
                      <w:spacing w:val="0"/>
                      <w:w w:val="423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  <w:position w:val="1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03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747474"/>
          <w:spacing w:val="0"/>
          <w:w w:val="154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4747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4747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8"/>
        </w:rPr>
        <w:t>Kullanını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29"/>
          <w:position w:val="-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1"/>
          <w:w w:val="129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9"/>
          <w:position w:val="-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9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2"/>
          <w:position w:val="0"/>
        </w:rPr>
        <w:t>etona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8"/>
          <w:w w:val="92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92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9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  <w:t>   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2"/>
          <w:position w:val="0"/>
        </w:rPr>
        <w:t>Diğer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9" w:after="0" w:line="269" w:lineRule="exact"/>
        <w:ind w:left="4543" w:right="-20"/>
        <w:jc w:val="left"/>
        <w:tabs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494949"/>
          <w:spacing w:val="0"/>
          <w:w w:val="55"/>
          <w:position w:val="-4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494949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494949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4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  <w:position w:val="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9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  <w:position w:val="4"/>
        </w:rPr>
        <w:t>09:25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2" w:lineRule="exact"/>
        <w:ind w:left="157" w:right="-20"/>
        <w:jc w:val="left"/>
        <w:tabs>
          <w:tab w:pos="2200" w:val="left"/>
          <w:tab w:pos="5780" w:val="left"/>
          <w:tab w:pos="778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3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Kamuya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Alan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  <w:position w:val="2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9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31"/>
          <w:szCs w:val="31"/>
          <w:color w:val="313131"/>
          <w:spacing w:val="0"/>
          <w:w w:val="66"/>
          <w:position w:val="0"/>
        </w:rPr>
        <w:t>--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left="22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Anıiri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Coşku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KAÇARER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206" w:right="-20"/>
        <w:jc w:val="left"/>
        <w:tabs>
          <w:tab w:pos="476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211"/>
        </w:rPr>
        <w:t>I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09:20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09:23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57" w:right="-20"/>
        <w:jc w:val="left"/>
        <w:tabs>
          <w:tab w:pos="2200" w:val="left"/>
          <w:tab w:pos="3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0"/>
        </w:rPr>
        <w:t>604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57" w:right="-20"/>
        <w:jc w:val="left"/>
        <w:tabs>
          <w:tab w:pos="4760" w:val="left"/>
          <w:tab w:pos="7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  <w:position w:val="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4792" w:right="-20"/>
        <w:jc w:val="left"/>
        <w:tabs>
          <w:tab w:pos="7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47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161" w:lineRule="exact"/>
        <w:ind w:left="2206" w:right="-20"/>
        <w:jc w:val="left"/>
        <w:tabs>
          <w:tab w:pos="4760" w:val="left"/>
          <w:tab w:pos="7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5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-5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2" w:lineRule="exact"/>
        <w:ind w:left="138" w:right="-20"/>
        <w:jc w:val="left"/>
        <w:tabs>
          <w:tab w:pos="600" w:val="left"/>
          <w:tab w:pos="4760" w:val="left"/>
          <w:tab w:pos="7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1"/>
          <w:szCs w:val="31"/>
          <w:color w:val="494949"/>
          <w:spacing w:val="0"/>
          <w:w w:val="272"/>
          <w:position w:val="1"/>
        </w:rPr>
        <w:t>\</w:t>
      </w:r>
      <w:r>
        <w:rPr>
          <w:rFonts w:ascii="Arial" w:hAnsi="Arial" w:cs="Arial" w:eastAsia="Arial"/>
          <w:sz w:val="31"/>
          <w:szCs w:val="31"/>
          <w:color w:val="49494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1"/>
          <w:szCs w:val="31"/>
          <w:color w:val="49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:-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221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Saati:-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2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21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52" w:lineRule="auto"/>
        <w:ind w:left="162" w:right="2871" w:firstLine="-1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Görüldi.lğil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duınanlı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4743" w:right="388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Söndilrmede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</w:rPr>
        <w:t>söndi.lrücü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183" w:lineRule="exact"/>
        <w:ind w:left="152" w:right="-20"/>
        <w:jc w:val="left"/>
        <w:tabs>
          <w:tab w:pos="2200" w:val="left"/>
          <w:tab w:pos="4760" w:val="left"/>
          <w:tab w:pos="6680" w:val="left"/>
          <w:tab w:pos="8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Söndilrme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yapılmıştır.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4"/>
        </w:rPr>
        <w:t>[Köpük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7"/>
          <w:position w:val="-4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7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7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0" w:lineRule="exact"/>
        <w:ind w:left="5122" w:right="-20"/>
        <w:jc w:val="left"/>
        <w:tabs>
          <w:tab w:pos="6520" w:val="left"/>
          <w:tab w:pos="8140" w:val="left"/>
          <w:tab w:pos="8780" w:val="left"/>
        </w:tabs>
        <w:rPr>
          <w:rFonts w:ascii="Times New Roman" w:hAnsi="Times New Roman" w:cs="Times New Roman" w:eastAsia="Times New Roman"/>
          <w:sz w:val="37"/>
          <w:szCs w:val="37"/>
        </w:rPr>
      </w:pPr>
      <w:rPr/>
      <w:r>
        <w:rPr>
          <w:rFonts w:ascii="Courier New" w:hAnsi="Courier New" w:cs="Courier New" w:eastAsia="Courier New"/>
          <w:sz w:val="22"/>
          <w:szCs w:val="22"/>
          <w:color w:val="313131"/>
          <w:spacing w:val="0"/>
          <w:w w:val="100"/>
          <w:i/>
          <w:position w:val="4"/>
        </w:rPr>
        <w:t>O)</w:t>
      </w:r>
      <w:r>
        <w:rPr>
          <w:rFonts w:ascii="Courier New" w:hAnsi="Courier New" w:cs="Courier New" w:eastAsia="Courier New"/>
          <w:sz w:val="22"/>
          <w:szCs w:val="22"/>
          <w:color w:val="313131"/>
          <w:spacing w:val="-100"/>
          <w:w w:val="100"/>
          <w:i/>
          <w:position w:val="4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13131"/>
          <w:spacing w:val="0"/>
          <w:w w:val="100"/>
          <w:i/>
          <w:position w:val="4"/>
        </w:rPr>
        <w:tab/>
      </w:r>
      <w:r>
        <w:rPr>
          <w:rFonts w:ascii="Courier New" w:hAnsi="Courier New" w:cs="Courier New" w:eastAsia="Courier New"/>
          <w:sz w:val="22"/>
          <w:szCs w:val="22"/>
          <w:color w:val="313131"/>
          <w:spacing w:val="0"/>
          <w:w w:val="100"/>
          <w:i/>
          <w:position w:val="4"/>
        </w:rPr>
      </w:r>
      <w:r>
        <w:rPr>
          <w:rFonts w:ascii="Arial" w:hAnsi="Arial" w:cs="Arial" w:eastAsia="Arial"/>
          <w:sz w:val="41"/>
          <w:szCs w:val="41"/>
          <w:color w:val="494949"/>
          <w:spacing w:val="0"/>
          <w:w w:val="99"/>
          <w:position w:val="-1"/>
        </w:rPr>
      </w:r>
      <w:r>
        <w:rPr>
          <w:rFonts w:ascii="Arial" w:hAnsi="Arial" w:cs="Arial" w:eastAsia="Arial"/>
          <w:sz w:val="41"/>
          <w:szCs w:val="41"/>
          <w:color w:val="494949"/>
          <w:spacing w:val="0"/>
          <w:w w:val="99"/>
          <w:u w:val="single" w:color="484848"/>
          <w:position w:val="-1"/>
        </w:rPr>
        <w:t> </w:t>
      </w:r>
      <w:r>
        <w:rPr>
          <w:rFonts w:ascii="Arial" w:hAnsi="Arial" w:cs="Arial" w:eastAsia="Arial"/>
          <w:sz w:val="41"/>
          <w:szCs w:val="41"/>
          <w:color w:val="494949"/>
          <w:spacing w:val="-70"/>
          <w:w w:val="100"/>
          <w:u w:val="single" w:color="484848"/>
          <w:position w:val="-1"/>
        </w:rPr>
        <w:t> </w:t>
      </w:r>
      <w:r>
        <w:rPr>
          <w:rFonts w:ascii="Arial" w:hAnsi="Arial" w:cs="Arial" w:eastAsia="Arial"/>
          <w:sz w:val="41"/>
          <w:szCs w:val="41"/>
          <w:color w:val="494949"/>
          <w:spacing w:val="-70"/>
          <w:w w:val="100"/>
          <w:u w:val="single" w:color="484848"/>
          <w:position w:val="-1"/>
        </w:rPr>
      </w:r>
      <w:r>
        <w:rPr>
          <w:rFonts w:ascii="Arial" w:hAnsi="Arial" w:cs="Arial" w:eastAsia="Arial"/>
          <w:sz w:val="41"/>
          <w:szCs w:val="41"/>
          <w:color w:val="494949"/>
          <w:spacing w:val="0"/>
          <w:w w:val="56"/>
          <w:u w:val="single" w:color="484848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494949"/>
          <w:spacing w:val="0"/>
          <w:w w:val="56"/>
          <w:u w:val="single" w:color="484848"/>
          <w:position w:val="-1"/>
        </w:rPr>
        <w:t>   </w:t>
      </w:r>
      <w:r>
        <w:rPr>
          <w:rFonts w:ascii="Arial" w:hAnsi="Arial" w:cs="Arial" w:eastAsia="Arial"/>
          <w:sz w:val="41"/>
          <w:szCs w:val="41"/>
          <w:color w:val="494949"/>
          <w:spacing w:val="53"/>
          <w:w w:val="56"/>
          <w:u w:val="single" w:color="484848"/>
          <w:position w:val="-1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313131"/>
          <w:spacing w:val="0"/>
          <w:w w:val="56"/>
          <w:u w:val="single" w:color="484848"/>
          <w:position w:val="2"/>
        </w:rPr>
        <w:t>--</w:t>
      </w:r>
      <w:r>
        <w:rPr>
          <w:rFonts w:ascii="Times New Roman" w:hAnsi="Times New Roman" w:cs="Times New Roman" w:eastAsia="Times New Roman"/>
          <w:sz w:val="31"/>
          <w:szCs w:val="31"/>
          <w:color w:val="313131"/>
          <w:spacing w:val="0"/>
          <w:w w:val="56"/>
          <w:u w:val="single" w:color="484848"/>
          <w:position w:val="2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313131"/>
          <w:spacing w:val="5"/>
          <w:w w:val="56"/>
          <w:u w:val="single" w:color="484848"/>
          <w:position w:val="2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313131"/>
          <w:spacing w:val="0"/>
          <w:w w:val="56"/>
          <w:u w:val="single" w:color="484848"/>
          <w:position w:val="2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313131"/>
          <w:spacing w:val="0"/>
          <w:w w:val="56"/>
          <w:u w:val="single" w:color="484848"/>
          <w:position w:val="2"/>
        </w:rPr>
      </w:r>
      <w:r>
        <w:rPr>
          <w:rFonts w:ascii="Times New Roman" w:hAnsi="Times New Roman" w:cs="Times New Roman" w:eastAsia="Times New Roman"/>
          <w:sz w:val="31"/>
          <w:szCs w:val="31"/>
          <w:color w:val="313131"/>
          <w:spacing w:val="0"/>
          <w:w w:val="56"/>
          <w:position w:val="2"/>
        </w:rPr>
      </w:r>
      <w:r>
        <w:rPr>
          <w:rFonts w:ascii="Times New Roman" w:hAnsi="Times New Roman" w:cs="Times New Roman" w:eastAsia="Times New Roman"/>
          <w:sz w:val="31"/>
          <w:szCs w:val="31"/>
          <w:color w:val="313131"/>
          <w:spacing w:val="0"/>
          <w:w w:val="56"/>
          <w:position w:val="2"/>
        </w:rPr>
        <w:t> </w:t>
      </w:r>
      <w:r>
        <w:rPr>
          <w:rFonts w:ascii="Arial" w:hAnsi="Arial" w:cs="Arial" w:eastAsia="Arial"/>
          <w:sz w:val="38"/>
          <w:szCs w:val="38"/>
          <w:color w:val="494949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49494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49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7"/>
          <w:szCs w:val="37"/>
          <w:color w:val="313131"/>
          <w:spacing w:val="0"/>
          <w:w w:val="56"/>
          <w:position w:val="1"/>
        </w:rPr>
        <w:t>--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166" w:lineRule="exact"/>
        <w:ind w:left="22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konteynırındaki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niteliğindeki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malzemele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640" w:bottom="280" w:left="140" w:right="260"/>
        </w:sectPr>
      </w:pPr>
      <w:rPr/>
    </w:p>
    <w:p>
      <w:pPr>
        <w:spacing w:before="20" w:after="0" w:line="240" w:lineRule="auto"/>
        <w:ind w:left="157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6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konteynırındaki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60"/>
          <w:cols w:num="2" w:equalWidth="0">
            <w:col w:w="1888" w:space="361"/>
            <w:col w:w="9271"/>
          </w:cols>
        </w:sectPr>
      </w:pPr>
      <w:rPr/>
    </w:p>
    <w:p>
      <w:pPr>
        <w:spacing w:before="20" w:after="0" w:line="252" w:lineRule="auto"/>
        <w:ind w:left="2206" w:right="56" w:firstLine="-2045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soruşturınada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bırakıla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izınaritini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varılınıştır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68" w:lineRule="auto"/>
        <w:ind w:left="157" w:right="3979"/>
        <w:jc w:val="left"/>
        <w:tabs>
          <w:tab w:pos="2200" w:val="left"/>
          <w:tab w:pos="6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8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edeli: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62" w:right="-20"/>
        <w:jc w:val="left"/>
        <w:tabs>
          <w:tab w:pos="2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reslim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edilmedi.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85" w:lineRule="exact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4"/>
        </w:rPr>
        <w:t>lfe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8"/>
          <w:position w:val="4"/>
        </w:rPr>
        <w:t>"-'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9"/>
          <w:w w:val="108"/>
          <w:position w:val="4"/>
        </w:rPr>
        <w:t>1</w:t>
      </w:r>
      <w:r>
        <w:rPr>
          <w:rFonts w:ascii="Arial" w:hAnsi="Arial" w:cs="Arial" w:eastAsia="Arial"/>
          <w:sz w:val="23"/>
          <w:szCs w:val="23"/>
          <w:color w:val="959595"/>
          <w:spacing w:val="-9"/>
          <w:w w:val="166"/>
          <w:position w:val="-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4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60"/>
        </w:sectPr>
      </w:pPr>
      <w:rPr/>
    </w:p>
    <w:p>
      <w:pPr>
        <w:spacing w:before="0" w:after="0" w:line="203" w:lineRule="exact"/>
        <w:ind w:left="166" w:right="-7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7"/>
        </w:rPr>
        <w:t>Ekı..,.ıı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7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3" w:lineRule="exact"/>
        <w:ind w:right="-20"/>
        <w:jc w:val="left"/>
        <w:tabs>
          <w:tab w:pos="3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rarih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17.0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[Saati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2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1"/>
        </w:rPr>
        <w:t>09:42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60"/>
          <w:cols w:num="2" w:equalWidth="0">
            <w:col w:w="1355" w:space="871"/>
            <w:col w:w="9294"/>
          </w:cols>
        </w:sectPr>
      </w:pPr>
      <w:rPr/>
    </w:p>
    <w:p>
      <w:pPr>
        <w:spacing w:before="20" w:after="0" w:line="240" w:lineRule="auto"/>
        <w:ind w:left="257" w:right="-20"/>
        <w:jc w:val="left"/>
        <w:tabs>
          <w:tab w:pos="1080" w:val="left"/>
          <w:tab w:pos="1580" w:val="left"/>
          <w:tab w:pos="8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Bergama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355" w:right="-20"/>
        <w:jc w:val="left"/>
        <w:tabs>
          <w:tab w:pos="4880" w:val="left"/>
          <w:tab w:pos="892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pict>
          <v:group style="position:absolute;margin-left:166.876266pt;margin-top:9.729462pt;width:2.274496pt;height:36.186728pt;mso-position-horizontal-relative:page;mso-position-vertical-relative:paragraph;z-index:-15568" coordorigin="3338,195" coordsize="45,724">
            <v:group style="position:absolute;left:3357;top:288;width:2;height:206" coordorigin="3357,288" coordsize="2,206">
              <v:shape style="position:absolute;left:3357;top:288;width:2;height:206" coordorigin="3357,288" coordsize="0,206" path="m3357,494l3357,288e" filled="f" stroked="t" strokeweight="1.915366pt" strokecolor="#3848AC">
                <v:path arrowok="t"/>
              </v:shape>
            </v:group>
            <v:group style="position:absolute;left:3366;top:211;width:2;height:690" coordorigin="3366,211" coordsize="2,690">
              <v:shape style="position:absolute;left:3366;top:211;width:2;height:690" coordorigin="3366,211" coordsize="0,690" path="m3366,902l3366,211e" filled="f" stroked="t" strokeweight="1.675945pt" strokecolor="#38448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3.602264pt;margin-top:12.509362pt;width:44.526967pt;height:9.5pt;mso-position-horizontal-relative:page;mso-position-vertical-relative:paragraph;z-index:-15562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</w:rPr>
                    <w:t>Eki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19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1"/>
                    </w:rPr>
                    <w:t>Amiri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367E"/>
          <w:spacing w:val="0"/>
          <w:w w:val="15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367E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ri: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494949"/>
          <w:spacing w:val="0"/>
          <w:w w:val="71"/>
          <w:position w:val="-12"/>
        </w:rPr>
        <w:t>2</w:t>
      </w:r>
      <w:r>
        <w:rPr>
          <w:rFonts w:ascii="Arial" w:hAnsi="Arial" w:cs="Arial" w:eastAsia="Arial"/>
          <w:sz w:val="27"/>
          <w:szCs w:val="27"/>
          <w:color w:val="494949"/>
          <w:spacing w:val="19"/>
          <w:w w:val="71"/>
          <w:position w:val="-1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100"/>
          <w:position w:val="-12"/>
        </w:rPr>
        <w:t>J</w: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-27"/>
          <w:w w:val="100"/>
          <w:position w:val="-12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50"/>
          <w:position w:val="-12"/>
        </w:rPr>
        <w:t>Mayı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50"/>
          <w:position w:val="-12"/>
        </w:rPr>
        <w:t>s</w:t>
      </w:r>
      <w:r>
        <w:rPr>
          <w:rFonts w:ascii="Arial" w:hAnsi="Arial" w:cs="Arial" w:eastAsia="Arial"/>
          <w:sz w:val="27"/>
          <w:szCs w:val="27"/>
          <w:color w:val="313131"/>
          <w:spacing w:val="35"/>
          <w:w w:val="50"/>
          <w:position w:val="-12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60"/>
          <w:position w:val="-12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60"/>
        </w:sectPr>
      </w:pPr>
      <w:rPr/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520" w:lineRule="exact"/>
        <w:ind w:left="2316" w:right="-82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46"/>
          <w:szCs w:val="46"/>
          <w:color w:val="494949"/>
          <w:spacing w:val="0"/>
          <w:w w:val="77"/>
          <w:position w:val="-1"/>
        </w:rPr>
        <w:t>Na</w:t>
      </w:r>
      <w:r>
        <w:rPr>
          <w:rFonts w:ascii="Times New Roman" w:hAnsi="Times New Roman" w:cs="Times New Roman" w:eastAsia="Times New Roman"/>
          <w:sz w:val="46"/>
          <w:szCs w:val="46"/>
          <w:color w:val="494949"/>
          <w:spacing w:val="-82"/>
          <w:w w:val="77"/>
          <w:position w:val="-1"/>
        </w:rPr>
        <w:t>ı</w:t>
      </w:r>
      <w:r>
        <w:rPr>
          <w:rFonts w:ascii="Times New Roman" w:hAnsi="Times New Roman" w:cs="Times New Roman" w:eastAsia="Times New Roman"/>
          <w:sz w:val="46"/>
          <w:szCs w:val="46"/>
          <w:color w:val="4B527B"/>
          <w:spacing w:val="0"/>
          <w:w w:val="77"/>
          <w:position w:val="-1"/>
        </w:rPr>
        <w:t>Jiii</w:t>
      </w:r>
      <w:r>
        <w:rPr>
          <w:rFonts w:ascii="Times New Roman" w:hAnsi="Times New Roman" w:cs="Times New Roman" w:eastAsia="Times New Roman"/>
          <w:sz w:val="46"/>
          <w:szCs w:val="46"/>
          <w:color w:val="4B527B"/>
          <w:spacing w:val="-14"/>
          <w:w w:val="77"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94949"/>
          <w:spacing w:val="0"/>
          <w:w w:val="100"/>
          <w:position w:val="-1"/>
        </w:rPr>
        <w:t>İM</w:t>
      </w:r>
      <w:r>
        <w:rPr>
          <w:rFonts w:ascii="Times New Roman" w:hAnsi="Times New Roman" w:cs="Times New Roman" w:eastAsia="Times New Roman"/>
          <w:sz w:val="25"/>
          <w:szCs w:val="25"/>
          <w:color w:val="494949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25"/>
          <w:szCs w:val="25"/>
          <w:color w:val="494949"/>
          <w:spacing w:val="16"/>
          <w:w w:val="100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494949"/>
          <w:spacing w:val="0"/>
          <w:w w:val="132"/>
          <w:position w:val="-1"/>
        </w:rPr>
        <w:t>EK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40" w:lineRule="exact"/>
        <w:ind w:left="171" w:right="-69"/>
        <w:jc w:val="left"/>
        <w:tabs>
          <w:tab w:pos="2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itfaiyeci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5"/>
          <w:position w:val="-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2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5"/>
          <w:position w:val="-3"/>
        </w:rPr>
        <w:t>Kuze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5"/>
          <w:position w:val="-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2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5"/>
          <w:position w:val="-3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0" w:after="0" w:line="240" w:lineRule="auto"/>
        <w:ind w:left="837" w:right="167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494949"/>
          <w:spacing w:val="4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exact"/>
        <w:ind w:left="-40" w:right="954"/>
        <w:jc w:val="center"/>
        <w:tabs>
          <w:tab w:pos="112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v:group style="position:absolute;margin-left:432.513611pt;margin-top:-3.403034pt;width:99.120195pt;height:22.481351pt;mso-position-horizontal-relative:page;mso-position-vertical-relative:paragraph;z-index:-15567" coordorigin="8650,-68" coordsize="1982,450">
            <v:group style="position:absolute;left:8691;top:316;width:838;height:2" coordorigin="8691,316" coordsize="838,2">
              <v:shape style="position:absolute;left:8691;top:316;width:838;height:2" coordorigin="8691,316" coordsize="838,0" path="m8691,316l9529,316e" filled="f" stroked="t" strokeweight="4.070153pt" strokecolor="#444F7C">
                <v:path arrowok="t"/>
              </v:shape>
            </v:group>
            <v:group style="position:absolute;left:9500;top:325;width:512;height:2" coordorigin="9500,325" coordsize="512,2">
              <v:shape style="position:absolute;left:9500;top:325;width:512;height:2" coordorigin="9500,325" coordsize="512,0" path="m9500,325l10013,325e" filled="f" stroked="t" strokeweight="4.070153pt" strokecolor="#3F4F90">
                <v:path arrowok="t"/>
              </v:shape>
            </v:group>
            <v:group style="position:absolute;left:9984;top:282;width:139;height:2" coordorigin="9984,282" coordsize="139,2">
              <v:shape style="position:absolute;left:9984;top:282;width:139;height:2" coordorigin="9984,282" coordsize="139,0" path="m9984,282l10123,282e" filled="f" stroked="t" strokeweight="3.591311pt" strokecolor="#34447C">
                <v:path arrowok="t"/>
              </v:shape>
            </v:group>
            <v:group style="position:absolute;left:10051;top:304;width:546;height:2" coordorigin="10051,304" coordsize="546,2">
              <v:shape style="position:absolute;left:10051;top:304;width:546;height:2" coordorigin="10051,304" coordsize="546,0" path="m10051,304l10597,304e" filled="f" stroked="t" strokeweight="3.591311pt" strokecolor="#3F4F83">
                <v:path arrowok="t"/>
              </v:shape>
            </v:group>
            <v:group style="position:absolute;left:9649;top:-27;width:2;height:368" coordorigin="9649,-27" coordsize="2,368">
              <v:shape style="position:absolute;left:9649;top:-27;width:2;height:368" coordorigin="9649,-27" coordsize="0,368" path="m9649,341l9649,-27e" filled="f" stroked="t" strokeweight="4.063870pt" strokecolor="#CFD3D1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2.7836pt;margin-top:5.956962pt;width:1.709124pt;height:27.5pt;mso-position-horizontal-relative:page;mso-position-vertical-relative:paragraph;z-index:-15561" type="#_x0000_t202" filled="f" stroked="f">
            <v:textbox inset="0,0,0,0">
              <w:txbxContent>
                <w:p>
                  <w:pPr>
                    <w:spacing w:before="0" w:after="0" w:line="550" w:lineRule="exact"/>
                    <w:ind w:right="-123"/>
                    <w:jc w:val="left"/>
                    <w:rPr>
                      <w:rFonts w:ascii="Arial" w:hAnsi="Arial" w:cs="Arial" w:eastAsia="Arial"/>
                      <w:sz w:val="55"/>
                      <w:szCs w:val="55"/>
                    </w:rPr>
                  </w:pPr>
                  <w:rPr/>
                  <w:r>
                    <w:rPr>
                      <w:rFonts w:ascii="Arial" w:hAnsi="Arial" w:cs="Arial" w:eastAsia="Arial"/>
                      <w:sz w:val="55"/>
                      <w:szCs w:val="55"/>
                      <w:color w:val="959595"/>
                      <w:spacing w:val="-150"/>
                      <w:w w:val="104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7"/>
          <w:szCs w:val="27"/>
          <w:color w:val="606060"/>
          <w:w w:val="99"/>
          <w:position w:val="-5"/>
        </w:rPr>
      </w:r>
      <w:r>
        <w:rPr>
          <w:rFonts w:ascii="Arial" w:hAnsi="Arial" w:cs="Arial" w:eastAsia="Arial"/>
          <w:sz w:val="27"/>
          <w:szCs w:val="27"/>
          <w:color w:val="606060"/>
          <w:w w:val="99"/>
          <w:u w:val="single" w:color="000000"/>
          <w:position w:val="-5"/>
        </w:rPr>
        <w:t> </w:t>
      </w:r>
      <w:r>
        <w:rPr>
          <w:rFonts w:ascii="Arial" w:hAnsi="Arial" w:cs="Arial" w:eastAsia="Arial"/>
          <w:sz w:val="27"/>
          <w:szCs w:val="27"/>
          <w:color w:val="606060"/>
          <w:w w:val="100"/>
          <w:u w:val="single" w:color="000000"/>
          <w:position w:val="-5"/>
        </w:rPr>
        <w:t> </w:t>
      </w:r>
      <w:r>
        <w:rPr>
          <w:rFonts w:ascii="Arial" w:hAnsi="Arial" w:cs="Arial" w:eastAsia="Arial"/>
          <w:sz w:val="27"/>
          <w:szCs w:val="27"/>
          <w:color w:val="606060"/>
          <w:spacing w:val="-9"/>
          <w:w w:val="100"/>
          <w:u w:val="single" w:color="000000"/>
          <w:position w:val="-5"/>
        </w:rPr>
        <w:t> </w:t>
      </w:r>
      <w:r>
        <w:rPr>
          <w:rFonts w:ascii="Arial" w:hAnsi="Arial" w:cs="Arial" w:eastAsia="Arial"/>
          <w:sz w:val="27"/>
          <w:szCs w:val="27"/>
          <w:color w:val="606060"/>
          <w:spacing w:val="-9"/>
          <w:w w:val="100"/>
          <w:u w:val="single" w:color="000000"/>
          <w:position w:val="-5"/>
        </w:rPr>
      </w:r>
      <w:r>
        <w:rPr>
          <w:rFonts w:ascii="Arial" w:hAnsi="Arial" w:cs="Arial" w:eastAsia="Arial"/>
          <w:sz w:val="27"/>
          <w:szCs w:val="27"/>
          <w:color w:val="606060"/>
          <w:spacing w:val="-9"/>
          <w:w w:val="100"/>
          <w:position w:val="-5"/>
        </w:rPr>
      </w:r>
      <w:r>
        <w:rPr>
          <w:rFonts w:ascii="Arial" w:hAnsi="Arial" w:cs="Arial" w:eastAsia="Arial"/>
          <w:sz w:val="27"/>
          <w:szCs w:val="27"/>
          <w:color w:val="606060"/>
          <w:spacing w:val="0"/>
          <w:w w:val="100"/>
          <w:position w:val="-5"/>
        </w:rPr>
        <w:t> </w:t>
      </w:r>
      <w:r>
        <w:rPr>
          <w:rFonts w:ascii="Arial" w:hAnsi="Arial" w:cs="Arial" w:eastAsia="Arial"/>
          <w:sz w:val="27"/>
          <w:szCs w:val="27"/>
          <w:color w:val="606060"/>
          <w:spacing w:val="-6"/>
          <w:w w:val="100"/>
          <w:position w:val="-5"/>
        </w:rPr>
        <w:t> </w:t>
      </w:r>
      <w:r>
        <w:rPr>
          <w:rFonts w:ascii="Arial" w:hAnsi="Arial" w:cs="Arial" w:eastAsia="Arial"/>
          <w:sz w:val="23"/>
          <w:szCs w:val="23"/>
          <w:color w:val="959595"/>
          <w:spacing w:val="-19"/>
          <w:w w:val="124"/>
          <w:position w:val="-5"/>
        </w:rPr>
        <w:t>'</w:t>
      </w:r>
      <w:r>
        <w:rPr>
          <w:rFonts w:ascii="Arial" w:hAnsi="Arial" w:cs="Arial" w:eastAsia="Arial"/>
          <w:sz w:val="23"/>
          <w:szCs w:val="23"/>
          <w:color w:val="606060"/>
          <w:spacing w:val="12"/>
          <w:w w:val="116"/>
          <w:position w:val="-5"/>
        </w:rPr>
        <w:t>R</w:t>
      </w:r>
      <w:r>
        <w:rPr>
          <w:rFonts w:ascii="Arial" w:hAnsi="Arial" w:cs="Arial" w:eastAsia="Arial"/>
          <w:sz w:val="27"/>
          <w:szCs w:val="27"/>
          <w:color w:val="606060"/>
          <w:spacing w:val="0"/>
          <w:w w:val="96"/>
          <w:position w:val="-5"/>
        </w:rPr>
        <w:t>,j</w:t>
      </w:r>
      <w:r>
        <w:rPr>
          <w:rFonts w:ascii="Arial" w:hAnsi="Arial" w:cs="Arial" w:eastAsia="Arial"/>
          <w:sz w:val="27"/>
          <w:szCs w:val="27"/>
          <w:color w:val="606060"/>
          <w:spacing w:val="-2"/>
          <w:w w:val="96"/>
          <w:position w:val="-5"/>
        </w:rPr>
        <w:t>f</w:t>
      </w:r>
      <w:r>
        <w:rPr>
          <w:rFonts w:ascii="Arial" w:hAnsi="Arial" w:cs="Arial" w:eastAsia="Arial"/>
          <w:sz w:val="27"/>
          <w:szCs w:val="27"/>
          <w:color w:val="383F70"/>
          <w:spacing w:val="0"/>
          <w:w w:val="57"/>
          <w:position w:val="-5"/>
        </w:rPr>
        <w:t>si</w:t>
      </w:r>
      <w:r>
        <w:rPr>
          <w:rFonts w:ascii="Arial" w:hAnsi="Arial" w:cs="Arial" w:eastAsia="Arial"/>
          <w:sz w:val="27"/>
          <w:szCs w:val="27"/>
          <w:color w:val="383F70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7"/>
          <w:szCs w:val="27"/>
          <w:color w:val="383F70"/>
          <w:spacing w:val="0"/>
          <w:w w:val="100"/>
          <w:position w:val="-5"/>
        </w:rPr>
      </w:r>
      <w:r>
        <w:rPr>
          <w:rFonts w:ascii="Arial" w:hAnsi="Arial" w:cs="Arial" w:eastAsia="Arial"/>
          <w:sz w:val="27"/>
          <w:szCs w:val="27"/>
          <w:color w:val="AEAFAF"/>
          <w:spacing w:val="0"/>
          <w:w w:val="100"/>
          <w:position w:val="-5"/>
        </w:rPr>
        <w:t>'</w:t>
      </w:r>
      <w:r>
        <w:rPr>
          <w:rFonts w:ascii="Arial" w:hAnsi="Arial" w:cs="Arial" w:eastAsia="Arial"/>
          <w:sz w:val="27"/>
          <w:szCs w:val="27"/>
          <w:color w:val="AEAFAF"/>
          <w:spacing w:val="-19"/>
          <w:w w:val="100"/>
          <w:position w:val="-5"/>
        </w:rPr>
        <w:t> </w:t>
      </w:r>
      <w:r>
        <w:rPr>
          <w:rFonts w:ascii="Arial" w:hAnsi="Arial" w:cs="Arial" w:eastAsia="Arial"/>
          <w:sz w:val="27"/>
          <w:szCs w:val="27"/>
          <w:color w:val="AEAFAF"/>
          <w:spacing w:val="0"/>
          <w:w w:val="34"/>
          <w:position w:val="-5"/>
        </w:rPr>
        <w:t>.</w:t>
      </w:r>
      <w:r>
        <w:rPr>
          <w:rFonts w:ascii="Arial" w:hAnsi="Arial" w:cs="Arial" w:eastAsia="Arial"/>
          <w:sz w:val="27"/>
          <w:szCs w:val="27"/>
          <w:color w:val="AEAFAF"/>
          <w:spacing w:val="0"/>
          <w:w w:val="34"/>
          <w:position w:val="-5"/>
        </w:rPr>
        <w:t> </w:t>
      </w:r>
      <w:r>
        <w:rPr>
          <w:rFonts w:ascii="Arial" w:hAnsi="Arial" w:cs="Arial" w:eastAsia="Arial"/>
          <w:sz w:val="27"/>
          <w:szCs w:val="27"/>
          <w:color w:val="AEAFAF"/>
          <w:spacing w:val="4"/>
          <w:w w:val="34"/>
          <w:position w:val="-5"/>
        </w:rPr>
        <w:t> </w:t>
      </w:r>
      <w:r>
        <w:rPr>
          <w:rFonts w:ascii="Arial" w:hAnsi="Arial" w:cs="Arial" w:eastAsia="Arial"/>
          <w:sz w:val="27"/>
          <w:szCs w:val="27"/>
          <w:color w:val="AEAFAF"/>
          <w:spacing w:val="0"/>
          <w:w w:val="100"/>
          <w:position w:val="-5"/>
        </w:rPr>
        <w:t>.</w:t>
      </w:r>
      <w:r>
        <w:rPr>
          <w:rFonts w:ascii="Arial" w:hAnsi="Arial" w:cs="Arial" w:eastAsia="Arial"/>
          <w:sz w:val="27"/>
          <w:szCs w:val="27"/>
          <w:color w:val="AEAFAF"/>
          <w:spacing w:val="6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606060"/>
          <w:spacing w:val="0"/>
          <w:w w:val="120"/>
          <w:position w:val="-5"/>
        </w:rPr>
        <w:t>""'.4:.vv·LvY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83" w:lineRule="atLeast"/>
        <w:ind w:left="7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w w:val="111"/>
        </w:rPr>
        <w:t>ai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53"/>
          <w:w w:val="111"/>
        </w:rPr>
        <w:t>e</w:t>
      </w:r>
      <w:r>
        <w:rPr>
          <w:rFonts w:ascii="Arial" w:hAnsi="Arial" w:cs="Arial" w:eastAsia="Arial"/>
          <w:sz w:val="18"/>
          <w:szCs w:val="18"/>
          <w:color w:val="AEAFAF"/>
          <w:spacing w:val="-70"/>
          <w:w w:val="192"/>
          <w:position w:val="3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606060"/>
          <w:spacing w:val="0"/>
          <w:w w:val="72"/>
          <w:position w:val="0"/>
        </w:rPr>
        <w:t>Y</w:t>
      </w:r>
      <w:r>
        <w:rPr>
          <w:rFonts w:ascii="Times New Roman" w:hAnsi="Times New Roman" w:cs="Times New Roman" w:eastAsia="Times New Roman"/>
          <w:sz w:val="23"/>
          <w:szCs w:val="23"/>
          <w:color w:val="606060"/>
          <w:spacing w:val="0"/>
          <w:w w:val="71"/>
          <w:position w:val="0"/>
        </w:rPr>
        <w:t>a</w:t>
      </w:r>
      <w:r>
        <w:rPr>
          <w:rFonts w:ascii="Times New Roman" w:hAnsi="Times New Roman" w:cs="Times New Roman" w:eastAsia="Times New Roman"/>
          <w:sz w:val="23"/>
          <w:szCs w:val="23"/>
          <w:color w:val="606060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87"/>
          <w:w w:val="82"/>
          <w:position w:val="0"/>
        </w:rPr>
        <w:t>o</w:t>
      </w:r>
      <w:r>
        <w:rPr>
          <w:rFonts w:ascii="Arial" w:hAnsi="Arial" w:cs="Arial" w:eastAsia="Arial"/>
          <w:sz w:val="46"/>
          <w:szCs w:val="46"/>
          <w:color w:val="606060"/>
          <w:spacing w:val="-183"/>
          <w:w w:val="186"/>
          <w:position w:val="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85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76"/>
          <w:position w:val="0"/>
        </w:rPr>
        <w:t>.,v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-17"/>
          <w:w w:val="7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959595"/>
          <w:spacing w:val="-77"/>
          <w:w w:val="122"/>
          <w:position w:val="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-5"/>
          <w:w w:val="7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5"/>
          <w:position w:val="0"/>
        </w:rPr>
        <w:t>Ac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60"/>
          <w:cols w:num="2" w:equalWidth="0">
            <w:col w:w="4253" w:space="3871"/>
            <w:col w:w="3396"/>
          </w:cols>
        </w:sectPr>
      </w:pPr>
      <w:rPr/>
    </w:p>
    <w:p>
      <w:pPr>
        <w:spacing w:before="0" w:after="0" w:line="207" w:lineRule="atLeast"/>
        <w:ind w:left="2273" w:right="-20"/>
        <w:jc w:val="left"/>
        <w:tabs>
          <w:tab w:pos="866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0"/>
          <w:w w:val="14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-19"/>
          <w:w w:val="14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0"/>
          <w:w w:val="111"/>
        </w:rPr>
        <w:t>Grupla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0"/>
          <w:w w:val="11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5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2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606060"/>
          <w:spacing w:val="0"/>
          <w:w w:val="111"/>
          <w:b/>
          <w:bCs/>
          <w:position w:val="8"/>
        </w:rPr>
        <w:t>:1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66" w:lineRule="exact"/>
        <w:ind w:right="986"/>
        <w:jc w:val="right"/>
        <w:tabs>
          <w:tab w:pos="5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959595"/>
          <w:w w:val="130"/>
          <w:position w:val="-18"/>
        </w:rPr>
        <w:t>;</w:t>
      </w:r>
      <w:r>
        <w:rPr>
          <w:rFonts w:ascii="Times New Roman" w:hAnsi="Times New Roman" w:cs="Times New Roman" w:eastAsia="Times New Roman"/>
          <w:sz w:val="25"/>
          <w:szCs w:val="25"/>
          <w:color w:val="959595"/>
          <w:w w:val="100"/>
          <w:position w:val="-18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959595"/>
          <w:w w:val="100"/>
          <w:position w:val="-18"/>
        </w:rPr>
      </w:r>
      <w:r>
        <w:rPr>
          <w:rFonts w:ascii="Times New Roman" w:hAnsi="Times New Roman" w:cs="Times New Roman" w:eastAsia="Times New Roman"/>
          <w:sz w:val="25"/>
          <w:szCs w:val="25"/>
          <w:color w:val="606060"/>
          <w:w w:val="84"/>
          <w:position w:val="-18"/>
        </w:rPr>
        <w:t>i</w:t>
      </w:r>
      <w:r>
        <w:rPr>
          <w:rFonts w:ascii="Times New Roman" w:hAnsi="Times New Roman" w:cs="Times New Roman" w:eastAsia="Times New Roman"/>
          <w:sz w:val="25"/>
          <w:szCs w:val="25"/>
          <w:color w:val="606060"/>
          <w:spacing w:val="-5"/>
          <w:w w:val="85"/>
          <w:position w:val="-18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313131"/>
          <w:spacing w:val="0"/>
          <w:w w:val="72"/>
          <w:position w:val="-18"/>
        </w:rPr>
        <w:t>n</w:t>
      </w:r>
      <w:r>
        <w:rPr>
          <w:rFonts w:ascii="Times New Roman" w:hAnsi="Times New Roman" w:cs="Times New Roman" w:eastAsia="Times New Roman"/>
          <w:sz w:val="25"/>
          <w:szCs w:val="25"/>
          <w:color w:val="313131"/>
          <w:spacing w:val="9"/>
          <w:w w:val="71"/>
          <w:position w:val="-18"/>
        </w:rPr>
        <w:t>a</w:t>
      </w:r>
      <w:r>
        <w:rPr>
          <w:rFonts w:ascii="Times New Roman" w:hAnsi="Times New Roman" w:cs="Times New Roman" w:eastAsia="Times New Roman"/>
          <w:sz w:val="25"/>
          <w:szCs w:val="25"/>
          <w:color w:val="606060"/>
          <w:spacing w:val="0"/>
          <w:w w:val="52"/>
          <w:position w:val="-18"/>
        </w:rPr>
        <w:t>ı.e</w:t>
      </w:r>
      <w:r>
        <w:rPr>
          <w:rFonts w:ascii="Times New Roman" w:hAnsi="Times New Roman" w:cs="Times New Roman" w:eastAsia="Times New Roman"/>
          <w:sz w:val="25"/>
          <w:szCs w:val="25"/>
          <w:color w:val="606060"/>
          <w:spacing w:val="-16"/>
          <w:w w:val="100"/>
          <w:position w:val="-18"/>
        </w:rPr>
        <w:t> </w:t>
      </w:r>
      <w:r>
        <w:rPr>
          <w:rFonts w:ascii="Arial" w:hAnsi="Arial" w:cs="Arial" w:eastAsia="Arial"/>
          <w:sz w:val="24"/>
          <w:szCs w:val="24"/>
          <w:color w:val="494949"/>
          <w:spacing w:val="0"/>
          <w:w w:val="74"/>
          <w:position w:val="-18"/>
        </w:rPr>
        <w:t>şuöe</w:t>
      </w:r>
      <w:r>
        <w:rPr>
          <w:rFonts w:ascii="Arial" w:hAnsi="Arial" w:cs="Arial" w:eastAsia="Arial"/>
          <w:sz w:val="24"/>
          <w:szCs w:val="24"/>
          <w:color w:val="494949"/>
          <w:spacing w:val="-31"/>
          <w:w w:val="100"/>
          <w:position w:val="-18"/>
        </w:rPr>
        <w:t> 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71"/>
          <w:position w:val="-18"/>
        </w:rPr>
        <w:t>Müdü(i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71"/>
          <w:position w:val="-18"/>
        </w:rPr>
        <w:t>ı</w:t>
      </w:r>
      <w:r>
        <w:rPr>
          <w:rFonts w:ascii="Arial" w:hAnsi="Arial" w:cs="Arial" w:eastAsia="Arial"/>
          <w:sz w:val="24"/>
          <w:szCs w:val="24"/>
          <w:color w:val="313131"/>
          <w:spacing w:val="11"/>
          <w:w w:val="71"/>
          <w:position w:val="-18"/>
        </w:rPr>
        <w:t> </w:t>
      </w:r>
      <w:r>
        <w:rPr>
          <w:rFonts w:ascii="Arial" w:hAnsi="Arial" w:cs="Arial" w:eastAsia="Arial"/>
          <w:sz w:val="24"/>
          <w:szCs w:val="24"/>
          <w:color w:val="494949"/>
          <w:spacing w:val="-28"/>
          <w:w w:val="79"/>
          <w:position w:val="-18"/>
        </w:rPr>
        <w:t>v</w:t>
      </w:r>
      <w:r>
        <w:rPr>
          <w:rFonts w:ascii="Arial" w:hAnsi="Arial" w:cs="Arial" w:eastAsia="Arial"/>
          <w:sz w:val="24"/>
          <w:szCs w:val="24"/>
          <w:color w:val="959595"/>
          <w:spacing w:val="0"/>
          <w:w w:val="99"/>
          <w:position w:val="-18"/>
        </w:rPr>
        <w:t>.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140" w:right="260"/>
        </w:sectPr>
      </w:pPr>
      <w:rPr/>
    </w:p>
    <w:p>
      <w:pPr>
        <w:spacing w:before="0" w:after="0" w:line="180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Coşku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1"/>
        </w:rPr>
        <w:t>KAÇARER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111" w:lineRule="exact"/>
        <w:ind w:right="1013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9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9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177" w:lineRule="exact"/>
        <w:ind w:right="-20"/>
        <w:jc w:val="left"/>
        <w:tabs>
          <w:tab w:pos="1660" w:val="left"/>
        </w:tabs>
        <w:rPr>
          <w:rFonts w:ascii="Arial" w:hAnsi="Arial" w:cs="Arial" w:eastAsia="Arial"/>
          <w:sz w:val="5"/>
          <w:szCs w:val="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1.530823pt;margin-top:3.63012pt;width:16.844016pt;height:9.979325pt;mso-position-horizontal-relative:page;mso-position-vertical-relative:paragraph;z-index:-15560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AEAFAF"/>
                      <w:spacing w:val="0"/>
                      <w:w w:val="100"/>
                      <w:position w:val="1"/>
                    </w:rPr>
                    <w:t>,,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AEAFAF"/>
                      <w:spacing w:val="0"/>
                      <w:w w:val="100"/>
                      <w:position w:val="1"/>
                    </w:rPr>
                    <w:t> 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AEAFAF"/>
                      <w:spacing w:val="9"/>
                      <w:w w:val="100"/>
                      <w:position w:val="1"/>
                    </w:rPr>
                    <w:t>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959595"/>
                      <w:spacing w:val="-29"/>
                      <w:w w:val="100"/>
                      <w:position w:val="0"/>
                    </w:rPr>
                    <w:t>.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AEAFAF"/>
                      <w:spacing w:val="0"/>
                      <w:w w:val="75"/>
                      <w:position w:val="0"/>
                    </w:rPr>
                    <w:t>.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BFC1C1"/>
          <w:w w:val="84"/>
          <w:position w:val="-2"/>
        </w:rPr>
        <w:t>'</w:t>
      </w:r>
      <w:r>
        <w:rPr>
          <w:rFonts w:ascii="Arial" w:hAnsi="Arial" w:cs="Arial" w:eastAsia="Arial"/>
          <w:sz w:val="17"/>
          <w:szCs w:val="17"/>
          <w:color w:val="BFC1C1"/>
          <w:spacing w:val="-20"/>
          <w:w w:val="10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747474"/>
          <w:spacing w:val="-39"/>
          <w:w w:val="84"/>
          <w:position w:val="-2"/>
        </w:rPr>
        <w:t>.</w:t>
      </w:r>
      <w:r>
        <w:rPr>
          <w:rFonts w:ascii="Arial" w:hAnsi="Arial" w:cs="Arial" w:eastAsia="Arial"/>
          <w:sz w:val="17"/>
          <w:szCs w:val="17"/>
          <w:color w:val="AEAFAF"/>
          <w:spacing w:val="-14"/>
          <w:w w:val="169"/>
          <w:position w:val="-2"/>
        </w:rPr>
        <w:t>·</w:t>
      </w:r>
      <w:r>
        <w:rPr>
          <w:rFonts w:ascii="Arial" w:hAnsi="Arial" w:cs="Arial" w:eastAsia="Arial"/>
          <w:sz w:val="17"/>
          <w:szCs w:val="17"/>
          <w:color w:val="AEAFAF"/>
          <w:spacing w:val="0"/>
          <w:w w:val="40"/>
          <w:position w:val="-2"/>
        </w:rPr>
        <w:t>'..</w:t>
      </w:r>
      <w:r>
        <w:rPr>
          <w:rFonts w:ascii="Arial" w:hAnsi="Arial" w:cs="Arial" w:eastAsia="Arial"/>
          <w:sz w:val="17"/>
          <w:szCs w:val="17"/>
          <w:color w:val="AEAFAF"/>
          <w:spacing w:val="17"/>
          <w:w w:val="10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959595"/>
          <w:spacing w:val="0"/>
          <w:w w:val="58"/>
          <w:position w:val="-2"/>
        </w:rPr>
        <w:t>ı;:</w:t>
      </w:r>
      <w:r>
        <w:rPr>
          <w:rFonts w:ascii="Arial" w:hAnsi="Arial" w:cs="Arial" w:eastAsia="Arial"/>
          <w:sz w:val="17"/>
          <w:szCs w:val="17"/>
          <w:color w:val="959595"/>
          <w:spacing w:val="0"/>
          <w:w w:val="58"/>
          <w:position w:val="-2"/>
        </w:rPr>
        <w:t>  </w:t>
      </w:r>
      <w:r>
        <w:rPr>
          <w:rFonts w:ascii="Arial" w:hAnsi="Arial" w:cs="Arial" w:eastAsia="Arial"/>
          <w:sz w:val="17"/>
          <w:szCs w:val="17"/>
          <w:color w:val="959595"/>
          <w:spacing w:val="0"/>
          <w:w w:val="58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AEAFAF"/>
          <w:spacing w:val="0"/>
          <w:w w:val="58"/>
          <w:position w:val="-2"/>
        </w:rPr>
        <w:t>•</w:t>
      </w:r>
      <w:r>
        <w:rPr>
          <w:rFonts w:ascii="Arial" w:hAnsi="Arial" w:cs="Arial" w:eastAsia="Arial"/>
          <w:sz w:val="17"/>
          <w:szCs w:val="17"/>
          <w:color w:val="AEAFAF"/>
          <w:spacing w:val="0"/>
          <w:w w:val="58"/>
          <w:position w:val="-2"/>
        </w:rPr>
        <w:t>  </w:t>
      </w:r>
      <w:r>
        <w:rPr>
          <w:rFonts w:ascii="Arial" w:hAnsi="Arial" w:cs="Arial" w:eastAsia="Arial"/>
          <w:sz w:val="17"/>
          <w:szCs w:val="17"/>
          <w:color w:val="AEAFAF"/>
          <w:spacing w:val="12"/>
          <w:w w:val="58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AEAFAF"/>
          <w:spacing w:val="0"/>
          <w:w w:val="58"/>
          <w:position w:val="-2"/>
        </w:rPr>
        <w:t>•</w:t>
      </w:r>
      <w:r>
        <w:rPr>
          <w:rFonts w:ascii="Arial" w:hAnsi="Arial" w:cs="Arial" w:eastAsia="Arial"/>
          <w:sz w:val="17"/>
          <w:szCs w:val="17"/>
          <w:color w:val="AEAFAF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7"/>
          <w:szCs w:val="17"/>
          <w:color w:val="AEAFAF"/>
          <w:spacing w:val="0"/>
          <w:w w:val="100"/>
          <w:position w:val="-2"/>
        </w:rPr>
      </w:r>
      <w:r>
        <w:rPr>
          <w:rFonts w:ascii="Arial" w:hAnsi="Arial" w:cs="Arial" w:eastAsia="Arial"/>
          <w:sz w:val="17"/>
          <w:szCs w:val="17"/>
          <w:color w:val="959595"/>
          <w:spacing w:val="5"/>
          <w:w w:val="123"/>
          <w:position w:val="-2"/>
        </w:rPr>
        <w:t>.</w:t>
      </w:r>
      <w:r>
        <w:rPr>
          <w:rFonts w:ascii="Arial" w:hAnsi="Arial" w:cs="Arial" w:eastAsia="Arial"/>
          <w:sz w:val="5"/>
          <w:szCs w:val="5"/>
          <w:color w:val="313131"/>
          <w:spacing w:val="0"/>
          <w:w w:val="123"/>
          <w:position w:val="-2"/>
        </w:rPr>
        <w:t>1</w:t>
      </w:r>
      <w:r>
        <w:rPr>
          <w:rFonts w:ascii="Arial" w:hAnsi="Arial" w:cs="Arial" w:eastAsia="Arial"/>
          <w:sz w:val="5"/>
          <w:szCs w:val="5"/>
          <w:color w:val="313131"/>
          <w:spacing w:val="5"/>
          <w:w w:val="123"/>
          <w:position w:val="-2"/>
        </w:rPr>
        <w:t> </w:t>
      </w:r>
      <w:r>
        <w:rPr>
          <w:rFonts w:ascii="Arial" w:hAnsi="Arial" w:cs="Arial" w:eastAsia="Arial"/>
          <w:sz w:val="5"/>
          <w:szCs w:val="5"/>
          <w:color w:val="BFC1C1"/>
          <w:spacing w:val="0"/>
          <w:w w:val="324"/>
          <w:position w:val="-2"/>
        </w:rPr>
        <w:t>ı</w:t>
      </w:r>
      <w:r>
        <w:rPr>
          <w:rFonts w:ascii="Arial" w:hAnsi="Arial" w:cs="Arial" w:eastAsia="Arial"/>
          <w:sz w:val="5"/>
          <w:szCs w:val="5"/>
          <w:color w:val="BFC1C1"/>
          <w:spacing w:val="-4"/>
          <w:w w:val="324"/>
          <w:position w:val="-2"/>
        </w:rPr>
        <w:t> </w:t>
      </w:r>
      <w:r>
        <w:rPr>
          <w:rFonts w:ascii="Arial" w:hAnsi="Arial" w:cs="Arial" w:eastAsia="Arial"/>
          <w:sz w:val="5"/>
          <w:szCs w:val="5"/>
          <w:color w:val="AEAFAF"/>
          <w:spacing w:val="0"/>
          <w:w w:val="173"/>
          <w:position w:val="-2"/>
        </w:rPr>
        <w:t>•</w:t>
      </w:r>
      <w:r>
        <w:rPr>
          <w:rFonts w:ascii="Arial" w:hAnsi="Arial" w:cs="Arial" w:eastAsia="Arial"/>
          <w:sz w:val="5"/>
          <w:szCs w:val="5"/>
          <w:color w:val="AEAFAF"/>
          <w:spacing w:val="0"/>
          <w:w w:val="173"/>
          <w:position w:val="-2"/>
        </w:rPr>
        <w:t> </w:t>
      </w:r>
      <w:r>
        <w:rPr>
          <w:rFonts w:ascii="Arial" w:hAnsi="Arial" w:cs="Arial" w:eastAsia="Arial"/>
          <w:sz w:val="5"/>
          <w:szCs w:val="5"/>
          <w:color w:val="AEAFAF"/>
          <w:spacing w:val="3"/>
          <w:w w:val="173"/>
          <w:position w:val="-2"/>
        </w:rPr>
        <w:t> </w:t>
      </w:r>
      <w:r>
        <w:rPr>
          <w:rFonts w:ascii="Arial" w:hAnsi="Arial" w:cs="Arial" w:eastAsia="Arial"/>
          <w:sz w:val="5"/>
          <w:szCs w:val="5"/>
          <w:color w:val="959595"/>
          <w:spacing w:val="0"/>
          <w:w w:val="173"/>
          <w:position w:val="-2"/>
        </w:rPr>
        <w:t>•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  <w:position w:val="0"/>
        </w:rPr>
      </w:r>
    </w:p>
    <w:p>
      <w:pPr>
        <w:spacing w:before="0" w:after="0" w:line="17" w:lineRule="atLeast"/>
        <w:ind w:left="521"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747474"/>
          <w:w w:val="67"/>
          <w:i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747474"/>
          <w:spacing w:val="-10"/>
          <w:w w:val="67"/>
          <w:i/>
        </w:rPr>
        <w:t>:</w:t>
      </w:r>
      <w:r>
        <w:rPr>
          <w:rFonts w:ascii="Times New Roman" w:hAnsi="Times New Roman" w:cs="Times New Roman" w:eastAsia="Times New Roman"/>
          <w:sz w:val="12"/>
          <w:szCs w:val="12"/>
          <w:color w:val="BFC1C1"/>
          <w:spacing w:val="0"/>
          <w:w w:val="210"/>
          <w:i/>
        </w:rPr>
        <w:t>•.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60"/>
          <w:cols w:num="2" w:equalWidth="0">
            <w:col w:w="6847" w:space="1408"/>
            <w:col w:w="3265"/>
          </w:cols>
        </w:sectPr>
      </w:pPr>
      <w:rPr/>
    </w:p>
    <w:p>
      <w:pPr>
        <w:spacing w:before="0" w:after="0" w:line="23" w:lineRule="atLeast"/>
        <w:ind w:right="-20"/>
        <w:jc w:val="righ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494949"/>
          <w:w w:val="89"/>
          <w:i/>
        </w:rPr>
        <w:t>-</w:t>
      </w:r>
      <w:r>
        <w:rPr>
          <w:rFonts w:ascii="Arial" w:hAnsi="Arial" w:cs="Arial" w:eastAsia="Arial"/>
          <w:sz w:val="22"/>
          <w:szCs w:val="22"/>
          <w:color w:val="959595"/>
          <w:w w:val="45"/>
          <w:i/>
        </w:rPr>
        <w:t>"'</w:t>
      </w:r>
      <w:r>
        <w:rPr>
          <w:rFonts w:ascii="Arial" w:hAnsi="Arial" w:cs="Arial" w:eastAsia="Arial"/>
          <w:sz w:val="22"/>
          <w:szCs w:val="22"/>
          <w:color w:val="000000"/>
          <w:w w:val="100"/>
        </w:rPr>
      </w:r>
    </w:p>
    <w:p>
      <w:pPr>
        <w:spacing w:before="0" w:after="0" w:line="23" w:lineRule="atLeast"/>
        <w:ind w:right="-93"/>
        <w:jc w:val="left"/>
        <w:tabs>
          <w:tab w:pos="380" w:val="left"/>
          <w:tab w:pos="84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AEAFAF"/>
          <w:spacing w:val="0"/>
          <w:w w:val="100"/>
          <w:position w:val="-6"/>
        </w:rPr>
        <w:t>•:</w:t>
      </w:r>
      <w:r>
        <w:rPr>
          <w:rFonts w:ascii="Times New Roman" w:hAnsi="Times New Roman" w:cs="Times New Roman" w:eastAsia="Times New Roman"/>
          <w:sz w:val="16"/>
          <w:szCs w:val="16"/>
          <w:color w:val="AEAFAF"/>
          <w:spacing w:val="-3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EAFAF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AEAFAF"/>
          <w:spacing w:val="0"/>
          <w:w w:val="100"/>
          <w:position w:val="-6"/>
        </w:rPr>
      </w:r>
      <w:r>
        <w:rPr>
          <w:rFonts w:ascii="Arial" w:hAnsi="Arial" w:cs="Arial" w:eastAsia="Arial"/>
          <w:sz w:val="32"/>
          <w:szCs w:val="32"/>
          <w:color w:val="BFC1C1"/>
          <w:spacing w:val="0"/>
          <w:w w:val="74"/>
          <w:position w:val="0"/>
        </w:rPr>
        <w:t>..</w:t>
      </w:r>
      <w:r>
        <w:rPr>
          <w:rFonts w:ascii="Arial" w:hAnsi="Arial" w:cs="Arial" w:eastAsia="Arial"/>
          <w:sz w:val="32"/>
          <w:szCs w:val="32"/>
          <w:color w:val="BFC1C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2"/>
          <w:szCs w:val="32"/>
          <w:color w:val="BFC1C1"/>
          <w:spacing w:val="0"/>
          <w:w w:val="100"/>
          <w:position w:val="0"/>
        </w:rPr>
      </w:r>
      <w:r>
        <w:rPr>
          <w:rFonts w:ascii="Arial" w:hAnsi="Arial" w:cs="Arial" w:eastAsia="Arial"/>
          <w:sz w:val="18"/>
          <w:szCs w:val="18"/>
          <w:color w:val="BFC1C1"/>
          <w:spacing w:val="0"/>
          <w:w w:val="105"/>
          <w:position w:val="10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3" w:lineRule="atLeast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2"/>
          <w:szCs w:val="12"/>
          <w:color w:val="959595"/>
          <w:spacing w:val="1"/>
          <w:w w:val="166"/>
          <w:i/>
        </w:rPr>
        <w:t>}</w:t>
      </w:r>
      <w:r>
        <w:rPr>
          <w:rFonts w:ascii="Times New Roman" w:hAnsi="Times New Roman" w:cs="Times New Roman" w:eastAsia="Times New Roman"/>
          <w:sz w:val="22"/>
          <w:szCs w:val="22"/>
          <w:color w:val="959595"/>
          <w:spacing w:val="0"/>
          <w:w w:val="50"/>
          <w:i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959595"/>
          <w:spacing w:val="-7"/>
          <w:w w:val="50"/>
          <w:i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AEAFAF"/>
          <w:spacing w:val="0"/>
          <w:w w:val="110"/>
          <w:i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60"/>
          <w:cols w:num="3" w:equalWidth="0">
            <w:col w:w="8702" w:space="385"/>
            <w:col w:w="901" w:space="38"/>
            <w:col w:w="1494"/>
          </w:cols>
        </w:sectPr>
      </w:pPr>
      <w:rPr/>
    </w:p>
    <w:p>
      <w:pPr>
        <w:spacing w:before="0" w:after="0" w:line="119" w:lineRule="atLeast"/>
        <w:ind w:right="1447"/>
        <w:jc w:val="right"/>
        <w:tabs>
          <w:tab w:pos="110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2.304749pt;margin-top:17.468309pt;width:2.65265pt;height:5pt;mso-position-horizontal-relative:page;mso-position-vertical-relative:paragraph;z-index:-15559" type="#_x0000_t202" filled="f" stroked="f">
            <v:textbox inset="0,0,0,0">
              <w:txbxContent>
                <w:p>
                  <w:pPr>
                    <w:spacing w:before="0" w:after="0" w:line="100" w:lineRule="exact"/>
                    <w:ind w:right="-55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Pr/>
                  <w:r>
                    <w:rPr>
                      <w:rFonts w:ascii="Arial" w:hAnsi="Arial" w:cs="Arial" w:eastAsia="Arial"/>
                      <w:sz w:val="10"/>
                      <w:szCs w:val="10"/>
                      <w:color w:val="BFC1C1"/>
                      <w:spacing w:val="0"/>
                      <w:w w:val="100"/>
                    </w:rPr>
                    <w:t>&gt;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3"/>
          <w:szCs w:val="13"/>
          <w:color w:val="AEAFAF"/>
          <w:spacing w:val="8"/>
          <w:w w:val="85"/>
          <w:position w:val="-6"/>
        </w:rPr>
        <w:t>&lt;</w:t>
      </w:r>
      <w:r>
        <w:rPr>
          <w:rFonts w:ascii="Arial" w:hAnsi="Arial" w:cs="Arial" w:eastAsia="Arial"/>
          <w:sz w:val="13"/>
          <w:szCs w:val="13"/>
          <w:color w:val="959595"/>
          <w:spacing w:val="0"/>
          <w:w w:val="256"/>
          <w:position w:val="-6"/>
        </w:rPr>
        <w:t>'</w:t>
      </w:r>
      <w:r>
        <w:rPr>
          <w:rFonts w:ascii="Arial" w:hAnsi="Arial" w:cs="Arial" w:eastAsia="Arial"/>
          <w:sz w:val="13"/>
          <w:szCs w:val="13"/>
          <w:color w:val="959595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3"/>
          <w:szCs w:val="13"/>
          <w:color w:val="959595"/>
          <w:spacing w:val="0"/>
          <w:w w:val="100"/>
          <w:position w:val="-6"/>
        </w:rPr>
      </w:r>
      <w:r>
        <w:rPr>
          <w:rFonts w:ascii="Arial" w:hAnsi="Arial" w:cs="Arial" w:eastAsia="Arial"/>
          <w:sz w:val="17"/>
          <w:szCs w:val="17"/>
          <w:color w:val="959595"/>
          <w:spacing w:val="-16"/>
          <w:w w:val="132"/>
          <w:position w:val="0"/>
        </w:rPr>
        <w:t>,</w:t>
      </w:r>
      <w:r>
        <w:rPr>
          <w:rFonts w:ascii="Arial" w:hAnsi="Arial" w:cs="Arial" w:eastAsia="Arial"/>
          <w:sz w:val="28"/>
          <w:szCs w:val="28"/>
          <w:color w:val="959595"/>
          <w:spacing w:val="0"/>
          <w:w w:val="85"/>
          <w:position w:val="0"/>
        </w:rPr>
        <w:t>.</w:t>
      </w:r>
      <w:r>
        <w:rPr>
          <w:rFonts w:ascii="Arial" w:hAnsi="Arial" w:cs="Arial" w:eastAsia="Arial"/>
          <w:sz w:val="28"/>
          <w:szCs w:val="28"/>
          <w:color w:val="959595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59595"/>
          <w:spacing w:val="-29"/>
          <w:w w:val="72"/>
          <w:i/>
          <w:position w:val="0"/>
        </w:rPr>
        <w:t>-</w:t>
      </w:r>
      <w:r>
        <w:rPr>
          <w:rFonts w:ascii="Times New Roman" w:hAnsi="Times New Roman" w:cs="Times New Roman" w:eastAsia="Times New Roman"/>
          <w:sz w:val="28"/>
          <w:szCs w:val="28"/>
          <w:color w:val="494949"/>
          <w:spacing w:val="-43"/>
          <w:w w:val="86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959595"/>
          <w:spacing w:val="0"/>
          <w:w w:val="71"/>
          <w:i/>
          <w:position w:val="0"/>
        </w:rPr>
        <w:t>"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140" w:right="260"/>
        </w:sectPr>
      </w:pPr>
      <w:rPr/>
    </w:p>
    <w:p>
      <w:pPr>
        <w:spacing w:before="0" w:after="0" w:line="27" w:lineRule="atLeast"/>
        <w:ind w:right="-20"/>
        <w:jc w:val="right"/>
        <w:rPr>
          <w:rFonts w:ascii="Arial" w:hAnsi="Arial" w:cs="Arial" w:eastAsia="Arial"/>
          <w:sz w:val="58"/>
          <w:szCs w:val="58"/>
        </w:rPr>
      </w:pPr>
      <w:rPr/>
      <w:r>
        <w:rPr>
          <w:rFonts w:ascii="Arial" w:hAnsi="Arial" w:cs="Arial" w:eastAsia="Arial"/>
          <w:sz w:val="58"/>
          <w:szCs w:val="58"/>
          <w:color w:val="383F70"/>
          <w:w w:val="99"/>
        </w:rPr>
      </w:r>
      <w:r>
        <w:rPr>
          <w:rFonts w:ascii="Arial" w:hAnsi="Arial" w:cs="Arial" w:eastAsia="Arial"/>
          <w:sz w:val="58"/>
          <w:szCs w:val="58"/>
          <w:color w:val="383F70"/>
          <w:w w:val="99"/>
          <w:strike/>
        </w:rPr>
        <w:t> </w:t>
      </w:r>
      <w:r>
        <w:rPr>
          <w:rFonts w:ascii="Arial" w:hAnsi="Arial" w:cs="Arial" w:eastAsia="Arial"/>
          <w:sz w:val="58"/>
          <w:szCs w:val="58"/>
          <w:color w:val="383F70"/>
          <w:spacing w:val="-68"/>
          <w:w w:val="100"/>
          <w:strike/>
        </w:rPr>
        <w:t> </w:t>
      </w:r>
      <w:r>
        <w:rPr>
          <w:rFonts w:ascii="Arial" w:hAnsi="Arial" w:cs="Arial" w:eastAsia="Arial"/>
          <w:sz w:val="58"/>
          <w:szCs w:val="58"/>
          <w:color w:val="383F70"/>
          <w:spacing w:val="-68"/>
          <w:w w:val="100"/>
          <w:strike/>
        </w:rPr>
      </w:r>
      <w:r>
        <w:rPr>
          <w:rFonts w:ascii="Arial" w:hAnsi="Arial" w:cs="Arial" w:eastAsia="Arial"/>
          <w:sz w:val="58"/>
          <w:szCs w:val="58"/>
          <w:color w:val="383F70"/>
          <w:spacing w:val="0"/>
          <w:w w:val="104"/>
          <w:strike/>
        </w:rPr>
        <w:t>--</w:t>
      </w:r>
      <w:r>
        <w:rPr>
          <w:rFonts w:ascii="Arial" w:hAnsi="Arial" w:cs="Arial" w:eastAsia="Arial"/>
          <w:sz w:val="58"/>
          <w:szCs w:val="58"/>
          <w:color w:val="383F70"/>
          <w:spacing w:val="0"/>
          <w:w w:val="104"/>
        </w:rPr>
      </w:r>
      <w:r>
        <w:rPr>
          <w:rFonts w:ascii="Arial" w:hAnsi="Arial" w:cs="Arial" w:eastAsia="Arial"/>
          <w:sz w:val="58"/>
          <w:szCs w:val="58"/>
          <w:color w:val="000000"/>
          <w:spacing w:val="0"/>
          <w:w w:val="100"/>
        </w:rPr>
      </w:r>
    </w:p>
    <w:p>
      <w:pPr>
        <w:spacing w:before="0" w:after="0" w:line="48" w:lineRule="exact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606060"/>
          <w:spacing w:val="0"/>
          <w:w w:val="111"/>
        </w:rPr>
        <w:t>.,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74" w:lineRule="atLeast"/>
        <w:ind w:left="728" w:right="-20"/>
        <w:jc w:val="left"/>
        <w:rPr>
          <w:rFonts w:ascii="Courier New" w:hAnsi="Courier New" w:cs="Courier New" w:eastAsia="Courier New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BFC1C1"/>
          <w:spacing w:val="0"/>
          <w:w w:val="100"/>
          <w:position w:val="1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BFC1C1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BFC1C1"/>
          <w:spacing w:val="19"/>
          <w:w w:val="100"/>
          <w:position w:val="1"/>
        </w:rPr>
        <w:t> </w:t>
      </w:r>
      <w:r>
        <w:rPr>
          <w:rFonts w:ascii="Courier New" w:hAnsi="Courier New" w:cs="Courier New" w:eastAsia="Courier New"/>
          <w:sz w:val="16"/>
          <w:szCs w:val="16"/>
          <w:color w:val="BFC1C1"/>
          <w:spacing w:val="0"/>
          <w:w w:val="54"/>
          <w:position w:val="0"/>
        </w:rPr>
        <w:t>,</w:t>
      </w:r>
      <w:r>
        <w:rPr>
          <w:rFonts w:ascii="Courier New" w:hAnsi="Courier New" w:cs="Courier New" w:eastAsia="Courier New"/>
          <w:sz w:val="16"/>
          <w:szCs w:val="16"/>
          <w:color w:val="BFC1C1"/>
          <w:spacing w:val="-4"/>
          <w:w w:val="54"/>
          <w:position w:val="0"/>
        </w:rPr>
        <w:t>.</w:t>
      </w:r>
      <w:r>
        <w:rPr>
          <w:rFonts w:ascii="Courier New" w:hAnsi="Courier New" w:cs="Courier New" w:eastAsia="Courier New"/>
          <w:sz w:val="16"/>
          <w:szCs w:val="16"/>
          <w:color w:val="959595"/>
          <w:spacing w:val="0"/>
          <w:w w:val="57"/>
          <w:position w:val="0"/>
        </w:rPr>
        <w:t>ı</w:t>
      </w:r>
      <w:r>
        <w:rPr>
          <w:rFonts w:ascii="Courier New" w:hAnsi="Courier New" w:cs="Courier New" w:eastAsia="Courier New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60"/>
          <w:cols w:num="2" w:equalWidth="0">
            <w:col w:w="7091" w:space="1724"/>
            <w:col w:w="2705"/>
          </w:cols>
        </w:sectPr>
      </w:pPr>
      <w:rPr/>
    </w:p>
    <w:p>
      <w:pPr>
        <w:spacing w:before="0" w:after="0" w:line="210" w:lineRule="exact"/>
        <w:ind w:right="145"/>
        <w:jc w:val="right"/>
        <w:rPr>
          <w:rFonts w:ascii="Times New Roman" w:hAnsi="Times New Roman" w:cs="Times New Roman" w:eastAsia="Times New Roman"/>
          <w:sz w:val="54"/>
          <w:szCs w:val="54"/>
        </w:rPr>
      </w:pPr>
      <w:rPr/>
      <w:r>
        <w:rPr/>
        <w:pict>
          <v:group style="position:absolute;margin-left:143.772171pt;margin-top:8.115342pt;width:80.086245pt;height:2.874237pt;mso-position-horizontal-relative:page;mso-position-vertical-relative:paragraph;z-index:-15566" coordorigin="2875,162" coordsize="1602,57">
            <v:group style="position:absolute;left:2883;top:184;width:503;height:2" coordorigin="2883,184" coordsize="503,2">
              <v:shape style="position:absolute;left:2883;top:184;width:503;height:2" coordorigin="2883,184" coordsize="503,0" path="m2883,184l3385,184e" filled="f" stroked="t" strokeweight=".718262pt" strokecolor="#343B7C">
                <v:path arrowok="t"/>
              </v:shape>
            </v:group>
            <v:group style="position:absolute;left:3304;top:210;width:330;height:2" coordorigin="3304,210" coordsize="330,2">
              <v:shape style="position:absolute;left:3304;top:210;width:330;height:2" coordorigin="3304,210" coordsize="330,0" path="m3304,210l3634,210e" filled="f" stroked="t" strokeweight=".957683pt" strokecolor="#3B4F93">
                <v:path arrowok="t"/>
              </v:shape>
            </v:group>
            <v:group style="position:absolute;left:3563;top:186;width:891;height:2" coordorigin="3563,186" coordsize="891,2">
              <v:shape style="position:absolute;left:3563;top:186;width:891;height:2" coordorigin="3563,186" coordsize="891,0" path="m3563,186l4453,186e" filled="f" stroked="t" strokeweight="2.394208pt" strokecolor="#383F8C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54"/>
          <w:szCs w:val="54"/>
          <w:color w:val="2A367E"/>
          <w:spacing w:val="0"/>
          <w:w w:val="117"/>
          <w:b/>
          <w:bCs/>
          <w:i/>
        </w:rPr>
        <w:t>1</w:t>
      </w:r>
      <w:r>
        <w:rPr>
          <w:rFonts w:ascii="Times New Roman" w:hAnsi="Times New Roman" w:cs="Times New Roman" w:eastAsia="Times New Roman"/>
          <w:sz w:val="54"/>
          <w:szCs w:val="54"/>
          <w:color w:val="000000"/>
          <w:spacing w:val="0"/>
          <w:w w:val="100"/>
        </w:rPr>
      </w:r>
    </w:p>
    <w:p>
      <w:pPr>
        <w:spacing w:before="0" w:after="0" w:line="287" w:lineRule="exact"/>
        <w:ind w:right="387"/>
        <w:jc w:val="right"/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313131"/>
          <w:spacing w:val="0"/>
          <w:w w:val="61"/>
          <w:position w:val="-3"/>
        </w:rPr>
        <w:t>..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171" w:right="-87"/>
        <w:jc w:val="left"/>
        <w:tabs>
          <w:tab w:pos="2540" w:val="left"/>
          <w:tab w:pos="3200" w:val="left"/>
          <w:tab w:pos="418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9"/>
          <w:szCs w:val="29"/>
          <w:color w:val="606060"/>
          <w:spacing w:val="0"/>
          <w:w w:val="100"/>
          <w:position w:val="-3"/>
        </w:rPr>
        <w:t>A.</w:t>
      </w:r>
      <w:r>
        <w:rPr>
          <w:rFonts w:ascii="Times New Roman" w:hAnsi="Times New Roman" w:cs="Times New Roman" w:eastAsia="Times New Roman"/>
          <w:sz w:val="29"/>
          <w:szCs w:val="29"/>
          <w:color w:val="606060"/>
          <w:spacing w:val="-5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606060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606060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0"/>
          <w:w w:val="100"/>
          <w:b/>
          <w:bCs/>
          <w:position w:val="-4"/>
        </w:rPr>
        <w:t>rimK</w:t>
      </w:r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-26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0"/>
          <w:w w:val="100"/>
          <w:b/>
          <w:bCs/>
          <w:position w:val="-4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0"/>
          <w:w w:val="100"/>
          <w:b/>
          <w:bCs/>
          <w:position w:val="-4"/>
        </w:rPr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105"/>
          <w:b/>
          <w:bCs/>
          <w:position w:val="-5"/>
        </w:rPr>
        <w:t>SE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494949"/>
          <w:spacing w:val="0"/>
          <w:w w:val="93"/>
        </w:rPr>
        <w:t>ahım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93"/>
        </w:rPr>
        <w:t>H</w:t>
      </w:r>
      <w:r>
        <w:rPr>
          <w:rFonts w:ascii="Arial" w:hAnsi="Arial" w:cs="Arial" w:eastAsia="Arial"/>
          <w:sz w:val="18"/>
          <w:szCs w:val="18"/>
          <w:color w:val="494949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YÜKSEL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7" w:lineRule="atLeast"/>
        <w:ind w:right="-20"/>
        <w:jc w:val="left"/>
        <w:tabs>
          <w:tab w:pos="660" w:val="left"/>
        </w:tabs>
        <w:rPr>
          <w:rFonts w:ascii="Arial" w:hAnsi="Arial" w:cs="Arial" w:eastAsia="Arial"/>
          <w:sz w:val="32"/>
          <w:szCs w:val="32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BFC1C1"/>
          <w:spacing w:val="0"/>
          <w:w w:val="100"/>
        </w:rPr>
        <w:t>''·</w:t>
      </w:r>
      <w:r>
        <w:rPr>
          <w:rFonts w:ascii="Arial" w:hAnsi="Arial" w:cs="Arial" w:eastAsia="Arial"/>
          <w:sz w:val="20"/>
          <w:szCs w:val="20"/>
          <w:color w:val="BFC1C1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BFC1C1"/>
          <w:spacing w:val="18"/>
          <w:w w:val="100"/>
        </w:rPr>
        <w:t> </w:t>
      </w:r>
      <w:r>
        <w:rPr>
          <w:rFonts w:ascii="Arial" w:hAnsi="Arial" w:cs="Arial" w:eastAsia="Arial"/>
          <w:sz w:val="41"/>
          <w:szCs w:val="41"/>
          <w:color w:val="747474"/>
          <w:spacing w:val="0"/>
          <w:w w:val="53"/>
          <w:position w:val="3"/>
        </w:rPr>
        <w:t>..</w:t>
      </w:r>
      <w:r>
        <w:rPr>
          <w:rFonts w:ascii="Arial" w:hAnsi="Arial" w:cs="Arial" w:eastAsia="Arial"/>
          <w:sz w:val="41"/>
          <w:szCs w:val="41"/>
          <w:color w:val="747474"/>
          <w:spacing w:val="-56"/>
          <w:w w:val="53"/>
          <w:position w:val="3"/>
        </w:rPr>
        <w:t> </w:t>
      </w:r>
      <w:r>
        <w:rPr>
          <w:rFonts w:ascii="Arial" w:hAnsi="Arial" w:cs="Arial" w:eastAsia="Arial"/>
          <w:sz w:val="41"/>
          <w:szCs w:val="41"/>
          <w:color w:val="747474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41"/>
          <w:szCs w:val="41"/>
          <w:color w:val="747474"/>
          <w:spacing w:val="0"/>
          <w:w w:val="100"/>
          <w:position w:val="3"/>
        </w:rPr>
      </w:r>
      <w:r>
        <w:rPr>
          <w:rFonts w:ascii="Arial" w:hAnsi="Arial" w:cs="Arial" w:eastAsia="Arial"/>
          <w:sz w:val="32"/>
          <w:szCs w:val="32"/>
          <w:color w:val="BFC1C1"/>
          <w:spacing w:val="0"/>
          <w:w w:val="53"/>
          <w:position w:val="10"/>
        </w:rPr>
        <w:t>..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60"/>
          <w:cols w:num="3" w:equalWidth="0">
            <w:col w:w="4565" w:space="902"/>
            <w:col w:w="1331" w:space="2083"/>
            <w:col w:w="2639"/>
          </w:cols>
        </w:sectPr>
      </w:pPr>
      <w:rPr/>
    </w:p>
    <w:p>
      <w:pPr>
        <w:spacing w:before="0" w:after="0" w:line="301" w:lineRule="exact"/>
        <w:ind w:left="2527" w:right="-20"/>
        <w:jc w:val="left"/>
        <w:tabs>
          <w:tab w:pos="5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2.809011pt;margin-top:38.225842pt;width:565.392128pt;height:776.132307pt;mso-position-horizontal-relative:page;mso-position-vertical-relative:page;z-index:-15571" coordorigin="256,765" coordsize="11308,15523">
            <v:group style="position:absolute;left:268;top:786;width:11253;height:2" coordorigin="268,786" coordsize="11253,2">
              <v:shape style="position:absolute;left:268;top:786;width:11253;height:2" coordorigin="268,786" coordsize="11253,0" path="m268,786l11521,786e" filled="f" stroked="t" strokeweight=".718262pt" strokecolor="#646464">
                <v:path arrowok="t"/>
              </v:shape>
            </v:group>
            <v:group style="position:absolute;left:1173;top:781;width:675;height:2" coordorigin="1173,781" coordsize="675,2">
              <v:shape style="position:absolute;left:1173;top:781;width:675;height:2" coordorigin="1173,781" coordsize="675,0" path="m1173,781l1848,781e" filled="f" stroked="t" strokeweight=".478842pt" strokecolor="#4F4F4F">
                <v:path arrowok="t"/>
              </v:shape>
            </v:group>
            <v:group style="position:absolute;left:3357;top:786;width:622;height:2" coordorigin="3357,786" coordsize="622,2">
              <v:shape style="position:absolute;left:3357;top:786;width:622;height:2" coordorigin="3357,786" coordsize="622,0" path="m3357,786l3979,786e" filled="f" stroked="t" strokeweight=".957683pt" strokecolor="#777777">
                <v:path arrowok="t"/>
              </v:shape>
            </v:group>
            <v:group style="position:absolute;left:8452;top:786;width:1365;height:2" coordorigin="8452,786" coordsize="1365,2">
              <v:shape style="position:absolute;left:8452;top:786;width:1365;height:2" coordorigin="8452,786" coordsize="1365,0" path="m8452,786l9816,786e" filled="f" stroked="t" strokeweight=".478842pt" strokecolor="#444444">
                <v:path arrowok="t"/>
              </v:shape>
            </v:group>
            <v:group style="position:absolute;left:9139;top:781;width:2;height:1534" coordorigin="9139,781" coordsize="2,1534">
              <v:shape style="position:absolute;left:9139;top:781;width:2;height:1534" coordorigin="9139,781" coordsize="0,1534" path="m9139,2315l9139,781e" filled="f" stroked="t" strokeweight=".957683pt" strokecolor="#707070">
                <v:path arrowok="t"/>
              </v:shape>
            </v:group>
            <v:group style="position:absolute;left:10693;top:788;width:828;height:2" coordorigin="10693,788" coordsize="828,2">
              <v:shape style="position:absolute;left:10693;top:788;width:828;height:2" coordorigin="10693,788" coordsize="828,0" path="m10693,788l11521,788e" filled="f" stroked="t" strokeweight=".957683pt" strokecolor="#838383">
                <v:path arrowok="t"/>
              </v:shape>
            </v:group>
            <v:group style="position:absolute;left:11516;top:776;width:2;height:2540" coordorigin="11516,776" coordsize="2,2540">
              <v:shape style="position:absolute;left:11516;top:776;width:2;height:2540" coordorigin="11516,776" coordsize="0,2540" path="m11516,3317l11516,776e" filled="f" stroked="t" strokeweight=".957683pt" strokecolor="#707070">
                <v:path arrowok="t"/>
              </v:shape>
            </v:group>
            <v:group style="position:absolute;left:9788;top:1783;width:1733;height:2" coordorigin="9788,1783" coordsize="1733,2">
              <v:shape style="position:absolute;left:9788;top:1783;width:1733;height:2" coordorigin="9788,1783" coordsize="1733,0" path="m9788,1783l11521,1783e" filled="f" stroked="t" strokeweight="1.675945pt" strokecolor="#747C7C">
                <v:path arrowok="t"/>
              </v:shape>
            </v:group>
            <v:group style="position:absolute;left:2322;top:776;width:2;height:1534" coordorigin="2322,776" coordsize="2,1534">
              <v:shape style="position:absolute;left:2322;top:776;width:2;height:1534" coordorigin="2322,776" coordsize="0,1534" path="m2322,2310l2322,776e" filled="f" stroked="t" strokeweight=".718262pt" strokecolor="#575757">
                <v:path arrowok="t"/>
              </v:shape>
            </v:group>
            <v:group style="position:absolute;left:278;top:1582;width:2;height:230" coordorigin="278,1582" coordsize="2,230">
              <v:shape style="position:absolute;left:278;top:1582;width:2;height:230" coordorigin="278,1582" coordsize="0,230" path="m278,1812l278,1582e" filled="f" stroked="t" strokeweight=".478842pt" strokecolor="#383838">
                <v:path arrowok="t"/>
              </v:shape>
            </v:group>
            <v:group style="position:absolute;left:278;top:772;width:2;height:15506" coordorigin="278,772" coordsize="2,15506">
              <v:shape style="position:absolute;left:278;top:772;width:2;height:15506" coordorigin="278,772" coordsize="0,15506" path="m278,16278l278,772e" filled="f" stroked="t" strokeweight=".718262pt" strokecolor="#4F4F4F">
                <v:path arrowok="t"/>
              </v:shape>
            </v:group>
            <v:group style="position:absolute;left:273;top:3024;width:3486;height:2" coordorigin="273,3024" coordsize="3486,2">
              <v:shape style="position:absolute;left:273;top:3024;width:3486;height:2" coordorigin="273,3024" coordsize="3486,0" path="m273,3024l3759,3024e" filled="f" stroked="t" strokeweight=".718262pt" strokecolor="#606060">
                <v:path arrowok="t"/>
              </v:shape>
            </v:group>
            <v:group style="position:absolute;left:1791;top:3029;width:3476;height:2" coordorigin="1791,3029" coordsize="3476,2">
              <v:shape style="position:absolute;left:1791;top:3029;width:3476;height:2" coordorigin="1791,3029" coordsize="3476,0" path="m1791,3029l5267,3029e" filled="f" stroked="t" strokeweight=".478842pt" strokecolor="#575757">
                <v:path arrowok="t"/>
              </v:shape>
            </v:group>
            <v:group style="position:absolute;left:4975;top:3032;width:1997;height:2" coordorigin="4975,3032" coordsize="1997,2">
              <v:shape style="position:absolute;left:4975;top:3032;width:1997;height:2" coordorigin="4975,3032" coordsize="1997,0" path="m4975,3032l6972,3032e" filled="f" stroked="t" strokeweight=".957683pt" strokecolor="#676767">
                <v:path arrowok="t"/>
              </v:shape>
            </v:group>
            <v:group style="position:absolute;left:6914;top:3034;width:910;height:2" coordorigin="6914,3034" coordsize="910,2">
              <v:shape style="position:absolute;left:6914;top:3034;width:910;height:2" coordorigin="6914,3034" coordsize="910,0" path="m6914,3034l7824,3034e" filled="f" stroked="t" strokeweight=".478842pt" strokecolor="#2B2B2B">
                <v:path arrowok="t"/>
              </v:shape>
            </v:group>
            <v:group style="position:absolute;left:7767;top:3034;width:527;height:2" coordorigin="7767,3034" coordsize="527,2">
              <v:shape style="position:absolute;left:7767;top:3034;width:527;height:2" coordorigin="7767,3034" coordsize="527,0" path="m7767,3034l8294,3034e" filled="f" stroked="t" strokeweight=".478842pt" strokecolor="#444444">
                <v:path arrowok="t"/>
              </v:shape>
            </v:group>
            <v:group style="position:absolute;left:8179;top:3034;width:1350;height:2" coordorigin="8179,3034" coordsize="1350,2">
              <v:shape style="position:absolute;left:8179;top:3034;width:1350;height:2" coordorigin="8179,3034" coordsize="1350,0" path="m8179,3034l9529,3034e" filled="f" stroked="t" strokeweight=".718262pt" strokecolor="#545454">
                <v:path arrowok="t"/>
              </v:shape>
            </v:group>
            <v:group style="position:absolute;left:9347;top:3032;width:2179;height:2" coordorigin="9347,3032" coordsize="2179,2">
              <v:shape style="position:absolute;left:9347;top:3032;width:2179;height:2" coordorigin="9347,3032" coordsize="2179,0" path="m9347,3032l11526,3032e" filled="f" stroked="t" strokeweight=".957683pt" strokecolor="#6B6B6B">
                <v:path arrowok="t"/>
              </v:shape>
            </v:group>
            <v:group style="position:absolute;left:273;top:3267;width:2198;height:2" coordorigin="273,3267" coordsize="2198,2">
              <v:shape style="position:absolute;left:273;top:3267;width:2198;height:2" coordorigin="273,3267" coordsize="2198,0" path="m273,3267l2471,3267e" filled="f" stroked="t" strokeweight=".718262pt" strokecolor="#5B5B5B">
                <v:path arrowok="t"/>
              </v:shape>
            </v:group>
            <v:group style="position:absolute;left:1628;top:3274;width:5104;height:2" coordorigin="1628,3274" coordsize="5104,2">
              <v:shape style="position:absolute;left:1628;top:3274;width:5104;height:2" coordorigin="1628,3274" coordsize="5104,0" path="m1628,3274l6733,3274e" filled="f" stroked="t" strokeweight=".718262pt" strokecolor="#606060">
                <v:path arrowok="t"/>
              </v:shape>
            </v:group>
            <v:group style="position:absolute;left:6675;top:3274;width:1834;height:2" coordorigin="6675,3274" coordsize="1834,2">
              <v:shape style="position:absolute;left:6675;top:3274;width:1834;height:2" coordorigin="6675,3274" coordsize="1834,0" path="m6675,3274l8509,3274e" filled="f" stroked="t" strokeweight=".478842pt" strokecolor="#383838">
                <v:path arrowok="t"/>
              </v:shape>
            </v:group>
            <v:group style="position:absolute;left:8452;top:3271;width:3079;height:2" coordorigin="8452,3271" coordsize="3079,2">
              <v:shape style="position:absolute;left:8452;top:3271;width:3079;height:2" coordorigin="8452,3271" coordsize="3079,0" path="m8452,3271l11531,3271e" filled="f" stroked="t" strokeweight=".957683pt" strokecolor="#676767">
                <v:path arrowok="t"/>
              </v:shape>
            </v:group>
            <v:group style="position:absolute;left:263;top:3509;width:1422;height:2" coordorigin="263,3509" coordsize="1422,2">
              <v:shape style="position:absolute;left:263;top:3509;width:1422;height:2" coordorigin="263,3509" coordsize="1422,0" path="m263,3509l1686,3509e" filled="f" stroked="t" strokeweight=".718262pt" strokecolor="#5B5B5B">
                <v:path arrowok="t"/>
              </v:shape>
            </v:group>
            <v:group style="position:absolute;left:275;top:772;width:2;height:5991" coordorigin="275,772" coordsize="2,5991">
              <v:shape style="position:absolute;left:275;top:772;width:2;height:5991" coordorigin="275,772" coordsize="0,5991" path="m275,6763l275,772e" filled="f" stroked="t" strokeweight=".718262pt" strokecolor="#4F4F4F">
                <v:path arrowok="t"/>
              </v:shape>
            </v:group>
            <v:group style="position:absolute;left:1628;top:3513;width:2006;height:2" coordorigin="1628,3513" coordsize="2006,2">
              <v:shape style="position:absolute;left:1628;top:3513;width:2006;height:2" coordorigin="1628,3513" coordsize="2006,0" path="m1628,3513l3634,3513e" filled="f" stroked="t" strokeweight=".478842pt" strokecolor="#3F3F3F">
                <v:path arrowok="t"/>
              </v:shape>
            </v:group>
            <v:group style="position:absolute;left:3577;top:3513;width:3156;height:2" coordorigin="3577,3513" coordsize="3156,2">
              <v:shape style="position:absolute;left:3577;top:3513;width:3156;height:2" coordorigin="3577,3513" coordsize="3156,0" path="m3577,3513l6733,3513e" filled="f" stroked="t" strokeweight=".957683pt" strokecolor="#646464">
                <v:path arrowok="t"/>
              </v:shape>
            </v:group>
            <v:group style="position:absolute;left:6675;top:3513;width:1149;height:2" coordorigin="6675,3513" coordsize="1149,2">
              <v:shape style="position:absolute;left:6675;top:3513;width:1149;height:2" coordorigin="6675,3513" coordsize="1149,0" path="m6675,3513l7824,3513e" filled="f" stroked="t" strokeweight=".478842pt" strokecolor="#3B3B3B">
                <v:path arrowok="t"/>
              </v:shape>
            </v:group>
            <v:group style="position:absolute;left:7767;top:3513;width:3764;height:2" coordorigin="7767,3513" coordsize="3764,2">
              <v:shape style="position:absolute;left:7767;top:3513;width:3764;height:2" coordorigin="7767,3513" coordsize="3764,0" path="m7767,3513l11531,3513e" filled="f" stroked="t" strokeweight=".718262pt" strokecolor="#676767">
                <v:path arrowok="t"/>
              </v:shape>
            </v:group>
            <v:group style="position:absolute;left:11523;top:3231;width:2;height:1064" coordorigin="11523,3231" coordsize="2,1064">
              <v:shape style="position:absolute;left:11523;top:3231;width:2;height:1064" coordorigin="11523,3231" coordsize="0,1064" path="m11523,4295l11523,3231e" filled="f" stroked="t" strokeweight=".718262pt" strokecolor="#646464">
                <v:path arrowok="t"/>
              </v:shape>
            </v:group>
            <v:group style="position:absolute;left:3824;top:3504;width:2;height:455" coordorigin="3824,3504" coordsize="2,455">
              <v:shape style="position:absolute;left:3824;top:3504;width:2;height:455" coordorigin="3824,3504" coordsize="0,455" path="m3824,3959l3824,3504e" filled="f" stroked="t" strokeweight=".718262pt" strokecolor="#4F4F4F">
                <v:path arrowok="t"/>
              </v:shape>
            </v:group>
            <v:group style="position:absolute;left:6955;top:3509;width:2;height:767" coordorigin="6955,3509" coordsize="2,767">
              <v:shape style="position:absolute;left:6955;top:3509;width:2;height:767" coordorigin="6955,3509" coordsize="0,767" path="m6955,4276l6955,3509e" filled="f" stroked="t" strokeweight=".478842pt" strokecolor="#4B4B4B">
                <v:path arrowok="t"/>
              </v:shape>
            </v:group>
            <v:group style="position:absolute;left:6953;top:3899;width:1556;height:2" coordorigin="6953,3899" coordsize="1556,2">
              <v:shape style="position:absolute;left:6953;top:3899;width:1556;height:2" coordorigin="6953,3899" coordsize="1556,0" path="m6953,3899l8509,3899e" filled="f" stroked="t" strokeweight=".239421pt" strokecolor="#545454">
                <v:path arrowok="t"/>
              </v:shape>
            </v:group>
            <v:group style="position:absolute;left:3821;top:3940;width:2653;height:2" coordorigin="3821,3940" coordsize="2653,2">
              <v:shape style="position:absolute;left:3821;top:3940;width:2653;height:2" coordorigin="3821,3940" coordsize="2653,0" path="m3821,3940l6474,3940e" filled="f" stroked="t" strokeweight=".478842pt" strokecolor="#6B6B6B">
                <v:path arrowok="t"/>
              </v:shape>
            </v:group>
            <v:group style="position:absolute;left:8480;top:3930;width:1020;height:2" coordorigin="8480,3930" coordsize="1020,2">
              <v:shape style="position:absolute;left:8480;top:3930;width:1020;height:2" coordorigin="8480,3930" coordsize="1020,0" path="m8480,3930l9500,3930e" filled="f" stroked="t" strokeweight=".239421pt" strokecolor="#000000">
                <v:path arrowok="t"/>
              </v:shape>
            </v:group>
            <v:group style="position:absolute;left:9586;top:3902;width:1944;height:2" coordorigin="9586,3902" coordsize="1944,2">
              <v:shape style="position:absolute;left:9586;top:3902;width:1944;height:2" coordorigin="9586,3902" coordsize="1944,0" path="m9586,3902l11531,3902e" filled="f" stroked="t" strokeweight=".478842pt" strokecolor="#747474">
                <v:path arrowok="t"/>
              </v:shape>
            </v:group>
            <v:group style="position:absolute;left:268;top:4266;width:474;height:2" coordorigin="268,4266" coordsize="474,2">
              <v:shape style="position:absolute;left:268;top:4266;width:474;height:2" coordorigin="268,4266" coordsize="474,0" path="m268,4266l742,4266e" filled="f" stroked="t" strokeweight=".478842pt" strokecolor="#2F2F2F">
                <v:path arrowok="t"/>
              </v:shape>
            </v:group>
            <v:group style="position:absolute;left:278;top:3719;width:2;height:575" coordorigin="278,3719" coordsize="2,575">
              <v:shape style="position:absolute;left:278;top:3719;width:2;height:575" coordorigin="278,3719" coordsize="0,575" path="m278,4295l278,3719e" filled="f" stroked="t" strokeweight=".957683pt" strokecolor="#646464">
                <v:path arrowok="t"/>
              </v:shape>
            </v:group>
            <v:group style="position:absolute;left:685;top:4268;width:1164;height:2" coordorigin="685,4268" coordsize="1164,2">
              <v:shape style="position:absolute;left:685;top:4268;width:1164;height:2" coordorigin="685,4268" coordsize="1164,0" path="m685,4268l1848,4268e" filled="f" stroked="t" strokeweight=".957683pt" strokecolor="#747474">
                <v:path arrowok="t"/>
              </v:shape>
            </v:group>
            <v:group style="position:absolute;left:1791;top:4271;width:1844;height:2" coordorigin="1791,4271" coordsize="1844,2">
              <v:shape style="position:absolute;left:1791;top:4271;width:1844;height:2" coordorigin="1791,4271" coordsize="1844,0" path="m1791,4271l3634,4271e" filled="f" stroked="t" strokeweight=".478842pt" strokecolor="#383838">
                <v:path arrowok="t"/>
              </v:shape>
            </v:group>
            <v:group style="position:absolute;left:3577;top:4271;width:278;height:2" coordorigin="3577,4271" coordsize="278,2">
              <v:shape style="position:absolute;left:3577;top:4271;width:278;height:2" coordorigin="3577,4271" coordsize="278,0" path="m3577,4271l3855,4271e" filled="f" stroked="t" strokeweight=".718262pt" strokecolor="#646464">
                <v:path arrowok="t"/>
              </v:shape>
            </v:group>
            <v:group style="position:absolute;left:3831;top:3902;width:2;height:383" coordorigin="3831,3902" coordsize="2,383">
              <v:shape style="position:absolute;left:3831;top:3902;width:2;height:383" coordorigin="3831,3902" coordsize="0,383" path="m3831,4285l3831,3902e" filled="f" stroked="t" strokeweight=".957683pt" strokecolor="#2B2B2B">
                <v:path arrowok="t"/>
              </v:shape>
            </v:group>
            <v:group style="position:absolute;left:3759;top:4261;width:2428;height:2" coordorigin="3759,4261" coordsize="2428,2">
              <v:shape style="position:absolute;left:3759;top:4261;width:2428;height:2" coordorigin="3759,4261" coordsize="2428,0" path="m3759,4261l6187,4261e" filled="f" stroked="t" strokeweight="1.675945pt" strokecolor="#777777">
                <v:path arrowok="t"/>
              </v:shape>
            </v:group>
            <v:group style="position:absolute;left:6675;top:4271;width:306;height:2" coordorigin="6675,4271" coordsize="306,2">
              <v:shape style="position:absolute;left:6675;top:4271;width:306;height:2" coordorigin="6675,4271" coordsize="306,0" path="m6675,4271l6982,4271e" filled="f" stroked="t" strokeweight=".478842pt" strokecolor="#3B3B3B">
                <v:path arrowok="t"/>
              </v:shape>
            </v:group>
            <v:group style="position:absolute;left:6910;top:4271;width:3730;height:2" coordorigin="6910,4271" coordsize="3730,2">
              <v:shape style="position:absolute;left:6910;top:4271;width:3730;height:2" coordorigin="6910,4271" coordsize="3730,0" path="m6910,4271l10640,4271e" filled="f" stroked="t" strokeweight=".718262pt" strokecolor="#5B5B5B">
                <v:path arrowok="t"/>
              </v:shape>
            </v:group>
            <v:group style="position:absolute;left:8792;top:4268;width:2739;height:2" coordorigin="8792,4268" coordsize="2739,2">
              <v:shape style="position:absolute;left:8792;top:4268;width:2739;height:2" coordorigin="8792,4268" coordsize="2739,0" path="m8792,4268l11531,4268e" filled="f" stroked="t" strokeweight=".957683pt" strokecolor="#707070">
                <v:path arrowok="t"/>
              </v:shape>
            </v:group>
            <v:group style="position:absolute;left:268;top:4556;width:8294;height:2" coordorigin="268,4556" coordsize="8294,2">
              <v:shape style="position:absolute;left:268;top:4556;width:8294;height:2" coordorigin="268,4556" coordsize="8294,0" path="m268,4556l8562,4556e" filled="f" stroked="t" strokeweight=".957683pt" strokecolor="#646464">
                <v:path arrowok="t"/>
              </v:shape>
            </v:group>
            <v:group style="position:absolute;left:2327;top:4266;width:2;height:2066" coordorigin="2327,4266" coordsize="2,2066">
              <v:shape style="position:absolute;left:2327;top:4266;width:2;height:2066" coordorigin="2327,4266" coordsize="0,2066" path="m2327,6332l2327,4266e" filled="f" stroked="t" strokeweight=".957683pt" strokecolor="#646464">
                <v:path arrowok="t"/>
              </v:shape>
            </v:group>
            <v:group style="position:absolute;left:8452;top:4554;width:704;height:2" coordorigin="8452,4554" coordsize="704,2">
              <v:shape style="position:absolute;left:8452;top:4554;width:704;height:2" coordorigin="8452,4554" coordsize="704,0" path="m8452,4554l9155,4554e" filled="f" stroked="t" strokeweight=".478842pt" strokecolor="#484848">
                <v:path arrowok="t"/>
              </v:shape>
            </v:group>
            <v:group style="position:absolute;left:9098;top:4554;width:718;height:2" coordorigin="9098,4554" coordsize="718,2">
              <v:shape style="position:absolute;left:9098;top:4554;width:718;height:2" coordorigin="9098,4554" coordsize="718,0" path="m9098,4554l9816,4554e" filled="f" stroked="t" strokeweight=".478842pt" strokecolor="#2B2B2B">
                <v:path arrowok="t"/>
              </v:shape>
            </v:group>
            <v:group style="position:absolute;left:9759;top:4558;width:283;height:2" coordorigin="9759,4558" coordsize="283,2">
              <v:shape style="position:absolute;left:9759;top:4558;width:283;height:2" coordorigin="9759,4558" coordsize="283,0" path="m9759,4558l10041,4558e" filled="f" stroked="t" strokeweight=".957683pt" strokecolor="#575757">
                <v:path arrowok="t"/>
              </v:shape>
            </v:group>
            <v:group style="position:absolute;left:9816;top:4556;width:1714;height:2" coordorigin="9816,4556" coordsize="1714,2">
              <v:shape style="position:absolute;left:9816;top:4556;width:1714;height:2" coordorigin="9816,4556" coordsize="1714,0" path="m9816,4556l11531,4556e" filled="f" stroked="t" strokeweight=".957683pt" strokecolor="#707070">
                <v:path arrowok="t"/>
              </v:shape>
            </v:group>
            <v:group style="position:absolute;left:11526;top:4223;width:2;height:1347" coordorigin="11526,4223" coordsize="2,1347">
              <v:shape style="position:absolute;left:11526;top:4223;width:2;height:1347" coordorigin="11526,4223" coordsize="0,1347" path="m11526,5570l11526,4223e" filled="f" stroked="t" strokeweight=".478842pt" strokecolor="#484848">
                <v:path arrowok="t"/>
              </v:shape>
            </v:group>
            <v:group style="position:absolute;left:2318;top:4796;width:2600;height:2" coordorigin="2318,4796" coordsize="2600,2">
              <v:shape style="position:absolute;left:2318;top:4796;width:2600;height:2" coordorigin="2318,4796" coordsize="2600,0" path="m2318,4796l4918,4796e" filled="f" stroked="t" strokeweight=".718262pt" strokecolor="#545454">
                <v:path arrowok="t"/>
              </v:shape>
            </v:group>
            <v:group style="position:absolute;left:4606;top:4796;width:2840;height:2" coordorigin="4606,4796" coordsize="2840,2">
              <v:shape style="position:absolute;left:4606;top:4796;width:2840;height:2" coordorigin="4606,4796" coordsize="2840,0" path="m4606,4796l7446,4796e" filled="f" stroked="t" strokeweight=".957683pt" strokecolor="#676767">
                <v:path arrowok="t"/>
              </v:shape>
            </v:group>
            <v:group style="position:absolute;left:7336;top:4793;width:1173;height:2" coordorigin="7336,4793" coordsize="1173,2">
              <v:shape style="position:absolute;left:7336;top:4793;width:1173;height:2" coordorigin="7336,4793" coordsize="1173,0" path="m7336,4793l8509,4793e" filled="f" stroked="t" strokeweight=".718262pt" strokecolor="#545454">
                <v:path arrowok="t"/>
              </v:shape>
            </v:group>
            <v:group style="position:absolute;left:8452;top:4793;width:1077;height:2" coordorigin="8452,4793" coordsize="1077,2">
              <v:shape style="position:absolute;left:8452;top:4793;width:1077;height:2" coordorigin="8452,4793" coordsize="1077,0" path="m8452,4793l9529,4793e" filled="f" stroked="t" strokeweight=".478842pt" strokecolor="#444444">
                <v:path arrowok="t"/>
              </v:shape>
            </v:group>
            <v:group style="position:absolute;left:9471;top:4793;width:651;height:2" coordorigin="9471,4793" coordsize="651,2">
              <v:shape style="position:absolute;left:9471;top:4793;width:651;height:2" coordorigin="9471,4793" coordsize="651,0" path="m9471,4793l10123,4793e" filled="f" stroked="t" strokeweight=".478842pt" strokecolor="#2B2B2B">
                <v:path arrowok="t"/>
              </v:shape>
            </v:group>
            <v:group style="position:absolute;left:10065;top:4793;width:575;height:2" coordorigin="10065,4793" coordsize="575,2">
              <v:shape style="position:absolute;left:10065;top:4793;width:575;height:2" coordorigin="10065,4793" coordsize="575,0" path="m10065,4793l10640,4793e" filled="f" stroked="t" strokeweight=".478842pt" strokecolor="#484848">
                <v:path arrowok="t"/>
              </v:shape>
            </v:group>
            <v:group style="position:absolute;left:10501;top:4796;width:1030;height:2" coordorigin="10501,4796" coordsize="1030,2">
              <v:shape style="position:absolute;left:10501;top:4796;width:1030;height:2" coordorigin="10501,4796" coordsize="1030,0" path="m10501,4796l11531,4796e" filled="f" stroked="t" strokeweight=".957683pt" strokecolor="#7C7C7C">
                <v:path arrowok="t"/>
              </v:shape>
            </v:group>
            <v:group style="position:absolute;left:4896;top:4788;width:2;height:2214" coordorigin="4896,4788" coordsize="2,2214">
              <v:shape style="position:absolute;left:4896;top:4788;width:2;height:2214" coordorigin="4896,4788" coordsize="0,2214" path="m4896,7003l4896,4788e" filled="f" stroked="t" strokeweight=".957683pt" strokecolor="#676767">
                <v:path arrowok="t"/>
              </v:shape>
            </v:group>
            <v:group style="position:absolute;left:7815;top:4793;width:2;height:508" coordorigin="7815,4793" coordsize="2,508">
              <v:shape style="position:absolute;left:7815;top:4793;width:2;height:508" coordorigin="7815,4793" coordsize="0,508" path="m7815,5301l7815,4793e" filled="f" stroked="t" strokeweight=".957683pt" strokecolor="#646464">
                <v:path arrowok="t"/>
              </v:shape>
            </v:group>
            <v:group style="position:absolute;left:4884;top:5289;width:1848;height:2" coordorigin="4884,5289" coordsize="1848,2">
              <v:shape style="position:absolute;left:4884;top:5289;width:1848;height:2" coordorigin="4884,5289" coordsize="1848,0" path="m4884,5289l6733,5289e" filled="f" stroked="t" strokeweight=".478842pt" strokecolor="#4F4F4F">
                <v:path arrowok="t"/>
              </v:shape>
            </v:group>
            <v:group style="position:absolute;left:6603;top:5289;width:2926;height:2" coordorigin="6603,5289" coordsize="2926,2">
              <v:shape style="position:absolute;left:6603;top:5289;width:2926;height:2" coordorigin="6603,5289" coordsize="2926,0" path="m6603,5289l9529,5289e" filled="f" stroked="t" strokeweight=".957683pt" strokecolor="#676767">
                <v:path arrowok="t"/>
              </v:shape>
            </v:group>
            <v:group style="position:absolute;left:9471;top:5292;width:1168;height:2" coordorigin="9471,5292" coordsize="1168,2">
              <v:shape style="position:absolute;left:9471;top:5292;width:1168;height:2" coordorigin="9471,5292" coordsize="1168,0" path="m9471,5292l10640,5292e" filled="f" stroked="t" strokeweight=".478842pt" strokecolor="#3B3B3B">
                <v:path arrowok="t"/>
              </v:shape>
            </v:group>
            <v:group style="position:absolute;left:10582;top:5289;width:948;height:2" coordorigin="10582,5289" coordsize="948,2">
              <v:shape style="position:absolute;left:10582;top:5289;width:948;height:2" coordorigin="10582,5289" coordsize="948,0" path="m10582,5289l11531,5289e" filled="f" stroked="t" strokeweight=".478842pt" strokecolor="#545454">
                <v:path arrowok="t"/>
              </v:shape>
            </v:group>
            <v:group style="position:absolute;left:4884;top:5539;width:4645;height:2" coordorigin="4884,5539" coordsize="4645,2">
              <v:shape style="position:absolute;left:4884;top:5539;width:4645;height:2" coordorigin="4884,5539" coordsize="4645,0" path="m4884,5539l9529,5539e" filled="f" stroked="t" strokeweight=".718262pt" strokecolor="#646464">
                <v:path arrowok="t"/>
              </v:shape>
            </v:group>
            <v:group style="position:absolute;left:9471;top:5541;width:1279;height:2" coordorigin="9471,5541" coordsize="1279,2">
              <v:shape style="position:absolute;left:9471;top:5541;width:1279;height:2" coordorigin="9471,5541" coordsize="1279,0" path="m9471,5541l10750,5541e" filled="f" stroked="t" strokeweight=".478842pt" strokecolor="#444444">
                <v:path arrowok="t"/>
              </v:shape>
            </v:group>
            <v:group style="position:absolute;left:10693;top:5539;width:838;height:2" coordorigin="10693,5539" coordsize="838,2">
              <v:shape style="position:absolute;left:10693;top:5539;width:838;height:2" coordorigin="10693,5539" coordsize="838,0" path="m10693,5539l11531,5539e" filled="f" stroked="t" strokeweight=".718262pt" strokecolor="#676767">
                <v:path arrowok="t"/>
              </v:shape>
            </v:group>
            <v:group style="position:absolute;left:4884;top:5793;width:2509;height:2" coordorigin="4884,5793" coordsize="2509,2">
              <v:shape style="position:absolute;left:4884;top:5793;width:2509;height:2" coordorigin="4884,5793" coordsize="2509,0" path="m4884,5793l7393,5793e" filled="f" stroked="t" strokeweight=".957683pt" strokecolor="#6B6B6B">
                <v:path arrowok="t"/>
              </v:shape>
            </v:group>
            <v:group style="position:absolute;left:7336;top:5795;width:958;height:2" coordorigin="7336,5795" coordsize="958,2">
              <v:shape style="position:absolute;left:7336;top:5795;width:958;height:2" coordorigin="7336,5795" coordsize="958,0" path="m7336,5795l8294,5795e" filled="f" stroked="t" strokeweight=".478842pt" strokecolor="#4B4B4B">
                <v:path arrowok="t"/>
              </v:shape>
            </v:group>
            <v:group style="position:absolute;left:8212;top:5793;width:350;height:2" coordorigin="8212,5793" coordsize="350,2">
              <v:shape style="position:absolute;left:8212;top:5793;width:350;height:2" coordorigin="8212,5793" coordsize="350,0" path="m8212,5793l8562,5793e" filled="f" stroked="t" strokeweight=".718262pt" strokecolor="#646464">
                <v:path arrowok="t"/>
              </v:shape>
            </v:group>
            <v:group style="position:absolute;left:8452;top:5790;width:1077;height:2" coordorigin="8452,5790" coordsize="1077,2">
              <v:shape style="position:absolute;left:8452;top:5790;width:1077;height:2" coordorigin="8452,5790" coordsize="1077,0" path="m8452,5790l9529,5790e" filled="f" stroked="t" strokeweight=".478842pt" strokecolor="#484848">
                <v:path arrowok="t"/>
              </v:shape>
            </v:group>
            <v:group style="position:absolute;left:9471;top:5790;width:345;height:2" coordorigin="9471,5790" coordsize="345,2">
              <v:shape style="position:absolute;left:9471;top:5790;width:345;height:2" coordorigin="9471,5790" coordsize="345,0" path="m9471,5790l9816,5790e" filled="f" stroked="t" strokeweight=".478842pt" strokecolor="#2F2F2F">
                <v:path arrowok="t"/>
              </v:shape>
            </v:group>
            <v:group style="position:absolute;left:9759;top:5790;width:283;height:2" coordorigin="9759,5790" coordsize="283,2">
              <v:shape style="position:absolute;left:9759;top:5790;width:283;height:2" coordorigin="9759,5790" coordsize="283,0" path="m9759,5790l10041,5790e" filled="f" stroked="t" strokeweight=".478842pt" strokecolor="#444444">
                <v:path arrowok="t"/>
              </v:shape>
            </v:group>
            <v:group style="position:absolute;left:9984;top:5795;width:139;height:2" coordorigin="9984,5795" coordsize="139,2">
              <v:shape style="position:absolute;left:9984;top:5795;width:139;height:2" coordorigin="9984,5795" coordsize="139,0" path="m9984,5795l10123,5795e" filled="f" stroked="t" strokeweight=".718262pt" strokecolor="#646464">
                <v:path arrowok="t"/>
              </v:shape>
            </v:group>
            <v:group style="position:absolute;left:10041;top:5793;width:1494;height:2" coordorigin="10041,5793" coordsize="1494,2">
              <v:shape style="position:absolute;left:10041;top:5793;width:1494;height:2" coordorigin="10041,5793" coordsize="1494,0" path="m10041,5793l11535,5793e" filled="f" stroked="t" strokeweight=".957683pt" strokecolor="#777777">
                <v:path arrowok="t"/>
              </v:shape>
            </v:group>
            <v:group style="position:absolute;left:11526;top:5498;width:2;height:321" coordorigin="11526,5498" coordsize="2,321">
              <v:shape style="position:absolute;left:11526;top:5498;width:2;height:321" coordorigin="11526,5498" coordsize="0,321" path="m11526,5819l11526,5498e" filled="f" stroked="t" strokeweight=".478842pt" strokecolor="#606060">
                <v:path arrowok="t"/>
              </v:shape>
            </v:group>
            <v:group style="position:absolute;left:2318;top:6035;width:1317;height:2" coordorigin="2318,6035" coordsize="1317,2">
              <v:shape style="position:absolute;left:2318;top:6035;width:1317;height:2" coordorigin="2318,6035" coordsize="1317,0" path="m2318,6035l3634,6035e" filled="f" stroked="t" strokeweight=".478842pt" strokecolor="#3B3B3B">
                <v:path arrowok="t"/>
              </v:shape>
            </v:group>
            <v:group style="position:absolute;left:8236;top:6035;width:273;height:2" coordorigin="8236,6035" coordsize="273,2">
              <v:shape style="position:absolute;left:8236;top:6035;width:273;height:2" coordorigin="8236,6035" coordsize="273,0" path="m8236,6035l8509,6035e" filled="f" stroked="t" strokeweight=".478842pt" strokecolor="#4F4F4F">
                <v:path arrowok="t"/>
              </v:shape>
            </v:group>
            <v:group style="position:absolute;left:3577;top:6032;width:7954;height:2" coordorigin="3577,6032" coordsize="7954,2">
              <v:shape style="position:absolute;left:3577;top:6032;width:7954;height:2" coordorigin="3577,6032" coordsize="7954,0" path="m3577,6032l11531,6032e" filled="f" stroked="t" strokeweight=".718262pt" strokecolor="#646464">
                <v:path arrowok="t"/>
              </v:shape>
            </v:group>
            <v:group style="position:absolute;left:11523;top:5733;width:2;height:1452" coordorigin="11523,5733" coordsize="2,1452">
              <v:shape style="position:absolute;left:11523;top:5733;width:2;height:1452" coordorigin="11523,5733" coordsize="0,1452" path="m11523,7185l11523,5733e" filled="f" stroked="t" strokeweight=".957683pt" strokecolor="#747474">
                <v:path arrowok="t"/>
              </v:shape>
            </v:group>
            <v:group style="position:absolute;left:661;top:6277;width:10874;height:2" coordorigin="661,6277" coordsize="10874,2">
              <v:shape style="position:absolute;left:661;top:6277;width:10874;height:2" coordorigin="661,6277" coordsize="10874,0" path="m661,6277l11535,6277e" filled="f" stroked="t" strokeweight=".718262pt" strokecolor="#676767">
                <v:path arrowok="t"/>
              </v:shape>
            </v:group>
            <v:group style="position:absolute;left:1049;top:6274;width:637;height:2" coordorigin="1049,6274" coordsize="637,2">
              <v:shape style="position:absolute;left:1049;top:6274;width:637;height:2" coordorigin="1049,6274" coordsize="637,0" path="m1049,6274l1686,6274e" filled="f" stroked="t" strokeweight=".478842pt" strokecolor="#5B5B5B">
                <v:path arrowok="t"/>
              </v:shape>
            </v:group>
            <v:group style="position:absolute;left:1628;top:6274;width:718;height:2" coordorigin="1628,6274" coordsize="718,2">
              <v:shape style="position:absolute;left:1628;top:6274;width:718;height:2" coordorigin="1628,6274" coordsize="718,0" path="m1628,6274l2346,6274e" filled="f" stroked="t" strokeweight=".478842pt" strokecolor="#444444">
                <v:path arrowok="t"/>
              </v:shape>
            </v:group>
            <v:group style="position:absolute;left:9984;top:6279;width:1523;height:2" coordorigin="9984,6279" coordsize="1523,2">
              <v:shape style="position:absolute;left:9984;top:6279;width:1523;height:2" coordorigin="9984,6279" coordsize="1523,0" path="m9984,6279l11507,6279e" filled="f" stroked="t" strokeweight=".478842pt" strokecolor="#606060">
                <v:path arrowok="t"/>
              </v:shape>
            </v:group>
            <v:group style="position:absolute;left:2327;top:6164;width:2;height:398" coordorigin="2327,6164" coordsize="2,398">
              <v:shape style="position:absolute;left:2327;top:6164;width:2;height:398" coordorigin="2327,6164" coordsize="0,398" path="m2327,6562l2327,6164e" filled="f" stroked="t" strokeweight=".478842pt" strokecolor="#4F4F4F">
                <v:path arrowok="t"/>
              </v:shape>
            </v:group>
            <v:group style="position:absolute;left:7819;top:6269;width:2;height:729" coordorigin="7819,6269" coordsize="2,729">
              <v:shape style="position:absolute;left:7819;top:6269;width:2;height:729" coordorigin="7819,6269" coordsize="0,729" path="m7819,6998l7819,6269e" filled="f" stroked="t" strokeweight=".957683pt" strokecolor="#6B6B6B">
                <v:path arrowok="t"/>
              </v:shape>
            </v:group>
            <v:group style="position:absolute;left:2327;top:6504;width:2;height:1999" coordorigin="2327,6504" coordsize="2,1999">
              <v:shape style="position:absolute;left:2327;top:6504;width:2;height:1999" coordorigin="2327,6504" coordsize="0,1999" path="m2327,8503l2327,6504e" filled="f" stroked="t" strokeweight=".478842pt" strokecolor="#383838">
                <v:path arrowok="t"/>
              </v:shape>
            </v:group>
            <v:group style="position:absolute;left:2322;top:6746;width:2313;height:2" coordorigin="2322,6746" coordsize="2313,2">
              <v:shape style="position:absolute;left:2322;top:6746;width:2313;height:2" coordorigin="2322,6746" coordsize="2313,0" path="m2322,6746l4635,6746e" filled="f" stroked="t" strokeweight=".957683pt" strokecolor="#6B6B6B">
                <v:path arrowok="t"/>
              </v:shape>
            </v:group>
            <v:group style="position:absolute;left:4578;top:6749;width:690;height:2" coordorigin="4578,6749" coordsize="690,2">
              <v:shape style="position:absolute;left:4578;top:6749;width:690;height:2" coordorigin="4578,6749" coordsize="690,0" path="m4578,6749l5267,6749e" filled="f" stroked="t" strokeweight=".478842pt" strokecolor="#4B4B4B">
                <v:path arrowok="t"/>
              </v:shape>
            </v:group>
            <v:group style="position:absolute;left:5210;top:6749;width:3946;height:2" coordorigin="5210,6749" coordsize="3946,2">
              <v:shape style="position:absolute;left:5210;top:6749;width:3946;height:2" coordorigin="5210,6749" coordsize="3946,0" path="m5210,6749l9155,6749e" filled="f" stroked="t" strokeweight=".718262pt" strokecolor="#646464">
                <v:path arrowok="t"/>
              </v:shape>
            </v:group>
            <v:group style="position:absolute;left:9098;top:6749;width:1542;height:2" coordorigin="9098,6749" coordsize="1542,2">
              <v:shape style="position:absolute;left:9098;top:6749;width:1542;height:2" coordorigin="9098,6749" coordsize="1542,0" path="m9098,6749l10640,6749e" filled="f" stroked="t" strokeweight=".478842pt" strokecolor="#444444">
                <v:path arrowok="t"/>
              </v:shape>
            </v:group>
            <v:group style="position:absolute;left:10582;top:6749;width:168;height:2" coordorigin="10582,6749" coordsize="168,2">
              <v:shape style="position:absolute;left:10582;top:6749;width:168;height:2" coordorigin="10582,6749" coordsize="168,0" path="m10582,6749l10750,6749e" filled="f" stroked="t" strokeweight=".478842pt" strokecolor="#575757">
                <v:path arrowok="t"/>
              </v:shape>
            </v:group>
            <v:group style="position:absolute;left:10693;top:6749;width:843;height:2" coordorigin="10693,6749" coordsize="843,2">
              <v:shape style="position:absolute;left:10693;top:6749;width:843;height:2" coordorigin="10693,6749" coordsize="843,0" path="m10693,6749l11535,6749e" filled="f" stroked="t" strokeweight=".718262pt" strokecolor="#747474">
                <v:path arrowok="t"/>
              </v:shape>
            </v:group>
            <v:group style="position:absolute;left:2322;top:6991;width:2605;height:2" coordorigin="2322,6991" coordsize="2605,2">
              <v:shape style="position:absolute;left:2322;top:6991;width:2605;height:2" coordorigin="2322,6991" coordsize="2605,0" path="m2322,6991l4927,6991e" filled="f" stroked="t" strokeweight=".718262pt" strokecolor="#5B5B5B">
                <v:path arrowok="t"/>
              </v:shape>
            </v:group>
            <v:group style="position:absolute;left:4855;top:6988;width:412;height:2" coordorigin="4855,6988" coordsize="412,2">
              <v:shape style="position:absolute;left:4855;top:6988;width:412;height:2" coordorigin="4855,6988" coordsize="412,0" path="m4855,6988l5267,6988e" filled="f" stroked="t" strokeweight=".478842pt" strokecolor="#484848">
                <v:path arrowok="t"/>
              </v:shape>
            </v:group>
            <v:group style="position:absolute;left:5191;top:6991;width:3371;height:2" coordorigin="5191,6991" coordsize="3371,2">
              <v:shape style="position:absolute;left:5191;top:6991;width:3371;height:2" coordorigin="5191,6991" coordsize="3371,0" path="m5191,6991l8562,6991e" filled="f" stroked="t" strokeweight=".957683pt" strokecolor="#707070">
                <v:path arrowok="t"/>
              </v:shape>
            </v:group>
            <v:group style="position:absolute;left:8452;top:6988;width:1590;height:2" coordorigin="8452,6988" coordsize="1590,2">
              <v:shape style="position:absolute;left:8452;top:6988;width:1590;height:2" coordorigin="8452,6988" coordsize="1590,0" path="m8452,6988l10041,6988e" filled="f" stroked="t" strokeweight=".478842pt" strokecolor="#4B4B4B">
                <v:path arrowok="t"/>
              </v:shape>
            </v:group>
            <v:group style="position:absolute;left:9984;top:6993;width:139;height:2" coordorigin="9984,6993" coordsize="139,2">
              <v:shape style="position:absolute;left:9984;top:6993;width:139;height:2" coordorigin="9984,6993" coordsize="139,0" path="m9984,6993l10123,6993e" filled="f" stroked="t" strokeweight=".718262pt" strokecolor="#646464">
                <v:path arrowok="t"/>
              </v:shape>
            </v:group>
            <v:group style="position:absolute;left:10037;top:6991;width:1499;height:2" coordorigin="10037,6991" coordsize="1499,2">
              <v:shape style="position:absolute;left:10037;top:6991;width:1499;height:2" coordorigin="10037,6991" coordsize="1499,0" path="m10037,6991l11535,6991e" filled="f" stroked="t" strokeweight=".957683pt" strokecolor="#777777">
                <v:path arrowok="t"/>
              </v:shape>
            </v:group>
            <v:group style="position:absolute;left:273;top:7228;width:469;height:2" coordorigin="273,7228" coordsize="469,2">
              <v:shape style="position:absolute;left:273;top:7228;width:469;height:2" coordorigin="273,7228" coordsize="469,0" path="m273,7228l742,7228e" filled="f" stroked="t" strokeweight=".478842pt" strokecolor="#3B3B3B">
                <v:path arrowok="t"/>
              </v:shape>
            </v:group>
            <v:group style="position:absolute;left:685;top:7230;width:1858;height:2" coordorigin="685,7230" coordsize="1858,2">
              <v:shape style="position:absolute;left:685;top:7230;width:1858;height:2" coordorigin="685,7230" coordsize="1858,0" path="m685,7230l2543,7230e" filled="f" stroked="t" strokeweight=".957683pt" strokecolor="#6B6B6B">
                <v:path arrowok="t"/>
              </v:shape>
            </v:group>
            <v:group style="position:absolute;left:2274;top:7228;width:2643;height:2" coordorigin="2274,7228" coordsize="2643,2">
              <v:shape style="position:absolute;left:2274;top:7228;width:2643;height:2" coordorigin="2274,7228" coordsize="2643,0" path="m2274,7228l4918,7228e" filled="f" stroked="t" strokeweight=".478842pt" strokecolor="#545454">
                <v:path arrowok="t"/>
              </v:shape>
            </v:group>
            <v:group style="position:absolute;left:4812;top:7230;width:6723;height:2" coordorigin="4812,7230" coordsize="6723,2">
              <v:shape style="position:absolute;left:4812;top:7230;width:6723;height:2" coordorigin="4812,7230" coordsize="6723,0" path="m4812,7230l11535,7230e" filled="f" stroked="t" strokeweight=".957683pt" strokecolor="#6B6B6B">
                <v:path arrowok="t"/>
              </v:shape>
            </v:group>
            <v:group style="position:absolute;left:7767;top:7233;width:757;height:2" coordorigin="7767,7233" coordsize="757,2">
              <v:shape style="position:absolute;left:7767;top:7233;width:757;height:2" coordorigin="7767,7233" coordsize="757,0" path="m7767,7233l8523,7233e" filled="f" stroked="t" strokeweight=".478842pt" strokecolor="#545454">
                <v:path arrowok="t"/>
              </v:shape>
            </v:group>
            <v:group style="position:absolute;left:11526;top:6945;width:2;height:1050" coordorigin="11526,6945" coordsize="2,1050">
              <v:shape style="position:absolute;left:11526;top:6945;width:2;height:1050" coordorigin="11526,6945" coordsize="0,1050" path="m11526,7995l11526,6945e" filled="f" stroked="t" strokeweight=".957683pt" strokecolor="#5B5B5B">
                <v:path arrowok="t"/>
              </v:shape>
            </v:group>
            <v:group style="position:absolute;left:11533;top:7180;width:2;height:2454" coordorigin="11533,7180" coordsize="2,2454">
              <v:shape style="position:absolute;left:11533;top:7180;width:2;height:2454" coordorigin="11533,7180" coordsize="0,2454" path="m11533,9634l11533,7180e" filled="f" stroked="t" strokeweight=".478842pt" strokecolor="#5B5B5B">
                <v:path arrowok="t"/>
              </v:shape>
            </v:group>
            <v:group style="position:absolute;left:273;top:7700;width:1413;height:2" coordorigin="273,7700" coordsize="1413,2">
              <v:shape style="position:absolute;left:273;top:7700;width:1413;height:2" coordorigin="273,7700" coordsize="1413,0" path="m273,7700l1686,7700e" filled="f" stroked="t" strokeweight=".957683pt" strokecolor="#6B6B6B">
                <v:path arrowok="t"/>
              </v:shape>
            </v:group>
            <v:group style="position:absolute;left:1628;top:7703;width:1283;height:2" coordorigin="1628,7703" coordsize="1283,2">
              <v:shape style="position:absolute;left:1628;top:7703;width:1283;height:2" coordorigin="1628,7703" coordsize="1283,0" path="m1628,7703l2911,7703e" filled="f" stroked="t" strokeweight=".478842pt" strokecolor="#444444">
                <v:path arrowok="t"/>
              </v:shape>
            </v:group>
            <v:group style="position:absolute;left:2854;top:7705;width:8681;height:2" coordorigin="2854,7705" coordsize="8681,2">
              <v:shape style="position:absolute;left:2854;top:7705;width:8681;height:2" coordorigin="2854,7705" coordsize="8681,0" path="m2854,7705l11535,7705e" filled="f" stroked="t" strokeweight=".718262pt" strokecolor="#676767">
                <v:path arrowok="t"/>
              </v:shape>
            </v:group>
            <v:group style="position:absolute;left:6675;top:7703;width:1618;height:2" coordorigin="6675,7703" coordsize="1618,2">
              <v:shape style="position:absolute;left:6675;top:7703;width:1618;height:2" coordorigin="6675,7703" coordsize="1618,0" path="m6675,7703l8294,7703e" filled="f" stroked="t" strokeweight=".478842pt" strokecolor="#444444">
                <v:path arrowok="t"/>
              </v:shape>
            </v:group>
            <v:group style="position:absolute;left:8236;top:7705;width:326;height:2" coordorigin="8236,7705" coordsize="326,2">
              <v:shape style="position:absolute;left:8236;top:7705;width:326;height:2" coordorigin="8236,7705" coordsize="326,0" path="m8236,7705l8562,7705e" filled="f" stroked="t" strokeweight="1.197104pt" strokecolor="#808080">
                <v:path arrowok="t"/>
              </v:shape>
            </v:group>
            <v:group style="position:absolute;left:4899;top:7693;width:2;height:738" coordorigin="4899,7693" coordsize="2,738">
              <v:shape style="position:absolute;left:4899;top:7693;width:2;height:738" coordorigin="4899,7693" coordsize="0,738" path="m4899,8431l4899,7693e" filled="f" stroked="t" strokeweight=".957683pt" strokecolor="#676767">
                <v:path arrowok="t"/>
              </v:shape>
            </v:group>
            <v:group style="position:absolute;left:4889;top:7945;width:6646;height:2" coordorigin="4889,7945" coordsize="6646,2">
              <v:shape style="position:absolute;left:4889;top:7945;width:6646;height:2" coordorigin="4889,7945" coordsize="6646,0" path="m4889,7945l11535,7945e" filled="f" stroked="t" strokeweight=".718262pt" strokecolor="#646464">
                <v:path arrowok="t"/>
              </v:shape>
            </v:group>
            <v:group style="position:absolute;left:8442;top:7942;width:1858;height:2" coordorigin="8442,7942" coordsize="1858,2">
              <v:shape style="position:absolute;left:8442;top:7942;width:1858;height:2" coordorigin="8442,7942" coordsize="1858,0" path="m8442,7942l10300,7942e" filled="f" stroked="t" strokeweight=".957683pt" strokecolor="#777777">
                <v:path arrowok="t"/>
              </v:shape>
            </v:group>
            <v:group style="position:absolute;left:280;top:7899;width:2;height:8378" coordorigin="280,7899" coordsize="2,8378">
              <v:shape style="position:absolute;left:280;top:7899;width:2;height:8378" coordorigin="280,7899" coordsize="0,8378" path="m280,16278l280,7899e" filled="f" stroked="t" strokeweight=".957683pt" strokecolor="#606060">
                <v:path arrowok="t"/>
              </v:shape>
            </v:group>
            <v:group style="position:absolute;left:4889;top:8182;width:1844;height:2" coordorigin="4889,8182" coordsize="1844,2">
              <v:shape style="position:absolute;left:4889;top:8182;width:1844;height:2" coordorigin="4889,8182" coordsize="1844,0" path="m4889,8182l6733,8182e" filled="f" stroked="t" strokeweight=".718262pt" strokecolor="#676767">
                <v:path arrowok="t"/>
              </v:shape>
            </v:group>
            <v:group style="position:absolute;left:6258;top:8182;width:2035;height:2" coordorigin="6258,8182" coordsize="2035,2">
              <v:shape style="position:absolute;left:6258;top:8182;width:2035;height:2" coordorigin="6258,8182" coordsize="2035,0" path="m6258,8182l8294,8182e" filled="f" stroked="t" strokeweight=".478842pt" strokecolor="#4B4B4B">
                <v:path arrowok="t"/>
              </v:shape>
            </v:group>
            <v:group style="position:absolute;left:8236;top:8180;width:3299;height:2" coordorigin="8236,8180" coordsize="3299,2">
              <v:shape style="position:absolute;left:8236;top:8180;width:3299;height:2" coordorigin="8236,8180" coordsize="3299,0" path="m8236,8180l11535,8180e" filled="f" stroked="t" strokeweight=".957683pt" strokecolor="#777777">
                <v:path arrowok="t"/>
              </v:shape>
            </v:group>
            <v:group style="position:absolute;left:263;top:8422;width:2083;height:2" coordorigin="263,8422" coordsize="2083,2">
              <v:shape style="position:absolute;left:263;top:8422;width:2083;height:2" coordorigin="263,8422" coordsize="2083,0" path="m263,8422l2346,8422e" filled="f" stroked="t" strokeweight=".478842pt" strokecolor="#4F4F4F">
                <v:path arrowok="t"/>
              </v:shape>
            </v:group>
            <v:group style="position:absolute;left:1226;top:8422;width:10314;height:2" coordorigin="1226,8422" coordsize="10314,2">
              <v:shape style="position:absolute;left:1226;top:8422;width:10314;height:2" coordorigin="1226,8422" coordsize="10314,0" path="m1226,8422l11540,8422e" filled="f" stroked="t" strokeweight=".718262pt" strokecolor="#676767">
                <v:path arrowok="t"/>
              </v:shape>
            </v:group>
            <v:group style="position:absolute;left:2330;top:8374;width:2;height:776" coordorigin="2330,8374" coordsize="2,776">
              <v:shape style="position:absolute;left:2330;top:8374;width:2;height:776" coordorigin="2330,8374" coordsize="0,776" path="m2330,9150l2330,8374e" filled="f" stroked="t" strokeweight=".718262pt" strokecolor="#545454">
                <v:path arrowok="t"/>
              </v:shape>
            </v:group>
            <v:group style="position:absolute;left:273;top:9121;width:1413;height:2" coordorigin="273,9121" coordsize="1413,2">
              <v:shape style="position:absolute;left:273;top:9121;width:1413;height:2" coordorigin="273,9121" coordsize="1413,0" path="m273,9121l1686,9121e" filled="f" stroked="t" strokeweight=".718262pt" strokecolor="#5B5B5B">
                <v:path arrowok="t"/>
              </v:shape>
            </v:group>
            <v:group style="position:absolute;left:1168;top:9121;width:1743;height:2" coordorigin="1168,9121" coordsize="1743,2">
              <v:shape style="position:absolute;left:1168;top:9121;width:1743;height:2" coordorigin="1168,9121" coordsize="1743,0" path="m1168,9121l2911,9121e" filled="f" stroked="t" strokeweight=".478842pt" strokecolor="#3F3F3F">
                <v:path arrowok="t"/>
              </v:shape>
            </v:group>
            <v:group style="position:absolute;left:2854;top:9121;width:7915;height:2" coordorigin="2854,9121" coordsize="7915,2">
              <v:shape style="position:absolute;left:2854;top:9121;width:7915;height:2" coordorigin="2854,9121" coordsize="7915,0" path="m2854,9121l10769,9121e" filled="f" stroked="t" strokeweight=".718262pt" strokecolor="#676767">
                <v:path arrowok="t"/>
              </v:shape>
            </v:group>
            <v:group style="position:absolute;left:7336;top:9121;width:958;height:2" coordorigin="7336,9121" coordsize="958,2">
              <v:shape style="position:absolute;left:7336;top:9121;width:958;height:2" coordorigin="7336,9121" coordsize="958,0" path="m7336,9121l8294,9121e" filled="f" stroked="t" strokeweight=".478842pt" strokecolor="#4B4B4B">
                <v:path arrowok="t"/>
              </v:shape>
            </v:group>
            <v:group style="position:absolute;left:9098;top:9117;width:431;height:2" coordorigin="9098,9117" coordsize="431,2">
              <v:shape style="position:absolute;left:9098;top:9117;width:431;height:2" coordorigin="9098,9117" coordsize="431,0" path="m9098,9117l9529,9117e" filled="f" stroked="t" strokeweight=".478842pt" strokecolor="#484848">
                <v:path arrowok="t"/>
              </v:shape>
            </v:group>
            <v:group style="position:absolute;left:10276;top:9119;width:1264;height:2" coordorigin="10276,9119" coordsize="1264,2">
              <v:shape style="position:absolute;left:10276;top:9119;width:1264;height:2" coordorigin="10276,9119" coordsize="1264,0" path="m10276,9119l11540,9119e" filled="f" stroked="t" strokeweight=".957683pt" strokecolor="#7C7C7C">
                <v:path arrowok="t"/>
              </v:shape>
            </v:group>
            <v:group style="position:absolute;left:2332;top:9078;width:2;height:925" coordorigin="2332,9078" coordsize="2,925">
              <v:shape style="position:absolute;left:2332;top:9078;width:2;height:925" coordorigin="2332,9078" coordsize="0,925" path="m2332,10003l2332,9078e" filled="f" stroked="t" strokeweight=".478842pt" strokecolor="#2F2F2F">
                <v:path arrowok="t"/>
              </v:shape>
            </v:group>
            <v:group style="position:absolute;left:268;top:9982;width:2073;height:2" coordorigin="268,9982" coordsize="2073,2">
              <v:shape style="position:absolute;left:268;top:9982;width:2073;height:2" coordorigin="268,9982" coordsize="2073,0" path="m268,9982l2342,9982e" filled="f" stroked="t" strokeweight=".957683pt" strokecolor="#6B6B6B">
                <v:path arrowok="t"/>
              </v:shape>
            </v:group>
            <v:group style="position:absolute;left:2274;top:9982;width:4697;height:2" coordorigin="2274,9982" coordsize="4697,2">
              <v:shape style="position:absolute;left:2274;top:9982;width:4697;height:2" coordorigin="2274,9982" coordsize="4697,0" path="m2274,9982l6972,9982e" filled="f" stroked="t" strokeweight=".478842pt" strokecolor="#545454">
                <v:path arrowok="t"/>
              </v:shape>
            </v:group>
            <v:group style="position:absolute;left:3548;top:9977;width:7992;height:2" coordorigin="3548,9977" coordsize="7992,2">
              <v:shape style="position:absolute;left:3548;top:9977;width:7992;height:2" coordorigin="3548,9977" coordsize="7992,0" path="m3548,9977l11540,9977e" filled="f" stroked="t" strokeweight=".718262pt" strokecolor="#676767">
                <v:path arrowok="t"/>
              </v:shape>
            </v:group>
            <v:group style="position:absolute;left:10582;top:9979;width:393;height:2" coordorigin="10582,9979" coordsize="393,2">
              <v:shape style="position:absolute;left:10582;top:9979;width:393;height:2" coordorigin="10582,9979" coordsize="393,0" path="m10582,9979l10975,9979e" filled="f" stroked="t" strokeweight=".478842pt" strokecolor="#606060">
                <v:path arrowok="t"/>
              </v:shape>
            </v:group>
            <v:group style="position:absolute;left:11533;top:8014;width:2;height:8235" coordorigin="11533,8014" coordsize="2,8235">
              <v:shape style="position:absolute;left:11533;top:8014;width:2;height:8235" coordorigin="11533,8014" coordsize="0,8235" path="m11533,16249l11533,8014e" filled="f" stroked="t" strokeweight=".718262pt" strokecolor="#707070">
                <v:path arrowok="t"/>
              </v:shape>
            </v:group>
            <v:group style="position:absolute;left:268;top:10226;width:1580;height:2" coordorigin="268,10226" coordsize="1580,2">
              <v:shape style="position:absolute;left:268;top:10226;width:1580;height:2" coordorigin="268,10226" coordsize="1580,0" path="m268,10226l1848,10226e" filled="f" stroked="t" strokeweight=".478842pt" strokecolor="#4F4F4F">
                <v:path arrowok="t"/>
              </v:shape>
            </v:group>
            <v:group style="position:absolute;left:2327;top:9931;width:2;height:355" coordorigin="2327,9931" coordsize="2,355">
              <v:shape style="position:absolute;left:2327;top:9931;width:2;height:355" coordorigin="2327,9931" coordsize="0,355" path="m2327,10286l2327,9931e" filled="f" stroked="t" strokeweight=".718262pt" strokecolor="#4F4F4F">
                <v:path arrowok="t"/>
              </v:shape>
            </v:group>
            <v:group style="position:absolute;left:1082;top:10224;width:10458;height:2" coordorigin="1082,10224" coordsize="10458,2">
              <v:shape style="position:absolute;left:1082;top:10224;width:10458;height:2" coordorigin="1082,10224" coordsize="10458,0" path="m1082,10224l11540,10224e" filled="f" stroked="t" strokeweight=".718262pt" strokecolor="#6B6B6B">
                <v:path arrowok="t"/>
              </v:shape>
            </v:group>
            <v:group style="position:absolute;left:6914;top:10221;width:2614;height:2" coordorigin="6914,10221" coordsize="2614,2">
              <v:shape style="position:absolute;left:6914;top:10221;width:2614;height:2" coordorigin="6914,10221" coordsize="2614,0" path="m6914,10221l9529,10221e" filled="f" stroked="t" strokeweight=".478842pt" strokecolor="#575757">
                <v:path arrowok="t"/>
              </v:shape>
            </v:group>
            <v:group style="position:absolute;left:9471;top:10219;width:345;height:2" coordorigin="9471,10219" coordsize="345,2">
              <v:shape style="position:absolute;left:9471;top:10219;width:345;height:2" coordorigin="9471,10219" coordsize="345,0" path="m9471,10219l9816,10219e" filled="f" stroked="t" strokeweight=".478842pt" strokecolor="#383838">
                <v:path arrowok="t"/>
              </v:shape>
            </v:group>
            <v:group style="position:absolute;left:2332;top:10214;width:2;height:3307" coordorigin="2332,10214" coordsize="2,3307">
              <v:shape style="position:absolute;left:2332;top:10214;width:2;height:3307" coordorigin="2332,10214" coordsize="0,3307" path="m2332,13522l2332,10214e" filled="f" stroked="t" strokeweight=".957683pt" strokecolor="#646464">
                <v:path arrowok="t"/>
              </v:shape>
            </v:group>
            <v:group style="position:absolute;left:1551;top:10471;width:3084;height:2" coordorigin="1551,10471" coordsize="3084,2">
              <v:shape style="position:absolute;left:1551;top:10471;width:3084;height:2" coordorigin="1551,10471" coordsize="3084,0" path="m1551,10471l4635,10471e" filled="f" stroked="t" strokeweight=".478842pt" strokecolor="#4B4B4B">
                <v:path arrowok="t"/>
              </v:shape>
            </v:group>
            <v:group style="position:absolute;left:268;top:10468;width:10702;height:2" coordorigin="268,10468" coordsize="10702,2">
              <v:shape style="position:absolute;left:268;top:10468;width:10702;height:2" coordorigin="268,10468" coordsize="10702,0" path="m268,10468l10970,10468e" filled="f" stroked="t" strokeweight=".718262pt" strokecolor="#646464">
                <v:path arrowok="t"/>
              </v:shape>
            </v:group>
            <v:group style="position:absolute;left:9098;top:10466;width:2442;height:2" coordorigin="9098,10466" coordsize="2442,2">
              <v:shape style="position:absolute;left:9098;top:10466;width:2442;height:2" coordorigin="9098,10466" coordsize="2442,0" path="m9098,10466l11540,10466e" filled="f" stroked="t" strokeweight=".478842pt" strokecolor="#545454">
                <v:path arrowok="t"/>
              </v:shape>
            </v:group>
            <v:group style="position:absolute;left:824;top:10964;width:2088;height:2" coordorigin="824,10964" coordsize="2088,2">
              <v:shape style="position:absolute;left:824;top:10964;width:2088;height:2" coordorigin="824,10964" coordsize="2088,0" path="m824,10964l2911,10964e" filled="f" stroked="t" strokeweight=".478842pt" strokecolor="#4F4F4F">
                <v:path arrowok="t"/>
              </v:shape>
            </v:group>
            <v:group style="position:absolute;left:2840;top:10962;width:8705;height:2" coordorigin="2840,10962" coordsize="8705,2">
              <v:shape style="position:absolute;left:2840;top:10962;width:8705;height:2" coordorigin="2840,10962" coordsize="8705,0" path="m2840,10962l11545,10962e" filled="f" stroked="t" strokeweight=".718262pt" strokecolor="#707070">
                <v:path arrowok="t"/>
              </v:shape>
            </v:group>
            <v:group style="position:absolute;left:9098;top:10957;width:1652;height:2" coordorigin="9098,10957" coordsize="1652,2">
              <v:shape style="position:absolute;left:9098;top:10957;width:1652;height:2" coordorigin="9098,10957" coordsize="1652,0" path="m9098,10957l10750,10957e" filled="f" stroked="t" strokeweight=".478842pt" strokecolor="#4B4B4B">
                <v:path arrowok="t"/>
              </v:shape>
            </v:group>
            <v:group style="position:absolute;left:1791;top:11202;width:8107;height:2" coordorigin="1791,11202" coordsize="8107,2">
              <v:shape style="position:absolute;left:1791;top:11202;width:8107;height:2" coordorigin="1791,11202" coordsize="8107,0" path="m1791,11202l9898,11202e" filled="f" stroked="t" strokeweight=".718262pt" strokecolor="#6B6B6B">
                <v:path arrowok="t"/>
              </v:shape>
            </v:group>
            <v:group style="position:absolute;left:273;top:11204;width:1575;height:2" coordorigin="273,11204" coordsize="1575,2">
              <v:shape style="position:absolute;left:273;top:11204;width:1575;height:2" coordorigin="273,11204" coordsize="1575,0" path="m273,11204l1848,11204e" filled="f" stroked="t" strokeweight=".478842pt" strokecolor="#5B6060">
                <v:path arrowok="t"/>
              </v:shape>
            </v:group>
            <v:group style="position:absolute;left:7336;top:11199;width:3414;height:2" coordorigin="7336,11199" coordsize="3414,2">
              <v:shape style="position:absolute;left:7336;top:11199;width:3414;height:2" coordorigin="7336,11199" coordsize="3414,0" path="m7336,11199l10750,11199e" filled="f" stroked="t" strokeweight=".478842pt" strokecolor="#575757">
                <v:path arrowok="t"/>
              </v:shape>
            </v:group>
            <v:group style="position:absolute;left:9098;top:11197;width:800;height:2" coordorigin="9098,11197" coordsize="800,2">
              <v:shape style="position:absolute;left:9098;top:11197;width:800;height:2" coordorigin="9098,11197" coordsize="800,0" path="m9098,11197l9898,11197e" filled="f" stroked="t" strokeweight=".478842pt" strokecolor="#444444">
                <v:path arrowok="t"/>
              </v:shape>
            </v:group>
            <v:group style="position:absolute;left:10410;top:11197;width:1135;height:2" coordorigin="10410,11197" coordsize="1135,2">
              <v:shape style="position:absolute;left:10410;top:11197;width:1135;height:2" coordorigin="10410,11197" coordsize="1135,0" path="m10410,11197l11545,11197e" filled="f" stroked="t" strokeweight=".718262pt" strokecolor="#777777">
                <v:path arrowok="t"/>
              </v:shape>
            </v:group>
            <v:group style="position:absolute;left:268;top:11556;width:4970;height:2" coordorigin="268,11556" coordsize="4970,2">
              <v:shape style="position:absolute;left:268;top:11556;width:4970;height:2" coordorigin="268,11556" coordsize="4970,0" path="m268,11556l5239,11556e" filled="f" stroked="t" strokeweight=".239421pt" strokecolor="#575757">
                <v:path arrowok="t"/>
              </v:shape>
            </v:group>
            <v:group style="position:absolute;left:1087;top:11197;width:2;height:839" coordorigin="1087,11197" coordsize="2,839">
              <v:shape style="position:absolute;left:1087;top:11197;width:2;height:839" coordorigin="1087,11197" coordsize="0,839" path="m1087,12036l1087,11197e" filled="f" stroked="t" strokeweight=".718262pt" strokecolor="#545454">
                <v:path arrowok="t"/>
              </v:shape>
            </v:group>
            <v:group style="position:absolute;left:1664;top:11197;width:2;height:393" coordorigin="1664,11197" coordsize="2,393">
              <v:shape style="position:absolute;left:1664;top:11197;width:2;height:393" coordorigin="1664,11197" coordsize="0,393" path="m1664,11590l1664,11197e" filled="f" stroked="t" strokeweight=".718262pt" strokecolor="#575757">
                <v:path arrowok="t"/>
              </v:shape>
            </v:group>
            <v:group style="position:absolute;left:5239;top:11556;width:1705;height:2" coordorigin="5239,11556" coordsize="1705,2">
              <v:shape style="position:absolute;left:5239;top:11556;width:1705;height:2" coordorigin="5239,11556" coordsize="1705,0" path="m5239,11556l6943,11556e" filled="f" stroked="t" strokeweight=".239421pt" strokecolor="#000000">
                <v:path arrowok="t"/>
              </v:shape>
            </v:group>
            <v:group style="position:absolute;left:6943;top:11556;width:852;height:2" coordorigin="6943,11556" coordsize="852,2">
              <v:shape style="position:absolute;left:6943;top:11556;width:852;height:2" coordorigin="6943,11556" coordsize="852,0" path="m6943,11556l7796,11556e" filled="f" stroked="t" strokeweight=".239421pt" strokecolor="#606060">
                <v:path arrowok="t"/>
              </v:shape>
            </v:group>
            <v:group style="position:absolute;left:7369;top:11197;width:2;height:393" coordorigin="7369,11197" coordsize="2,393">
              <v:shape style="position:absolute;left:7369;top:11197;width:2;height:393" coordorigin="7369,11197" coordsize="0,393" path="m7369,11590l7369,11197e" filled="f" stroked="t" strokeweight=".957683pt" strokecolor="#646464">
                <v:path arrowok="t"/>
              </v:shape>
            </v:group>
            <v:group style="position:absolute;left:7796;top:11556;width:3725;height:2" coordorigin="7796,11556" coordsize="3725,2">
              <v:shape style="position:absolute;left:7796;top:11556;width:3725;height:2" coordorigin="7796,11556" coordsize="3725,0" path="m7796,11556l11521,11556e" filled="f" stroked="t" strokeweight=".239421pt" strokecolor="#000000">
                <v:path arrowok="t"/>
              </v:shape>
            </v:group>
            <v:group style="position:absolute;left:1669;top:11528;width:2;height:4740" coordorigin="1669,11528" coordsize="2,4740">
              <v:shape style="position:absolute;left:1669;top:11528;width:2;height:4740" coordorigin="1669,11528" coordsize="0,4740" path="m1669,16268l1669,11528e" filled="f" stroked="t" strokeweight=".478842pt" strokecolor="#3F3F3F">
                <v:path arrowok="t"/>
              </v:shape>
            </v:group>
            <v:group style="position:absolute;left:7372;top:11528;width:2;height:508" coordorigin="7372,11528" coordsize="2,508">
              <v:shape style="position:absolute;left:7372;top:11528;width:2;height:508" coordorigin="7372,11528" coordsize="0,508" path="m7372,12036l7372,11528e" filled="f" stroked="t" strokeweight=".478842pt" strokecolor="#4F4F4F">
                <v:path arrowok="t"/>
              </v:shape>
            </v:group>
            <v:group style="position:absolute;left:1082;top:11978;width:2;height:959" coordorigin="1082,11978" coordsize="2,959">
              <v:shape style="position:absolute;left:1082;top:11978;width:2;height:959" coordorigin="1082,11978" coordsize="0,959" path="m1082,12937l1082,11978e" filled="f" stroked="t" strokeweight=".478842pt" strokecolor="#1F1F1F">
                <v:path arrowok="t"/>
              </v:shape>
            </v:group>
            <v:group style="position:absolute;left:7374;top:11978;width:2;height:959" coordorigin="7374,11978" coordsize="2,959">
              <v:shape style="position:absolute;left:7374;top:11978;width:2;height:959" coordorigin="7374,11978" coordsize="0,959" path="m7374,12937l7374,11978e" filled="f" stroked="t" strokeweight=".478842pt" strokecolor="#3B3B3B">
                <v:path arrowok="t"/>
              </v:shape>
            </v:group>
            <v:group style="position:absolute;left:11540;top:12764;width:2;height:173" coordorigin="11540,12764" coordsize="2,173">
              <v:shape style="position:absolute;left:11540;top:12764;width:2;height:173" coordorigin="11540,12764" coordsize="0,173" path="m11540,12937l11540,12764e" filled="f" stroked="t" strokeweight=".478842pt" strokecolor="#545454">
                <v:path arrowok="t"/>
              </v:shape>
            </v:group>
            <v:group style="position:absolute;left:7379;top:12879;width:2;height:3374" coordorigin="7379,12879" coordsize="2,3374">
              <v:shape style="position:absolute;left:7379;top:12879;width:2;height:3374" coordorigin="7379,12879" coordsize="0,3374" path="m7379,16254l7379,12879e" filled="f" stroked="t" strokeweight=".478842pt" strokecolor="#4F4F4F">
                <v:path arrowok="t"/>
              </v:shape>
            </v:group>
            <v:group style="position:absolute;left:1085;top:13095;width:2;height:451" coordorigin="1085,13095" coordsize="2,451">
              <v:shape style="position:absolute;left:1085;top:13095;width:2;height:451" coordorigin="1085,13095" coordsize="0,451" path="m1085,13545l1085,13095e" filled="f" stroked="t" strokeweight=".718262pt" strokecolor="#545454">
                <v:path arrowok="t"/>
              </v:shape>
            </v:group>
            <v:group style="position:absolute;left:268;top:13512;width:819;height:2" coordorigin="268,13512" coordsize="819,2">
              <v:shape style="position:absolute;left:268;top:13512;width:819;height:2" coordorigin="268,13512" coordsize="819,0" path="m268,13512l1087,13512e" filled="f" stroked="t" strokeweight=".239421pt" strokecolor="#606060">
                <v:path arrowok="t"/>
              </v:shape>
            </v:group>
            <v:group style="position:absolute;left:1073;top:13512;width:747;height:2" coordorigin="1073,13512" coordsize="747,2">
              <v:shape style="position:absolute;left:1073;top:13512;width:747;height:2" coordorigin="1073,13512" coordsize="747,0" path="m1073,13512l1820,13512e" filled="f" stroked="t" strokeweight=".239421pt" strokecolor="#4B4B4B">
                <v:path arrowok="t"/>
              </v:shape>
            </v:group>
            <v:group style="position:absolute;left:1820;top:13512;width:493;height:2" coordorigin="1820,13512" coordsize="493,2">
              <v:shape style="position:absolute;left:1820;top:13512;width:493;height:2" coordorigin="1820,13512" coordsize="493,0" path="m1820,13512l2313,13512e" filled="f" stroked="t" strokeweight=".239421pt" strokecolor="#000000">
                <v:path arrowok="t"/>
              </v:shape>
            </v:group>
            <v:group style="position:absolute;left:2332;top:13272;width:2;height:273" coordorigin="2332,13272" coordsize="2,273">
              <v:shape style="position:absolute;left:2332;top:13272;width:2;height:273" coordorigin="2332,13272" coordsize="0,273" path="m2332,13545l2332,13272e" filled="f" stroked="t" strokeweight=".957683pt" strokecolor="#777777">
                <v:path arrowok="t"/>
              </v:shape>
            </v:group>
            <v:group style="position:absolute;left:1087;top:11197;width:2;height:5081" coordorigin="1087,11197" coordsize="2,5081">
              <v:shape style="position:absolute;left:1087;top:11197;width:2;height:5081" coordorigin="1087,11197" coordsize="0,5081" path="m1087,16278l1087,11197e" filled="f" stroked="t" strokeweight=".478842pt" strokecolor="#3F3F3F">
                <v:path arrowok="t"/>
              </v:shape>
            </v:group>
            <v:group style="position:absolute;left:2334;top:13483;width:2;height:800" coordorigin="2334,13483" coordsize="2,800">
              <v:shape style="position:absolute;left:2334;top:13483;width:2;height:800" coordorigin="2334,13483" coordsize="0,800" path="m2334,14284l2334,13483e" filled="f" stroked="t" strokeweight=".718262pt" strokecolor="#646464">
                <v:path arrowok="t"/>
              </v:shape>
            </v:group>
            <v:group style="position:absolute;left:1087;top:13632;width:2;height:331" coordorigin="1087,13632" coordsize="2,331">
              <v:shape style="position:absolute;left:1087;top:13632;width:2;height:331" coordorigin="1087,13632" coordsize="0,331" path="m1087,13962l1087,13632e" filled="f" stroked="t" strokeweight=".478842pt" strokecolor="#3B3B3B">
                <v:path arrowok="t"/>
              </v:shape>
            </v:group>
            <v:group style="position:absolute;left:1092;top:13905;width:2;height:158" coordorigin="1092,13905" coordsize="2,158">
              <v:shape style="position:absolute;left:1092;top:13905;width:2;height:158" coordorigin="1092,13905" coordsize="0,158" path="m1092,14063l1092,13905e" filled="f" stroked="t" strokeweight=".718262pt" strokecolor="#545454">
                <v:path arrowok="t"/>
              </v:shape>
            </v:group>
            <v:group style="position:absolute;left:1087;top:14006;width:2;height:427" coordorigin="1087,14006" coordsize="2,427">
              <v:shape style="position:absolute;left:1087;top:14006;width:2;height:427" coordorigin="1087,14006" coordsize="0,427" path="m1087,14432l1087,14006e" filled="f" stroked="t" strokeweight=".478842pt" strokecolor="#343434">
                <v:path arrowok="t"/>
              </v:shape>
            </v:group>
            <v:group style="position:absolute;left:2337;top:14197;width:2;height:235" coordorigin="2337,14197" coordsize="2,235">
              <v:shape style="position:absolute;left:2337;top:14197;width:2;height:235" coordorigin="2337,14197" coordsize="0,235" path="m2337,14432l2337,14197e" filled="f" stroked="t" strokeweight=".478842pt" strokecolor="#484848">
                <v:path arrowok="t"/>
              </v:shape>
            </v:group>
            <v:group style="position:absolute;left:1087;top:14375;width:2;height:863" coordorigin="1087,14375" coordsize="2,863">
              <v:shape style="position:absolute;left:1087;top:14375;width:2;height:863" coordorigin="1087,14375" coordsize="0,863" path="m1087,15237l1087,14375e" filled="f" stroked="t" strokeweight=".478842pt" strokecolor="#1F1F1F">
                <v:path arrowok="t"/>
              </v:shape>
            </v:group>
            <v:group style="position:absolute;left:2334;top:14375;width:2;height:1893" coordorigin="2334,14375" coordsize="2,1893">
              <v:shape style="position:absolute;left:2334;top:14375;width:2;height:1893" coordorigin="2334,14375" coordsize="0,1893" path="m2334,16268l2334,14375e" filled="f" stroked="t" strokeweight=".718262pt" strokecolor="#646464">
                <v:path arrowok="t"/>
              </v:shape>
            </v:group>
            <v:group style="position:absolute;left:283;top:16263;width:460;height:2" coordorigin="283,16263" coordsize="460,2">
              <v:shape style="position:absolute;left:283;top:16263;width:460;height:2" coordorigin="283,16263" coordsize="460,0" path="m283,16263l742,16263e" filled="f" stroked="t" strokeweight=".478842pt" strokecolor="#747474">
                <v:path arrowok="t"/>
              </v:shape>
            </v:group>
            <v:group style="position:absolute;left:685;top:16261;width:4233;height:2" coordorigin="685,16261" coordsize="4233,2">
              <v:shape style="position:absolute;left:685;top:16261;width:4233;height:2" coordorigin="685,16261" coordsize="4233,0" path="m685,16261l4918,16261e" filled="f" stroked="t" strokeweight=".957683pt" strokecolor="#777777">
                <v:path arrowok="t"/>
              </v:shape>
            </v:group>
            <v:group style="position:absolute;left:4860;top:16254;width:6694;height:2" coordorigin="4860,16254" coordsize="6694,2">
              <v:shape style="position:absolute;left:4860;top:16254;width:6694;height:2" coordorigin="4860,16254" coordsize="6694,0" path="m4860,16254l11554,16254e" filled="f" stroked="t" strokeweight=".478842pt" strokecolor="#6B6B6B">
                <v:path arrowok="t"/>
              </v:shape>
            </v:group>
            <v:group style="position:absolute;left:6675;top:16249;width:297;height:2" coordorigin="6675,16249" coordsize="297,2">
              <v:shape style="position:absolute;left:6675;top:16249;width:297;height:2" coordorigin="6675,16249" coordsize="297,0" path="m6675,16249l6972,16249e" filled="f" stroked="t" strokeweight=".478842pt" strokecolor="#545454">
                <v:path arrowok="t"/>
              </v:shape>
            </v:group>
            <v:group style="position:absolute;left:6914;top:16239;width:4640;height:2" coordorigin="6914,16239" coordsize="4640,2">
              <v:shape style="position:absolute;left:6914;top:16239;width:4640;height:2" coordorigin="6914,16239" coordsize="4640,0" path="m6914,16239l11554,16239e" filled="f" stroked="t" strokeweight=".957683pt" strokecolor="#838383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91"/>
          <w:position w:val="-2"/>
        </w:rPr>
        <w:t>itfaiy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91"/>
          <w:position w:val="-2"/>
        </w:rPr>
        <w:t>e</w:t>
      </w:r>
      <w:r>
        <w:rPr>
          <w:rFonts w:ascii="Arial" w:hAnsi="Arial" w:cs="Arial" w:eastAsia="Arial"/>
          <w:sz w:val="20"/>
          <w:szCs w:val="20"/>
          <w:color w:val="313131"/>
          <w:spacing w:val="28"/>
          <w:w w:val="91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91"/>
          <w:position w:val="-2"/>
        </w:rPr>
        <w:t>Kuze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91"/>
          <w:position w:val="-2"/>
        </w:rPr>
        <w:t>y</w:t>
      </w:r>
      <w:r>
        <w:rPr>
          <w:rFonts w:ascii="Arial" w:hAnsi="Arial" w:cs="Arial" w:eastAsia="Arial"/>
          <w:sz w:val="20"/>
          <w:szCs w:val="20"/>
          <w:color w:val="313131"/>
          <w:spacing w:val="-13"/>
          <w:w w:val="9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9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9"/>
        </w:rPr>
        <w:t>Şof.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40" w:right="260"/>
        </w:sectPr>
      </w:pPr>
      <w:rPr/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exact"/>
        <w:ind w:left="3662" w:right="4347" w:firstLine="-109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</w:rPr>
        <w:t>İZMiR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96"/>
        </w:rPr>
        <w:t>BÜYÜK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97"/>
        </w:rPr>
        <w:t>Ş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25252"/>
          <w:spacing w:val="0"/>
          <w:w w:val="82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525252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</w:rPr>
        <w:t>HiR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94"/>
        </w:rPr>
        <w:t>BEL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25252"/>
          <w:spacing w:val="0"/>
          <w:w w:val="82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525252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94"/>
        </w:rPr>
        <w:t>Di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95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25252"/>
          <w:spacing w:val="7"/>
          <w:w w:val="82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92"/>
        </w:rPr>
        <w:t>DAİ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-16"/>
          <w:w w:val="9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2525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</w:rPr>
        <w:t>BAŞKANLIGI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540" w:bottom="280" w:left="380" w:right="200"/>
        </w:sectPr>
      </w:pPr>
      <w:rPr/>
    </w:p>
    <w:p>
      <w:pPr>
        <w:spacing w:before="0" w:after="0" w:line="72" w:lineRule="exact"/>
        <w:ind w:left="867" w:right="230"/>
        <w:jc w:val="center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4.371529pt;margin-top:-36.219646pt;width:481.06559pt;height:47.549653pt;mso-position-horizontal-relative:page;mso-position-vertical-relative:paragraph;z-index:-15557" type="#_x0000_t202" filled="f" stroked="f">
            <v:textbox inset="0,0,0,0">
              <w:txbxContent>
                <w:p>
                  <w:pPr>
                    <w:spacing w:before="0" w:after="0" w:line="951" w:lineRule="exact"/>
                    <w:ind w:right="-183"/>
                    <w:jc w:val="left"/>
                    <w:tabs>
                      <w:tab w:pos="8580" w:val="left"/>
                    </w:tabs>
                    <w:rPr>
                      <w:rFonts w:ascii="Times New Roman" w:hAnsi="Times New Roman" w:cs="Times New Roman" w:eastAsia="Times New Roman"/>
                      <w:sz w:val="93"/>
                      <w:szCs w:val="93"/>
                    </w:rPr>
                  </w:pPr>
                  <w:rPr/>
                  <w:r>
                    <w:rPr>
                      <w:rFonts w:ascii="Arial" w:hAnsi="Arial" w:cs="Arial" w:eastAsia="Arial"/>
                      <w:sz w:val="82"/>
                      <w:szCs w:val="82"/>
                      <w:color w:val="3A3A3A"/>
                      <w:spacing w:val="0"/>
                      <w:w w:val="201"/>
                      <w:position w:val="10"/>
                    </w:rPr>
                    <w:t>1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3A3A3A"/>
                      <w:spacing w:val="0"/>
                      <w:w w:val="100"/>
                      <w:position w:val="10"/>
                    </w:rPr>
                    <w:tab/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3A3A3A"/>
                      <w:spacing w:val="0"/>
                      <w:w w:val="100"/>
                      <w:position w:val="1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3"/>
                      <w:szCs w:val="93"/>
                      <w:color w:val="898989"/>
                      <w:spacing w:val="0"/>
                      <w:w w:val="100"/>
                      <w:position w:val="-1"/>
                    </w:rPr>
                    <w:t>@;</w:t>
                  </w:r>
                  <w:r>
                    <w:rPr>
                      <w:rFonts w:ascii="Times New Roman" w:hAnsi="Times New Roman" w:cs="Times New Roman" w:eastAsia="Times New Roman"/>
                      <w:sz w:val="93"/>
                      <w:szCs w:val="9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525252"/>
          <w:w w:val="115"/>
        </w:rPr>
        <w:t>i</w:t>
      </w:r>
      <w:r>
        <w:rPr>
          <w:rFonts w:ascii="Arial" w:hAnsi="Arial" w:cs="Arial" w:eastAsia="Arial"/>
          <w:sz w:val="14"/>
          <w:szCs w:val="14"/>
          <w:color w:val="525252"/>
          <w:spacing w:val="-21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525252"/>
          <w:spacing w:val="0"/>
          <w:w w:val="101"/>
        </w:rPr>
        <w:t>Z</w:t>
      </w:r>
      <w:r>
        <w:rPr>
          <w:rFonts w:ascii="Arial" w:hAnsi="Arial" w:cs="Arial" w:eastAsia="Arial"/>
          <w:sz w:val="14"/>
          <w:szCs w:val="14"/>
          <w:color w:val="525252"/>
          <w:spacing w:val="-20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19"/>
        </w:rPr>
        <w:t>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79" w:lineRule="exact"/>
        <w:ind w:left="593" w:right="-5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8"/>
        </w:rPr>
        <w:t>BÜYÜKŞEHIR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5" w:lineRule="exact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</w:rPr>
        <w:t>itfai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5252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96"/>
        </w:rPr>
        <w:t>Müdahale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80" w:right="200"/>
          <w:cols w:num="2" w:equalWidth="0">
            <w:col w:w="1646" w:space="1538"/>
            <w:col w:w="8156"/>
          </w:cols>
        </w:sectPr>
      </w:pPr>
      <w:rPr/>
    </w:p>
    <w:p>
      <w:pPr>
        <w:spacing w:before="0" w:after="0" w:line="247" w:lineRule="exact"/>
        <w:ind w:left="671" w:right="-20"/>
        <w:jc w:val="left"/>
        <w:tabs>
          <w:tab w:pos="430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14"/>
          <w:szCs w:val="14"/>
          <w:color w:val="525252"/>
          <w:spacing w:val="0"/>
          <w:w w:val="100"/>
          <w:position w:val="8"/>
        </w:rPr>
        <w:t>BE</w:t>
      </w:r>
      <w:r>
        <w:rPr>
          <w:rFonts w:ascii="Arial" w:hAnsi="Arial" w:cs="Arial" w:eastAsia="Arial"/>
          <w:sz w:val="14"/>
          <w:szCs w:val="14"/>
          <w:color w:val="525252"/>
          <w:spacing w:val="0"/>
          <w:w w:val="100"/>
          <w:position w:val="8"/>
        </w:rPr>
        <w:t>L</w:t>
      </w:r>
      <w:r>
        <w:rPr>
          <w:rFonts w:ascii="Arial" w:hAnsi="Arial" w:cs="Arial" w:eastAsia="Arial"/>
          <w:sz w:val="14"/>
          <w:szCs w:val="14"/>
          <w:color w:val="525252"/>
          <w:spacing w:val="7"/>
          <w:w w:val="100"/>
          <w:position w:val="8"/>
        </w:rPr>
        <w:t> 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8"/>
        </w:rPr>
        <w:t>E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8"/>
        </w:rPr>
        <w:t>D</w:t>
      </w:r>
      <w:r>
        <w:rPr>
          <w:rFonts w:ascii="Arial" w:hAnsi="Arial" w:cs="Arial" w:eastAsia="Arial"/>
          <w:sz w:val="14"/>
          <w:szCs w:val="14"/>
          <w:color w:val="3A3A3A"/>
          <w:spacing w:val="-9"/>
          <w:w w:val="100"/>
          <w:position w:val="8"/>
        </w:rPr>
        <w:t> </w:t>
      </w:r>
      <w:r>
        <w:rPr>
          <w:rFonts w:ascii="Arial" w:hAnsi="Arial" w:cs="Arial" w:eastAsia="Arial"/>
          <w:sz w:val="14"/>
          <w:szCs w:val="14"/>
          <w:color w:val="525252"/>
          <w:spacing w:val="0"/>
          <w:w w:val="100"/>
          <w:position w:val="8"/>
        </w:rPr>
        <w:t>IYE</w:t>
      </w:r>
      <w:r>
        <w:rPr>
          <w:rFonts w:ascii="Arial" w:hAnsi="Arial" w:cs="Arial" w:eastAsia="Arial"/>
          <w:sz w:val="14"/>
          <w:szCs w:val="14"/>
          <w:color w:val="525252"/>
          <w:spacing w:val="8"/>
          <w:w w:val="100"/>
          <w:position w:val="8"/>
        </w:rPr>
        <w:t>S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8"/>
        </w:rPr>
        <w:t>I</w:t>
      </w:r>
      <w:r>
        <w:rPr>
          <w:rFonts w:ascii="Arial" w:hAnsi="Arial" w:cs="Arial" w:eastAsia="Arial"/>
          <w:sz w:val="14"/>
          <w:szCs w:val="14"/>
          <w:color w:val="3A3A3A"/>
          <w:spacing w:val="5"/>
          <w:w w:val="100"/>
          <w:position w:val="8"/>
        </w:rPr>
        <w:t> 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  <w:position w:val="0"/>
        </w:rPr>
        <w:t>YANGl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1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216" w:right="-20"/>
        <w:jc w:val="left"/>
        <w:tabs>
          <w:tab w:pos="1520" w:val="left"/>
          <w:tab w:pos="3040" w:val="left"/>
          <w:tab w:pos="5400" w:val="left"/>
          <w:tab w:pos="746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w w:val="114"/>
          <w:position w:val="1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30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2"/>
          <w:w w:val="100"/>
          <w:position w:val="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6"/>
          <w:w w:val="100"/>
          <w:position w:val="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2017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  <w:position w:val="0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0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7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ıra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1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1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2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3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  <w:position w:val="0"/>
        </w:rPr>
        <w:t>ildiri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8"/>
          <w:position w:val="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"/>
          <w:w w:val="98"/>
          <w:position w:val="0"/>
        </w:rPr>
        <w:t>9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45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8"/>
          <w:w w:val="4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100"/>
          <w:position w:val="0"/>
        </w:rPr>
        <w:t>e</w:t>
      </w:r>
      <w:r>
        <w:rPr>
          <w:rFonts w:ascii="Arial" w:hAnsi="Arial" w:cs="Arial" w:eastAsia="Arial"/>
          <w:sz w:val="25"/>
          <w:szCs w:val="25"/>
          <w:color w:val="3A3A3A"/>
          <w:spacing w:val="-10"/>
          <w:w w:val="100"/>
          <w:position w:val="0"/>
        </w:rPr>
        <w:t>ı</w:t>
      </w:r>
      <w:r>
        <w:rPr>
          <w:rFonts w:ascii="Arial" w:hAnsi="Arial" w:cs="Arial" w:eastAsia="Arial"/>
          <w:sz w:val="25"/>
          <w:szCs w:val="25"/>
          <w:color w:val="6E6E6E"/>
          <w:spacing w:val="0"/>
          <w:w w:val="100"/>
          <w:position w:val="0"/>
        </w:rPr>
        <w:t>: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33" w:lineRule="exact"/>
        <w:ind w:left="169" w:right="-20"/>
        <w:jc w:val="left"/>
        <w:tabs>
          <w:tab w:pos="1520" w:val="left"/>
          <w:tab w:pos="3040" w:val="left"/>
          <w:tab w:pos="4380" w:val="left"/>
          <w:tab w:pos="5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w w:val="77"/>
          <w:position w:val="1"/>
        </w:rPr>
        <w:t>Kıı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10"/>
          <w:w w:val="86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  <w:position w:val="1"/>
        </w:rPr>
        <w:t>ıt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3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2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9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ihi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7"/>
          <w:w w:val="100"/>
          <w:position w:val="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05/2017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6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4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37"/>
          <w:w w:val="102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53"/>
          <w:position w:val="0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5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  <w:position w:val="0"/>
        </w:rPr>
        <w:t>31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3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"/>
          <w:w w:val="100"/>
          <w:position w:val="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65"/>
          <w:position w:val="0"/>
        </w:rPr>
        <w:t>13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ildiriı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Mer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5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16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w w:val="82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2"/>
          <w:w w:val="82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</w:rPr>
        <w:t>ildiril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7"/>
          <w:w w:val="7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Adr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9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1"/>
          <w:w w:val="9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9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4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klı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7"/>
        </w:rPr>
        <w:t>27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97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92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45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45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2"/>
          <w:w w:val="4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8"/>
        </w:rPr>
        <w:t>So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98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2"/>
          <w:w w:val="7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164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93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"/>
          <w:w w:val="9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8"/>
          <w:w w:val="9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9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9"/>
        </w:rPr>
        <w:t>Ba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0"/>
          <w:w w:val="89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8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9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8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59"/>
        </w:rPr>
        <w:t>Ir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5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4"/>
          <w:w w:val="5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7"/>
        </w:rPr>
        <w:t>27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97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4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36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36"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3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164" w:right="-20"/>
        <w:jc w:val="left"/>
        <w:tabs>
          <w:tab w:pos="1660" w:val="left"/>
          <w:tab w:pos="3940" w:val="left"/>
          <w:tab w:pos="7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w w:val="84"/>
          <w:position w:val="1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w w:val="85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8"/>
          <w:w w:val="89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3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  <w:position w:val="1"/>
        </w:rPr>
        <w:t>Bina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94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86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7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78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3"/>
          <w:w w:val="7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8"/>
          <w:position w:val="1"/>
        </w:rPr>
        <w:t>rııı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7"/>
          <w:w w:val="81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9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7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9"/>
          <w:w w:val="87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1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  <w:position w:val="0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1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85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7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8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"/>
          <w:w w:val="88"/>
          <w:position w:val="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5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lektri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devre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74" w:lineRule="exact"/>
        <w:ind w:left="164" w:right="-20"/>
        <w:jc w:val="left"/>
        <w:tabs>
          <w:tab w:pos="3480" w:val="left"/>
          <w:tab w:pos="6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75"/>
          <w:position w:val="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6"/>
          <w:position w:val="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3"/>
        </w:rPr>
        <w:t>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  <w:position w:val="3"/>
        </w:rPr>
        <w:t>Bina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  <w:position w:val="3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3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29"/>
          <w:position w:val="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7"/>
          <w:position w:val="5"/>
        </w:rPr>
        <w:t>Y;ı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5"/>
          <w:w w:val="77"/>
          <w:position w:val="5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77"/>
          <w:position w:val="5"/>
        </w:rPr>
        <w:t>ıııı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77"/>
          <w:position w:val="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21"/>
          <w:w w:val="77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91"/>
          <w:position w:val="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66"/>
          <w:position w:val="5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6"/>
          <w:w w:val="66"/>
          <w:position w:val="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8"/>
          <w:position w:val="5"/>
        </w:rPr>
        <w:t>kli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98989"/>
          <w:spacing w:val="0"/>
          <w:w w:val="100"/>
          <w:position w:val="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898989"/>
          <w:spacing w:val="-4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98989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898989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  <w:position w:val="-4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4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4"/>
        </w:rPr>
        <w:t>Mesken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349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87"/>
          <w:position w:val="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1"/>
          <w:w w:val="99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69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1"/>
          <w:w w:val="99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77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6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Ahşap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6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elik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44" w:lineRule="exact"/>
        <w:ind w:left="349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w w:val="84"/>
          <w:position w:val="-7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w w:val="83"/>
          <w:position w:val="-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"/>
          <w:w w:val="100"/>
          <w:position w:val="-7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7"/>
          <w:w w:val="100"/>
          <w:position w:val="-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80" w:right="200"/>
        </w:sectPr>
      </w:pPr>
      <w:rPr/>
    </w:p>
    <w:p>
      <w:pPr>
        <w:spacing w:before="0" w:after="0" w:line="429" w:lineRule="exact"/>
        <w:ind w:right="-20"/>
        <w:jc w:val="right"/>
        <w:tabs>
          <w:tab w:pos="440" w:val="left"/>
          <w:tab w:pos="1040" w:val="left"/>
        </w:tabs>
        <w:rPr>
          <w:rFonts w:ascii="Arial" w:hAnsi="Arial" w:cs="Arial" w:eastAsia="Arial"/>
          <w:sz w:val="42"/>
          <w:szCs w:val="42"/>
        </w:rPr>
      </w:pPr>
      <w:rPr/>
      <w:r>
        <w:rPr>
          <w:rFonts w:ascii="Arial" w:hAnsi="Arial" w:cs="Arial" w:eastAsia="Arial"/>
          <w:sz w:val="32"/>
          <w:szCs w:val="32"/>
          <w:color w:val="3A3A3A"/>
          <w:w w:val="83"/>
          <w:position w:val="-5"/>
        </w:rPr>
        <w:t>*</w:t>
      </w:r>
      <w:r>
        <w:rPr>
          <w:rFonts w:ascii="Arial" w:hAnsi="Arial" w:cs="Arial" w:eastAsia="Arial"/>
          <w:sz w:val="32"/>
          <w:szCs w:val="32"/>
          <w:color w:val="3A3A3A"/>
          <w:w w:val="100"/>
          <w:position w:val="-5"/>
        </w:rPr>
        <w:tab/>
      </w:r>
      <w:r>
        <w:rPr>
          <w:rFonts w:ascii="Arial" w:hAnsi="Arial" w:cs="Arial" w:eastAsia="Arial"/>
          <w:sz w:val="32"/>
          <w:szCs w:val="32"/>
          <w:color w:val="3A3A3A"/>
          <w:w w:val="100"/>
          <w:position w:val="-5"/>
        </w:rPr>
      </w:r>
      <w:r>
        <w:rPr>
          <w:rFonts w:ascii="Arial" w:hAnsi="Arial" w:cs="Arial" w:eastAsia="Arial"/>
          <w:sz w:val="42"/>
          <w:szCs w:val="42"/>
          <w:color w:val="3A3A3A"/>
          <w:w w:val="50"/>
          <w:position w:val="-4"/>
        </w:rPr>
        <w:t>ı</w:t>
      </w:r>
      <w:r>
        <w:rPr>
          <w:rFonts w:ascii="Arial" w:hAnsi="Arial" w:cs="Arial" w:eastAsia="Arial"/>
          <w:sz w:val="42"/>
          <w:szCs w:val="42"/>
          <w:color w:val="3A3A3A"/>
          <w:w w:val="100"/>
          <w:position w:val="-4"/>
        </w:rPr>
        <w:tab/>
      </w:r>
      <w:r>
        <w:rPr>
          <w:rFonts w:ascii="Arial" w:hAnsi="Arial" w:cs="Arial" w:eastAsia="Arial"/>
          <w:sz w:val="42"/>
          <w:szCs w:val="42"/>
          <w:color w:val="3A3A3A"/>
          <w:spacing w:val="0"/>
          <w:w w:val="50"/>
          <w:position w:val="-4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3A3A3A"/>
          <w:w w:val="51"/>
        </w:rPr>
        <w:t>1</w:t>
      </w:r>
      <w:r>
        <w:rPr>
          <w:rFonts w:ascii="Arial" w:hAnsi="Arial" w:cs="Arial" w:eastAsia="Arial"/>
          <w:sz w:val="14"/>
          <w:szCs w:val="14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4"/>
          <w:w w:val="7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7"/>
        </w:rPr>
        <w:t>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52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5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10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09:25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80" w:right="200"/>
          <w:cols w:num="2" w:equalWidth="0">
            <w:col w:w="4957" w:space="1578"/>
            <w:col w:w="4805"/>
          </w:cols>
        </w:sectPr>
      </w:pPr>
      <w:rPr/>
    </w:p>
    <w:p>
      <w:pPr>
        <w:spacing w:before="0" w:after="0" w:line="218" w:lineRule="exact"/>
        <w:ind w:left="160" w:right="-20"/>
        <w:jc w:val="left"/>
        <w:tabs>
          <w:tab w:pos="1980" w:val="left"/>
          <w:tab w:pos="5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w w:val="75"/>
          <w:position w:val="1"/>
        </w:rPr>
        <w:t>Yn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1"/>
        </w:rPr>
        <w:t>naıı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5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91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8"/>
          <w:w w:val="93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2"/>
          <w:position w:val="1"/>
        </w:rPr>
        <w:t>yi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29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5"/>
          <w:w w:val="25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1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3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ibi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:Selına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1"/>
        </w:rPr>
        <w:t>RCi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"/>
          <w:w w:val="89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0"/>
        </w:rPr>
        <w:t>[Kiracı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4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  <w:position w:val="0"/>
        </w:rPr>
        <w:t>Kulla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3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3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7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3"/>
          <w:position w:val="1"/>
        </w:rPr>
        <w:t>:Kendisi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7" w:after="0" w:line="240" w:lineRule="auto"/>
        <w:ind w:left="20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t\ıniri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11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vş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4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84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5"/>
          <w:w w:val="84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4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8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4"/>
        </w:rPr>
        <w:t>AY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2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LAZ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3" w:after="0" w:line="220" w:lineRule="exact"/>
        <w:ind w:left="131" w:right="2362" w:firstLine="1860"/>
        <w:jc w:val="left"/>
        <w:tabs>
          <w:tab w:pos="2000" w:val="left"/>
          <w:tab w:pos="4520" w:val="left"/>
          <w:tab w:pos="7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1"/>
        </w:rPr>
        <w:t>!A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"/>
          <w:w w:val="7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8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</w:rPr>
        <w:t>Sayı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0"/>
          <w:w w:val="10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30"/>
          <w:position w:val="1"/>
        </w:rPr>
        <w:t>:2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5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kı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8"/>
          <w:position w:val="0"/>
        </w:rPr>
        <w:t>09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7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16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8"/>
          <w:w w:val="81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rı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97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4"/>
          <w:position w:val="0"/>
        </w:rPr>
        <w:t>aa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1"/>
          <w:position w:val="0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9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100"/>
          <w:position w:val="0"/>
        </w:rPr>
        <w:t>9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6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19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72"/>
          <w:position w:val="1"/>
        </w:rPr>
        <w:t>[G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52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den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9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8"/>
          <w:position w:val="0"/>
        </w:rPr>
        <w:t>\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9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7"/>
          <w:w w:val="78"/>
          <w:position w:val="0"/>
        </w:rPr>
        <w:t>&lt;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1"/>
          <w:w w:val="6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6"/>
          <w:position w:val="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0"/>
          <w:position w:val="0"/>
        </w:rPr>
        <w:t>Pla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91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9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1"/>
          <w:w w:val="6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42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118" w:right="-20"/>
        <w:jc w:val="left"/>
        <w:tabs>
          <w:tab w:pos="3140" w:val="left"/>
          <w:tab w:pos="4560" w:val="left"/>
          <w:tab w:pos="6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4"/>
          <w:w w:val="67"/>
          <w:position w:val="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6"/>
          <w:w w:val="129"/>
          <w:position w:val="3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41"/>
          <w:position w:val="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3"/>
        </w:rPr>
        <w:t>bin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2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2"/>
        </w:rPr>
        <w:t>EC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2"/>
        </w:rPr>
        <w:t>684</w:t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9"/>
          <w:w w:val="92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2"/>
          <w:position w:val="-1"/>
        </w:rPr>
        <w:t>lektri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2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5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89898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898989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8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4576" w:right="-20"/>
        <w:jc w:val="left"/>
        <w:tabs>
          <w:tab w:pos="6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3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4"/>
        </w:rPr>
        <w:t>il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8"/>
          <w:w w:val="7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9"/>
        </w:rPr>
        <w:t>Se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9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9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9"/>
          <w:w w:val="99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456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5"/>
          <w:w w:val="8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1"/>
        </w:rPr>
        <w:t>mni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"/>
          <w:w w:val="8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1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69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"/>
          <w:w w:val="9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7"/>
        </w:rPr>
        <w:t>Jandarma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4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left="2020" w:right="-20"/>
        <w:jc w:val="left"/>
        <w:tabs>
          <w:tab w:pos="4540" w:val="left"/>
          <w:tab w:pos="7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  <w:position w:val="1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93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6"/>
          <w:w w:val="93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0"/>
          <w:w w:val="93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  <w:position w:val="1"/>
        </w:rPr>
        <w:t>nel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3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9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8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82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41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3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52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8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4</w:t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5"/>
          <w:position w:val="0"/>
        </w:rPr>
        <w:t>Q!la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41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56"/>
          <w:position w:val="0"/>
        </w:rPr>
        <w:t>ı.ı: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1"/>
          <w:w w:val="56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98"/>
          <w:position w:val="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6"/>
          <w:w w:val="94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77"/>
          <w:w w:val="99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6"/>
          <w:position w:val="0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187" w:right="-20"/>
        <w:jc w:val="left"/>
        <w:tabs>
          <w:tab w:pos="460" w:val="left"/>
          <w:tab w:pos="1980" w:val="left"/>
          <w:tab w:pos="4540" w:val="left"/>
          <w:tab w:pos="7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B5B5B5"/>
          <w:spacing w:val="-19"/>
          <w:w w:val="134"/>
          <w:position w:val="-4"/>
        </w:rPr>
        <w:t>'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68"/>
          <w:position w:val="-4"/>
        </w:rPr>
        <w:t>•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1"/>
          <w:position w:val="0"/>
        </w:rPr>
        <w:t>.ıııı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2"/>
          <w:w w:val="93"/>
          <w:position w:val="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5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8"/>
          <w:position w:val="-1"/>
        </w:rPr>
        <w:t>j\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1"/>
          <w:w w:val="88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-1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2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92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6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  <w:position w:val="-2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3"/>
          <w:w w:val="94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6"/>
          <w:position w:val="-2"/>
        </w:rPr>
        <w:t>Sayı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0"/>
          <w:w w:val="101"/>
          <w:position w:val="-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41"/>
          <w:position w:val="-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8"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left="131"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6"/>
          <w:szCs w:val="26"/>
          <w:color w:val="6E6E6E"/>
          <w:w w:val="56"/>
          <w:position w:val="-2"/>
        </w:rPr>
        <w:t>lr</w:t>
      </w:r>
      <w:r>
        <w:rPr>
          <w:rFonts w:ascii="Arial" w:hAnsi="Arial" w:cs="Arial" w:eastAsia="Arial"/>
          <w:sz w:val="26"/>
          <w:szCs w:val="26"/>
          <w:color w:val="6E6E6E"/>
          <w:spacing w:val="17"/>
          <w:w w:val="56"/>
          <w:position w:val="-2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41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3"/>
          <w:position w:val="-2"/>
        </w:rPr>
        <w:t>tııı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52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-2"/>
        </w:rPr>
        <w:t>se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  <w:position w:val="-2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95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1"/>
          <w:position w:val="-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0"/>
          <w:position w:val="-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2"/>
          <w:position w:val="-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1"/>
          <w:position w:val="-2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81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29"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94" w:lineRule="exact"/>
        <w:ind w:left="1613"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36"/>
          <w:szCs w:val="36"/>
          <w:color w:val="B5B5B5"/>
          <w:spacing w:val="0"/>
          <w:w w:val="52"/>
          <w:position w:val="-2"/>
        </w:rPr>
        <w:t>.</w:t>
      </w:r>
      <w:r>
        <w:rPr>
          <w:rFonts w:ascii="Arial" w:hAnsi="Arial" w:cs="Arial" w:eastAsia="Arial"/>
          <w:sz w:val="36"/>
          <w:szCs w:val="36"/>
          <w:color w:val="B5B5B5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6"/>
          <w:szCs w:val="36"/>
          <w:color w:val="B5B5B5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75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6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86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6"/>
          <w:position w:val="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ıma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1"/>
          <w:w w:val="85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6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20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E6E6E"/>
          <w:w w:val="82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69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"/>
          <w:w w:val="69"/>
          <w:position w:val="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0"/>
          <w:w w:val="69"/>
          <w:position w:val="1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-10"/>
          <w:w w:val="69"/>
          <w:position w:val="1"/>
        </w:rPr>
        <w:t>l</w:t>
      </w:r>
      <w:r>
        <w:rPr>
          <w:rFonts w:ascii="Times New Roman" w:hAnsi="Times New Roman" w:cs="Times New Roman" w:eastAsia="Times New Roman"/>
          <w:sz w:val="26"/>
          <w:szCs w:val="26"/>
          <w:color w:val="525252"/>
          <w:spacing w:val="0"/>
          <w:w w:val="69"/>
          <w:position w:val="1"/>
        </w:rPr>
        <w:t>)</w:t>
      </w:r>
      <w:r>
        <w:rPr>
          <w:rFonts w:ascii="Times New Roman" w:hAnsi="Times New Roman" w:cs="Times New Roman" w:eastAsia="Times New Roman"/>
          <w:sz w:val="26"/>
          <w:szCs w:val="26"/>
          <w:color w:val="525252"/>
          <w:spacing w:val="-1"/>
          <w:w w:val="6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  <w:position w:val="1"/>
        </w:rPr>
        <w:t>Anıirini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8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6"/>
          <w:position w:val="1"/>
        </w:rPr>
        <w:t>Adı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8"/>
          <w:w w:val="97"/>
          <w:position w:val="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9"/>
          <w:position w:val="1"/>
        </w:rPr>
        <w:t>Soy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9"/>
          <w:w w:val="98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1"/>
          <w:position w:val="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  <w:t>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31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pl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8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1"/>
          <w:w w:val="98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6"/>
        </w:rPr>
        <w:t>rüldüğ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0"/>
          <w:w w:val="97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48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8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1"/>
          <w:w w:val="8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rine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6"/>
        </w:rPr>
        <w:t>tarafın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7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2"/>
          <w:w w:val="7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söndürülınü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örüldü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0" w:lineRule="exact"/>
        <w:ind w:left="15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w w:val="88"/>
        </w:rPr>
        <w:t>Du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6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3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2" w:after="0" w:line="240" w:lineRule="auto"/>
        <w:ind w:left="4493" w:right="397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0"/>
          <w:w w:val="9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0"/>
        </w:rPr>
        <w:t>ndi.irmede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3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0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4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1"/>
          <w:w w:val="99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ndüri.ieü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5" w:lineRule="exact"/>
        <w:ind w:left="126" w:right="-20"/>
        <w:jc w:val="left"/>
        <w:tabs>
          <w:tab w:pos="4540" w:val="left"/>
          <w:tab w:pos="6360" w:val="left"/>
          <w:tab w:pos="7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2"/>
          <w:position w:val="2"/>
        </w:rPr>
        <w:t>!S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"/>
          <w:w w:val="92"/>
          <w:position w:val="2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2"/>
          <w:position w:val="2"/>
        </w:rPr>
        <w:t>ııdürnıe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92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2"/>
          <w:position w:val="-1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3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5"/>
          <w:w w:val="77"/>
          <w:position w:val="-1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7"/>
          <w:position w:val="-1"/>
        </w:rPr>
        <w:t>_Qük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7"/>
          <w:w w:val="7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"/>
          <w:w w:val="208"/>
          <w:position w:val="0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1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91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9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8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50"/>
          <w:w w:val="86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0"/>
          <w:position w:val="0"/>
        </w:rPr>
        <w:t>_g.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18" w:lineRule="exact"/>
        <w:ind w:left="6393" w:right="-20"/>
        <w:jc w:val="left"/>
        <w:tabs>
          <w:tab w:pos="7940" w:val="left"/>
        </w:tabs>
        <w:rPr>
          <w:rFonts w:ascii="Times New Roman" w:hAnsi="Times New Roman" w:cs="Times New Roman" w:eastAsia="Times New Roman"/>
          <w:sz w:val="33"/>
          <w:szCs w:val="33"/>
        </w:rPr>
      </w:pPr>
      <w:rPr/>
      <w:r>
        <w:rPr>
          <w:rFonts w:ascii="Arial" w:hAnsi="Arial" w:cs="Arial" w:eastAsia="Arial"/>
          <w:sz w:val="33"/>
          <w:szCs w:val="33"/>
          <w:color w:val="3A3A3A"/>
          <w:spacing w:val="0"/>
          <w:w w:val="100"/>
          <w:i/>
          <w:position w:val="-1"/>
        </w:rPr>
        <w:t>l</w:t>
      </w:r>
      <w:r>
        <w:rPr>
          <w:rFonts w:ascii="Arial" w:hAnsi="Arial" w:cs="Arial" w:eastAsia="Arial"/>
          <w:sz w:val="33"/>
          <w:szCs w:val="33"/>
          <w:color w:val="3A3A3A"/>
          <w:spacing w:val="-76"/>
          <w:w w:val="100"/>
          <w:i/>
          <w:position w:val="-1"/>
        </w:rPr>
        <w:t> </w:t>
      </w:r>
      <w:r>
        <w:rPr>
          <w:rFonts w:ascii="Arial" w:hAnsi="Arial" w:cs="Arial" w:eastAsia="Arial"/>
          <w:sz w:val="33"/>
          <w:szCs w:val="33"/>
          <w:color w:val="3A3A3A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33"/>
          <w:szCs w:val="33"/>
          <w:color w:val="3A3A3A"/>
          <w:spacing w:val="0"/>
          <w:w w:val="100"/>
          <w:i/>
          <w:position w:val="-1"/>
        </w:rPr>
      </w:r>
      <w:r>
        <w:rPr>
          <w:rFonts w:ascii="Times New Roman" w:hAnsi="Times New Roman" w:cs="Times New Roman" w:eastAsia="Times New Roman"/>
          <w:sz w:val="33"/>
          <w:szCs w:val="33"/>
          <w:color w:val="6E6E6E"/>
          <w:spacing w:val="0"/>
          <w:w w:val="129"/>
          <w:i/>
          <w:position w:val="-2"/>
        </w:rPr>
        <w:t>l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204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w w:val="85"/>
          <w:position w:val="1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w w:val="86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4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2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2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2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45"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45"/>
          <w:position w:val="1"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5"/>
          <w:w w:val="4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çamaşı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7"/>
          <w:position w:val="1"/>
        </w:rPr>
        <w:t>makin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6"/>
          <w:w w:val="97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6"/>
          <w:w w:val="101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62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2"/>
          <w:w w:val="113"/>
          <w:position w:val="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36"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100"/>
          <w:position w:val="1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81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2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86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"/>
          <w:w w:val="113"/>
          <w:position w:val="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54"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2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hşa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dola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tamame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1"/>
          <w:w w:val="87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2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  <w:position w:val="1"/>
        </w:rPr>
        <w:t>nma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  <w:position w:val="1"/>
        </w:rPr>
        <w:t>tanıem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3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3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14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Söııdürme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islenmc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ıkıla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2"/>
        </w:rPr>
        <w:t>toz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4"/>
          <w:w w:val="7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6"/>
        </w:rPr>
        <w:t>etkilenı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0"/>
          <w:w w:val="8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9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tiyle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4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ara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</w:rPr>
        <w:t>mey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gelmiştir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7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alımini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9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2"/>
        </w:rPr>
        <w:t>raı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4" w:lineRule="exact"/>
        <w:ind w:left="150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w w:val="79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5"/>
        </w:rPr>
        <w:t>asa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9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6"/>
          <w:w w:val="9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2"/>
        </w:rPr>
        <w:t>ya'da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5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5000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2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'd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5000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319" w:lineRule="exact"/>
        <w:ind w:left="2086" w:right="-20"/>
        <w:jc w:val="left"/>
        <w:tabs>
          <w:tab w:pos="1080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2"/>
          <w:w w:val="101"/>
          <w:position w:val="7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6"/>
          <w:position w:val="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7"/>
        </w:rPr>
        <w:t>hmini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0"/>
          <w:w w:val="100"/>
          <w:position w:val="7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7"/>
        </w:rPr>
        <w:t>ara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100"/>
          <w:position w:val="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7"/>
        </w:rPr>
        <w:t>10000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7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7"/>
        </w:rPr>
      </w:r>
      <w:r>
        <w:rPr>
          <w:rFonts w:ascii="Arial" w:hAnsi="Arial" w:cs="Arial" w:eastAsia="Arial"/>
          <w:sz w:val="25"/>
          <w:szCs w:val="25"/>
          <w:color w:val="B5B5B5"/>
          <w:spacing w:val="15"/>
          <w:w w:val="19"/>
          <w:position w:val="-6"/>
        </w:rPr>
        <w:t>·</w:t>
      </w:r>
      <w:r>
        <w:rPr>
          <w:rFonts w:ascii="Arial" w:hAnsi="Arial" w:cs="Arial" w:eastAsia="Arial"/>
          <w:sz w:val="25"/>
          <w:szCs w:val="25"/>
          <w:color w:val="898989"/>
          <w:spacing w:val="0"/>
          <w:w w:val="452"/>
          <w:position w:val="-6"/>
        </w:rPr>
        <w:t>-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59" w:lineRule="exact"/>
        <w:ind w:left="21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78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2"/>
          <w:position w:val="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0"/>
          <w:w w:val="86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8"/>
          <w:w w:val="86"/>
          <w:position w:val="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  <w:position w:val="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6"/>
          <w:w w:val="86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"/>
          <w:w w:val="87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5"/>
          <w:w w:val="112"/>
          <w:position w:val="2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8"/>
          <w:position w:val="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2"/>
        </w:rPr>
        <w:t>ind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3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2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6"/>
          <w:position w:val="1"/>
        </w:rPr>
        <w:t>rıl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2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7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5"/>
          <w:w w:val="7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0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1"/>
          <w:w w:val="90"/>
          <w:position w:val="1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60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3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  <w:t>yan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9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4"/>
          <w:position w:val="1"/>
        </w:rPr>
        <w:t>ba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5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51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6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7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9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52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12"/>
          <w:position w:val="1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1"/>
          <w:position w:val="1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1"/>
          <w:w w:val="103"/>
          <w:position w:val="1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2"/>
          <w:w w:val="99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0"/>
          <w:position w:val="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5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7"/>
          <w:w w:val="75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8"/>
          <w:w w:val="101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69"/>
          <w:position w:val="1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68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76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6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tlı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8"/>
          <w:position w:val="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7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9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0"/>
          <w:w w:val="79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2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0"/>
          <w:position w:val="1"/>
        </w:rPr>
        <w:t>ıı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6"/>
          <w:w w:val="7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5"/>
          <w:w w:val="100"/>
          <w:position w:val="1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6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5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69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41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3"/>
          <w:w w:val="4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73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6"/>
          <w:position w:val="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5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83"/>
          <w:position w:val="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3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1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3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83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0"/>
          <w:w w:val="83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3"/>
          <w:position w:val="1"/>
        </w:rPr>
        <w:t>ni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3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0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9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  <w:t>iri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6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  <w:t>ör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" w:after="0" w:line="234" w:lineRule="exact"/>
        <w:ind w:left="2006" w:right="70" w:firstLine="-1851"/>
        <w:jc w:val="left"/>
        <w:tabs>
          <w:tab w:pos="2060" w:val="left"/>
          <w:tab w:pos="5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75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6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4"/>
          <w:position w:val="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9"/>
          <w:w w:val="86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9"/>
          <w:w w:val="105"/>
          <w:position w:val="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41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2"/>
          <w:w w:val="73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1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8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8"/>
          <w:w w:val="7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8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8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4"/>
          <w:w w:val="7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67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1"/>
          <w:position w:val="0"/>
        </w:rPr>
        <w:t>üç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2"/>
          <w:position w:val="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1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7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4"/>
          <w:w w:val="99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1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1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9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86"/>
          <w:position w:val="0"/>
        </w:rPr>
        <w:t>ld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87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4"/>
          <w:w w:val="90"/>
          <w:position w:val="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0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6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6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1"/>
          <w:w w:val="96"/>
          <w:position w:val="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3"/>
          <w:position w:val="0"/>
        </w:rPr>
        <w:t>rUiı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4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lu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1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  <w:position w:val="0"/>
        </w:rPr>
        <w:t>pıl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7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5"/>
          <w:w w:val="7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ara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tırıı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78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8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5"/>
          <w:w w:val="7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2"/>
          <w:position w:val="0"/>
        </w:rPr>
        <w:t>urııı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7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1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1"/>
          <w:position w:val="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zc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60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5"/>
          <w:position w:val="0"/>
        </w:rPr>
        <w:t>akı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0"/>
          <w:position w:val="0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6"/>
          <w:w w:val="7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1"/>
          <w:w w:val="73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4"/>
          <w:position w:val="0"/>
        </w:rPr>
        <w:t>btı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2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3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0"/>
          <w:w w:val="84"/>
          <w:position w:val="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4"/>
          <w:position w:val="0"/>
        </w:rPr>
        <w:t>ııı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1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5"/>
          <w:position w:val="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2"/>
          <w:w w:val="86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4"/>
          <w:position w:val="0"/>
        </w:rPr>
        <w:t>ıı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84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5"/>
          <w:w w:val="86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9"/>
          <w:w w:val="109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0"/>
          <w:position w:val="0"/>
        </w:rPr>
        <w:t>ıı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1"/>
          <w:position w:val="0"/>
        </w:rPr>
        <w:t>ıı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81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1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52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7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10"/>
          <w:w w:val="7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8"/>
          <w:position w:val="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0"/>
          <w:w w:val="99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8"/>
          <w:position w:val="0"/>
        </w:rPr>
        <w:t>iı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0"/>
          <w:w w:val="78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1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1"/>
          <w:w w:val="78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7"/>
          <w:w w:val="99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89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6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7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9"/>
          <w:w w:val="105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52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2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77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"/>
          <w:w w:val="93"/>
          <w:position w:val="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1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7"/>
          <w:w w:val="99"/>
          <w:position w:val="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4"/>
          <w:position w:val="0"/>
        </w:rPr>
        <w:t>ıı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85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6"/>
          <w:w w:val="106"/>
          <w:position w:val="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0"/>
          <w:position w:val="0"/>
        </w:rPr>
        <w:t>ıı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1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1"/>
          <w:w w:val="101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51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2"/>
          <w:w w:val="97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41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1"/>
          <w:w w:val="100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3A3A3A"/>
          <w:spacing w:val="9"/>
          <w:w w:val="113"/>
          <w:position w:val="0"/>
        </w:rPr>
        <w:t>(</w:t>
      </w:r>
      <w:r>
        <w:rPr>
          <w:rFonts w:ascii="Arial" w:hAnsi="Arial" w:cs="Arial" w:eastAsia="Arial"/>
          <w:sz w:val="16"/>
          <w:szCs w:val="16"/>
          <w:color w:val="525252"/>
          <w:spacing w:val="0"/>
          <w:w w:val="63"/>
          <w:position w:val="0"/>
        </w:rPr>
        <w:t>cı</w:t>
      </w:r>
      <w:r>
        <w:rPr>
          <w:rFonts w:ascii="Arial" w:hAnsi="Arial" w:cs="Arial" w:eastAsia="Arial"/>
          <w:sz w:val="16"/>
          <w:szCs w:val="16"/>
          <w:color w:val="52525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525252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5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1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1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1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77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6"/>
          <w:position w:val="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6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51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7"/>
          <w:w w:val="99"/>
          <w:position w:val="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0"/>
        </w:rPr>
        <w:t>ıın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88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"/>
          <w:w w:val="99"/>
          <w:position w:val="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30"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41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ıınıa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5"/>
          <w:position w:val="0"/>
        </w:rPr>
        <w:t>ıı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0"/>
          <w:position w:val="0"/>
        </w:rPr>
        <w:t>raıın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9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2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7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"/>
          <w:w w:val="97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88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2"/>
          <w:position w:val="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1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60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8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41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3"/>
          <w:w w:val="4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1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5"/>
          <w:w w:val="7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6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6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6"/>
          <w:w w:val="109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91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2"/>
          <w:w w:val="99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84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11"/>
          <w:w w:val="82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1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1"/>
          <w:w w:val="90"/>
          <w:position w:val="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0"/>
          <w:w w:val="99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5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0" w:lineRule="exact"/>
        <w:ind w:left="20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A0A0A0"/>
          <w:spacing w:val="-8"/>
          <w:w w:val="184"/>
          <w:position w:val="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4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1"/>
        </w:rPr>
        <w:t>nt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87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7"/>
          <w:position w:val="1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7"/>
          <w:position w:val="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4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6"/>
          <w:w w:val="87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8"/>
          <w:w w:val="89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7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12"/>
          <w:w w:val="99"/>
          <w:position w:val="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  <w:position w:val="1"/>
        </w:rPr>
        <w:t>ıktı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3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1"/>
          <w:w w:val="83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41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1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6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1"/>
          <w:w w:val="73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4"/>
          <w:position w:val="0"/>
        </w:rPr>
        <w:t>aa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1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9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8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  <w:position w:val="0"/>
        </w:rPr>
        <w:t>rıln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1"/>
          <w:w w:val="93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59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3"/>
          <w:w w:val="158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6"/>
          <w:position w:val="0"/>
        </w:rPr>
        <w:t>tı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3"/>
          <w:w w:val="78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1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0" w:after="0" w:line="224" w:lineRule="exact"/>
        <w:ind w:left="155" w:right="4061" w:firstLine="-9"/>
        <w:jc w:val="left"/>
        <w:tabs>
          <w:tab w:pos="1980" w:val="left"/>
          <w:tab w:pos="6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1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1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5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ortalı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41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4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9"/>
          <w:w w:val="119"/>
          <w:position w:val="1"/>
        </w:rPr>
        <w:t>$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4"/>
          <w:position w:val="1"/>
        </w:rPr>
        <w:t>kcıi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7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6"/>
          <w:w w:val="7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4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1"/>
          <w:position w:val="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41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1"/>
          <w:position w:val="1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8"/>
          <w:w w:val="101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86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"/>
          <w:w w:val="106"/>
          <w:position w:val="1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0"/>
          <w:position w:val="1"/>
        </w:rPr>
        <w:t>ıı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52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6"/>
          <w:position w:val="1"/>
        </w:rPr>
        <w:t>lcmedi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1"/>
        </w:rPr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90"/>
          <w:position w:val="0"/>
        </w:rPr>
        <w:t>IBede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91"/>
          <w:position w:val="0"/>
        </w:rPr>
        <w:t>l</w:t>
      </w:r>
      <w:r>
        <w:rPr>
          <w:rFonts w:ascii="Arial" w:hAnsi="Arial" w:cs="Arial" w:eastAsia="Arial"/>
          <w:sz w:val="19"/>
          <w:szCs w:val="19"/>
          <w:color w:val="525252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2"/>
          <w:w w:val="52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86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67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7"/>
          <w:w w:val="65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65"/>
          <w:emboss/>
          <w:position w:val="0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65"/>
          <w:emboss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65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65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  <w:position w:val="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3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6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6" w:after="0" w:line="250" w:lineRule="exact"/>
        <w:ind w:left="155" w:right="-20"/>
        <w:jc w:val="left"/>
        <w:tabs>
          <w:tab w:pos="440" w:val="left"/>
          <w:tab w:pos="2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B5B5B5"/>
          <w:w w:val="165"/>
          <w:position w:val="-3"/>
        </w:rPr>
      </w:r>
      <w:r>
        <w:rPr>
          <w:rFonts w:ascii="Arial" w:hAnsi="Arial" w:cs="Arial" w:eastAsia="Arial"/>
          <w:sz w:val="20"/>
          <w:szCs w:val="20"/>
          <w:color w:val="B5B5B5"/>
          <w:spacing w:val="0"/>
          <w:w w:val="165"/>
          <w:shadow/>
          <w:position w:val="-3"/>
        </w:rPr>
        <w:t>'</w:t>
      </w:r>
      <w:r>
        <w:rPr>
          <w:rFonts w:ascii="Arial" w:hAnsi="Arial" w:cs="Arial" w:eastAsia="Arial"/>
          <w:sz w:val="20"/>
          <w:szCs w:val="20"/>
          <w:color w:val="B5B5B5"/>
          <w:spacing w:val="0"/>
          <w:w w:val="165"/>
          <w:position w:val="-3"/>
        </w:rPr>
      </w:r>
      <w:r>
        <w:rPr>
          <w:rFonts w:ascii="Arial" w:hAnsi="Arial" w:cs="Arial" w:eastAsia="Arial"/>
          <w:sz w:val="20"/>
          <w:szCs w:val="20"/>
          <w:color w:val="B5B5B5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0"/>
          <w:szCs w:val="20"/>
          <w:color w:val="B5B5B5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2"/>
          <w:szCs w:val="12"/>
          <w:color w:val="525252"/>
          <w:spacing w:val="0"/>
          <w:w w:val="100"/>
          <w:position w:val="2"/>
        </w:rPr>
        <w:t>.,!</w:t>
      </w:r>
      <w:r>
        <w:rPr>
          <w:rFonts w:ascii="Times New Roman" w:hAnsi="Times New Roman" w:cs="Times New Roman" w:eastAsia="Times New Roman"/>
          <w:sz w:val="12"/>
          <w:szCs w:val="12"/>
          <w:color w:val="525252"/>
          <w:spacing w:val="-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A3A3A"/>
          <w:spacing w:val="0"/>
          <w:w w:val="100"/>
          <w:position w:val="2"/>
        </w:rPr>
        <w:t>lll</w:t>
      </w:r>
      <w:r>
        <w:rPr>
          <w:rFonts w:ascii="Times New Roman" w:hAnsi="Times New Roman" w:cs="Times New Roman" w:eastAsia="Times New Roman"/>
          <w:sz w:val="12"/>
          <w:szCs w:val="12"/>
          <w:color w:val="3A3A3A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A3A3A"/>
          <w:spacing w:val="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2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9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2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Selına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  <w:position w:val="1"/>
        </w:rPr>
        <w:t>RCİ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94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7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N'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92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2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9"/>
          <w:w w:val="92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2"/>
          <w:position w:val="1"/>
        </w:rPr>
        <w:t>lim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8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6"/>
          <w:position w:val="1"/>
        </w:rPr>
        <w:t>edilmi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tir.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14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7"/>
          <w:w w:val="97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lim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0"/>
          <w:w w:val="8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</w:rPr>
        <w:t>dildi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9"/>
          <w:w w:val="10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40" w:lineRule="auto"/>
        <w:ind w:left="155" w:right="-20"/>
        <w:jc w:val="left"/>
        <w:tabs>
          <w:tab w:pos="2040" w:val="left"/>
          <w:tab w:pos="5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6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5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8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52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1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1"/>
          <w:position w:val="0"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7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1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7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3"/>
          <w:w w:val="100"/>
          <w:position w:val="1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6"/>
          <w:w w:val="100"/>
          <w:position w:val="1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2017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0"/>
          <w:w w:val="76"/>
          <w:position w:val="0"/>
        </w:rPr>
        <w:t>ISaa</w:t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69"/>
          <w:position w:val="0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0"/>
          <w:w w:val="49"/>
          <w:position w:val="0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0"/>
          <w:w w:val="49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12"/>
          <w:w w:val="49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E6E6E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6E6E6E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8"/>
          <w:position w:val="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98"/>
          <w:position w:val="0"/>
        </w:rPr>
        <w:t>9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4"/>
          <w:w w:val="10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1"/>
          <w:position w:val="0"/>
        </w:rPr>
        <w:t>37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245" w:right="-20"/>
        <w:jc w:val="left"/>
        <w:tabs>
          <w:tab w:pos="1360" w:val="left"/>
          <w:tab w:pos="8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4"/>
          <w:w w:val="85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rsa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9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lü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3.Pos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8"/>
        </w:rPr>
        <w:t>Bııyra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klı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rubu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1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7" w:after="0" w:line="360" w:lineRule="exact"/>
        <w:ind w:left="2148" w:right="-20"/>
        <w:jc w:val="left"/>
        <w:tabs>
          <w:tab w:pos="4640" w:val="left"/>
          <w:tab w:pos="868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w w:val="96"/>
          <w:position w:val="-4"/>
        </w:rPr>
        <w:t>Gitmi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-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4"/>
          <w:w w:val="100"/>
          <w:position w:val="-4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4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  <w:position w:val="-4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4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9"/>
          <w:w w:val="88"/>
          <w:position w:val="-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0"/>
          <w:position w:val="-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4"/>
        </w:rPr>
        <w:t>ngına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3"/>
          <w:position w:val="-4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6"/>
          <w:w w:val="83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4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7"/>
          <w:szCs w:val="27"/>
          <w:color w:val="525252"/>
          <w:spacing w:val="0"/>
          <w:w w:val="76"/>
          <w:position w:val="-5"/>
        </w:rPr>
        <w:t>2</w:t>
      </w:r>
      <w:r>
        <w:rPr>
          <w:rFonts w:ascii="Times New Roman" w:hAnsi="Times New Roman" w:cs="Times New Roman" w:eastAsia="Times New Roman"/>
          <w:sz w:val="27"/>
          <w:szCs w:val="27"/>
          <w:color w:val="525252"/>
          <w:spacing w:val="26"/>
          <w:w w:val="76"/>
          <w:position w:val="-5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525252"/>
          <w:spacing w:val="0"/>
          <w:w w:val="51"/>
          <w:position w:val="-5"/>
        </w:rPr>
        <w:t>z</w:t>
      </w:r>
      <w:r>
        <w:rPr>
          <w:rFonts w:ascii="Times New Roman" w:hAnsi="Times New Roman" w:cs="Times New Roman" w:eastAsia="Times New Roman"/>
          <w:sz w:val="36"/>
          <w:szCs w:val="36"/>
          <w:color w:val="525252"/>
          <w:spacing w:val="0"/>
          <w:w w:val="51"/>
          <w:position w:val="-5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525252"/>
          <w:spacing w:val="0"/>
          <w:w w:val="51"/>
          <w:position w:val="-5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25252"/>
          <w:spacing w:val="0"/>
          <w:w w:val="51"/>
          <w:position w:val="-5"/>
        </w:rPr>
        <w:t>Mavı</w:t>
      </w:r>
      <w:r>
        <w:rPr>
          <w:rFonts w:ascii="Times New Roman" w:hAnsi="Times New Roman" w:cs="Times New Roman" w:eastAsia="Times New Roman"/>
          <w:sz w:val="27"/>
          <w:szCs w:val="27"/>
          <w:color w:val="525252"/>
          <w:spacing w:val="0"/>
          <w:w w:val="51"/>
          <w:position w:val="-5"/>
        </w:rPr>
        <w:t>s</w:t>
      </w:r>
      <w:r>
        <w:rPr>
          <w:rFonts w:ascii="Times New Roman" w:hAnsi="Times New Roman" w:cs="Times New Roman" w:eastAsia="Times New Roman"/>
          <w:sz w:val="27"/>
          <w:szCs w:val="27"/>
          <w:color w:val="525252"/>
          <w:spacing w:val="11"/>
          <w:w w:val="51"/>
          <w:position w:val="-5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A3A3A"/>
          <w:spacing w:val="0"/>
          <w:w w:val="81"/>
          <w:position w:val="-5"/>
        </w:rPr>
        <w:t>7</w:t>
      </w:r>
      <w:r>
        <w:rPr>
          <w:rFonts w:ascii="Times New Roman" w:hAnsi="Times New Roman" w:cs="Times New Roman" w:eastAsia="Times New Roman"/>
          <w:sz w:val="27"/>
          <w:szCs w:val="27"/>
          <w:color w:val="3A3A3A"/>
          <w:spacing w:val="54"/>
          <w:w w:val="81"/>
          <w:position w:val="-5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A3A3A"/>
          <w:spacing w:val="0"/>
          <w:w w:val="81"/>
          <w:position w:val="-5"/>
        </w:rPr>
        <w:t>·,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80" w:right="200"/>
        </w:sectPr>
      </w:pPr>
      <w:rPr/>
    </w:p>
    <w:p>
      <w:pPr>
        <w:spacing w:before="0" w:after="0" w:line="501" w:lineRule="exact"/>
        <w:ind w:left="231" w:right="-236"/>
        <w:jc w:val="left"/>
        <w:tabs>
          <w:tab w:pos="2360" w:val="left"/>
          <w:tab w:pos="3520" w:val="left"/>
          <w:tab w:pos="38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68"/>
          <w:position w:val="-2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8"/>
          <w:w w:val="68"/>
          <w:position w:val="-28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1"/>
          <w:w w:val="68"/>
          <w:position w:val="-28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2"/>
          <w:w w:val="68"/>
          <w:position w:val="-2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68"/>
          <w:position w:val="-28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68"/>
          <w:position w:val="-2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4"/>
          <w:w w:val="68"/>
          <w:position w:val="-2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-28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-28"/>
        </w:rPr>
      </w:r>
      <w:r>
        <w:rPr>
          <w:rFonts w:ascii="Courier New" w:hAnsi="Courier New" w:cs="Courier New" w:eastAsia="Courier New"/>
          <w:sz w:val="131"/>
          <w:szCs w:val="131"/>
          <w:color w:val="3A3A3A"/>
          <w:spacing w:val="-330"/>
          <w:w w:val="29"/>
          <w:position w:val="-56"/>
        </w:rPr>
        <w:t>M</w:t>
      </w:r>
      <w:r>
        <w:rPr>
          <w:rFonts w:ascii="Arial" w:hAnsi="Arial" w:cs="Arial" w:eastAsia="Arial"/>
          <w:sz w:val="20"/>
          <w:szCs w:val="20"/>
          <w:color w:val="3A3A3A"/>
          <w:spacing w:val="-80"/>
          <w:w w:val="104"/>
          <w:position w:val="-37"/>
        </w:rPr>
        <w:t>M</w:t>
      </w:r>
      <w:r>
        <w:rPr>
          <w:rFonts w:ascii="Courier New" w:hAnsi="Courier New" w:cs="Courier New" w:eastAsia="Courier New"/>
          <w:sz w:val="131"/>
          <w:szCs w:val="131"/>
          <w:color w:val="3A3A3A"/>
          <w:spacing w:val="-125"/>
          <w:w w:val="31"/>
          <w:position w:val="-56"/>
        </w:rPr>
        <w:t>r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0"/>
          <w:w w:val="50"/>
          <w:position w:val="-37"/>
        </w:rPr>
        <w:t>rl&lt;.ı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0"/>
          <w:w w:val="100"/>
          <w:position w:val="-37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0"/>
          <w:w w:val="100"/>
          <w:position w:val="-37"/>
        </w:rPr>
      </w:r>
      <w:r>
        <w:rPr>
          <w:rFonts w:ascii="Times New Roman" w:hAnsi="Times New Roman" w:cs="Times New Roman" w:eastAsia="Times New Roman"/>
          <w:sz w:val="23"/>
          <w:szCs w:val="23"/>
          <w:color w:val="6E6E6E"/>
          <w:spacing w:val="0"/>
          <w:w w:val="80"/>
          <w:position w:val="-37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6E6E6E"/>
          <w:spacing w:val="0"/>
          <w:w w:val="100"/>
          <w:position w:val="-37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6E6E6E"/>
          <w:spacing w:val="0"/>
          <w:w w:val="100"/>
          <w:position w:val="-37"/>
        </w:rPr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53"/>
          <w:position w:val="-3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53"/>
          <w:position w:val="-31"/>
        </w:rPr>
        <w:t>    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4"/>
          <w:w w:val="53"/>
          <w:position w:val="-3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26"/>
          <w:position w:val="-37"/>
        </w:rPr>
        <w:t>••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right="-20"/>
        <w:jc w:val="left"/>
        <w:tabs>
          <w:tab w:pos="38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Anıiri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83"/>
          <w:i/>
        </w:rPr>
        <w:t>  </w:t>
      </w:r>
      <w:r>
        <w:rPr>
          <w:rFonts w:ascii="Arial" w:hAnsi="Arial" w:cs="Arial" w:eastAsia="Arial"/>
          <w:sz w:val="19"/>
          <w:szCs w:val="19"/>
          <w:color w:val="3A3A3A"/>
          <w:spacing w:val="36"/>
          <w:w w:val="83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9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6" w:lineRule="exact"/>
        <w:ind w:left="365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96"/>
          <w:position w:val="-17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2"/>
          <w:position w:val="-1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2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3"/>
          <w:position w:val="-17"/>
        </w:rPr>
        <w:t>iy:c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6"/>
          <w:w w:val="73"/>
          <w:position w:val="-1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2"/>
          <w:position w:val="-17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3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3"/>
          <w:position w:val="-1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"/>
          <w:w w:val="93"/>
          <w:position w:val="-17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  <w:position w:val="-1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86"/>
          <w:position w:val="-1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898989"/>
          <w:spacing w:val="7"/>
          <w:w w:val="56"/>
          <w:position w:val="-17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6"/>
          <w:position w:val="-17"/>
        </w:rPr>
        <w:t>Arı: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76"/>
          <w:position w:val="-1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A0A0A0"/>
          <w:spacing w:val="-24"/>
          <w:w w:val="88"/>
          <w:position w:val="-1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4"/>
          <w:position w:val="-17"/>
        </w:rPr>
        <w:t>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80" w:right="200"/>
          <w:cols w:num="2" w:equalWidth="0">
            <w:col w:w="4229" w:space="678"/>
            <w:col w:w="6433"/>
          </w:cols>
        </w:sectPr>
      </w:pPr>
      <w:rPr/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73" w:right="-79"/>
        <w:jc w:val="left"/>
        <w:tabs>
          <w:tab w:pos="2280" w:val="left"/>
          <w:tab w:pos="3440" w:val="left"/>
          <w:tab w:pos="4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8"/>
        </w:rPr>
        <w:t>cd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8"/>
        </w:rPr>
      </w:r>
      <w:r>
        <w:rPr>
          <w:rFonts w:ascii="Arial" w:hAnsi="Arial" w:cs="Arial" w:eastAsia="Arial"/>
          <w:sz w:val="17"/>
          <w:szCs w:val="17"/>
          <w:color w:val="3A3A3A"/>
          <w:spacing w:val="-11"/>
          <w:w w:val="190"/>
          <w:position w:val="0"/>
        </w:rPr>
        <w:t>1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99"/>
          <w:position w:val="0"/>
        </w:rPr>
        <w:t>Po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position w:val="0"/>
        </w:rPr>
        <w:t>s</w:t>
      </w:r>
      <w:r>
        <w:rPr>
          <w:rFonts w:ascii="Arial" w:hAnsi="Arial" w:cs="Arial" w:eastAsia="Arial"/>
          <w:sz w:val="20"/>
          <w:szCs w:val="20"/>
          <w:color w:val="3A3A3A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54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8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12"/>
          <w:w w:val="81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92"/>
          <w:position w:val="0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1146"/>
        <w:jc w:val="righ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B4189"/>
          <w:spacing w:val="0"/>
          <w:w w:val="102"/>
        </w:rPr>
        <w:t>\ı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tabs>
          <w:tab w:pos="46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6"/>
          <w:szCs w:val="26"/>
          <w:color w:val="3A3A3A"/>
          <w:spacing w:val="0"/>
          <w:w w:val="144"/>
        </w:rPr>
        <w:t>ı</w:t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100"/>
        </w:rPr>
        <w:tab/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lAY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5"/>
          <w:w w:val="100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525252"/>
          <w:spacing w:val="0"/>
          <w:w w:val="80"/>
          <w:position w:val="0"/>
        </w:rPr>
        <w:t>A</w:t>
      </w:r>
      <w:r>
        <w:rPr>
          <w:rFonts w:ascii="Arial" w:hAnsi="Arial" w:cs="Arial" w:eastAsia="Arial"/>
          <w:sz w:val="21"/>
          <w:szCs w:val="21"/>
          <w:color w:val="525252"/>
          <w:spacing w:val="-34"/>
          <w:w w:val="100"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6E6E6E"/>
          <w:spacing w:val="0"/>
          <w:w w:val="100"/>
          <w:position w:val="0"/>
        </w:rPr>
        <w:t>Z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72" w:after="0" w:line="126" w:lineRule="exact"/>
        <w:ind w:right="-20"/>
        <w:jc w:val="right"/>
        <w:rPr>
          <w:rFonts w:ascii="Arial" w:hAnsi="Arial" w:cs="Arial" w:eastAsia="Arial"/>
          <w:sz w:val="52"/>
          <w:szCs w:val="52"/>
        </w:rPr>
      </w:pPr>
      <w:rPr/>
      <w:r>
        <w:rPr>
          <w:rFonts w:ascii="Arial" w:hAnsi="Arial" w:cs="Arial" w:eastAsia="Arial"/>
          <w:sz w:val="52"/>
          <w:szCs w:val="52"/>
          <w:color w:val="3B4189"/>
          <w:spacing w:val="0"/>
          <w:w w:val="126"/>
          <w:position w:val="-39"/>
        </w:rPr>
        <w:t>--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159" w:right="270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15" w:lineRule="exact"/>
        <w:ind w:left="76" w:right="-20"/>
        <w:jc w:val="left"/>
        <w:tabs>
          <w:tab w:pos="40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B5B5B5"/>
          <w:spacing w:val="0"/>
          <w:w w:val="174"/>
          <w:position w:val="-1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B5B5B5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B5B5B5"/>
          <w:spacing w:val="0"/>
          <w:w w:val="157"/>
          <w:position w:val="-1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B5B5B5"/>
          <w:spacing w:val="0"/>
          <w:w w:val="156"/>
          <w:position w:val="-1"/>
        </w:rPr>
        <w:t>\</w:t>
      </w:r>
      <w:r>
        <w:rPr>
          <w:rFonts w:ascii="Times New Roman" w:hAnsi="Times New Roman" w:cs="Times New Roman" w:eastAsia="Times New Roman"/>
          <w:sz w:val="11"/>
          <w:szCs w:val="11"/>
          <w:color w:val="B5B5B5"/>
          <w:spacing w:val="0"/>
          <w:w w:val="157"/>
          <w:position w:val="-1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331" w:lineRule="exact"/>
        <w:ind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B5B5B5"/>
          <w:spacing w:val="0"/>
          <w:w w:val="68"/>
          <w:position w:val="4"/>
        </w:rPr>
        <w:t>,'</w:t>
      </w:r>
      <w:r>
        <w:rPr>
          <w:rFonts w:ascii="Times New Roman" w:hAnsi="Times New Roman" w:cs="Times New Roman" w:eastAsia="Times New Roman"/>
          <w:sz w:val="29"/>
          <w:szCs w:val="29"/>
          <w:color w:val="B5B5B5"/>
          <w:spacing w:val="0"/>
          <w:w w:val="68"/>
          <w:position w:val="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B5B5B5"/>
          <w:spacing w:val="15"/>
          <w:w w:val="68"/>
          <w:position w:val="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525252"/>
          <w:spacing w:val="0"/>
          <w:w w:val="120"/>
          <w:b/>
          <w:bCs/>
          <w:position w:val="4"/>
        </w:rPr>
        <w:t>l</w:t>
      </w:r>
      <w:r>
        <w:rPr>
          <w:rFonts w:ascii="Times New Roman" w:hAnsi="Times New Roman" w:cs="Times New Roman" w:eastAsia="Times New Roman"/>
          <w:sz w:val="29"/>
          <w:szCs w:val="29"/>
          <w:color w:val="525252"/>
          <w:spacing w:val="6"/>
          <w:w w:val="120"/>
          <w:b/>
          <w:bCs/>
          <w:position w:val="4"/>
        </w:rPr>
        <w:t>l</w:t>
      </w:r>
      <w:r>
        <w:rPr>
          <w:rFonts w:ascii="Times New Roman" w:hAnsi="Times New Roman" w:cs="Times New Roman" w:eastAsia="Times New Roman"/>
          <w:sz w:val="29"/>
          <w:szCs w:val="29"/>
          <w:color w:val="3A3A3A"/>
          <w:spacing w:val="-111"/>
          <w:w w:val="113"/>
          <w:b/>
          <w:bCs/>
          <w:position w:val="4"/>
        </w:rPr>
        <w:t>ü</w:t>
      </w:r>
      <w:r>
        <w:rPr>
          <w:rFonts w:ascii="Arial" w:hAnsi="Arial" w:cs="Arial" w:eastAsia="Arial"/>
          <w:sz w:val="37"/>
          <w:szCs w:val="37"/>
          <w:color w:val="B5B5B5"/>
          <w:spacing w:val="24"/>
          <w:w w:val="77"/>
          <w:position w:val="-3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525252"/>
          <w:spacing w:val="0"/>
          <w:w w:val="117"/>
          <w:b/>
          <w:bCs/>
          <w:position w:val="4"/>
        </w:rPr>
        <w:t>l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156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12"/>
          <w:szCs w:val="12"/>
          <w:color w:val="B5B5B5"/>
          <w:spacing w:val="0"/>
          <w:w w:val="74"/>
        </w:rPr>
        <w:t>&lt;</w:t>
      </w:r>
      <w:r>
        <w:rPr>
          <w:rFonts w:ascii="Arial" w:hAnsi="Arial" w:cs="Arial" w:eastAsia="Arial"/>
          <w:sz w:val="12"/>
          <w:szCs w:val="12"/>
          <w:color w:val="B5B5B5"/>
          <w:spacing w:val="0"/>
          <w:w w:val="74"/>
        </w:rPr>
        <w:t>    </w:t>
      </w:r>
      <w:r>
        <w:rPr>
          <w:rFonts w:ascii="Arial" w:hAnsi="Arial" w:cs="Arial" w:eastAsia="Arial"/>
          <w:sz w:val="12"/>
          <w:szCs w:val="12"/>
          <w:color w:val="B5B5B5"/>
          <w:spacing w:val="12"/>
          <w:w w:val="74"/>
        </w:rPr>
        <w:t> </w:t>
      </w:r>
      <w:r>
        <w:rPr>
          <w:rFonts w:ascii="Arial" w:hAnsi="Arial" w:cs="Arial" w:eastAsia="Arial"/>
          <w:sz w:val="26"/>
          <w:szCs w:val="26"/>
          <w:color w:val="6E6E6E"/>
          <w:spacing w:val="-30"/>
          <w:w w:val="181"/>
        </w:rPr>
        <w:t>.</w:t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79"/>
        </w:rPr>
        <w:t>ı</w:t>
      </w:r>
      <w:r>
        <w:rPr>
          <w:rFonts w:ascii="Arial" w:hAnsi="Arial" w:cs="Arial" w:eastAsia="Arial"/>
          <w:sz w:val="26"/>
          <w:szCs w:val="26"/>
          <w:color w:val="3A3A3A"/>
          <w:spacing w:val="-29"/>
          <w:w w:val="80"/>
        </w:rPr>
        <w:t>u</w:t>
      </w:r>
      <w:r>
        <w:rPr>
          <w:rFonts w:ascii="Arial" w:hAnsi="Arial" w:cs="Arial" w:eastAsia="Arial"/>
          <w:sz w:val="26"/>
          <w:szCs w:val="26"/>
          <w:color w:val="525252"/>
          <w:spacing w:val="0"/>
          <w:w w:val="393"/>
        </w:rPr>
        <w:t>i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177" w:lineRule="exact"/>
        <w:ind w:left="33" w:right="-20"/>
        <w:jc w:val="left"/>
        <w:tabs>
          <w:tab w:pos="1240" w:val="left"/>
          <w:tab w:pos="196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B5B5B5"/>
          <w:w w:val="52"/>
          <w:position w:val="-1"/>
        </w:rPr>
        <w:t>-</w:t>
      </w:r>
      <w:r>
        <w:rPr>
          <w:rFonts w:ascii="Arial" w:hAnsi="Arial" w:cs="Arial" w:eastAsia="Arial"/>
          <w:sz w:val="20"/>
          <w:szCs w:val="20"/>
          <w:color w:val="B5B5B5"/>
          <w:spacing w:val="21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898989"/>
          <w:spacing w:val="7"/>
          <w:w w:val="94"/>
          <w:position w:val="-1"/>
        </w:rPr>
        <w:t>.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84"/>
          <w:position w:val="-1"/>
        </w:rPr>
        <w:t>Mu</w:t>
      </w:r>
      <w:r>
        <w:rPr>
          <w:rFonts w:ascii="Arial" w:hAnsi="Arial" w:cs="Arial" w:eastAsia="Arial"/>
          <w:sz w:val="20"/>
          <w:szCs w:val="20"/>
          <w:color w:val="3A3A3A"/>
          <w:spacing w:val="-5"/>
          <w:w w:val="84"/>
          <w:position w:val="-1"/>
        </w:rPr>
        <w:t>d</w:t>
      </w:r>
      <w:r>
        <w:rPr>
          <w:rFonts w:ascii="Arial" w:hAnsi="Arial" w:cs="Arial" w:eastAsia="Arial"/>
          <w:sz w:val="20"/>
          <w:szCs w:val="20"/>
          <w:color w:val="525252"/>
          <w:spacing w:val="10"/>
          <w:w w:val="84"/>
          <w:position w:val="-1"/>
        </w:rPr>
        <w:t>a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79"/>
          <w:position w:val="-1"/>
        </w:rPr>
        <w:t>t</w:t>
      </w:r>
      <w:r>
        <w:rPr>
          <w:rFonts w:ascii="Arial" w:hAnsi="Arial" w:cs="Arial" w:eastAsia="Arial"/>
          <w:sz w:val="20"/>
          <w:szCs w:val="20"/>
          <w:color w:val="3A3A3A"/>
          <w:spacing w:val="6"/>
          <w:w w:val="79"/>
          <w:position w:val="-1"/>
        </w:rPr>
        <w:t>ı</w:t>
      </w:r>
      <w:r>
        <w:rPr>
          <w:rFonts w:ascii="Arial" w:hAnsi="Arial" w:cs="Arial" w:eastAsia="Arial"/>
          <w:sz w:val="20"/>
          <w:szCs w:val="20"/>
          <w:color w:val="3A3A3A"/>
          <w:spacing w:val="6"/>
          <w:w w:val="99"/>
          <w:position w:val="-1"/>
        </w:rPr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99"/>
          <w:u w:val="thick" w:color="576087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u w:val="thick" w:color="576087"/>
          <w:position w:val="-1"/>
        </w:rPr>
        <w:tab/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u w:val="thick" w:color="576087"/>
          <w:position w:val="-1"/>
        </w:rPr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99"/>
          <w:u w:val="thick" w:color="576087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u w:val="thick" w:color="576087"/>
          <w:position w:val="-1"/>
        </w:rPr>
        <w:tab/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u w:val="thick" w:color="576087"/>
          <w:position w:val="-1"/>
        </w:rPr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position w:val="-1"/>
        </w:rPr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7" w:lineRule="atLeast"/>
        <w:ind w:left="445" w:right="-20"/>
        <w:jc w:val="left"/>
        <w:tabs>
          <w:tab w:pos="1280" w:val="left"/>
        </w:tabs>
        <w:rPr>
          <w:rFonts w:ascii="Arial" w:hAnsi="Arial" w:cs="Arial" w:eastAsia="Arial"/>
          <w:sz w:val="6"/>
          <w:szCs w:val="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2.020691pt;margin-top:6.939176pt;width:6.9804pt;height:10.5pt;mso-position-horizontal-relative:page;mso-position-vertical-relative:paragraph;z-index:-15556" type="#_x0000_t202" filled="f" stroked="f">
            <v:textbox inset="0,0,0,0">
              <w:txbxContent>
                <w:p>
                  <w:pPr>
                    <w:spacing w:before="0" w:after="0" w:line="210" w:lineRule="exact"/>
                    <w:ind w:right="-71"/>
                    <w:jc w:val="left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  <w:rPr/>
                  <w:r>
                    <w:rPr>
                      <w:rFonts w:ascii="Arial" w:hAnsi="Arial" w:cs="Arial" w:eastAsia="Arial"/>
                      <w:sz w:val="21"/>
                      <w:szCs w:val="21"/>
                      <w:color w:val="B5B5B5"/>
                      <w:spacing w:val="0"/>
                      <w:w w:val="79"/>
                      <w:i/>
                    </w:rPr>
                    <w:t>.:.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6"/>
          <w:szCs w:val="6"/>
          <w:color w:val="B5B5B5"/>
          <w:spacing w:val="0"/>
          <w:w w:val="215"/>
        </w:rPr>
        <w:t>.....</w:t>
      </w:r>
      <w:r>
        <w:rPr>
          <w:rFonts w:ascii="Arial" w:hAnsi="Arial" w:cs="Arial" w:eastAsia="Arial"/>
          <w:sz w:val="6"/>
          <w:szCs w:val="6"/>
          <w:color w:val="B5B5B5"/>
          <w:spacing w:val="0"/>
          <w:w w:val="215"/>
        </w:rPr>
        <w:t>   </w:t>
      </w:r>
      <w:r>
        <w:rPr>
          <w:rFonts w:ascii="Arial" w:hAnsi="Arial" w:cs="Arial" w:eastAsia="Arial"/>
          <w:sz w:val="6"/>
          <w:szCs w:val="6"/>
          <w:color w:val="B5B5B5"/>
          <w:spacing w:val="17"/>
          <w:w w:val="215"/>
        </w:rPr>
        <w:t> </w:t>
      </w:r>
      <w:r>
        <w:rPr>
          <w:rFonts w:ascii="Arial" w:hAnsi="Arial" w:cs="Arial" w:eastAsia="Arial"/>
          <w:sz w:val="6"/>
          <w:szCs w:val="6"/>
          <w:color w:val="B5B5B5"/>
          <w:spacing w:val="0"/>
          <w:w w:val="100"/>
          <w:i/>
        </w:rPr>
        <w:t>J</w:t>
      </w:r>
      <w:r>
        <w:rPr>
          <w:rFonts w:ascii="Arial" w:hAnsi="Arial" w:cs="Arial" w:eastAsia="Arial"/>
          <w:sz w:val="6"/>
          <w:szCs w:val="6"/>
          <w:color w:val="B5B5B5"/>
          <w:spacing w:val="-14"/>
          <w:w w:val="100"/>
          <w:i/>
        </w:rPr>
        <w:t> </w:t>
      </w:r>
      <w:r>
        <w:rPr>
          <w:rFonts w:ascii="Arial" w:hAnsi="Arial" w:cs="Arial" w:eastAsia="Arial"/>
          <w:sz w:val="6"/>
          <w:szCs w:val="6"/>
          <w:color w:val="B5B5B5"/>
          <w:spacing w:val="0"/>
          <w:w w:val="100"/>
          <w:i/>
        </w:rPr>
        <w:tab/>
      </w:r>
      <w:r>
        <w:rPr>
          <w:rFonts w:ascii="Arial" w:hAnsi="Arial" w:cs="Arial" w:eastAsia="Arial"/>
          <w:sz w:val="6"/>
          <w:szCs w:val="6"/>
          <w:color w:val="B5B5B5"/>
          <w:spacing w:val="0"/>
          <w:w w:val="100"/>
          <w:i/>
        </w:rPr>
      </w:r>
      <w:r>
        <w:rPr>
          <w:rFonts w:ascii="Arial" w:hAnsi="Arial" w:cs="Arial" w:eastAsia="Arial"/>
          <w:sz w:val="6"/>
          <w:szCs w:val="6"/>
          <w:color w:val="B5B5B5"/>
          <w:spacing w:val="0"/>
          <w:w w:val="127"/>
        </w:rPr>
        <w:t>•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80" w:right="200"/>
          <w:cols w:num="3" w:equalWidth="0">
            <w:col w:w="4232" w:space="377"/>
            <w:col w:w="1390" w:space="2264"/>
            <w:col w:w="3077"/>
          </w:cols>
        </w:sectPr>
      </w:pPr>
      <w:rPr/>
    </w:p>
    <w:p>
      <w:pPr>
        <w:spacing w:before="0" w:after="0" w:line="138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1"/>
          <w:w w:val="99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vş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2" w:lineRule="exact"/>
        <w:ind w:right="-20"/>
        <w:jc w:val="left"/>
        <w:tabs>
          <w:tab w:pos="1060" w:val="left"/>
          <w:tab w:pos="1460" w:val="left"/>
        </w:tabs>
        <w:rPr>
          <w:rFonts w:ascii="Arial" w:hAnsi="Arial" w:cs="Arial" w:eastAsia="Arial"/>
          <w:sz w:val="8"/>
          <w:szCs w:val="8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525252"/>
          <w:w w:val="12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25252"/>
          <w:spacing w:val="-48"/>
          <w:w w:val="100"/>
          <w:position w:val="-2"/>
        </w:rPr>
        <w:t> </w:t>
      </w:r>
      <w:r>
        <w:rPr>
          <w:rFonts w:ascii="Arial" w:hAnsi="Arial" w:cs="Arial" w:eastAsia="Arial"/>
          <w:sz w:val="21"/>
          <w:szCs w:val="21"/>
          <w:color w:val="B5B5B5"/>
          <w:spacing w:val="-9"/>
          <w:w w:val="63"/>
          <w:position w:val="7"/>
        </w:rPr>
        <w:t>,</w:t>
      </w:r>
      <w:r>
        <w:rPr>
          <w:rFonts w:ascii="Arial" w:hAnsi="Arial" w:cs="Arial" w:eastAsia="Arial"/>
          <w:sz w:val="21"/>
          <w:szCs w:val="21"/>
          <w:color w:val="6E6E6E"/>
          <w:spacing w:val="-18"/>
          <w:w w:val="127"/>
          <w:position w:val="7"/>
        </w:rPr>
        <w:t>,</w:t>
      </w:r>
      <w:r>
        <w:rPr>
          <w:rFonts w:ascii="Arial" w:hAnsi="Arial" w:cs="Arial" w:eastAsia="Arial"/>
          <w:sz w:val="7"/>
          <w:szCs w:val="7"/>
          <w:color w:val="A0A0A0"/>
          <w:spacing w:val="0"/>
          <w:w w:val="161"/>
          <w:position w:val="13"/>
        </w:rPr>
        <w:t>.,</w:t>
      </w:r>
      <w:r>
        <w:rPr>
          <w:rFonts w:ascii="Arial" w:hAnsi="Arial" w:cs="Arial" w:eastAsia="Arial"/>
          <w:sz w:val="7"/>
          <w:szCs w:val="7"/>
          <w:color w:val="A0A0A0"/>
          <w:spacing w:val="0"/>
          <w:w w:val="100"/>
          <w:position w:val="13"/>
        </w:rPr>
        <w:t>   </w:t>
      </w:r>
      <w:r>
        <w:rPr>
          <w:rFonts w:ascii="Arial" w:hAnsi="Arial" w:cs="Arial" w:eastAsia="Arial"/>
          <w:sz w:val="7"/>
          <w:szCs w:val="7"/>
          <w:color w:val="A0A0A0"/>
          <w:spacing w:val="3"/>
          <w:w w:val="100"/>
          <w:position w:val="13"/>
        </w:rPr>
        <w:t> </w:t>
      </w:r>
      <w:r>
        <w:rPr>
          <w:rFonts w:ascii="Arial" w:hAnsi="Arial" w:cs="Arial" w:eastAsia="Arial"/>
          <w:sz w:val="7"/>
          <w:szCs w:val="7"/>
          <w:color w:val="B5B5B5"/>
          <w:spacing w:val="-18"/>
          <w:w w:val="175"/>
          <w:position w:val="13"/>
        </w:rPr>
        <w:t>.</w:t>
      </w:r>
      <w:r>
        <w:rPr>
          <w:rFonts w:ascii="Arial" w:hAnsi="Arial" w:cs="Arial" w:eastAsia="Arial"/>
          <w:sz w:val="7"/>
          <w:szCs w:val="7"/>
          <w:color w:val="B5B5B5"/>
          <w:spacing w:val="-22"/>
          <w:w w:val="83"/>
          <w:i/>
          <w:position w:val="13"/>
        </w:rPr>
        <w:t>1</w:t>
      </w:r>
      <w:r>
        <w:rPr>
          <w:rFonts w:ascii="Arial" w:hAnsi="Arial" w:cs="Arial" w:eastAsia="Arial"/>
          <w:sz w:val="7"/>
          <w:szCs w:val="7"/>
          <w:color w:val="B5B5B5"/>
          <w:spacing w:val="-22"/>
          <w:w w:val="175"/>
          <w:position w:val="13"/>
        </w:rPr>
        <w:t>.</w:t>
      </w:r>
      <w:r>
        <w:rPr>
          <w:rFonts w:ascii="Arial" w:hAnsi="Arial" w:cs="Arial" w:eastAsia="Arial"/>
          <w:sz w:val="7"/>
          <w:szCs w:val="7"/>
          <w:color w:val="B5B5B5"/>
          <w:spacing w:val="-6"/>
          <w:w w:val="82"/>
          <w:i/>
          <w:position w:val="13"/>
        </w:rPr>
        <w:t>&gt;</w:t>
      </w:r>
      <w:r>
        <w:rPr>
          <w:rFonts w:ascii="Arial" w:hAnsi="Arial" w:cs="Arial" w:eastAsia="Arial"/>
          <w:sz w:val="7"/>
          <w:szCs w:val="7"/>
          <w:color w:val="B5B5B5"/>
          <w:spacing w:val="0"/>
          <w:w w:val="175"/>
          <w:position w:val="13"/>
        </w:rPr>
        <w:t>.</w:t>
      </w:r>
      <w:r>
        <w:rPr>
          <w:rFonts w:ascii="Arial" w:hAnsi="Arial" w:cs="Arial" w:eastAsia="Arial"/>
          <w:sz w:val="7"/>
          <w:szCs w:val="7"/>
          <w:color w:val="B5B5B5"/>
          <w:spacing w:val="0"/>
          <w:w w:val="100"/>
          <w:position w:val="13"/>
        </w:rPr>
        <w:t> </w:t>
      </w:r>
      <w:r>
        <w:rPr>
          <w:rFonts w:ascii="Arial" w:hAnsi="Arial" w:cs="Arial" w:eastAsia="Arial"/>
          <w:sz w:val="7"/>
          <w:szCs w:val="7"/>
          <w:color w:val="B5B5B5"/>
          <w:spacing w:val="5"/>
          <w:w w:val="100"/>
          <w:position w:val="13"/>
        </w:rPr>
        <w:t> </w:t>
      </w:r>
      <w:r>
        <w:rPr>
          <w:rFonts w:ascii="Arial" w:hAnsi="Arial" w:cs="Arial" w:eastAsia="Arial"/>
          <w:sz w:val="27"/>
          <w:szCs w:val="27"/>
          <w:color w:val="B5B5B5"/>
          <w:spacing w:val="-7"/>
          <w:w w:val="52"/>
          <w:position w:val="7"/>
        </w:rPr>
        <w:t>.</w:t>
      </w:r>
      <w:r>
        <w:rPr>
          <w:rFonts w:ascii="Arial" w:hAnsi="Arial" w:cs="Arial" w:eastAsia="Arial"/>
          <w:sz w:val="27"/>
          <w:szCs w:val="27"/>
          <w:color w:val="898989"/>
          <w:spacing w:val="0"/>
          <w:w w:val="122"/>
          <w:position w:val="7"/>
        </w:rPr>
        <w:t>.</w:t>
      </w:r>
      <w:r>
        <w:rPr>
          <w:rFonts w:ascii="Arial" w:hAnsi="Arial" w:cs="Arial" w:eastAsia="Arial"/>
          <w:sz w:val="27"/>
          <w:szCs w:val="27"/>
          <w:color w:val="898989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27"/>
          <w:szCs w:val="27"/>
          <w:color w:val="898989"/>
          <w:spacing w:val="0"/>
          <w:w w:val="100"/>
          <w:position w:val="7"/>
        </w:rPr>
      </w:r>
      <w:r>
        <w:rPr>
          <w:rFonts w:ascii="Arial" w:hAnsi="Arial" w:cs="Arial" w:eastAsia="Arial"/>
          <w:sz w:val="7"/>
          <w:szCs w:val="7"/>
          <w:color w:val="A0A0A0"/>
          <w:spacing w:val="0"/>
          <w:w w:val="164"/>
          <w:position w:val="13"/>
        </w:rPr>
        <w:t>•</w:t>
      </w:r>
      <w:r>
        <w:rPr>
          <w:rFonts w:ascii="Arial" w:hAnsi="Arial" w:cs="Arial" w:eastAsia="Arial"/>
          <w:sz w:val="7"/>
          <w:szCs w:val="7"/>
          <w:color w:val="A0A0A0"/>
          <w:spacing w:val="0"/>
          <w:w w:val="100"/>
          <w:position w:val="13"/>
        </w:rPr>
        <w:tab/>
      </w:r>
      <w:r>
        <w:rPr>
          <w:rFonts w:ascii="Arial" w:hAnsi="Arial" w:cs="Arial" w:eastAsia="Arial"/>
          <w:sz w:val="7"/>
          <w:szCs w:val="7"/>
          <w:color w:val="A0A0A0"/>
          <w:spacing w:val="0"/>
          <w:w w:val="100"/>
          <w:position w:val="13"/>
        </w:rPr>
      </w:r>
      <w:r>
        <w:rPr>
          <w:rFonts w:ascii="Arial" w:hAnsi="Arial" w:cs="Arial" w:eastAsia="Arial"/>
          <w:sz w:val="8"/>
          <w:szCs w:val="8"/>
          <w:color w:val="B5B5B5"/>
          <w:spacing w:val="0"/>
          <w:w w:val="232"/>
          <w:position w:val="7"/>
        </w:rPr>
        <w:t>/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80" w:right="200"/>
          <w:cols w:num="2" w:equalWidth="0">
            <w:col w:w="5399" w:space="3053"/>
            <w:col w:w="2888"/>
          </w:cols>
        </w:sectPr>
      </w:pPr>
      <w:rPr/>
    </w:p>
    <w:p>
      <w:pPr>
        <w:spacing w:before="26" w:after="0" w:line="312" w:lineRule="exact"/>
        <w:ind w:right="-20"/>
        <w:jc w:val="righ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A3A3A"/>
          <w:w w:val="72"/>
          <w:position w:val="-3"/>
        </w:rPr>
        <w:t>Ab</w:t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16"/>
          <w:w w:val="72"/>
          <w:position w:val="-3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525252"/>
          <w:spacing w:val="-87"/>
          <w:w w:val="600"/>
          <w:position w:val="-3"/>
        </w:rPr>
        <w:t>#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26" w:after="0" w:line="312" w:lineRule="exact"/>
        <w:ind w:right="-85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-8"/>
          <w:w w:val="69"/>
          <w:position w:val="-3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525252"/>
          <w:spacing w:val="-5"/>
          <w:w w:val="73"/>
          <w:position w:val="-3"/>
        </w:rPr>
        <w:t>Ç</w:t>
      </w:r>
      <w:r>
        <w:rPr>
          <w:rFonts w:ascii="Times New Roman" w:hAnsi="Times New Roman" w:cs="Times New Roman" w:eastAsia="Times New Roman"/>
          <w:sz w:val="30"/>
          <w:szCs w:val="30"/>
          <w:color w:val="6E6E6E"/>
          <w:spacing w:val="0"/>
          <w:w w:val="63"/>
          <w:position w:val="-3"/>
        </w:rPr>
        <w:t>Q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22" w:lineRule="exact"/>
        <w:ind w:right="-20"/>
        <w:jc w:val="left"/>
        <w:tabs>
          <w:tab w:pos="960" w:val="left"/>
        </w:tabs>
        <w:rPr>
          <w:rFonts w:ascii="Arial" w:hAnsi="Arial" w:cs="Arial" w:eastAsia="Arial"/>
          <w:sz w:val="4"/>
          <w:szCs w:val="4"/>
        </w:rPr>
      </w:pPr>
      <w:rPr/>
      <w:r>
        <w:rPr/>
        <w:br w:type="column"/>
      </w:r>
      <w:r>
        <w:rPr>
          <w:rFonts w:ascii="Arial" w:hAnsi="Arial" w:cs="Arial" w:eastAsia="Arial"/>
          <w:sz w:val="11"/>
          <w:szCs w:val="11"/>
          <w:color w:val="A0A0A0"/>
          <w:spacing w:val="0"/>
          <w:w w:val="151"/>
          <w:position w:val="-3"/>
        </w:rPr>
        <w:t>'·-..</w:t>
      </w:r>
      <w:r>
        <w:rPr>
          <w:rFonts w:ascii="Arial" w:hAnsi="Arial" w:cs="Arial" w:eastAsia="Arial"/>
          <w:sz w:val="11"/>
          <w:szCs w:val="11"/>
          <w:color w:val="A0A0A0"/>
          <w:spacing w:val="-7"/>
          <w:w w:val="151"/>
          <w:position w:val="-3"/>
        </w:rPr>
        <w:t> </w:t>
      </w:r>
      <w:r>
        <w:rPr>
          <w:rFonts w:ascii="Arial" w:hAnsi="Arial" w:cs="Arial" w:eastAsia="Arial"/>
          <w:sz w:val="11"/>
          <w:szCs w:val="11"/>
          <w:color w:val="898989"/>
          <w:spacing w:val="0"/>
          <w:w w:val="151"/>
          <w:i/>
          <w:position w:val="-3"/>
        </w:rPr>
        <w:t>1</w:t>
      </w:r>
      <w:r>
        <w:rPr>
          <w:rFonts w:ascii="Arial" w:hAnsi="Arial" w:cs="Arial" w:eastAsia="Arial"/>
          <w:sz w:val="11"/>
          <w:szCs w:val="11"/>
          <w:color w:val="898989"/>
          <w:spacing w:val="0"/>
          <w:w w:val="151"/>
          <w:i/>
          <w:position w:val="-3"/>
        </w:rPr>
        <w:t>  </w:t>
      </w:r>
      <w:r>
        <w:rPr>
          <w:rFonts w:ascii="Arial" w:hAnsi="Arial" w:cs="Arial" w:eastAsia="Arial"/>
          <w:sz w:val="11"/>
          <w:szCs w:val="11"/>
          <w:color w:val="898989"/>
          <w:spacing w:val="29"/>
          <w:w w:val="151"/>
          <w:i/>
          <w:position w:val="-3"/>
        </w:rPr>
        <w:t> </w:t>
      </w:r>
      <w:r>
        <w:rPr>
          <w:rFonts w:ascii="Arial" w:hAnsi="Arial" w:cs="Arial" w:eastAsia="Arial"/>
          <w:sz w:val="11"/>
          <w:szCs w:val="11"/>
          <w:color w:val="898989"/>
          <w:spacing w:val="0"/>
          <w:w w:val="427"/>
          <w:position w:val="-3"/>
        </w:rPr>
        <w:t>'</w:t>
      </w:r>
      <w:r>
        <w:rPr>
          <w:rFonts w:ascii="Arial" w:hAnsi="Arial" w:cs="Arial" w:eastAsia="Arial"/>
          <w:sz w:val="11"/>
          <w:szCs w:val="11"/>
          <w:color w:val="898989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1"/>
          <w:szCs w:val="11"/>
          <w:color w:val="898989"/>
          <w:spacing w:val="0"/>
          <w:w w:val="100"/>
          <w:position w:val="-3"/>
        </w:rPr>
      </w:r>
      <w:r>
        <w:rPr>
          <w:rFonts w:ascii="Arial" w:hAnsi="Arial" w:cs="Arial" w:eastAsia="Arial"/>
          <w:sz w:val="9"/>
          <w:szCs w:val="9"/>
          <w:color w:val="525252"/>
          <w:spacing w:val="0"/>
          <w:w w:val="150"/>
          <w:position w:val="2"/>
        </w:rPr>
        <w:t>,;</w:t>
      </w:r>
      <w:r>
        <w:rPr>
          <w:rFonts w:ascii="Arial" w:hAnsi="Arial" w:cs="Arial" w:eastAsia="Arial"/>
          <w:sz w:val="9"/>
          <w:szCs w:val="9"/>
          <w:color w:val="525252"/>
          <w:spacing w:val="0"/>
          <w:w w:val="150"/>
          <w:position w:val="2"/>
        </w:rPr>
        <w:t> </w:t>
      </w:r>
      <w:r>
        <w:rPr>
          <w:rFonts w:ascii="Arial" w:hAnsi="Arial" w:cs="Arial" w:eastAsia="Arial"/>
          <w:sz w:val="9"/>
          <w:szCs w:val="9"/>
          <w:color w:val="525252"/>
          <w:spacing w:val="34"/>
          <w:w w:val="150"/>
          <w:position w:val="2"/>
        </w:rPr>
        <w:t> </w:t>
      </w:r>
      <w:r>
        <w:rPr>
          <w:rFonts w:ascii="Arial" w:hAnsi="Arial" w:cs="Arial" w:eastAsia="Arial"/>
          <w:sz w:val="4"/>
          <w:szCs w:val="4"/>
          <w:color w:val="6E6E6E"/>
          <w:spacing w:val="0"/>
          <w:w w:val="275"/>
          <w:i/>
          <w:position w:val="-2"/>
        </w:rPr>
        <w:t>r</w:t>
      </w:r>
      <w:r>
        <w:rPr>
          <w:rFonts w:ascii="Arial" w:hAnsi="Arial" w:cs="Arial" w:eastAsia="Arial"/>
          <w:sz w:val="4"/>
          <w:szCs w:val="4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445" w:right="-20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Arial" w:hAnsi="Arial" w:cs="Arial" w:eastAsia="Arial"/>
          <w:sz w:val="25"/>
          <w:szCs w:val="25"/>
          <w:color w:val="898989"/>
          <w:w w:val="69"/>
        </w:rPr>
        <w:t>--</w:t>
      </w:r>
      <w:r>
        <w:rPr>
          <w:rFonts w:ascii="Arial" w:hAnsi="Arial" w:cs="Arial" w:eastAsia="Arial"/>
          <w:sz w:val="25"/>
          <w:szCs w:val="25"/>
          <w:color w:val="898989"/>
          <w:spacing w:val="-49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B5B5B5"/>
          <w:spacing w:val="0"/>
          <w:w w:val="100"/>
        </w:rPr>
        <w:t>-.,.</w:t>
      </w:r>
      <w:r>
        <w:rPr>
          <w:rFonts w:ascii="Arial" w:hAnsi="Arial" w:cs="Arial" w:eastAsia="Arial"/>
          <w:sz w:val="25"/>
          <w:szCs w:val="25"/>
          <w:color w:val="B5B5B5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525252"/>
          <w:spacing w:val="0"/>
          <w:w w:val="239"/>
          <w:i/>
          <w:position w:val="9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525252"/>
          <w:spacing w:val="-17"/>
          <w:w w:val="100"/>
          <w:i/>
          <w:position w:val="9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6E6E6E"/>
          <w:spacing w:val="0"/>
          <w:w w:val="111"/>
          <w:i/>
          <w:position w:val="9"/>
        </w:rPr>
        <w:t>r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80" w:right="200"/>
          <w:cols w:num="3" w:equalWidth="0">
            <w:col w:w="3382" w:space="715"/>
            <w:col w:w="387" w:space="4062"/>
            <w:col w:w="2794"/>
          </w:cols>
        </w:sectPr>
      </w:pPr>
      <w:rPr/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/>
        <w:pict>
          <v:group style="position:absolute;margin-left:24.020994pt;margin-top:30.394518pt;width:556.861084pt;height:765.157031pt;mso-position-horizontal-relative:page;mso-position-vertical-relative:page;z-index:-15558" coordorigin="480,608" coordsize="11137,15303">
            <v:group style="position:absolute;left:521;top:620;width:11076;height:2" coordorigin="521,620" coordsize="11076,2">
              <v:shape style="position:absolute;left:521;top:620;width:11076;height:2" coordorigin="521,620" coordsize="11076,0" path="m521,620l11596,620e" filled="f" stroked="t" strokeweight=".70998pt" strokecolor="#808080">
                <v:path arrowok="t"/>
              </v:shape>
            </v:group>
            <v:group style="position:absolute;left:3327;top:620;width:350;height:2" coordorigin="3327,620" coordsize="350,2">
              <v:shape style="position:absolute;left:3327;top:620;width:350;height:2" coordorigin="3327,620" coordsize="350,0" path="m3327,620l3678,620e" filled="f" stroked="t" strokeweight=".47332pt" strokecolor="#646464">
                <v:path arrowok="t"/>
              </v:shape>
            </v:group>
            <v:group style="position:absolute;left:8572;top:625;width:587;height:2" coordorigin="8572,625" coordsize="587,2">
              <v:shape style="position:absolute;left:8572;top:625;width:587;height:2" coordorigin="8572,625" coordsize="587,0" path="m8572,625l9159,625e" filled="f" stroked="t" strokeweight=".47332pt" strokecolor="#747474">
                <v:path arrowok="t"/>
              </v:shape>
            </v:group>
            <v:group style="position:absolute;left:9140;top:615;width:2;height:772" coordorigin="9140,615" coordsize="2,772">
              <v:shape style="position:absolute;left:9140;top:615;width:2;height:772" coordorigin="9140,615" coordsize="0,772" path="m9140,1387l9140,615e" filled="f" stroked="t" strokeweight=".70998pt" strokecolor="#707070">
                <v:path arrowok="t"/>
              </v:shape>
            </v:group>
            <v:group style="position:absolute;left:11599;top:620;width:2;height:2946" coordorigin="11599,620" coordsize="2,2946">
              <v:shape style="position:absolute;left:11599;top:620;width:2;height:2946" coordorigin="11599,620" coordsize="0,2946" path="m11599,3566l11599,620e" filled="f" stroked="t" strokeweight=".70998pt" strokecolor="#6B6B6B">
                <v:path arrowok="t"/>
              </v:shape>
            </v:group>
            <v:group style="position:absolute;left:9140;top:1330;width:2;height:310" coordorigin="9140,1330" coordsize="2,310">
              <v:shape style="position:absolute;left:9140;top:1330;width:2;height:310" coordorigin="9140,1330" coordsize="0,310" path="m9140,1640l9140,1330e" filled="f" stroked="t" strokeweight=".47332pt" strokecolor="#5B5B5B">
                <v:path arrowok="t"/>
              </v:shape>
            </v:group>
            <v:group style="position:absolute;left:516;top:2093;width:303;height:2" coordorigin="516,2093" coordsize="303,2">
              <v:shape style="position:absolute;left:516;top:2093;width:303;height:2" coordorigin="516,2093" coordsize="303,0" path="m516,2093l819,2093e" filled="f" stroked="t" strokeweight=".94664pt" strokecolor="#9C9C9C">
                <v:path arrowok="t"/>
              </v:shape>
            </v:group>
            <v:group style="position:absolute;left:521;top:1759;width:2;height:601" coordorigin="521,1759" coordsize="2,601">
              <v:shape style="position:absolute;left:521;top:1759;width:2;height:601" coordorigin="521,1759" coordsize="0,601" path="m521,2360l521,1759e" filled="f" stroked="t" strokeweight=".70998pt" strokecolor="#6B6B6B">
                <v:path arrowok="t"/>
              </v:shape>
            </v:group>
            <v:group style="position:absolute;left:540;top:2100;width:8089;height:2" coordorigin="540,2100" coordsize="8089,2">
              <v:shape style="position:absolute;left:540;top:2100;width:8089;height:2" coordorigin="540,2100" coordsize="8089,0" path="m540,2100l8629,2100e" filled="f" stroked="t" strokeweight=".70998pt" strokecolor="#7C7C7C">
                <v:path arrowok="t"/>
              </v:shape>
            </v:group>
            <v:group style="position:absolute;left:2378;top:615;width:2;height:1487" coordorigin="2378,615" coordsize="2,1487">
              <v:shape style="position:absolute;left:2378;top:615;width:2;height:1487" coordorigin="2378,615" coordsize="0,1487" path="m2378,2102l2378,615e" filled="f" stroked="t" strokeweight=".47332pt" strokecolor="#808080">
                <v:path arrowok="t"/>
              </v:shape>
            </v:group>
            <v:group style="position:absolute;left:3171;top:2098;width:506;height:2" coordorigin="3171,2098" coordsize="506,2">
              <v:shape style="position:absolute;left:3171;top:2098;width:506;height:2" coordorigin="3171,2098" coordsize="506,0" path="m3171,2098l3678,2098e" filled="f" stroked="t" strokeweight=".47332pt" strokecolor="#646464">
                <v:path arrowok="t"/>
              </v:shape>
            </v:group>
            <v:group style="position:absolute;left:7332;top:2100;width:483;height:2" coordorigin="7332,2100" coordsize="483,2">
              <v:shape style="position:absolute;left:7332;top:2100;width:483;height:2" coordorigin="7332,2100" coordsize="483,0" path="m7332,2100l7815,2100e" filled="f" stroked="t" strokeweight=".47332pt" strokecolor="#5B5B5B">
                <v:path arrowok="t"/>
              </v:shape>
            </v:group>
            <v:group style="position:absolute;left:8572;top:2102;width:587;height:2" coordorigin="8572,2102" coordsize="587,2">
              <v:shape style="position:absolute;left:8572;top:2102;width:587;height:2" coordorigin="8572,2102" coordsize="587,0" path="m8572,2102l9159,2102e" filled="f" stroked="t" strokeweight=".47332pt" strokecolor="#676767">
                <v:path arrowok="t"/>
              </v:shape>
            </v:group>
            <v:group style="position:absolute;left:9142;top:1797;width:2;height:315" coordorigin="9142,1797" coordsize="2,315">
              <v:shape style="position:absolute;left:9142;top:1797;width:2;height:315" coordorigin="9142,1797" coordsize="0,315" path="m9142,2112l9142,1797e" filled="f" stroked="t" strokeweight=".94664pt" strokecolor="#808080">
                <v:path arrowok="t"/>
              </v:shape>
            </v:group>
            <v:group style="position:absolute;left:9003;top:2102;width:2603;height:2" coordorigin="9003,2102" coordsize="2603,2">
              <v:shape style="position:absolute;left:9003;top:2102;width:2603;height:2" coordorigin="9003,2102" coordsize="2603,0" path="m9003,2102l11606,2102e" filled="f" stroked="t" strokeweight=".70998pt" strokecolor="#777777">
                <v:path arrowok="t"/>
              </v:shape>
            </v:group>
            <v:group style="position:absolute;left:521;top:2338;width:5254;height:2" coordorigin="521,2338" coordsize="5254,2">
              <v:shape style="position:absolute;left:521;top:2338;width:5254;height:2" coordorigin="521,2338" coordsize="5254,0" path="m521,2338l5775,2338e" filled="f" stroked="t" strokeweight=".70998pt" strokecolor="#7C7C7C">
                <v:path arrowok="t"/>
              </v:shape>
            </v:group>
            <v:group style="position:absolute;left:3356;top:2074;width:2;height:257" coordorigin="3356,2074" coordsize="2,257">
              <v:shape style="position:absolute;left:3356;top:2074;width:2;height:257" coordorigin="3356,2074" coordsize="0,257" path="m3356,2331l3356,2074e" filled="f" stroked="t" strokeweight=".23666pt" strokecolor="#5B5B5B">
                <v:path arrowok="t"/>
              </v:shape>
            </v:group>
            <v:group style="position:absolute;left:5770;top:2098;width:2;height:248" coordorigin="5770,2098" coordsize="2,248">
              <v:shape style="position:absolute;left:5770;top:2098;width:2;height:248" coordorigin="5770,2098" coordsize="0,248" path="m5770,2346l5770,2098e" filled="f" stroked="t" strokeweight=".94664pt" strokecolor="#676767">
                <v:path arrowok="t"/>
              </v:shape>
            </v:group>
            <v:group style="position:absolute;left:5704;top:2341;width:1685;height:2" coordorigin="5704,2341" coordsize="1685,2">
              <v:shape style="position:absolute;left:5704;top:2341;width:1685;height:2" coordorigin="5704,2341" coordsize="1685,0" path="m5704,2341l7389,2341e" filled="f" stroked="t" strokeweight=".47332pt" strokecolor="#777777">
                <v:path arrowok="t"/>
              </v:shape>
            </v:group>
            <v:group style="position:absolute;left:7332;top:2343;width:1818;height:2" coordorigin="7332,2343" coordsize="1818,2">
              <v:shape style="position:absolute;left:7332;top:2343;width:1818;height:2" coordorigin="7332,2343" coordsize="1818,0" path="m7332,2343l9149,2343e" filled="f" stroked="t" strokeweight=".70998pt" strokecolor="#777777">
                <v:path arrowok="t"/>
              </v:shape>
            </v:group>
            <v:group style="position:absolute;left:7812;top:2098;width:2;height:248" coordorigin="7812,2098" coordsize="2,248">
              <v:shape style="position:absolute;left:7812;top:2098;width:2;height:248" coordorigin="7812,2098" coordsize="0,248" path="m7812,2346l7812,2098e" filled="f" stroked="t" strokeweight=".94664pt" strokecolor="#5B5B5B">
                <v:path arrowok="t"/>
              </v:shape>
            </v:group>
            <v:group style="position:absolute;left:9092;top:2346;width:308;height:2" coordorigin="9092,2346" coordsize="308,2">
              <v:shape style="position:absolute;left:9092;top:2346;width:308;height:2" coordorigin="9092,2346" coordsize="308,0" path="m9092,2346l9400,2346e" filled="f" stroked="t" strokeweight=".47332pt" strokecolor="#545454">
                <v:path arrowok="t"/>
              </v:shape>
            </v:group>
            <v:group style="position:absolute;left:9343;top:2346;width:2262;height:2" coordorigin="9343,2346" coordsize="2262,2">
              <v:shape style="position:absolute;left:9343;top:2346;width:2262;height:2" coordorigin="9343,2346" coordsize="2262,0" path="m9343,2346l11606,2346e" filled="f" stroked="t" strokeweight=".70998pt" strokecolor="#7C7C7C">
                <v:path arrowok="t"/>
              </v:shape>
            </v:group>
            <v:group style="position:absolute;left:521;top:2579;width:11085;height:2" coordorigin="521,2579" coordsize="11085,2">
              <v:shape style="position:absolute;left:521;top:2579;width:11085;height:2" coordorigin="521,2579" coordsize="11085,0" path="m521,2579l11606,2579e" filled="f" stroked="t" strokeweight=".70998pt" strokecolor="#7C7C7C">
                <v:path arrowok="t"/>
              </v:shape>
            </v:group>
            <v:group style="position:absolute;left:523;top:2288;width:2;height:310" coordorigin="523,2288" coordsize="2,310">
              <v:shape style="position:absolute;left:523;top:2288;width:2;height:310" coordorigin="523,2288" coordsize="0,310" path="m523,2598l523,2288e" filled="f" stroked="t" strokeweight=".47332pt" strokecolor="#444444">
                <v:path arrowok="t"/>
              </v:shape>
            </v:group>
            <v:group style="position:absolute;left:3356;top:2317;width:2;height:253" coordorigin="3356,2317" coordsize="2,253">
              <v:shape style="position:absolute;left:3356;top:2317;width:2;height:253" coordorigin="3356,2317" coordsize="0,253" path="m3356,2570l3356,2317e" filled="f" stroked="t" strokeweight=".23666pt" strokecolor="#7C7C7C">
                <v:path arrowok="t"/>
              </v:shape>
            </v:group>
            <v:group style="position:absolute;left:5737;top:2317;width:2;height:253" coordorigin="5737,2317" coordsize="2,253">
              <v:shape style="position:absolute;left:5737;top:2317;width:2;height:253" coordorigin="5737,2317" coordsize="0,253" path="m5737,2570l5737,2317e" filled="f" stroked="t" strokeweight=".70998pt" strokecolor="#676767">
                <v:path arrowok="t"/>
              </v:shape>
            </v:group>
            <v:group style="position:absolute;left:9092;top:2584;width:308;height:2" coordorigin="9092,2584" coordsize="308,2">
              <v:shape style="position:absolute;left:9092;top:2584;width:308;height:2" coordorigin="9092,2584" coordsize="308,0" path="m9092,2584l9400,2584e" filled="f" stroked="t" strokeweight=".47332pt" strokecolor="#606060">
                <v:path arrowok="t"/>
              </v:shape>
            </v:group>
            <v:group style="position:absolute;left:516;top:2825;width:11090;height:2" coordorigin="516,2825" coordsize="11090,2">
              <v:shape style="position:absolute;left:516;top:2825;width:11090;height:2" coordorigin="516,2825" coordsize="11090,0" path="m516,2825l11606,2825e" filled="f" stroked="t" strokeweight=".70998pt" strokecolor="#777777">
                <v:path arrowok="t"/>
              </v:shape>
            </v:group>
            <v:group style="position:absolute;left:521;top:2527;width:2;height:582" coordorigin="521,2527" coordsize="2,582">
              <v:shape style="position:absolute;left:521;top:2527;width:2;height:582" coordorigin="521,2527" coordsize="0,582" path="m521,3108l521,2527e" filled="f" stroked="t" strokeweight=".70998pt" strokecolor="#606060">
                <v:path arrowok="t"/>
              </v:shape>
            </v:group>
            <v:group style="position:absolute;left:516;top:3063;width:11095;height:2" coordorigin="516,3063" coordsize="11095,2">
              <v:shape style="position:absolute;left:516;top:3063;width:11095;height:2" coordorigin="516,3063" coordsize="11095,0" path="m516,3063l11611,3063e" filled="f" stroked="t" strokeweight=".70998pt" strokecolor="#777777">
                <v:path arrowok="t"/>
              </v:shape>
            </v:group>
            <v:group style="position:absolute;left:4284;top:3063;width:634;height:2" coordorigin="4284,3063" coordsize="634,2">
              <v:shape style="position:absolute;left:4284;top:3063;width:634;height:2" coordorigin="4284,3063" coordsize="634,0" path="m4284,3063l4918,3063e" filled="f" stroked="t" strokeweight=".47332pt" strokecolor="#646464">
                <v:path arrowok="t"/>
              </v:shape>
            </v:group>
            <v:group style="position:absolute;left:5438;top:3063;width:327;height:2" coordorigin="5438,3063" coordsize="327,2">
              <v:shape style="position:absolute;left:5438;top:3063;width:327;height:2" coordorigin="5438,3063" coordsize="327,0" path="m5438,3063l5765,3063e" filled="f" stroked="t" strokeweight=".47332pt" strokecolor="#606060">
                <v:path arrowok="t"/>
              </v:shape>
            </v:group>
            <v:group style="position:absolute;left:6693;top:3065;width:270;height:2" coordorigin="6693,3065" coordsize="270,2">
              <v:shape style="position:absolute;left:6693;top:3065;width:270;height:2" coordorigin="6693,3065" coordsize="270,0" path="m6693,3065l6963,3065e" filled="f" stroked="t" strokeweight=".47332pt" strokecolor="#606060">
                <v:path arrowok="t"/>
              </v:shape>
            </v:group>
            <v:group style="position:absolute;left:9343;top:3065;width:563;height:2" coordorigin="9343,3065" coordsize="563,2">
              <v:shape style="position:absolute;left:9343;top:3065;width:563;height:2" coordorigin="9343,3065" coordsize="563,0" path="m9343,3065l9907,3065e" filled="f" stroked="t" strokeweight=".47332pt" strokecolor="#707070">
                <v:path arrowok="t"/>
              </v:shape>
            </v:group>
            <v:group style="position:absolute;left:511;top:3304;width:11099;height:2" coordorigin="511,3304" coordsize="11099,2">
              <v:shape style="position:absolute;left:511;top:3304;width:11099;height:2" coordorigin="511,3304" coordsize="11099,0" path="m511,3304l11611,3304e" filled="f" stroked="t" strokeweight=".70998pt" strokecolor="#777777">
                <v:path arrowok="t"/>
              </v:shape>
            </v:group>
            <v:group style="position:absolute;left:3621;top:3304;width:227;height:2" coordorigin="3621,3304" coordsize="227,2">
              <v:shape style="position:absolute;left:3621;top:3304;width:227;height:2" coordorigin="3621,3304" coordsize="227,0" path="m3621,3304l3848,3304e" filled="f" stroked="t" strokeweight=".47332pt" strokecolor="#676767">
                <v:path arrowok="t"/>
              </v:shape>
            </v:group>
            <v:group style="position:absolute;left:5708;top:3304;width:256;height:2" coordorigin="5708,3304" coordsize="256,2">
              <v:shape style="position:absolute;left:5708;top:3304;width:256;height:2" coordorigin="5708,3304" coordsize="256,0" path="m5708,3304l5964,3304e" filled="f" stroked="t" strokeweight=".47332pt" strokecolor="#4B4B4B">
                <v:path arrowok="t"/>
              </v:shape>
            </v:group>
            <v:group style="position:absolute;left:6693;top:3304;width:270;height:2" coordorigin="6693,3304" coordsize="270,2">
              <v:shape style="position:absolute;left:6693;top:3304;width:270;height:2" coordorigin="6693,3304" coordsize="270,0" path="m6693,3304l6963,3304e" filled="f" stroked="t" strokeweight=".47332pt" strokecolor="#4B4B4B">
                <v:path arrowok="t"/>
              </v:shape>
            </v:group>
            <v:group style="position:absolute;left:3850;top:3299;width:2;height:1001" coordorigin="3850,3299" coordsize="2,1001">
              <v:shape style="position:absolute;left:3850;top:3299;width:2;height:1001" coordorigin="3850,3299" coordsize="0,1001" path="m3850,4300l3850,3299e" filled="f" stroked="t" strokeweight=".70998pt" strokecolor="#575757">
                <v:path arrowok="t"/>
              </v:shape>
            </v:group>
            <v:group style="position:absolute;left:6958;top:3299;width:2;height:491" coordorigin="6958,3299" coordsize="2,491">
              <v:shape style="position:absolute;left:6958;top:3299;width:2;height:491" coordorigin="6958,3299" coordsize="0,491" path="m6958,3790l6958,3299e" filled="f" stroked="t" strokeweight=".94664pt" strokecolor="#646464">
                <v:path arrowok="t"/>
              </v:shape>
            </v:group>
            <v:group style="position:absolute;left:6929;top:3761;width:2191;height:2" coordorigin="6929,3761" coordsize="2191,2">
              <v:shape style="position:absolute;left:6929;top:3761;width:2191;height:2" coordorigin="6929,3761" coordsize="2191,0" path="m6929,3761l9121,3761e" filled="f" stroked="t" strokeweight=".23666pt" strokecolor="#545454">
                <v:path arrowok="t"/>
              </v:shape>
            </v:group>
            <v:group style="position:absolute;left:9121;top:3761;width:1500;height:2" coordorigin="9121,3761" coordsize="1500,2">
              <v:shape style="position:absolute;left:9121;top:3761;width:1500;height:2" coordorigin="9121,3761" coordsize="1500,0" path="m9121,3761l10621,3761e" filled="f" stroked="t" strokeweight=".23666pt" strokecolor="#000000">
                <v:path arrowok="t"/>
              </v:shape>
            </v:group>
            <v:group style="position:absolute;left:10621;top:3761;width:985;height:2" coordorigin="10621,3761" coordsize="985,2">
              <v:shape style="position:absolute;left:10621;top:3761;width:985;height:2" coordorigin="10621,3761" coordsize="985,0" path="m10621,3761l11606,3761e" filled="f" stroked="t" strokeweight=".23666pt" strokecolor="#545454">
                <v:path arrowok="t"/>
              </v:shape>
            </v:group>
            <v:group style="position:absolute;left:11601;top:3509;width:2;height:286" coordorigin="11601,3509" coordsize="2,286">
              <v:shape style="position:absolute;left:11601;top:3509;width:2;height:286" coordorigin="11601,3509" coordsize="0,286" path="m11601,3795l11601,3509e" filled="f" stroked="t" strokeweight=".47332pt" strokecolor="#545454">
                <v:path arrowok="t"/>
              </v:shape>
            </v:group>
            <v:group style="position:absolute;left:3848;top:3981;width:1960;height:2" coordorigin="3848,3981" coordsize="1960,2">
              <v:shape style="position:absolute;left:3848;top:3981;width:1960;height:2" coordorigin="3848,3981" coordsize="1960,0" path="m3848,3981l5808,3981e" filled="f" stroked="t" strokeweight=".70998pt" strokecolor="#878787">
                <v:path arrowok="t"/>
              </v:shape>
            </v:group>
            <v:group style="position:absolute;left:11601;top:3733;width:2;height:601" coordorigin="11601,3733" coordsize="2,601">
              <v:shape style="position:absolute;left:11601;top:3733;width:2;height:601" coordorigin="11601,3733" coordsize="0,601" path="m11601,4334l11601,3733e" filled="f" stroked="t" strokeweight=".70998pt" strokecolor="#707070">
                <v:path arrowok="t"/>
              </v:shape>
            </v:group>
            <v:group style="position:absolute;left:511;top:4288;width:3346;height:2" coordorigin="511,4288" coordsize="3346,2">
              <v:shape style="position:absolute;left:511;top:4288;width:3346;height:2" coordorigin="511,4288" coordsize="3346,0" path="m511,4288l3858,4288e" filled="f" stroked="t" strokeweight=".70998pt" strokecolor="#939393">
                <v:path arrowok="t"/>
              </v:shape>
            </v:group>
            <v:group style="position:absolute;left:3327;top:4291;width:350;height:2" coordorigin="3327,4291" coordsize="350,2">
              <v:shape style="position:absolute;left:3327;top:4291;width:350;height:2" coordorigin="3327,4291" coordsize="350,0" path="m3327,4291l3678,4291e" filled="f" stroked="t" strokeweight=".47332pt" strokecolor="#7C7C7C">
                <v:path arrowok="t"/>
              </v:shape>
            </v:group>
            <v:group style="position:absolute;left:3768;top:4288;width:2035;height:2" coordorigin="3768,4288" coordsize="2035,2">
              <v:shape style="position:absolute;left:3768;top:4288;width:2035;height:2" coordorigin="3768,4288" coordsize="2035,0" path="m3768,4288l5803,4288e" filled="f" stroked="t" strokeweight=".94664pt" strokecolor="#4F4F4F">
                <v:path arrowok="t"/>
              </v:shape>
            </v:group>
            <v:group style="position:absolute;left:5708;top:4291;width:256;height:2" coordorigin="5708,4291" coordsize="256,2">
              <v:shape style="position:absolute;left:5708;top:4291;width:256;height:2" coordorigin="5708,4291" coordsize="256,0" path="m5708,4291l5964,4291e" filled="f" stroked="t" strokeweight=".70998pt" strokecolor="#747474">
                <v:path arrowok="t"/>
              </v:shape>
            </v:group>
            <v:group style="position:absolute;left:5907;top:4298;width:5704;height:2" coordorigin="5907,4298" coordsize="5704,2">
              <v:shape style="position:absolute;left:5907;top:4298;width:5704;height:2" coordorigin="5907,4298" coordsize="5704,0" path="m5907,4298l11611,4298e" filled="f" stroked="t" strokeweight=".70998pt" strokecolor="#909090">
                <v:path arrowok="t"/>
              </v:shape>
            </v:group>
            <v:group style="position:absolute;left:511;top:4572;width:11095;height:2" coordorigin="511,4572" coordsize="11095,2">
              <v:shape style="position:absolute;left:511;top:4572;width:11095;height:2" coordorigin="511,4572" coordsize="11095,0" path="m511,4572l11606,4572e" filled="f" stroked="t" strokeweight=".70998pt" strokecolor="#939393">
                <v:path arrowok="t"/>
              </v:shape>
            </v:group>
            <v:group style="position:absolute;left:2376;top:4286;width:2;height:1349" coordorigin="2376,4286" coordsize="2,1349">
              <v:shape style="position:absolute;left:2376;top:4286;width:2;height:1349" coordorigin="2376,4286" coordsize="0,1349" path="m2376,5635l2376,4286e" filled="f" stroked="t" strokeweight=".70998pt" strokecolor="#646464">
                <v:path arrowok="t"/>
              </v:shape>
            </v:group>
            <v:group style="position:absolute;left:9092;top:4577;width:308;height:2" coordorigin="9092,4577" coordsize="308,2">
              <v:shape style="position:absolute;left:9092;top:4577;width:308;height:2" coordorigin="9092,4577" coordsize="308,0" path="m9092,4577l9400,4577e" filled="f" stroked="t" strokeweight=".47332pt" strokecolor="#7C7C7C">
                <v:path arrowok="t"/>
              </v:shape>
            </v:group>
            <v:group style="position:absolute;left:9850;top:4574;width:232;height:2" coordorigin="9850,4574" coordsize="232,2">
              <v:shape style="position:absolute;left:9850;top:4574;width:232;height:2" coordorigin="9850,4574" coordsize="232,0" path="m9850,4574l10082,4574e" filled="f" stroked="t" strokeweight=".47332pt" strokecolor="#8C8C8C">
                <v:path arrowok="t"/>
              </v:shape>
            </v:group>
            <v:group style="position:absolute;left:11601;top:4238;width:2;height:620" coordorigin="11601,4238" coordsize="2,620">
              <v:shape style="position:absolute;left:11601;top:4238;width:2;height:620" coordorigin="11601,4238" coordsize="0,620" path="m11601,4858l11601,4238e" filled="f" stroked="t" strokeweight=".47332pt" strokecolor="#575757">
                <v:path arrowok="t"/>
              </v:shape>
            </v:group>
            <v:group style="position:absolute;left:521;top:4524;width:2;height:596" coordorigin="521,4524" coordsize="2,596">
              <v:shape style="position:absolute;left:521;top:4524;width:2;height:596" coordorigin="521,4524" coordsize="0,596" path="m521,5120l521,4524e" filled="f" stroked="t" strokeweight=".47332pt" strokecolor="#4F4F4F">
                <v:path arrowok="t"/>
              </v:shape>
            </v:group>
            <v:group style="position:absolute;left:2371;top:4817;width:5140;height:2" coordorigin="2371,4817" coordsize="5140,2">
              <v:shape style="position:absolute;left:2371;top:4817;width:5140;height:2" coordorigin="2371,4817" coordsize="5140,0" path="m2371,4817l7512,4817e" filled="f" stroked="t" strokeweight=".70998pt" strokecolor="#7C7C7C">
                <v:path arrowok="t"/>
              </v:shape>
            </v:group>
            <v:group style="position:absolute;left:7332;top:4817;width:483;height:2" coordorigin="7332,4817" coordsize="483,2">
              <v:shape style="position:absolute;left:7332;top:4817;width:483;height:2" coordorigin="7332,4817" coordsize="483,0" path="m7332,4817l7815,4817e" filled="f" stroked="t" strokeweight=".47332pt" strokecolor="#676767">
                <v:path arrowok="t"/>
              </v:shape>
            </v:group>
            <v:group style="position:absolute;left:7729;top:4817;width:3876;height:2" coordorigin="7729,4817" coordsize="3876,2">
              <v:shape style="position:absolute;left:7729;top:4817;width:3876;height:2" coordorigin="7729,4817" coordsize="3876,0" path="m7729,4817l11606,4817e" filled="f" stroked="t" strokeweight=".70998pt" strokecolor="#7C7C7C">
                <v:path arrowok="t"/>
              </v:shape>
            </v:group>
            <v:group style="position:absolute;left:9343;top:4820;width:563;height:2" coordorigin="9343,4820" coordsize="563,2">
              <v:shape style="position:absolute;left:9343;top:4820;width:563;height:2" coordorigin="9343,4820" coordsize="563,0" path="m9343,4820l9907,4820e" filled="f" stroked="t" strokeweight=".47332pt" strokecolor="#6B6B6B">
                <v:path arrowok="t"/>
              </v:shape>
            </v:group>
            <v:group style="position:absolute;left:4918;top:4806;width:2;height:505" coordorigin="4918,4806" coordsize="2,505">
              <v:shape style="position:absolute;left:4918;top:4806;width:2;height:505" coordorigin="4918,4806" coordsize="0,505" path="m4918,5311l4918,4806e" filled="f" stroked="t" strokeweight=".70998pt" strokecolor="#5B5B5B">
                <v:path arrowok="t"/>
              </v:shape>
            </v:group>
            <v:group style="position:absolute;left:11601;top:4786;width:2;height:806" coordorigin="11601,4786" coordsize="2,806">
              <v:shape style="position:absolute;left:11601;top:4786;width:2;height:806" coordorigin="11601,4786" coordsize="0,806" path="m11601,5592l11601,4786e" filled="f" stroked="t" strokeweight=".70998pt" strokecolor="#707070">
                <v:path arrowok="t"/>
              </v:shape>
            </v:group>
            <v:group style="position:absolute;left:4913;top:5297;width:852;height:2" coordorigin="4913,5297" coordsize="852,2">
              <v:shape style="position:absolute;left:4913;top:5297;width:852;height:2" coordorigin="4913,5297" coordsize="852,0" path="m4913,5297l5765,5297e" filled="f" stroked="t" strokeweight=".70998pt" strokecolor="#7C7C7C">
                <v:path arrowok="t"/>
              </v:shape>
            </v:group>
            <v:group style="position:absolute;left:5708;top:5297;width:256;height:2" coordorigin="5708,5297" coordsize="256,2">
              <v:shape style="position:absolute;left:5708;top:5297;width:256;height:2" coordorigin="5708,5297" coordsize="256,0" path="m5708,5297l5964,5297e" filled="f" stroked="t" strokeweight=".47332pt" strokecolor="#5B5B5B">
                <v:path arrowok="t"/>
              </v:shape>
            </v:group>
            <v:group style="position:absolute;left:5907;top:5297;width:843;height:2" coordorigin="5907,5297" coordsize="843,2">
              <v:shape style="position:absolute;left:5907;top:5297;width:843;height:2" coordorigin="5907,5297" coordsize="843,0" path="m5907,5297l6750,5297e" filled="f" stroked="t" strokeweight=".70998pt" strokecolor="#808080">
                <v:path arrowok="t"/>
              </v:shape>
            </v:group>
            <v:group style="position:absolute;left:6693;top:5299;width:696;height:2" coordorigin="6693,5299" coordsize="696,2">
              <v:shape style="position:absolute;left:6693;top:5299;width:696;height:2" coordorigin="6693,5299" coordsize="696,0" path="m6693,5299l7389,5299e" filled="f" stroked="t" strokeweight=".47332pt" strokecolor="#676767">
                <v:path arrowok="t"/>
              </v:shape>
            </v:group>
            <v:group style="position:absolute;left:7332;top:5299;width:492;height:2" coordorigin="7332,5299" coordsize="492,2">
              <v:shape style="position:absolute;left:7332;top:5299;width:492;height:2" coordorigin="7332,5299" coordsize="492,0" path="m7332,5299l7824,5299e" filled="f" stroked="t" strokeweight=".94664pt" strokecolor="#838383">
                <v:path arrowok="t"/>
              </v:shape>
            </v:group>
            <v:group style="position:absolute;left:7812;top:4806;width:2;height:496" coordorigin="7812,4806" coordsize="2,496">
              <v:shape style="position:absolute;left:7812;top:4806;width:2;height:496" coordorigin="7812,4806" coordsize="0,496" path="m7812,5301l7812,4806e" filled="f" stroked="t" strokeweight=".94664pt" strokecolor="#676767">
                <v:path arrowok="t"/>
              </v:shape>
            </v:group>
            <v:group style="position:absolute;left:7753;top:5299;width:521;height:2" coordorigin="7753,5299" coordsize="521,2">
              <v:shape style="position:absolute;left:7753;top:5299;width:521;height:2" coordorigin="7753,5299" coordsize="521,0" path="m7753,5299l8274,5299e" filled="f" stroked="t" strokeweight=".47332pt" strokecolor="#606060">
                <v:path arrowok="t"/>
              </v:shape>
            </v:group>
            <v:group style="position:absolute;left:8217;top:5301;width:932;height:2" coordorigin="8217,5301" coordsize="932,2">
              <v:shape style="position:absolute;left:8217;top:5301;width:932;height:2" coordorigin="8217,5301" coordsize="932,0" path="m8217,5301l9149,5301e" filled="f" stroked="t" strokeweight=".70998pt" strokecolor="#808080">
                <v:path arrowok="t"/>
              </v:shape>
            </v:group>
            <v:group style="position:absolute;left:9092;top:5301;width:308;height:2" coordorigin="9092,5301" coordsize="308,2">
              <v:shape style="position:absolute;left:9092;top:5301;width:308;height:2" coordorigin="9092,5301" coordsize="308,0" path="m9092,5301l9400,5301e" filled="f" stroked="t" strokeweight=".47332pt" strokecolor="#5B5B5B">
                <v:path arrowok="t"/>
              </v:shape>
            </v:group>
            <v:group style="position:absolute;left:9343;top:5304;width:2267;height:2" coordorigin="9343,5304" coordsize="2267,2">
              <v:shape style="position:absolute;left:9343;top:5304;width:2267;height:2" coordorigin="9343,5304" coordsize="2267,0" path="m9343,5304l11611,5304e" filled="f" stroked="t" strokeweight=".70998pt" strokecolor="#808080">
                <v:path arrowok="t"/>
              </v:shape>
            </v:group>
            <v:group style="position:absolute;left:4918;top:5254;width:2;height:329" coordorigin="4918,5254" coordsize="2,329">
              <v:shape style="position:absolute;left:4918;top:5254;width:2;height:329" coordorigin="4918,5254" coordsize="0,329" path="m4918,5583l4918,5254e" filled="f" stroked="t" strokeweight=".47332pt" strokecolor="#343434">
                <v:path arrowok="t"/>
              </v:shape>
            </v:group>
            <v:group style="position:absolute;left:4913;top:5540;width:3361;height:2" coordorigin="4913,5540" coordsize="3361,2">
              <v:shape style="position:absolute;left:4913;top:5540;width:3361;height:2" coordorigin="4913,5540" coordsize="3361,0" path="m4913,5540l8274,5540e" filled="f" stroked="t" strokeweight=".70998pt" strokecolor="#7C7C7C">
                <v:path arrowok="t"/>
              </v:shape>
            </v:group>
            <v:group style="position:absolute;left:8217;top:5542;width:412;height:2" coordorigin="8217,5542" coordsize="412,2">
              <v:shape style="position:absolute;left:8217;top:5542;width:412;height:2" coordorigin="8217,5542" coordsize="412,0" path="m8217,5542l8629,5542e" filled="f" stroked="t" strokeweight=".47332pt" strokecolor="#646464">
                <v:path arrowok="t"/>
              </v:shape>
            </v:group>
            <v:group style="position:absolute;left:8572;top:5544;width:880;height:2" coordorigin="8572,5544" coordsize="880,2">
              <v:shape style="position:absolute;left:8572;top:5544;width:880;height:2" coordorigin="8572,5544" coordsize="880,0" path="m8572,5544l9452,5544e" filled="f" stroked="t" strokeweight=".70998pt" strokecolor="#808080">
                <v:path arrowok="t"/>
              </v:shape>
            </v:group>
            <v:group style="position:absolute;left:9343;top:5544;width:563;height:2" coordorigin="9343,5544" coordsize="563,2">
              <v:shape style="position:absolute;left:9343;top:5544;width:563;height:2" coordorigin="9343,5544" coordsize="563,0" path="m9343,5544l9907,5544e" filled="f" stroked="t" strokeweight=".47332pt" strokecolor="#646464">
                <v:path arrowok="t"/>
              </v:shape>
            </v:group>
            <v:group style="position:absolute;left:9850;top:5544;width:1756;height:2" coordorigin="9850,5544" coordsize="1756,2">
              <v:shape style="position:absolute;left:9850;top:5544;width:1756;height:2" coordorigin="9850,5544" coordsize="1756,0" path="m9850,5544l11606,5544e" filled="f" stroked="t" strokeweight=".70998pt" strokecolor="#808080">
                <v:path arrowok="t"/>
              </v:shape>
            </v:group>
            <v:group style="position:absolute;left:2378;top:5525;width:2;height:510" coordorigin="2378,5525" coordsize="2,510">
              <v:shape style="position:absolute;left:2378;top:5525;width:2;height:510" coordorigin="2378,5525" coordsize="0,510" path="m2378,6035l2378,5525e" filled="f" stroked="t" strokeweight=".47332pt" strokecolor="#4F4F4F">
                <v:path arrowok="t"/>
              </v:shape>
            </v:group>
            <v:group style="position:absolute;left:4918;top:5525;width:2;height:782" coordorigin="4918,5525" coordsize="2,782">
              <v:shape style="position:absolute;left:4918;top:5525;width:2;height:782" coordorigin="4918,5525" coordsize="0,782" path="m4918,6307l4918,5525e" filled="f" stroked="t" strokeweight=".70998pt" strokecolor="#606060">
                <v:path arrowok="t"/>
              </v:shape>
            </v:group>
            <v:group style="position:absolute;left:4908;top:5785;width:6702;height:2" coordorigin="4908,5785" coordsize="6702,2">
              <v:shape style="position:absolute;left:4908;top:5785;width:6702;height:2" coordorigin="4908,5785" coordsize="6702,0" path="m4908,5785l11611,5785e" filled="f" stroked="t" strokeweight=".70998pt" strokecolor="#7C7C7C">
                <v:path arrowok="t"/>
              </v:shape>
            </v:group>
            <v:group style="position:absolute;left:9343;top:5783;width:563;height:2" coordorigin="9343,5783" coordsize="563,2">
              <v:shape style="position:absolute;left:9343;top:5783;width:563;height:2" coordorigin="9343,5783" coordsize="563,0" path="m9343,5783l9907,5783e" filled="f" stroked="t" strokeweight=".47332pt" strokecolor="#6B6B6B">
                <v:path arrowok="t"/>
              </v:shape>
            </v:group>
            <v:group style="position:absolute;left:11601;top:5521;width:2;height:281" coordorigin="11601,5521" coordsize="2,281">
              <v:shape style="position:absolute;left:11601;top:5521;width:2;height:281" coordorigin="11601,5521" coordsize="0,281" path="m11601,5802l11601,5521e" filled="f" stroked="t" strokeweight=".47332pt" strokecolor="#4F4F4F">
                <v:path arrowok="t"/>
              </v:shape>
            </v:group>
            <v:group style="position:absolute;left:2371;top:6019;width:530;height:2" coordorigin="2371,6019" coordsize="530,2">
              <v:shape style="position:absolute;left:2371;top:6019;width:530;height:2" coordorigin="2371,6019" coordsize="530,0" path="m2371,6019l2901,6019e" filled="f" stroked="t" strokeweight=".47332pt" strokecolor="#606060">
                <v:path arrowok="t"/>
              </v:shape>
            </v:group>
            <v:group style="position:absolute;left:2845;top:6021;width:833;height:2" coordorigin="2845,6021" coordsize="833,2">
              <v:shape style="position:absolute;left:2845;top:6021;width:833;height:2" coordorigin="2845,6021" coordsize="833,0" path="m2845,6021l3678,6021e" filled="f" stroked="t" strokeweight=".70998pt" strokecolor="#808080">
                <v:path arrowok="t"/>
              </v:shape>
            </v:group>
            <v:group style="position:absolute;left:3621;top:6021;width:601;height:2" coordorigin="3621,6021" coordsize="601,2">
              <v:shape style="position:absolute;left:3621;top:6021;width:601;height:2" coordorigin="3621,6021" coordsize="601,0" path="m3621,6021l4222,6021e" filled="f" stroked="t" strokeweight=".47332pt" strokecolor="#676767">
                <v:path arrowok="t"/>
              </v:shape>
            </v:group>
            <v:group style="position:absolute;left:4123;top:6024;width:7488;height:2" coordorigin="4123,6024" coordsize="7488,2">
              <v:shape style="position:absolute;left:4123;top:6024;width:7488;height:2" coordorigin="4123,6024" coordsize="7488,0" path="m4123,6024l11611,6024e" filled="f" stroked="t" strokeweight=".70998pt" strokecolor="#7C7C7C">
                <v:path arrowok="t"/>
              </v:shape>
            </v:group>
            <v:group style="position:absolute;left:9092;top:6026;width:308;height:2" coordorigin="9092,6026" coordsize="308,2">
              <v:shape style="position:absolute;left:9092;top:6026;width:308;height:2" coordorigin="9092,6026" coordsize="308,0" path="m9092,6026l9400,6026e" filled="f" stroked="t" strokeweight=".47332pt" strokecolor="#5B5B5B">
                <v:path arrowok="t"/>
              </v:shape>
            </v:group>
            <v:group style="position:absolute;left:11601;top:5730;width:2;height:605" coordorigin="11601,5730" coordsize="2,605">
              <v:shape style="position:absolute;left:11601;top:5730;width:2;height:605" coordorigin="11601,5730" coordsize="0,605" path="m11601,6336l11601,5730e" filled="f" stroked="t" strokeweight=".94664pt" strokecolor="#707070">
                <v:path arrowok="t"/>
              </v:shape>
            </v:group>
            <v:group style="position:absolute;left:1051;top:6255;width:644;height:2" coordorigin="1051,6255" coordsize="644,2">
              <v:shape style="position:absolute;left:1051;top:6255;width:644;height:2" coordorigin="1051,6255" coordsize="644,0" path="m1051,6255l1694,6255e" filled="f" stroked="t" strokeweight=".47332pt" strokecolor="#8C8C8C">
                <v:path arrowok="t"/>
              </v:shape>
            </v:group>
            <v:group style="position:absolute;left:937;top:6257;width:2911;height:2" coordorigin="937,6257" coordsize="2911,2">
              <v:shape style="position:absolute;left:937;top:6257;width:2911;height:2" coordorigin="937,6257" coordsize="2911,0" path="m937,6257l3848,6257e" filled="f" stroked="t" strokeweight=".70998pt" strokecolor="#838383">
                <v:path arrowok="t"/>
              </v:shape>
            </v:group>
            <v:group style="position:absolute;left:2376;top:5978;width:2;height:768" coordorigin="2376,5978" coordsize="2,768">
              <v:shape style="position:absolute;left:2376;top:5978;width:2;height:768" coordorigin="2376,5978" coordsize="0,768" path="m2376,6746l2376,5978e" filled="f" stroked="t" strokeweight=".94664pt" strokecolor="#676767">
                <v:path arrowok="t"/>
              </v:shape>
            </v:group>
            <v:group style="position:absolute;left:3791;top:6260;width:431;height:2" coordorigin="3791,6260" coordsize="431,2">
              <v:shape style="position:absolute;left:3791;top:6260;width:431;height:2" coordorigin="3791,6260" coordsize="431,0" path="m3791,6260l4222,6260e" filled="f" stroked="t" strokeweight=".47332pt" strokecolor="#5B5B5B">
                <v:path arrowok="t"/>
              </v:shape>
            </v:group>
            <v:group style="position:absolute;left:4127;top:6264;width:6262;height:2" coordorigin="4127,6264" coordsize="6262,2">
              <v:shape style="position:absolute;left:4127;top:6264;width:6262;height:2" coordorigin="4127,6264" coordsize="6262,0" path="m4127,6264l10389,6264e" filled="f" stroked="t" strokeweight=".70998pt" strokecolor="#777777">
                <v:path arrowok="t"/>
              </v:shape>
            </v:group>
            <v:group style="position:absolute;left:9092;top:6264;width:308;height:2" coordorigin="9092,6264" coordsize="308,2">
              <v:shape style="position:absolute;left:9092;top:6264;width:308;height:2" coordorigin="9092,6264" coordsize="308,0" path="m9092,6264l9400,6264e" filled="f" stroked="t" strokeweight=".47332pt" strokecolor="#646464">
                <v:path arrowok="t"/>
              </v:shape>
            </v:group>
            <v:group style="position:absolute;left:10025;top:6267;width:1586;height:2" coordorigin="10025,6267" coordsize="1586,2">
              <v:shape style="position:absolute;left:10025;top:6267;width:1586;height:2" coordorigin="10025,6267" coordsize="1586,0" path="m10025,6267l11611,6267e" filled="f" stroked="t" strokeweight=".47332pt" strokecolor="#7C7C7C">
                <v:path arrowok="t"/>
              </v:shape>
            </v:group>
            <v:group style="position:absolute;left:4918;top:6236;width:2;height:286" coordorigin="4918,6236" coordsize="2,286">
              <v:shape style="position:absolute;left:4918;top:6236;width:2;height:286" coordorigin="4918,6236" coordsize="0,286" path="m4918,6522l4918,6236e" filled="f" stroked="t" strokeweight=".47332pt" strokecolor="#383838">
                <v:path arrowok="t"/>
              </v:shape>
            </v:group>
            <v:group style="position:absolute;left:7810;top:6255;width:2;height:267" coordorigin="7810,6255" coordsize="2,267">
              <v:shape style="position:absolute;left:7810;top:6255;width:2;height:267" coordorigin="7810,6255" coordsize="0,267" path="m7810,6522l7810,6255e" filled="f" stroked="t" strokeweight=".70998pt" strokecolor="#545454">
                <v:path arrowok="t"/>
              </v:shape>
            </v:group>
            <v:group style="position:absolute;left:11601;top:6236;width:2;height:520" coordorigin="11601,6236" coordsize="2,520">
              <v:shape style="position:absolute;left:11601;top:6236;width:2;height:520" coordorigin="11601,6236" coordsize="0,520" path="m11601,6755l11601,6236e" filled="f" stroked="t" strokeweight=".47332pt" strokecolor="#5B5B5B">
                <v:path arrowok="t"/>
              </v:shape>
            </v:group>
            <v:group style="position:absolute;left:2371;top:6732;width:1851;height:2" coordorigin="2371,6732" coordsize="1851,2">
              <v:shape style="position:absolute;left:2371;top:6732;width:1851;height:2" coordorigin="2371,6732" coordsize="1851,0" path="m2371,6732l4222,6732e" filled="f" stroked="t" strokeweight=".70998pt" strokecolor="#808080">
                <v:path arrowok="t"/>
              </v:shape>
            </v:group>
            <v:group style="position:absolute;left:4165;top:6732;width:175;height:2" coordorigin="4165,6732" coordsize="175,2">
              <v:shape style="position:absolute;left:4165;top:6732;width:175;height:2" coordorigin="4165,6732" coordsize="175,0" path="m4165,6732l4340,6732e" filled="f" stroked="t" strokeweight=".47332pt" strokecolor="#606060">
                <v:path arrowok="t"/>
              </v:shape>
            </v:group>
            <v:group style="position:absolute;left:4915;top:6465;width:2;height:291" coordorigin="4915,6465" coordsize="2,291">
              <v:shape style="position:absolute;left:4915;top:6465;width:2;height:291" coordorigin="4915,6465" coordsize="0,291" path="m4915,6755l4915,6465e" filled="f" stroked="t" strokeweight=".47332pt" strokecolor="#4B4B4B">
                <v:path arrowok="t"/>
              </v:shape>
            </v:group>
            <v:group style="position:absolute;left:4284;top:6732;width:2466;height:2" coordorigin="4284,6732" coordsize="2466,2">
              <v:shape style="position:absolute;left:4284;top:6732;width:2466;height:2" coordorigin="4284,6732" coordsize="2466,0" path="m4284,6732l6750,6732e" filled="f" stroked="t" strokeweight=".70998pt" strokecolor="#747474">
                <v:path arrowok="t"/>
              </v:shape>
            </v:group>
            <v:group style="position:absolute;left:6693;top:6736;width:270;height:2" coordorigin="6693,6736" coordsize="270,2">
              <v:shape style="position:absolute;left:6693;top:6736;width:270;height:2" coordorigin="6693,6736" coordsize="270,0" path="m6693,6736l6963,6736e" filled="f" stroked="t" strokeweight=".47332pt" strokecolor="#5B5B5B">
                <v:path arrowok="t"/>
              </v:shape>
            </v:group>
            <v:group style="position:absolute;left:6906;top:6736;width:1723;height:2" coordorigin="6906,6736" coordsize="1723,2">
              <v:shape style="position:absolute;left:6906;top:6736;width:1723;height:2" coordorigin="6906,6736" coordsize="1723,0" path="m6906,6736l8629,6736e" filled="f" stroked="t" strokeweight=".70998pt" strokecolor="#7C7C7C">
                <v:path arrowok="t"/>
              </v:shape>
            </v:group>
            <v:group style="position:absolute;left:7815;top:6255;width:2;height:725" coordorigin="7815,6255" coordsize="2,725">
              <v:shape style="position:absolute;left:7815;top:6255;width:2;height:725" coordorigin="7815,6255" coordsize="0,725" path="m7815,6979l7815,6255e" filled="f" stroked="t" strokeweight=".47332pt" strokecolor="#545454">
                <v:path arrowok="t"/>
              </v:shape>
            </v:group>
            <v:group style="position:absolute;left:8572;top:6736;width:577;height:2" coordorigin="8572,6736" coordsize="577,2">
              <v:shape style="position:absolute;left:8572;top:6736;width:577;height:2" coordorigin="8572,6736" coordsize="577,0" path="m8572,6736l9149,6736e" filled="f" stroked="t" strokeweight=".47332pt" strokecolor="#6B6B6B">
                <v:path arrowok="t"/>
              </v:shape>
            </v:group>
            <v:group style="position:absolute;left:9092;top:6736;width:814;height:2" coordorigin="9092,6736" coordsize="814,2">
              <v:shape style="position:absolute;left:9092;top:6736;width:814;height:2" coordorigin="9092,6736" coordsize="814,0" path="m9092,6736l9907,6736e" filled="f" stroked="t" strokeweight=".70998pt" strokecolor="#7C7C7C">
                <v:path arrowok="t"/>
              </v:shape>
            </v:group>
            <v:group style="position:absolute;left:9850;top:6739;width:232;height:2" coordorigin="9850,6739" coordsize="232,2">
              <v:shape style="position:absolute;left:9850;top:6739;width:232;height:2" coordorigin="9850,6739" coordsize="232,0" path="m9850,6739l10082,6739e" filled="f" stroked="t" strokeweight=".47332pt" strokecolor="#646464">
                <v:path arrowok="t"/>
              </v:shape>
            </v:group>
            <v:group style="position:absolute;left:10025;top:6741;width:1586;height:2" coordorigin="10025,6741" coordsize="1586,2">
              <v:shape style="position:absolute;left:10025;top:6741;width:1586;height:2" coordorigin="10025,6741" coordsize="1586,0" path="m10025,6741l11611,6741e" filled="f" stroked="t" strokeweight=".70998pt" strokecolor="#808080">
                <v:path arrowok="t"/>
              </v:shape>
            </v:group>
            <v:group style="position:absolute;left:2376;top:6689;width:2;height:324" coordorigin="2376,6689" coordsize="2,324">
              <v:shape style="position:absolute;left:2376;top:6689;width:2;height:324" coordorigin="2376,6689" coordsize="0,324" path="m2376,7013l2376,6689e" filled="f" stroked="t" strokeweight=".47332pt" strokecolor="#3B3B3B">
                <v:path arrowok="t"/>
              </v:shape>
            </v:group>
            <v:group style="position:absolute;left:4918;top:6636;width:2;height:343" coordorigin="4918,6636" coordsize="2,343">
              <v:shape style="position:absolute;left:4918;top:6636;width:2;height:343" coordorigin="4918,6636" coordsize="0,343" path="m4918,6979l4918,6636e" filled="f" stroked="t" strokeweight=".94664pt" strokecolor="#606060">
                <v:path arrowok="t"/>
              </v:shape>
            </v:group>
            <v:group style="position:absolute;left:2371;top:6975;width:9239;height:2" coordorigin="2371,6975" coordsize="9239,2">
              <v:shape style="position:absolute;left:2371;top:6975;width:9239;height:2" coordorigin="2371,6975" coordsize="9239,0" path="m2371,6975l11611,6975e" filled="f" stroked="t" strokeweight=".70998pt" strokecolor="#777777">
                <v:path arrowok="t"/>
              </v:shape>
            </v:group>
            <v:group style="position:absolute;left:6693;top:6975;width:270;height:2" coordorigin="6693,6975" coordsize="270,2">
              <v:shape style="position:absolute;left:6693;top:6975;width:270;height:2" coordorigin="6693,6975" coordsize="270,0" path="m6693,6975l6963,6975e" filled="f" stroked="t" strokeweight=".47332pt" strokecolor="#545454">
                <v:path arrowok="t"/>
              </v:shape>
            </v:group>
            <v:group style="position:absolute;left:7815;top:6665;width:2;height:315" coordorigin="7815,6665" coordsize="2,315">
              <v:shape style="position:absolute;left:7815;top:6665;width:2;height:315" coordorigin="7815,6665" coordsize="0,315" path="m7815,6979l7815,6665e" filled="f" stroked="t" strokeweight=".94664pt" strokecolor="#606060">
                <v:path arrowok="t"/>
              </v:shape>
            </v:group>
            <v:group style="position:absolute;left:7753;top:6977;width:521;height:2" coordorigin="7753,6977" coordsize="521,2">
              <v:shape style="position:absolute;left:7753;top:6977;width:521;height:2" coordorigin="7753,6977" coordsize="521,0" path="m7753,6977l8274,6977e" filled="f" stroked="t" strokeweight=".47332pt" strokecolor="#6B6B6B">
                <v:path arrowok="t"/>
              </v:shape>
            </v:group>
            <v:group style="position:absolute;left:9092;top:6979;width:308;height:2" coordorigin="9092,6979" coordsize="308,2">
              <v:shape style="position:absolute;left:9092;top:6979;width:308;height:2" coordorigin="9092,6979" coordsize="308,0" path="m9092,6979l9400,6979e" filled="f" stroked="t" strokeweight=".47332pt" strokecolor="#5B5B5B">
                <v:path arrowok="t"/>
              </v:shape>
            </v:group>
            <v:group style="position:absolute;left:521;top:5735;width:2;height:300" coordorigin="521,5735" coordsize="2,300">
              <v:shape style="position:absolute;left:521;top:5735;width:2;height:300" coordorigin="521,5735" coordsize="0,300" path="m521,6035l521,5735e" filled="f" stroked="t" strokeweight=".47332pt" strokecolor="#484848">
                <v:path arrowok="t"/>
              </v:shape>
            </v:group>
            <v:group style="position:absolute;left:511;top:7213;width:4407;height:2" coordorigin="511,7213" coordsize="4407,2">
              <v:shape style="position:absolute;left:511;top:7213;width:4407;height:2" coordorigin="511,7213" coordsize="4407,0" path="m511,7213l4918,7213e" filled="f" stroked="t" strokeweight=".70998pt" strokecolor="#808080">
                <v:path arrowok="t"/>
              </v:shape>
            </v:group>
            <v:group style="position:absolute;left:994;top:7213;width:748;height:2" coordorigin="994,7213" coordsize="748,2">
              <v:shape style="position:absolute;left:994;top:7213;width:748;height:2" coordorigin="994,7213" coordsize="748,0" path="m994,7213l1742,7213e" filled="f" stroked="t" strokeweight=".94664pt" strokecolor="#939393">
                <v:path arrowok="t"/>
              </v:shape>
            </v:group>
            <v:group style="position:absolute;left:4861;top:7215;width:634;height:2" coordorigin="4861,7215" coordsize="634,2">
              <v:shape style="position:absolute;left:4861;top:7215;width:634;height:2" coordorigin="4861,7215" coordsize="634,0" path="m4861,7215l5495,7215e" filled="f" stroked="t" strokeweight=".47332pt" strokecolor="#676767">
                <v:path arrowok="t"/>
              </v:shape>
            </v:group>
            <v:group style="position:absolute;left:5438;top:7218;width:1623;height:2" coordorigin="5438,7218" coordsize="1623,2">
              <v:shape style="position:absolute;left:5438;top:7218;width:1623;height:2" coordorigin="5438,7218" coordsize="1623,0" path="m5438,7218l7062,7218e" filled="f" stroked="t" strokeweight=".70998pt" strokecolor="#7C7C7C">
                <v:path arrowok="t"/>
              </v:shape>
            </v:group>
            <v:group style="position:absolute;left:6906;top:7218;width:483;height:2" coordorigin="6906,7218" coordsize="483,2">
              <v:shape style="position:absolute;left:6906;top:7218;width:483;height:2" coordorigin="6906,7218" coordsize="483,0" path="m6906,7218l7389,7218e" filled="f" stroked="t" strokeweight=".47332pt" strokecolor="#6B6B6B">
                <v:path arrowok="t"/>
              </v:shape>
            </v:group>
            <v:group style="position:absolute;left:7332;top:7218;width:942;height:2" coordorigin="7332,7218" coordsize="942,2">
              <v:shape style="position:absolute;left:7332;top:7218;width:942;height:2" coordorigin="7332,7218" coordsize="942,0" path="m7332,7218l8274,7218e" filled="f" stroked="t" strokeweight=".70998pt" strokecolor="#808080">
                <v:path arrowok="t"/>
              </v:shape>
            </v:group>
            <v:group style="position:absolute;left:8217;top:7220;width:412;height:2" coordorigin="8217,7220" coordsize="412,2">
              <v:shape style="position:absolute;left:8217;top:7220;width:412;height:2" coordorigin="8217,7220" coordsize="412,0" path="m8217,7220l8629,7220e" filled="f" stroked="t" strokeweight=".47332pt" strokecolor="#606060">
                <v:path arrowok="t"/>
              </v:shape>
            </v:group>
            <v:group style="position:absolute;left:8572;top:7223;width:828;height:2" coordorigin="8572,7223" coordsize="828,2">
              <v:shape style="position:absolute;left:8572;top:7223;width:828;height:2" coordorigin="8572,7223" coordsize="828,0" path="m8572,7223l9400,7223e" filled="f" stroked="t" strokeweight=".70998pt" strokecolor="#777777">
                <v:path arrowok="t"/>
              </v:shape>
            </v:group>
            <v:group style="position:absolute;left:9343;top:7223;width:563;height:2" coordorigin="9343,7223" coordsize="563,2">
              <v:shape style="position:absolute;left:9343;top:7223;width:563;height:2" coordorigin="9343,7223" coordsize="563,0" path="m9343,7223l9907,7223e" filled="f" stroked="t" strokeweight=".47332pt" strokecolor="#5B5B5B">
                <v:path arrowok="t"/>
              </v:shape>
            </v:group>
            <v:group style="position:absolute;left:9850;top:7223;width:1761;height:2" coordorigin="9850,7223" coordsize="1761,2">
              <v:shape style="position:absolute;left:9850;top:7223;width:1761;height:2" coordorigin="9850,7223" coordsize="1761,0" path="m9850,7223l11611,7223e" filled="f" stroked="t" strokeweight=".70998pt" strokecolor="#7C7C7C">
                <v:path arrowok="t"/>
              </v:shape>
            </v:group>
            <v:group style="position:absolute;left:516;top:5111;width:2;height:2393" coordorigin="516,5111" coordsize="2,2393">
              <v:shape style="position:absolute;left:516;top:5111;width:2;height:2393" coordorigin="516,5111" coordsize="0,2393" path="m516,7504l516,5111e" filled="f" stroked="t" strokeweight=".47332pt" strokecolor="#646464">
                <v:path arrowok="t"/>
              </v:shape>
            </v:group>
            <v:group style="position:absolute;left:11601;top:7189;width:2;height:315" coordorigin="11601,7189" coordsize="2,315">
              <v:shape style="position:absolute;left:11601;top:7189;width:2;height:315" coordorigin="11601,7189" coordsize="0,315" path="m11601,7504l11601,7189e" filled="f" stroked="t" strokeweight=".47332pt" strokecolor="#545454">
                <v:path arrowok="t"/>
              </v:shape>
            </v:group>
            <v:group style="position:absolute;left:506;top:7685;width:10399;height:2" coordorigin="506,7685" coordsize="10399,2">
              <v:shape style="position:absolute;left:506;top:7685;width:10399;height:2" coordorigin="506,7685" coordsize="10399,0" path="m506,7685l10905,7685e" filled="f" stroked="t" strokeweight=".70998pt" strokecolor="#7C7C7C">
                <v:path arrowok="t"/>
              </v:shape>
            </v:group>
            <v:group style="position:absolute;left:2374;top:6956;width:2;height:987" coordorigin="2374,6956" coordsize="2,987">
              <v:shape style="position:absolute;left:2374;top:6956;width:2;height:987" coordorigin="2374,6956" coordsize="0,987" path="m2374,7942l2374,6956e" filled="f" stroked="t" strokeweight=".70998pt" strokecolor="#646464">
                <v:path arrowok="t"/>
              </v:shape>
            </v:group>
            <v:group style="position:absolute;left:2315;top:7687;width:587;height:2" coordorigin="2315,7687" coordsize="587,2">
              <v:shape style="position:absolute;left:2315;top:7687;width:587;height:2" coordorigin="2315,7687" coordsize="587,0" path="m2315,7687l2901,7687e" filled="f" stroked="t" strokeweight=".47332pt" strokecolor="#707070">
                <v:path arrowok="t"/>
              </v:shape>
            </v:group>
            <v:group style="position:absolute;left:3327;top:7685;width:350;height:2" coordorigin="3327,7685" coordsize="350,2">
              <v:shape style="position:absolute;left:3327;top:7685;width:350;height:2" coordorigin="3327,7685" coordsize="350,0" path="m3327,7685l3678,7685e" filled="f" stroked="t" strokeweight=".47332pt" strokecolor="#646464">
                <v:path arrowok="t"/>
              </v:shape>
            </v:group>
            <v:group style="position:absolute;left:4284;top:7687;width:634;height:2" coordorigin="4284,7687" coordsize="634,2">
              <v:shape style="position:absolute;left:4284;top:7687;width:634;height:2" coordorigin="4284,7687" coordsize="634,0" path="m4284,7687l4918,7687e" filled="f" stroked="t" strokeweight=".47332pt" strokecolor="#707070">
                <v:path arrowok="t"/>
              </v:shape>
            </v:group>
            <v:group style="position:absolute;left:5438;top:7687;width:327;height:2" coordorigin="5438,7687" coordsize="327,2">
              <v:shape style="position:absolute;left:5438;top:7687;width:327;height:2" coordorigin="5438,7687" coordsize="327,0" path="m5438,7687l5765,7687e" filled="f" stroked="t" strokeweight=".47332pt" strokecolor="#606060">
                <v:path arrowok="t"/>
              </v:shape>
            </v:group>
            <v:group style="position:absolute;left:5580;top:7687;width:2234;height:2" coordorigin="5580,7687" coordsize="2234,2">
              <v:shape style="position:absolute;left:5580;top:7687;width:2234;height:2" coordorigin="5580,7687" coordsize="2234,0" path="m5580,7687l7815,7687e" filled="f" stroked="t" strokeweight=".47332pt" strokecolor="#747474">
                <v:path arrowok="t"/>
              </v:shape>
            </v:group>
            <v:group style="position:absolute;left:8217;top:7687;width:412;height:2" coordorigin="8217,7687" coordsize="412,2">
              <v:shape style="position:absolute;left:8217;top:7687;width:412;height:2" coordorigin="8217,7687" coordsize="412,0" path="m8217,7687l8629,7687e" filled="f" stroked="t" strokeweight=".70998pt" strokecolor="#7C7C7C">
                <v:path arrowok="t"/>
              </v:shape>
            </v:group>
            <v:group style="position:absolute;left:9343;top:7692;width:2267;height:2" coordorigin="9343,7692" coordsize="2267,2">
              <v:shape style="position:absolute;left:9343;top:7692;width:2267;height:2" coordorigin="9343,7692" coordsize="2267,0" path="m9343,7692l11611,7692e" filled="f" stroked="t" strokeweight=".47332pt" strokecolor="#7C7C7C">
                <v:path arrowok="t"/>
              </v:shape>
            </v:group>
            <v:group style="position:absolute;left:4908;top:7931;width:6702;height:2" coordorigin="4908,7931" coordsize="6702,2">
              <v:shape style="position:absolute;left:4908;top:7931;width:6702;height:2" coordorigin="4908,7931" coordsize="6702,0" path="m4908,7931l11611,7931e" filled="f" stroked="t" strokeweight=".70998pt" strokecolor="#777777">
                <v:path arrowok="t"/>
              </v:shape>
            </v:group>
            <v:group style="position:absolute;left:9092;top:7933;width:308;height:2" coordorigin="9092,7933" coordsize="308,2">
              <v:shape style="position:absolute;left:9092;top:7933;width:308;height:2" coordorigin="9092,7933" coordsize="308,0" path="m9092,7933l9400,7933e" filled="f" stroked="t" strokeweight=".47332pt" strokecolor="#5B5B5B">
                <v:path arrowok="t"/>
              </v:shape>
            </v:group>
            <v:group style="position:absolute;left:2374;top:7885;width:2;height:610" coordorigin="2374,7885" coordsize="2,610">
              <v:shape style="position:absolute;left:2374;top:7885;width:2;height:610" coordorigin="2374,7885" coordsize="0,610" path="m2374,8495l2374,7885e" filled="f" stroked="t" strokeweight=".47332pt" strokecolor="#4B4B4B">
                <v:path arrowok="t"/>
              </v:shape>
            </v:group>
            <v:group style="position:absolute;left:4904;top:8171;width:6707;height:2" coordorigin="4904,8171" coordsize="6707,2">
              <v:shape style="position:absolute;left:4904;top:8171;width:6707;height:2" coordorigin="4904,8171" coordsize="6707,0" path="m4904,8171l11611,8171e" filled="f" stroked="t" strokeweight=".70998pt" strokecolor="#777777">
                <v:path arrowok="t"/>
              </v:shape>
            </v:group>
            <v:group style="position:absolute;left:511;top:8431;width:5254;height:2" coordorigin="511,8431" coordsize="5254,2">
              <v:shape style="position:absolute;left:511;top:8431;width:5254;height:2" coordorigin="511,8431" coordsize="5254,0" path="m511,8431l5765,8431e" filled="f" stroked="t" strokeweight=".70998pt" strokecolor="#7C7C7C">
                <v:path arrowok="t"/>
              </v:shape>
            </v:group>
            <v:group style="position:absolute;left:1051;top:8429;width:644;height:2" coordorigin="1051,8429" coordsize="644,2">
              <v:shape style="position:absolute;left:1051;top:8429;width:644;height:2" coordorigin="1051,8429" coordsize="644,0" path="m1051,8429l1694,8429e" filled="f" stroked="t" strokeweight=".47332pt" strokecolor="#7C7C7C">
                <v:path arrowok="t"/>
              </v:shape>
            </v:group>
            <v:group style="position:absolute;left:4915;top:7675;width:2;height:763" coordorigin="4915,7675" coordsize="2,763">
              <v:shape style="position:absolute;left:4915;top:7675;width:2;height:763" coordorigin="4915,7675" coordsize="0,763" path="m4915,8438l4915,7675e" filled="f" stroked="t" strokeweight=".94664pt" strokecolor="#676767">
                <v:path arrowok="t"/>
              </v:shape>
            </v:group>
            <v:group style="position:absolute;left:5708;top:8433;width:256;height:2" coordorigin="5708,8433" coordsize="256,2">
              <v:shape style="position:absolute;left:5708;top:8433;width:256;height:2" coordorigin="5708,8433" coordsize="256,0" path="m5708,8433l5964,8433e" filled="f" stroked="t" strokeweight=".47332pt" strokecolor="#676767">
                <v:path arrowok="t"/>
              </v:shape>
            </v:group>
            <v:group style="position:absolute;left:5907;top:8433;width:843;height:2" coordorigin="5907,8433" coordsize="843,2">
              <v:shape style="position:absolute;left:5907;top:8433;width:843;height:2" coordorigin="5907,8433" coordsize="843,0" path="m5907,8433l6750,8433e" filled="f" stroked="t" strokeweight=".70998pt" strokecolor="#7C7C7C">
                <v:path arrowok="t"/>
              </v:shape>
            </v:group>
            <v:group style="position:absolute;left:6693;top:8433;width:270;height:2" coordorigin="6693,8433" coordsize="270,2">
              <v:shape style="position:absolute;left:6693;top:8433;width:270;height:2" coordorigin="6693,8433" coordsize="270,0" path="m6693,8433l6963,8433e" filled="f" stroked="t" strokeweight=".47332pt" strokecolor="#4F4F4F">
                <v:path arrowok="t"/>
              </v:shape>
            </v:group>
            <v:group style="position:absolute;left:6906;top:8436;width:4700;height:2" coordorigin="6906,8436" coordsize="4700,2">
              <v:shape style="position:absolute;left:6906;top:8436;width:4700;height:2" coordorigin="6906,8436" coordsize="4700,0" path="m6906,8436l11606,8436e" filled="f" stroked="t" strokeweight=".70998pt" strokecolor="#777777">
                <v:path arrowok="t"/>
              </v:shape>
            </v:group>
            <v:group style="position:absolute;left:11601;top:8143;width:2;height:572" coordorigin="11601,8143" coordsize="2,572">
              <v:shape style="position:absolute;left:11601;top:8143;width:2;height:572" coordorigin="11601,8143" coordsize="0,572" path="m11601,8715l11601,8143e" filled="f" stroked="t" strokeweight=".47332pt" strokecolor="#575757">
                <v:path arrowok="t"/>
              </v:shape>
            </v:group>
            <v:group style="position:absolute;left:514;top:8424;width:2;height:291" coordorigin="514,8424" coordsize="2,291">
              <v:shape style="position:absolute;left:514;top:8424;width:2;height:291" coordorigin="514,8424" coordsize="0,291" path="m514,8715l514,8424e" filled="f" stroked="t" strokeweight=".47332pt" strokecolor="#4F4F4F">
                <v:path arrowok="t"/>
              </v:shape>
            </v:group>
            <v:group style="position:absolute;left:2374;top:8424;width:2;height:753" coordorigin="2374,8424" coordsize="2,753">
              <v:shape style="position:absolute;left:2374;top:8424;width:2;height:753" coordorigin="2374,8424" coordsize="0,753" path="m2374,9177l2374,8424e" filled="f" stroked="t" strokeweight=".94664pt" strokecolor="#6B6B6B">
                <v:path arrowok="t"/>
              </v:shape>
            </v:group>
            <v:group style="position:absolute;left:1051;top:9351;width:644;height:2" coordorigin="1051,9351" coordsize="644,2">
              <v:shape style="position:absolute;left:1051;top:9351;width:644;height:2" coordorigin="1051,9351" coordsize="644,0" path="m1051,9351l1694,9351e" filled="f" stroked="t" strokeweight=".23666pt" strokecolor="#909090">
                <v:path arrowok="t"/>
              </v:shape>
            </v:group>
            <v:group style="position:absolute;left:1666;top:9320;width:691;height:2" coordorigin="1666,9320" coordsize="691,2">
              <v:shape style="position:absolute;left:1666;top:9320;width:691;height:2" coordorigin="1666,9320" coordsize="691,0" path="m1666,9320l2357,9320e" filled="f" stroked="t" strokeweight=".23666pt" strokecolor="#000000">
                <v:path arrowok="t"/>
              </v:shape>
            </v:group>
            <v:group style="position:absolute;left:2371;top:9120;width:2;height:310" coordorigin="2371,9120" coordsize="2,310">
              <v:shape style="position:absolute;left:2371;top:9120;width:2;height:310" coordorigin="2371,9120" coordsize="0,310" path="m2371,9430l2371,9120e" filled="f" stroked="t" strokeweight=".47332pt" strokecolor="#343434">
                <v:path arrowok="t"/>
              </v:shape>
            </v:group>
            <v:group style="position:absolute;left:2343;top:9320;width:2546;height:2" coordorigin="2343,9320" coordsize="2546,2">
              <v:shape style="position:absolute;left:2343;top:9320;width:2546;height:2" coordorigin="2343,9320" coordsize="2546,0" path="m2343,9320l4889,9320e" filled="f" stroked="t" strokeweight=".23666pt" strokecolor="#545454">
                <v:path arrowok="t"/>
              </v:shape>
            </v:group>
            <v:group style="position:absolute;left:4889;top:9320;width:5732;height:2" coordorigin="4889,9320" coordsize="5732,2">
              <v:shape style="position:absolute;left:4889;top:9320;width:5732;height:2" coordorigin="4889,9320" coordsize="5732,0" path="m4889,9320l10621,9320e" filled="f" stroked="t" strokeweight=".23666pt" strokecolor="#000000">
                <v:path arrowok="t"/>
              </v:shape>
            </v:group>
            <v:group style="position:absolute;left:10621;top:9320;width:985;height:2" coordorigin="10621,9320" coordsize="985,2">
              <v:shape style="position:absolute;left:10621;top:9320;width:985;height:2" coordorigin="10621,9320" coordsize="985,0" path="m10621,9320l11606,9320e" filled="f" stroked="t" strokeweight=".23666pt" strokecolor="#5B5B5B">
                <v:path arrowok="t"/>
              </v:shape>
            </v:group>
            <v:group style="position:absolute;left:11601;top:9292;width:2;height:138" coordorigin="11601,9292" coordsize="2,138">
              <v:shape style="position:absolute;left:11601;top:9292;width:2;height:138" coordorigin="11601,9292" coordsize="0,138" path="m11601,9430l11601,9292e" filled="f" stroked="t" strokeweight=".47332pt" strokecolor="#545454">
                <v:path arrowok="t"/>
              </v:shape>
            </v:group>
            <v:group style="position:absolute;left:2371;top:9373;width:2;height:748" coordorigin="2371,9373" coordsize="2,748">
              <v:shape style="position:absolute;left:2371;top:9373;width:2;height:748" coordorigin="2371,9373" coordsize="0,748" path="m2371,10121l2371,9373e" filled="f" stroked="t" strokeweight=".94664pt" strokecolor="#646464">
                <v:path arrowok="t"/>
              </v:shape>
            </v:group>
            <v:group style="position:absolute;left:11601;top:9373;width:2;height:277" coordorigin="11601,9373" coordsize="2,277">
              <v:shape style="position:absolute;left:11601;top:9373;width:2;height:277" coordorigin="11601,9373" coordsize="0,277" path="m11601,9649l11601,9373e" filled="f" stroked="t" strokeweight=".47332pt" strokecolor="#676767">
                <v:path arrowok="t"/>
              </v:shape>
            </v:group>
            <v:group style="position:absolute;left:511;top:9592;width:2;height:296" coordorigin="511,9592" coordsize="2,296">
              <v:shape style="position:absolute;left:511;top:9592;width:2;height:296" coordorigin="511,9592" coordsize="0,296" path="m511,9888l511,9592e" filled="f" stroked="t" strokeweight=".47332pt" strokecolor="#383838">
                <v:path arrowok="t"/>
              </v:shape>
            </v:group>
            <v:group style="position:absolute;left:502;top:10298;width:189;height:2" coordorigin="502,10298" coordsize="189,2">
              <v:shape style="position:absolute;left:502;top:10298;width:189;height:2" coordorigin="502,10298" coordsize="189,0" path="m502,10298l691,10298e" filled="f" stroked="t" strokeweight=".47332pt" strokecolor="#707070">
                <v:path arrowok="t"/>
              </v:shape>
            </v:group>
            <v:group style="position:absolute;left:563;top:10298;width:1822;height:2" coordorigin="563,10298" coordsize="1822,2">
              <v:shape style="position:absolute;left:563;top:10298;width:1822;height:2" coordorigin="563,10298" coordsize="1822,0" path="m563,10298l2386,10298e" filled="f" stroked="t" strokeweight=".70998pt" strokecolor="#8C8C8C">
                <v:path arrowok="t"/>
              </v:shape>
            </v:group>
            <v:group style="position:absolute;left:2371;top:10064;width:2;height:510" coordorigin="2371,10064" coordsize="2,510">
              <v:shape style="position:absolute;left:2371;top:10064;width:2;height:510" coordorigin="2371,10064" coordsize="0,510" path="m2371,10574l2371,10064e" filled="f" stroked="t" strokeweight=".47332pt" strokecolor="#484848">
                <v:path arrowok="t"/>
              </v:shape>
            </v:group>
            <v:group style="position:absolute;left:1950;top:10305;width:9656;height:2" coordorigin="1950,10305" coordsize="9656,2">
              <v:shape style="position:absolute;left:1950;top:10305;width:9656;height:2" coordorigin="1950,10305" coordsize="9656,0" path="m1950,10305l11606,10305e" filled="f" stroked="t" strokeweight=".70998pt" strokecolor="#777777">
                <v:path arrowok="t"/>
              </v:shape>
            </v:group>
            <v:group style="position:absolute;left:9092;top:10307;width:308;height:2" coordorigin="9092,10307" coordsize="308,2">
              <v:shape style="position:absolute;left:9092;top:10307;width:308;height:2" coordorigin="9092,10307" coordsize="308,0" path="m9092,10307l9400,10307e" filled="f" stroked="t" strokeweight=".47332pt" strokecolor="#5B5B5B">
                <v:path arrowok="t"/>
              </v:shape>
            </v:group>
            <v:group style="position:absolute;left:11601;top:6684;width:2;height:9220" coordorigin="11601,6684" coordsize="2,9220">
              <v:shape style="position:absolute;left:11601;top:6684;width:2;height:9220" coordorigin="11601,6684" coordsize="0,9220" path="m11601,15904l11601,6684e" filled="f" stroked="t" strokeweight=".70998pt" strokecolor="#707070">
                <v:path arrowok="t"/>
              </v:shape>
            </v:group>
            <v:group style="position:absolute;left:506;top:10545;width:11099;height:2" coordorigin="506,10545" coordsize="11099,2">
              <v:shape style="position:absolute;left:506;top:10545;width:11099;height:2" coordorigin="506,10545" coordsize="11099,0" path="m506,10545l11606,10545e" filled="f" stroked="t" strokeweight=".70998pt" strokecolor="#7C7C7C">
                <v:path arrowok="t"/>
              </v:shape>
            </v:group>
            <v:group style="position:absolute;left:4861;top:10543;width:634;height:2" coordorigin="4861,10543" coordsize="634,2">
              <v:shape style="position:absolute;left:4861;top:10543;width:634;height:2" coordorigin="4861,10543" coordsize="634,0" path="m4861,10543l5495,10543e" filled="f" stroked="t" strokeweight=".47332pt" strokecolor="#6B6B6B">
                <v:path arrowok="t"/>
              </v:shape>
            </v:group>
            <v:group style="position:absolute;left:5576;top:10548;width:2239;height:2" coordorigin="5576,10548" coordsize="2239,2">
              <v:shape style="position:absolute;left:5576;top:10548;width:2239;height:2" coordorigin="5576,10548" coordsize="2239,0" path="m5576,10548l7815,10548e" filled="f" stroked="t" strokeweight=".47332pt" strokecolor="#777777">
                <v:path arrowok="t"/>
              </v:shape>
            </v:group>
            <v:group style="position:absolute;left:8217;top:10548;width:1183;height:2" coordorigin="8217,10548" coordsize="1183,2">
              <v:shape style="position:absolute;left:8217;top:10548;width:1183;height:2" coordorigin="8217,10548" coordsize="1183,0" path="m8217,10548l9400,10548e" filled="f" stroked="t" strokeweight=".47332pt" strokecolor="#7C7C7C">
                <v:path arrowok="t"/>
              </v:shape>
            </v:group>
            <v:group style="position:absolute;left:11601;top:10283;width:2;height:291" coordorigin="11601,10283" coordsize="2,291">
              <v:shape style="position:absolute;left:11601;top:10283;width:2;height:291" coordorigin="11601,10283" coordsize="0,291" path="m11601,10574l11601,10283e" filled="f" stroked="t" strokeweight=".47332pt" strokecolor="#4F4F4F">
                <v:path arrowok="t"/>
              </v:shape>
            </v:group>
            <v:group style="position:absolute;left:895;top:10786;width:10716;height:2" coordorigin="895,10786" coordsize="10716,2">
              <v:shape style="position:absolute;left:895;top:10786;width:10716;height:2" coordorigin="895,10786" coordsize="10716,0" path="m895,10786l11611,10786e" filled="f" stroked="t" strokeweight=".70998pt" strokecolor="#808080">
                <v:path arrowok="t"/>
              </v:shape>
            </v:group>
            <v:group style="position:absolute;left:2371;top:10503;width:2;height:553" coordorigin="2371,10503" coordsize="2,553">
              <v:shape style="position:absolute;left:2371;top:10503;width:2;height:553" coordorigin="2371,10503" coordsize="0,553" path="m2371,11056l2371,10503e" filled="f" stroked="t" strokeweight=".94664pt" strokecolor="#606060">
                <v:path arrowok="t"/>
              </v:shape>
            </v:group>
            <v:group style="position:absolute;left:3327;top:10784;width:350;height:2" coordorigin="3327,10784" coordsize="350,2">
              <v:shape style="position:absolute;left:3327;top:10784;width:350;height:2" coordorigin="3327,10784" coordsize="350,0" path="m3327,10784l3678,10784e" filled="f" stroked="t" strokeweight=".47332pt" strokecolor="#747474">
                <v:path arrowok="t"/>
              </v:shape>
            </v:group>
            <v:group style="position:absolute;left:4165;top:10784;width:175;height:2" coordorigin="4165,10784" coordsize="175,2">
              <v:shape style="position:absolute;left:4165;top:10784;width:175;height:2" coordorigin="4165,10784" coordsize="175,0" path="m4165,10784l4340,10784e" filled="f" stroked="t" strokeweight=".47332pt" strokecolor="#5B5B5B">
                <v:path arrowok="t"/>
              </v:shape>
            </v:group>
            <v:group style="position:absolute;left:502;top:11258;width:3720;height:2" coordorigin="502,11258" coordsize="3720,2">
              <v:shape style="position:absolute;left:502;top:11258;width:3720;height:2" coordorigin="502,11258" coordsize="3720,0" path="m502,11258l4222,11258e" filled="f" stroked="t" strokeweight=".70998pt" strokecolor="#838383">
                <v:path arrowok="t"/>
              </v:shape>
            </v:group>
            <v:group style="position:absolute;left:2371;top:10998;width:2;height:529" coordorigin="2371,10998" coordsize="2,529">
              <v:shape style="position:absolute;left:2371;top:10998;width:2;height:529" coordorigin="2371,10998" coordsize="0,529" path="m2371,11527l2371,10998e" filled="f" stroked="t" strokeweight=".47332pt" strokecolor="#3F3F3F">
                <v:path arrowok="t"/>
              </v:shape>
            </v:group>
            <v:group style="position:absolute;left:4165;top:11261;width:175;height:2" coordorigin="4165,11261" coordsize="175,2">
              <v:shape style="position:absolute;left:4165;top:11261;width:175;height:2" coordorigin="4165,11261" coordsize="175,0" path="m4165,11261l4340,11261e" filled="f" stroked="t" strokeweight=".47332pt" strokecolor="#5B5B5B">
                <v:path arrowok="t"/>
              </v:shape>
            </v:group>
            <v:group style="position:absolute;left:4284;top:11261;width:3990;height:2" coordorigin="4284,11261" coordsize="3990,2">
              <v:shape style="position:absolute;left:4284;top:11261;width:3990;height:2" coordorigin="4284,11261" coordsize="3990,0" path="m4284,11261l8274,11261e" filled="f" stroked="t" strokeweight=".70998pt" strokecolor="#7C7C7C">
                <v:path arrowok="t"/>
              </v:shape>
            </v:group>
            <v:group style="position:absolute;left:8217;top:11263;width:412;height:2" coordorigin="8217,11263" coordsize="412,2">
              <v:shape style="position:absolute;left:8217;top:11263;width:412;height:2" coordorigin="8217,11263" coordsize="412,0" path="m8217,11263l8629,11263e" filled="f" stroked="t" strokeweight=".47332pt" strokecolor="#646464">
                <v:path arrowok="t"/>
              </v:shape>
            </v:group>
            <v:group style="position:absolute;left:8572;top:11263;width:828;height:2" coordorigin="8572,11263" coordsize="828,2">
              <v:shape style="position:absolute;left:8572;top:11263;width:828;height:2" coordorigin="8572,11263" coordsize="828,0" path="m8572,11263l9400,11263e" filled="f" stroked="t" strokeweight=".70998pt" strokecolor="#7C7C7C">
                <v:path arrowok="t"/>
              </v:shape>
            </v:group>
            <v:group style="position:absolute;left:9343;top:11265;width:563;height:2" coordorigin="9343,11265" coordsize="563,2">
              <v:shape style="position:absolute;left:9343;top:11265;width:563;height:2" coordorigin="9343,11265" coordsize="563,0" path="m9343,11265l9907,11265e" filled="f" stroked="t" strokeweight=".47332pt" strokecolor="#676767">
                <v:path arrowok="t"/>
              </v:shape>
            </v:group>
            <v:group style="position:absolute;left:9850;top:11265;width:1756;height:2" coordorigin="9850,11265" coordsize="1756,2">
              <v:shape style="position:absolute;left:9850;top:11265;width:1756;height:2" coordorigin="9850,11265" coordsize="1756,0" path="m9850,11265l11606,11265e" filled="f" stroked="t" strokeweight=".70998pt" strokecolor="#808080">
                <v:path arrowok="t"/>
              </v:shape>
            </v:group>
            <v:group style="position:absolute;left:506;top:11499;width:11099;height:2" coordorigin="506,11499" coordsize="11099,2">
              <v:shape style="position:absolute;left:506;top:11499;width:11099;height:2" coordorigin="506,11499" coordsize="11099,0" path="m506,11499l11606,11499e" filled="f" stroked="t" strokeweight=".70998pt" strokecolor="#808080">
                <v:path arrowok="t"/>
              </v:shape>
            </v:group>
            <v:group style="position:absolute;left:4165;top:11499;width:175;height:2" coordorigin="4165,11499" coordsize="175,2">
              <v:shape style="position:absolute;left:4165;top:11499;width:175;height:2" coordorigin="4165,11499" coordsize="175,0" path="m4165,11499l4340,11499e" filled="f" stroked="t" strokeweight=".47332pt" strokecolor="#575757">
                <v:path arrowok="t"/>
              </v:shape>
            </v:group>
            <v:group style="position:absolute;left:8217;top:11501;width:412;height:2" coordorigin="8217,11501" coordsize="412,2">
              <v:shape style="position:absolute;left:8217;top:11501;width:412;height:2" coordorigin="8217,11501" coordsize="412,0" path="m8217,11501l8629,11501e" filled="f" stroked="t" strokeweight=".47332pt" strokecolor="#808080">
                <v:path arrowok="t"/>
              </v:shape>
            </v:group>
            <v:group style="position:absolute;left:9092;top:11499;width:308;height:2" coordorigin="9092,11499" coordsize="308,2">
              <v:shape style="position:absolute;left:9092;top:11499;width:308;height:2" coordorigin="9092,11499" coordsize="308,0" path="m9092,11499l9400,11499e" filled="f" stroked="t" strokeweight=".47332pt" strokecolor="#676767">
                <v:path arrowok="t"/>
              </v:shape>
            </v:group>
            <v:group style="position:absolute;left:9343;top:11501;width:563;height:2" coordorigin="9343,11501" coordsize="563,2">
              <v:shape style="position:absolute;left:9343;top:11501;width:563;height:2" coordorigin="9343,11501" coordsize="563,0" path="m9343,11501l9907,11501e" filled="f" stroked="t" strokeweight=".47332pt" strokecolor="#7C7C7C">
                <v:path arrowok="t"/>
              </v:shape>
            </v:group>
            <v:group style="position:absolute;left:10025;top:11501;width:625;height:2" coordorigin="10025,11501" coordsize="625,2">
              <v:shape style="position:absolute;left:10025;top:11501;width:625;height:2" coordorigin="10025,11501" coordsize="625,0" path="m10025,11501l10650,11501e" filled="f" stroked="t" strokeweight=".47332pt" strokecolor="#7C7C7C">
                <v:path arrowok="t"/>
              </v:shape>
            </v:group>
            <v:group style="position:absolute;left:11601;top:11237;width:2;height:291" coordorigin="11601,11237" coordsize="2,291">
              <v:shape style="position:absolute;left:11601;top:11237;width:2;height:291" coordorigin="11601,11237" coordsize="0,291" path="m11601,11527l11601,11237e" filled="f" stroked="t" strokeweight=".47332pt" strokecolor="#545454">
                <v:path arrowok="t"/>
              </v:shape>
            </v:group>
            <v:group style="position:absolute;left:483;top:11856;width:109;height:2" coordorigin="483,11856" coordsize="109,2">
              <v:shape style="position:absolute;left:483;top:11856;width:109;height:2" coordorigin="483,11856" coordsize="109,0" path="m483,11856l592,11856e" filled="f" stroked="t" strokeweight=".23666pt" strokecolor="#606060">
                <v:path arrowok="t"/>
              </v:shape>
            </v:group>
            <v:group style="position:absolute;left:592;top:11856;width:497;height:2" coordorigin="592,11856" coordsize="497,2">
              <v:shape style="position:absolute;left:592;top:11856;width:497;height:2" coordorigin="592,11856" coordsize="497,0" path="m592,11856l1089,11856e" filled="f" stroked="t" strokeweight=".23666pt" strokecolor="#000000">
                <v:path arrowok="t"/>
              </v:shape>
            </v:group>
            <v:group style="position:absolute;left:1108;top:11489;width:2;height:477" coordorigin="1108,11489" coordsize="2,477">
              <v:shape style="position:absolute;left:1108;top:11489;width:2;height:477" coordorigin="1108,11489" coordsize="0,477" path="m1108,11966l1108,11489e" filled="f" stroked="t" strokeweight=".47332pt" strokecolor="#4F4F4F">
                <v:path arrowok="t"/>
              </v:shape>
            </v:group>
            <v:group style="position:absolute;left:1074;top:11856;width:601;height:2" coordorigin="1074,11856" coordsize="601,2">
              <v:shape style="position:absolute;left:1074;top:11856;width:601;height:2" coordorigin="1074,11856" coordsize="601,0" path="m1074,11856l1676,11856e" filled="f" stroked="t" strokeweight=".23666pt" strokecolor="#4F4F4F">
                <v:path arrowok="t"/>
              </v:shape>
            </v:group>
            <v:group style="position:absolute;left:1692;top:11485;width:2;height:1325" coordorigin="1692,11485" coordsize="2,1325">
              <v:shape style="position:absolute;left:1692;top:11485;width:2;height:1325" coordorigin="1692,11485" coordsize="0,1325" path="m1692,12810l1692,11485e" filled="f" stroked="t" strokeweight=".70998pt" strokecolor="#676767">
                <v:path arrowok="t"/>
              </v:shape>
            </v:group>
            <v:group style="position:absolute;left:1661;top:11856;width:696;height:2" coordorigin="1661,11856" coordsize="696,2">
              <v:shape style="position:absolute;left:1661;top:11856;width:696;height:2" coordorigin="1661,11856" coordsize="696,0" path="m1661,11856l2357,11856e" filled="f" stroked="t" strokeweight=".23666pt" strokecolor="#3B3B3B">
                <v:path arrowok="t"/>
              </v:shape>
            </v:group>
            <v:group style="position:absolute;left:2371;top:11456;width:2;height:815" coordorigin="2371,11456" coordsize="2,815">
              <v:shape style="position:absolute;left:2371;top:11456;width:2;height:815" coordorigin="2371,11456" coordsize="0,815" path="m2371,12271l2371,11456e" filled="f" stroked="t" strokeweight=".70998pt" strokecolor="#606060">
                <v:path arrowok="t"/>
              </v:shape>
            </v:group>
            <v:group style="position:absolute;left:2343;top:11856;width:3394;height:2" coordorigin="2343,11856" coordsize="3394,2">
              <v:shape style="position:absolute;left:2343;top:11856;width:3394;height:2" coordorigin="2343,11856" coordsize="3394,0" path="m2343,11856l5737,11856e" filled="f" stroked="t" strokeweight=".23666pt" strokecolor="#6B6B6B">
                <v:path arrowok="t"/>
              </v:shape>
            </v:group>
            <v:group style="position:absolute;left:5737;top:11856;width:1197;height:2" coordorigin="5737,11856" coordsize="1197,2">
              <v:shape style="position:absolute;left:5737;top:11856;width:1197;height:2" coordorigin="5737,11856" coordsize="1197,0" path="m5737,11856l6934,11856e" filled="f" stroked="t" strokeweight=".23666pt" strokecolor="#000000">
                <v:path arrowok="t"/>
              </v:shape>
            </v:group>
            <v:group style="position:absolute;left:6934;top:11856;width:852;height:2" coordorigin="6934,11856" coordsize="852,2">
              <v:shape style="position:absolute;left:6934;top:11856;width:852;height:2" coordorigin="6934,11856" coordsize="852,0" path="m6934,11856l7786,11856e" filled="f" stroked="t" strokeweight=".23666pt" strokecolor="#707070">
                <v:path arrowok="t"/>
              </v:shape>
            </v:group>
            <v:group style="position:absolute;left:7370;top:11494;width:2;height:777" coordorigin="7370,11494" coordsize="2,777">
              <v:shape style="position:absolute;left:7370;top:11494;width:2;height:777" coordorigin="7370,11494" coordsize="0,777" path="m7370,12271l7370,11494e" filled="f" stroked="t" strokeweight=".70998pt" strokecolor="#606060">
                <v:path arrowok="t"/>
              </v:shape>
            </v:group>
            <v:group style="position:absolute;left:7786;top:11856;width:2835;height:2" coordorigin="7786,11856" coordsize="2835,2">
              <v:shape style="position:absolute;left:7786;top:11856;width:2835;height:2" coordorigin="7786,11856" coordsize="2835,0" path="m7786,11856l10621,11856e" filled="f" stroked="t" strokeweight=".23666pt" strokecolor="#000000">
                <v:path arrowok="t"/>
              </v:shape>
            </v:group>
            <v:group style="position:absolute;left:10621;top:11856;width:985;height:2" coordorigin="10621,11856" coordsize="985,2">
              <v:shape style="position:absolute;left:10621;top:11856;width:985;height:2" coordorigin="10621,11856" coordsize="985,0" path="m10621,11856l11606,11856e" filled="f" stroked="t" strokeweight=".23666pt" strokecolor="#777777">
                <v:path arrowok="t"/>
              </v:shape>
            </v:group>
            <v:group style="position:absolute;left:2371;top:12214;width:2;height:262" coordorigin="2371,12214" coordsize="2,262">
              <v:shape style="position:absolute;left:2371;top:12214;width:2;height:262" coordorigin="2371,12214" coordsize="0,262" path="m2371,12476l2371,12214e" filled="f" stroked="t" strokeweight=".47332pt" strokecolor="#3B3B3B">
                <v:path arrowok="t"/>
              </v:shape>
            </v:group>
            <v:group style="position:absolute;left:7370;top:12214;width:2;height:262" coordorigin="7370,12214" coordsize="2,262">
              <v:shape style="position:absolute;left:7370;top:12214;width:2;height:262" coordorigin="7370,12214" coordsize="0,262" path="m7370,12476l7370,12214e" filled="f" stroked="t" strokeweight=".47332pt" strokecolor="#383838">
                <v:path arrowok="t"/>
              </v:shape>
            </v:group>
            <v:group style="position:absolute;left:11601;top:12214;width:2;height:262" coordorigin="11601,12214" coordsize="2,262">
              <v:shape style="position:absolute;left:11601;top:12214;width:2;height:262" coordorigin="11601,12214" coordsize="0,262" path="m11601,12476l11601,12214e" filled="f" stroked="t" strokeweight=".47332pt" strokecolor="#575757">
                <v:path arrowok="t"/>
              </v:shape>
            </v:group>
            <v:group style="position:absolute;left:511;top:12419;width:2;height:391" coordorigin="511,12419" coordsize="2,391">
              <v:shape style="position:absolute;left:511;top:12419;width:2;height:391" coordorigin="511,12419" coordsize="0,391" path="m511,12810l511,12419e" filled="f" stroked="t" strokeweight=".47332pt" strokecolor="#4F4F4F">
                <v:path arrowok="t"/>
              </v:shape>
            </v:group>
            <v:group style="position:absolute;left:1105;top:11828;width:2;height:4062" coordorigin="1105,11828" coordsize="2,4062">
              <v:shape style="position:absolute;left:1105;top:11828;width:2;height:4062" coordorigin="1105,11828" coordsize="0,4062" path="m1105,15890l1105,11828e" filled="f" stroked="t" strokeweight=".70998pt" strokecolor="#747474">
                <v:path arrowok="t"/>
              </v:shape>
            </v:group>
            <v:group style="position:absolute;left:7370;top:12419;width:2;height:720" coordorigin="7370,12419" coordsize="2,720">
              <v:shape style="position:absolute;left:7370;top:12419;width:2;height:720" coordorigin="7370,12419" coordsize="0,720" path="m7370,13139l7370,12419e" filled="f" stroked="t" strokeweight=".94664pt" strokecolor="#6B6B6B">
                <v:path arrowok="t"/>
              </v:shape>
            </v:group>
            <v:group style="position:absolute;left:1103;top:12910;width:2;height:372" coordorigin="1103,12910" coordsize="2,372">
              <v:shape style="position:absolute;left:1103;top:12910;width:2;height:372" coordorigin="1103,12910" coordsize="0,372" path="m1103,13282l1103,12910e" filled="f" stroked="t" strokeweight=".47332pt" strokecolor="#545454">
                <v:path arrowok="t"/>
              </v:shape>
            </v:group>
            <v:group style="position:absolute;left:1692;top:12753;width:2;height:529" coordorigin="1692,12753" coordsize="2,529">
              <v:shape style="position:absolute;left:1692;top:12753;width:2;height:529" coordorigin="1692,12753" coordsize="0,529" path="m1692,13282l1692,12753e" filled="f" stroked="t" strokeweight=".47332pt" strokecolor="#4F4F4F">
                <v:path arrowok="t"/>
              </v:shape>
            </v:group>
            <v:group style="position:absolute;left:2369;top:12419;width:2;height:863" coordorigin="2369,12419" coordsize="2,863">
              <v:shape style="position:absolute;left:2369;top:12419;width:2;height:863" coordorigin="2369,12419" coordsize="0,863" path="m2369,13282l2369,12419e" filled="f" stroked="t" strokeweight=".94664pt" strokecolor="#676767">
                <v:path arrowok="t"/>
              </v:shape>
            </v:group>
            <v:group style="position:absolute;left:511;top:12900;width:2;height:524" coordorigin="511,12900" coordsize="2,524">
              <v:shape style="position:absolute;left:511;top:12900;width:2;height:524" coordorigin="511,12900" coordsize="0,524" path="m511,13425l511,12900e" filled="f" stroked="t" strokeweight=".94664pt" strokecolor="#808080">
                <v:path arrowok="t"/>
              </v:shape>
            </v:group>
            <v:group style="position:absolute;left:7370;top:13082;width:2;height:462" coordorigin="7370,13082" coordsize="2,462">
              <v:shape style="position:absolute;left:7370;top:13082;width:2;height:462" coordorigin="7370,13082" coordsize="0,462" path="m7370,13544l7370,13082e" filled="f" stroked="t" strokeweight=".47332pt" strokecolor="#3F3F3F">
                <v:path arrowok="t"/>
              </v:shape>
            </v:group>
            <v:group style="position:absolute;left:483;top:13716;width:109;height:2" coordorigin="483,13716" coordsize="109,2">
              <v:shape style="position:absolute;left:483;top:13716;width:109;height:2" coordorigin="483,13716" coordsize="109,0" path="m483,13716l592,13716e" filled="f" stroked="t" strokeweight=".23666pt" strokecolor="#444444">
                <v:path arrowok="t"/>
              </v:shape>
            </v:group>
            <v:group style="position:absolute;left:511;top:13487;width:2;height:262" coordorigin="511,13487" coordsize="2,262">
              <v:shape style="position:absolute;left:511;top:13487;width:2;height:262" coordorigin="511,13487" coordsize="0,262" path="m511,13749l511,13487e" filled="f" stroked="t" strokeweight=".47332pt" strokecolor="#4B4B4B">
                <v:path arrowok="t"/>
              </v:shape>
            </v:group>
            <v:group style="position:absolute;left:592;top:13716;width:497;height:2" coordorigin="592,13716" coordsize="497,2">
              <v:shape style="position:absolute;left:592;top:13716;width:497;height:2" coordorigin="592,13716" coordsize="497,0" path="m592,13716l1089,13716e" filled="f" stroked="t" strokeweight=".23666pt" strokecolor="#000000">
                <v:path arrowok="t"/>
              </v:shape>
            </v:group>
            <v:group style="position:absolute;left:1074;top:13716;width:1283;height:2" coordorigin="1074,13716" coordsize="1283,2">
              <v:shape style="position:absolute;left:1074;top:13716;width:1283;height:2" coordorigin="1074,13716" coordsize="1283,0" path="m1074,13716l2357,13716e" filled="f" stroked="t" strokeweight=".23666pt" strokecolor="#777777">
                <v:path arrowok="t"/>
              </v:shape>
            </v:group>
            <v:group style="position:absolute;left:1692;top:13215;width:2;height:753" coordorigin="1692,13215" coordsize="2,753">
              <v:shape style="position:absolute;left:1692;top:13215;width:2;height:753" coordorigin="1692,13215" coordsize="0,753" path="m1692,13968l1692,13215e" filled="f" stroked="t" strokeweight=".94664pt" strokecolor="#747474">
                <v:path arrowok="t"/>
              </v:shape>
            </v:group>
            <v:group style="position:absolute;left:2369;top:13225;width:2;height:524" coordorigin="2369,13225" coordsize="2,524">
              <v:shape style="position:absolute;left:2369;top:13225;width:2;height:524" coordorigin="2369,13225" coordsize="0,524" path="m2369,13749l2369,13225e" filled="f" stroked="t" strokeweight=".47332pt" strokecolor="#444444">
                <v:path arrowok="t"/>
              </v:shape>
            </v:group>
            <v:group style="position:absolute;left:3361;top:13225;width:2;height:715" coordorigin="3361,13225" coordsize="2,715">
              <v:shape style="position:absolute;left:3361;top:13225;width:2;height:715" coordorigin="3361,13225" coordsize="0,715" path="m3361,13940l3361,13225e" filled="f" stroked="t" strokeweight=".94664pt" strokecolor="#282BA8">
                <v:path arrowok="t"/>
              </v:shape>
            </v:group>
            <v:group style="position:absolute;left:7370;top:13482;width:2;height:553" coordorigin="7370,13482" coordsize="2,553">
              <v:shape style="position:absolute;left:7370;top:13482;width:2;height:553" coordorigin="7370,13482" coordsize="0,553" path="m7370,14035l7370,13482e" filled="f" stroked="t" strokeweight=".94664pt" strokecolor="#676767">
                <v:path arrowok="t"/>
              </v:shape>
            </v:group>
            <v:group style="position:absolute;left:521;top:3509;width:2;height:281" coordorigin="521,3509" coordsize="2,281">
              <v:shape style="position:absolute;left:521;top:3509;width:2;height:281" coordorigin="521,3509" coordsize="0,281" path="m521,3790l521,3509e" filled="f" stroked="t" strokeweight=".47332pt" strokecolor="#646464">
                <v:path arrowok="t"/>
              </v:shape>
            </v:group>
            <v:group style="position:absolute;left:521;top:3733;width:2;height:257" coordorigin="521,3733" coordsize="2,257">
              <v:shape style="position:absolute;left:521;top:3733;width:2;height:257" coordorigin="521,3733" coordsize="0,257" path="m521,3990l521,3733e" filled="f" stroked="t" strokeweight=".47332pt" strokecolor="#4F4F4F">
                <v:path arrowok="t"/>
              </v:shape>
            </v:group>
            <v:group style="position:absolute;left:502;top:9349;width:227;height:2" coordorigin="502,9349" coordsize="227,2">
              <v:shape style="position:absolute;left:502;top:9349;width:227;height:2" coordorigin="502,9349" coordsize="227,0" path="m502,9349l729,9349e" filled="f" stroked="t" strokeweight=".23666pt" strokecolor="#747474">
                <v:path arrowok="t"/>
              </v:shape>
            </v:group>
            <v:group style="position:absolute;left:509;top:1759;width:2;height:12276" coordorigin="509,1759" coordsize="2,12276">
              <v:shape style="position:absolute;left:509;top:1759;width:2;height:12276" coordorigin="509,1759" coordsize="0,12276" path="m509,14035l509,1759e" filled="f" stroked="t" strokeweight=".70998pt" strokecolor="#676767">
                <v:path arrowok="t"/>
              </v:shape>
            </v:group>
            <v:group style="position:absolute;left:1103;top:13911;width:2;height:372" coordorigin="1103,13911" coordsize="2,372">
              <v:shape style="position:absolute;left:1103;top:13911;width:2;height:372" coordorigin="1103,13911" coordsize="0,372" path="m1103,14283l1103,13911e" filled="f" stroked="t" strokeweight=".47332pt" strokecolor="#4B4B4B">
                <v:path arrowok="t"/>
              </v:shape>
            </v:group>
            <v:group style="position:absolute;left:1690;top:13911;width:2;height:372" coordorigin="1690,13911" coordsize="2,372">
              <v:shape style="position:absolute;left:1690;top:13911;width:2;height:372" coordorigin="1690,13911" coordsize="0,372" path="m1690,14283l1690,13911e" filled="f" stroked="t" strokeweight=".47332pt" strokecolor="#4B4B4B">
                <v:path arrowok="t"/>
              </v:shape>
            </v:group>
            <v:group style="position:absolute;left:2369;top:13687;width:2;height:753" coordorigin="2369,13687" coordsize="2,753">
              <v:shape style="position:absolute;left:2369;top:13687;width:2;height:753" coordorigin="2369,13687" coordsize="0,753" path="m2369,14440l2369,13687e" filled="f" stroked="t" strokeweight=".70998pt" strokecolor="#676767">
                <v:path arrowok="t"/>
              </v:shape>
            </v:group>
            <v:group style="position:absolute;left:5935;top:13940;width:2;height:67" coordorigin="5935,13940" coordsize="2,67">
              <v:shape style="position:absolute;left:5935;top:13940;width:2;height:67" coordorigin="5935,13940" coordsize="0,67" path="m5935,14007l5935,13940e" filled="f" stroked="t" strokeweight=".23666pt" strokecolor="#000000">
                <v:path arrowok="t"/>
              </v:shape>
            </v:group>
            <v:group style="position:absolute;left:7370;top:13978;width:2;height:219" coordorigin="7370,13978" coordsize="2,219">
              <v:shape style="position:absolute;left:7370;top:13978;width:2;height:219" coordorigin="7370,13978" coordsize="0,219" path="m7370,14197l7370,13978e" filled="f" stroked="t" strokeweight=".47332pt" strokecolor="#4B4B4B">
                <v:path arrowok="t"/>
              </v:shape>
            </v:group>
            <v:group style="position:absolute;left:3649;top:14254;width:170;height:2" coordorigin="3649,14254" coordsize="170,2">
              <v:shape style="position:absolute;left:3649;top:14254;width:170;height:2" coordorigin="3649,14254" coordsize="170,0" path="m3649,14254l3820,14254e" filled="f" stroked="t" strokeweight=".23666pt" strokecolor="#000000">
                <v:path arrowok="t"/>
              </v:shape>
            </v:group>
            <v:group style="position:absolute;left:3924;top:14276;width:497;height:2" coordorigin="3924,14276" coordsize="497,2">
              <v:shape style="position:absolute;left:3924;top:14276;width:497;height:2" coordorigin="3924,14276" coordsize="497,0" path="m3924,14276l4421,14276e" filled="f" stroked="t" strokeweight=".94664pt" strokecolor="#8787C3">
                <v:path arrowok="t"/>
              </v:shape>
            </v:group>
            <v:group style="position:absolute;left:7370;top:14140;width:2;height:143" coordorigin="7370,14140" coordsize="2,143">
              <v:shape style="position:absolute;left:7370;top:14140;width:2;height:143" coordorigin="7370,14140" coordsize="0,143" path="m7370,14283l7370,14140e" filled="f" stroked="t" strokeweight=".47332pt" strokecolor="#383838">
                <v:path arrowok="t"/>
              </v:shape>
            </v:group>
            <v:group style="position:absolute;left:11601;top:14140;width:2;height:143" coordorigin="11601,14140" coordsize="2,143">
              <v:shape style="position:absolute;left:11601;top:14140;width:2;height:143" coordorigin="11601,14140" coordsize="0,143" path="m11601,14283l11601,14140e" filled="f" stroked="t" strokeweight=".47332pt" strokecolor="#575757">
                <v:path arrowok="t"/>
              </v:shape>
            </v:group>
            <v:group style="position:absolute;left:511;top:14040;width:2;height:458" coordorigin="511,14040" coordsize="2,458">
              <v:shape style="position:absolute;left:511;top:14040;width:2;height:458" coordorigin="511,14040" coordsize="0,458" path="m511,14498l511,14040e" filled="f" stroked="t" strokeweight=".94664pt" strokecolor="#808080">
                <v:path arrowok="t"/>
              </v:shape>
            </v:group>
            <v:group style="position:absolute;left:5751;top:14026;width:2;height:415" coordorigin="5751,14026" coordsize="2,415">
              <v:shape style="position:absolute;left:5751;top:14026;width:2;height:415" coordorigin="5751,14026" coordsize="0,415" path="m5751,14440l5751,14026e" filled="f" stroked="t" strokeweight=".94664pt" strokecolor="#2F2B8C">
                <v:path arrowok="t"/>
              </v:shape>
            </v:group>
            <v:group style="position:absolute;left:7374;top:14226;width:2;height:215" coordorigin="7374,14226" coordsize="2,215">
              <v:shape style="position:absolute;left:7374;top:14226;width:2;height:215" coordorigin="7374,14226" coordsize="0,215" path="m7374,14440l7374,14226e" filled="f" stroked="t" strokeweight=".70998pt" strokecolor="#575757">
                <v:path arrowok="t"/>
              </v:shape>
            </v:group>
            <v:group style="position:absolute;left:511;top:1769;width:2;height:14121" coordorigin="511,1769" coordsize="2,14121">
              <v:shape style="position:absolute;left:511;top:1769;width:2;height:14121" coordorigin="511,1769" coordsize="0,14121" path="m511,15890l511,1769e" filled="f" stroked="t" strokeweight=".70998pt" strokecolor="#676767">
                <v:path arrowok="t"/>
              </v:shape>
            </v:group>
            <v:group style="position:absolute;left:1692;top:14226;width:2;height:1669" coordorigin="1692,14226" coordsize="2,1669">
              <v:shape style="position:absolute;left:1692;top:14226;width:2;height:1669" coordorigin="1692,14226" coordsize="0,1669" path="m1692,15894l1692,14226e" filled="f" stroked="t" strokeweight=".70998pt" strokecolor="#707070">
                <v:path arrowok="t"/>
              </v:shape>
            </v:group>
            <v:group style="position:absolute;left:2367;top:14383;width:2;height:262" coordorigin="2367,14383" coordsize="2,262">
              <v:shape style="position:absolute;left:2367;top:14383;width:2;height:262" coordorigin="2367,14383" coordsize="0,262" path="m2367,14645l2367,14383e" filled="f" stroked="t" strokeweight=".47332pt" strokecolor="#4B4B4B">
                <v:path arrowok="t"/>
              </v:shape>
            </v:group>
            <v:group style="position:absolute;left:511;top:14459;width:2;height:496" coordorigin="511,14459" coordsize="2,496">
              <v:shape style="position:absolute;left:511;top:14459;width:2;height:496" coordorigin="511,14459" coordsize="0,496" path="m511,14955l511,14459e" filled="f" stroked="t" strokeweight=".47332pt" strokecolor="#5B5B5B">
                <v:path arrowok="t"/>
              </v:shape>
            </v:group>
            <v:group style="position:absolute;left:2343;top:14927;width:2546;height:2" coordorigin="2343,14927" coordsize="2546,2">
              <v:shape style="position:absolute;left:2343;top:14927;width:2546;height:2" coordorigin="2343,14927" coordsize="2546,0" path="m2343,14927l4889,14927e" filled="f" stroked="t" strokeweight=".23666pt" strokecolor="#7070CC">
                <v:path arrowok="t"/>
              </v:shape>
            </v:group>
            <v:group style="position:absolute;left:492;top:15887;width:3185;height:2" coordorigin="492,15887" coordsize="3185,2">
              <v:shape style="position:absolute;left:492;top:15887;width:3185;height:2" coordorigin="492,15887" coordsize="3185,0" path="m492,15887l3678,15887e" filled="f" stroked="t" strokeweight=".70998pt" strokecolor="#939393">
                <v:path arrowok="t"/>
              </v:shape>
            </v:group>
            <v:group style="position:absolute;left:509;top:14898;width:2;height:992" coordorigin="509,14898" coordsize="2,992">
              <v:shape style="position:absolute;left:509;top:14898;width:2;height:992" coordorigin="509,14898" coordsize="0,992" path="m509,15890l509,14898e" filled="f" stroked="t" strokeweight=".70998pt" strokecolor="#747474">
                <v:path arrowok="t"/>
              </v:shape>
            </v:group>
            <v:group style="position:absolute;left:1046;top:15885;width:658;height:2" coordorigin="1046,15885" coordsize="658,2">
              <v:shape style="position:absolute;left:1046;top:15885;width:658;height:2" coordorigin="1046,15885" coordsize="658,0" path="m1046,15885l1704,15885e" filled="f" stroked="t" strokeweight=".47332pt" strokecolor="#8C8C8C">
                <v:path arrowok="t"/>
              </v:shape>
            </v:group>
            <v:group style="position:absolute;left:2369;top:14588;width:2;height:1311" coordorigin="2369,14588" coordsize="2,1311">
              <v:shape style="position:absolute;left:2369;top:14588;width:2;height:1311" coordorigin="2369,14588" coordsize="0,1311" path="m2369,15899l2369,14588e" filled="f" stroked="t" strokeweight=".70998pt" strokecolor="#676767">
                <v:path arrowok="t"/>
              </v:shape>
            </v:group>
            <v:group style="position:absolute;left:3621;top:15890;width:227;height:2" coordorigin="3621,15890" coordsize="227,2">
              <v:shape style="position:absolute;left:3621;top:15890;width:227;height:2" coordorigin="3621,15890" coordsize="227,0" path="m3621,15890l3848,15890e" filled="f" stroked="t" strokeweight=".47332pt" strokecolor="#878787">
                <v:path arrowok="t"/>
              </v:shape>
            </v:group>
            <v:group style="position:absolute;left:3791;top:15887;width:2958;height:2" coordorigin="3791,15887" coordsize="2958,2">
              <v:shape style="position:absolute;left:3791;top:15887;width:2958;height:2" coordorigin="3791,15887" coordsize="2958,0" path="m3791,15887l6750,15887e" filled="f" stroked="t" strokeweight=".70998pt" strokecolor="#909090">
                <v:path arrowok="t"/>
              </v:shape>
            </v:group>
            <v:group style="position:absolute;left:6693;top:15890;width:270;height:2" coordorigin="6693,15890" coordsize="270,2">
              <v:shape style="position:absolute;left:6693;top:15890;width:270;height:2" coordorigin="6693,15890" coordsize="270,0" path="m6693,15890l6963,15890e" filled="f" stroked="t" strokeweight=".47332pt" strokecolor="#7C7C7C">
                <v:path arrowok="t"/>
              </v:shape>
            </v:group>
            <v:group style="position:absolute;left:6906;top:15890;width:4700;height:2" coordorigin="6906,15890" coordsize="4700,2">
              <v:shape style="position:absolute;left:6906;top:15890;width:4700;height:2" coordorigin="6906,15890" coordsize="4700,0" path="m6906,15890l11606,15890e" filled="f" stroked="t" strokeweight=".70998pt" strokecolor="#979797">
                <v:path arrowok="t"/>
              </v:shape>
            </v:group>
            <v:group style="position:absolute;left:7372;top:14359;width:2;height:1540" coordorigin="7372,14359" coordsize="2,1540">
              <v:shape style="position:absolute;left:7372;top:14359;width:2;height:1540" coordorigin="7372,14359" coordsize="0,1540" path="m7372,15899l7372,14359e" filled="f" stroked="t" strokeweight=".70998pt" strokecolor="#6B6B6B">
                <v:path arrowok="t"/>
              </v:shape>
            </v:group>
            <v:group style="position:absolute;left:8572;top:15890;width:577;height:2" coordorigin="8572,15890" coordsize="577,2">
              <v:shape style="position:absolute;left:8572;top:15890;width:577;height:2" coordorigin="8572,15890" coordsize="577,0" path="m8572,15890l9149,15890e" filled="f" stroked="t" strokeweight=".47332pt" strokecolor="#8C8C8C">
                <v:path arrowok="t"/>
              </v:shape>
            </v:group>
            <w10:wrap type="none"/>
          </v:group>
        </w:pict>
      </w:r>
      <w:r>
        <w:rPr>
          <w:sz w:val="22"/>
          <w:szCs w:val="22"/>
        </w:rPr>
      </w:r>
    </w:p>
    <w:p>
      <w:pPr>
        <w:spacing w:before="0" w:after="0" w:line="240" w:lineRule="auto"/>
        <w:ind w:left="15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w w:val="9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w w:val="9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108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right="-73"/>
        <w:jc w:val="left"/>
        <w:tabs>
          <w:tab w:pos="116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525252"/>
          <w:spacing w:val="0"/>
          <w:w w:val="82"/>
        </w:rPr>
        <w:t>Itfaiy</w:t>
      </w:r>
      <w:r>
        <w:rPr>
          <w:rFonts w:ascii="Arial" w:hAnsi="Arial" w:cs="Arial" w:eastAsia="Arial"/>
          <w:sz w:val="22"/>
          <w:szCs w:val="22"/>
          <w:color w:val="525252"/>
          <w:spacing w:val="0"/>
          <w:w w:val="82"/>
        </w:rPr>
        <w:t>e</w:t>
      </w:r>
      <w:r>
        <w:rPr>
          <w:rFonts w:ascii="Arial" w:hAnsi="Arial" w:cs="Arial" w:eastAsia="Arial"/>
          <w:sz w:val="22"/>
          <w:szCs w:val="22"/>
          <w:color w:val="525252"/>
          <w:spacing w:val="-4"/>
          <w:w w:val="82"/>
        </w:rPr>
        <w:t> </w:t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100"/>
        </w:rPr>
        <w:t>M</w:t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86"/>
        </w:rPr>
        <w:t>Bö</w:t>
      </w:r>
      <w:r>
        <w:rPr>
          <w:rFonts w:ascii="Arial" w:hAnsi="Arial" w:cs="Arial" w:eastAsia="Arial"/>
          <w:sz w:val="21"/>
          <w:szCs w:val="21"/>
          <w:color w:val="3A3A3A"/>
          <w:spacing w:val="-10"/>
          <w:w w:val="87"/>
        </w:rPr>
        <w:t>l</w:t>
      </w:r>
      <w:r>
        <w:rPr>
          <w:rFonts w:ascii="Arial" w:hAnsi="Arial" w:cs="Arial" w:eastAsia="Arial"/>
          <w:sz w:val="21"/>
          <w:szCs w:val="21"/>
          <w:color w:val="525252"/>
          <w:spacing w:val="0"/>
          <w:w w:val="108"/>
        </w:rPr>
        <w:t>g</w:t>
      </w:r>
      <w:r>
        <w:rPr>
          <w:rFonts w:ascii="Arial" w:hAnsi="Arial" w:cs="Arial" w:eastAsia="Arial"/>
          <w:sz w:val="21"/>
          <w:szCs w:val="21"/>
          <w:color w:val="525252"/>
          <w:spacing w:val="-9"/>
          <w:w w:val="107"/>
        </w:rPr>
        <w:t>t</w:t>
      </w:r>
      <w:r>
        <w:rPr>
          <w:rFonts w:ascii="Arial" w:hAnsi="Arial" w:cs="Arial" w:eastAsia="Arial"/>
          <w:sz w:val="21"/>
          <w:szCs w:val="21"/>
          <w:color w:val="B5B5B5"/>
          <w:spacing w:val="-16"/>
          <w:w w:val="134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3A3A3A"/>
          <w:spacing w:val="-63"/>
          <w:w w:val="103"/>
          <w:position w:val="1"/>
        </w:rPr>
        <w:t>1</w:t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82"/>
          <w:position w:val="0"/>
        </w:rPr>
        <w:t>A</w:t>
      </w:r>
      <w:r>
        <w:rPr>
          <w:rFonts w:ascii="Arial" w:hAnsi="Arial" w:cs="Arial" w:eastAsia="Arial"/>
          <w:sz w:val="21"/>
          <w:szCs w:val="21"/>
          <w:color w:val="3A3A3A"/>
          <w:spacing w:val="1"/>
          <w:w w:val="83"/>
          <w:position w:val="0"/>
        </w:rPr>
        <w:t>m</w:t>
      </w:r>
      <w:r>
        <w:rPr>
          <w:rFonts w:ascii="Arial" w:hAnsi="Arial" w:cs="Arial" w:eastAsia="Arial"/>
          <w:sz w:val="21"/>
          <w:szCs w:val="21"/>
          <w:color w:val="525252"/>
          <w:spacing w:val="-16"/>
          <w:w w:val="154"/>
          <w:position w:val="0"/>
        </w:rPr>
        <w:t>i</w:t>
      </w:r>
      <w:r>
        <w:rPr>
          <w:rFonts w:ascii="Arial" w:hAnsi="Arial" w:cs="Arial" w:eastAsia="Arial"/>
          <w:sz w:val="21"/>
          <w:szCs w:val="21"/>
          <w:color w:val="3A3A3A"/>
          <w:spacing w:val="-10"/>
          <w:w w:val="96"/>
          <w:position w:val="0"/>
        </w:rPr>
        <w:t>r</w:t>
      </w:r>
      <w:r>
        <w:rPr>
          <w:rFonts w:ascii="Arial" w:hAnsi="Arial" w:cs="Arial" w:eastAsia="Arial"/>
          <w:sz w:val="21"/>
          <w:szCs w:val="21"/>
          <w:color w:val="6E6E6E"/>
          <w:spacing w:val="0"/>
          <w:w w:val="154"/>
          <w:position w:val="0"/>
        </w:rPr>
        <w:t>l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left="-37" w:right="5258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A3A3A"/>
          <w:w w:val="102"/>
        </w:rPr>
        <w:t>Me</w:t>
      </w:r>
      <w:r>
        <w:rPr>
          <w:rFonts w:ascii="Arial" w:hAnsi="Arial" w:cs="Arial" w:eastAsia="Arial"/>
          <w:sz w:val="20"/>
          <w:szCs w:val="20"/>
          <w:color w:val="3A3A3A"/>
          <w:spacing w:val="-25"/>
          <w:w w:val="102"/>
        </w:rPr>
        <w:t>h</w:t>
      </w:r>
      <w:r>
        <w:rPr>
          <w:rFonts w:ascii="Arial" w:hAnsi="Arial" w:cs="Arial" w:eastAsia="Arial"/>
          <w:sz w:val="20"/>
          <w:szCs w:val="20"/>
          <w:color w:val="2B2D67"/>
          <w:spacing w:val="0"/>
          <w:w w:val="187"/>
        </w:rPr>
        <w:t>.</w:t>
      </w:r>
      <w:r>
        <w:rPr>
          <w:rFonts w:ascii="Arial" w:hAnsi="Arial" w:cs="Arial" w:eastAsia="Arial"/>
          <w:sz w:val="20"/>
          <w:szCs w:val="20"/>
          <w:color w:val="2B2D67"/>
          <w:spacing w:val="-9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B2D67"/>
          <w:spacing w:val="0"/>
          <w:w w:val="188"/>
        </w:rPr>
        <w:t>l</w:t>
      </w:r>
      <w:r>
        <w:rPr>
          <w:rFonts w:ascii="Arial" w:hAnsi="Arial" w:cs="Arial" w:eastAsia="Arial"/>
          <w:sz w:val="20"/>
          <w:szCs w:val="20"/>
          <w:color w:val="2B2D67"/>
          <w:spacing w:val="-3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-1"/>
          <w:w w:val="98"/>
        </w:rPr>
        <w:t>A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98"/>
        </w:rPr>
        <w:t>RAMIŞ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0" w:lineRule="exact"/>
        <w:ind w:left="505" w:right="565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1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380" w:right="200"/>
          <w:cols w:num="3" w:equalWidth="0">
            <w:col w:w="512" w:space="1906"/>
            <w:col w:w="2099" w:space="150"/>
            <w:col w:w="6673"/>
          </w:cols>
        </w:sectPr>
      </w:pPr>
      <w:rPr/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exact"/>
        <w:ind w:left="3631" w:right="4207" w:firstLine="-108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4.040504pt;margin-top:-12.878766pt;width:20.725141pt;height:43pt;mso-position-horizontal-relative:page;mso-position-vertical-relative:paragraph;z-index:-15549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rPr>
                      <w:rFonts w:ascii="Arial" w:hAnsi="Arial" w:cs="Arial" w:eastAsia="Arial"/>
                      <w:sz w:val="86"/>
                      <w:szCs w:val="86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2B2D2D"/>
                      <w:spacing w:val="0"/>
                      <w:w w:val="173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1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15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1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2"/>
        </w:rPr>
        <w:t>BAŞKANL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12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0"/>
          <w:w w:val="57"/>
        </w:rPr>
        <w:t>CH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620" w:bottom="280" w:left="400" w:right="340"/>
        </w:sectPr>
      </w:pPr>
      <w:rPr/>
    </w:p>
    <w:p>
      <w:pPr>
        <w:spacing w:before="0" w:after="0" w:line="89" w:lineRule="exact"/>
        <w:ind w:left="846" w:right="224"/>
        <w:jc w:val="center"/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493.017731pt;margin-top:3.184669pt;width:42.850633pt;height:.1pt;mso-position-horizontal-relative:page;mso-position-vertical-relative:paragraph;z-index:-15554" coordorigin="9860,64" coordsize="857,2">
            <v:shape style="position:absolute;left:9860;top:64;width:857;height:2" coordorigin="9860,64" coordsize="857,0" path="m9860,64l10717,64e" filled="f" stroked="t" strokeweight="3.531646pt" strokecolor="#646B6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20"/>
          <w:position w:val="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51" w:lineRule="exact"/>
        <w:ind w:left="576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B2D2D"/>
          <w:spacing w:val="0"/>
          <w:w w:val="102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</w:rPr>
        <w:t>İtfaiye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340"/>
          <w:cols w:num="2" w:equalWidth="0">
            <w:col w:w="1612" w:space="1520"/>
            <w:col w:w="8048"/>
          </w:cols>
        </w:sectPr>
      </w:pPr>
      <w:rPr/>
    </w:p>
    <w:p>
      <w:pPr>
        <w:spacing w:before="0" w:after="0" w:line="250" w:lineRule="exact"/>
        <w:ind w:left="617" w:right="5035"/>
        <w:jc w:val="center"/>
        <w:tabs>
          <w:tab w:pos="4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D3D3D"/>
          <w:spacing w:val="0"/>
          <w:w w:val="112"/>
          <w:position w:val="8"/>
        </w:rPr>
        <w:t>BELEDIYESI</w:t>
      </w:r>
      <w:r>
        <w:rPr>
          <w:rFonts w:ascii="Arial" w:hAnsi="Arial" w:cs="Arial" w:eastAsia="Arial"/>
          <w:sz w:val="14"/>
          <w:szCs w:val="14"/>
          <w:color w:val="3D3D3D"/>
          <w:spacing w:val="-35"/>
          <w:w w:val="112"/>
          <w:position w:val="8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12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2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2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8" w:right="-20"/>
        <w:jc w:val="left"/>
        <w:tabs>
          <w:tab w:pos="1480" w:val="left"/>
          <w:tab w:pos="3020" w:val="left"/>
          <w:tab w:pos="5360" w:val="left"/>
          <w:tab w:pos="8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!Ola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17.05.2017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76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ldjrinı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07:39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Tel: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110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42" w:right="-20"/>
        <w:jc w:val="left"/>
        <w:tabs>
          <w:tab w:pos="1480" w:val="left"/>
          <w:tab w:pos="3000" w:val="left"/>
          <w:tab w:pos="4360" w:val="left"/>
          <w:tab w:pos="5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8"/>
          <w:position w:val="1"/>
        </w:rPr>
        <w:t>17.0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8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8"/>
          <w:w w:val="108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8"/>
          <w:position w:val="1"/>
        </w:rPr>
        <w:t>20ı7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6"/>
          <w:w w:val="10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2B2D2D"/>
          <w:spacing w:val="0"/>
          <w:w w:val="83"/>
          <w:position w:val="0"/>
        </w:rPr>
        <w:t>lKayıt</w:t>
      </w:r>
      <w:r>
        <w:rPr>
          <w:rFonts w:ascii="Times New Roman" w:hAnsi="Times New Roman" w:cs="Times New Roman" w:eastAsia="Times New Roman"/>
          <w:sz w:val="21"/>
          <w:szCs w:val="21"/>
          <w:color w:val="2B2D2D"/>
          <w:spacing w:val="22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3183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lBildirim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49"/>
          <w:i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49"/>
          <w:i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49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61"/>
          <w:i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61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5"/>
          <w:w w:val="61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2413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No:2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42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Dogn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24ı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No:2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142" w:right="-20"/>
        <w:jc w:val="left"/>
        <w:tabs>
          <w:tab w:pos="1480" w:val="left"/>
          <w:tab w:pos="436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  <w:position w:val="1"/>
        </w:rPr>
        <w:t>Yan,gı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54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167" w:lineRule="auto"/>
        <w:ind w:left="3471" w:right="2761" w:firstLine="-3329"/>
        <w:jc w:val="left"/>
        <w:tabs>
          <w:tab w:pos="3480" w:val="left"/>
          <w:tab w:pos="6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55.346832pt;margin-top:18.955439pt;width:13.655696pt;height:.1pt;mso-position-horizontal-relative:page;mso-position-vertical-relative:paragraph;z-index:-15553" coordorigin="9107,379" coordsize="273,2">
            <v:shape style="position:absolute;left:9107;top:379;width:273;height:2" coordorigin="9107,379" coordsize="273,0" path="m9107,379l9380,379e" filled="f" stroked="t" strokeweight=".235443pt" strokecolor="#808080">
              <v:path arrowok="t"/>
            </v:shape>
          </v:group>
          <w10:wrap type="none"/>
        </w:pict>
      </w:r>
      <w:r>
        <w:rPr/>
        <w:pict>
          <v:group style="position:absolute;margin-left:476.536713pt;margin-top:20.500456pt;width:12.478481pt;height:.1pt;mso-position-horizontal-relative:page;mso-position-vertical-relative:paragraph;z-index:-15552" coordorigin="9531,410" coordsize="250,2">
            <v:shape style="position:absolute;left:9531;top:410;width:250;height:2" coordorigin="9531,410" coordsize="250,0" path="m9531,410l9780,410e" filled="f" stroked="t" strokeweight=".235443pt" strokecolor="#000000">
              <v:path arrowok="t"/>
            </v:shape>
          </v:group>
          <w10:wrap type="none"/>
        </w:pict>
      </w:r>
      <w:r>
        <w:rPr/>
        <w:pict>
          <v:group style="position:absolute;margin-left:525.273438pt;margin-top:18.955439pt;width:19.070887pt;height:.1pt;mso-position-horizontal-relative:page;mso-position-vertical-relative:paragraph;z-index:-15551" coordorigin="10505,379" coordsize="381,2">
            <v:shape style="position:absolute;left:10505;top:379;width:381;height:2" coordorigin="10505,379" coordsize="381,0" path="m10505,379l10887,379e" filled="f" stroked="t" strokeweight=".235443pt" strokecolor="#6B6B6B">
              <v:path arrowok="t"/>
            </v:shape>
          </v:group>
          <w10:wrap type="none"/>
        </w:pict>
      </w:r>
      <w:r>
        <w:rPr/>
        <w:pict>
          <v:group style="position:absolute;margin-left:546.934204pt;margin-top:20.500456pt;width:7.769621pt;height:.1pt;mso-position-horizontal-relative:page;mso-position-vertical-relative:paragraph;z-index:-15550" coordorigin="10939,410" coordsize="155,2">
            <v:shape style="position:absolute;left:10939;top:410;width:155;height:2" coordorigin="10939,410" coordsize="155,0" path="m10939,410l11094,410e" filled="f" stroked="t" strokeweight=".235443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49"/>
          <w:i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i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position w:val="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9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position w:val="2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91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9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8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3"/>
          <w:position w:val="-7"/>
        </w:rPr>
        <w:t>:Konut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3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99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99"/>
          <w:u w:val="single" w:color="707070"/>
          <w:position w:val="0"/>
        </w:rPr>
        <w:t>lletonann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99"/>
          <w:u w:val="single" w:color="70707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99"/>
          <w:u w:val="single" w:color="70707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99"/>
          <w:u w:val="single" w:color="70707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u w:val="single" w:color="70707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u w:val="single" w:color="70707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u w:val="single" w:color="70707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u w:val="single" w:color="70707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u w:val="single" w:color="70707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u w:val="single" w:color="70707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u w:val="single" w:color="70707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u w:val="single" w:color="70707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  <w:u w:val="single" w:color="70707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  <w:u w:val="single" w:color="70707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  <w:u w:val="single" w:color="70707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90"/>
          <w:u w:val="single" w:color="707070"/>
          <w:position w:val="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90"/>
          <w:u w:val="single" w:color="70707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91"/>
          <w:u w:val="single" w:color="70707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91"/>
          <w:u w:val="single" w:color="70707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u w:val="single" w:color="70707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u w:val="single" w:color="70707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79"/>
          <w:u w:val="single" w:color="707070"/>
          <w:position w:val="0"/>
        </w:rPr>
        <w:t>_Ç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79"/>
          <w:u w:val="single" w:color="70707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2"/>
          <w:w w:val="79"/>
          <w:u w:val="single" w:color="70707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2"/>
          <w:w w:val="79"/>
          <w:u w:val="single" w:color="70707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2"/>
          <w:w w:val="79"/>
          <w:u w:val="single" w:color="70707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73"/>
          <w:u w:val="single" w:color="70707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73"/>
          <w:u w:val="single" w:color="70707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-8"/>
          <w:w w:val="73"/>
          <w:u w:val="single" w:color="70707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-8"/>
          <w:w w:val="73"/>
          <w:u w:val="single" w:color="70707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-8"/>
          <w:w w:val="73"/>
          <w:u w:val="single" w:color="70707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-2"/>
          <w:w w:val="69"/>
          <w:u w:val="single" w:color="70707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-2"/>
          <w:w w:val="69"/>
          <w:u w:val="single" w:color="70707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-2"/>
          <w:w w:val="69"/>
          <w:u w:val="single" w:color="70707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0"/>
          <w:u w:val="single" w:color="70707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0"/>
          <w:u w:val="single" w:color="70707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u w:val="single" w:color="70707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u w:val="single" w:color="70707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9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6"/>
          <w:w w:val="95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6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u w:val="single" w:color="BCBCBC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u w:val="single" w:color="BCBCBC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u w:val="single" w:color="BCBCBC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2" w:lineRule="exact"/>
        <w:ind w:left="3819" w:right="-20"/>
        <w:jc w:val="left"/>
        <w:tabs>
          <w:tab w:pos="4240" w:val="left"/>
          <w:tab w:pos="4820" w:val="left"/>
          <w:tab w:pos="5320" w:val="left"/>
          <w:tab w:pos="5640" w:val="left"/>
          <w:tab w:pos="6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3D3D3D"/>
          <w:spacing w:val="0"/>
          <w:w w:val="100"/>
          <w:position w:val="2"/>
        </w:rPr>
        <w:t>X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100"/>
          <w:position w:val="2"/>
        </w:rPr>
      </w:r>
      <w:r>
        <w:rPr>
          <w:rFonts w:ascii="Arial" w:hAnsi="Arial" w:cs="Arial" w:eastAsia="Arial"/>
          <w:sz w:val="37"/>
          <w:szCs w:val="37"/>
          <w:color w:val="2B2D2D"/>
          <w:spacing w:val="19"/>
          <w:w w:val="24"/>
          <w:position w:val="2"/>
        </w:rPr>
        <w:t>.</w:t>
      </w:r>
      <w:r>
        <w:rPr>
          <w:rFonts w:ascii="Arial" w:hAnsi="Arial" w:cs="Arial" w:eastAsia="Arial"/>
          <w:sz w:val="37"/>
          <w:szCs w:val="37"/>
          <w:color w:val="525454"/>
          <w:spacing w:val="0"/>
          <w:w w:val="71"/>
          <w:position w:val="2"/>
        </w:rPr>
        <w:t>ı</w:t>
      </w:r>
      <w:r>
        <w:rPr>
          <w:rFonts w:ascii="Arial" w:hAnsi="Arial" w:cs="Arial" w:eastAsia="Arial"/>
          <w:sz w:val="37"/>
          <w:szCs w:val="37"/>
          <w:color w:val="525454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7"/>
          <w:szCs w:val="37"/>
          <w:color w:val="52545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4"/>
          <w:szCs w:val="24"/>
          <w:color w:val="3D3D3D"/>
          <w:spacing w:val="0"/>
          <w:w w:val="51"/>
          <w:position w:val="2"/>
        </w:rPr>
        <w:t>_1</w:t>
      </w:r>
      <w:r>
        <w:rPr>
          <w:rFonts w:ascii="Times New Roman" w:hAnsi="Times New Roman" w:cs="Times New Roman" w:eastAsia="Times New Roman"/>
          <w:sz w:val="24"/>
          <w:szCs w:val="24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3D3D3D"/>
          <w:spacing w:val="0"/>
          <w:w w:val="100"/>
          <w:position w:val="2"/>
        </w:rPr>
      </w:r>
      <w:r>
        <w:rPr>
          <w:rFonts w:ascii="Arial" w:hAnsi="Arial" w:cs="Arial" w:eastAsia="Arial"/>
          <w:sz w:val="29"/>
          <w:szCs w:val="29"/>
          <w:color w:val="AFAFAE"/>
          <w:spacing w:val="0"/>
          <w:w w:val="100"/>
          <w:position w:val="2"/>
        </w:rPr>
        <w:t>j</w:t>
      </w:r>
      <w:r>
        <w:rPr>
          <w:rFonts w:ascii="Arial" w:hAnsi="Arial" w:cs="Arial" w:eastAsia="Arial"/>
          <w:sz w:val="29"/>
          <w:szCs w:val="29"/>
          <w:color w:val="AFAFAE"/>
          <w:spacing w:val="-72"/>
          <w:w w:val="100"/>
          <w:position w:val="2"/>
        </w:rPr>
        <w:t> </w:t>
      </w:r>
      <w:r>
        <w:rPr>
          <w:rFonts w:ascii="Arial" w:hAnsi="Arial" w:cs="Arial" w:eastAsia="Arial"/>
          <w:sz w:val="29"/>
          <w:szCs w:val="29"/>
          <w:color w:val="AFAFAE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9"/>
          <w:szCs w:val="29"/>
          <w:color w:val="AFAFAE"/>
          <w:spacing w:val="0"/>
          <w:w w:val="251"/>
          <w:position w:val="2"/>
        </w:rPr>
        <w:t>-</w:t>
      </w:r>
      <w:r>
        <w:rPr>
          <w:rFonts w:ascii="Arial" w:hAnsi="Arial" w:cs="Arial" w:eastAsia="Arial"/>
          <w:sz w:val="29"/>
          <w:szCs w:val="29"/>
          <w:color w:val="AFAFAE"/>
          <w:spacing w:val="-53"/>
          <w:w w:val="100"/>
          <w:position w:val="2"/>
        </w:rPr>
        <w:t> </w:t>
      </w:r>
      <w:r>
        <w:rPr>
          <w:rFonts w:ascii="Arial" w:hAnsi="Arial" w:cs="Arial" w:eastAsia="Arial"/>
          <w:sz w:val="29"/>
          <w:szCs w:val="29"/>
          <w:color w:val="3D3D3D"/>
          <w:spacing w:val="0"/>
          <w:w w:val="76"/>
          <w:position w:val="2"/>
        </w:rPr>
        <w:t>,</w:t>
      </w:r>
      <w:r>
        <w:rPr>
          <w:rFonts w:ascii="Arial" w:hAnsi="Arial" w:cs="Arial" w:eastAsia="Arial"/>
          <w:sz w:val="29"/>
          <w:szCs w:val="29"/>
          <w:color w:val="3D3D3D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9"/>
          <w:szCs w:val="29"/>
          <w:color w:val="3D3D3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4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4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4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4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4"/>
        </w:rPr>
        <w:t>07:47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142" w:right="-20"/>
        <w:jc w:val="left"/>
        <w:tabs>
          <w:tab w:pos="2000" w:val="left"/>
          <w:tab w:pos="5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Nazmi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BOZDEMİR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0"/>
        </w:rPr>
        <w:t>!Kiracı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Şiya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0"/>
        </w:rPr>
        <w:t>FERHAN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2" w:after="0" w:line="211" w:lineRule="exact"/>
        <w:ind w:left="2048" w:right="647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69"/>
          <w:position w:val="-1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16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Yene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5"/>
          <w:position w:val="-1"/>
        </w:rPr>
        <w:t>DEMiRTA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3" w:lineRule="exact"/>
        <w:ind w:left="2002" w:right="-20"/>
        <w:jc w:val="left"/>
        <w:tabs>
          <w:tab w:pos="4600" w:val="left"/>
          <w:tab w:pos="7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3D3D3D"/>
          <w:spacing w:val="0"/>
          <w:w w:val="193"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3D3D3D"/>
          <w:spacing w:val="-131"/>
          <w:w w:val="193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3D3D3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93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93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61"/>
          <w:w w:val="1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9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40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  <w:position w:val="1"/>
        </w:rPr>
        <w:t>07:45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118"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6"/>
          <w:position w:val="0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142" w:right="-20"/>
        <w:jc w:val="left"/>
        <w:tabs>
          <w:tab w:pos="4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4517" w:right="443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3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1"/>
        </w:rPr>
        <w:t>!ş_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14" w:lineRule="exact"/>
        <w:ind w:left="4505" w:right="409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61"/>
          <w:i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left="2016" w:right="-20"/>
        <w:jc w:val="left"/>
        <w:tabs>
          <w:tab w:pos="4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.840508pt;margin-top:2.673844pt;width:8.852823pt;height:17pt;mso-position-horizontal-relative:page;mso-position-vertical-relative:paragraph;z-index:-15544" type="#_x0000_t202" filled="f" stroked="f">
            <v:textbox inset="0,0,0,0">
              <w:txbxContent>
                <w:p>
                  <w:pPr>
                    <w:spacing w:before="0" w:after="0" w:line="340" w:lineRule="exact"/>
                    <w:ind w:right="-91"/>
                    <w:jc w:val="left"/>
                    <w:rPr>
                      <w:rFonts w:ascii="Arial" w:hAnsi="Arial" w:cs="Arial" w:eastAsia="Arial"/>
                      <w:sz w:val="34"/>
                      <w:szCs w:val="34"/>
                    </w:rPr>
                  </w:pPr>
                  <w:rPr/>
                  <w:r>
                    <w:rPr>
                      <w:rFonts w:ascii="Arial" w:hAnsi="Arial" w:cs="Arial" w:eastAsia="Arial"/>
                      <w:sz w:val="34"/>
                      <w:szCs w:val="34"/>
                      <w:color w:val="3D3D3D"/>
                      <w:spacing w:val="-40"/>
                      <w:w w:val="130"/>
                    </w:rPr>
                    <w:t>,</w:t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898989"/>
                      <w:spacing w:val="0"/>
                      <w:w w:val="117"/>
                    </w:rPr>
                    <w:t>,</w:t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Şayısı: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Dogalgaz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Geliş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14" w:lineRule="exact"/>
        <w:ind w:left="481" w:right="-20"/>
        <w:jc w:val="left"/>
        <w:tabs>
          <w:tab w:pos="2000" w:val="left"/>
          <w:tab w:pos="4520" w:val="left"/>
          <w:tab w:pos="7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'ımcı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Ekip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-1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61"/>
          <w:i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i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i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189"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49"/>
        </w:rPr>
        <w:t>.unişse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0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6" w:after="0" w:line="215" w:lineRule="exact"/>
        <w:ind w:left="20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7" w:lineRule="exact"/>
        <w:ind w:left="118"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4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ayı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100"/>
          <w:position w:val="1"/>
        </w:rPr>
        <w:t>I</w:t>
      </w:r>
      <w:r>
        <w:rPr>
          <w:rFonts w:ascii="Arial" w:hAnsi="Arial" w:cs="Arial" w:eastAsia="Arial"/>
          <w:sz w:val="25"/>
          <w:szCs w:val="25"/>
          <w:color w:val="3D3D3D"/>
          <w:spacing w:val="3"/>
          <w:w w:val="100"/>
          <w:position w:val="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vatandaşla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left="1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left="4510" w:right="383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4" w:after="0" w:line="198" w:lineRule="auto"/>
        <w:ind w:left="2094" w:right="2237" w:firstLine="-1976"/>
        <w:jc w:val="left"/>
        <w:tabs>
          <w:tab w:pos="2040" w:val="left"/>
          <w:tab w:pos="4520" w:val="left"/>
          <w:tab w:pos="6440" w:val="left"/>
          <w:tab w:pos="8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11"/>
          <w:w w:val="512"/>
          <w:position w:val="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  <w:position w:val="1"/>
        </w:rPr>
        <w:t>ndürn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7"/>
          <w:w w:val="99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4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3"/>
        </w:rPr>
        <w:t>Tarafımızca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92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3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92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  <w:position w:val="0"/>
        </w:rPr>
        <w:t>1Sum3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4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9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109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92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9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8"/>
          <w:w w:val="194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5"/>
          <w:position w:val="0"/>
        </w:rPr>
        <w:t>ılıı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5"/>
          <w:w w:val="8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92"/>
          <w:position w:val="0"/>
        </w:rPr>
        <w:t>adı.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053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buzdolabı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dolabı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yanmak;mutfa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ısianma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26262"/>
          <w:spacing w:val="0"/>
          <w:w w:val="85"/>
        </w:rPr>
        <w:t>z</w:t>
      </w:r>
      <w:r>
        <w:rPr>
          <w:rFonts w:ascii="Times New Roman" w:hAnsi="Times New Roman" w:cs="Times New Roman" w:eastAsia="Times New Roman"/>
          <w:sz w:val="21"/>
          <w:szCs w:val="21"/>
          <w:color w:val="626262"/>
          <w:spacing w:val="4"/>
          <w:w w:val="85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79"/>
        </w:rPr>
        <w:t>rru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0" w:lineRule="auto"/>
        <w:ind w:left="18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29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7"/>
          <w:w w:val="12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2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37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Eşyada: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750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0"/>
        </w:rPr>
        <w:t>Binada: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250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2000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0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zemin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14" w:lineRule="exact"/>
        <w:ind w:left="137"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Katındaki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dairenin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sağ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arka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taraftaki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mutfakta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görülmüş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-1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340"/>
        </w:sectPr>
      </w:pPr>
      <w:rPr/>
    </w:p>
    <w:p>
      <w:pPr>
        <w:spacing w:before="13" w:after="0" w:line="250" w:lineRule="auto"/>
        <w:ind w:left="2058" w:right="-53" w:firstLine="-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15"/>
        </w:rPr>
        <w:t>oruşıurınada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22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mutfakta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oca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unututa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yemegi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yanara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etrafındaki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utuşturması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çıktıgı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0" w:after="0" w:line="208" w:lineRule="exact"/>
        <w:ind w:left="132" w:right="-20"/>
        <w:jc w:val="left"/>
        <w:tabs>
          <w:tab w:pos="2060" w:val="left"/>
          <w:tab w:pos="6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Si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:torıalı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54"/>
          <w:position w:val="-1"/>
        </w:rPr>
        <w:t>rketi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5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9"/>
          <w:w w:val="15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-1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dolaplarını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340"/>
          <w:cols w:num="2" w:equalWidth="0">
            <w:col w:w="10094" w:space="121"/>
            <w:col w:w="965"/>
          </w:cols>
        </w:sectPr>
      </w:pPr>
      <w:rPr/>
    </w:p>
    <w:p>
      <w:pPr>
        <w:spacing w:before="0" w:after="0" w:line="244" w:lineRule="exact"/>
        <w:ind w:left="132" w:right="-20"/>
        <w:jc w:val="left"/>
        <w:tabs>
          <w:tab w:pos="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626262"/>
          <w:spacing w:val="0"/>
          <w:w w:val="65"/>
          <w:i/>
          <w:position w:val="3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626262"/>
          <w:spacing w:val="0"/>
          <w:w w:val="100"/>
          <w:i/>
          <w:position w:val="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626262"/>
          <w:spacing w:val="0"/>
          <w:w w:val="100"/>
          <w:i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0"/>
          <w:w w:val="100"/>
          <w:position w:val="-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2" w:after="0" w:line="255" w:lineRule="auto"/>
        <w:ind w:left="118" w:right="6469" w:firstLine="19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'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3D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augı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Kime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Şiya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PERHA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lreslim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97"/>
        </w:rPr>
        <w:t>Edi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3"/>
        </w:rPr>
        <w:t>ldi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2" w:lineRule="exact"/>
        <w:ind w:left="132" w:right="-20"/>
        <w:jc w:val="left"/>
        <w:tabs>
          <w:tab w:pos="2000" w:val="left"/>
          <w:tab w:pos="5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9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Dönüş(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8"/>
          <w:szCs w:val="28"/>
          <w:color w:val="525454"/>
          <w:spacing w:val="0"/>
          <w:w w:val="59"/>
          <w:position w:val="1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color w:val="525454"/>
          <w:spacing w:val="12"/>
          <w:w w:val="59"/>
          <w:position w:val="1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94"/>
          <w:position w:val="1"/>
        </w:rPr>
        <w:t>ar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7"/>
          <w:w w:val="94"/>
          <w:position w:val="1"/>
        </w:rPr>
        <w:t>i</w:t>
      </w:r>
      <w:r>
        <w:rPr>
          <w:rFonts w:ascii="Arial" w:hAnsi="Arial" w:cs="Arial" w:eastAsia="Arial"/>
          <w:sz w:val="19"/>
          <w:szCs w:val="19"/>
          <w:color w:val="2B2D2D"/>
          <w:spacing w:val="0"/>
          <w:w w:val="100"/>
          <w:position w:val="1"/>
        </w:rPr>
        <w:t>h</w:t>
      </w:r>
      <w:r>
        <w:rPr>
          <w:rFonts w:ascii="Arial" w:hAnsi="Arial" w:cs="Arial" w:eastAsia="Arial"/>
          <w:sz w:val="19"/>
          <w:szCs w:val="19"/>
          <w:color w:val="2B2D2D"/>
          <w:spacing w:val="0"/>
          <w:w w:val="100"/>
          <w:position w:val="1"/>
        </w:rPr>
        <w:t>  </w:t>
      </w:r>
      <w:r>
        <w:rPr>
          <w:rFonts w:ascii="Arial" w:hAnsi="Arial" w:cs="Arial" w:eastAsia="Arial"/>
          <w:sz w:val="19"/>
          <w:szCs w:val="19"/>
          <w:color w:val="2B2D2D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5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24"/>
          <w:w w:val="135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17.05.2017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1"/>
        </w:rPr>
        <w:t>:08:05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231" w:right="-20"/>
        <w:jc w:val="left"/>
        <w:tabs>
          <w:tab w:pos="880" w:val="left"/>
          <w:tab w:pos="1380" w:val="left"/>
          <w:tab w:pos="8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</w:rPr>
        <w:t>OİDE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1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Çaındibi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2" w:lineRule="exact"/>
        <w:ind w:left="2152" w:right="-20"/>
        <w:jc w:val="left"/>
        <w:tabs>
          <w:tab w:pos="4640" w:val="left"/>
          <w:tab w:pos="806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</w:r>
      <w:r>
        <w:rPr>
          <w:rFonts w:ascii="Arial" w:hAnsi="Arial" w:cs="Arial" w:eastAsia="Arial"/>
          <w:sz w:val="22"/>
          <w:szCs w:val="22"/>
          <w:color w:val="9E9E9C"/>
          <w:spacing w:val="0"/>
          <w:w w:val="212"/>
          <w:position w:val="-7"/>
        </w:rPr>
        <w:t>'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81" w:lineRule="exact"/>
        <w:ind w:left="410" w:right="-20"/>
        <w:jc w:val="left"/>
        <w:tabs>
          <w:tab w:pos="4860" w:val="left"/>
          <w:tab w:pos="844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Arial" w:hAnsi="Arial" w:cs="Arial" w:eastAsia="Arial"/>
          <w:sz w:val="25"/>
          <w:szCs w:val="25"/>
          <w:color w:val="525454"/>
          <w:spacing w:val="0"/>
          <w:w w:val="81"/>
          <w:position w:val="-4"/>
        </w:rPr>
        <w:t>·u</w:t>
      </w:r>
      <w:r>
        <w:rPr>
          <w:rFonts w:ascii="Arial" w:hAnsi="Arial" w:cs="Arial" w:eastAsia="Arial"/>
          <w:sz w:val="25"/>
          <w:szCs w:val="25"/>
          <w:color w:val="525454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5"/>
          <w:szCs w:val="25"/>
          <w:color w:val="52545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6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6"/>
        </w:rPr>
        <w:t>Amiri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37"/>
          <w:szCs w:val="37"/>
          <w:color w:val="898989"/>
          <w:spacing w:val="-33"/>
          <w:w w:val="44"/>
          <w:i/>
          <w:position w:val="0"/>
        </w:rPr>
        <w:t>,</w:t>
      </w:r>
      <w:r>
        <w:rPr>
          <w:rFonts w:ascii="Times New Roman" w:hAnsi="Times New Roman" w:cs="Times New Roman" w:eastAsia="Times New Roman"/>
          <w:sz w:val="37"/>
          <w:szCs w:val="37"/>
          <w:color w:val="525454"/>
          <w:spacing w:val="0"/>
          <w:w w:val="90"/>
          <w:i/>
          <w:position w:val="0"/>
        </w:rPr>
        <w:t>l</w:t>
      </w:r>
      <w:r>
        <w:rPr>
          <w:rFonts w:ascii="Times New Roman" w:hAnsi="Times New Roman" w:cs="Times New Roman" w:eastAsia="Times New Roman"/>
          <w:sz w:val="37"/>
          <w:szCs w:val="37"/>
          <w:color w:val="525454"/>
          <w:spacing w:val="11"/>
          <w:w w:val="100"/>
          <w:i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525454"/>
          <w:spacing w:val="0"/>
          <w:w w:val="100"/>
          <w:i/>
          <w:position w:val="0"/>
        </w:rPr>
        <w:t>1</w:t>
      </w:r>
      <w:r>
        <w:rPr>
          <w:rFonts w:ascii="Arial" w:hAnsi="Arial" w:cs="Arial" w:eastAsia="Arial"/>
          <w:sz w:val="25"/>
          <w:szCs w:val="25"/>
          <w:color w:val="525454"/>
          <w:spacing w:val="-15"/>
          <w:w w:val="100"/>
          <w:i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3D3D3D"/>
          <w:spacing w:val="0"/>
          <w:w w:val="52"/>
          <w:position w:val="0"/>
        </w:rPr>
        <w:t>MaYıs</w:t>
      </w:r>
      <w:r>
        <w:rPr>
          <w:rFonts w:ascii="Arial" w:hAnsi="Arial" w:cs="Arial" w:eastAsia="Arial"/>
          <w:sz w:val="24"/>
          <w:szCs w:val="24"/>
          <w:color w:val="3D3D3D"/>
          <w:spacing w:val="15"/>
          <w:w w:val="52"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0"/>
          <w:w w:val="69"/>
          <w:position w:val="0"/>
        </w:rPr>
        <w:t>20!7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56" w:lineRule="exact"/>
        <w:ind w:left="423" w:right="1713"/>
        <w:jc w:val="center"/>
        <w:tabs>
          <w:tab w:pos="86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.615192pt;margin-top:3.626024pt;width:8.2173pt;height:6.5pt;mso-position-horizontal-relative:page;mso-position-vertical-relative:paragraph;z-index:-15548" type="#_x0000_t202" filled="f" stroked="f">
            <v:textbox inset="0,0,0,0">
              <w:txbxContent>
                <w:p>
                  <w:pPr>
                    <w:spacing w:before="0" w:after="0" w:line="130" w:lineRule="exact"/>
                    <w:ind w:right="-60"/>
                    <w:jc w:val="left"/>
                    <w:rPr>
                      <w:rFonts w:ascii="Arial" w:hAnsi="Arial" w:cs="Arial" w:eastAsia="Arial"/>
                      <w:sz w:val="13"/>
                      <w:szCs w:val="13"/>
                    </w:rPr>
                  </w:pPr>
                  <w:rPr/>
                  <w:r>
                    <w:rPr>
                      <w:rFonts w:ascii="Arial" w:hAnsi="Arial" w:cs="Arial" w:eastAsia="Arial"/>
                      <w:sz w:val="13"/>
                      <w:szCs w:val="13"/>
                      <w:color w:val="3D3D3D"/>
                      <w:spacing w:val="0"/>
                      <w:w w:val="146"/>
                    </w:rPr>
                    <w:t>&gt;,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2"/>
          <w:szCs w:val="12"/>
          <w:color w:val="3D3D3D"/>
          <w:spacing w:val="0"/>
          <w:w w:val="77"/>
          <w:i/>
          <w:position w:val="3"/>
        </w:rPr>
        <w:t>a&gt;</w:t>
      </w:r>
      <w:r>
        <w:rPr>
          <w:rFonts w:ascii="Arial" w:hAnsi="Arial" w:cs="Arial" w:eastAsia="Arial"/>
          <w:sz w:val="12"/>
          <w:szCs w:val="12"/>
          <w:color w:val="3D3D3D"/>
          <w:spacing w:val="0"/>
          <w:w w:val="100"/>
          <w:i/>
          <w:position w:val="3"/>
        </w:rPr>
        <w:tab/>
      </w:r>
      <w:r>
        <w:rPr>
          <w:rFonts w:ascii="Arial" w:hAnsi="Arial" w:cs="Arial" w:eastAsia="Arial"/>
          <w:sz w:val="12"/>
          <w:szCs w:val="12"/>
          <w:color w:val="3D3D3D"/>
          <w:spacing w:val="0"/>
          <w:w w:val="100"/>
          <w:i/>
          <w:position w:val="3"/>
        </w:rPr>
      </w:r>
      <w:r>
        <w:rPr>
          <w:rFonts w:ascii="Arial" w:hAnsi="Arial" w:cs="Arial" w:eastAsia="Arial"/>
          <w:sz w:val="19"/>
          <w:szCs w:val="19"/>
          <w:color w:val="525454"/>
          <w:spacing w:val="0"/>
          <w:w w:val="77"/>
          <w:i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525454"/>
          <w:spacing w:val="0"/>
          <w:w w:val="77"/>
          <w:i/>
          <w:position w:val="1"/>
        </w:rPr>
        <w:t>   </w:t>
      </w:r>
      <w:r>
        <w:rPr>
          <w:rFonts w:ascii="Arial" w:hAnsi="Arial" w:cs="Arial" w:eastAsia="Arial"/>
          <w:sz w:val="19"/>
          <w:szCs w:val="19"/>
          <w:color w:val="525454"/>
          <w:spacing w:val="5"/>
          <w:w w:val="77"/>
          <w:i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95"/>
          <w:i/>
          <w:position w:val="1"/>
        </w:rPr>
        <w:t>12017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400" w:right="340"/>
        </w:sectPr>
      </w:pPr>
      <w:rPr/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127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525454"/>
          <w:spacing w:val="-21"/>
          <w:w w:val="104"/>
          <w:position w:val="-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51"/>
          <w:position w:val="-9"/>
        </w:rPr>
        <w:t>.....,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2" w:after="0" w:line="241" w:lineRule="exact"/>
        <w:ind w:left="28"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3D3D3D"/>
          <w:w w:val="102"/>
          <w:position w:val="-5"/>
        </w:rPr>
        <w:t>Mur</w:t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-62"/>
          <w:w w:val="101"/>
          <w:position w:val="-5"/>
        </w:rPr>
        <w:t>ı</w:t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0"/>
          <w:w w:val="115"/>
          <w:position w:val="-5"/>
        </w:rPr>
        <w:t>-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58" w:lineRule="atLeast"/>
        <w:ind w:right="-78"/>
        <w:jc w:val="left"/>
        <w:tabs>
          <w:tab w:pos="840" w:val="left"/>
          <w:tab w:pos="154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4.739258pt;margin-top:5.627656pt;width:71.711185pt;height:51pt;mso-position-horizontal-relative:page;mso-position-vertical-relative:paragraph;z-index:-15547" type="#_x0000_t202" filled="f" stroked="f">
            <v:textbox inset="0,0,0,0">
              <w:txbxContent>
                <w:p>
                  <w:pPr>
                    <w:spacing w:before="0" w:after="0" w:line="1020" w:lineRule="exact"/>
                    <w:ind w:right="-193"/>
                    <w:jc w:val="left"/>
                    <w:rPr>
                      <w:rFonts w:ascii="Times New Roman" w:hAnsi="Times New Roman" w:cs="Times New Roman" w:eastAsia="Times New Roman"/>
                      <w:sz w:val="102"/>
                      <w:szCs w:val="10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2"/>
                      <w:szCs w:val="102"/>
                      <w:color w:val="9E9E9C"/>
                      <w:w w:val="4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02"/>
                      <w:szCs w:val="102"/>
                      <w:color w:val="9E9E9C"/>
                      <w:spacing w:val="-99"/>
                      <w:w w:val="43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02"/>
                      <w:szCs w:val="102"/>
                      <w:color w:val="626262"/>
                      <w:spacing w:val="-292"/>
                      <w:w w:val="120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02"/>
                      <w:szCs w:val="102"/>
                      <w:color w:val="3D3D3D"/>
                      <w:spacing w:val="22"/>
                      <w:w w:val="149"/>
                    </w:rPr>
                    <w:t>u</w:t>
                  </w:r>
                  <w:r>
                    <w:rPr>
                      <w:rFonts w:ascii="Times New Roman" w:hAnsi="Times New Roman" w:cs="Times New Roman" w:eastAsia="Times New Roman"/>
                      <w:sz w:val="102"/>
                      <w:szCs w:val="102"/>
                      <w:color w:val="333860"/>
                      <w:spacing w:val="-41"/>
                      <w:w w:val="83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102"/>
                      <w:szCs w:val="102"/>
                      <w:color w:val="333860"/>
                      <w:spacing w:val="-76"/>
                      <w:w w:val="83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102"/>
                      <w:szCs w:val="10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100"/>
        </w:rPr>
        <w:t>z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100"/>
        </w:rPr>
      </w:r>
      <w:r>
        <w:rPr>
          <w:rFonts w:ascii="Arial" w:hAnsi="Arial" w:cs="Arial" w:eastAsia="Arial"/>
          <w:sz w:val="25"/>
          <w:szCs w:val="25"/>
          <w:color w:val="333860"/>
          <w:spacing w:val="0"/>
          <w:w w:val="44"/>
          <w:i/>
        </w:rPr>
        <w:t>,</w:t>
      </w:r>
      <w:r>
        <w:rPr>
          <w:rFonts w:ascii="Arial" w:hAnsi="Arial" w:cs="Arial" w:eastAsia="Arial"/>
          <w:sz w:val="25"/>
          <w:szCs w:val="25"/>
          <w:color w:val="333860"/>
          <w:spacing w:val="1"/>
          <w:w w:val="44"/>
          <w:i/>
        </w:rPr>
        <w:t>V</w:t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52"/>
          <w:i/>
        </w:rPr>
        <w:t>-</w:t>
      </w:r>
      <w:r>
        <w:rPr>
          <w:rFonts w:ascii="Arial" w:hAnsi="Arial" w:cs="Arial" w:eastAsia="Arial"/>
          <w:sz w:val="25"/>
          <w:szCs w:val="25"/>
          <w:color w:val="626262"/>
          <w:spacing w:val="0"/>
          <w:w w:val="62"/>
          <w:i/>
        </w:rPr>
        <w:t>·</w:t>
      </w:r>
      <w:r>
        <w:rPr>
          <w:rFonts w:ascii="Arial" w:hAnsi="Arial" w:cs="Arial" w:eastAsia="Arial"/>
          <w:sz w:val="25"/>
          <w:szCs w:val="25"/>
          <w:color w:val="626262"/>
          <w:spacing w:val="0"/>
          <w:w w:val="100"/>
          <w:i/>
        </w:rPr>
        <w:tab/>
      </w:r>
      <w:r>
        <w:rPr>
          <w:rFonts w:ascii="Arial" w:hAnsi="Arial" w:cs="Arial" w:eastAsia="Arial"/>
          <w:sz w:val="25"/>
          <w:szCs w:val="25"/>
          <w:color w:val="626262"/>
          <w:spacing w:val="0"/>
          <w:w w:val="100"/>
          <w:i/>
        </w:rPr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100"/>
        </w:rPr>
        <w:t>ir</w:t>
      </w:r>
      <w:r>
        <w:rPr>
          <w:rFonts w:ascii="Arial" w:hAnsi="Arial" w:cs="Arial" w:eastAsia="Arial"/>
          <w:sz w:val="20"/>
          <w:szCs w:val="20"/>
          <w:color w:val="3D3D3D"/>
          <w:spacing w:val="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B2D2D"/>
          <w:spacing w:val="0"/>
          <w:w w:val="180"/>
        </w:rPr>
        <w:t>..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174" w:lineRule="exact"/>
        <w:ind w:right="-20"/>
        <w:jc w:val="left"/>
        <w:tabs>
          <w:tab w:pos="3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77"/>
          <w:szCs w:val="77"/>
          <w:color w:val="3D3D3D"/>
          <w:spacing w:val="-92"/>
          <w:w w:val="35"/>
          <w:position w:val="-58"/>
        </w:rPr>
        <w:t>y</w:t>
      </w:r>
      <w:r>
        <w:rPr>
          <w:rFonts w:ascii="Times New Roman" w:hAnsi="Times New Roman" w:cs="Times New Roman" w:eastAsia="Times New Roman"/>
          <w:sz w:val="77"/>
          <w:szCs w:val="77"/>
          <w:color w:val="333860"/>
          <w:spacing w:val="0"/>
          <w:w w:val="83"/>
          <w:position w:val="-58"/>
        </w:rPr>
        <w:t>.Jt</w:t>
      </w:r>
      <w:r>
        <w:rPr>
          <w:rFonts w:ascii="Times New Roman" w:hAnsi="Times New Roman" w:cs="Times New Roman" w:eastAsia="Times New Roman"/>
          <w:sz w:val="77"/>
          <w:szCs w:val="77"/>
          <w:color w:val="333860"/>
          <w:spacing w:val="-31"/>
          <w:w w:val="100"/>
          <w:position w:val="-58"/>
        </w:rPr>
        <w:t> </w:t>
      </w:r>
      <w:r>
        <w:rPr>
          <w:rFonts w:ascii="Times New Roman" w:hAnsi="Times New Roman" w:cs="Times New Roman" w:eastAsia="Times New Roman"/>
          <w:sz w:val="77"/>
          <w:szCs w:val="77"/>
          <w:color w:val="333860"/>
          <w:spacing w:val="0"/>
          <w:w w:val="83"/>
          <w:position w:val="-58"/>
        </w:rPr>
        <w:t>R</w:t>
      </w:r>
      <w:r>
        <w:rPr>
          <w:rFonts w:ascii="Times New Roman" w:hAnsi="Times New Roman" w:cs="Times New Roman" w:eastAsia="Times New Roman"/>
          <w:sz w:val="77"/>
          <w:szCs w:val="77"/>
          <w:color w:val="333860"/>
          <w:spacing w:val="-58"/>
          <w:w w:val="83"/>
          <w:position w:val="-58"/>
        </w:rPr>
        <w:t>:</w:t>
      </w:r>
      <w:r>
        <w:rPr>
          <w:rFonts w:ascii="Times New Roman" w:hAnsi="Times New Roman" w:cs="Times New Roman" w:eastAsia="Times New Roman"/>
          <w:sz w:val="77"/>
          <w:szCs w:val="77"/>
          <w:color w:val="3D3D3D"/>
          <w:spacing w:val="9"/>
          <w:w w:val="40"/>
          <w:position w:val="-58"/>
        </w:rPr>
        <w:t>ş</w:t>
      </w:r>
      <w:r>
        <w:rPr>
          <w:rFonts w:ascii="Times New Roman" w:hAnsi="Times New Roman" w:cs="Times New Roman" w:eastAsia="Times New Roman"/>
          <w:sz w:val="77"/>
          <w:szCs w:val="77"/>
          <w:color w:val="626495"/>
          <w:spacing w:val="0"/>
          <w:w w:val="213"/>
          <w:position w:val="-58"/>
        </w:rPr>
        <w:t>-</w:t>
      </w:r>
      <w:r>
        <w:rPr>
          <w:rFonts w:ascii="Times New Roman" w:hAnsi="Times New Roman" w:cs="Times New Roman" w:eastAsia="Times New Roman"/>
          <w:sz w:val="77"/>
          <w:szCs w:val="77"/>
          <w:color w:val="626495"/>
          <w:spacing w:val="0"/>
          <w:w w:val="100"/>
          <w:position w:val="-58"/>
        </w:rPr>
        <w:tab/>
      </w:r>
      <w:r>
        <w:rPr>
          <w:rFonts w:ascii="Times New Roman" w:hAnsi="Times New Roman" w:cs="Times New Roman" w:eastAsia="Times New Roman"/>
          <w:sz w:val="77"/>
          <w:szCs w:val="77"/>
          <w:color w:val="626495"/>
          <w:spacing w:val="0"/>
          <w:w w:val="100"/>
          <w:position w:val="-58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100"/>
          <w:position w:val="-18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-18"/>
        </w:rPr>
        <w:t>fai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6"/>
          <w:w w:val="100"/>
          <w:position w:val="-1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8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8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340"/>
          <w:cols w:num="3" w:equalWidth="0">
            <w:col w:w="566" w:space="1869"/>
            <w:col w:w="1925" w:space="204"/>
            <w:col w:w="6616"/>
          </w:cols>
        </w:sectPr>
      </w:pPr>
      <w:rPr/>
    </w:p>
    <w:p>
      <w:pPr>
        <w:spacing w:before="0" w:after="0" w:line="175" w:lineRule="atLeast"/>
        <w:ind w:left="2378" w:right="-110"/>
        <w:jc w:val="left"/>
        <w:tabs>
          <w:tab w:pos="3020" w:val="left"/>
          <w:tab w:pos="3700" w:val="left"/>
          <w:tab w:pos="838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Arial" w:hAnsi="Arial" w:cs="Arial" w:eastAsia="Arial"/>
          <w:sz w:val="21"/>
          <w:szCs w:val="21"/>
          <w:color w:val="2B2D2D"/>
          <w:spacing w:val="0"/>
          <w:w w:val="100"/>
        </w:rPr>
        <w:t>3</w:t>
      </w:r>
      <w:r>
        <w:rPr>
          <w:rFonts w:ascii="Arial" w:hAnsi="Arial" w:cs="Arial" w:eastAsia="Arial"/>
          <w:sz w:val="21"/>
          <w:szCs w:val="21"/>
          <w:color w:val="2B2D2D"/>
          <w:spacing w:val="-53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2B2D2D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2B2D2D"/>
          <w:spacing w:val="0"/>
          <w:w w:val="100"/>
        </w:rPr>
      </w:r>
      <w:r>
        <w:rPr>
          <w:rFonts w:ascii="Times New Roman" w:hAnsi="Times New Roman" w:cs="Times New Roman" w:eastAsia="Times New Roman"/>
          <w:sz w:val="47"/>
          <w:szCs w:val="47"/>
          <w:color w:val="333860"/>
          <w:spacing w:val="0"/>
          <w:w w:val="51"/>
          <w:i/>
        </w:rPr>
        <w:t>rytJ</w:t>
      </w:r>
      <w:r>
        <w:rPr>
          <w:rFonts w:ascii="Times New Roman" w:hAnsi="Times New Roman" w:cs="Times New Roman" w:eastAsia="Times New Roman"/>
          <w:sz w:val="47"/>
          <w:szCs w:val="47"/>
          <w:color w:val="333860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47"/>
          <w:szCs w:val="47"/>
          <w:color w:val="333860"/>
          <w:spacing w:val="0"/>
          <w:w w:val="100"/>
          <w:i/>
        </w:rPr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100"/>
        </w:rPr>
        <w:t>r</w:t>
      </w:r>
      <w:r>
        <w:rPr>
          <w:rFonts w:ascii="Arial" w:hAnsi="Arial" w:cs="Arial" w:eastAsia="Arial"/>
          <w:sz w:val="21"/>
          <w:szCs w:val="21"/>
          <w:color w:val="3D3D3D"/>
          <w:spacing w:val="46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2B2D2D"/>
          <w:spacing w:val="0"/>
          <w:w w:val="100"/>
        </w:rPr>
        <w:t>Amın</w:t>
      </w:r>
      <w:r>
        <w:rPr>
          <w:rFonts w:ascii="Arial" w:hAnsi="Arial" w:cs="Arial" w:eastAsia="Arial"/>
          <w:sz w:val="21"/>
          <w:szCs w:val="21"/>
          <w:color w:val="2B2D2D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2B2D2D"/>
          <w:spacing w:val="0"/>
          <w:w w:val="100"/>
        </w:rPr>
      </w:r>
      <w:r>
        <w:rPr>
          <w:rFonts w:ascii="Arial" w:hAnsi="Arial" w:cs="Arial" w:eastAsia="Arial"/>
          <w:sz w:val="9"/>
          <w:szCs w:val="9"/>
          <w:color w:val="626262"/>
          <w:spacing w:val="0"/>
          <w:w w:val="100"/>
          <w:position w:val="14"/>
        </w:rPr>
        <w:t>.</w:t>
      </w:r>
      <w:r>
        <w:rPr>
          <w:rFonts w:ascii="Arial" w:hAnsi="Arial" w:cs="Arial" w:eastAsia="Arial"/>
          <w:sz w:val="9"/>
          <w:szCs w:val="9"/>
          <w:color w:val="626262"/>
          <w:spacing w:val="0"/>
          <w:w w:val="100"/>
          <w:position w:val="14"/>
        </w:rPr>
        <w:t> </w:t>
      </w:r>
      <w:r>
        <w:rPr>
          <w:rFonts w:ascii="Arial" w:hAnsi="Arial" w:cs="Arial" w:eastAsia="Arial"/>
          <w:sz w:val="9"/>
          <w:szCs w:val="9"/>
          <w:color w:val="626262"/>
          <w:spacing w:val="24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FAFAE"/>
          <w:spacing w:val="4"/>
          <w:w w:val="159"/>
          <w:position w:val="3"/>
        </w:rPr>
        <w:t>'</w:t>
      </w:r>
      <w:r>
        <w:rPr>
          <w:rFonts w:ascii="Arial" w:hAnsi="Arial" w:cs="Arial" w:eastAsia="Arial"/>
          <w:sz w:val="18"/>
          <w:szCs w:val="18"/>
          <w:color w:val="9E9E9C"/>
          <w:spacing w:val="8"/>
          <w:w w:val="77"/>
          <w:position w:val="14"/>
        </w:rPr>
        <w:t>.</w:t>
      </w:r>
      <w:r>
        <w:rPr>
          <w:rFonts w:ascii="Arial" w:hAnsi="Arial" w:cs="Arial" w:eastAsia="Arial"/>
          <w:sz w:val="9"/>
          <w:szCs w:val="9"/>
          <w:color w:val="3D3D3D"/>
          <w:spacing w:val="0"/>
          <w:w w:val="100"/>
          <w:position w:val="14"/>
        </w:rPr>
        <w:t>"</w:t>
      </w:r>
      <w:r>
        <w:rPr>
          <w:rFonts w:ascii="Arial" w:hAnsi="Arial" w:cs="Arial" w:eastAsia="Arial"/>
          <w:sz w:val="9"/>
          <w:szCs w:val="9"/>
          <w:color w:val="3D3D3D"/>
          <w:spacing w:val="0"/>
          <w:w w:val="101"/>
          <w:position w:val="14"/>
        </w:rPr>
        <w:t>)</w:t>
      </w:r>
      <w:r>
        <w:rPr>
          <w:rFonts w:ascii="Arial" w:hAnsi="Arial" w:cs="Arial" w:eastAsia="Arial"/>
          <w:sz w:val="9"/>
          <w:szCs w:val="9"/>
          <w:color w:val="3D3D3D"/>
          <w:spacing w:val="0"/>
          <w:w w:val="100"/>
          <w:position w:val="14"/>
        </w:rPr>
        <w:t>.</w:t>
      </w:r>
      <w:r>
        <w:rPr>
          <w:rFonts w:ascii="Arial" w:hAnsi="Arial" w:cs="Arial" w:eastAsia="Arial"/>
          <w:sz w:val="9"/>
          <w:szCs w:val="9"/>
          <w:color w:val="3D3D3D"/>
          <w:spacing w:val="0"/>
          <w:w w:val="100"/>
          <w:position w:val="14"/>
        </w:rPr>
        <w:t>  </w:t>
      </w:r>
      <w:r>
        <w:rPr>
          <w:rFonts w:ascii="Arial" w:hAnsi="Arial" w:cs="Arial" w:eastAsia="Arial"/>
          <w:sz w:val="9"/>
          <w:szCs w:val="9"/>
          <w:color w:val="3D3D3D"/>
          <w:spacing w:val="-3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E9E9C"/>
          <w:spacing w:val="0"/>
          <w:w w:val="70"/>
          <w:position w:val="3"/>
        </w:rPr>
        <w:t>?</w:t>
      </w:r>
      <w:r>
        <w:rPr>
          <w:rFonts w:ascii="Times New Roman" w:hAnsi="Times New Roman" w:cs="Times New Roman" w:eastAsia="Times New Roman"/>
          <w:sz w:val="15"/>
          <w:szCs w:val="15"/>
          <w:color w:val="9E9E9C"/>
          <w:spacing w:val="-2"/>
          <w:w w:val="70"/>
          <w:position w:val="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E9E9C"/>
          <w:spacing w:val="0"/>
          <w:w w:val="70"/>
          <w:position w:val="3"/>
        </w:rPr>
        <w:t>..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5" w:lineRule="atLeast"/>
        <w:ind w:right="-20"/>
        <w:jc w:val="left"/>
        <w:tabs>
          <w:tab w:pos="34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626262"/>
          <w:spacing w:val="0"/>
          <w:w w:val="52"/>
        </w:rPr>
        <w:t>'"'-</w:t>
      </w:r>
      <w:r>
        <w:rPr>
          <w:rFonts w:ascii="Arial" w:hAnsi="Arial" w:cs="Arial" w:eastAsia="Arial"/>
          <w:sz w:val="16"/>
          <w:szCs w:val="16"/>
          <w:color w:val="626262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626262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106"/>
        </w:rPr>
        <w:t>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340"/>
          <w:cols w:num="2" w:equalWidth="0">
            <w:col w:w="8869" w:space="478"/>
            <w:col w:w="1833"/>
          </w:cols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146" w:lineRule="exact"/>
        <w:ind w:right="-20"/>
        <w:jc w:val="right"/>
        <w:tabs>
          <w:tab w:pos="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CCCCCC"/>
          <w:w w:val="163"/>
          <w:position w:val="-10"/>
        </w:rPr>
        <w:t>.</w:t>
      </w:r>
      <w:r>
        <w:rPr>
          <w:rFonts w:ascii="Arial" w:hAnsi="Arial" w:cs="Arial" w:eastAsia="Arial"/>
          <w:sz w:val="23"/>
          <w:szCs w:val="23"/>
          <w:color w:val="CCCCCC"/>
          <w:w w:val="100"/>
          <w:position w:val="-10"/>
        </w:rPr>
        <w:tab/>
      </w:r>
      <w:r>
        <w:rPr>
          <w:rFonts w:ascii="Arial" w:hAnsi="Arial" w:cs="Arial" w:eastAsia="Arial"/>
          <w:sz w:val="23"/>
          <w:szCs w:val="23"/>
          <w:color w:val="CCCCCC"/>
          <w:w w:val="100"/>
          <w:position w:val="-1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9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-9"/>
        </w:rPr>
        <w:t>Çavuşu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1" w:lineRule="atLeast"/>
        <w:ind w:left="989" w:right="-20"/>
        <w:jc w:val="left"/>
        <w:tabs>
          <w:tab w:pos="142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"/>
          <w:szCs w:val="11"/>
          <w:color w:val="626262"/>
          <w:spacing w:val="0"/>
          <w:w w:val="64"/>
        </w:rPr>
        <w:t>(</w:t>
      </w:r>
      <w:r>
        <w:rPr>
          <w:rFonts w:ascii="Times New Roman" w:hAnsi="Times New Roman" w:cs="Times New Roman" w:eastAsia="Times New Roman"/>
          <w:sz w:val="11"/>
          <w:szCs w:val="11"/>
          <w:color w:val="626262"/>
          <w:spacing w:val="-4"/>
          <w:w w:val="64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626262"/>
          <w:spacing w:val="0"/>
          <w:w w:val="64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626262"/>
          <w:spacing w:val="0"/>
          <w:w w:val="64"/>
        </w:rPr>
        <w:t>   </w:t>
      </w:r>
      <w:r>
        <w:rPr>
          <w:rFonts w:ascii="Times New Roman" w:hAnsi="Times New Roman" w:cs="Times New Roman" w:eastAsia="Times New Roman"/>
          <w:sz w:val="11"/>
          <w:szCs w:val="11"/>
          <w:color w:val="626262"/>
          <w:spacing w:val="16"/>
          <w:w w:val="64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898989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898989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89898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898989"/>
          <w:spacing w:val="0"/>
          <w:w w:val="100"/>
        </w:rPr>
      </w:r>
      <w:r>
        <w:rPr>
          <w:rFonts w:ascii="Times New Roman" w:hAnsi="Times New Roman" w:cs="Times New Roman" w:eastAsia="Times New Roman"/>
          <w:sz w:val="11"/>
          <w:szCs w:val="11"/>
          <w:color w:val="3D3D3D"/>
          <w:spacing w:val="0"/>
          <w:w w:val="62"/>
        </w:rPr>
        <w:t>{.•</w:t>
      </w:r>
      <w:r>
        <w:rPr>
          <w:rFonts w:ascii="Times New Roman" w:hAnsi="Times New Roman" w:cs="Times New Roman" w:eastAsia="Times New Roman"/>
          <w:sz w:val="11"/>
          <w:szCs w:val="11"/>
          <w:color w:val="3D3D3D"/>
          <w:spacing w:val="0"/>
          <w:w w:val="62"/>
        </w:rPr>
        <w:t>     </w:t>
      </w:r>
      <w:r>
        <w:rPr>
          <w:rFonts w:ascii="Times New Roman" w:hAnsi="Times New Roman" w:cs="Times New Roman" w:eastAsia="Times New Roman"/>
          <w:sz w:val="11"/>
          <w:szCs w:val="11"/>
          <w:color w:val="3D3D3D"/>
          <w:spacing w:val="12"/>
          <w:w w:val="6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626262"/>
          <w:spacing w:val="0"/>
          <w:w w:val="123"/>
        </w:rPr>
        <w:t>"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75" w:lineRule="exact"/>
        <w:ind w:right="-20"/>
        <w:jc w:val="left"/>
        <w:tabs>
          <w:tab w:pos="44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42"/>
          <w:szCs w:val="42"/>
          <w:color w:val="898989"/>
          <w:spacing w:val="0"/>
          <w:w w:val="51"/>
          <w:position w:val="-33"/>
        </w:rPr>
        <w:t>•,r</w:t>
      </w:r>
      <w:r>
        <w:rPr>
          <w:rFonts w:ascii="Times New Roman" w:hAnsi="Times New Roman" w:cs="Times New Roman" w:eastAsia="Times New Roman"/>
          <w:sz w:val="42"/>
          <w:szCs w:val="42"/>
          <w:color w:val="898989"/>
          <w:spacing w:val="0"/>
          <w:w w:val="100"/>
          <w:position w:val="-33"/>
        </w:rPr>
        <w:tab/>
      </w:r>
      <w:r>
        <w:rPr>
          <w:rFonts w:ascii="Times New Roman" w:hAnsi="Times New Roman" w:cs="Times New Roman" w:eastAsia="Times New Roman"/>
          <w:sz w:val="42"/>
          <w:szCs w:val="42"/>
          <w:color w:val="898989"/>
          <w:spacing w:val="0"/>
          <w:w w:val="100"/>
          <w:position w:val="-33"/>
        </w:rPr>
      </w:r>
      <w:r>
        <w:rPr>
          <w:rFonts w:ascii="Arial" w:hAnsi="Arial" w:cs="Arial" w:eastAsia="Arial"/>
          <w:sz w:val="31"/>
          <w:szCs w:val="31"/>
          <w:color w:val="3D3D3D"/>
          <w:spacing w:val="0"/>
          <w:w w:val="195"/>
          <w:position w:val="-33"/>
        </w:rPr>
        <w:t>ı:</w:t>
      </w:r>
      <w:r>
        <w:rPr>
          <w:rFonts w:ascii="Arial" w:hAnsi="Arial" w:cs="Arial" w:eastAsia="Arial"/>
          <w:sz w:val="31"/>
          <w:szCs w:val="31"/>
          <w:color w:val="3D3D3D"/>
          <w:spacing w:val="0"/>
          <w:w w:val="195"/>
          <w:position w:val="-33"/>
        </w:rPr>
        <w:t> </w:t>
      </w:r>
      <w:r>
        <w:rPr>
          <w:rFonts w:ascii="Arial" w:hAnsi="Arial" w:cs="Arial" w:eastAsia="Arial"/>
          <w:sz w:val="31"/>
          <w:szCs w:val="31"/>
          <w:color w:val="3D3D3D"/>
          <w:spacing w:val="0"/>
          <w:w w:val="195"/>
          <w:position w:val="-33"/>
        </w:rPr>
        <w:t>,e</w:t>
      </w:r>
      <w:r>
        <w:rPr>
          <w:rFonts w:ascii="Arial" w:hAnsi="Arial" w:cs="Arial" w:eastAsia="Arial"/>
          <w:sz w:val="31"/>
          <w:szCs w:val="31"/>
          <w:color w:val="3D3D3D"/>
          <w:spacing w:val="-18"/>
          <w:w w:val="195"/>
          <w:position w:val="-33"/>
        </w:rPr>
        <w:t>A</w:t>
      </w:r>
      <w:r>
        <w:rPr>
          <w:rFonts w:ascii="Arial" w:hAnsi="Arial" w:cs="Arial" w:eastAsia="Arial"/>
          <w:sz w:val="31"/>
          <w:szCs w:val="31"/>
          <w:color w:val="898989"/>
          <w:spacing w:val="-49"/>
          <w:w w:val="60"/>
          <w:position w:val="-33"/>
        </w:rPr>
        <w:t>.</w:t>
      </w:r>
      <w:r>
        <w:rPr>
          <w:rFonts w:ascii="Arial" w:hAnsi="Arial" w:cs="Arial" w:eastAsia="Arial"/>
          <w:sz w:val="31"/>
          <w:szCs w:val="31"/>
          <w:color w:val="525454"/>
          <w:spacing w:val="-47"/>
          <w:w w:val="51"/>
          <w:position w:val="-33"/>
        </w:rPr>
        <w:t>h</w:t>
      </w:r>
      <w:r>
        <w:rPr>
          <w:rFonts w:ascii="Arial" w:hAnsi="Arial" w:cs="Arial" w:eastAsia="Arial"/>
          <w:sz w:val="31"/>
          <w:szCs w:val="31"/>
          <w:color w:val="333860"/>
          <w:spacing w:val="0"/>
          <w:w w:val="92"/>
          <w:position w:val="-33"/>
        </w:rPr>
        <w:t>ii'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340"/>
          <w:cols w:num="2" w:equalWidth="0">
            <w:col w:w="5829" w:space="2256"/>
            <w:col w:w="3095"/>
          </w:cols>
        </w:sectPr>
      </w:pPr>
      <w:rPr/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884" w:lineRule="exact"/>
        <w:ind w:left="2491" w:right="-172"/>
        <w:jc w:val="left"/>
        <w:tabs>
          <w:tab w:pos="4680" w:val="left"/>
        </w:tabs>
        <w:rPr>
          <w:rFonts w:ascii="Arial" w:hAnsi="Arial" w:cs="Arial" w:eastAsia="Arial"/>
          <w:sz w:val="88"/>
          <w:szCs w:val="88"/>
        </w:rPr>
      </w:pPr>
      <w:rPr/>
      <w:r>
        <w:rPr>
          <w:rFonts w:ascii="Arial" w:hAnsi="Arial" w:cs="Arial" w:eastAsia="Arial"/>
          <w:sz w:val="24"/>
          <w:szCs w:val="24"/>
          <w:color w:val="3D3D3D"/>
          <w:spacing w:val="-35"/>
          <w:w w:val="90"/>
          <w:position w:val="-12"/>
        </w:rPr>
        <w:t>A</w:t>
      </w:r>
      <w:r>
        <w:rPr>
          <w:rFonts w:ascii="Arial" w:hAnsi="Arial" w:cs="Arial" w:eastAsia="Arial"/>
          <w:sz w:val="24"/>
          <w:szCs w:val="24"/>
          <w:color w:val="3D3D3D"/>
          <w:spacing w:val="-150"/>
          <w:w w:val="90"/>
          <w:position w:val="-12"/>
        </w:rPr>
        <w:t>O</w:t>
      </w:r>
      <w:r>
        <w:rPr>
          <w:rFonts w:ascii="Arial" w:hAnsi="Arial" w:cs="Arial" w:eastAsia="Arial"/>
          <w:sz w:val="24"/>
          <w:szCs w:val="24"/>
          <w:color w:val="3D3D3D"/>
          <w:spacing w:val="0"/>
          <w:w w:val="91"/>
          <w:position w:val="-12"/>
        </w:rPr>
        <w:t>l</w:t>
      </w:r>
      <w:r>
        <w:rPr>
          <w:rFonts w:ascii="Arial" w:hAnsi="Arial" w:cs="Arial" w:eastAsia="Arial"/>
          <w:sz w:val="24"/>
          <w:szCs w:val="24"/>
          <w:color w:val="3D3D3D"/>
          <w:spacing w:val="0"/>
          <w:w w:val="90"/>
          <w:position w:val="-12"/>
        </w:rPr>
        <w:t>ı</w:t>
      </w:r>
      <w:r>
        <w:rPr>
          <w:rFonts w:ascii="Arial" w:hAnsi="Arial" w:cs="Arial" w:eastAsia="Arial"/>
          <w:sz w:val="24"/>
          <w:szCs w:val="24"/>
          <w:color w:val="3D3D3D"/>
          <w:spacing w:val="-38"/>
          <w:w w:val="100"/>
          <w:position w:val="-12"/>
        </w:rPr>
        <w:t> </w:t>
      </w:r>
      <w:r>
        <w:rPr>
          <w:rFonts w:ascii="Arial" w:hAnsi="Arial" w:cs="Arial" w:eastAsia="Arial"/>
          <w:sz w:val="24"/>
          <w:szCs w:val="24"/>
          <w:color w:val="3D3D3D"/>
          <w:spacing w:val="0"/>
          <w:w w:val="100"/>
          <w:position w:val="-12"/>
        </w:rPr>
        <w:t>PÇtf</w:t>
      </w:r>
      <w:r>
        <w:rPr>
          <w:rFonts w:ascii="Arial" w:hAnsi="Arial" w:cs="Arial" w:eastAsia="Arial"/>
          <w:sz w:val="24"/>
          <w:szCs w:val="24"/>
          <w:color w:val="3D3D3D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24"/>
          <w:szCs w:val="24"/>
          <w:color w:val="3D3D3D"/>
          <w:spacing w:val="0"/>
          <w:w w:val="100"/>
          <w:position w:val="-12"/>
        </w:rPr>
      </w:r>
      <w:r>
        <w:rPr>
          <w:rFonts w:ascii="Arial" w:hAnsi="Arial" w:cs="Arial" w:eastAsia="Arial"/>
          <w:sz w:val="88"/>
          <w:szCs w:val="88"/>
          <w:color w:val="333860"/>
          <w:spacing w:val="0"/>
          <w:w w:val="59"/>
          <w:position w:val="-12"/>
        </w:rPr>
        <w:t>J..JM,</w:t>
      </w:r>
      <w:r>
        <w:rPr>
          <w:rFonts w:ascii="Arial" w:hAnsi="Arial" w:cs="Arial" w:eastAsia="Arial"/>
          <w:sz w:val="88"/>
          <w:szCs w:val="88"/>
          <w:color w:val="000000"/>
          <w:spacing w:val="0"/>
          <w:w w:val="100"/>
          <w:position w:val="0"/>
        </w:rPr>
      </w:r>
    </w:p>
    <w:p>
      <w:pPr>
        <w:spacing w:before="0" w:after="0" w:line="667" w:lineRule="exact"/>
        <w:ind w:left="-70" w:right="-90"/>
        <w:jc w:val="center"/>
        <w:rPr>
          <w:rFonts w:ascii="Times New Roman" w:hAnsi="Times New Roman" w:cs="Times New Roman" w:eastAsia="Times New Roman"/>
          <w:sz w:val="66"/>
          <w:szCs w:val="66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AFAFAE"/>
          <w:w w:val="66"/>
        </w:rPr>
        <w:t>.</w:t>
      </w:r>
      <w:r>
        <w:rPr>
          <w:rFonts w:ascii="Arial" w:hAnsi="Arial" w:cs="Arial" w:eastAsia="Arial"/>
          <w:sz w:val="20"/>
          <w:szCs w:val="20"/>
          <w:color w:val="AFAFAE"/>
          <w:spacing w:val="-34"/>
          <w:w w:val="67"/>
        </w:rPr>
        <w:t>-</w:t>
      </w:r>
      <w:r>
        <w:rPr>
          <w:rFonts w:ascii="Arial" w:hAnsi="Arial" w:cs="Arial" w:eastAsia="Arial"/>
          <w:sz w:val="20"/>
          <w:szCs w:val="20"/>
          <w:color w:val="898989"/>
          <w:spacing w:val="0"/>
          <w:w w:val="93"/>
        </w:rPr>
        <w:t>.</w:t>
      </w:r>
      <w:r>
        <w:rPr>
          <w:rFonts w:ascii="Arial" w:hAnsi="Arial" w:cs="Arial" w:eastAsia="Arial"/>
          <w:sz w:val="20"/>
          <w:szCs w:val="20"/>
          <w:color w:val="898989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898989"/>
          <w:spacing w:val="-24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525454"/>
          <w:spacing w:val="0"/>
          <w:w w:val="164"/>
        </w:rPr>
        <w:t>Da</w:t>
      </w:r>
      <w:r>
        <w:rPr>
          <w:rFonts w:ascii="Arial" w:hAnsi="Arial" w:cs="Arial" w:eastAsia="Arial"/>
          <w:sz w:val="20"/>
          <w:szCs w:val="20"/>
          <w:color w:val="525454"/>
          <w:spacing w:val="8"/>
          <w:w w:val="164"/>
        </w:rPr>
        <w:t> </w:t>
      </w:r>
      <w:r>
        <w:rPr>
          <w:rFonts w:ascii="Arial" w:hAnsi="Arial" w:cs="Arial" w:eastAsia="Arial"/>
          <w:sz w:val="20"/>
          <w:szCs w:val="20"/>
          <w:color w:val="AFAFAE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AFAFAE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AFAFAE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66"/>
          <w:szCs w:val="66"/>
          <w:color w:val="626262"/>
          <w:spacing w:val="-1"/>
          <w:w w:val="97"/>
          <w:i/>
        </w:rPr>
        <w:t>t</w:t>
      </w:r>
      <w:r>
        <w:rPr>
          <w:rFonts w:ascii="Times New Roman" w:hAnsi="Times New Roman" w:cs="Times New Roman" w:eastAsia="Times New Roman"/>
          <w:sz w:val="66"/>
          <w:szCs w:val="66"/>
          <w:color w:val="626262"/>
          <w:spacing w:val="-41"/>
          <w:w w:val="97"/>
          <w:i/>
        </w:rPr>
        <w:t>t</w:t>
      </w:r>
      <w:r>
        <w:rPr>
          <w:rFonts w:ascii="Times New Roman" w:hAnsi="Times New Roman" w:cs="Times New Roman" w:eastAsia="Times New Roman"/>
          <w:sz w:val="66"/>
          <w:szCs w:val="66"/>
          <w:color w:val="AFAFAE"/>
          <w:spacing w:val="-13"/>
          <w:w w:val="24"/>
          <w:i/>
        </w:rPr>
        <w:t>-</w:t>
      </w:r>
      <w:r>
        <w:rPr>
          <w:rFonts w:ascii="Times New Roman" w:hAnsi="Times New Roman" w:cs="Times New Roman" w:eastAsia="Times New Roman"/>
          <w:sz w:val="66"/>
          <w:szCs w:val="66"/>
          <w:color w:val="626262"/>
          <w:spacing w:val="0"/>
          <w:w w:val="98"/>
          <w:i/>
        </w:rPr>
        <w:t>·</w:t>
      </w:r>
      <w:r>
        <w:rPr>
          <w:rFonts w:ascii="Times New Roman" w:hAnsi="Times New Roman" w:cs="Times New Roman" w:eastAsia="Times New Roman"/>
          <w:sz w:val="66"/>
          <w:szCs w:val="66"/>
          <w:color w:val="626262"/>
          <w:spacing w:val="-104"/>
          <w:w w:val="100"/>
          <w:i/>
        </w:rPr>
        <w:t> </w:t>
      </w:r>
      <w:r>
        <w:rPr>
          <w:rFonts w:ascii="Times New Roman" w:hAnsi="Times New Roman" w:cs="Times New Roman" w:eastAsia="Times New Roman"/>
          <w:sz w:val="66"/>
          <w:szCs w:val="66"/>
          <w:color w:val="AFAFAE"/>
          <w:spacing w:val="0"/>
          <w:w w:val="17"/>
          <w:i/>
        </w:rPr>
        <w:t>:</w:t>
      </w:r>
      <w:r>
        <w:rPr>
          <w:rFonts w:ascii="Times New Roman" w:hAnsi="Times New Roman" w:cs="Times New Roman" w:eastAsia="Times New Roman"/>
          <w:sz w:val="66"/>
          <w:szCs w:val="66"/>
          <w:color w:val="000000"/>
          <w:spacing w:val="0"/>
          <w:w w:val="100"/>
        </w:rPr>
      </w:r>
    </w:p>
    <w:p>
      <w:pPr>
        <w:spacing w:before="0" w:after="0" w:line="127" w:lineRule="exact"/>
        <w:ind w:right="313"/>
        <w:jc w:val="righ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898989"/>
          <w:spacing w:val="0"/>
          <w:w w:val="144"/>
        </w:rPr>
        <w:t>\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03" w:lineRule="exact"/>
        <w:ind w:left="297" w:right="85"/>
        <w:jc w:val="center"/>
        <w:tabs>
          <w:tab w:pos="980" w:val="left"/>
          <w:tab w:pos="126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AFAFAE"/>
          <w:spacing w:val="0"/>
          <w:w w:val="146"/>
        </w:rPr>
        <w:t>"</w:t>
      </w:r>
      <w:r>
        <w:rPr>
          <w:rFonts w:ascii="Arial" w:hAnsi="Arial" w:cs="Arial" w:eastAsia="Arial"/>
          <w:sz w:val="11"/>
          <w:szCs w:val="11"/>
          <w:color w:val="AFAFAE"/>
          <w:spacing w:val="0"/>
          <w:w w:val="100"/>
        </w:rPr>
        <w:tab/>
      </w:r>
      <w:r>
        <w:rPr>
          <w:rFonts w:ascii="Arial" w:hAnsi="Arial" w:cs="Arial" w:eastAsia="Arial"/>
          <w:sz w:val="11"/>
          <w:szCs w:val="11"/>
          <w:color w:val="AFAFAE"/>
          <w:spacing w:val="0"/>
          <w:w w:val="100"/>
        </w:rPr>
        <w:t>-</w:t>
      </w:r>
      <w:r>
        <w:rPr>
          <w:rFonts w:ascii="Arial" w:hAnsi="Arial" w:cs="Arial" w:eastAsia="Arial"/>
          <w:sz w:val="11"/>
          <w:szCs w:val="11"/>
          <w:color w:val="AFAFAE"/>
          <w:spacing w:val="-27"/>
          <w:w w:val="100"/>
        </w:rPr>
        <w:t> </w:t>
      </w:r>
      <w:r>
        <w:rPr>
          <w:rFonts w:ascii="Arial" w:hAnsi="Arial" w:cs="Arial" w:eastAsia="Arial"/>
          <w:sz w:val="11"/>
          <w:szCs w:val="11"/>
          <w:color w:val="AFAFAE"/>
          <w:spacing w:val="0"/>
          <w:w w:val="100"/>
        </w:rPr>
        <w:tab/>
      </w:r>
      <w:r>
        <w:rPr>
          <w:rFonts w:ascii="Arial" w:hAnsi="Arial" w:cs="Arial" w:eastAsia="Arial"/>
          <w:sz w:val="11"/>
          <w:szCs w:val="11"/>
          <w:color w:val="AFAFAE"/>
          <w:spacing w:val="0"/>
          <w:w w:val="101"/>
        </w:rPr>
        <w:t>&lt;'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3.822784pt;margin-top:5.315597pt;width:21.644971pt;height:27.5pt;mso-position-horizontal-relative:page;mso-position-vertical-relative:paragraph;z-index:-15546" type="#_x0000_t202" filled="f" stroked="f">
            <v:textbox inset="0,0,0,0">
              <w:txbxContent>
                <w:p>
                  <w:pPr>
                    <w:spacing w:before="0" w:after="0" w:line="550" w:lineRule="exact"/>
                    <w:ind w:right="-123"/>
                    <w:jc w:val="left"/>
                    <w:rPr>
                      <w:rFonts w:ascii="Arial" w:hAnsi="Arial" w:cs="Arial" w:eastAsia="Arial"/>
                      <w:sz w:val="55"/>
                      <w:szCs w:val="55"/>
                    </w:rPr>
                  </w:pPr>
                  <w:rPr/>
                  <w:r>
                    <w:rPr>
                      <w:rFonts w:ascii="Arial" w:hAnsi="Arial" w:cs="Arial" w:eastAsia="Arial"/>
                      <w:sz w:val="55"/>
                      <w:szCs w:val="55"/>
                      <w:color w:val="AFAFAE"/>
                      <w:w w:val="99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AFAFAE"/>
                      <w:w w:val="99"/>
                      <w:u w:val="single" w:color="0000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AFAFAE"/>
                      <w:w w:val="99"/>
                      <w:u w:val="single" w:color="0000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AFAFAE"/>
                      <w:w w:val="99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AFAFAE"/>
                      <w:spacing w:val="44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AFAFAE"/>
                      <w:spacing w:val="-5"/>
                      <w:w w:val="50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3"/>
          <w:szCs w:val="33"/>
          <w:color w:val="525454"/>
          <w:w w:val="74"/>
        </w:rPr>
        <w:t>r·</w:t>
      </w:r>
      <w:r>
        <w:rPr>
          <w:rFonts w:ascii="Arial" w:hAnsi="Arial" w:cs="Arial" w:eastAsia="Arial"/>
          <w:sz w:val="33"/>
          <w:szCs w:val="33"/>
          <w:color w:val="525454"/>
          <w:spacing w:val="-6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454"/>
          <w:spacing w:val="0"/>
          <w:w w:val="79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525454"/>
          <w:spacing w:val="6"/>
          <w:w w:val="7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E9E9C"/>
          <w:spacing w:val="0"/>
          <w:w w:val="109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340"/>
          <w:cols w:num="3" w:equalWidth="0">
            <w:col w:w="6093" w:space="2129"/>
            <w:col w:w="1525" w:space="194"/>
            <w:col w:w="1239"/>
          </w:cols>
        </w:sectPr>
      </w:pPr>
      <w:rPr/>
    </w:p>
    <w:p>
      <w:pPr>
        <w:spacing w:before="87" w:after="0" w:line="240" w:lineRule="auto"/>
        <w:ind w:left="179" w:right="-78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pict>
          <v:group style="position:absolute;margin-left:24.839241pt;margin-top:35.776463pt;width:543.520264pt;height:775.591755pt;mso-position-horizontal-relative:page;mso-position-vertical-relative:page;z-index:-15555" coordorigin="497,716" coordsize="10870,15512">
            <v:group style="position:absolute;left:518;top:737;width:2406;height:2" coordorigin="518,737" coordsize="2406,2">
              <v:shape style="position:absolute;left:518;top:737;width:2406;height:2" coordorigin="518,737" coordsize="2406,0" path="m518,737l2924,737e" filled="f" stroked="t" strokeweight=".706329pt" strokecolor="#7C7C7C">
                <v:path arrowok="t"/>
              </v:shape>
            </v:group>
            <v:group style="position:absolute;left:2397;top:727;width:2;height:537" coordorigin="2397,727" coordsize="2,537">
              <v:shape style="position:absolute;left:2397;top:727;width:2;height:537" coordorigin="2397,727" coordsize="0,537" path="m2397,1265l2397,727e" filled="f" stroked="t" strokeweight=".706329pt" strokecolor="#747474">
                <v:path arrowok="t"/>
              </v:shape>
            </v:group>
            <v:group style="position:absolute;left:2854;top:742;width:8495;height:2" coordorigin="2854,742" coordsize="8495,2">
              <v:shape style="position:absolute;left:2854;top:742;width:8495;height:2" coordorigin="2854,742" coordsize="8495,0" path="m2854,742l11348,742e" filled="f" stroked="t" strokeweight=".706329pt" strokecolor="#676767">
                <v:path arrowok="t"/>
              </v:shape>
            </v:group>
            <v:group style="position:absolute;left:7322;top:744;width:259;height:2" coordorigin="7322,744" coordsize="259,2">
              <v:shape style="position:absolute;left:7322;top:744;width:259;height:2" coordorigin="7322,744" coordsize="259,0" path="m7322,744l7581,744e" filled="f" stroked="t" strokeweight=".470886pt" strokecolor="#545454">
                <v:path arrowok="t"/>
              </v:shape>
            </v:group>
            <v:group style="position:absolute;left:9102;top:732;width:2;height:1507" coordorigin="9102,732" coordsize="2,1507">
              <v:shape style="position:absolute;left:9102;top:732;width:2;height:1507" coordorigin="9102,732" coordsize="0,1507" path="m9102,2239l9102,732e" filled="f" stroked="t" strokeweight=".706329pt" strokecolor="#575757">
                <v:path arrowok="t"/>
              </v:shape>
            </v:group>
            <v:group style="position:absolute;left:9502;top:746;width:306;height:2" coordorigin="9502,746" coordsize="306,2">
              <v:shape style="position:absolute;left:9502;top:746;width:306;height:2" coordorigin="9502,746" coordsize="306,0" path="m9502,746l9809,746e" filled="f" stroked="t" strokeweight=".470886pt" strokecolor="#484848">
                <v:path arrowok="t"/>
              </v:shape>
            </v:group>
            <v:group style="position:absolute;left:10910;top:751;width:212;height:2" coordorigin="10910,751" coordsize="212,2">
              <v:shape style="position:absolute;left:10910;top:751;width:212;height:2" coordorigin="10910,751" coordsize="212,0" path="m10910,751l11122,751e" filled="f" stroked="t" strokeweight=".941772pt" strokecolor="#747474">
                <v:path arrowok="t"/>
              </v:shape>
            </v:group>
            <v:group style="position:absolute;left:11066;top:749;width:283;height:2" coordorigin="11066,749" coordsize="283,2">
              <v:shape style="position:absolute;left:11066;top:749;width:283;height:2" coordorigin="11066,749" coordsize="283,0" path="m11066,749l11348,749e" filled="f" stroked="t" strokeweight=".470886pt" strokecolor="#606060">
                <v:path arrowok="t"/>
              </v:shape>
            </v:group>
            <v:group style="position:absolute;left:11339;top:737;width:2;height:1759" coordorigin="11339,737" coordsize="2,1759">
              <v:shape style="position:absolute;left:11339;top:737;width:2;height:1759" coordorigin="11339,737" coordsize="0,1759" path="m11339,2496l11339,737e" filled="f" stroked="t" strokeweight=".706329pt" strokecolor="#606060">
                <v:path arrowok="t"/>
              </v:shape>
            </v:group>
            <v:group style="position:absolute;left:2397;top:1207;width:2;height:371" coordorigin="2397,1207" coordsize="2,371">
              <v:shape style="position:absolute;left:2397;top:1207;width:2;height:371" coordorigin="2397,1207" coordsize="0,371" path="m2397,1578l2397,1207e" filled="f" stroked="t" strokeweight=".470886pt" strokecolor="#606060">
                <v:path arrowok="t"/>
              </v:shape>
            </v:group>
            <v:group style="position:absolute;left:518;top:723;width:2;height:1531" coordorigin="518,723" coordsize="2,1531">
              <v:shape style="position:absolute;left:518;top:723;width:2;height:1531" coordorigin="518,723" coordsize="0,1531" path="m518,2253l518,723e" filled="f" stroked="t" strokeweight=".706329pt" strokecolor="#7C7C7C">
                <v:path arrowok="t"/>
              </v:shape>
            </v:group>
            <v:group style="position:absolute;left:9102;top:1459;width:2;height:119" coordorigin="9102,1459" coordsize="2,119">
              <v:shape style="position:absolute;left:9102;top:1459;width:2;height:119" coordorigin="9102,1459" coordsize="0,119" path="m9102,1578l9102,1459e" filled="f" stroked="t" strokeweight=".470886pt" strokecolor="#3F3F3F">
                <v:path arrowok="t"/>
              </v:shape>
            </v:group>
            <v:group style="position:absolute;left:518;top:723;width:2;height:1065" coordorigin="518,723" coordsize="2,1065">
              <v:shape style="position:absolute;left:518;top:723;width:2;height:1065" coordorigin="518,723" coordsize="0,1065" path="m518,1787l518,723e" filled="f" stroked="t" strokeweight=".470886pt" strokecolor="#8C8C8C">
                <v:path arrowok="t"/>
              </v:shape>
            </v:group>
            <v:group style="position:absolute;left:2397;top:1521;width:2;height:708" coordorigin="2397,1521" coordsize="2,708">
              <v:shape style="position:absolute;left:2397;top:1521;width:2;height:708" coordorigin="2397,1521" coordsize="0,708" path="m2397,2230l2397,1521e" filled="f" stroked="t" strokeweight=".706329pt" strokecolor="#6B6B6B">
                <v:path arrowok="t"/>
              </v:shape>
            </v:group>
            <v:group style="position:absolute;left:9752;top:2234;width:1596;height:2" coordorigin="9752,2234" coordsize="1596,2">
              <v:shape style="position:absolute;left:9752;top:2234;width:1596;height:2" coordorigin="9752,2234" coordsize="1596,0" path="m9752,2234l11348,2234e" filled="f" stroked="t" strokeweight=".706329pt" strokecolor="#676767">
                <v:path arrowok="t"/>
              </v:shape>
            </v:group>
            <v:group style="position:absolute;left:518;top:2220;width:259;height:2" coordorigin="518,2220" coordsize="259,2">
              <v:shape style="position:absolute;left:518;top:2220;width:259;height:2" coordorigin="518,2220" coordsize="259,0" path="m518,2220l777,2220e" filled="f" stroked="t" strokeweight=".470886pt" strokecolor="#4F4F4F">
                <v:path arrowok="t"/>
              </v:shape>
            </v:group>
            <v:group style="position:absolute;left:720;top:2225;width:2985;height:2" coordorigin="720,2225" coordsize="2985,2">
              <v:shape style="position:absolute;left:720;top:2225;width:2985;height:2" coordorigin="720,2225" coordsize="2985,0" path="m720,2225l3706,2225e" filled="f" stroked="t" strokeweight=".706329pt" strokecolor="#676767">
                <v:path arrowok="t"/>
              </v:shape>
            </v:group>
            <v:group style="position:absolute;left:3649;top:2225;width:188;height:2" coordorigin="3649,2225" coordsize="188,2">
              <v:shape style="position:absolute;left:3649;top:2225;width:188;height:2" coordorigin="3649,2225" coordsize="188,0" path="m3649,2225l3838,2225e" filled="f" stroked="t" strokeweight=".470886pt" strokecolor="#3F3F3F">
                <v:path arrowok="t"/>
              </v:shape>
            </v:group>
            <v:group style="position:absolute;left:3781;top:2225;width:226;height:2" coordorigin="3781,2225" coordsize="226,2">
              <v:shape style="position:absolute;left:3781;top:2225;width:226;height:2" coordorigin="3781,2225" coordsize="226,0" path="m3781,2225l4007,2225e" filled="f" stroked="t" strokeweight=".470886pt" strokecolor="#545454">
                <v:path arrowok="t"/>
              </v:shape>
            </v:group>
            <v:group style="position:absolute;left:3951;top:2227;width:3428;height:2" coordorigin="3951,2227" coordsize="3428,2">
              <v:shape style="position:absolute;left:3951;top:2227;width:3428;height:2" coordorigin="3951,2227" coordsize="3428,0" path="m3951,2227l7379,2227e" filled="f" stroked="t" strokeweight=".706329pt" strokecolor="#646464">
                <v:path arrowok="t"/>
              </v:shape>
            </v:group>
            <v:group style="position:absolute;left:7322;top:2227;width:259;height:2" coordorigin="7322,2227" coordsize="259,2">
              <v:shape style="position:absolute;left:7322;top:2227;width:259;height:2" coordorigin="7322,2227" coordsize="259,0" path="m7322,2227l7581,2227e" filled="f" stroked="t" strokeweight=".470886pt" strokecolor="#4F4F4F">
                <v:path arrowok="t"/>
              </v:shape>
            </v:group>
            <v:group style="position:absolute;left:7525;top:2227;width:659;height:2" coordorigin="7525,2227" coordsize="659,2">
              <v:shape style="position:absolute;left:7525;top:2227;width:659;height:2" coordorigin="7525,2227" coordsize="659,0" path="m7525,2227l8184,2227e" filled="f" stroked="t" strokeweight=".706329pt" strokecolor="#6B6B6B">
                <v:path arrowok="t"/>
              </v:shape>
            </v:group>
            <v:group style="position:absolute;left:8127;top:2230;width:278;height:2" coordorigin="8127,2230" coordsize="278,2">
              <v:shape style="position:absolute;left:8127;top:2230;width:278;height:2" coordorigin="8127,2230" coordsize="278,0" path="m8127,2230l8405,2230e" filled="f" stroked="t" strokeweight=".470886pt" strokecolor="#606060">
                <v:path arrowok="t"/>
              </v:shape>
            </v:group>
            <v:group style="position:absolute;left:8349;top:2230;width:1210;height:2" coordorigin="8349,2230" coordsize="1210,2">
              <v:shape style="position:absolute;left:8349;top:2230;width:1210;height:2" coordorigin="8349,2230" coordsize="1210,0" path="m8349,2230l9559,2230e" filled="f" stroked="t" strokeweight=".706329pt" strokecolor="#6B6B6B">
                <v:path arrowok="t"/>
              </v:shape>
            </v:group>
            <v:group style="position:absolute;left:9502;top:2230;width:306;height:2" coordorigin="9502,2230" coordsize="306,2">
              <v:shape style="position:absolute;left:9502;top:2230;width:306;height:2" coordorigin="9502,2230" coordsize="306,0" path="m9502,2230l9809,2230e" filled="f" stroked="t" strokeweight=".470886pt" strokecolor="#4B4B4B">
                <v:path arrowok="t"/>
              </v:shape>
            </v:group>
            <v:group style="position:absolute;left:513;top:2465;width:7671;height:2" coordorigin="513,2465" coordsize="7671,2">
              <v:shape style="position:absolute;left:513;top:2465;width:7671;height:2" coordorigin="513,2465" coordsize="7671,0" path="m513,2465l8184,2465e" filled="f" stroked="t" strokeweight=".706329pt" strokecolor="#646464">
                <v:path arrowok="t"/>
              </v:shape>
            </v:group>
            <v:group style="position:absolute;left:520;top:2182;width:2;height:314" coordorigin="520,2182" coordsize="2,314">
              <v:shape style="position:absolute;left:520;top:2182;width:2;height:314" coordorigin="520,2182" coordsize="0,314" path="m520,2496l520,2182e" filled="f" stroked="t" strokeweight=".706329pt" strokecolor="#545454">
                <v:path arrowok="t"/>
              </v:shape>
            </v:group>
            <v:group style="position:absolute;left:3249;top:2211;width:2;height:257" coordorigin="3249,2211" coordsize="2,257">
              <v:shape style="position:absolute;left:3249;top:2211;width:2;height:257" coordorigin="3249,2211" coordsize="0,257" path="m3249,2467l3249,2211e" filled="f" stroked="t" strokeweight=".235443pt" strokecolor="#707070">
                <v:path arrowok="t"/>
              </v:shape>
            </v:group>
            <v:group style="position:absolute;left:7727;top:2211;width:2;height:257" coordorigin="7727,2211" coordsize="2,257">
              <v:shape style="position:absolute;left:7727;top:2211;width:2;height:257" coordorigin="7727,2211" coordsize="0,257" path="m7727,2467l7727,2211e" filled="f" stroked="t" strokeweight=".235443pt" strokecolor="#808080">
                <v:path arrowok="t"/>
              </v:shape>
            </v:group>
            <v:group style="position:absolute;left:8127;top:2467;width:278;height:2" coordorigin="8127,2467" coordsize="278,2">
              <v:shape style="position:absolute;left:8127;top:2467;width:278;height:2" coordorigin="8127,2467" coordsize="278,0" path="m8127,2467l8405,2467e" filled="f" stroked="t" strokeweight=".470886pt" strokecolor="#484848">
                <v:path arrowok="t"/>
              </v:shape>
            </v:group>
            <v:group style="position:absolute;left:8349;top:2470;width:3000;height:2" coordorigin="8349,2470" coordsize="3000,2">
              <v:shape style="position:absolute;left:8349;top:2470;width:3000;height:2" coordorigin="8349,2470" coordsize="3000,0" path="m8349,2470l11348,2470e" filled="f" stroked="t" strokeweight=".706329pt" strokecolor="#676767">
                <v:path arrowok="t"/>
              </v:shape>
            </v:group>
            <v:group style="position:absolute;left:518;top:2707;width:10826;height:2" coordorigin="518,2707" coordsize="10826,2">
              <v:shape style="position:absolute;left:518;top:2707;width:10826;height:2" coordorigin="518,2707" coordsize="10826,0" path="m518,2707l11344,2707e" filled="f" stroked="t" strokeweight=".706329pt" strokecolor="#646464">
                <v:path arrowok="t"/>
              </v:shape>
            </v:group>
            <v:group style="position:absolute;left:5420;top:2707;width:2985;height:2" coordorigin="5420,2707" coordsize="2985,2">
              <v:shape style="position:absolute;left:5420;top:2707;width:2985;height:2" coordorigin="5420,2707" coordsize="2985,0" path="m5420,2707l8405,2707e" filled="f" stroked="t" strokeweight=".706329pt" strokecolor="#5B5B5B">
                <v:path arrowok="t"/>
              </v:shape>
            </v:group>
            <v:group style="position:absolute;left:9248;top:2710;width:311;height:2" coordorigin="9248,2710" coordsize="311,2">
              <v:shape style="position:absolute;left:9248;top:2710;width:311;height:2" coordorigin="9248,2710" coordsize="311,0" path="m9248,2710l9559,2710e" filled="f" stroked="t" strokeweight=".470886pt" strokecolor="#4B4B4B">
                <v:path arrowok="t"/>
              </v:shape>
            </v:group>
            <v:group style="position:absolute;left:537;top:2714;width:10430;height:2" coordorigin="537,2714" coordsize="10430,2">
              <v:shape style="position:absolute;left:537;top:2714;width:10430;height:2" coordorigin="537,2714" coordsize="10430,0" path="m537,2714l10967,2714e" filled="f" stroked="t" strokeweight=".706329pt" strokecolor="#5B5B5B">
                <v:path arrowok="t"/>
              </v:shape>
            </v:group>
            <v:group style="position:absolute;left:11339;top:2424;width:2;height:338" coordorigin="11339,2424" coordsize="2,338">
              <v:shape style="position:absolute;left:11339;top:2424;width:2;height:338" coordorigin="11339,2424" coordsize="0,338" path="m11339,2762l11339,2424e" filled="f" stroked="t" strokeweight=".470886pt" strokecolor="#484848">
                <v:path arrowok="t"/>
              </v:shape>
            </v:group>
            <v:group style="position:absolute;left:513;top:2945;width:4280;height:2" coordorigin="513,2945" coordsize="4280,2">
              <v:shape style="position:absolute;left:513;top:2945;width:4280;height:2" coordorigin="513,2945" coordsize="4280,0" path="m513,2945l4794,2945e" filled="f" stroked="t" strokeweight=".706329pt" strokecolor="#606060">
                <v:path arrowok="t"/>
              </v:shape>
            </v:group>
            <v:group style="position:absolute;left:523;top:2691;width:2;height:280" coordorigin="523,2691" coordsize="2,280">
              <v:shape style="position:absolute;left:523;top:2691;width:2;height:280" coordorigin="523,2691" coordsize="0,280" path="m523,2971l523,2691e" filled="f" stroked="t" strokeweight=".470886pt" strokecolor="#343434">
                <v:path arrowok="t"/>
              </v:shape>
            </v:group>
            <v:group style="position:absolute;left:4723;top:2943;width:221;height:2" coordorigin="4723,2943" coordsize="221,2">
              <v:shape style="position:absolute;left:4723;top:2943;width:221;height:2" coordorigin="4723,2943" coordsize="221,0" path="m4723,2943l4944,2943e" filled="f" stroked="t" strokeweight=".470886pt" strokecolor="#4B4B4B">
                <v:path arrowok="t"/>
              </v:shape>
            </v:group>
            <v:group style="position:absolute;left:4888;top:2945;width:2100;height:2" coordorigin="4888,2945" coordsize="2100,2">
              <v:shape style="position:absolute;left:4888;top:2945;width:2100;height:2" coordorigin="4888,2945" coordsize="2100,0" path="m4888,2945l6988,2945e" filled="f" stroked="t" strokeweight=".706329pt" strokecolor="#5B5B5B">
                <v:path arrowok="t"/>
              </v:shape>
            </v:group>
            <v:group style="position:absolute;left:6908;top:2947;width:471;height:2" coordorigin="6908,2947" coordsize="471,2">
              <v:shape style="position:absolute;left:6908;top:2947;width:471;height:2" coordorigin="6908,2947" coordsize="471,0" path="m6908,2947l7379,2947e" filled="f" stroked="t" strokeweight=".470886pt" strokecolor="#484848">
                <v:path arrowok="t"/>
              </v:shape>
            </v:group>
            <v:group style="position:absolute;left:7322;top:2950;width:2237;height:2" coordorigin="7322,2950" coordsize="2237,2">
              <v:shape style="position:absolute;left:7322;top:2950;width:2237;height:2" coordorigin="7322,2950" coordsize="2237,0" path="m7322,2950l9559,2950e" filled="f" stroked="t" strokeweight=".706329pt" strokecolor="#646464">
                <v:path arrowok="t"/>
              </v:shape>
            </v:group>
            <v:group style="position:absolute;left:9502;top:2952;width:306;height:2" coordorigin="9502,2952" coordsize="306,2">
              <v:shape style="position:absolute;left:9502;top:2952;width:306;height:2" coordorigin="9502,2952" coordsize="306,0" path="m9502,2952l9809,2952e" filled="f" stroked="t" strokeweight=".470886pt" strokecolor="#4B4B4B">
                <v:path arrowok="t"/>
              </v:shape>
            </v:group>
            <v:group style="position:absolute;left:9752;top:2952;width:1596;height:2" coordorigin="9752,2952" coordsize="1596,2">
              <v:shape style="position:absolute;left:9752;top:2952;width:1596;height:2" coordorigin="9752,2952" coordsize="1596,0" path="m9752,2952l11348,2952e" filled="f" stroked="t" strokeweight=".706329pt" strokecolor="#676767">
                <v:path arrowok="t"/>
              </v:shape>
            </v:group>
            <v:group style="position:absolute;left:11339;top:2691;width:2;height:523" coordorigin="11339,2691" coordsize="2,523">
              <v:shape style="position:absolute;left:11339;top:2691;width:2;height:523" coordorigin="11339,2691" coordsize="0,523" path="m11339,3214l11339,2691e" filled="f" stroked="t" strokeweight=".941772pt" strokecolor="#606060">
                <v:path arrowok="t"/>
              </v:shape>
            </v:group>
            <v:group style="position:absolute;left:513;top:3183;width:6333;height:2" coordorigin="513,3183" coordsize="6333,2">
              <v:shape style="position:absolute;left:513;top:3183;width:6333;height:2" coordorigin="513,3183" coordsize="6333,0" path="m513,3183l6847,3183e" filled="f" stroked="t" strokeweight=".706329pt" strokecolor="#606060">
                <v:path arrowok="t"/>
              </v:shape>
            </v:group>
            <v:group style="position:absolute;left:520;top:2900;width:2;height:314" coordorigin="520,2900" coordsize="2,314">
              <v:shape style="position:absolute;left:520;top:2900;width:2;height:314" coordorigin="520,2900" coordsize="0,314" path="m520,3214l520,2900e" filled="f" stroked="t" strokeweight=".706329pt" strokecolor="#545454">
                <v:path arrowok="t"/>
              </v:shape>
            </v:group>
            <v:group style="position:absolute;left:6790;top:3185;width:174;height:2" coordorigin="6790,3185" coordsize="174,2">
              <v:shape style="position:absolute;left:6790;top:3185;width:174;height:2" coordorigin="6790,3185" coordsize="174,0" path="m6790,3185l6964,3185e" filled="f" stroked="t" strokeweight=".706329pt" strokecolor="#4B4B4B">
                <v:path arrowok="t"/>
              </v:shape>
            </v:group>
            <v:group style="position:absolute;left:6889;top:3190;width:509;height:2" coordorigin="6889,3190" coordsize="509,2">
              <v:shape style="position:absolute;left:6889;top:3190;width:509;height:2" coordorigin="6889,3190" coordsize="509,0" path="m6889,3190l7398,3190e" filled="f" stroked="t" strokeweight=".941772pt" strokecolor="#606060">
                <v:path arrowok="t"/>
              </v:shape>
            </v:group>
            <v:group style="position:absolute;left:7322;top:3190;width:433;height:2" coordorigin="7322,3190" coordsize="433,2">
              <v:shape style="position:absolute;left:7322;top:3190;width:433;height:2" coordorigin="7322,3190" coordsize="433,0" path="m7322,3190l7755,3190e" filled="f" stroked="t" strokeweight=".470886pt" strokecolor="#484848">
                <v:path arrowok="t"/>
              </v:shape>
            </v:group>
            <v:group style="position:absolute;left:7699;top:3190;width:485;height:2" coordorigin="7699,3190" coordsize="485,2">
              <v:shape style="position:absolute;left:7699;top:3190;width:485;height:2" coordorigin="7699,3190" coordsize="485,0" path="m7699,3190l8184,3190e" filled="f" stroked="t" strokeweight=".706329pt" strokecolor="#606060">
                <v:path arrowok="t"/>
              </v:shape>
            </v:group>
            <v:group style="position:absolute;left:8127;top:3190;width:278;height:2" coordorigin="8127,3190" coordsize="278,2">
              <v:shape style="position:absolute;left:8127;top:3190;width:278;height:2" coordorigin="8127,3190" coordsize="278,0" path="m8127,3190l8405,3190e" filled="f" stroked="t" strokeweight=".470886pt" strokecolor="#383838">
                <v:path arrowok="t"/>
              </v:shape>
            </v:group>
            <v:group style="position:absolute;left:8349;top:3190;width:768;height:2" coordorigin="8349,3190" coordsize="768,2">
              <v:shape style="position:absolute;left:8349;top:3190;width:768;height:2" coordorigin="8349,3190" coordsize="768,0" path="m8349,3190l9116,3190e" filled="f" stroked="t" strokeweight=".706329pt" strokecolor="#606060">
                <v:path arrowok="t"/>
              </v:shape>
            </v:group>
            <v:group style="position:absolute;left:9060;top:3192;width:245;height:2" coordorigin="9060,3192" coordsize="245,2">
              <v:shape style="position:absolute;left:9060;top:3192;width:245;height:2" coordorigin="9060,3192" coordsize="245,0" path="m9060,3192l9305,3192e" filled="f" stroked="t" strokeweight=".470886pt" strokecolor="#484848">
                <v:path arrowok="t"/>
              </v:shape>
            </v:group>
            <v:group style="position:absolute;left:9248;top:3192;width:2095;height:2" coordorigin="9248,3192" coordsize="2095,2">
              <v:shape style="position:absolute;left:9248;top:3192;width:2095;height:2" coordorigin="9248,3192" coordsize="2095,0" path="m9248,3192l11344,3192e" filled="f" stroked="t" strokeweight=".706329pt" strokecolor="#676767">
                <v:path arrowok="t"/>
              </v:shape>
            </v:group>
            <v:group style="position:absolute;left:509;top:3425;width:7073;height:2" coordorigin="509,3425" coordsize="7073,2">
              <v:shape style="position:absolute;left:509;top:3425;width:7073;height:2" coordorigin="509,3425" coordsize="7073,0" path="m509,3425l7581,3425e" filled="f" stroked="t" strokeweight=".706329pt" strokecolor="#606060">
                <v:path arrowok="t"/>
              </v:shape>
            </v:group>
            <v:group style="position:absolute;left:3781;top:3423;width:226;height:2" coordorigin="3781,3423" coordsize="226,2">
              <v:shape style="position:absolute;left:3781;top:3423;width:226;height:2" coordorigin="3781,3423" coordsize="226,0" path="m3781,3423l4007,3423e" filled="f" stroked="t" strokeweight=".470886pt" strokecolor="#4F4F4F">
                <v:path arrowok="t"/>
              </v:shape>
            </v:group>
            <v:group style="position:absolute;left:6790;top:3428;width:174;height:2" coordorigin="6790,3428" coordsize="174,2">
              <v:shape style="position:absolute;left:6790;top:3428;width:174;height:2" coordorigin="6790,3428" coordsize="174,0" path="m6790,3428l6964,3428e" filled="f" stroked="t" strokeweight=".470886pt" strokecolor="#444444">
                <v:path arrowok="t"/>
              </v:shape>
            </v:group>
            <v:group style="position:absolute;left:7525;top:3428;width:231;height:2" coordorigin="7525,3428" coordsize="231,2">
              <v:shape style="position:absolute;left:7525;top:3428;width:231;height:2" coordorigin="7525,3428" coordsize="231,0" path="m7525,3428l7755,3428e" filled="f" stroked="t" strokeweight=".470886pt" strokecolor="#545454">
                <v:path arrowok="t"/>
              </v:shape>
            </v:group>
            <v:group style="position:absolute;left:7699;top:3432;width:3645;height:2" coordorigin="7699,3432" coordsize="3645,2">
              <v:shape style="position:absolute;left:7699;top:3432;width:3645;height:2" coordorigin="7699,3432" coordsize="3645,0" path="m7699,3432l11344,3432e" filled="f" stroked="t" strokeweight=".706329pt" strokecolor="#676767">
                <v:path arrowok="t"/>
              </v:shape>
            </v:group>
            <v:group style="position:absolute;left:11339;top:3142;width:2;height:328" coordorigin="11339,3142" coordsize="2,328">
              <v:shape style="position:absolute;left:11339;top:3142;width:2;height:328" coordorigin="11339,3142" coordsize="0,328" path="m11339,3470l11339,3142e" filled="f" stroked="t" strokeweight=".470886pt" strokecolor="#444444">
                <v:path arrowok="t"/>
              </v:shape>
            </v:group>
            <v:group style="position:absolute;left:3809;top:3428;width:2;height:233" coordorigin="3809,3428" coordsize="2,233">
              <v:shape style="position:absolute;left:3809;top:3428;width:2;height:233" coordorigin="3809,3428" coordsize="0,233" path="m3809,3661l3809,3428e" filled="f" stroked="t" strokeweight=".235443pt" strokecolor="#3B3B3B">
                <v:path arrowok="t"/>
              </v:shape>
            </v:group>
            <v:group style="position:absolute;left:6946;top:3423;width:2;height:742" coordorigin="6946,3423" coordsize="2,742">
              <v:shape style="position:absolute;left:6946;top:3423;width:2;height:742" coordorigin="6946,3423" coordsize="0,742" path="m6946,4164l6946,3423e" filled="f" stroked="t" strokeweight=".470886pt" strokecolor="#4F4F4F">
                <v:path arrowok="t"/>
              </v:shape>
            </v:group>
            <v:group style="position:absolute;left:6931;top:3836;width:2157;height:2" coordorigin="6931,3836" coordsize="2157,2">
              <v:shape style="position:absolute;left:6931;top:3836;width:2157;height:2" coordorigin="6931,3836" coordsize="2157,0" path="m6931,3836l9088,3836e" filled="f" stroked="t" strokeweight=".235443pt" strokecolor="#5B5B5B">
                <v:path arrowok="t"/>
              </v:shape>
            </v:group>
            <v:group style="position:absolute;left:11341;top:3399;width:2;height:1555" coordorigin="11341,3399" coordsize="2,1555">
              <v:shape style="position:absolute;left:11341;top:3399;width:2;height:1555" coordorigin="11341,3399" coordsize="0,1555" path="m11341,4954l11341,3399e" filled="f" stroked="t" strokeweight=".706329pt" strokecolor="#606060">
                <v:path arrowok="t"/>
              </v:shape>
            </v:group>
            <v:group style="position:absolute;left:520;top:3399;width:2;height:466" coordorigin="520,3399" coordsize="2,466">
              <v:shape style="position:absolute;left:520;top:3399;width:2;height:466" coordorigin="520,3399" coordsize="0,466" path="m520,3865l520,3399e" filled="f" stroked="t" strokeweight=".470886pt" strokecolor="#3F3F3F">
                <v:path arrowok="t"/>
              </v:shape>
            </v:group>
            <v:group style="position:absolute;left:3809;top:3661;width:2;height:176" coordorigin="3809,3661" coordsize="2,176">
              <v:shape style="position:absolute;left:3809;top:3661;width:2;height:176" coordorigin="3809,3661" coordsize="0,176" path="m3809,3836l3809,3661e" filled="f" stroked="t" strokeweight=".235443pt" strokecolor="#000000">
                <v:path arrowok="t"/>
              </v:shape>
            </v:group>
            <v:group style="position:absolute;left:6946;top:3423;width:2;height:742" coordorigin="6946,3423" coordsize="2,742">
              <v:shape style="position:absolute;left:6946;top:3423;width:2;height:742" coordorigin="6946,3423" coordsize="0,742" path="m6946,4164l6946,3423e" filled="f" stroked="t" strokeweight=".706329pt" strokecolor="#575757">
                <v:path arrowok="t"/>
              </v:shape>
            </v:group>
            <v:group style="position:absolute;left:11198;top:3805;width:151;height:2" coordorigin="11198,3805" coordsize="151,2">
              <v:shape style="position:absolute;left:11198;top:3805;width:151;height:2" coordorigin="11198,3805" coordsize="151,0" path="m11198,3805l11348,3805e" filled="f" stroked="t" strokeweight=".235443pt" strokecolor="#575757">
                <v:path arrowok="t"/>
              </v:shape>
            </v:group>
            <v:group style="position:absolute;left:3809;top:3836;width:2;height:323" coordorigin="3809,3836" coordsize="2,323">
              <v:shape style="position:absolute;left:3809;top:3836;width:2;height:323" coordorigin="3809,3836" coordsize="0,323" path="m3809,4160l3809,3836e" filled="f" stroked="t" strokeweight=".235443pt" strokecolor="#646464">
                <v:path arrowok="t"/>
              </v:shape>
            </v:group>
            <v:group style="position:absolute;left:509;top:4155;width:339;height:2" coordorigin="509,4155" coordsize="339,2">
              <v:shape style="position:absolute;left:509;top:4155;width:339;height:2" coordorigin="509,4155" coordsize="339,0" path="m509,4155l848,4155e" filled="f" stroked="t" strokeweight=".941772pt" strokecolor="#747474">
                <v:path arrowok="t"/>
              </v:shape>
            </v:group>
            <v:group style="position:absolute;left:720;top:4155;width:457;height:2" coordorigin="720,4155" coordsize="457,2">
              <v:shape style="position:absolute;left:720;top:4155;width:457;height:2" coordorigin="720,4155" coordsize="457,0" path="m720,4155l1177,4155e" filled="f" stroked="t" strokeweight=".470886pt" strokecolor="#5B5B5B">
                <v:path arrowok="t"/>
              </v:shape>
            </v:group>
            <v:group style="position:absolute;left:1121;top:4157;width:772;height:2" coordorigin="1121,4157" coordsize="772,2">
              <v:shape style="position:absolute;left:1121;top:4157;width:772;height:2" coordorigin="1121,4157" coordsize="772,0" path="m1121,4157l1893,4157e" filled="f" stroked="t" strokeweight=".706329pt" strokecolor="#707070">
                <v:path arrowok="t"/>
              </v:shape>
            </v:group>
            <v:group style="position:absolute;left:2369;top:4157;width:758;height:2" coordorigin="2369,4157" coordsize="758,2">
              <v:shape style="position:absolute;left:2369;top:4157;width:758;height:2" coordorigin="2369,4157" coordsize="758,0" path="m2369,4157l3127,4157e" filled="f" stroked="t" strokeweight=".706329pt" strokecolor="#676767">
                <v:path arrowok="t"/>
              </v:shape>
            </v:group>
            <v:group style="position:absolute;left:3221;top:4160;width:292;height:2" coordorigin="3221,4160" coordsize="292,2">
              <v:shape style="position:absolute;left:3221;top:4160;width:292;height:2" coordorigin="3221,4160" coordsize="292,0" path="m3221,4160l3513,4160e" filled="f" stroked="t" strokeweight=".470886pt" strokecolor="#4F4F4F">
                <v:path arrowok="t"/>
              </v:shape>
            </v:group>
            <v:group style="position:absolute;left:1375;top:4155;width:2632;height:2" coordorigin="1375,4155" coordsize="2632,2">
              <v:shape style="position:absolute;left:1375;top:4155;width:2632;height:2" coordorigin="1375,4155" coordsize="2632,0" path="m1375,4155l4007,4155e" filled="f" stroked="t" strokeweight=".706329pt" strokecolor="#676767">
                <v:path arrowok="t"/>
              </v:shape>
            </v:group>
            <v:group style="position:absolute;left:3485;top:4160;width:3489;height:2" coordorigin="3485,4160" coordsize="3489,2">
              <v:shape style="position:absolute;left:3485;top:4160;width:3489;height:2" coordorigin="3485,4160" coordsize="3489,0" path="m3485,4160l6974,4160e" filled="f" stroked="t" strokeweight=".941772pt" strokecolor="#4B4B4B">
                <v:path arrowok="t"/>
              </v:shape>
            </v:group>
            <v:group style="position:absolute;left:6903;top:4167;width:4445;height:2" coordorigin="6903,4167" coordsize="4445,2">
              <v:shape style="position:absolute;left:6903;top:4167;width:4445;height:2" coordorigin="6903,4167" coordsize="4445,0" path="m6903,4167l11348,4167e" filled="f" stroked="t" strokeweight=".706329pt" strokecolor="#606060">
                <v:path arrowok="t"/>
              </v:shape>
            </v:group>
            <v:group style="position:absolute;left:513;top:4435;width:10835;height:2" coordorigin="513,4435" coordsize="10835,2">
              <v:shape style="position:absolute;left:513;top:4435;width:10835;height:2" coordorigin="513,4435" coordsize="10835,0" path="m513,4435l11348,4435e" filled="f" stroked="t" strokeweight=".706329pt" strokecolor="#676767">
                <v:path arrowok="t"/>
              </v:shape>
            </v:group>
            <v:group style="position:absolute;left:2397;top:4150;width:2;height:309" coordorigin="2397,4150" coordsize="2,309">
              <v:shape style="position:absolute;left:2397;top:4150;width:2;height:309" coordorigin="2397,4150" coordsize="0,309" path="m2397,4459l2397,4150e" filled="f" stroked="t" strokeweight=".470886pt" strokecolor="#545454">
                <v:path arrowok="t"/>
              </v:shape>
            </v:group>
            <v:group style="position:absolute;left:518;top:4388;width:2;height:304" coordorigin="518,4388" coordsize="2,304">
              <v:shape style="position:absolute;left:518;top:4388;width:2;height:304" coordorigin="518,4388" coordsize="0,304" path="m518,4692l518,4388e" filled="f" stroked="t" strokeweight=".470886pt" strokecolor="#444444">
                <v:path arrowok="t"/>
              </v:shape>
            </v:group>
            <v:group style="position:absolute;left:2387;top:4673;width:4459;height:2" coordorigin="2387,4673" coordsize="4459,2">
              <v:shape style="position:absolute;left:2387;top:4673;width:4459;height:2" coordorigin="2387,4673" coordsize="4459,0" path="m2387,4673l6847,4673e" filled="f" stroked="t" strokeweight=".706329pt" strokecolor="#606060">
                <v:path arrowok="t"/>
              </v:shape>
            </v:group>
            <v:group style="position:absolute;left:4916;top:4421;width:2;height:257" coordorigin="4916,4421" coordsize="2,257">
              <v:shape style="position:absolute;left:4916;top:4421;width:2;height:257" coordorigin="4916,4421" coordsize="0,257" path="m4916,4678l4916,4421e" filled="f" stroked="t" strokeweight="1.412658pt" strokecolor="#676767">
                <v:path arrowok="t"/>
              </v:shape>
            </v:group>
            <v:group style="position:absolute;left:6790;top:4673;width:174;height:2" coordorigin="6790,4673" coordsize="174,2">
              <v:shape style="position:absolute;left:6790;top:4673;width:174;height:2" coordorigin="6790,4673" coordsize="174,0" path="m6790,4673l6964,4673e" filled="f" stroked="t" strokeweight=".470886pt" strokecolor="#343434">
                <v:path arrowok="t"/>
              </v:shape>
            </v:group>
            <v:group style="position:absolute;left:6908;top:4673;width:673;height:2" coordorigin="6908,4673" coordsize="673,2">
              <v:shape style="position:absolute;left:6908;top:4673;width:673;height:2" coordorigin="6908,4673" coordsize="673,0" path="m6908,4673l7581,4673e" filled="f" stroked="t" strokeweight=".706329pt" strokecolor="#606060">
                <v:path arrowok="t"/>
              </v:shape>
            </v:group>
            <v:group style="position:absolute;left:7525;top:4673;width:231;height:2" coordorigin="7525,4673" coordsize="231,2">
              <v:shape style="position:absolute;left:7525;top:4673;width:231;height:2" coordorigin="7525,4673" coordsize="231,0" path="m7525,4673l7755,4673e" filled="f" stroked="t" strokeweight=".470886pt" strokecolor="#444444">
                <v:path arrowok="t"/>
              </v:shape>
            </v:group>
            <v:group style="position:absolute;left:7699;top:4675;width:3654;height:2" coordorigin="7699,4675" coordsize="3654,2">
              <v:shape style="position:absolute;left:7699;top:4675;width:3654;height:2" coordorigin="7699,4675" coordsize="3654,0" path="m7699,4675l11353,4675e" filled="f" stroked="t" strokeweight=".706329pt" strokecolor="#676767">
                <v:path arrowok="t"/>
              </v:shape>
            </v:group>
            <v:group style="position:absolute;left:2394;top:4388;width:2;height:1426" coordorigin="2394,4388" coordsize="2,1426">
              <v:shape style="position:absolute;left:2394;top:4388;width:2;height:1426" coordorigin="2394,4388" coordsize="0,1426" path="m2394,5814l2394,4388e" filled="f" stroked="t" strokeweight=".706329pt" strokecolor="#646464">
                <v:path arrowok="t"/>
              </v:shape>
            </v:group>
            <v:group style="position:absolute;left:4925;top:4630;width:2;height:561" coordorigin="4925,4630" coordsize="2,561">
              <v:shape style="position:absolute;left:4925;top:4630;width:2;height:561" coordorigin="4925,4630" coordsize="0,561" path="m4925,5191l4925,4630e" filled="f" stroked="t" strokeweight=".706329pt" strokecolor="#5B5B5B">
                <v:path arrowok="t"/>
              </v:shape>
            </v:group>
            <v:group style="position:absolute;left:4911;top:5156;width:3273;height:2" coordorigin="4911,5156" coordsize="3273,2">
              <v:shape style="position:absolute;left:4911;top:5156;width:3273;height:2" coordorigin="4911,5156" coordsize="3273,0" path="m4911,5156l8184,5156e" filled="f" stroked="t" strokeweight=".706329pt" strokecolor="#5B5B5B">
                <v:path arrowok="t"/>
              </v:shape>
            </v:group>
            <v:group style="position:absolute;left:7727;top:4659;width:2;height:252" coordorigin="7727,4659" coordsize="2,252">
              <v:shape style="position:absolute;left:7727;top:4659;width:2;height:252" coordorigin="7727,4659" coordsize="0,252" path="m7727,4911l7727,4659e" filled="f" stroked="t" strokeweight=".235443pt" strokecolor="#4F4F4F">
                <v:path arrowok="t"/>
              </v:shape>
            </v:group>
            <v:group style="position:absolute;left:7727;top:4911;width:2;height:242" coordorigin="7727,4911" coordsize="2,242">
              <v:shape style="position:absolute;left:7727;top:4911;width:2;height:242" coordorigin="7727,4911" coordsize="0,242" path="m7727,5153l7727,4911e" filled="f" stroked="t" strokeweight=".235443pt" strokecolor="#7C7C7C">
                <v:path arrowok="t"/>
              </v:shape>
            </v:group>
            <v:group style="position:absolute;left:8127;top:5156;width:1431;height:2" coordorigin="8127,5156" coordsize="1431,2">
              <v:shape style="position:absolute;left:8127;top:5156;width:1431;height:2" coordorigin="8127,5156" coordsize="1431,0" path="m8127,5156l9559,5156e" filled="f" stroked="t" strokeweight=".706329pt" strokecolor="#747474">
                <v:path arrowok="t"/>
              </v:shape>
            </v:group>
            <v:group style="position:absolute;left:9502;top:5158;width:306;height:2" coordorigin="9502,5158" coordsize="306,2">
              <v:shape style="position:absolute;left:9502;top:5158;width:306;height:2" coordorigin="9502,5158" coordsize="306,0" path="m9502,5158l9809,5158e" filled="f" stroked="t" strokeweight=".470886pt" strokecolor="#4F4F4F">
                <v:path arrowok="t"/>
              </v:shape>
            </v:group>
            <v:group style="position:absolute;left:9752;top:5158;width:1215;height:2" coordorigin="9752,5158" coordsize="1215,2">
              <v:shape style="position:absolute;left:9752;top:5158;width:1215;height:2" coordorigin="9752,5158" coordsize="1215,0" path="m9752,5158l10967,5158e" filled="f" stroked="t" strokeweight=".706329pt" strokecolor="#6B6B6B">
                <v:path arrowok="t"/>
              </v:shape>
            </v:group>
            <v:group style="position:absolute;left:10910;top:5158;width:212;height:2" coordorigin="10910,5158" coordsize="212,2">
              <v:shape style="position:absolute;left:10910;top:5158;width:212;height:2" coordorigin="10910,5158" coordsize="212,0" path="m10910,5158l11122,5158e" filled="f" stroked="t" strokeweight=".470886pt" strokecolor="#5B5B5B">
                <v:path arrowok="t"/>
              </v:shape>
            </v:group>
            <v:group style="position:absolute;left:11066;top:5158;width:283;height:2" coordorigin="11066,5158" coordsize="283,2">
              <v:shape style="position:absolute;left:11066;top:5158;width:283;height:2" coordorigin="11066,5158" coordsize="283,0" path="m11066,5158l11348,5158e" filled="f" stroked="t" strokeweight=".706329pt" strokecolor="#6B6B6B">
                <v:path arrowok="t"/>
              </v:shape>
            </v:group>
            <v:group style="position:absolute;left:11344;top:4882;width:2;height:299" coordorigin="11344,4882" coordsize="2,299">
              <v:shape style="position:absolute;left:11344;top:4882;width:2;height:299" coordorigin="11344,4882" coordsize="0,299" path="m11344,5182l11344,4882e" filled="f" stroked="t" strokeweight=".470886pt" strokecolor="#4B4B4B">
                <v:path arrowok="t"/>
              </v:shape>
            </v:group>
            <v:group style="position:absolute;left:518;top:5115;width:2;height:299" coordorigin="518,5115" coordsize="2,299">
              <v:shape style="position:absolute;left:518;top:5115;width:2;height:299" coordorigin="518,5115" coordsize="0,299" path="m518,5415l518,5115e" filled="f" stroked="t" strokeweight=".470886pt" strokecolor="#2F2F2F">
                <v:path arrowok="t"/>
              </v:shape>
            </v:group>
            <v:group style="position:absolute;left:4925;top:5115;width:2;height:299" coordorigin="4925,5115" coordsize="2,299">
              <v:shape style="position:absolute;left:4925;top:5115;width:2;height:299" coordorigin="4925,5115" coordsize="0,299" path="m4925,5415l4925,5115e" filled="f" stroked="t" strokeweight=".470886pt" strokecolor="#383838">
                <v:path arrowok="t"/>
              </v:shape>
            </v:group>
            <v:group style="position:absolute;left:4921;top:5391;width:2458;height:2" coordorigin="4921,5391" coordsize="2458,2">
              <v:shape style="position:absolute;left:4921;top:5391;width:2458;height:2" coordorigin="4921,5391" coordsize="2458,0" path="m4921,5391l7379,5391e" filled="f" stroked="t" strokeweight=".706329pt" strokecolor="#606060">
                <v:path arrowok="t"/>
              </v:shape>
            </v:group>
            <v:group style="position:absolute;left:7322;top:5393;width:259;height:2" coordorigin="7322,5393" coordsize="259,2">
              <v:shape style="position:absolute;left:7322;top:5393;width:259;height:2" coordorigin="7322,5393" coordsize="259,0" path="m7322,5393l7581,5393e" filled="f" stroked="t" strokeweight=".470886pt" strokecolor="#484848">
                <v:path arrowok="t"/>
              </v:shape>
            </v:group>
            <v:group style="position:absolute;left:7525;top:5393;width:659;height:2" coordorigin="7525,5393" coordsize="659,2">
              <v:shape style="position:absolute;left:7525;top:5393;width:659;height:2" coordorigin="7525,5393" coordsize="659,0" path="m7525,5393l8184,5393e" filled="f" stroked="t" strokeweight=".706329pt" strokecolor="#6B6B6B">
                <v:path arrowok="t"/>
              </v:shape>
            </v:group>
            <v:group style="position:absolute;left:8127;top:5396;width:278;height:2" coordorigin="8127,5396" coordsize="278,2">
              <v:shape style="position:absolute;left:8127;top:5396;width:278;height:2" coordorigin="8127,5396" coordsize="278,0" path="m8127,5396l8405,5396e" filled="f" stroked="t" strokeweight=".470886pt" strokecolor="#484848">
                <v:path arrowok="t"/>
              </v:shape>
            </v:group>
            <v:group style="position:absolute;left:8349;top:5396;width:1238;height:2" coordorigin="8349,5396" coordsize="1238,2">
              <v:shape style="position:absolute;left:8349;top:5396;width:1238;height:2" coordorigin="8349,5396" coordsize="1238,0" path="m8349,5396l9587,5396e" filled="f" stroked="t" strokeweight=".706329pt" strokecolor="#6B6B6B">
                <v:path arrowok="t"/>
              </v:shape>
            </v:group>
            <v:group style="position:absolute;left:9502;top:5396;width:306;height:2" coordorigin="9502,5396" coordsize="306,2">
              <v:shape style="position:absolute;left:9502;top:5396;width:306;height:2" coordorigin="9502,5396" coordsize="306,0" path="m9502,5396l9809,5396e" filled="f" stroked="t" strokeweight=".470886pt" strokecolor="#575757">
                <v:path arrowok="t"/>
              </v:shape>
            </v:group>
            <v:group style="position:absolute;left:9752;top:5396;width:1601;height:2" coordorigin="9752,5396" coordsize="1601,2">
              <v:shape style="position:absolute;left:9752;top:5396;width:1601;height:2" coordorigin="9752,5396" coordsize="1601,0" path="m9752,5396l11353,5396e" filled="f" stroked="t" strokeweight=".706329pt" strokecolor="#646464">
                <v:path arrowok="t"/>
              </v:shape>
            </v:group>
            <v:group style="position:absolute;left:11344;top:5110;width:2;height:580" coordorigin="11344,5110" coordsize="2,580">
              <v:shape style="position:absolute;left:11344;top:5110;width:2;height:580" coordorigin="11344,5110" coordsize="0,580" path="m11344,5690l11344,5110e" filled="f" stroked="t" strokeweight=".706329pt" strokecolor="#606060">
                <v:path arrowok="t"/>
              </v:shape>
            </v:group>
            <v:group style="position:absolute;left:4925;top:5358;width:2;height:542" coordorigin="4925,5358" coordsize="2,542">
              <v:shape style="position:absolute;left:4925;top:5358;width:2;height:542" coordorigin="4925,5358" coordsize="0,542" path="m4925,5900l4925,5358e" filled="f" stroked="t" strokeweight=".706329pt" strokecolor="#545454">
                <v:path arrowok="t"/>
              </v:shape>
            </v:group>
            <v:group style="position:absolute;left:4916;top:5633;width:2665;height:2" coordorigin="4916,5633" coordsize="2665,2">
              <v:shape style="position:absolute;left:4916;top:5633;width:2665;height:2" coordorigin="4916,5633" coordsize="2665,0" path="m4916,5633l7581,5633e" filled="f" stroked="t" strokeweight=".706329pt" strokecolor="#606060">
                <v:path arrowok="t"/>
              </v:shape>
            </v:group>
            <v:group style="position:absolute;left:7525;top:5633;width:231;height:2" coordorigin="7525,5633" coordsize="231,2">
              <v:shape style="position:absolute;left:7525;top:5633;width:231;height:2" coordorigin="7525,5633" coordsize="231,0" path="m7525,5633l7755,5633e" filled="f" stroked="t" strokeweight=".470886pt" strokecolor="#444444">
                <v:path arrowok="t"/>
              </v:shape>
            </v:group>
            <v:group style="position:absolute;left:7699;top:5633;width:485;height:2" coordorigin="7699,5633" coordsize="485,2">
              <v:shape style="position:absolute;left:7699;top:5633;width:485;height:2" coordorigin="7699,5633" coordsize="485,0" path="m7699,5633l8184,5633e" filled="f" stroked="t" strokeweight=".941772pt" strokecolor="#707070">
                <v:path arrowok="t"/>
              </v:shape>
            </v:group>
            <v:group style="position:absolute;left:8127;top:5633;width:278;height:2" coordorigin="8127,5633" coordsize="278,2">
              <v:shape style="position:absolute;left:8127;top:5633;width:278;height:2" coordorigin="8127,5633" coordsize="278,0" path="m8127,5633l8405,5633e" filled="f" stroked="t" strokeweight=".470886pt" strokecolor="#484848">
                <v:path arrowok="t"/>
              </v:shape>
            </v:group>
            <v:group style="position:absolute;left:8349;top:5636;width:768;height:2" coordorigin="8349,5636" coordsize="768,2">
              <v:shape style="position:absolute;left:8349;top:5636;width:768;height:2" coordorigin="8349,5636" coordsize="768,0" path="m8349,5636l9116,5636e" filled="f" stroked="t" strokeweight=".706329pt" strokecolor="#676767">
                <v:path arrowok="t"/>
              </v:shape>
            </v:group>
            <v:group style="position:absolute;left:9060;top:5638;width:245;height:2" coordorigin="9060,5638" coordsize="245,2">
              <v:shape style="position:absolute;left:9060;top:5638;width:245;height:2" coordorigin="9060,5638" coordsize="245,0" path="m9060,5638l9305,5638e" filled="f" stroked="t" strokeweight=".470886pt" strokecolor="#4B4B4B">
                <v:path arrowok="t"/>
              </v:shape>
            </v:group>
            <v:group style="position:absolute;left:9248;top:5638;width:2100;height:2" coordorigin="9248,5638" coordsize="2100,2">
              <v:shape style="position:absolute;left:9248;top:5638;width:2100;height:2" coordorigin="9248,5638" coordsize="2100,0" path="m9248,5638l11348,5638e" filled="f" stroked="t" strokeweight=".706329pt" strokecolor="#676767">
                <v:path arrowok="t"/>
              </v:shape>
            </v:group>
            <v:group style="position:absolute;left:2394;top:5624;width:2;height:266" coordorigin="2394,5624" coordsize="2,266">
              <v:shape style="position:absolute;left:2394;top:5624;width:2;height:266" coordorigin="2394,5624" coordsize="0,266" path="m2394,5890l2394,5624e" filled="f" stroked="t" strokeweight=".470886pt" strokecolor="#4B4B4B">
                <v:path arrowok="t"/>
              </v:shape>
            </v:group>
            <v:group style="position:absolute;left:2387;top:5873;width:890;height:2" coordorigin="2387,5873" coordsize="890,2">
              <v:shape style="position:absolute;left:2387;top:5873;width:890;height:2" coordorigin="2387,5873" coordsize="890,0" path="m2387,5873l3277,5873e" filled="f" stroked="t" strokeweight=".941772pt" strokecolor="#707070">
                <v:path arrowok="t"/>
              </v:shape>
            </v:group>
            <v:group style="position:absolute;left:3221;top:5873;width:485;height:2" coordorigin="3221,5873" coordsize="485,2">
              <v:shape style="position:absolute;left:3221;top:5873;width:485;height:2" coordorigin="3221,5873" coordsize="485,0" path="m3221,5873l3706,5873e" filled="f" stroked="t" strokeweight=".470886pt" strokecolor="#575757">
                <v:path arrowok="t"/>
              </v:shape>
            </v:group>
            <v:group style="position:absolute;left:3649;top:5873;width:5467;height:2" coordorigin="3649,5873" coordsize="5467,2">
              <v:shape style="position:absolute;left:3649;top:5873;width:5467;height:2" coordorigin="3649,5873" coordsize="5467,0" path="m3649,5873l9116,5873e" filled="f" stroked="t" strokeweight=".706329pt" strokecolor="#6B6B6B">
                <v:path arrowok="t"/>
              </v:shape>
            </v:group>
            <v:group style="position:absolute;left:9060;top:5876;width:499;height:2" coordorigin="9060,5876" coordsize="499,2">
              <v:shape style="position:absolute;left:9060;top:5876;width:499;height:2" coordorigin="9060,5876" coordsize="499,0" path="m9060,5876l9559,5876e" filled="f" stroked="t" strokeweight=".470886pt" strokecolor="#5B5B5B">
                <v:path arrowok="t"/>
              </v:shape>
            </v:group>
            <v:group style="position:absolute;left:9474;top:5876;width:1879;height:2" coordorigin="9474,5876" coordsize="1879,2">
              <v:shape style="position:absolute;left:9474;top:5876;width:1879;height:2" coordorigin="9474,5876" coordsize="1879,0" path="m9474,5876l11353,5876e" filled="f" stroked="t" strokeweight=".706329pt" strokecolor="#6B6B6B">
                <v:path arrowok="t"/>
              </v:shape>
            </v:group>
            <v:group style="position:absolute;left:11344;top:5619;width:2;height:280" coordorigin="11344,5619" coordsize="2,280">
              <v:shape style="position:absolute;left:11344;top:5619;width:2;height:280" coordorigin="11344,5619" coordsize="0,280" path="m11344,5900l11344,5619e" filled="f" stroked="t" strokeweight=".470886pt" strokecolor="#484848">
                <v:path arrowok="t"/>
              </v:shape>
            </v:group>
            <v:group style="position:absolute;left:518;top:5833;width:2;height:323" coordorigin="518,5833" coordsize="2,323">
              <v:shape style="position:absolute;left:518;top:5833;width:2;height:323" coordorigin="518,5833" coordsize="0,323" path="m518,6156l518,5833e" filled="f" stroked="t" strokeweight=".470886pt" strokecolor="#3F3F3F">
                <v:path arrowok="t"/>
              </v:shape>
            </v:group>
            <v:group style="position:absolute;left:509;top:6111;width:8796;height:2" coordorigin="509,6111" coordsize="8796,2">
              <v:shape style="position:absolute;left:509;top:6111;width:8796;height:2" coordorigin="509,6111" coordsize="8796,0" path="m509,6111l9305,6111e" filled="f" stroked="t" strokeweight=".706329pt" strokecolor="#676767">
                <v:path arrowok="t"/>
              </v:shape>
            </v:group>
            <v:group style="position:absolute;left:2397;top:5833;width:2;height:447" coordorigin="2397,5833" coordsize="2,447">
              <v:shape style="position:absolute;left:2397;top:5833;width:2;height:447" coordorigin="2397,5833" coordsize="0,447" path="m2397,6280l2397,5833e" filled="f" stroked="t" strokeweight=".941772pt" strokecolor="#646464">
                <v:path arrowok="t"/>
              </v:shape>
            </v:group>
            <v:group style="position:absolute;left:4925;top:5828;width:2;height:328" coordorigin="4925,5828" coordsize="2,328">
              <v:shape style="position:absolute;left:4925;top:5828;width:2;height:328" coordorigin="4925,5828" coordsize="0,328" path="m4925,6156l4925,5828e" filled="f" stroked="t" strokeweight=".470886pt" strokecolor="#383838">
                <v:path arrowok="t"/>
              </v:shape>
            </v:group>
            <v:group style="position:absolute;left:9248;top:6114;width:311;height:2" coordorigin="9248,6114" coordsize="311,2">
              <v:shape style="position:absolute;left:9248;top:6114;width:311;height:2" coordorigin="9248,6114" coordsize="311,0" path="m9248,6114l9559,6114e" filled="f" stroked="t" strokeweight=".470886pt" strokecolor="#5B5B5B">
                <v:path arrowok="t"/>
              </v:shape>
            </v:group>
            <v:group style="position:absolute;left:9474;top:6116;width:1879;height:2" coordorigin="9474,6116" coordsize="1879,2">
              <v:shape style="position:absolute;left:9474;top:6116;width:1879;height:2" coordorigin="9474,6116" coordsize="1879,0" path="m9474,6116l11353,6116e" filled="f" stroked="t" strokeweight=".706329pt" strokecolor="#676767">
                <v:path arrowok="t"/>
              </v:shape>
            </v:group>
            <v:group style="position:absolute;left:2397;top:5819;width:2;height:803" coordorigin="2397,5819" coordsize="2,803">
              <v:shape style="position:absolute;left:2397;top:5819;width:2;height:803" coordorigin="2397,5819" coordsize="0,803" path="m2397,6622l2397,5819e" filled="f" stroked="t" strokeweight=".470886pt" strokecolor="#606060">
                <v:path arrowok="t"/>
              </v:shape>
            </v:group>
            <v:group style="position:absolute;left:4928;top:6085;width:2;height:789" coordorigin="4928,6085" coordsize="2,789">
              <v:shape style="position:absolute;left:4928;top:6085;width:2;height:789" coordorigin="4928,6085" coordsize="0,789" path="m4928,6874l4928,6085e" filled="f" stroked="t" strokeweight=".706329pt" strokecolor="#545454">
                <v:path arrowok="t"/>
              </v:shape>
            </v:group>
            <v:group style="position:absolute;left:7727;top:6114;width:2;height:242" coordorigin="7727,6114" coordsize="2,242">
              <v:shape style="position:absolute;left:7727;top:6114;width:2;height:242" coordorigin="7727,6114" coordsize="0,242" path="m7727,6356l7727,6114e" filled="f" stroked="t" strokeweight=".235443pt" strokecolor="#5B5B5B">
                <v:path arrowok="t"/>
              </v:shape>
            </v:group>
            <v:group style="position:absolute;left:11346;top:5828;width:2;height:10378" coordorigin="11346,5828" coordsize="2,10378">
              <v:shape style="position:absolute;left:11346;top:5828;width:2;height:10378" coordorigin="11346,5828" coordsize="0,10378" path="m11346,16206l11346,5828e" filled="f" stroked="t" strokeweight=".706329pt" strokecolor="#646464">
                <v:path arrowok="t"/>
              </v:shape>
            </v:group>
            <v:group style="position:absolute;left:518;top:723;width:2;height:15493" coordorigin="518,723" coordsize="2,15493">
              <v:shape style="position:absolute;left:518;top:723;width:2;height:15493" coordorigin="518,723" coordsize="0,15493" path="m518,16216l518,723e" filled="f" stroked="t" strokeweight=".706329pt" strokecolor="#5B5B5B">
                <v:path arrowok="t"/>
              </v:shape>
            </v:group>
            <v:group style="position:absolute;left:2387;top:6582;width:4459;height:2" coordorigin="2387,6582" coordsize="4459,2">
              <v:shape style="position:absolute;left:2387;top:6582;width:4459;height:2" coordorigin="2387,6582" coordsize="4459,0" path="m2387,6582l6847,6582e" filled="f" stroked="t" strokeweight=".706329pt" strokecolor="#646464">
                <v:path arrowok="t"/>
              </v:shape>
            </v:group>
            <v:group style="position:absolute;left:6790;top:6584;width:174;height:2" coordorigin="6790,6584" coordsize="174,2">
              <v:shape style="position:absolute;left:6790;top:6584;width:174;height:2" coordorigin="6790,6584" coordsize="174,0" path="m6790,6584l6964,6584e" filled="f" stroked="t" strokeweight=".470886pt" strokecolor="#484848">
                <v:path arrowok="t"/>
              </v:shape>
            </v:group>
            <v:group style="position:absolute;left:6908;top:6584;width:471;height:2" coordorigin="6908,6584" coordsize="471,2">
              <v:shape style="position:absolute;left:6908;top:6584;width:471;height:2" coordorigin="6908,6584" coordsize="471,0" path="m6908,6584l7379,6584e" filled="f" stroked="t" strokeweight=".941772pt" strokecolor="#6B6B6B">
                <v:path arrowok="t"/>
              </v:shape>
            </v:group>
            <v:group style="position:absolute;left:7322;top:6584;width:259;height:2" coordorigin="7322,6584" coordsize="259,2">
              <v:shape style="position:absolute;left:7322;top:6584;width:259;height:2" coordorigin="7322,6584" coordsize="259,0" path="m7322,6584l7581,6584e" filled="f" stroked="t" strokeweight=".470886pt" strokecolor="#5B5B5B">
                <v:path arrowok="t"/>
              </v:shape>
            </v:group>
            <v:group style="position:absolute;left:7525;top:6582;width:659;height:2" coordorigin="7525,6582" coordsize="659,2">
              <v:shape style="position:absolute;left:7525;top:6582;width:659;height:2" coordorigin="7525,6582" coordsize="659,0" path="m7525,6582l8184,6582e" filled="f" stroked="t" strokeweight=".706329pt" strokecolor="#676767">
                <v:path arrowok="t"/>
              </v:shape>
            </v:group>
            <v:group style="position:absolute;left:7727;top:6356;width:2;height:509" coordorigin="7727,6356" coordsize="2,509">
              <v:shape style="position:absolute;left:7727;top:6356;width:2;height:509" coordorigin="7727,6356" coordsize="0,509" path="m7727,6865l7727,6356e" filled="f" stroked="t" strokeweight=".235443pt" strokecolor="#808080">
                <v:path arrowok="t"/>
              </v:shape>
            </v:group>
            <v:group style="position:absolute;left:8127;top:6584;width:278;height:2" coordorigin="8127,6584" coordsize="278,2">
              <v:shape style="position:absolute;left:8127;top:6584;width:278;height:2" coordorigin="8127,6584" coordsize="278,0" path="m8127,6584l8405,6584e" filled="f" stroked="t" strokeweight=".470886pt" strokecolor="#4F4F4F">
                <v:path arrowok="t"/>
              </v:shape>
            </v:group>
            <v:group style="position:absolute;left:8349;top:6584;width:1210;height:2" coordorigin="8349,6584" coordsize="1210,2">
              <v:shape style="position:absolute;left:8349;top:6584;width:1210;height:2" coordorigin="8349,6584" coordsize="1210,0" path="m8349,6584l9559,6584e" filled="f" stroked="t" strokeweight=".706329pt" strokecolor="#676767">
                <v:path arrowok="t"/>
              </v:shape>
            </v:group>
            <v:group style="position:absolute;left:9502;top:6584;width:306;height:2" coordorigin="9502,6584" coordsize="306,2">
              <v:shape style="position:absolute;left:9502;top:6584;width:306;height:2" coordorigin="9502,6584" coordsize="306,0" path="m9502,6584l9809,6584e" filled="f" stroked="t" strokeweight=".470886pt" strokecolor="#4F4F4F">
                <v:path arrowok="t"/>
              </v:shape>
            </v:group>
            <v:group style="position:absolute;left:9752;top:6584;width:1215;height:2" coordorigin="9752,6584" coordsize="1215,2">
              <v:shape style="position:absolute;left:9752;top:6584;width:1215;height:2" coordorigin="9752,6584" coordsize="1215,0" path="m9752,6584l10967,6584e" filled="f" stroked="t" strokeweight=".706329pt" strokecolor="#676767">
                <v:path arrowok="t"/>
              </v:shape>
            </v:group>
            <v:group style="position:absolute;left:10910;top:6584;width:212;height:2" coordorigin="10910,6584" coordsize="212,2">
              <v:shape style="position:absolute;left:10910;top:6584;width:212;height:2" coordorigin="10910,6584" coordsize="212,0" path="m10910,6584l11122,6584e" filled="f" stroked="t" strokeweight=".470886pt" strokecolor="#444444">
                <v:path arrowok="t"/>
              </v:shape>
            </v:group>
            <v:group style="position:absolute;left:11066;top:6587;width:283;height:2" coordorigin="11066,6587" coordsize="283,2">
              <v:shape style="position:absolute;left:11066;top:6587;width:283;height:2" coordorigin="11066,6587" coordsize="283,0" path="m11066,6587l11348,6587e" filled="f" stroked="t" strokeweight=".706329pt" strokecolor="#575757">
                <v:path arrowok="t"/>
              </v:shape>
            </v:group>
            <v:group style="position:absolute;left:2397;top:6565;width:2;height:319" coordorigin="2397,6565" coordsize="2,319">
              <v:shape style="position:absolute;left:2397;top:6565;width:2;height:319" coordorigin="2397,6565" coordsize="0,319" path="m2397,6884l2397,6565e" filled="f" stroked="t" strokeweight=".941772pt" strokecolor="#6B6B6B">
                <v:path arrowok="t"/>
              </v:shape>
            </v:group>
            <v:group style="position:absolute;left:2392;top:6865;width:4987;height:2" coordorigin="2392,6865" coordsize="4987,2">
              <v:shape style="position:absolute;left:2392;top:6865;width:4987;height:2" coordorigin="2392,6865" coordsize="4987,0" path="m2392,6865l7379,6865e" filled="f" stroked="t" strokeweight=".706329pt" strokecolor="#646464">
                <v:path arrowok="t"/>
              </v:shape>
            </v:group>
            <v:group style="position:absolute;left:7322;top:6867;width:259;height:2" coordorigin="7322,6867" coordsize="259,2">
              <v:shape style="position:absolute;left:7322;top:6867;width:259;height:2" coordorigin="7322,6867" coordsize="259,0" path="m7322,6867l7581,6867e" filled="f" stroked="t" strokeweight=".470886pt" strokecolor="#4B4B4B">
                <v:path arrowok="t"/>
              </v:shape>
            </v:group>
            <v:group style="position:absolute;left:7525;top:6867;width:2034;height:2" coordorigin="7525,6867" coordsize="2034,2">
              <v:shape style="position:absolute;left:7525;top:6867;width:2034;height:2" coordorigin="7525,6867" coordsize="2034,0" path="m7525,6867l9559,6867e" filled="f" stroked="t" strokeweight=".706329pt" strokecolor="#6B6B6B">
                <v:path arrowok="t"/>
              </v:shape>
            </v:group>
            <v:group style="position:absolute;left:9502;top:6869;width:306;height:2" coordorigin="9502,6869" coordsize="306,2">
              <v:shape style="position:absolute;left:9502;top:6869;width:306;height:2" coordorigin="9502,6869" coordsize="306,0" path="m9502,6869l9809,6869e" filled="f" stroked="t" strokeweight=".470886pt" strokecolor="#3B3B3B">
                <v:path arrowok="t"/>
              </v:shape>
            </v:group>
            <v:group style="position:absolute;left:9752;top:6869;width:1215;height:2" coordorigin="9752,6869" coordsize="1215,2">
              <v:shape style="position:absolute;left:9752;top:6869;width:1215;height:2" coordorigin="9752,6869" coordsize="1215,0" path="m9752,6869l10967,6869e" filled="f" stroked="t" strokeweight=".706329pt" strokecolor="#646464">
                <v:path arrowok="t"/>
              </v:shape>
            </v:group>
            <v:group style="position:absolute;left:10910;top:6869;width:212;height:2" coordorigin="10910,6869" coordsize="212,2">
              <v:shape style="position:absolute;left:10910;top:6869;width:212;height:2" coordorigin="10910,6869" coordsize="212,0" path="m10910,6869l11122,6869e" filled="f" stroked="t" strokeweight=".470886pt" strokecolor="#3B3B3B">
                <v:path arrowok="t"/>
              </v:shape>
            </v:group>
            <v:group style="position:absolute;left:11066;top:6869;width:287;height:2" coordorigin="11066,6869" coordsize="287,2">
              <v:shape style="position:absolute;left:11066;top:6869;width:287;height:2" coordorigin="11066,6869" coordsize="287,0" path="m11066,6869l11353,6869e" filled="f" stroked="t" strokeweight=".706329pt" strokecolor="#606060">
                <v:path arrowok="t"/>
              </v:shape>
            </v:group>
            <v:group style="position:absolute;left:509;top:7107;width:268;height:2" coordorigin="509,7107" coordsize="268,2">
              <v:shape style="position:absolute;left:509;top:7107;width:268;height:2" coordorigin="509,7107" coordsize="268,0" path="m509,7107l777,7107e" filled="f" stroked="t" strokeweight=".470886pt" strokecolor="#575757">
                <v:path arrowok="t"/>
              </v:shape>
            </v:group>
            <v:group style="position:absolute;left:720;top:7107;width:4059;height:2" coordorigin="720,7107" coordsize="4059,2">
              <v:shape style="position:absolute;left:720;top:7107;width:4059;height:2" coordorigin="720,7107" coordsize="4059,0" path="m720,7107l4779,7107e" filled="f" stroked="t" strokeweight=".706329pt" strokecolor="#676767">
                <v:path arrowok="t"/>
              </v:shape>
            </v:group>
            <v:group style="position:absolute;left:2397;top:6827;width:2;height:309" coordorigin="2397,6827" coordsize="2,309">
              <v:shape style="position:absolute;left:2397;top:6827;width:2;height:309" coordorigin="2397,6827" coordsize="0,309" path="m2397,7136l2397,6827e" filled="f" stroked="t" strokeweight=".470886pt" strokecolor="#484848">
                <v:path arrowok="t"/>
              </v:shape>
            </v:group>
            <v:group style="position:absolute;left:4723;top:7107;width:221;height:2" coordorigin="4723,7107" coordsize="221,2">
              <v:shape style="position:absolute;left:4723;top:7107;width:221;height:2" coordorigin="4723,7107" coordsize="221,0" path="m4723,7107l4944,7107e" filled="f" stroked="t" strokeweight=".470886pt" strokecolor="#3B3B3B">
                <v:path arrowok="t"/>
              </v:shape>
            </v:group>
            <v:group style="position:absolute;left:4888;top:7109;width:2693;height:2" coordorigin="4888,7109" coordsize="2693,2">
              <v:shape style="position:absolute;left:4888;top:7109;width:2693;height:2" coordorigin="4888,7109" coordsize="2693,0" path="m4888,7109l7581,7109e" filled="f" stroked="t" strokeweight=".706329pt" strokecolor="#606060">
                <v:path arrowok="t"/>
              </v:shape>
            </v:group>
            <v:group style="position:absolute;left:7525;top:7107;width:231;height:2" coordorigin="7525,7107" coordsize="231,2">
              <v:shape style="position:absolute;left:7525;top:7107;width:231;height:2" coordorigin="7525,7107" coordsize="231,0" path="m7525,7107l7755,7107e" filled="f" stroked="t" strokeweight=".470886pt" strokecolor="#3F3F3F">
                <v:path arrowok="t"/>
              </v:shape>
            </v:group>
            <v:group style="position:absolute;left:7699;top:7109;width:1417;height:2" coordorigin="7699,7109" coordsize="1417,2">
              <v:shape style="position:absolute;left:7699;top:7109;width:1417;height:2" coordorigin="7699,7109" coordsize="1417,0" path="m7699,7109l9116,7109e" filled="f" stroked="t" strokeweight=".706329pt" strokecolor="#646464">
                <v:path arrowok="t"/>
              </v:shape>
            </v:group>
            <v:group style="position:absolute;left:9060;top:7112;width:245;height:2" coordorigin="9060,7112" coordsize="245,2">
              <v:shape style="position:absolute;left:9060;top:7112;width:245;height:2" coordorigin="9060,7112" coordsize="245,0" path="m9060,7112l9305,7112e" filled="f" stroked="t" strokeweight=".470886pt" strokecolor="#4B4B4B">
                <v:path arrowok="t"/>
              </v:shape>
            </v:group>
            <v:group style="position:absolute;left:9248;top:7109;width:2100;height:2" coordorigin="9248,7109" coordsize="2100,2">
              <v:shape style="position:absolute;left:9248;top:7109;width:2100;height:2" coordorigin="9248,7109" coordsize="2100,0" path="m9248,7109l11348,7109e" filled="f" stroked="t" strokeweight=".706329pt" strokecolor="#606060">
                <v:path arrowok="t"/>
              </v:shape>
            </v:group>
            <v:group style="position:absolute;left:518;top:7064;width:2;height:542" coordorigin="518,7064" coordsize="2,542">
              <v:shape style="position:absolute;left:518;top:7064;width:2;height:542" coordorigin="518,7064" coordsize="0,542" path="m518,7606l518,7064e" filled="f" stroked="t" strokeweight=".706329pt" strokecolor="#4F4F4F">
                <v:path arrowok="t"/>
              </v:shape>
            </v:group>
            <v:group style="position:absolute;left:2397;top:7064;width:2;height:542" coordorigin="2397,7064" coordsize="2,542">
              <v:shape style="position:absolute;left:2397;top:7064;width:2;height:542" coordorigin="2397,7064" coordsize="0,542" path="m2397,7606l2397,7064e" filled="f" stroked="t" strokeweight=".941772pt" strokecolor="#6B6B6B">
                <v:path arrowok="t"/>
              </v:shape>
            </v:group>
            <v:group style="position:absolute;left:509;top:7578;width:2402;height:2" coordorigin="509,7578" coordsize="2402,2">
              <v:shape style="position:absolute;left:509;top:7578;width:2402;height:2" coordorigin="509,7578" coordsize="2402,0" path="m509,7578l2910,7578e" filled="f" stroked="t" strokeweight=".706329pt" strokecolor="#646464">
                <v:path arrowok="t"/>
              </v:shape>
            </v:group>
            <v:group style="position:absolute;left:2854;top:7578;width:424;height:2" coordorigin="2854,7578" coordsize="424,2">
              <v:shape style="position:absolute;left:2854;top:7578;width:424;height:2" coordorigin="2854,7578" coordsize="424,0" path="m2854,7578l3277,7578e" filled="f" stroked="t" strokeweight=".470886pt" strokecolor="#575757">
                <v:path arrowok="t"/>
              </v:shape>
            </v:group>
            <v:group style="position:absolute;left:3221;top:7578;width:485;height:2" coordorigin="3221,7578" coordsize="485,2">
              <v:shape style="position:absolute;left:3221;top:7578;width:485;height:2" coordorigin="3221,7578" coordsize="485,0" path="m3221,7578l3706,7578e" filled="f" stroked="t" strokeweight=".941772pt" strokecolor="#6B6B6B">
                <v:path arrowok="t"/>
              </v:shape>
            </v:group>
            <v:group style="position:absolute;left:3649;top:7578;width:188;height:2" coordorigin="3649,7578" coordsize="188,2">
              <v:shape style="position:absolute;left:3649;top:7578;width:188;height:2" coordorigin="3649,7578" coordsize="188,0" path="m3649,7578l3838,7578e" filled="f" stroked="t" strokeweight=".470886pt" strokecolor="#3F3F3F">
                <v:path arrowok="t"/>
              </v:shape>
            </v:group>
            <v:group style="position:absolute;left:3781;top:7578;width:226;height:2" coordorigin="3781,7578" coordsize="226,2">
              <v:shape style="position:absolute;left:3781;top:7578;width:226;height:2" coordorigin="3781,7578" coordsize="226,0" path="m3781,7578l4007,7578e" filled="f" stroked="t" strokeweight=".470886pt" strokecolor="#545454">
                <v:path arrowok="t"/>
              </v:shape>
            </v:group>
            <v:group style="position:absolute;left:3951;top:7578;width:7016;height:2" coordorigin="3951,7578" coordsize="7016,2">
              <v:shape style="position:absolute;left:3951;top:7578;width:7016;height:2" coordorigin="3951,7578" coordsize="7016,0" path="m3951,7578l10967,7578e" filled="f" stroked="t" strokeweight=".706329pt" strokecolor="#606060">
                <v:path arrowok="t"/>
              </v:shape>
            </v:group>
            <v:group style="position:absolute;left:10910;top:7582;width:212;height:2" coordorigin="10910,7582" coordsize="212,2">
              <v:shape style="position:absolute;left:10910;top:7582;width:212;height:2" coordorigin="10910,7582" coordsize="212,0" path="m10910,7582l11122,7582e" filled="f" stroked="t" strokeweight=".470886pt" strokecolor="#484848">
                <v:path arrowok="t"/>
              </v:shape>
            </v:group>
            <v:group style="position:absolute;left:11052;top:7580;width:301;height:2" coordorigin="11052,7580" coordsize="301,2">
              <v:shape style="position:absolute;left:11052;top:7580;width:301;height:2" coordorigin="11052,7580" coordsize="301,0" path="m11052,7580l11353,7580e" filled="f" stroked="t" strokeweight=".941772pt" strokecolor="#747474">
                <v:path arrowok="t"/>
              </v:shape>
            </v:group>
            <v:group style="position:absolute;left:2397;top:7155;width:2;height:680" coordorigin="2397,7155" coordsize="2,680">
              <v:shape style="position:absolute;left:2397;top:7155;width:2;height:680" coordorigin="2397,7155" coordsize="0,680" path="m2397,7834l2397,7155e" filled="f" stroked="t" strokeweight=".470886pt" strokecolor="#606060">
                <v:path arrowok="t"/>
              </v:shape>
            </v:group>
            <v:group style="position:absolute;left:4925;top:7568;width:2;height:323" coordorigin="4925,7568" coordsize="2,323">
              <v:shape style="position:absolute;left:4925;top:7568;width:2;height:323" coordorigin="4925,7568" coordsize="0,323" path="m4925,7891l4925,7568e" filled="f" stroked="t" strokeweight=".941772pt" strokecolor="#5B5B5B">
                <v:path arrowok="t"/>
              </v:shape>
            </v:group>
            <v:group style="position:absolute;left:4921;top:7820;width:3263;height:2" coordorigin="4921,7820" coordsize="3263,2">
              <v:shape style="position:absolute;left:4921;top:7820;width:3263;height:2" coordorigin="4921,7820" coordsize="3263,0" path="m4921,7820l8184,7820e" filled="f" stroked="t" strokeweight=".706329pt" strokecolor="#5B5B5B">
                <v:path arrowok="t"/>
              </v:shape>
            </v:group>
            <v:group style="position:absolute;left:8127;top:7820;width:278;height:2" coordorigin="8127,7820" coordsize="278,2">
              <v:shape style="position:absolute;left:8127;top:7820;width:278;height:2" coordorigin="8127,7820" coordsize="278,0" path="m8127,7820l8405,7820e" filled="f" stroked="t" strokeweight=".470886pt" strokecolor="#3B3B3B">
                <v:path arrowok="t"/>
              </v:shape>
            </v:group>
            <v:group style="position:absolute;left:8349;top:7820;width:1210;height:2" coordorigin="8349,7820" coordsize="1210,2">
              <v:shape style="position:absolute;left:8349;top:7820;width:1210;height:2" coordorigin="8349,7820" coordsize="1210,0" path="m8349,7820l9559,7820e" filled="f" stroked="t" strokeweight=".706329pt" strokecolor="#6B6B6B">
                <v:path arrowok="t"/>
              </v:shape>
            </v:group>
            <v:group style="position:absolute;left:9502;top:7820;width:306;height:2" coordorigin="9502,7820" coordsize="306,2">
              <v:shape style="position:absolute;left:9502;top:7820;width:306;height:2" coordorigin="9502,7820" coordsize="306,0" path="m9502,7820l9809,7820e" filled="f" stroked="t" strokeweight=".470886pt" strokecolor="#4F4F4F">
                <v:path arrowok="t"/>
              </v:shape>
            </v:group>
            <v:group style="position:absolute;left:9752;top:7825;width:1596;height:2" coordorigin="9752,7825" coordsize="1596,2">
              <v:shape style="position:absolute;left:9752;top:7825;width:1596;height:2" coordorigin="9752,7825" coordsize="1596,0" path="m9752,7825l11348,7825e" filled="f" stroked="t" strokeweight=".706329pt" strokecolor="#676767">
                <v:path arrowok="t"/>
              </v:shape>
            </v:group>
            <v:group style="position:absolute;left:516;top:7777;width:2;height:299" coordorigin="516,7777" coordsize="2,299">
              <v:shape style="position:absolute;left:516;top:7777;width:2;height:299" coordorigin="516,7777" coordsize="0,299" path="m516,8077l516,7777e" filled="f" stroked="t" strokeweight=".706329pt" strokecolor="#575757">
                <v:path arrowok="t"/>
              </v:shape>
            </v:group>
            <v:group style="position:absolute;left:2397;top:7777;width:2;height:1897" coordorigin="2397,7777" coordsize="2,1897">
              <v:shape style="position:absolute;left:2397;top:7777;width:2;height:1897" coordorigin="2397,7777" coordsize="0,1897" path="m2397,9674l2397,7777e" filled="f" stroked="t" strokeweight=".706329pt" strokecolor="#646464">
                <v:path arrowok="t"/>
              </v:shape>
            </v:group>
            <v:group style="position:absolute;left:4925;top:7777;width:2;height:299" coordorigin="4925,7777" coordsize="2,299">
              <v:shape style="position:absolute;left:4925;top:7777;width:2;height:299" coordorigin="4925,7777" coordsize="0,299" path="m4925,8077l4925,7777e" filled="f" stroked="t" strokeweight=".706329pt" strokecolor="#444444">
                <v:path arrowok="t"/>
              </v:shape>
            </v:group>
            <v:group style="position:absolute;left:4921;top:8058;width:3263;height:2" coordorigin="4921,8058" coordsize="3263,2">
              <v:shape style="position:absolute;left:4921;top:8058;width:3263;height:2" coordorigin="4921,8058" coordsize="3263,0" path="m4921,8058l8184,8058e" filled="f" stroked="t" strokeweight=".706329pt" strokecolor="#5B5B5B">
                <v:path arrowok="t"/>
              </v:shape>
            </v:group>
            <v:group style="position:absolute;left:6833;top:7815;width:2;height:656" coordorigin="6833,7815" coordsize="2,656">
              <v:shape style="position:absolute;left:6833;top:7815;width:2;height:656" coordorigin="6833,7815" coordsize="0,656" path="m6833,8471l6833,7815e" filled="f" stroked="t" strokeweight=".706329pt" strokecolor="#5B5B5B">
                <v:path arrowok="t"/>
              </v:shape>
            </v:group>
            <v:group style="position:absolute;left:8127;top:8058;width:287;height:2" coordorigin="8127,8058" coordsize="287,2">
              <v:shape style="position:absolute;left:8127;top:8058;width:287;height:2" coordorigin="8127,8058" coordsize="287,0" path="m8127,8058l8415,8058e" filled="f" stroked="t" strokeweight=".470886pt" strokecolor="#383838">
                <v:path arrowok="t"/>
              </v:shape>
            </v:group>
            <v:group style="position:absolute;left:8386;top:7811;width:2;height:276" coordorigin="8386,7811" coordsize="2,276">
              <v:shape style="position:absolute;left:8386;top:7811;width:2;height:276" coordorigin="8386,7811" coordsize="0,276" path="m8386,8086l8386,7811e" filled="f" stroked="t" strokeweight=".706329pt" strokecolor="#606060">
                <v:path arrowok="t"/>
              </v:shape>
            </v:group>
            <v:group style="position:absolute;left:8344;top:8060;width:3004;height:2" coordorigin="8344,8060" coordsize="3004,2">
              <v:shape style="position:absolute;left:8344;top:8060;width:3004;height:2" coordorigin="8344,8060" coordsize="3004,0" path="m8344,8060l11348,8060e" filled="f" stroked="t" strokeweight=".706329pt" strokecolor="#606060">
                <v:path arrowok="t"/>
              </v:shape>
            </v:group>
            <v:group style="position:absolute;left:509;top:8462;width:3197;height:2" coordorigin="509,8462" coordsize="3197,2">
              <v:shape style="position:absolute;left:509;top:8462;width:3197;height:2" coordorigin="509,8462" coordsize="3197,0" path="m509,8462l3706,8462e" filled="f" stroked="t" strokeweight=".706329pt" strokecolor="#6B6B6B">
                <v:path arrowok="t"/>
              </v:shape>
            </v:group>
            <v:group style="position:absolute;left:3649;top:8462;width:188;height:2" coordorigin="3649,8462" coordsize="188,2">
              <v:shape style="position:absolute;left:3649;top:8462;width:188;height:2" coordorigin="3649,8462" coordsize="188,0" path="m3649,8462l3838,8462e" filled="f" stroked="t" strokeweight=".470886pt" strokecolor="#444444">
                <v:path arrowok="t"/>
              </v:shape>
            </v:group>
            <v:group style="position:absolute;left:3781;top:8462;width:226;height:2" coordorigin="3781,8462" coordsize="226,2">
              <v:shape style="position:absolute;left:3781;top:8462;width:226;height:2" coordorigin="3781,8462" coordsize="226,0" path="m3781,8462l4007,8462e" filled="f" stroked="t" strokeweight=".470886pt" strokecolor="#575757">
                <v:path arrowok="t"/>
              </v:shape>
            </v:group>
            <v:group style="position:absolute;left:3951;top:8464;width:5354;height:2" coordorigin="3951,8464" coordsize="5354,2">
              <v:shape style="position:absolute;left:3951;top:8464;width:5354;height:2" coordorigin="3951,8464" coordsize="5354,0" path="m3951,8464l9305,8464e" filled="f" stroked="t" strokeweight=".706329pt" strokecolor="#646464">
                <v:path arrowok="t"/>
              </v:shape>
            </v:group>
            <v:group style="position:absolute;left:4928;top:8020;width:2;height:452" coordorigin="4928,8020" coordsize="2,452">
              <v:shape style="position:absolute;left:4928;top:8020;width:2;height:452" coordorigin="4928,8020" coordsize="0,452" path="m4928,8471l4928,8020e" filled="f" stroked="t" strokeweight=".941772pt" strokecolor="#5B5B5B">
                <v:path arrowok="t"/>
              </v:shape>
            </v:group>
            <v:group style="position:absolute;left:8386;top:7953;width:2;height:518" coordorigin="8386,7953" coordsize="2,518">
              <v:shape style="position:absolute;left:8386;top:7953;width:2;height:518" coordorigin="8386,7953" coordsize="0,518" path="m8386,8471l8386,7953e" filled="f" stroked="t" strokeweight=".706329pt" strokecolor="#646464">
                <v:path arrowok="t"/>
              </v:shape>
            </v:group>
            <v:group style="position:absolute;left:9248;top:8462;width:311;height:2" coordorigin="9248,8462" coordsize="311,2">
              <v:shape style="position:absolute;left:9248;top:8462;width:311;height:2" coordorigin="9248,8462" coordsize="311,0" path="m9248,8462l9559,8462e" filled="f" stroked="t" strokeweight=".470886pt" strokecolor="#484848">
                <v:path arrowok="t"/>
              </v:shape>
            </v:group>
            <v:group style="position:absolute;left:9502;top:8464;width:1846;height:2" coordorigin="9502,8464" coordsize="1846,2">
              <v:shape style="position:absolute;left:9502;top:8464;width:1846;height:2" coordorigin="9502,8464" coordsize="1846,0" path="m9502,8464l11348,8464e" filled="f" stroked="t" strokeweight=".706329pt" strokecolor="#606060">
                <v:path arrowok="t"/>
              </v:shape>
            </v:group>
            <v:group style="position:absolute;left:516;top:8666;width:2;height:333" coordorigin="516,8666" coordsize="2,333">
              <v:shape style="position:absolute;left:516;top:8666;width:2;height:333" coordorigin="516,8666" coordsize="0,333" path="m516,8999l516,8666e" filled="f" stroked="t" strokeweight=".470886pt" strokecolor="#4F4F4F">
                <v:path arrowok="t"/>
              </v:shape>
            </v:group>
            <v:group style="position:absolute;left:513;top:9394;width:10845;height:2" coordorigin="513,9394" coordsize="10845,2">
              <v:shape style="position:absolute;left:513;top:9394;width:10845;height:2" coordorigin="513,9394" coordsize="10845,0" path="m513,9394l11358,9394e" filled="f" stroked="t" strokeweight=".706329pt" strokecolor="#676767">
                <v:path arrowok="t"/>
              </v:shape>
            </v:group>
            <v:group style="position:absolute;left:516;top:9351;width:2;height:323" coordorigin="516,9351" coordsize="2,323">
              <v:shape style="position:absolute;left:516;top:9351;width:2;height:323" coordorigin="516,9351" coordsize="0,323" path="m516,9674l516,9351e" filled="f" stroked="t" strokeweight=".470886pt" strokecolor="#444444">
                <v:path arrowok="t"/>
              </v:shape>
            </v:group>
            <v:group style="position:absolute;left:2397;top:9617;width:2;height:285" coordorigin="2397,9617" coordsize="2,285">
              <v:shape style="position:absolute;left:2397;top:9617;width:2;height:285" coordorigin="2397,9617" coordsize="0,285" path="m2397,9902l2397,9617e" filled="f" stroked="t" strokeweight=".470886pt" strokecolor="#4B4B4B">
                <v:path arrowok="t"/>
              </v:shape>
            </v:group>
            <v:group style="position:absolute;left:2397;top:9845;width:2;height:580" coordorigin="2397,9845" coordsize="2,580">
              <v:shape style="position:absolute;left:2397;top:9845;width:2;height:580" coordorigin="2397,9845" coordsize="0,580" path="m2397,10425l2397,9845e" filled="f" stroked="t" strokeweight=".706329pt" strokecolor="#646464">
                <v:path arrowok="t"/>
              </v:shape>
            </v:group>
            <v:group style="position:absolute;left:509;top:10394;width:10845;height:2" coordorigin="509,10394" coordsize="10845,2">
              <v:shape style="position:absolute;left:509;top:10394;width:10845;height:2" coordorigin="509,10394" coordsize="10845,0" path="m509,10394l11353,10394e" filled="f" stroked="t" strokeweight=".706329pt" strokecolor="#646464">
                <v:path arrowok="t"/>
              </v:shape>
            </v:group>
            <v:group style="position:absolute;left:10910;top:10397;width:212;height:2" coordorigin="10910,10397" coordsize="212,2">
              <v:shape style="position:absolute;left:10910;top:10397;width:212;height:2" coordorigin="10910,10397" coordsize="212,0" path="m10910,10397l11122,10397e" filled="f" stroked="t" strokeweight=".470886pt" strokecolor="#484848">
                <v:path arrowok="t"/>
              </v:shape>
            </v:group>
            <v:group style="position:absolute;left:2397;top:10354;width:2;height:338" coordorigin="2397,10354" coordsize="2,338">
              <v:shape style="position:absolute;left:2397;top:10354;width:2;height:338" coordorigin="2397,10354" coordsize="0,338" path="m2397,10692l2397,10354e" filled="f" stroked="t" strokeweight=".706329pt" strokecolor="#545454">
                <v:path arrowok="t"/>
              </v:shape>
            </v:group>
            <v:group style="position:absolute;left:504;top:10632;width:3334;height:2" coordorigin="504,10632" coordsize="3334,2">
              <v:shape style="position:absolute;left:504;top:10632;width:3334;height:2" coordorigin="504,10632" coordsize="3334,0" path="m504,10632l3838,10632e" filled="f" stroked="t" strokeweight=".706329pt" strokecolor="#646464">
                <v:path arrowok="t"/>
              </v:shape>
            </v:group>
            <v:group style="position:absolute;left:3781;top:10630;width:226;height:2" coordorigin="3781,10630" coordsize="226,2">
              <v:shape style="position:absolute;left:3781;top:10630;width:226;height:2" coordorigin="3781,10630" coordsize="226,0" path="m3781,10630l4007,10630e" filled="f" stroked="t" strokeweight=".470886pt" strokecolor="#4F4F4F">
                <v:path arrowok="t"/>
              </v:shape>
            </v:group>
            <v:group style="position:absolute;left:3951;top:10632;width:2896;height:2" coordorigin="3951,10632" coordsize="2896,2">
              <v:shape style="position:absolute;left:3951;top:10632;width:2896;height:2" coordorigin="3951,10632" coordsize="2896,0" path="m3951,10632l6847,10632e" filled="f" stroked="t" strokeweight=".706329pt" strokecolor="#646464">
                <v:path arrowok="t"/>
              </v:shape>
            </v:group>
            <v:group style="position:absolute;left:6790;top:10634;width:174;height:2" coordorigin="6790,10634" coordsize="174,2">
              <v:shape style="position:absolute;left:6790;top:10634;width:174;height:2" coordorigin="6790,10634" coordsize="174,0" path="m6790,10634l6964,10634e" filled="f" stroked="t" strokeweight=".470886pt" strokecolor="#4B4B4B">
                <v:path arrowok="t"/>
              </v:shape>
            </v:group>
            <v:group style="position:absolute;left:6908;top:10632;width:2651;height:2" coordorigin="6908,10632" coordsize="2651,2">
              <v:shape style="position:absolute;left:6908;top:10632;width:2651;height:2" coordorigin="6908,10632" coordsize="2651,0" path="m6908,10632l9559,10632e" filled="f" stroked="t" strokeweight=".706329pt" strokecolor="#676767">
                <v:path arrowok="t"/>
              </v:shape>
            </v:group>
            <v:group style="position:absolute;left:9502;top:10634;width:306;height:2" coordorigin="9502,10634" coordsize="306,2">
              <v:shape style="position:absolute;left:9502;top:10634;width:306;height:2" coordorigin="9502,10634" coordsize="306,0" path="m9502,10634l9809,10634e" filled="f" stroked="t" strokeweight=".470886pt" strokecolor="#4F4F4F">
                <v:path arrowok="t"/>
              </v:shape>
            </v:group>
            <v:group style="position:absolute;left:9752;top:10634;width:1215;height:2" coordorigin="9752,10634" coordsize="1215,2">
              <v:shape style="position:absolute;left:9752;top:10634;width:1215;height:2" coordorigin="9752,10634" coordsize="1215,0" path="m9752,10634l10967,10634e" filled="f" stroked="t" strokeweight=".706329pt" strokecolor="#676767">
                <v:path arrowok="t"/>
              </v:shape>
            </v:group>
            <v:group style="position:absolute;left:10910;top:10634;width:212;height:2" coordorigin="10910,10634" coordsize="212,2">
              <v:shape style="position:absolute;left:10910;top:10634;width:212;height:2" coordorigin="10910,10634" coordsize="212,0" path="m10910,10634l11122,10634e" filled="f" stroked="t" strokeweight=".470886pt" strokecolor="#484848">
                <v:path arrowok="t"/>
              </v:shape>
            </v:group>
            <v:group style="position:absolute;left:11066;top:10634;width:292;height:2" coordorigin="11066,10634" coordsize="292,2">
              <v:shape style="position:absolute;left:11066;top:10634;width:292;height:2" coordorigin="11066,10634" coordsize="292,0" path="m11066,10634l11358,10634e" filled="f" stroked="t" strokeweight=".706329pt" strokecolor="#707070">
                <v:path arrowok="t"/>
              </v:shape>
            </v:group>
            <v:group style="position:absolute;left:518;top:10620;width:2;height:271" coordorigin="518,10620" coordsize="2,271">
              <v:shape style="position:absolute;left:518;top:10620;width:2;height:271" coordorigin="518,10620" coordsize="0,271" path="m518,10891l518,10620e" filled="f" stroked="t" strokeweight=".470886pt" strokecolor="#3B3B3B">
                <v:path arrowok="t"/>
              </v:shape>
            </v:group>
            <v:group style="position:absolute;left:909;top:10875;width:2604;height:2" coordorigin="909,10875" coordsize="2604,2">
              <v:shape style="position:absolute;left:909;top:10875;width:2604;height:2" coordorigin="909,10875" coordsize="2604,0" path="m909,10875l3513,10875e" filled="f" stroked="t" strokeweight=".706329pt" strokecolor="#646464">
                <v:path arrowok="t"/>
              </v:shape>
            </v:group>
            <v:group style="position:absolute;left:2397;top:10606;width:2;height:295" coordorigin="2397,10606" coordsize="2,295">
              <v:shape style="position:absolute;left:2397;top:10606;width:2;height:295" coordorigin="2397,10606" coordsize="0,295" path="m2397,10901l2397,10606e" filled="f" stroked="t" strokeweight=".941772pt" strokecolor="#676767">
                <v:path arrowok="t"/>
              </v:shape>
            </v:group>
            <v:group style="position:absolute;left:3456;top:10875;width:250;height:2" coordorigin="3456,10875" coordsize="250,2">
              <v:shape style="position:absolute;left:3456;top:10875;width:250;height:2" coordorigin="3456,10875" coordsize="250,0" path="m3456,10875l3706,10875e" filled="f" stroked="t" strokeweight=".470886pt" strokecolor="#4B4B4B">
                <v:path arrowok="t"/>
              </v:shape>
            </v:group>
            <v:group style="position:absolute;left:3616;top:10872;width:1163;height:2" coordorigin="3616,10872" coordsize="1163,2">
              <v:shape style="position:absolute;left:3616;top:10872;width:1163;height:2" coordorigin="3616,10872" coordsize="1163,0" path="m3616,10872l4779,10872e" filled="f" stroked="t" strokeweight=".706329pt" strokecolor="#676767">
                <v:path arrowok="t"/>
              </v:shape>
            </v:group>
            <v:group style="position:absolute;left:4723;top:10872;width:221;height:2" coordorigin="4723,10872" coordsize="221,2">
              <v:shape style="position:absolute;left:4723;top:10872;width:221;height:2" coordorigin="4723,10872" coordsize="221,0" path="m4723,10872l4944,10872e" filled="f" stroked="t" strokeweight=".470886pt" strokecolor="#3B3B3B">
                <v:path arrowok="t"/>
              </v:shape>
            </v:group>
            <v:group style="position:absolute;left:4888;top:10872;width:1959;height:2" coordorigin="4888,10872" coordsize="1959,2">
              <v:shape style="position:absolute;left:4888;top:10872;width:1959;height:2" coordorigin="4888,10872" coordsize="1959,0" path="m4888,10872l6847,10872e" filled="f" stroked="t" strokeweight=".706329pt" strokecolor="#646464">
                <v:path arrowok="t"/>
              </v:shape>
            </v:group>
            <v:group style="position:absolute;left:6790;top:10872;width:174;height:2" coordorigin="6790,10872" coordsize="174,2">
              <v:shape style="position:absolute;left:6790;top:10872;width:174;height:2" coordorigin="6790,10872" coordsize="174,0" path="m6790,10872l6964,10872e" filled="f" stroked="t" strokeweight=".470886pt" strokecolor="#3B3B3B">
                <v:path arrowok="t"/>
              </v:shape>
            </v:group>
            <v:group style="position:absolute;left:6908;top:10872;width:471;height:2" coordorigin="6908,10872" coordsize="471,2">
              <v:shape style="position:absolute;left:6908;top:10872;width:471;height:2" coordorigin="6908,10872" coordsize="471,0" path="m6908,10872l7379,10872e" filled="f" stroked="t" strokeweight=".706329pt" strokecolor="#606060">
                <v:path arrowok="t"/>
              </v:shape>
            </v:group>
            <v:group style="position:absolute;left:7322;top:10872;width:259;height:2" coordorigin="7322,10872" coordsize="259,2">
              <v:shape style="position:absolute;left:7322;top:10872;width:259;height:2" coordorigin="7322,10872" coordsize="259,0" path="m7322,10872l7581,10872e" filled="f" stroked="t" strokeweight=".470886pt" strokecolor="#545454">
                <v:path arrowok="t"/>
              </v:shape>
            </v:group>
            <v:group style="position:absolute;left:7525;top:10872;width:231;height:2" coordorigin="7525,10872" coordsize="231,2">
              <v:shape style="position:absolute;left:7525;top:10872;width:231;height:2" coordorigin="7525,10872" coordsize="231,0" path="m7525,10872l7755,10872e" filled="f" stroked="t" strokeweight=".470886pt" strokecolor="#3F3F3F">
                <v:path arrowok="t"/>
              </v:shape>
            </v:group>
            <v:group style="position:absolute;left:7699;top:10872;width:485;height:2" coordorigin="7699,10872" coordsize="485,2">
              <v:shape style="position:absolute;left:7699;top:10872;width:485;height:2" coordorigin="7699,10872" coordsize="485,0" path="m7699,10872l8184,10872e" filled="f" stroked="t" strokeweight=".706329pt" strokecolor="#6B6B6B">
                <v:path arrowok="t"/>
              </v:shape>
            </v:group>
            <v:group style="position:absolute;left:8127;top:10872;width:278;height:2" coordorigin="8127,10872" coordsize="278,2">
              <v:shape style="position:absolute;left:8127;top:10872;width:278;height:2" coordorigin="8127,10872" coordsize="278,0" path="m8127,10872l8405,10872e" filled="f" stroked="t" strokeweight=".470886pt" strokecolor="#484848">
                <v:path arrowok="t"/>
              </v:shape>
            </v:group>
            <v:group style="position:absolute;left:8349;top:10875;width:3004;height:2" coordorigin="8349,10875" coordsize="3004,2">
              <v:shape style="position:absolute;left:8349;top:10875;width:3004;height:2" coordorigin="8349,10875" coordsize="3004,0" path="m8349,10875l11353,10875e" filled="f" stroked="t" strokeweight=".706329pt" strokecolor="#6B6B6B">
                <v:path arrowok="t"/>
              </v:shape>
            </v:group>
            <v:group style="position:absolute;left:2399;top:10829;width:2;height:309" coordorigin="2399,10829" coordsize="2,309">
              <v:shape style="position:absolute;left:2399;top:10829;width:2;height:309" coordorigin="2399,10829" coordsize="0,309" path="m2399,11138l2399,10829e" filled="f" stroked="t" strokeweight=".470886pt" strokecolor="#4F4F4F">
                <v:path arrowok="t"/>
              </v:shape>
            </v:group>
            <v:group style="position:absolute;left:509;top:11350;width:4271;height:2" coordorigin="509,11350" coordsize="4271,2">
              <v:shape style="position:absolute;left:509;top:11350;width:4271;height:2" coordorigin="509,11350" coordsize="4271,0" path="m509,11350l4779,11350e" filled="f" stroked="t" strokeweight=".706329pt" strokecolor="#646464">
                <v:path arrowok="t"/>
              </v:shape>
            </v:group>
            <v:group style="position:absolute;left:4723;top:11348;width:221;height:2" coordorigin="4723,11348" coordsize="221,2">
              <v:shape style="position:absolute;left:4723;top:11348;width:221;height:2" coordorigin="4723,11348" coordsize="221,0" path="m4723,11348l4944,11348e" filled="f" stroked="t" strokeweight=".470886pt" strokecolor="#444444">
                <v:path arrowok="t"/>
              </v:shape>
            </v:group>
            <v:group style="position:absolute;left:4888;top:11350;width:2693;height:2" coordorigin="4888,11350" coordsize="2693,2">
              <v:shape style="position:absolute;left:4888;top:11350;width:2693;height:2" coordorigin="4888,11350" coordsize="2693,0" path="m4888,11350l7581,11350e" filled="f" stroked="t" strokeweight=".706329pt" strokecolor="#606060">
                <v:path arrowok="t"/>
              </v:shape>
            </v:group>
            <v:group style="position:absolute;left:7525;top:11348;width:231;height:2" coordorigin="7525,11348" coordsize="231,2">
              <v:shape style="position:absolute;left:7525;top:11348;width:231;height:2" coordorigin="7525,11348" coordsize="231,0" path="m7525,11348l7755,11348e" filled="f" stroked="t" strokeweight=".470886pt" strokecolor="#3F3F3F">
                <v:path arrowok="t"/>
              </v:shape>
            </v:group>
            <v:group style="position:absolute;left:7699;top:11350;width:1417;height:2" coordorigin="7699,11350" coordsize="1417,2">
              <v:shape style="position:absolute;left:7699;top:11350;width:1417;height:2" coordorigin="7699,11350" coordsize="1417,0" path="m7699,11350l9116,11350e" filled="f" stroked="t" strokeweight=".706329pt" strokecolor="#646464">
                <v:path arrowok="t"/>
              </v:shape>
            </v:group>
            <v:group style="position:absolute;left:9060;top:11352;width:245;height:2" coordorigin="9060,11352" coordsize="245,2">
              <v:shape style="position:absolute;left:9060;top:11352;width:245;height:2" coordorigin="9060,11352" coordsize="245,0" path="m9060,11352l9305,11352e" filled="f" stroked="t" strokeweight=".470886pt" strokecolor="#4F4F4F">
                <v:path arrowok="t"/>
              </v:shape>
            </v:group>
            <v:group style="position:absolute;left:9248;top:11355;width:2105;height:2" coordorigin="9248,11355" coordsize="2105,2">
              <v:shape style="position:absolute;left:9248;top:11355;width:2105;height:2" coordorigin="9248,11355" coordsize="2105,0" path="m9248,11355l11353,11355e" filled="f" stroked="t" strokeweight=".706329pt" strokecolor="#646464">
                <v:path arrowok="t"/>
              </v:shape>
            </v:group>
            <v:group style="position:absolute;left:513;top:11592;width:10454;height:2" coordorigin="513,11592" coordsize="10454,2">
              <v:shape style="position:absolute;left:513;top:11592;width:10454;height:2" coordorigin="513,11592" coordsize="10454,0" path="m513,11592l10967,11592e" filled="f" stroked="t" strokeweight=".706329pt" strokecolor="#646464">
                <v:path arrowok="t"/>
              </v:shape>
            </v:group>
            <v:group style="position:absolute;left:518;top:11305;width:2;height:314" coordorigin="518,11305" coordsize="2,314">
              <v:shape style="position:absolute;left:518;top:11305;width:2;height:314" coordorigin="518,11305" coordsize="0,314" path="m518,11619l518,11305e" filled="f" stroked="t" strokeweight=".470886pt" strokecolor="#444444">
                <v:path arrowok="t"/>
              </v:shape>
            </v:group>
            <v:group style="position:absolute;left:2399;top:11081;width:2;height:1241" coordorigin="2399,11081" coordsize="2,1241">
              <v:shape style="position:absolute;left:2399;top:11081;width:2;height:1241" coordorigin="2399,11081" coordsize="0,1241" path="m2399,12322l2399,11081e" filled="f" stroked="t" strokeweight=".706329pt" strokecolor="#646464">
                <v:path arrowok="t"/>
              </v:shape>
            </v:group>
            <v:group style="position:absolute;left:10910;top:11595;width:212;height:2" coordorigin="10910,11595" coordsize="212,2">
              <v:shape style="position:absolute;left:10910;top:11595;width:212;height:2" coordorigin="10910,11595" coordsize="212,0" path="m10910,11595l11122,11595e" filled="f" stroked="t" strokeweight=".470886pt" strokecolor="#3B3B3B">
                <v:path arrowok="t"/>
              </v:shape>
            </v:group>
            <v:group style="position:absolute;left:11066;top:11595;width:287;height:2" coordorigin="11066,11595" coordsize="287,2">
              <v:shape style="position:absolute;left:11066;top:11595;width:287;height:2" coordorigin="11066,11595" coordsize="287,0" path="m11066,11595l11353,11595e" filled="f" stroked="t" strokeweight=".706329pt" strokecolor="#5B5B5B">
                <v:path arrowok="t"/>
              </v:shape>
            </v:group>
            <v:group style="position:absolute;left:509;top:11828;width:1926;height:2" coordorigin="509,11828" coordsize="1926,2">
              <v:shape style="position:absolute;left:509;top:11828;width:1926;height:2" coordorigin="509,11828" coordsize="1926,0" path="m509,11828l2434,11828e" filled="f" stroked="t" strokeweight=".706329pt" strokecolor="#676767">
                <v:path arrowok="t"/>
              </v:shape>
            </v:group>
            <v:group style="position:absolute;left:1161;top:11585;width:2;height:737" coordorigin="1161,11585" coordsize="2,737">
              <v:shape style="position:absolute;left:1161;top:11585;width:2;height:737" coordorigin="1161,11585" coordsize="0,737" path="m1161,12322l1161,11585e" filled="f" stroked="t" strokeweight=".706329pt" strokecolor="#606060">
                <v:path arrowok="t"/>
              </v:shape>
            </v:group>
            <v:group style="position:absolute;left:1735;top:11585;width:2;height:1008" coordorigin="1735,11585" coordsize="2,1008">
              <v:shape style="position:absolute;left:1735;top:11585;width:2;height:1008" coordorigin="1735,11585" coordsize="0,1008" path="m1735,12593l1735,11585e" filled="f" stroked="t" strokeweight=".941772pt" strokecolor="#575757">
                <v:path arrowok="t"/>
              </v:shape>
            </v:group>
            <v:group style="position:absolute;left:2364;top:11828;width:3857;height:2" coordorigin="2364,11828" coordsize="3857,2">
              <v:shape style="position:absolute;left:2364;top:11828;width:3857;height:2" coordorigin="2364,11828" coordsize="3857,0" path="m2364,11828l6220,11828e" filled="f" stroked="t" strokeweight=".470886pt" strokecolor="#5B5B5B">
                <v:path arrowok="t"/>
              </v:shape>
            </v:group>
            <v:group style="position:absolute;left:6164;top:11830;width:4803;height:2" coordorigin="6164,11830" coordsize="4803,2">
              <v:shape style="position:absolute;left:6164;top:11830;width:4803;height:2" coordorigin="6164,11830" coordsize="4803,0" path="m6164,11830l10967,11830e" filled="f" stroked="t" strokeweight=".706329pt" strokecolor="#606060">
                <v:path arrowok="t"/>
              </v:shape>
            </v:group>
            <v:group style="position:absolute;left:7358;top:11585;width:2;height:4626" coordorigin="7358,11585" coordsize="2,4626">
              <v:shape style="position:absolute;left:7358;top:11585;width:2;height:4626" coordorigin="7358,11585" coordsize="0,4626" path="m7358,16211l7358,11585e" filled="f" stroked="t" strokeweight=".706329pt" strokecolor="#575757">
                <v:path arrowok="t"/>
              </v:shape>
            </v:group>
            <v:group style="position:absolute;left:10910;top:11832;width:212;height:2" coordorigin="10910,11832" coordsize="212,2">
              <v:shape style="position:absolute;left:10910;top:11832;width:212;height:2" coordorigin="10910,11832" coordsize="212,0" path="m10910,11832l11122,11832e" filled="f" stroked="t" strokeweight=".470886pt" strokecolor="#3F3F3F">
                <v:path arrowok="t"/>
              </v:shape>
            </v:group>
            <v:group style="position:absolute;left:11066;top:11835;width:287;height:2" coordorigin="11066,11835" coordsize="287,2">
              <v:shape style="position:absolute;left:11066;top:11835;width:287;height:2" coordorigin="11066,11835" coordsize="287,0" path="m11066,11835l11353,11835e" filled="f" stroked="t" strokeweight=".706329pt" strokecolor="#575757">
                <v:path arrowok="t"/>
              </v:shape>
            </v:group>
            <v:group style="position:absolute;left:1158;top:12265;width:2;height:328" coordorigin="1158,12265" coordsize="2,328">
              <v:shape style="position:absolute;left:1158;top:12265;width:2;height:328" coordorigin="1158,12265" coordsize="0,328" path="m1158,12593l1158,12265e" filled="f" stroked="t" strokeweight=".941772pt" strokecolor="#747474">
                <v:path arrowok="t"/>
              </v:shape>
            </v:group>
            <v:group style="position:absolute;left:2397;top:12265;width:2;height:452" coordorigin="2397,12265" coordsize="2,452">
              <v:shape style="position:absolute;left:2397;top:12265;width:2;height:452" coordorigin="2397,12265" coordsize="0,452" path="m2397,12717l2397,12265e" filled="f" stroked="t" strokeweight=".470886pt" strokecolor="#575757">
                <v:path arrowok="t"/>
              </v:shape>
            </v:group>
            <v:group style="position:absolute;left:11344;top:12018;width:2;height:628" coordorigin="11344,12018" coordsize="2,628">
              <v:shape style="position:absolute;left:11344;top:12018;width:2;height:628" coordorigin="11344,12018" coordsize="0,628" path="m11344,12645l11344,12018e" filled="f" stroked="t" strokeweight=".706329pt" strokecolor="#676767">
                <v:path arrowok="t"/>
              </v:shape>
            </v:group>
            <v:group style="position:absolute;left:1161;top:12536;width:2;height:285" coordorigin="1161,12536" coordsize="2,285">
              <v:shape style="position:absolute;left:1161;top:12536;width:2;height:285" coordorigin="1161,12536" coordsize="0,285" path="m1161,12821l1161,12536e" filled="f" stroked="t" strokeweight=".470886pt" strokecolor="#545454">
                <v:path arrowok="t"/>
              </v:shape>
            </v:group>
            <v:group style="position:absolute;left:1735;top:12536;width:2;height:285" coordorigin="1735,12536" coordsize="2,285">
              <v:shape style="position:absolute;left:1735;top:12536;width:2;height:285" coordorigin="1735,12536" coordsize="0,285" path="m1735,12821l1735,12536e" filled="f" stroked="t" strokeweight=".470886pt" strokecolor="#444444">
                <v:path arrowok="t"/>
              </v:shape>
            </v:group>
            <v:group style="position:absolute;left:2397;top:12660;width:2;height:418" coordorigin="2397,12660" coordsize="2,418">
              <v:shape style="position:absolute;left:2397;top:12660;width:2;height:418" coordorigin="2397,12660" coordsize="0,418" path="m2397,13078l2397,12660e" filled="f" stroked="t" strokeweight=".941772pt" strokecolor="#6B6B6B">
                <v:path arrowok="t"/>
              </v:shape>
            </v:group>
            <v:group style="position:absolute;left:518;top:12764;width:2;height:314" coordorigin="518,12764" coordsize="2,314">
              <v:shape style="position:absolute;left:518;top:12764;width:2;height:314" coordorigin="518,12764" coordsize="0,314" path="m518,13078l518,12764e" filled="f" stroked="t" strokeweight=".470886pt" strokecolor="#383838">
                <v:path arrowok="t"/>
              </v:shape>
            </v:group>
            <v:group style="position:absolute;left:7355;top:12436;width:2;height:975" coordorigin="7355,12436" coordsize="2,975">
              <v:shape style="position:absolute;left:7355;top:12436;width:2;height:975" coordorigin="7355,12436" coordsize="0,975" path="m7355,13411l7355,12436e" filled="f" stroked="t" strokeweight=".470886pt" strokecolor="#575757">
                <v:path arrowok="t"/>
              </v:shape>
            </v:group>
            <v:group style="position:absolute;left:1161;top:12764;width:2;height:1165" coordorigin="1161,12764" coordsize="2,1165">
              <v:shape style="position:absolute;left:1161;top:12764;width:2;height:1165" coordorigin="1161,12764" coordsize="0,1165" path="m1161,13929l1161,12764e" filled="f" stroked="t" strokeweight=".706329pt" strokecolor="#676767">
                <v:path arrowok="t"/>
              </v:shape>
            </v:group>
            <v:group style="position:absolute;left:1735;top:12764;width:2;height:456" coordorigin="1735,12764" coordsize="2,456">
              <v:shape style="position:absolute;left:1735;top:12764;width:2;height:456" coordorigin="1735,12764" coordsize="0,456" path="m1735,13221l1735,12764e" filled="f" stroked="t" strokeweight=".706329pt" strokecolor="#5B5B5B">
                <v:path arrowok="t"/>
              </v:shape>
            </v:group>
            <v:group style="position:absolute;left:2397;top:13021;width:2;height:290" coordorigin="2397,13021" coordsize="2,290">
              <v:shape style="position:absolute;left:2397;top:13021;width:2;height:290" coordorigin="2397,13021" coordsize="0,290" path="m2397,13311l2397,13021e" filled="f" stroked="t" strokeweight=".470886pt" strokecolor="#484848">
                <v:path arrowok="t"/>
              </v:shape>
            </v:group>
            <v:group style="position:absolute;left:11348;top:13021;width:2;height:200" coordorigin="11348,13021" coordsize="2,200">
              <v:shape style="position:absolute;left:11348;top:13021;width:2;height:200" coordorigin="11348,13021" coordsize="0,200" path="m11348,13221l11348,13021e" filled="f" stroked="t" strokeweight=".470886pt" strokecolor="#484848">
                <v:path arrowok="t"/>
              </v:shape>
            </v:group>
            <v:group style="position:absolute;left:1735;top:13164;width:2;height:304" coordorigin="1735,13164" coordsize="2,304">
              <v:shape style="position:absolute;left:1735;top:13164;width:2;height:304" coordorigin="1735,13164" coordsize="0,304" path="m1735,13468l1735,13164e" filled="f" stroked="t" strokeweight=".470886pt" strokecolor="#444444">
                <v:path arrowok="t"/>
              </v:shape>
            </v:group>
            <v:group style="position:absolute;left:518;top:13411;width:2;height:333" coordorigin="518,13411" coordsize="2,333">
              <v:shape style="position:absolute;left:518;top:13411;width:2;height:333" coordorigin="518,13411" coordsize="0,333" path="m518,13744l518,13411e" filled="f" stroked="t" strokeweight=".470886pt" strokecolor="#3F3F3F">
                <v:path arrowok="t"/>
              </v:shape>
            </v:group>
            <v:group style="position:absolute;left:2399;top:13254;width:2;height:490" coordorigin="2399,13254" coordsize="2,490">
              <v:shape style="position:absolute;left:2399;top:13254;width:2;height:490" coordorigin="2399,13254" coordsize="0,490" path="m2399,13744l2399,13254e" filled="f" stroked="t" strokeweight=".941772pt" strokecolor="#747474">
                <v:path arrowok="t"/>
              </v:shape>
            </v:group>
            <v:group style="position:absolute;left:509;top:13896;width:268;height:2" coordorigin="509,13896" coordsize="268,2">
              <v:shape style="position:absolute;left:509;top:13896;width:268;height:2" coordorigin="509,13896" coordsize="268,0" path="m509,13896l777,13896e" filled="f" stroked="t" strokeweight=".470886pt" strokecolor="#545454">
                <v:path arrowok="t"/>
              </v:shape>
            </v:group>
            <v:group style="position:absolute;left:720;top:13896;width:1681;height:2" coordorigin="720,13896" coordsize="1681,2">
              <v:shape style="position:absolute;left:720;top:13896;width:1681;height:2" coordorigin="720,13896" coordsize="1681,0" path="m720,13896l2402,13896e" filled="f" stroked="t" strokeweight=".706329pt" strokecolor="#707070">
                <v:path arrowok="t"/>
              </v:shape>
            </v:group>
            <v:group style="position:absolute;left:1735;top:13363;width:2;height:1288" coordorigin="1735,13363" coordsize="2,1288">
              <v:shape style="position:absolute;left:1735;top:13363;width:2;height:1288" coordorigin="1735,13363" coordsize="0,1288" path="m1735,14652l1735,13363e" filled="f" stroked="t" strokeweight=".706329pt" strokecolor="#575757">
                <v:path arrowok="t"/>
              </v:shape>
            </v:group>
            <v:group style="position:absolute;left:2397;top:13686;width:2;height:242" coordorigin="2397,13686" coordsize="2,242">
              <v:shape style="position:absolute;left:2397;top:13686;width:2;height:242" coordorigin="2397,13686" coordsize="0,242" path="m2397,13929l2397,13686e" filled="f" stroked="t" strokeweight=".470886pt" strokecolor="#575757">
                <v:path arrowok="t"/>
              </v:shape>
            </v:group>
            <v:group style="position:absolute;left:7358;top:13644;width:2;height:299" coordorigin="7358,13644" coordsize="2,299">
              <v:shape style="position:absolute;left:7358;top:13644;width:2;height:299" coordorigin="7358,13644" coordsize="0,299" path="m7358,13943l7358,13644e" filled="f" stroked="t" strokeweight=".941772pt" strokecolor="#6B6B6B">
                <v:path arrowok="t"/>
              </v:shape>
            </v:group>
            <v:group style="position:absolute;left:1163;top:13858;width:2;height:299" coordorigin="1163,13858" coordsize="2,299">
              <v:shape style="position:absolute;left:1163;top:13858;width:2;height:299" coordorigin="1163,13858" coordsize="0,299" path="m1163,14157l1163,13858e" filled="f" stroked="t" strokeweight=".470886pt" strokecolor="#575757">
                <v:path arrowok="t"/>
              </v:shape>
            </v:group>
            <v:group style="position:absolute;left:3249;top:13891;width:2;height:238" coordorigin="3249,13891" coordsize="2,238">
              <v:shape style="position:absolute;left:3249;top:13891;width:2;height:238" coordorigin="3249,13891" coordsize="0,238" path="m3249,14129l3249,13891e" filled="f" stroked="t" strokeweight="1.177215pt" strokecolor="#000000">
                <v:path arrowok="t"/>
              </v:shape>
            </v:group>
            <v:group style="position:absolute;left:7360;top:13862;width:2;height:295" coordorigin="7360,13862" coordsize="2,295">
              <v:shape style="position:absolute;left:7360;top:13862;width:2;height:295" coordorigin="7360,13862" coordsize="0,295" path="m7360,14157l7360,13862e" filled="f" stroked="t" strokeweight=".470886pt" strokecolor="#444444">
                <v:path arrowok="t"/>
              </v:shape>
            </v:group>
            <v:group style="position:absolute;left:518;top:14100;width:2;height:423" coordorigin="518,14100" coordsize="2,423">
              <v:shape style="position:absolute;left:518;top:14100;width:2;height:423" coordorigin="518,14100" coordsize="0,423" path="m518,14523l518,14100e" filled="f" stroked="t" strokeweight=".470886pt" strokecolor="#484848">
                <v:path arrowok="t"/>
              </v:shape>
            </v:group>
            <v:group style="position:absolute;left:2399;top:13858;width:2;height:666" coordorigin="2399,13858" coordsize="2,666">
              <v:shape style="position:absolute;left:2399;top:13858;width:2;height:666" coordorigin="2399,13858" coordsize="0,666" path="m2399,14523l2399,13858e" filled="f" stroked="t" strokeweight=".706329pt" strokecolor="#646464">
                <v:path arrowok="t"/>
              </v:shape>
            </v:group>
            <v:group style="position:absolute;left:1161;top:14100;width:2;height:551" coordorigin="1161,14100" coordsize="2,551">
              <v:shape style="position:absolute;left:1161;top:14100;width:2;height:551" coordorigin="1161,14100" coordsize="0,551" path="m1161,14652l1161,14100e" filled="f" stroked="t" strokeweight=".706329pt" strokecolor="#707070">
                <v:path arrowok="t"/>
              </v:shape>
            </v:group>
            <v:group style="position:absolute;left:2397;top:14466;width:2;height:185" coordorigin="2397,14466" coordsize="2,185">
              <v:shape style="position:absolute;left:2397;top:14466;width:2;height:185" coordorigin="2397,14466" coordsize="0,185" path="m2397,14652l2397,14466e" filled="f" stroked="t" strokeweight=".470886pt" strokecolor="#484848">
                <v:path arrowok="t"/>
              </v:shape>
            </v:group>
            <v:group style="position:absolute;left:1163;top:14594;width:2;height:214" coordorigin="1163,14594" coordsize="2,214">
              <v:shape style="position:absolute;left:1163;top:14594;width:2;height:214" coordorigin="1163,14594" coordsize="0,214" path="m1163,14808l1163,14594e" filled="f" stroked="t" strokeweight=".470886pt" strokecolor="#4F4F4F">
                <v:path arrowok="t"/>
              </v:shape>
            </v:group>
            <v:group style="position:absolute;left:1738;top:14594;width:2;height:214" coordorigin="1738,14594" coordsize="2,214">
              <v:shape style="position:absolute;left:1738;top:14594;width:2;height:214" coordorigin="1738,14594" coordsize="0,214" path="m1738,14808l1738,14594e" filled="f" stroked="t" strokeweight=".470886pt" strokecolor="#343434">
                <v:path arrowok="t"/>
              </v:shape>
            </v:group>
            <v:group style="position:absolute;left:7360;top:14594;width:2;height:214" coordorigin="7360,14594" coordsize="2,214">
              <v:shape style="position:absolute;left:7360;top:14594;width:2;height:214" coordorigin="7360,14594" coordsize="0,214" path="m7360,14808l7360,14594e" filled="f" stroked="t" strokeweight=".470886pt" strokecolor="#2F2F2F">
                <v:path arrowok="t"/>
              </v:shape>
            </v:group>
            <v:group style="position:absolute;left:518;top:14751;width:2;height:271" coordorigin="518,14751" coordsize="2,271">
              <v:shape style="position:absolute;left:518;top:14751;width:2;height:271" coordorigin="518,14751" coordsize="0,271" path="m518,15022l518,14751e" filled="f" stroked="t" strokeweight=".470886pt" strokecolor="#3B3B3B">
                <v:path arrowok="t"/>
              </v:shape>
            </v:group>
            <v:group style="position:absolute;left:1163;top:14751;width:2;height:1464" coordorigin="1163,14751" coordsize="2,1464">
              <v:shape style="position:absolute;left:1163;top:14751;width:2;height:1464" coordorigin="1163,14751" coordsize="0,1464" path="m1163,16216l1163,14751e" filled="f" stroked="t" strokeweight=".706329pt" strokecolor="#646464">
                <v:path arrowok="t"/>
              </v:shape>
            </v:group>
            <v:group style="position:absolute;left:1738;top:14751;width:2;height:1459" coordorigin="1738,14751" coordsize="2,1459">
              <v:shape style="position:absolute;left:1738;top:14751;width:2;height:1459" coordorigin="1738,14751" coordsize="0,1459" path="m1738,16211l1738,14751e" filled="f" stroked="t" strokeweight=".706329pt" strokecolor="#575757">
                <v:path arrowok="t"/>
              </v:shape>
            </v:group>
            <v:group style="position:absolute;left:2399;top:14594;width:2;height:428" coordorigin="2399,14594" coordsize="2,428">
              <v:shape style="position:absolute;left:2399;top:14594;width:2;height:428" coordorigin="2399,14594" coordsize="0,428" path="m2399,15022l2399,14594e" filled="f" stroked="t" strokeweight=".706329pt" strokecolor="#707070">
                <v:path arrowok="t"/>
              </v:shape>
            </v:group>
            <v:group style="position:absolute;left:2402;top:14965;width:2;height:147" coordorigin="2402,14965" coordsize="2,147">
              <v:shape style="position:absolute;left:2402;top:14965;width:2;height:147" coordorigin="2402,14965" coordsize="0,147" path="m2402,15113l2402,14965e" filled="f" stroked="t" strokeweight=".470886pt" strokecolor="#444444">
                <v:path arrowok="t"/>
              </v:shape>
            </v:group>
            <v:group style="position:absolute;left:11348;top:14965;width:2;height:404" coordorigin="11348,14965" coordsize="2,404">
              <v:shape style="position:absolute;left:11348;top:14965;width:2;height:404" coordorigin="11348,14965" coordsize="0,404" path="m11348,15369l11348,14965e" filled="f" stroked="t" strokeweight=".470886pt" strokecolor="#4F4F4F">
                <v:path arrowok="t"/>
              </v:shape>
            </v:group>
            <v:group style="position:absolute;left:2402;top:15056;width:2;height:1165" coordorigin="2402,15056" coordsize="2,1165">
              <v:shape style="position:absolute;left:2402;top:15056;width:2;height:1165" coordorigin="2402,15056" coordsize="0,1165" path="m2402,16220l2402,15056e" filled="f" stroked="t" strokeweight=".706329pt" strokecolor="#606060">
                <v:path arrowok="t"/>
              </v:shape>
            </v:group>
            <v:group style="position:absolute;left:513;top:16206;width:2397;height:2" coordorigin="513,16206" coordsize="2397,2">
              <v:shape style="position:absolute;left:513;top:16206;width:2397;height:2" coordorigin="513,16206" coordsize="2397,0" path="m513,16206l2910,16206e" filled="f" stroked="t" strokeweight=".706329pt" strokecolor="#676767">
                <v:path arrowok="t"/>
              </v:shape>
            </v:group>
            <v:group style="position:absolute;left:2854;top:16206;width:424;height:2" coordorigin="2854,16206" coordsize="424,2">
              <v:shape style="position:absolute;left:2854;top:16206;width:424;height:2" coordorigin="2854,16206" coordsize="424,0" path="m2854,16206l3277,16206e" filled="f" stroked="t" strokeweight=".470886pt" strokecolor="#4B4B4B">
                <v:path arrowok="t"/>
              </v:shape>
            </v:group>
            <v:group style="position:absolute;left:3221;top:16206;width:485;height:2" coordorigin="3221,16206" coordsize="485,2">
              <v:shape style="position:absolute;left:3221;top:16206;width:485;height:2" coordorigin="3221,16206" coordsize="485,0" path="m3221,16206l3706,16206e" filled="f" stroked="t" strokeweight=".706329pt" strokecolor="#646464">
                <v:path arrowok="t"/>
              </v:shape>
            </v:group>
            <v:group style="position:absolute;left:3649;top:16206;width:188;height:2" coordorigin="3649,16206" coordsize="188,2">
              <v:shape style="position:absolute;left:3649;top:16206;width:188;height:2" coordorigin="3649,16206" coordsize="188,0" path="m3649,16206l3838,16206e" filled="f" stroked="t" strokeweight=".470886pt" strokecolor="#4B4B4B">
                <v:path arrowok="t"/>
              </v:shape>
            </v:group>
            <v:group style="position:absolute;left:3781;top:16204;width:1003;height:2" coordorigin="3781,16204" coordsize="1003,2">
              <v:shape style="position:absolute;left:3781;top:16204;width:1003;height:2" coordorigin="3781,16204" coordsize="1003,0" path="m3781,16204l4784,16204e" filled="f" stroked="t" strokeweight=".706329pt" strokecolor="#676767">
                <v:path arrowok="t"/>
              </v:shape>
            </v:group>
            <v:group style="position:absolute;left:4723;top:16201;width:221;height:2" coordorigin="4723,16201" coordsize="221,2">
              <v:shape style="position:absolute;left:4723;top:16201;width:221;height:2" coordorigin="4723,16201" coordsize="221,0" path="m4723,16201l4944,16201e" filled="f" stroked="t" strokeweight=".470886pt" strokecolor="#4F4F4F">
                <v:path arrowok="t"/>
              </v:shape>
            </v:group>
            <v:group style="position:absolute;left:4888;top:16204;width:2693;height:2" coordorigin="4888,16204" coordsize="2693,2">
              <v:shape style="position:absolute;left:4888;top:16204;width:2693;height:2" coordorigin="4888,16204" coordsize="2693,0" path="m4888,16204l7581,16204e" filled="f" stroked="t" strokeweight=".706329pt" strokecolor="#6B6B6B">
                <v:path arrowok="t"/>
              </v:shape>
            </v:group>
            <v:group style="position:absolute;left:7525;top:16201;width:231;height:2" coordorigin="7525,16201" coordsize="231,2">
              <v:shape style="position:absolute;left:7525;top:16201;width:231;height:2" coordorigin="7525,16201" coordsize="231,0" path="m7525,16201l7755,16201e" filled="f" stroked="t" strokeweight=".470886pt" strokecolor="#4F4F4F">
                <v:path arrowok="t"/>
              </v:shape>
            </v:group>
            <v:group style="position:absolute;left:7699;top:16201;width:3659;height:2" coordorigin="7699,16201" coordsize="3659,2">
              <v:shape style="position:absolute;left:7699;top:16201;width:3659;height:2" coordorigin="7699,16201" coordsize="3659,0" path="m7699,16201l11358,16201e" filled="f" stroked="t" strokeweight=".941772pt" strokecolor="#707070">
                <v:path arrowok="t"/>
              </v:shape>
            </v:group>
            <v:group style="position:absolute;left:9060;top:16201;width:245;height:2" coordorigin="9060,16201" coordsize="245,2">
              <v:shape style="position:absolute;left:9060;top:16201;width:245;height:2" coordorigin="9060,16201" coordsize="245,0" path="m9060,16201l9305,16201e" filled="f" stroked="t" strokeweight=".706329pt" strokecolor="#4F4F4F">
                <v:path arrowok="t"/>
              </v:shape>
            </v:group>
            <v:group style="position:absolute;left:11348;top:15312;width:2;height:894" coordorigin="11348,15312" coordsize="2,894">
              <v:shape style="position:absolute;left:11348;top:15312;width:2;height:894" coordorigin="11348,15312" coordsize="0,894" path="m11348,16206l11348,15312e" filled="f" stroked="t" strokeweight=".706329pt" strokecolor="#60606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43039pt;margin-top:4.584505pt;width:5.22225pt;height:4.5pt;mso-position-horizontal-relative:page;mso-position-vertical-relative:paragraph;z-index:-15545" type="#_x0000_t202" filled="f" stroked="f">
            <v:textbox inset="0,0,0,0">
              <w:txbxContent>
                <w:p>
                  <w:pPr>
                    <w:spacing w:before="0" w:after="0" w:line="90" w:lineRule="exact"/>
                    <w:ind w:right="-53"/>
                    <w:jc w:val="left"/>
                    <w:rPr>
                      <w:rFonts w:ascii="Arial" w:hAnsi="Arial" w:cs="Arial" w:eastAsia="Arial"/>
                      <w:sz w:val="9"/>
                      <w:szCs w:val="9"/>
                    </w:rPr>
                  </w:pPr>
                  <w:rPr/>
                  <w:r>
                    <w:rPr>
                      <w:rFonts w:ascii="Arial" w:hAnsi="Arial" w:cs="Arial" w:eastAsia="Arial"/>
                      <w:sz w:val="9"/>
                      <w:szCs w:val="9"/>
                      <w:color w:val="3D3D3D"/>
                      <w:spacing w:val="0"/>
                      <w:w w:val="109"/>
                    </w:rPr>
                    <w:t>o;j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54"/>
        </w:rPr>
        <w:t>::r: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194" w:lineRule="exact"/>
        <w:ind w:left="-38" w:right="-58"/>
        <w:jc w:val="center"/>
        <w:tabs>
          <w:tab w:pos="720" w:val="left"/>
          <w:tab w:pos="188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74"/>
          <w:position w:val="-4"/>
        </w:rPr>
        <w:t>ltf"i</w:t>
      </w:r>
      <w:r>
        <w:rPr>
          <w:rFonts w:ascii="Arial" w:hAnsi="Arial" w:cs="Arial" w:eastAsia="Arial"/>
          <w:sz w:val="22"/>
          <w:szCs w:val="22"/>
          <w:color w:val="3D3D3D"/>
          <w:spacing w:val="-21"/>
          <w:w w:val="74"/>
          <w:position w:val="-4"/>
        </w:rPr>
        <w:t> </w:t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4"/>
          <w:szCs w:val="24"/>
          <w:color w:val="525454"/>
          <w:spacing w:val="0"/>
          <w:w w:val="74"/>
          <w:b/>
          <w:bCs/>
          <w:position w:val="-4"/>
        </w:rPr>
        <w:t>rq_</w:t>
      </w:r>
      <w:r>
        <w:rPr>
          <w:rFonts w:ascii="Times New Roman" w:hAnsi="Times New Roman" w:cs="Times New Roman" w:eastAsia="Times New Roman"/>
          <w:sz w:val="24"/>
          <w:szCs w:val="24"/>
          <w:color w:val="525454"/>
          <w:spacing w:val="-42"/>
          <w:w w:val="74"/>
          <w:b/>
          <w:bCs/>
          <w:position w:val="-4"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color w:val="3D3D3D"/>
          <w:spacing w:val="0"/>
          <w:w w:val="74"/>
          <w:b/>
          <w:bCs/>
          <w:position w:val="-4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color w:val="3D3D3D"/>
          <w:spacing w:val="0"/>
          <w:w w:val="74"/>
          <w:b/>
          <w:bCs/>
          <w:position w:val="-4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3D3D3D"/>
          <w:spacing w:val="-6"/>
          <w:w w:val="74"/>
          <w:b/>
          <w:bCs/>
          <w:position w:val="-4"/>
        </w:rPr>
        <w:t> </w:t>
      </w:r>
      <w:r>
        <w:rPr>
          <w:rFonts w:ascii="Arial" w:hAnsi="Arial" w:cs="Arial" w:eastAsia="Arial"/>
          <w:sz w:val="22"/>
          <w:szCs w:val="22"/>
          <w:color w:val="2B2D2D"/>
          <w:spacing w:val="0"/>
          <w:w w:val="74"/>
          <w:b/>
          <w:bCs/>
          <w:position w:val="-4"/>
        </w:rPr>
        <w:t>A</w:t>
      </w:r>
      <w:r>
        <w:rPr>
          <w:rFonts w:ascii="Arial" w:hAnsi="Arial" w:cs="Arial" w:eastAsia="Arial"/>
          <w:sz w:val="22"/>
          <w:szCs w:val="22"/>
          <w:color w:val="2B2D2D"/>
          <w:spacing w:val="0"/>
          <w:w w:val="100"/>
          <w:b/>
          <w:bCs/>
          <w:position w:val="-4"/>
        </w:rPr>
        <w:tab/>
      </w:r>
      <w:r>
        <w:rPr>
          <w:rFonts w:ascii="Arial" w:hAnsi="Arial" w:cs="Arial" w:eastAsia="Arial"/>
          <w:sz w:val="22"/>
          <w:szCs w:val="22"/>
          <w:color w:val="2B2D2D"/>
          <w:spacing w:val="0"/>
          <w:w w:val="100"/>
          <w:b/>
          <w:bCs/>
          <w:position w:val="-4"/>
        </w:rPr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86"/>
          <w:position w:val="-4"/>
        </w:rPr>
        <w:t>·</w:t>
      </w:r>
      <w:r>
        <w:rPr>
          <w:rFonts w:ascii="Arial" w:hAnsi="Arial" w:cs="Arial" w:eastAsia="Arial"/>
          <w:sz w:val="22"/>
          <w:szCs w:val="22"/>
          <w:color w:val="3D3D3D"/>
          <w:spacing w:val="-12"/>
          <w:w w:val="86"/>
          <w:position w:val="-4"/>
        </w:rPr>
        <w:t> </w:t>
      </w:r>
      <w:r>
        <w:rPr>
          <w:rFonts w:ascii="Arial" w:hAnsi="Arial" w:cs="Arial" w:eastAsia="Arial"/>
          <w:sz w:val="22"/>
          <w:szCs w:val="22"/>
          <w:color w:val="525454"/>
          <w:spacing w:val="0"/>
          <w:w w:val="86"/>
          <w:position w:val="-4"/>
        </w:rPr>
        <w:t>·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114" w:right="-36"/>
        <w:jc w:val="center"/>
        <w:tabs>
          <w:tab w:pos="172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4D5689"/>
          <w:spacing w:val="0"/>
          <w:w w:val="80"/>
          <w:position w:val="1"/>
        </w:rPr>
        <w:t>.._..</w:t>
      </w:r>
      <w:r>
        <w:rPr>
          <w:rFonts w:ascii="Arial" w:hAnsi="Arial" w:cs="Arial" w:eastAsia="Arial"/>
          <w:sz w:val="22"/>
          <w:szCs w:val="22"/>
          <w:color w:val="4D568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2"/>
          <w:szCs w:val="22"/>
          <w:color w:val="4D5689"/>
          <w:spacing w:val="0"/>
          <w:w w:val="100"/>
          <w:position w:val="1"/>
        </w:rPr>
      </w:r>
      <w:r>
        <w:rPr>
          <w:rFonts w:ascii="Arial" w:hAnsi="Arial" w:cs="Arial" w:eastAsia="Arial"/>
          <w:sz w:val="22"/>
          <w:szCs w:val="22"/>
          <w:color w:val="2B2D2D"/>
          <w:spacing w:val="0"/>
          <w:w w:val="80"/>
          <w:position w:val="1"/>
        </w:rPr>
        <w:t>mırı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87" w:lineRule="auto"/>
        <w:ind w:left="104" w:right="4959" w:firstLine="-10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H_üseyi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CANSIZ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340"/>
          <w:cols w:num="3" w:equalWidth="0">
            <w:col w:w="340" w:space="2147"/>
            <w:col w:w="2102" w:space="144"/>
            <w:col w:w="6447"/>
          </w:cols>
        </w:sectPr>
      </w:pPr>
      <w:rPr/>
    </w:p>
    <w:p>
      <w:pPr>
        <w:spacing w:before="94" w:after="0" w:line="215" w:lineRule="auto"/>
        <w:ind w:left="577" w:right="-155" w:firstLine="62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90"/>
          <w:szCs w:val="90"/>
          <w:color w:val="232323"/>
          <w:spacing w:val="-608"/>
          <w:w w:val="135"/>
          <w:b/>
          <w:bCs/>
          <w:position w:val="12"/>
        </w:rPr>
        <w:t>1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95"/>
          <w:position w:val="0"/>
        </w:rPr>
        <w:t>i</w:t>
      </w:r>
      <w:r>
        <w:rPr>
          <w:rFonts w:ascii="Arial" w:hAnsi="Arial" w:cs="Arial" w:eastAsia="Arial"/>
          <w:sz w:val="17"/>
          <w:szCs w:val="17"/>
          <w:color w:val="3B3B3B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82"/>
          <w:position w:val="0"/>
        </w:rPr>
        <w:t>Z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B3B3B"/>
          <w:spacing w:val="0"/>
          <w:w w:val="85"/>
          <w:position w:val="0"/>
        </w:rPr>
        <w:t>MI</w:t>
      </w:r>
      <w:r>
        <w:rPr>
          <w:rFonts w:ascii="Times New Roman" w:hAnsi="Times New Roman" w:cs="Times New Roman" w:eastAsia="Times New Roman"/>
          <w:sz w:val="16"/>
          <w:szCs w:val="16"/>
          <w:color w:val="3B3B3B"/>
          <w:spacing w:val="12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85"/>
          <w:position w:val="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85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19"/>
          <w:position w:val="0"/>
        </w:rPr>
        <w:t>B</w:t>
      </w:r>
      <w:r>
        <w:rPr>
          <w:rFonts w:ascii="Arial" w:hAnsi="Arial" w:cs="Arial" w:eastAsia="Arial"/>
          <w:sz w:val="15"/>
          <w:szCs w:val="15"/>
          <w:color w:val="3B3B3B"/>
          <w:spacing w:val="-16"/>
          <w:w w:val="120"/>
          <w:position w:val="0"/>
        </w:rPr>
        <w:t>Ü</w:t>
      </w:r>
      <w:r>
        <w:rPr>
          <w:rFonts w:ascii="Arial" w:hAnsi="Arial" w:cs="Arial" w:eastAsia="Arial"/>
          <w:sz w:val="15"/>
          <w:szCs w:val="15"/>
          <w:color w:val="232323"/>
          <w:spacing w:val="0"/>
          <w:w w:val="103"/>
          <w:position w:val="0"/>
        </w:rPr>
        <w:t>YÜKŞE</w:t>
      </w:r>
      <w:r>
        <w:rPr>
          <w:rFonts w:ascii="Arial" w:hAnsi="Arial" w:cs="Arial" w:eastAsia="Arial"/>
          <w:sz w:val="15"/>
          <w:szCs w:val="15"/>
          <w:color w:val="232323"/>
          <w:spacing w:val="-11"/>
          <w:w w:val="104"/>
          <w:position w:val="0"/>
        </w:rPr>
        <w:t>H</w:t>
      </w:r>
      <w:r>
        <w:rPr>
          <w:rFonts w:ascii="Arial" w:hAnsi="Arial" w:cs="Arial" w:eastAsia="Arial"/>
          <w:sz w:val="15"/>
          <w:szCs w:val="15"/>
          <w:color w:val="3B3B3B"/>
          <w:spacing w:val="-10"/>
          <w:w w:val="165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232323"/>
          <w:spacing w:val="0"/>
          <w:w w:val="100"/>
          <w:position w:val="0"/>
        </w:rPr>
        <w:t>R</w:t>
      </w:r>
      <w:r>
        <w:rPr>
          <w:rFonts w:ascii="Arial" w:hAnsi="Arial" w:cs="Arial" w:eastAsia="Arial"/>
          <w:sz w:val="15"/>
          <w:szCs w:val="15"/>
          <w:color w:val="232323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545454"/>
          <w:spacing w:val="0"/>
          <w:w w:val="100"/>
          <w:position w:val="0"/>
        </w:rPr>
        <w:t>BELED</w:t>
      </w:r>
      <w:r>
        <w:rPr>
          <w:rFonts w:ascii="Arial" w:hAnsi="Arial" w:cs="Arial" w:eastAsia="Arial"/>
          <w:sz w:val="15"/>
          <w:szCs w:val="15"/>
          <w:color w:val="545454"/>
          <w:spacing w:val="-8"/>
          <w:w w:val="100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  <w:position w:val="0"/>
        </w:rPr>
        <w:t>Y</w:t>
      </w:r>
      <w:r>
        <w:rPr>
          <w:rFonts w:ascii="Arial" w:hAnsi="Arial" w:cs="Arial" w:eastAsia="Arial"/>
          <w:sz w:val="15"/>
          <w:szCs w:val="15"/>
          <w:color w:val="3B3B3B"/>
          <w:spacing w:val="3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646466"/>
          <w:spacing w:val="0"/>
          <w:w w:val="99"/>
          <w:position w:val="0"/>
        </w:rPr>
        <w:t>E</w:t>
      </w:r>
      <w:r>
        <w:rPr>
          <w:rFonts w:ascii="Arial" w:hAnsi="Arial" w:cs="Arial" w:eastAsia="Arial"/>
          <w:sz w:val="15"/>
          <w:szCs w:val="15"/>
          <w:color w:val="646466"/>
          <w:spacing w:val="7"/>
          <w:w w:val="99"/>
          <w:position w:val="0"/>
        </w:rPr>
        <w:t>S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32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exact"/>
        <w:ind w:left="362" w:right="415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5"/>
        </w:rPr>
        <w:t>BÜY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06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9C9C9C"/>
          <w:spacing w:val="3"/>
          <w:w w:val="4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3"/>
        </w:rPr>
        <w:t>KŞEHİR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7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DAİRE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B3B3B"/>
          <w:spacing w:val="13"/>
          <w:w w:val="17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7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7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26" w:lineRule="exact"/>
        <w:ind w:left="1125" w:right="497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6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60" w:bottom="280" w:left="360" w:right="460"/>
          <w:cols w:num="2" w:equalWidth="0">
            <w:col w:w="1589" w:space="1530"/>
            <w:col w:w="7981"/>
          </w:cols>
        </w:sectPr>
      </w:pPr>
      <w:rPr/>
    </w:p>
    <w:p>
      <w:pPr>
        <w:spacing w:before="1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33" w:after="0" w:line="240" w:lineRule="auto"/>
        <w:ind w:left="104" w:right="-20"/>
        <w:jc w:val="left"/>
        <w:tabs>
          <w:tab w:pos="1460" w:val="left"/>
          <w:tab w:pos="2980" w:val="left"/>
          <w:tab w:pos="5340" w:val="left"/>
          <w:tab w:pos="8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17.05.2017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07:39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40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B3B3B"/>
          <w:spacing w:val="-15"/>
          <w:w w:val="15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113" w:right="-20"/>
        <w:jc w:val="left"/>
        <w:tabs>
          <w:tab w:pos="1460" w:val="left"/>
          <w:tab w:pos="2960" w:val="left"/>
          <w:tab w:pos="4340" w:val="left"/>
          <w:tab w:pos="5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9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4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tTarihi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-19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17.05.2017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JKayıtNo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3183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</w:rPr>
        <w:t>]Bildirim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5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9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7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dirile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2413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7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18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-29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2415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No:2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04" w:right="-20"/>
        <w:jc w:val="left"/>
        <w:tabs>
          <w:tab w:pos="1460" w:val="left"/>
          <w:tab w:pos="436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99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9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0" w:lineRule="exact"/>
        <w:ind w:left="104" w:right="-20"/>
        <w:jc w:val="left"/>
        <w:tabs>
          <w:tab w:pos="3460" w:val="left"/>
          <w:tab w:pos="6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32323"/>
          <w:spacing w:val="9"/>
          <w:w w:val="85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545454"/>
          <w:spacing w:val="-5"/>
          <w:w w:val="85"/>
        </w:rPr>
        <w:t>s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85"/>
        </w:rPr>
        <w:t>e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-1"/>
          <w:w w:val="8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464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3"/>
          <w:szCs w:val="23"/>
          <w:color w:val="64646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64646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3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3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-3"/>
        </w:rPr>
        <w:t>:Konut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3469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0.024658pt;margin-top:3.682209pt;width:2.99478pt;height:19pt;mso-position-horizontal-relative:page;mso-position-vertical-relative:paragraph;z-index:-15538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rPr>
                      <w:rFonts w:ascii="Arial" w:hAnsi="Arial" w:cs="Arial" w:eastAsia="Arial"/>
                      <w:sz w:val="38"/>
                      <w:szCs w:val="38"/>
                    </w:rPr>
                  </w:pPr>
                  <w:rPr/>
                  <w:r>
                    <w:rPr>
                      <w:rFonts w:ascii="Arial" w:hAnsi="Arial" w:cs="Arial" w:eastAsia="Arial"/>
                      <w:sz w:val="38"/>
                      <w:szCs w:val="38"/>
                      <w:color w:val="3B3B3B"/>
                      <w:spacing w:val="0"/>
                      <w:w w:val="71"/>
                    </w:rPr>
                    <w:t>l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86"/>
          <w:position w:val="-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6"/>
          <w:w w:val="86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  <w:position w:val="-1"/>
        </w:rPr>
        <w:t>tonarn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86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6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9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  <w:position w:val="-1"/>
        </w:rPr>
        <w:t>.Ktıgi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9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86"/>
          <w:position w:val="-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6"/>
          <w:position w:val="-1"/>
        </w:rPr>
        <w:t>şı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7"/>
          <w:w w:val="86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9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97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-2"/>
          <w:w w:val="97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9"/>
          <w:position w:val="-1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0"/>
          <w:position w:val="-1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-2"/>
          <w:w w:val="104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25"/>
          <w:position w:val="-1"/>
        </w:rPr>
        <w:t>rı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5"/>
          <w:w w:val="10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3B3B3B"/>
          <w:spacing w:val="-27"/>
          <w:w w:val="127"/>
          <w:position w:val="-1"/>
        </w:rPr>
        <w:t>ı</w:t>
      </w:r>
      <w:r>
        <w:rPr>
          <w:rFonts w:ascii="Arial" w:hAnsi="Arial" w:cs="Arial" w:eastAsia="Arial"/>
          <w:sz w:val="21"/>
          <w:szCs w:val="21"/>
          <w:color w:val="545454"/>
          <w:spacing w:val="0"/>
          <w:w w:val="398"/>
          <w:position w:val="-1"/>
        </w:rPr>
        <w:t>-</w:t>
      </w:r>
      <w:r>
        <w:rPr>
          <w:rFonts w:ascii="Arial" w:hAnsi="Arial" w:cs="Arial" w:eastAsia="Arial"/>
          <w:sz w:val="21"/>
          <w:szCs w:val="21"/>
          <w:color w:val="545454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545454"/>
          <w:spacing w:val="-16"/>
          <w:w w:val="10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364"/>
          <w:position w:val="-1"/>
        </w:rPr>
        <w:t>-</w:t>
      </w:r>
      <w:r>
        <w:rPr>
          <w:rFonts w:ascii="Arial" w:hAnsi="Arial" w:cs="Arial" w:eastAsia="Arial"/>
          <w:sz w:val="21"/>
          <w:szCs w:val="21"/>
          <w:color w:val="3B3B3B"/>
          <w:spacing w:val="-88"/>
          <w:w w:val="364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232323"/>
          <w:spacing w:val="0"/>
          <w:w w:val="364"/>
          <w:position w:val="-1"/>
        </w:rPr>
        <w:t>-</w:t>
      </w:r>
      <w:r>
        <w:rPr>
          <w:rFonts w:ascii="Arial" w:hAnsi="Arial" w:cs="Arial" w:eastAsia="Arial"/>
          <w:sz w:val="21"/>
          <w:szCs w:val="21"/>
          <w:color w:val="232323"/>
          <w:spacing w:val="-88"/>
          <w:w w:val="364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364"/>
          <w:position w:val="-1"/>
        </w:rPr>
        <w:t>-</w:t>
      </w:r>
      <w:r>
        <w:rPr>
          <w:rFonts w:ascii="Arial" w:hAnsi="Arial" w:cs="Arial" w:eastAsia="Arial"/>
          <w:sz w:val="21"/>
          <w:szCs w:val="21"/>
          <w:color w:val="3B3B3B"/>
          <w:spacing w:val="-88"/>
          <w:w w:val="364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545454"/>
          <w:spacing w:val="0"/>
          <w:w w:val="364"/>
          <w:position w:val="-1"/>
        </w:rPr>
        <w:t>--</w:t>
      </w:r>
      <w:r>
        <w:rPr>
          <w:rFonts w:ascii="Arial" w:hAnsi="Arial" w:cs="Arial" w:eastAsia="Arial"/>
          <w:sz w:val="21"/>
          <w:szCs w:val="21"/>
          <w:color w:val="545454"/>
          <w:spacing w:val="-141"/>
          <w:w w:val="364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364"/>
          <w:position w:val="-1"/>
        </w:rPr>
        <w:t>--</w:t>
      </w:r>
      <w:r>
        <w:rPr>
          <w:rFonts w:ascii="Arial" w:hAnsi="Arial" w:cs="Arial" w:eastAsia="Arial"/>
          <w:sz w:val="21"/>
          <w:szCs w:val="21"/>
          <w:color w:val="3B3B3B"/>
          <w:spacing w:val="-141"/>
          <w:w w:val="364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545454"/>
          <w:spacing w:val="0"/>
          <w:w w:val="364"/>
          <w:position w:val="-1"/>
        </w:rPr>
        <w:t>---</w:t>
      </w:r>
      <w:r>
        <w:rPr>
          <w:rFonts w:ascii="Arial" w:hAnsi="Arial" w:cs="Arial" w:eastAsia="Arial"/>
          <w:sz w:val="21"/>
          <w:szCs w:val="21"/>
          <w:color w:val="545454"/>
          <w:spacing w:val="-176"/>
          <w:w w:val="364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358"/>
          <w:position w:val="-1"/>
        </w:rPr>
        <w:t>--</w:t>
      </w:r>
      <w:r>
        <w:rPr>
          <w:rFonts w:ascii="Arial" w:hAnsi="Arial" w:cs="Arial" w:eastAsia="Arial"/>
          <w:sz w:val="21"/>
          <w:szCs w:val="21"/>
          <w:color w:val="3B3B3B"/>
          <w:spacing w:val="22"/>
          <w:w w:val="10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545454"/>
          <w:spacing w:val="0"/>
          <w:w w:val="358"/>
          <w:position w:val="-1"/>
        </w:rPr>
        <w:t>--</w:t>
      </w:r>
      <w:r>
        <w:rPr>
          <w:rFonts w:ascii="Arial" w:hAnsi="Arial" w:cs="Arial" w:eastAsia="Arial"/>
          <w:sz w:val="21"/>
          <w:szCs w:val="21"/>
          <w:color w:val="545454"/>
          <w:spacing w:val="22"/>
          <w:w w:val="10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358"/>
          <w:position w:val="-1"/>
        </w:rPr>
        <w:t>--</w:t>
      </w:r>
      <w:r>
        <w:rPr>
          <w:rFonts w:ascii="Arial" w:hAnsi="Arial" w:cs="Arial" w:eastAsia="Arial"/>
          <w:sz w:val="21"/>
          <w:szCs w:val="21"/>
          <w:color w:val="3B3B3B"/>
          <w:spacing w:val="-129"/>
          <w:w w:val="358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545454"/>
          <w:spacing w:val="0"/>
          <w:w w:val="358"/>
          <w:position w:val="-1"/>
        </w:rPr>
        <w:t>--</w:t>
      </w:r>
      <w:r>
        <w:rPr>
          <w:rFonts w:ascii="Arial" w:hAnsi="Arial" w:cs="Arial" w:eastAsia="Arial"/>
          <w:sz w:val="21"/>
          <w:szCs w:val="21"/>
          <w:color w:val="545454"/>
          <w:spacing w:val="-129"/>
          <w:w w:val="358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101"/>
          <w:position w:val="-1"/>
        </w:rPr>
        <w:t>-ı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59" w:lineRule="exact"/>
        <w:ind w:left="3800" w:right="-20"/>
        <w:jc w:val="left"/>
        <w:tabs>
          <w:tab w:pos="4260" w:val="left"/>
          <w:tab w:pos="4860" w:val="left"/>
          <w:tab w:pos="5360" w:val="left"/>
          <w:tab w:pos="6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1"/>
        </w:rPr>
        <w:t>X</w:t>
      </w:r>
      <w:r>
        <w:rPr>
          <w:rFonts w:ascii="Arial" w:hAnsi="Arial" w:cs="Arial" w:eastAsia="Arial"/>
          <w:sz w:val="18"/>
          <w:szCs w:val="18"/>
          <w:color w:val="3B3B3B"/>
          <w:spacing w:val="-32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67"/>
          <w:position w:val="1"/>
        </w:rPr>
        <w:t>[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45"/>
          <w:position w:val="1"/>
        </w:rPr>
        <w:t>)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B6B6B6"/>
          <w:spacing w:val="0"/>
          <w:w w:val="53"/>
          <w:position w:val="1"/>
        </w:rPr>
        <w:t>j</w:t>
      </w:r>
      <w:r>
        <w:rPr>
          <w:rFonts w:ascii="Arial" w:hAnsi="Arial" w:cs="Arial" w:eastAsia="Arial"/>
          <w:sz w:val="27"/>
          <w:szCs w:val="27"/>
          <w:color w:val="B6B6B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7"/>
          <w:szCs w:val="27"/>
          <w:color w:val="B6B6B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  <w:position w:val="1"/>
        </w:rPr>
        <w:t>07:47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460"/>
        </w:sectPr>
      </w:pPr>
      <w:rPr/>
    </w:p>
    <w:p>
      <w:pPr>
        <w:spacing w:before="61" w:after="0" w:line="240" w:lineRule="auto"/>
        <w:ind w:left="10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5" w:after="0" w:line="240" w:lineRule="auto"/>
        <w:ind w:right="-20"/>
        <w:jc w:val="left"/>
        <w:tabs>
          <w:tab w:pos="3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Nazmi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49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49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5"/>
          <w:w w:val="104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M1R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7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Şiya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FERHAN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3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ıııiri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5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vş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Yene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MİRTA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460"/>
          <w:cols w:num="2" w:equalWidth="0">
            <w:col w:w="1171" w:space="807"/>
            <w:col w:w="9122"/>
          </w:cols>
        </w:sectPr>
      </w:pPr>
      <w:rPr/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0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51" w:lineRule="auto"/>
        <w:ind w:left="135" w:right="-53" w:firstLine="-135"/>
        <w:jc w:val="left"/>
        <w:tabs>
          <w:tab w:pos="1180" w:val="left"/>
          <w:tab w:pos="2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9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07:40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28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2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3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4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460"/>
          <w:cols w:num="3" w:equalWidth="0">
            <w:col w:w="592" w:space="1387"/>
            <w:col w:w="3853" w:space="1581"/>
            <w:col w:w="3687"/>
          </w:cols>
        </w:sectPr>
      </w:pPr>
      <w:rPr/>
    </w:p>
    <w:p>
      <w:pPr>
        <w:spacing w:before="0" w:after="0" w:line="243" w:lineRule="exact"/>
        <w:ind w:left="113" w:right="-20"/>
        <w:jc w:val="left"/>
        <w:tabs>
          <w:tab w:pos="4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0"/>
          <w:position w:val="-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9"/>
          <w:w w:val="79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  <w:position w:val="-1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4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4514" w:right="435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7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14" w:lineRule="exact"/>
        <w:ind w:left="4505" w:right="399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w w:val="87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13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360" w:right="460"/>
        </w:sectPr>
      </w:pPr>
      <w:rPr/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4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3B3B3B"/>
          <w:spacing w:val="0"/>
          <w:w w:val="161"/>
        </w:rPr>
        <w:t>v</w:t>
      </w:r>
      <w:r>
        <w:rPr>
          <w:rFonts w:ascii="Arial" w:hAnsi="Arial" w:cs="Arial" w:eastAsia="Arial"/>
          <w:sz w:val="16"/>
          <w:szCs w:val="16"/>
          <w:color w:val="3B3B3B"/>
          <w:spacing w:val="45"/>
          <w:w w:val="16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8"/>
          <w:w w:val="10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dımcı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B3B3B"/>
          <w:w w:val="188"/>
        </w:rPr>
        <w:t>u</w:t>
      </w:r>
      <w:r>
        <w:rPr>
          <w:rFonts w:ascii="Arial" w:hAnsi="Arial" w:cs="Arial" w:eastAsia="Arial"/>
          <w:sz w:val="15"/>
          <w:szCs w:val="15"/>
          <w:color w:val="3B3B3B"/>
          <w:spacing w:val="-27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545454"/>
          <w:spacing w:val="0"/>
          <w:w w:val="251"/>
        </w:rPr>
        <w:t>.</w:t>
      </w:r>
      <w:r>
        <w:rPr>
          <w:rFonts w:ascii="Arial" w:hAnsi="Arial" w:cs="Arial" w:eastAsia="Arial"/>
          <w:sz w:val="15"/>
          <w:szCs w:val="15"/>
          <w:color w:val="545454"/>
          <w:spacing w:val="-39"/>
          <w:w w:val="25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ınışse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72" w:lineRule="auto"/>
        <w:ind w:right="605" w:firstLine="1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w w:val="95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9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8"/>
          <w:w w:val="105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Say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5"/>
          <w:w w:val="11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9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1" w:lineRule="exact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Dön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1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9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-1"/>
        </w:rPr>
        <w:t>Adı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03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5"/>
          <w:w w:val="113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-1"/>
        </w:rPr>
        <w:t>oyad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3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13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460"/>
          <w:cols w:num="3" w:equalWidth="0">
            <w:col w:w="1269" w:space="709"/>
            <w:col w:w="2188" w:space="349"/>
            <w:col w:w="6585"/>
          </w:cols>
        </w:sectPr>
      </w:pPr>
      <w:rPr/>
    </w:p>
    <w:p>
      <w:pPr>
        <w:spacing w:before="28" w:after="0" w:line="240" w:lineRule="auto"/>
        <w:ind w:left="104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yangmı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vatandaşla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göıüldü.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-1"/>
        </w:rPr>
        <w:t>söndüıücü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460"/>
          <w:cols w:num="2" w:equalWidth="0">
            <w:col w:w="1544" w:space="435"/>
            <w:col w:w="9121"/>
          </w:cols>
        </w:sectPr>
      </w:pPr>
      <w:rPr/>
    </w:p>
    <w:p>
      <w:pPr>
        <w:spacing w:before="19" w:after="0" w:line="240" w:lineRule="auto"/>
        <w:ind w:left="10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47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fımızca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</w:rPr>
        <w:t>işlemi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45454"/>
          <w:w w:val="51"/>
          <w:position w:val="-1"/>
        </w:rPr>
        <w:t>!Y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  <w:position w:val="-1"/>
        </w:rPr>
        <w:t>apılmadı.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right="-20"/>
        <w:jc w:val="left"/>
        <w:tabs>
          <w:tab w:pos="1900" w:val="left"/>
          <w:tab w:pos="3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J(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.K.T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460"/>
          <w:cols w:num="3" w:equalWidth="0">
            <w:col w:w="1350" w:space="629"/>
            <w:col w:w="2153" w:space="403"/>
            <w:col w:w="6565"/>
          </w:cols>
        </w:sectPr>
      </w:pPr>
      <w:rPr/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40" w:lineRule="auto"/>
        <w:ind w:left="20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buzdolabı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dolabı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yanmak;mutfa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ısianma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zarar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09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5"/>
        </w:rPr>
        <w:t>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13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Durumu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Eşyad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1750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250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2000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338" w:lineRule="exact"/>
        <w:ind w:left="19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3B3B3B"/>
          <w:w w:val="55"/>
          <w:position w:val="-1"/>
        </w:rPr>
        <w:t>l</w:t>
      </w:r>
      <w:r>
        <w:rPr>
          <w:rFonts w:ascii="Arial" w:hAnsi="Arial" w:cs="Arial" w:eastAsia="Arial"/>
          <w:sz w:val="30"/>
          <w:szCs w:val="30"/>
          <w:color w:val="3B3B3B"/>
          <w:spacing w:val="7"/>
          <w:w w:val="55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8"/>
          <w:position w:val="-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zemin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460"/>
        </w:sectPr>
      </w:pPr>
      <w:rPr/>
    </w:p>
    <w:p>
      <w:pPr>
        <w:spacing w:before="0" w:after="0" w:line="213" w:lineRule="exact"/>
        <w:ind w:left="10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3" w:lineRule="exact"/>
        <w:ind w:left="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catındaki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dairenin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arka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taraftaki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mutfakta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göıülmüş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51" w:lineRule="auto"/>
        <w:ind w:right="14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onışturmada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ngını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mutfakta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oca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unututa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yemegi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etrafındaki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dolaplarını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ttutuşturması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çıktıgı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tine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460"/>
          <w:cols w:num="2" w:equalWidth="0">
            <w:col w:w="1767" w:space="211"/>
            <w:col w:w="9122"/>
          </w:cols>
        </w:sectPr>
      </w:pPr>
      <w:rPr/>
    </w:p>
    <w:p>
      <w:pPr>
        <w:spacing w:before="19" w:after="0" w:line="290" w:lineRule="atLeast"/>
        <w:ind w:left="104" w:right="3818"/>
        <w:jc w:val="left"/>
        <w:tabs>
          <w:tab w:pos="1960" w:val="left"/>
          <w:tab w:pos="6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Sir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9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!Be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9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7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9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37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3B3B3B"/>
          <w:spacing w:val="0"/>
          <w:w w:val="100"/>
          <w:position w:val="-7"/>
        </w:rPr>
        <w:t>,_</w:t>
      </w:r>
      <w:r>
        <w:rPr>
          <w:rFonts w:ascii="Times New Roman" w:hAnsi="Times New Roman" w:cs="Times New Roman" w:eastAsia="Times New Roman"/>
          <w:sz w:val="16"/>
          <w:szCs w:val="16"/>
          <w:color w:val="3B3B3B"/>
          <w:spacing w:val="-10"/>
          <w:w w:val="100"/>
          <w:position w:val="-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460"/>
        </w:sectPr>
      </w:pPr>
      <w:rPr/>
    </w:p>
    <w:p>
      <w:pPr>
        <w:spacing w:before="0" w:after="0" w:line="193" w:lineRule="exact"/>
        <w:ind w:left="1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B3B3B"/>
          <w:spacing w:val="-75"/>
          <w:w w:val="71"/>
          <w:position w:val="1"/>
        </w:rPr>
        <w:t>Y</w:t>
      </w:r>
      <w:r>
        <w:rPr>
          <w:rFonts w:ascii="Arial" w:hAnsi="Arial" w:cs="Arial" w:eastAsia="Arial"/>
          <w:sz w:val="18"/>
          <w:szCs w:val="18"/>
          <w:color w:val="797979"/>
          <w:spacing w:val="8"/>
          <w:w w:val="78"/>
          <w:position w:val="1"/>
        </w:rPr>
        <w:t>.</w:t>
      </w:r>
      <w:r>
        <w:rPr>
          <w:rFonts w:ascii="Arial" w:hAnsi="Arial" w:cs="Arial" w:eastAsia="Arial"/>
          <w:sz w:val="18"/>
          <w:szCs w:val="18"/>
          <w:color w:val="797979"/>
          <w:spacing w:val="3"/>
          <w:w w:val="131"/>
          <w:position w:val="1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5"/>
          <w:position w:val="1"/>
        </w:rPr>
        <w:t>,s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4"/>
          <w:position w:val="1"/>
        </w:rPr>
        <w:t>m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  <w:position w:val="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1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Dönü§_ü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03" w:right="-68"/>
        <w:jc w:val="left"/>
        <w:tabs>
          <w:tab w:pos="860" w:val="left"/>
          <w:tab w:pos="1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1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FERHA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edild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69"/>
        <w:jc w:val="left"/>
        <w:tabs>
          <w:tab w:pos="3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[_arih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6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-3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0"/>
        </w:rPr>
        <w:t>!S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7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"/>
          <w:w w:val="9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08:05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!GiDE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Çamdibi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101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2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460"/>
          <w:cols w:num="3" w:equalWidth="0">
            <w:col w:w="1852" w:space="127"/>
            <w:col w:w="4864" w:space="1511"/>
            <w:col w:w="2746"/>
          </w:cols>
        </w:sectPr>
      </w:pPr>
      <w:rPr/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460"/>
        </w:sectPr>
      </w:pPr>
      <w:rPr/>
    </w:p>
    <w:p>
      <w:pPr>
        <w:spacing w:before="35" w:after="0" w:line="240" w:lineRule="auto"/>
        <w:ind w:left="2134" w:right="-73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199" w:lineRule="exact"/>
        <w:ind w:right="334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  <w:position w:val="-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8" w:lineRule="exact"/>
        <w:ind w:left="3233" w:right="2217"/>
        <w:jc w:val="center"/>
        <w:rPr>
          <w:rFonts w:ascii="Courier New" w:hAnsi="Courier New" w:cs="Courier New" w:eastAsia="Courier New"/>
          <w:sz w:val="29"/>
          <w:szCs w:val="29"/>
        </w:rPr>
      </w:pPr>
      <w:rPr/>
      <w:r>
        <w:rPr/>
        <w:pict>
          <v:shape style="position:absolute;margin-left:35.520pt;margin-top:2.232918pt;width:12.48pt;height:33.599998pt;mso-position-horizontal-relative:page;mso-position-vertical-relative:paragraph;z-index:-15543" type="#_x0000_t75">
            <v:imagedata r:id="rId7" o:title=""/>
          </v:shape>
        </w:pict>
      </w:r>
      <w:r>
        <w:rPr/>
        <w:pict>
          <v:group style="position:absolute;margin-left:139.199997pt;margin-top:4.152924pt;width:29.76pt;height:44.836662pt;mso-position-horizontal-relative:page;mso-position-vertical-relative:paragraph;z-index:-15542" coordorigin="2784,83" coordsize="595,897">
            <v:shape style="position:absolute;left:2784;top:83;width:595;height:653" type="#_x0000_t75">
              <v:imagedata r:id="rId8" o:title=""/>
            </v:shape>
            <v:group style="position:absolute;left:3309;top:317;width:2;height:648" coordorigin="3309,317" coordsize="2,648">
              <v:shape style="position:absolute;left:3309;top:317;width:2;height:648" coordorigin="3309,317" coordsize="0,648" path="m3309,966l3309,317e" filled="f" stroked="t" strokeweight="1.41996pt" strokecolor="#444477">
                <v:path arrowok="t"/>
              </v:shape>
            </v:group>
            <w10:wrap type="none"/>
          </v:group>
        </w:pict>
      </w:r>
      <w:r>
        <w:rPr>
          <w:rFonts w:ascii="Courier New" w:hAnsi="Courier New" w:cs="Courier New" w:eastAsia="Courier New"/>
          <w:sz w:val="29"/>
          <w:szCs w:val="29"/>
          <w:color w:val="3B3B3B"/>
          <w:spacing w:val="0"/>
          <w:w w:val="106"/>
          <w:b/>
          <w:bCs/>
          <w:position w:val="3"/>
        </w:rPr>
        <w:t>URG</w:t>
      </w:r>
      <w:r>
        <w:rPr>
          <w:rFonts w:ascii="Courier New" w:hAnsi="Courier New" w:cs="Courier New" w:eastAsia="Courier New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3625" w:right="2335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B3B3B"/>
          <w:spacing w:val="0"/>
          <w:w w:val="119"/>
        </w:rPr>
        <w:t>ı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27"/>
          <w:szCs w:val="27"/>
          <w:color w:val="3B3B3B"/>
          <w:spacing w:val="0"/>
          <w:w w:val="34"/>
        </w:rPr>
        <w:t>.</w:t>
      </w:r>
      <w:r>
        <w:rPr>
          <w:rFonts w:ascii="Arial" w:hAnsi="Arial" w:cs="Arial" w:eastAsia="Arial"/>
          <w:sz w:val="27"/>
          <w:szCs w:val="27"/>
          <w:color w:val="3B3B3B"/>
          <w:spacing w:val="23"/>
          <w:w w:val="34"/>
        </w:rPr>
        <w:t> </w:t>
      </w:r>
      <w:r>
        <w:rPr>
          <w:rFonts w:ascii="Arial" w:hAnsi="Arial" w:cs="Arial" w:eastAsia="Arial"/>
          <w:sz w:val="27"/>
          <w:szCs w:val="27"/>
          <w:color w:val="3B3B3B"/>
          <w:spacing w:val="0"/>
          <w:w w:val="73"/>
          <w:b/>
          <w:bCs/>
        </w:rPr>
        <w:t>1</w:t>
      </w:r>
      <w:r>
        <w:rPr>
          <w:rFonts w:ascii="Arial" w:hAnsi="Arial" w:cs="Arial" w:eastAsia="Arial"/>
          <w:sz w:val="27"/>
          <w:szCs w:val="27"/>
          <w:color w:val="3B3B3B"/>
          <w:spacing w:val="-43"/>
          <w:w w:val="100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3B3B3B"/>
          <w:spacing w:val="0"/>
          <w:w w:val="58"/>
        </w:rPr>
        <w:t>";</w:t>
      </w:r>
      <w:r>
        <w:rPr>
          <w:rFonts w:ascii="Arial" w:hAnsi="Arial" w:cs="Arial" w:eastAsia="Arial"/>
          <w:sz w:val="27"/>
          <w:szCs w:val="27"/>
          <w:color w:val="3B3B3B"/>
          <w:spacing w:val="14"/>
          <w:w w:val="58"/>
        </w:rPr>
        <w:t>;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66"/>
        </w:rPr>
        <w:t>Haıfrab02!n7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460"/>
          <w:cols w:num="2" w:equalWidth="0">
            <w:col w:w="6108" w:space="2275"/>
            <w:col w:w="2717"/>
          </w:cols>
        </w:sectPr>
      </w:pPr>
      <w:rPr/>
    </w:p>
    <w:p>
      <w:pPr>
        <w:spacing w:before="1" w:after="0" w:line="240" w:lineRule="auto"/>
        <w:ind w:left="3886" w:right="-20"/>
        <w:jc w:val="left"/>
        <w:tabs>
          <w:tab w:pos="8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104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3"/>
          <w:position w:val="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66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6"/>
          <w:position w:val="3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2" w:after="0" w:line="240" w:lineRule="auto"/>
        <w:ind w:left="2915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497.932739pt;margin-top:11.995408pt;width:36.445647pt;height:.1pt;mso-position-horizontal-relative:page;mso-position-vertical-relative:paragraph;z-index:-15539" coordorigin="9959,240" coordsize="729,2">
            <v:shape style="position:absolute;left:9959;top:240;width:729;height:2" coordorigin="9959,240" coordsize="729,0" path="m9959,240l10688,240e" filled="f" stroked="t" strokeweight="2.3666pt" strokecolor="#383838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1"/>
          <w:szCs w:val="21"/>
          <w:color w:val="2A2D77"/>
          <w:spacing w:val="0"/>
          <w:w w:val="100"/>
          <w:i/>
        </w:rPr>
        <w:t>l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10" w:lineRule="exact"/>
        <w:ind w:left="4528" w:right="6113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B3B3B"/>
          <w:spacing w:val="0"/>
          <w:w w:val="104"/>
        </w:rPr>
        <w:t>Yen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14" w:lineRule="exact"/>
        <w:ind w:left="4656" w:right="521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7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"/>
          <w:w w:val="100"/>
          <w:position w:val="-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108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2"/>
          <w:position w:val="-1"/>
        </w:rPr>
        <w:t>avu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7"/>
          <w:w w:val="103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460"/>
        </w:sectPr>
      </w:pPr>
      <w:rPr/>
    </w:p>
    <w:p>
      <w:pPr>
        <w:spacing w:before="8" w:after="0" w:line="240" w:lineRule="auto"/>
        <w:ind w:left="2243" w:right="-100"/>
        <w:jc w:val="left"/>
        <w:rPr>
          <w:rFonts w:ascii="Times New Roman" w:hAnsi="Times New Roman" w:cs="Times New Roman" w:eastAsia="Times New Roman"/>
          <w:sz w:val="40"/>
          <w:szCs w:val="40"/>
        </w:rPr>
      </w:pPr>
      <w:rPr/>
      <w:r>
        <w:rPr/>
        <w:pict>
          <v:group style="position:absolute;margin-left:21.654394pt;margin-top:34.685146pt;width:547.62559pt;height:775.645234pt;mso-position-horizontal-relative:page;mso-position-vertical-relative:page;z-index:-15541" coordorigin="433,694" coordsize="10953,15513">
            <v:shape style="position:absolute;left:8256;top:13517;width:3130;height:1901" type="#_x0000_t75">
              <v:imagedata r:id="rId9" o:title=""/>
            </v:shape>
            <v:group style="position:absolute;left:11329;top:4100;width:2;height:12085" coordorigin="11329,4100" coordsize="2,12085">
              <v:shape style="position:absolute;left:11329;top:4100;width:2;height:12085" coordorigin="11329,4100" coordsize="0,12085" path="m11329,16185l11329,4100e" filled="f" stroked="t" strokeweight=".70998pt" strokecolor="#606060">
                <v:path arrowok="t"/>
              </v:shape>
            </v:group>
            <v:group style="position:absolute;left:440;top:715;width:10882;height:2" coordorigin="440,715" coordsize="10882,2">
              <v:shape style="position:absolute;left:440;top:715;width:10882;height:2" coordorigin="440,715" coordsize="10882,0" path="m440,715l11322,715e" filled="f" stroked="t" strokeweight=".70998pt" strokecolor="#676767">
                <v:path arrowok="t"/>
              </v:shape>
            </v:group>
            <v:group style="position:absolute;left:454;top:701;width:2;height:15499" coordorigin="454,701" coordsize="2,15499">
              <v:shape style="position:absolute;left:454;top:701;width:2;height:15499" coordorigin="454,701" coordsize="0,15499" path="m454,16200l454,701e" filled="f" stroked="t" strokeweight=".70998pt" strokecolor="#5B5B5B">
                <v:path arrowok="t"/>
              </v:shape>
            </v:group>
            <v:group style="position:absolute;left:2333;top:710;width:2;height:1497" coordorigin="2333,710" coordsize="2,1497">
              <v:shape style="position:absolute;left:2333;top:710;width:2;height:1497" coordorigin="2333,710" coordsize="0,1497" path="m2333,2207l2333,710e" filled="f" stroked="t" strokeweight=".70998pt" strokecolor="#747474">
                <v:path arrowok="t"/>
              </v:shape>
            </v:group>
            <v:group style="position:absolute;left:9064;top:710;width:2;height:1497" coordorigin="9064,710" coordsize="2,1497">
              <v:shape style="position:absolute;left:9064;top:710;width:2;height:1497" coordorigin="9064,710" coordsize="0,1497" path="m9064,2207l9064,710e" filled="f" stroked="t" strokeweight=".70998pt" strokecolor="#5B5B5B">
                <v:path arrowok="t"/>
              </v:shape>
            </v:group>
            <v:group style="position:absolute;left:445;top:2200;width:10882;height:2" coordorigin="445,2200" coordsize="10882,2">
              <v:shape style="position:absolute;left:445;top:2200;width:10882;height:2" coordorigin="445,2200" coordsize="10882,0" path="m445,2200l11327,2200e" filled="f" stroked="t" strokeweight=".70998pt" strokecolor="#676767">
                <v:path arrowok="t"/>
              </v:shape>
            </v:group>
            <v:group style="position:absolute;left:445;top:2439;width:10886;height:2" coordorigin="445,2439" coordsize="10886,2">
              <v:shape style="position:absolute;left:445;top:2439;width:10886;height:2" coordorigin="445,2439" coordsize="10886,0" path="m445,2439l11331,2439e" filled="f" stroked="t" strokeweight=".70998pt" strokecolor="#676767">
                <v:path arrowok="t"/>
              </v:shape>
            </v:group>
            <v:group style="position:absolute;left:445;top:2679;width:10886;height:2" coordorigin="445,2679" coordsize="10886,2">
              <v:shape style="position:absolute;left:445;top:2679;width:10886;height:2" coordorigin="445,2679" coordsize="10886,0" path="m445,2679l11331,2679e" filled="f" stroked="t" strokeweight=".70998pt" strokecolor="#646464">
                <v:path arrowok="t"/>
              </v:shape>
            </v:group>
            <v:group style="position:absolute;left:450;top:2920;width:10882;height:2" coordorigin="450,2920" coordsize="10882,2">
              <v:shape style="position:absolute;left:450;top:2920;width:10882;height:2" coordorigin="450,2920" coordsize="10882,0" path="m450,2920l11331,2920e" filled="f" stroked="t" strokeweight=".70998pt" strokecolor="#606060">
                <v:path arrowok="t"/>
              </v:shape>
            </v:group>
            <v:group style="position:absolute;left:445;top:3161;width:10882;height:2" coordorigin="445,3161" coordsize="10882,2">
              <v:shape style="position:absolute;left:445;top:3161;width:10882;height:2" coordorigin="445,3161" coordsize="10882,0" path="m445,3161l11327,3161e" filled="f" stroked="t" strokeweight=".70998pt" strokecolor="#5B5B5B">
                <v:path arrowok="t"/>
              </v:shape>
            </v:group>
            <v:group style="position:absolute;left:445;top:3402;width:10886;height:2" coordorigin="445,3402" coordsize="10886,2">
              <v:shape style="position:absolute;left:445;top:3402;width:10886;height:2" coordorigin="445,3402" coordsize="10886,0" path="m445,3402l11331,3402e" filled="f" stroked="t" strokeweight=".70998pt" strokecolor="#5B5B5B">
                <v:path arrowok="t"/>
              </v:shape>
            </v:group>
            <v:group style="position:absolute;left:3808;top:3394;width:2;height:744" coordorigin="3808,3394" coordsize="2,744">
              <v:shape style="position:absolute;left:3808;top:3394;width:2;height:744" coordorigin="3808,3394" coordsize="0,744" path="m3808,4138l3808,3394e" filled="f" stroked="t" strokeweight=".70998pt" strokecolor="#444444">
                <v:path arrowok="t"/>
              </v:shape>
            </v:group>
            <v:group style="position:absolute;left:6896;top:3394;width:2;height:744" coordorigin="6896,3394" coordsize="2,744">
              <v:shape style="position:absolute;left:6896;top:3394;width:2;height:744" coordorigin="6896,3394" coordsize="0,744" path="m6896,4138l6896,3394e" filled="f" stroked="t" strokeweight=".70998pt" strokecolor="#575757">
                <v:path arrowok="t"/>
              </v:shape>
            </v:group>
            <v:group style="position:absolute;left:445;top:4133;width:10891;height:2" coordorigin="445,4133" coordsize="10891,2">
              <v:shape style="position:absolute;left:445;top:4133;width:10891;height:2" coordorigin="445,4133" coordsize="10891,0" path="m445,4133l11336,4133e" filled="f" stroked="t" strokeweight=".70998pt" strokecolor="#6B6B6B">
                <v:path arrowok="t"/>
              </v:shape>
            </v:group>
            <v:group style="position:absolute;left:2338;top:4124;width:2;height:12071" coordorigin="2338,4124" coordsize="2,12071">
              <v:shape style="position:absolute;left:2338;top:4124;width:2;height:12071" coordorigin="2338,4124" coordsize="0,12071" path="m2338,16195l2338,4124e" filled="f" stroked="t" strokeweight=".70998pt" strokecolor="#646464">
                <v:path arrowok="t"/>
              </v:shape>
            </v:group>
            <v:group style="position:absolute;left:445;top:4410;width:10886;height:2" coordorigin="445,4410" coordsize="10886,2">
              <v:shape style="position:absolute;left:445;top:4410;width:10886;height:2" coordorigin="445,4410" coordsize="10886,0" path="m445,4410l11331,4410e" filled="f" stroked="t" strokeweight=".70998pt" strokecolor="#777777">
                <v:path arrowok="t"/>
              </v:shape>
            </v:group>
            <v:group style="position:absolute;left:4878;top:4586;width:2;height:2222" coordorigin="4878,4586" coordsize="2,2222">
              <v:shape style="position:absolute;left:4878;top:4586;width:2;height:2222" coordorigin="4878,4586" coordsize="0,2222" path="m4878,6808l4878,4586e" filled="f" stroked="t" strokeweight=".70998pt" strokecolor="#606060">
                <v:path arrowok="t"/>
              </v:shape>
            </v:group>
            <v:group style="position:absolute;left:2324;top:4653;width:9007;height:2" coordorigin="2324,4653" coordsize="9007,2">
              <v:shape style="position:absolute;left:2324;top:4653;width:9007;height:2" coordorigin="2324,4653" coordsize="9007,0" path="m2324,4653l11331,4653e" filled="f" stroked="t" strokeweight=".70998pt" strokecolor="#606060">
                <v:path arrowok="t"/>
              </v:shape>
            </v:group>
            <v:group style="position:absolute;left:4870;top:5132;width:6466;height:2" coordorigin="4870,5132" coordsize="6466,2">
              <v:shape style="position:absolute;left:4870;top:5132;width:6466;height:2" coordorigin="4870,5132" coordsize="6466,0" path="m4870,5132l11336,5132e" filled="f" stroked="t" strokeweight=".70998pt" strokecolor="#676767">
                <v:path arrowok="t"/>
              </v:shape>
            </v:group>
            <v:group style="position:absolute;left:4866;top:5373;width:6475;height:2" coordorigin="4866,5373" coordsize="6475,2">
              <v:shape style="position:absolute;left:4866;top:5373;width:6475;height:2" coordorigin="4866,5373" coordsize="6475,0" path="m4866,5373l11341,5373e" filled="f" stroked="t" strokeweight=".70998pt" strokecolor="#606060">
                <v:path arrowok="t"/>
              </v:shape>
            </v:group>
            <v:group style="position:absolute;left:4875;top:5611;width:6466;height:2" coordorigin="4875,5611" coordsize="6466,2">
              <v:shape style="position:absolute;left:4875;top:5611;width:6466;height:2" coordorigin="4875,5611" coordsize="6466,0" path="m4875,5611l11341,5611e" filled="f" stroked="t" strokeweight=".70998pt" strokecolor="#606060">
                <v:path arrowok="t"/>
              </v:shape>
            </v:group>
            <v:group style="position:absolute;left:2333;top:5854;width:9003;height:2" coordorigin="2333,5854" coordsize="9003,2">
              <v:shape style="position:absolute;left:2333;top:5854;width:9003;height:2" coordorigin="2333,5854" coordsize="9003,0" path="m2333,5854l11336,5854e" filled="f" stroked="t" strokeweight=".70998pt" strokecolor="#606060">
                <v:path arrowok="t"/>
              </v:shape>
            </v:group>
            <v:group style="position:absolute;left:445;top:6093;width:10891;height:2" coordorigin="445,6093" coordsize="10891,2">
              <v:shape style="position:absolute;left:445;top:6093;width:10891;height:2" coordorigin="445,6093" coordsize="10891,0" path="m445,6093l11336,6093e" filled="f" stroked="t" strokeweight=".70998pt" strokecolor="#646464">
                <v:path arrowok="t"/>
              </v:shape>
            </v:group>
            <v:group style="position:absolute;left:7755;top:6083;width:2;height:725" coordorigin="7755,6083" coordsize="2,725">
              <v:shape style="position:absolute;left:7755;top:6083;width:2;height:725" coordorigin="7755,6083" coordsize="0,725" path="m7755,6808l7755,6083e" filled="f" stroked="t" strokeweight=".70998pt" strokecolor="#575757">
                <v:path arrowok="t"/>
              </v:shape>
            </v:group>
            <v:group style="position:absolute;left:2329;top:6565;width:9012;height:2" coordorigin="2329,6565" coordsize="9012,2">
              <v:shape style="position:absolute;left:2329;top:6565;width:9012;height:2" coordorigin="2329,6565" coordsize="9012,0" path="m2329,6565l11341,6565e" filled="f" stroked="t" strokeweight=".70998pt" strokecolor="#646464">
                <v:path arrowok="t"/>
              </v:shape>
            </v:group>
            <v:group style="position:absolute;left:2333;top:6803;width:9003;height:2" coordorigin="2333,6803" coordsize="9003,2">
              <v:shape style="position:absolute;left:2333;top:6803;width:9003;height:2" coordorigin="2333,6803" coordsize="9003,0" path="m2333,6803l11336,6803e" filled="f" stroked="t" strokeweight=".70998pt" strokecolor="#676767">
                <v:path arrowok="t"/>
              </v:shape>
            </v:group>
            <v:group style="position:absolute;left:450;top:7046;width:10886;height:2" coordorigin="450,7046" coordsize="10886,2">
              <v:shape style="position:absolute;left:450;top:7046;width:10886;height:2" coordorigin="450,7046" coordsize="10886,0" path="m450,7046l11336,7046e" filled="f" stroked="t" strokeweight=".70998pt" strokecolor="#606060">
                <v:path arrowok="t"/>
              </v:shape>
            </v:group>
            <v:group style="position:absolute;left:445;top:7518;width:10886;height:2" coordorigin="445,7518" coordsize="10886,2">
              <v:shape style="position:absolute;left:445;top:7518;width:10886;height:2" coordorigin="445,7518" coordsize="10886,0" path="m445,7518l11331,7518e" filled="f" stroked="t" strokeweight=".70998pt" strokecolor="#606060">
                <v:path arrowok="t"/>
              </v:shape>
            </v:group>
            <v:group style="position:absolute;left:4880;top:7504;width:2;height:906" coordorigin="4880,7504" coordsize="2,906">
              <v:shape style="position:absolute;left:4880;top:7504;width:2;height:906" coordorigin="4880,7504" coordsize="0,906" path="m4880,8410l4880,7504e" filled="f" stroked="t" strokeweight=".70998pt" strokecolor="#646464">
                <v:path arrowok="t"/>
              </v:shape>
            </v:group>
            <v:group style="position:absolute;left:4870;top:7759;width:6466;height:2" coordorigin="4870,7759" coordsize="6466,2">
              <v:shape style="position:absolute;left:4870;top:7759;width:6466;height:2" coordorigin="4870,7759" coordsize="6466,0" path="m4870,7759l11336,7759e" filled="f" stroked="t" strokeweight=".70998pt" strokecolor="#606060">
                <v:path arrowok="t"/>
              </v:shape>
            </v:group>
            <v:group style="position:absolute;left:6785;top:7752;width:2;height:658" coordorigin="6785,7752" coordsize="2,658">
              <v:shape style="position:absolute;left:6785;top:7752;width:2;height:658" coordorigin="6785,7752" coordsize="0,658" path="m6785,8410l6785,7752e" filled="f" stroked="t" strokeweight=".70998pt" strokecolor="#4F4F4F">
                <v:path arrowok="t"/>
              </v:shape>
            </v:group>
            <v:group style="position:absolute;left:8349;top:7747;width:2;height:658" coordorigin="8349,7747" coordsize="2,658">
              <v:shape style="position:absolute;left:8349;top:7747;width:2;height:658" coordorigin="8349,7747" coordsize="0,658" path="m8349,8405l8349,7747e" filled="f" stroked="t" strokeweight=".94664pt" strokecolor="#676767">
                <v:path arrowok="t"/>
              </v:shape>
            </v:group>
            <v:group style="position:absolute;left:4870;top:8000;width:6466;height:2" coordorigin="4870,8000" coordsize="6466,2">
              <v:shape style="position:absolute;left:4870;top:8000;width:6466;height:2" coordorigin="4870,8000" coordsize="6466,0" path="m4870,8000l11336,8000e" filled="f" stroked="t" strokeweight=".70998pt" strokecolor="#5B5B5B">
                <v:path arrowok="t"/>
              </v:shape>
            </v:group>
            <v:group style="position:absolute;left:445;top:8400;width:10891;height:2" coordorigin="445,8400" coordsize="10891,2">
              <v:shape style="position:absolute;left:445;top:8400;width:10891;height:2" coordorigin="445,8400" coordsize="10891,0" path="m445,8400l11336,8400e" filled="f" stroked="t" strokeweight=".70998pt" strokecolor="#606060">
                <v:path arrowok="t"/>
              </v:shape>
            </v:group>
            <v:group style="position:absolute;left:445;top:9337;width:10896;height:2" coordorigin="445,9337" coordsize="10896,2">
              <v:shape style="position:absolute;left:445;top:9337;width:10896;height:2" coordorigin="445,9337" coordsize="10896,0" path="m445,9337l11341,9337e" filled="f" stroked="t" strokeweight=".70998pt" strokecolor="#646464">
                <v:path arrowok="t"/>
              </v:shape>
            </v:group>
            <v:group style="position:absolute;left:445;top:10343;width:10896;height:2" coordorigin="445,10343" coordsize="10896,2">
              <v:shape style="position:absolute;left:445;top:10343;width:10896;height:2" coordorigin="445,10343" coordsize="10896,0" path="m445,10343l11341,10343e" filled="f" stroked="t" strokeweight=".70998pt" strokecolor="#646464">
                <v:path arrowok="t"/>
              </v:shape>
            </v:group>
            <v:group style="position:absolute;left:450;top:10581;width:10891;height:2" coordorigin="450,10581" coordsize="10891,2">
              <v:shape style="position:absolute;left:450;top:10581;width:10891;height:2" coordorigin="450,10581" coordsize="10891,0" path="m450,10581l11341,10581e" filled="f" stroked="t" strokeweight=".70998pt" strokecolor="#606060">
                <v:path arrowok="t"/>
              </v:shape>
            </v:group>
            <v:group style="position:absolute;left:1884;top:10822;width:9457;height:2" coordorigin="1884,10822" coordsize="9457,2">
              <v:shape style="position:absolute;left:1884;top:10822;width:9457;height:2" coordorigin="1884,10822" coordsize="9457,0" path="m1884,10822l11341,10822e" filled="f" stroked="t" strokeweight=".70998pt" strokecolor="#676767">
                <v:path arrowok="t"/>
              </v:shape>
            </v:group>
            <v:group style="position:absolute;left:445;top:11299;width:10896;height:2" coordorigin="445,11299" coordsize="10896,2">
              <v:shape style="position:absolute;left:445;top:11299;width:10896;height:2" coordorigin="445,11299" coordsize="10896,0" path="m445,11299l11341,11299e" filled="f" stroked="t" strokeweight=".70998pt" strokecolor="#646464">
                <v:path arrowok="t"/>
              </v:shape>
            </v:group>
            <v:group style="position:absolute;left:450;top:11542;width:10891;height:2" coordorigin="450,11542" coordsize="10891,2">
              <v:shape style="position:absolute;left:450;top:11542;width:10891;height:2" coordorigin="450,11542" coordsize="10891,0" path="m450,11542l11341,11542e" filled="f" stroked="t" strokeweight=".70998pt" strokecolor="#606060">
                <v:path arrowok="t"/>
              </v:shape>
            </v:group>
            <v:group style="position:absolute;left:1678;top:11532;width:2;height:4662" coordorigin="1678,11532" coordsize="2,4662">
              <v:shape style="position:absolute;left:1678;top:11532;width:2;height:4662" coordorigin="1678,11532" coordsize="0,4662" path="m1678,16195l1678,11532e" filled="f" stroked="t" strokeweight=".70998pt" strokecolor="#676767">
                <v:path arrowok="t"/>
              </v:shape>
            </v:group>
            <v:group style="position:absolute;left:7315;top:11532;width:2;height:4653" coordorigin="7315,11532" coordsize="2,4653">
              <v:shape style="position:absolute;left:7315;top:11532;width:2;height:4653" coordorigin="7315,11532" coordsize="0,4653" path="m7315,16185l7315,11532e" filled="f" stroked="t" strokeweight=".70998pt" strokecolor="#575757">
                <v:path arrowok="t"/>
              </v:shape>
            </v:group>
            <v:group style="position:absolute;left:1105;top:11537;width:2;height:4658" coordorigin="1105,11537" coordsize="2,4658">
              <v:shape style="position:absolute;left:1105;top:11537;width:2;height:4658" coordorigin="1105,11537" coordsize="0,4658" path="m1105,16195l1105,11537e" filled="f" stroked="t" strokeweight=".70998pt" strokecolor="#6B6B6B">
                <v:path arrowok="t"/>
              </v:shape>
            </v:group>
            <v:group style="position:absolute;left:450;top:11780;width:10886;height:2" coordorigin="450,11780" coordsize="10886,2">
              <v:shape style="position:absolute;left:450;top:11780;width:10886;height:2" coordorigin="450,11780" coordsize="10886,0" path="m450,11780l11336,11780e" filled="f" stroked="t" strokeweight=".70998pt" strokecolor="#606060">
                <v:path arrowok="t"/>
              </v:shape>
            </v:group>
            <v:group style="position:absolute;left:450;top:13859;width:1903;height:2" coordorigin="450,13859" coordsize="1903,2">
              <v:shape style="position:absolute;left:450;top:13859;width:1903;height:2" coordorigin="450,13859" coordsize="1903,0" path="m450,13859l2352,13859e" filled="f" stroked="t" strokeweight=".70998pt" strokecolor="#646464">
                <v:path arrowok="t"/>
              </v:shape>
            </v:group>
            <v:group style="position:absolute;left:454;top:16178;width:10886;height:2" coordorigin="454,16178" coordsize="10886,2">
              <v:shape style="position:absolute;left:454;top:16178;width:10886;height:2" coordorigin="454,16178" coordsize="10886,0" path="m454,16178l11341,16178e" filled="f" stroked="t" strokeweight=".70998pt" strokecolor="#6B6B6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7"/>
          <w:szCs w:val="27"/>
          <w:color w:val="545454"/>
          <w:spacing w:val="0"/>
          <w:w w:val="85"/>
        </w:rPr>
        <w:t>Alıdarra</w:t>
      </w:r>
      <w:r>
        <w:rPr>
          <w:rFonts w:ascii="Arial" w:hAnsi="Arial" w:cs="Arial" w:eastAsia="Arial"/>
          <w:sz w:val="27"/>
          <w:szCs w:val="27"/>
          <w:color w:val="545454"/>
          <w:spacing w:val="0"/>
          <w:w w:val="85"/>
        </w:rPr>
        <w:t>b</w:t>
      </w:r>
      <w:r>
        <w:rPr>
          <w:rFonts w:ascii="Arial" w:hAnsi="Arial" w:cs="Arial" w:eastAsia="Arial"/>
          <w:sz w:val="27"/>
          <w:szCs w:val="27"/>
          <w:color w:val="545454"/>
          <w:spacing w:val="43"/>
          <w:w w:val="85"/>
        </w:rPr>
        <w:t> </w:t>
      </w:r>
      <w:r>
        <w:rPr>
          <w:rFonts w:ascii="Arial" w:hAnsi="Arial" w:cs="Arial" w:eastAsia="Arial"/>
          <w:sz w:val="27"/>
          <w:szCs w:val="27"/>
          <w:color w:val="383D6B"/>
          <w:spacing w:val="0"/>
          <w:w w:val="301"/>
        </w:rPr>
        <w:t>\</w:t>
      </w:r>
      <w:r>
        <w:rPr>
          <w:rFonts w:ascii="Arial" w:hAnsi="Arial" w:cs="Arial" w:eastAsia="Arial"/>
          <w:sz w:val="27"/>
          <w:szCs w:val="27"/>
          <w:color w:val="383D6B"/>
          <w:spacing w:val="-51"/>
          <w:w w:val="100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545454"/>
          <w:spacing w:val="0"/>
          <w:w w:val="101"/>
        </w:rPr>
        <w:t>Giçu</w:t>
      </w:r>
      <w:r>
        <w:rPr>
          <w:rFonts w:ascii="Times New Roman" w:hAnsi="Times New Roman" w:cs="Times New Roman" w:eastAsia="Times New Roman"/>
          <w:sz w:val="40"/>
          <w:szCs w:val="40"/>
          <w:color w:val="000000"/>
          <w:spacing w:val="0"/>
          <w:w w:val="100"/>
        </w:rPr>
      </w:r>
    </w:p>
    <w:p>
      <w:pPr>
        <w:spacing w:before="7" w:after="0" w:line="240" w:lineRule="auto"/>
        <w:ind w:left="2253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646466"/>
          <w:w w:val="80"/>
          <w:b/>
          <w:bCs/>
        </w:rPr>
        <w:t>ltf</w:t>
      </w:r>
      <w:r>
        <w:rPr>
          <w:rFonts w:ascii="Arial" w:hAnsi="Arial" w:cs="Arial" w:eastAsia="Arial"/>
          <w:sz w:val="21"/>
          <w:szCs w:val="21"/>
          <w:color w:val="646466"/>
          <w:spacing w:val="-6"/>
          <w:w w:val="81"/>
          <w:b/>
          <w:bCs/>
        </w:rPr>
        <w:t>a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75"/>
          <w:b/>
          <w:bCs/>
        </w:rPr>
        <w:t>i</w:t>
      </w:r>
      <w:r>
        <w:rPr>
          <w:rFonts w:ascii="Arial" w:hAnsi="Arial" w:cs="Arial" w:eastAsia="Arial"/>
          <w:sz w:val="21"/>
          <w:szCs w:val="21"/>
          <w:color w:val="3B3B3B"/>
          <w:spacing w:val="-18"/>
          <w:w w:val="76"/>
          <w:b/>
          <w:bCs/>
        </w:rPr>
        <w:t>y</w:t>
      </w:r>
      <w:r>
        <w:rPr>
          <w:rFonts w:ascii="Arial" w:hAnsi="Arial" w:cs="Arial" w:eastAsia="Arial"/>
          <w:sz w:val="21"/>
          <w:szCs w:val="21"/>
          <w:color w:val="545454"/>
          <w:spacing w:val="1"/>
          <w:w w:val="600"/>
          <w:b/>
          <w:bCs/>
        </w:rPr>
        <w:t>r</w:t>
      </w:r>
      <w:r>
        <w:rPr>
          <w:rFonts w:ascii="Arial" w:hAnsi="Arial" w:cs="Arial" w:eastAsia="Arial"/>
          <w:sz w:val="21"/>
          <w:szCs w:val="21"/>
          <w:color w:val="9C9C9C"/>
          <w:spacing w:val="0"/>
          <w:w w:val="98"/>
          <w:b/>
          <w:bCs/>
        </w:rPr>
        <w:t>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20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257.279999pt;margin-top:-43.760754pt;width:85.440002pt;height:44.16pt;mso-position-horizontal-relative:page;mso-position-vertical-relative:paragraph;z-index:-15540" type="#_x0000_t75">
            <v:imagedata r:id="rId10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Hüseyi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CANSIZ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9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460"/>
          <w:cols w:num="2" w:equalWidth="0">
            <w:col w:w="4333" w:space="405"/>
            <w:col w:w="6362"/>
          </w:cols>
        </w:sectPr>
      </w:pPr>
      <w:rPr/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969" w:lineRule="exact"/>
        <w:ind w:left="641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6"/>
          <w:szCs w:val="86"/>
          <w:color w:val="3B3B3B"/>
          <w:spacing w:val="-389"/>
          <w:w w:val="176"/>
          <w:b/>
          <w:bCs/>
          <w:i/>
          <w:position w:val="-3"/>
        </w:rPr>
        <w:t>l</w:t>
      </w:r>
      <w:r>
        <w:rPr>
          <w:rFonts w:ascii="Arial" w:hAnsi="Arial" w:cs="Arial" w:eastAsia="Arial"/>
          <w:sz w:val="14"/>
          <w:szCs w:val="14"/>
          <w:color w:val="3B3B3B"/>
          <w:spacing w:val="5"/>
          <w:w w:val="122"/>
          <w:position w:val="-15"/>
        </w:rPr>
        <w:t>I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22"/>
          <w:position w:val="-15"/>
        </w:rPr>
        <w:t>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33" w:lineRule="exact"/>
        <w:ind w:left="612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2"/>
          <w:position w:val="-1"/>
        </w:rPr>
        <w:t>BÜYÜKŞEHIR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051" w:lineRule="exact"/>
        <w:ind w:right="-20"/>
        <w:jc w:val="left"/>
        <w:tabs>
          <w:tab w:pos="6500" w:val="left"/>
        </w:tabs>
        <w:rPr>
          <w:rFonts w:ascii="Arial" w:hAnsi="Arial" w:cs="Arial" w:eastAsia="Arial"/>
          <w:sz w:val="93"/>
          <w:szCs w:val="9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4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  <w:position w:val="-4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5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4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4"/>
        </w:rPr>
      </w:r>
      <w:r>
        <w:rPr>
          <w:rFonts w:ascii="Arial" w:hAnsi="Arial" w:cs="Arial" w:eastAsia="Arial"/>
          <w:sz w:val="93"/>
          <w:szCs w:val="93"/>
          <w:color w:val="707272"/>
          <w:spacing w:val="-17"/>
          <w:w w:val="100"/>
          <w:position w:val="-1"/>
        </w:rPr>
        <w:t>-</w:t>
      </w:r>
      <w:r>
        <w:rPr>
          <w:rFonts w:ascii="Arial" w:hAnsi="Arial" w:cs="Arial" w:eastAsia="Arial"/>
          <w:sz w:val="93"/>
          <w:szCs w:val="93"/>
          <w:color w:val="707272"/>
          <w:spacing w:val="0"/>
          <w:w w:val="100"/>
          <w:position w:val="-1"/>
        </w:rPr>
        <w:t>-</w:t>
      </w:r>
      <w:r>
        <w:rPr>
          <w:rFonts w:ascii="Arial" w:hAnsi="Arial" w:cs="Arial" w:eastAsia="Arial"/>
          <w:sz w:val="93"/>
          <w:szCs w:val="93"/>
          <w:color w:val="000000"/>
          <w:spacing w:val="0"/>
          <w:w w:val="100"/>
          <w:position w:val="0"/>
        </w:rPr>
      </w:r>
    </w:p>
    <w:p>
      <w:pPr>
        <w:spacing w:before="86" w:after="0" w:line="240" w:lineRule="auto"/>
        <w:ind w:left="32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505.09433pt;margin-top:-22.522373pt;width:34.10374pt;height:40.748681pt;mso-position-horizontal-relative:page;mso-position-vertical-relative:paragraph;z-index:-15536" coordorigin="10102,-450" coordsize="682,815">
            <v:group style="position:absolute;left:10147;top:-398;width:608;height:2" coordorigin="10147,-398" coordsize="608,2">
              <v:shape style="position:absolute;left:10147;top:-398;width:608;height:2" coordorigin="10147,-398" coordsize="608,0" path="m10147,-398l10755,-398e" filled="f" stroked="t" strokeweight="2.871894pt" strokecolor="#838C90">
                <v:path arrowok="t"/>
              </v:shape>
            </v:group>
            <v:group style="position:absolute;left:10707;top:-422;width:2;height:758" coordorigin="10707,-422" coordsize="2,758">
              <v:shape style="position:absolute;left:10707;top:-422;width:2;height:758" coordorigin="10707,-422" coordsize="0,758" path="m10707,336l10707,-422e" filled="f" stroked="t" strokeweight="2.871894pt" strokecolor="#878C90">
                <v:path arrowok="t"/>
              </v:shape>
            </v:group>
            <v:group style="position:absolute;left:10138;top:326;width:594;height:2" coordorigin="10138,326" coordsize="594,2">
              <v:shape style="position:absolute;left:10138;top:326;width:594;height:2" coordorigin="10138,326" coordsize="594,0" path="m10138,326l10731,326e" filled="f" stroked="t" strokeweight="3.589867pt" strokecolor="#808787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7.794952pt;margin-top:-39.282032pt;width:25.254653pt;height:53pt;mso-position-horizontal-relative:page;mso-position-vertical-relative:paragraph;z-index:-15531" type="#_x0000_t202" filled="f" stroked="f">
            <v:textbox inset="0,0,0,0">
              <w:txbxContent>
                <w:p>
                  <w:pPr>
                    <w:spacing w:before="0" w:after="0" w:line="1060" w:lineRule="exact"/>
                    <w:ind w:right="-199"/>
                    <w:jc w:val="left"/>
                    <w:rPr>
                      <w:rFonts w:ascii="Times New Roman" w:hAnsi="Times New Roman" w:cs="Times New Roman" w:eastAsia="Times New Roman"/>
                      <w:sz w:val="106"/>
                      <w:szCs w:val="10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6"/>
                      <w:szCs w:val="106"/>
                      <w:color w:val="707272"/>
                      <w:spacing w:val="0"/>
                      <w:w w:val="100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106"/>
                      <w:szCs w:val="106"/>
                      <w:color w:val="707272"/>
                      <w:spacing w:val="-142"/>
                      <w:w w:val="100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106"/>
                      <w:szCs w:val="10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320" w:bottom="0" w:left="240" w:right="140"/>
          <w:cols w:num="2" w:equalWidth="0">
            <w:col w:w="1631" w:space="1800"/>
            <w:col w:w="8109"/>
          </w:cols>
        </w:sectPr>
      </w:pPr>
      <w:rPr/>
    </w:p>
    <w:p>
      <w:pPr>
        <w:spacing w:before="0" w:after="0" w:line="174" w:lineRule="exact"/>
        <w:ind w:left="660" w:right="-20"/>
        <w:jc w:val="left"/>
        <w:tabs>
          <w:tab w:pos="40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8.109055pt;margin-top:-29.209719pt;width:359.893937pt;height:30.5pt;mso-position-horizontal-relative:page;mso-position-vertical-relative:paragraph;z-index:-15532" type="#_x0000_t202" filled="f" stroked="f">
            <v:textbox inset="0,0,0,0">
              <w:txbxContent>
                <w:p>
                  <w:pPr>
                    <w:spacing w:before="0" w:after="0" w:line="610" w:lineRule="exact"/>
                    <w:ind w:right="-132"/>
                    <w:jc w:val="left"/>
                    <w:tabs>
                      <w:tab w:pos="6420" w:val="left"/>
                      <w:tab w:pos="6960" w:val="left"/>
                    </w:tabs>
                    <w:rPr>
                      <w:rFonts w:ascii="Times New Roman" w:hAnsi="Times New Roman" w:cs="Times New Roman" w:eastAsia="Times New Roman"/>
                      <w:sz w:val="61"/>
                      <w:szCs w:val="6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B3B3B"/>
                      <w:spacing w:val="0"/>
                      <w:w w:val="100"/>
                      <w:position w:val="18"/>
                    </w:rPr>
                    <w:t>iTFAiYE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B3B3B"/>
                      <w:spacing w:val="0"/>
                      <w:w w:val="100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B3B3B"/>
                      <w:spacing w:val="9"/>
                      <w:w w:val="100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B3B3B"/>
                      <w:spacing w:val="0"/>
                      <w:w w:val="100"/>
                      <w:position w:val="18"/>
                    </w:rPr>
                    <w:t>DAİRESi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B3B3B"/>
                      <w:spacing w:val="0"/>
                      <w:w w:val="100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B3B3B"/>
                      <w:spacing w:val="4"/>
                      <w:w w:val="100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B3B3B"/>
                      <w:spacing w:val="0"/>
                      <w:w w:val="100"/>
                      <w:position w:val="18"/>
                    </w:rPr>
                    <w:t>BAŞKANLIGI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B3B3B"/>
                      <w:spacing w:val="-11"/>
                      <w:w w:val="100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B3B3B"/>
                      <w:spacing w:val="0"/>
                      <w:w w:val="100"/>
                      <w:position w:val="18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B3B3B"/>
                      <w:spacing w:val="0"/>
                      <w:w w:val="100"/>
                      <w:position w:val="18"/>
                    </w:rPr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505252"/>
                      <w:spacing w:val="0"/>
                      <w:w w:val="54"/>
                      <w:position w:val="3"/>
                    </w:rPr>
                    <w:t>L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505252"/>
                      <w:spacing w:val="0"/>
                      <w:w w:val="100"/>
                      <w:position w:val="3"/>
                    </w:rPr>
                    <w:tab/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505252"/>
                      <w:spacing w:val="0"/>
                      <w:w w:val="100"/>
                      <w:position w:val="3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61"/>
                      <w:szCs w:val="61"/>
                      <w:color w:val="878A8C"/>
                      <w:spacing w:val="0"/>
                      <w:w w:val="75"/>
                      <w:position w:val="0"/>
                    </w:rPr>
                    <w:t>9</w:t>
                  </w:r>
                  <w:r>
                    <w:rPr>
                      <w:rFonts w:ascii="Times New Roman" w:hAnsi="Times New Roman" w:cs="Times New Roman" w:eastAsia="Times New Roman"/>
                      <w:sz w:val="61"/>
                      <w:szCs w:val="6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15"/>
          <w:position w:val="1"/>
        </w:rPr>
        <w:t>BELEDIYESI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YANGIN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  <w:position w:val="0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4" w:right="-20"/>
        <w:jc w:val="left"/>
        <w:tabs>
          <w:tab w:pos="1340" w:val="left"/>
          <w:tab w:pos="3180" w:val="left"/>
          <w:tab w:pos="5580" w:val="left"/>
          <w:tab w:pos="7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94"/>
          <w:position w:val="1"/>
        </w:rPr>
        <w:t>!Ola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94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8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17.05.2017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07:21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tfei: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27"/>
          <w:position w:val="0"/>
        </w:rPr>
        <w:t>ll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9"/>
          <w:w w:val="12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66"/>
          <w:position w:val="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251" w:lineRule="auto"/>
        <w:ind w:left="138" w:right="4751" w:firstLine="5"/>
        <w:jc w:val="left"/>
        <w:tabs>
          <w:tab w:pos="1360" w:val="left"/>
          <w:tab w:pos="3180" w:val="left"/>
          <w:tab w:pos="4420" w:val="left"/>
          <w:tab w:pos="5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Tarihi</w:t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17.05.2017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77"/>
          <w:position w:val="0"/>
        </w:rPr>
        <w:t>!K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  <w:position w:val="0"/>
        </w:rPr>
        <w:t>ayıt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54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-35"/>
          <w:w w:val="15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  <w:position w:val="0"/>
        </w:rPr>
        <w:t>3182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  <w:position w:val="0"/>
        </w:rPr>
        <w:t>[Bildirim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54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5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Ayakkabıcıla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Sitesi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Tubor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  <w:position w:val="0"/>
        </w:rPr>
        <w:t>arkası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Işıkkent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i/>
          <w:position w:val="0"/>
        </w:rPr>
        <w:t>1</w:t>
      </w:r>
      <w:r>
        <w:rPr>
          <w:rFonts w:ascii="Arial" w:hAnsi="Arial" w:cs="Arial" w:eastAsia="Arial"/>
          <w:sz w:val="17"/>
          <w:szCs w:val="17"/>
          <w:color w:val="3B3B3B"/>
          <w:spacing w:val="-19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  <w:position w:val="0"/>
        </w:rPr>
        <w:t>Bornova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133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-39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>Ayakkabıcıla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Sitesi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97"/>
        </w:rPr>
        <w:t>Tuborıı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9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-7"/>
          <w:w w:val="9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>arkası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>Işıkkent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13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505252"/>
          <w:spacing w:val="0"/>
          <w:w w:val="100"/>
          <w:i/>
        </w:rPr>
        <w:t>1</w:t>
      </w:r>
      <w:r>
        <w:rPr>
          <w:rFonts w:ascii="Arial" w:hAnsi="Arial" w:cs="Arial" w:eastAsia="Arial"/>
          <w:sz w:val="17"/>
          <w:szCs w:val="17"/>
          <w:color w:val="505252"/>
          <w:spacing w:val="-1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</w:rPr>
        <w:t>Bornova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auto"/>
        <w:ind w:left="138" w:right="-20"/>
        <w:jc w:val="left"/>
        <w:tabs>
          <w:tab w:pos="1340" w:val="left"/>
          <w:tab w:pos="3900" w:val="left"/>
          <w:tab w:pos="62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707272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272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Yangıııı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272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272"/>
          <w:spacing w:val="-25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2"/>
        </w:rPr>
        <w:t>lzıııariti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187" w:lineRule="exact"/>
        <w:ind w:left="138" w:right="-20"/>
        <w:jc w:val="left"/>
        <w:tabs>
          <w:tab w:pos="3680" w:val="left"/>
          <w:tab w:pos="6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  <w:position w:val="-1"/>
        </w:rPr>
        <w:t>Yapınuı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54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3648" w:right="932"/>
        <w:jc w:val="center"/>
        <w:tabs>
          <w:tab w:pos="680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2.693848pt;margin-top:4.606814pt;width:3.74504pt;height:26pt;mso-position-horizontal-relative:page;mso-position-vertical-relative:paragraph;z-index:-15530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878A8C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3"/>
        </w:rPr>
        <w:t>Betonarnıe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3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3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  <w:position w:val="-3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  <w:position w:val="-3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3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4"/>
        </w:rPr>
        <w:t>Di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4"/>
        </w:rPr>
        <w:t>er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4"/>
        </w:rPr>
      </w:r>
      <w:r>
        <w:rPr>
          <w:rFonts w:ascii="Arial" w:hAnsi="Arial" w:cs="Arial" w:eastAsia="Arial"/>
          <w:sz w:val="23"/>
          <w:szCs w:val="23"/>
          <w:color w:val="707272"/>
          <w:spacing w:val="-18"/>
          <w:w w:val="103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505252"/>
          <w:spacing w:val="0"/>
          <w:w w:val="76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505252"/>
          <w:spacing w:val="-29"/>
          <w:w w:val="76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707272"/>
          <w:spacing w:val="0"/>
          <w:w w:val="79"/>
          <w:position w:val="-3"/>
        </w:rPr>
        <w:t>..</w:t>
      </w:r>
      <w:r>
        <w:rPr>
          <w:rFonts w:ascii="Arial" w:hAnsi="Arial" w:cs="Arial" w:eastAsia="Arial"/>
          <w:sz w:val="23"/>
          <w:szCs w:val="23"/>
          <w:color w:val="707272"/>
          <w:spacing w:val="-32"/>
          <w:w w:val="79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505252"/>
          <w:spacing w:val="-10"/>
          <w:w w:val="82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707272"/>
          <w:spacing w:val="-10"/>
          <w:w w:val="82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505252"/>
          <w:spacing w:val="-10"/>
          <w:w w:val="82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707272"/>
          <w:spacing w:val="-18"/>
          <w:w w:val="103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505252"/>
          <w:spacing w:val="0"/>
          <w:w w:val="76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505252"/>
          <w:spacing w:val="-10"/>
          <w:w w:val="76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707272"/>
          <w:spacing w:val="-18"/>
          <w:w w:val="103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505252"/>
          <w:spacing w:val="-15"/>
          <w:w w:val="82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707272"/>
          <w:spacing w:val="-20"/>
          <w:w w:val="124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505252"/>
          <w:spacing w:val="-10"/>
          <w:w w:val="82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707272"/>
          <w:spacing w:val="0"/>
          <w:w w:val="73"/>
          <w:position w:val="-3"/>
        </w:rPr>
        <w:t>....</w:t>
      </w:r>
      <w:r>
        <w:rPr>
          <w:rFonts w:ascii="Arial" w:hAnsi="Arial" w:cs="Arial" w:eastAsia="Arial"/>
          <w:sz w:val="23"/>
          <w:szCs w:val="23"/>
          <w:color w:val="707272"/>
          <w:spacing w:val="-29"/>
          <w:w w:val="73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505252"/>
          <w:spacing w:val="-22"/>
          <w:w w:val="103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878A8C"/>
          <w:spacing w:val="-24"/>
          <w:w w:val="124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707272"/>
          <w:spacing w:val="0"/>
          <w:w w:val="82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707272"/>
          <w:spacing w:val="-37"/>
          <w:w w:val="82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505252"/>
          <w:spacing w:val="0"/>
          <w:w w:val="76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505252"/>
          <w:spacing w:val="-10"/>
          <w:w w:val="76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707272"/>
          <w:spacing w:val="-18"/>
          <w:w w:val="103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505252"/>
          <w:spacing w:val="-10"/>
          <w:w w:val="82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707272"/>
          <w:spacing w:val="0"/>
          <w:w w:val="75"/>
          <w:position w:val="-3"/>
        </w:rPr>
        <w:t>..</w:t>
      </w:r>
      <w:r>
        <w:rPr>
          <w:rFonts w:ascii="Arial" w:hAnsi="Arial" w:cs="Arial" w:eastAsia="Arial"/>
          <w:sz w:val="23"/>
          <w:szCs w:val="23"/>
          <w:color w:val="707272"/>
          <w:spacing w:val="-33"/>
          <w:w w:val="75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878A8C"/>
          <w:spacing w:val="-22"/>
          <w:w w:val="103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76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-18"/>
          <w:w w:val="76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707272"/>
          <w:spacing w:val="0"/>
          <w:w w:val="76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707272"/>
          <w:spacing w:val="-39"/>
          <w:w w:val="76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232323"/>
          <w:spacing w:val="-18"/>
          <w:w w:val="103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707272"/>
          <w:spacing w:val="-22"/>
          <w:w w:val="103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505252"/>
          <w:spacing w:val="0"/>
          <w:w w:val="82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505252"/>
          <w:spacing w:val="-15"/>
          <w:w w:val="82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707272"/>
          <w:spacing w:val="-18"/>
          <w:w w:val="103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505252"/>
          <w:spacing w:val="0"/>
          <w:w w:val="71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505252"/>
          <w:spacing w:val="-10"/>
          <w:w w:val="71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707272"/>
          <w:spacing w:val="-18"/>
          <w:w w:val="103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75"/>
          <w:position w:val="-3"/>
        </w:rPr>
        <w:t>..</w:t>
      </w:r>
      <w:r>
        <w:rPr>
          <w:rFonts w:ascii="Arial" w:hAnsi="Arial" w:cs="Arial" w:eastAsia="Arial"/>
          <w:sz w:val="23"/>
          <w:szCs w:val="23"/>
          <w:color w:val="3B3B3B"/>
          <w:spacing w:val="-29"/>
          <w:w w:val="75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707272"/>
          <w:spacing w:val="-22"/>
          <w:w w:val="103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505252"/>
          <w:spacing w:val="0"/>
          <w:w w:val="76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505252"/>
          <w:spacing w:val="-10"/>
          <w:w w:val="76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707272"/>
          <w:spacing w:val="0"/>
          <w:w w:val="82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707272"/>
          <w:spacing w:val="-27"/>
          <w:w w:val="82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76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-15"/>
          <w:w w:val="76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707272"/>
          <w:spacing w:val="0"/>
          <w:w w:val="82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707272"/>
          <w:spacing w:val="-37"/>
          <w:w w:val="82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73"/>
          <w:position w:val="-3"/>
        </w:rPr>
        <w:t>...</w:t>
      </w:r>
      <w:r>
        <w:rPr>
          <w:rFonts w:ascii="Arial" w:hAnsi="Arial" w:cs="Arial" w:eastAsia="Arial"/>
          <w:sz w:val="23"/>
          <w:szCs w:val="23"/>
          <w:color w:val="3B3B3B"/>
          <w:spacing w:val="-29"/>
          <w:w w:val="73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707272"/>
          <w:spacing w:val="-24"/>
          <w:w w:val="124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505252"/>
          <w:spacing w:val="0"/>
          <w:w w:val="70"/>
          <w:position w:val="-3"/>
        </w:rPr>
        <w:t>..........</w:t>
      </w:r>
      <w:r>
        <w:rPr>
          <w:rFonts w:ascii="Arial" w:hAnsi="Arial" w:cs="Arial" w:eastAsia="Arial"/>
          <w:sz w:val="23"/>
          <w:szCs w:val="23"/>
          <w:color w:val="505252"/>
          <w:spacing w:val="-15"/>
          <w:w w:val="70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707272"/>
          <w:spacing w:val="-20"/>
          <w:w w:val="124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505252"/>
          <w:spacing w:val="0"/>
          <w:w w:val="69"/>
          <w:position w:val="-3"/>
        </w:rPr>
        <w:t>..</w:t>
      </w:r>
      <w:r>
        <w:rPr>
          <w:rFonts w:ascii="Arial" w:hAnsi="Arial" w:cs="Arial" w:eastAsia="Arial"/>
          <w:sz w:val="23"/>
          <w:szCs w:val="23"/>
          <w:color w:val="505252"/>
          <w:spacing w:val="-10"/>
          <w:w w:val="69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707272"/>
          <w:spacing w:val="-22"/>
          <w:w w:val="103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505252"/>
          <w:spacing w:val="0"/>
          <w:w w:val="73"/>
          <w:position w:val="-3"/>
        </w:rPr>
        <w:t>...</w:t>
      </w:r>
      <w:r>
        <w:rPr>
          <w:rFonts w:ascii="Arial" w:hAnsi="Arial" w:cs="Arial" w:eastAsia="Arial"/>
          <w:sz w:val="23"/>
          <w:szCs w:val="23"/>
          <w:color w:val="505252"/>
          <w:spacing w:val="-10"/>
          <w:w w:val="73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707272"/>
          <w:spacing w:val="0"/>
          <w:w w:val="76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707272"/>
          <w:spacing w:val="-18"/>
          <w:w w:val="76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505252"/>
          <w:spacing w:val="0"/>
          <w:w w:val="76"/>
          <w:position w:val="-3"/>
        </w:rPr>
        <w:t>..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336" w:lineRule="exact"/>
        <w:ind w:left="4449" w:right="1602"/>
        <w:jc w:val="center"/>
        <w:tabs>
          <w:tab w:pos="5040" w:val="left"/>
          <w:tab w:pos="6160" w:val="left"/>
          <w:tab w:pos="6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46"/>
          <w:szCs w:val="46"/>
          <w:color w:val="505252"/>
          <w:spacing w:val="0"/>
          <w:w w:val="54"/>
          <w:position w:val="-6"/>
        </w:rPr>
        <w:t>ı</w:t>
      </w:r>
      <w:r>
        <w:rPr>
          <w:rFonts w:ascii="Arial" w:hAnsi="Arial" w:cs="Arial" w:eastAsia="Arial"/>
          <w:sz w:val="46"/>
          <w:szCs w:val="46"/>
          <w:color w:val="505252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46"/>
          <w:szCs w:val="46"/>
          <w:color w:val="505252"/>
          <w:spacing w:val="0"/>
          <w:w w:val="54"/>
          <w:position w:val="-6"/>
        </w:rPr>
        <w:t>ı</w:t>
      </w:r>
      <w:r>
        <w:rPr>
          <w:rFonts w:ascii="Arial" w:hAnsi="Arial" w:cs="Arial" w:eastAsia="Arial"/>
          <w:sz w:val="46"/>
          <w:szCs w:val="46"/>
          <w:color w:val="505252"/>
          <w:spacing w:val="-64"/>
          <w:w w:val="54"/>
          <w:position w:val="-6"/>
        </w:rPr>
        <w:t> </w:t>
      </w:r>
      <w:r>
        <w:rPr>
          <w:rFonts w:ascii="Arial" w:hAnsi="Arial" w:cs="Arial" w:eastAsia="Arial"/>
          <w:sz w:val="46"/>
          <w:szCs w:val="46"/>
          <w:color w:val="505252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46"/>
          <w:szCs w:val="46"/>
          <w:color w:val="505252"/>
          <w:spacing w:val="0"/>
          <w:w w:val="100"/>
          <w:position w:val="-6"/>
        </w:rPr>
      </w:r>
      <w:r>
        <w:rPr>
          <w:rFonts w:ascii="Arial" w:hAnsi="Arial" w:cs="Arial" w:eastAsia="Arial"/>
          <w:sz w:val="46"/>
          <w:szCs w:val="46"/>
          <w:color w:val="878A8C"/>
          <w:spacing w:val="0"/>
          <w:w w:val="54"/>
          <w:position w:val="-6"/>
        </w:rPr>
        <w:t>ı</w:t>
      </w:r>
      <w:r>
        <w:rPr>
          <w:rFonts w:ascii="Arial" w:hAnsi="Arial" w:cs="Arial" w:eastAsia="Arial"/>
          <w:sz w:val="46"/>
          <w:szCs w:val="46"/>
          <w:color w:val="878A8C"/>
          <w:spacing w:val="-64"/>
          <w:w w:val="54"/>
          <w:position w:val="-6"/>
        </w:rPr>
        <w:t> </w:t>
      </w:r>
      <w:r>
        <w:rPr>
          <w:rFonts w:ascii="Arial" w:hAnsi="Arial" w:cs="Arial" w:eastAsia="Arial"/>
          <w:sz w:val="46"/>
          <w:szCs w:val="46"/>
          <w:color w:val="878A8C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46"/>
          <w:szCs w:val="46"/>
          <w:color w:val="878A8C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7"/>
        </w:rPr>
        <w:t>tyangını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7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7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7"/>
        </w:rPr>
        <w:t>Alına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7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  <w:position w:val="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  <w:position w:val="7"/>
        </w:rPr>
        <w:t>07:35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49" w:lineRule="exact"/>
        <w:ind w:left="114" w:right="-20"/>
        <w:jc w:val="left"/>
        <w:tabs>
          <w:tab w:pos="2220" w:val="left"/>
          <w:tab w:pos="5760" w:val="left"/>
          <w:tab w:pos="7600" w:val="left"/>
          <w:tab w:pos="8400" w:val="left"/>
          <w:tab w:pos="11240" w:val="left"/>
        </w:tabs>
        <w:rPr>
          <w:rFonts w:ascii="Arial" w:hAnsi="Arial" w:cs="Arial" w:eastAsia="Arial"/>
          <w:sz w:val="45"/>
          <w:szCs w:val="45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4"/>
          <w:position w:val="9"/>
        </w:rPr>
        <w:t>!Yana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4"/>
          <w:position w:val="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94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9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40"/>
          <w:position w:val="8"/>
        </w:rPr>
        <w:t>ahibi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4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4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40"/>
          <w:position w:val="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7"/>
          <w:szCs w:val="17"/>
          <w:color w:val="A1A1A1"/>
          <w:spacing w:val="-3"/>
          <w:w w:val="62"/>
          <w:position w:val="9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9"/>
        </w:rPr>
        <w:t>Kiracı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9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9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u w:val="single" w:color="3F3F3F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u w:val="single" w:color="3F3F3F"/>
          <w:position w:val="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u w:val="single" w:color="3F3F3F"/>
          <w:position w:val="9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9"/>
        </w:rPr>
      </w:r>
      <w:r>
        <w:rPr>
          <w:rFonts w:ascii="Arial" w:hAnsi="Arial" w:cs="Arial" w:eastAsia="Arial"/>
          <w:sz w:val="45"/>
          <w:szCs w:val="45"/>
          <w:color w:val="B8B8B8"/>
          <w:spacing w:val="0"/>
          <w:w w:val="59"/>
          <w:position w:val="1"/>
        </w:rPr>
        <w:t>ı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152" w:lineRule="exact"/>
        <w:ind w:left="216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\ıniri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28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1"/>
          <w:w w:val="128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Çvş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Fevzi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  <w:position w:val="1"/>
        </w:rPr>
        <w:t>SAVRAN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5" w:after="0" w:line="192" w:lineRule="exact"/>
        <w:ind w:left="2163" w:right="-20"/>
        <w:jc w:val="left"/>
        <w:tabs>
          <w:tab w:pos="4740" w:val="left"/>
          <w:tab w:pos="7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1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1"/>
          <w:position w:val="-1"/>
        </w:rPr>
        <w:t>\raç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54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4"/>
          <w:w w:val="15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yıkı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07:22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Varı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16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-5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6"/>
          <w:position w:val="-1"/>
        </w:rPr>
        <w:t>07:23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140"/>
        </w:sectPr>
      </w:pPr>
      <w:rPr/>
    </w:p>
    <w:p>
      <w:pPr>
        <w:spacing w:before="4" w:after="0" w:line="240" w:lineRule="auto"/>
        <w:ind w:left="114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6"/>
        </w:rPr>
        <w:t>piden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1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1"/>
          <w:position w:val="-1"/>
        </w:rPr>
        <w:t>\raç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1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FN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7"/>
          <w:position w:val="-1"/>
        </w:rPr>
        <w:t>106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140"/>
          <w:cols w:num="2" w:equalWidth="0">
            <w:col w:w="556" w:space="1607"/>
            <w:col w:w="9377"/>
          </w:cols>
        </w:sectPr>
      </w:pPr>
      <w:rPr/>
    </w:p>
    <w:p>
      <w:pPr>
        <w:spacing w:before="0" w:after="0" w:line="277" w:lineRule="exact"/>
        <w:ind w:left="138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  <w:position w:val="-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left="4727" w:right="4788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4" w:after="0" w:line="264" w:lineRule="auto"/>
        <w:ind w:left="2182" w:right="4430" w:firstLine="2575"/>
        <w:jc w:val="left"/>
        <w:tabs>
          <w:tab w:pos="4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272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272"/>
          <w:spacing w:val="0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00" w:lineRule="atLeast"/>
        <w:ind w:left="2182" w:right="2623" w:firstLine="-2049"/>
        <w:jc w:val="left"/>
        <w:tabs>
          <w:tab w:pos="2220" w:val="left"/>
          <w:tab w:pos="4740" w:val="left"/>
          <w:tab w:pos="7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,-ıkı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Saat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11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707272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27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07272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</w:rPr>
        <w:t>Sayıs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5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707272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272"/>
          <w:spacing w:val="0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75" w:lineRule="exact"/>
        <w:ind w:left="224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A1A1A1"/>
          <w:spacing w:val="0"/>
          <w:w w:val="121"/>
          <w:position w:val="-1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45" w:lineRule="exact"/>
        <w:ind w:left="218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  <w:position w:val="1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0" w:after="0" w:line="192" w:lineRule="exact"/>
        <w:ind w:left="218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  <w:position w:val="-1"/>
        </w:rPr>
        <w:t>Adı-Soyad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5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707272"/>
          <w:spacing w:val="0"/>
          <w:w w:val="128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playı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4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6"/>
        </w:rPr>
        <w:t>varıldığında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duınanlı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715" w:right="4212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Söndürınede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söndürlicü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198" w:lineRule="exact"/>
        <w:ind w:left="170" w:right="-20"/>
        <w:jc w:val="left"/>
        <w:tabs>
          <w:tab w:pos="2220" w:val="left"/>
          <w:tab w:pos="4740" w:val="left"/>
          <w:tab w:pos="6660" w:val="left"/>
          <w:tab w:pos="8260" w:val="left"/>
          <w:tab w:pos="99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30"/>
          <w:position w:val="-1"/>
        </w:rPr>
        <w:t>öndürıııe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3"/>
          <w:w w:val="13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17"/>
          <w:position w:val="-3"/>
        </w:rPr>
        <w:t>ulu/köpükl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17"/>
          <w:position w:val="-3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17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19"/>
          <w:position w:val="-2"/>
        </w:rPr>
        <w:t>Sum3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  <w:position w:val="-2"/>
        </w:rPr>
        <w:t>IKöpük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-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73"/>
          <w:position w:val="-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8"/>
          <w:w w:val="73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1"/>
          <w:position w:val="-2"/>
        </w:rPr>
        <w:t>.K.T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2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75"/>
          <w:position w:val="-2"/>
        </w:rPr>
        <w:t>02Kg.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82" w:lineRule="exact"/>
        <w:ind w:left="5288" w:right="-20"/>
        <w:jc w:val="left"/>
        <w:tabs>
          <w:tab w:pos="6660" w:val="left"/>
          <w:tab w:pos="7000" w:val="left"/>
          <w:tab w:pos="826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20"/>
          <w:position w:val="3"/>
        </w:rPr>
        <w:t>3m3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3"/>
        </w:rPr>
      </w:r>
      <w:r>
        <w:rPr>
          <w:rFonts w:ascii="Arial" w:hAnsi="Arial" w:cs="Arial" w:eastAsia="Arial"/>
          <w:sz w:val="30"/>
          <w:szCs w:val="30"/>
          <w:color w:val="505252"/>
          <w:spacing w:val="0"/>
          <w:w w:val="72"/>
          <w:position w:val="1"/>
        </w:rPr>
        <w:t>ı</w:t>
      </w:r>
      <w:r>
        <w:rPr>
          <w:rFonts w:ascii="Arial" w:hAnsi="Arial" w:cs="Arial" w:eastAsia="Arial"/>
          <w:sz w:val="30"/>
          <w:szCs w:val="30"/>
          <w:color w:val="505252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0"/>
          <w:szCs w:val="30"/>
          <w:color w:val="50525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4"/>
        </w:rPr>
        <w:t>75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4"/>
        </w:rPr>
        <w:t>Kg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4"/>
        </w:rPr>
      </w:r>
      <w:r>
        <w:rPr>
          <w:rFonts w:ascii="Arial" w:hAnsi="Arial" w:cs="Arial" w:eastAsia="Arial"/>
          <w:sz w:val="31"/>
          <w:szCs w:val="31"/>
          <w:color w:val="232323"/>
          <w:spacing w:val="0"/>
          <w:w w:val="52"/>
          <w:position w:val="1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left="225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</w:rPr>
        <w:t>yoktur.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17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32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5"/>
          <w:w w:val="13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18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8"/>
        </w:rPr>
        <w:t>olup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8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tarafımızda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2"/>
        </w:rPr>
        <w:t>yapılan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138" w:right="-20"/>
        <w:jc w:val="left"/>
        <w:tabs>
          <w:tab w:pos="22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raştırma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6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6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kişile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5"/>
        </w:rPr>
        <w:t>söndürülmede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7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3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218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707272"/>
          <w:spacing w:val="2"/>
          <w:w w:val="100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zmaritini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>etrafta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maddeleri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320" w:lineRule="atLeast"/>
        <w:ind w:left="133" w:right="4101" w:firstLine="40"/>
        <w:jc w:val="left"/>
        <w:tabs>
          <w:tab w:pos="2180" w:val="left"/>
          <w:tab w:pos="68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38"/>
          <w:position w:val="1"/>
        </w:rPr>
        <w:t>igortalı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38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</w:r>
      <w:r>
        <w:rPr>
          <w:rFonts w:ascii="Arial" w:hAnsi="Arial" w:cs="Arial" w:eastAsia="Arial"/>
          <w:sz w:val="18"/>
          <w:szCs w:val="18"/>
          <w:color w:val="505252"/>
          <w:spacing w:val="12"/>
          <w:w w:val="100"/>
          <w:position w:val="1"/>
        </w:rPr>
        <w:t>$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irketi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JBcdeli: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  <w:position w:val="0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auto"/>
        <w:ind w:left="13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5" w:after="0" w:line="240" w:lineRule="auto"/>
        <w:ind w:left="185" w:right="-20"/>
        <w:jc w:val="left"/>
        <w:tabs>
          <w:tab w:pos="2180" w:val="left"/>
          <w:tab w:pos="61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66"/>
        </w:rPr>
        <w:t>k;"i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6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-11"/>
          <w:w w:val="16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>Dönilşil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>rarih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17.05.2017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505252"/>
          <w:spacing w:val="0"/>
          <w:w w:val="77"/>
        </w:rPr>
        <w:t>lSaali</w:t>
      </w:r>
      <w:r>
        <w:rPr>
          <w:rFonts w:ascii="Times New Roman" w:hAnsi="Times New Roman" w:cs="Times New Roman" w:eastAsia="Times New Roman"/>
          <w:sz w:val="21"/>
          <w:szCs w:val="21"/>
          <w:color w:val="505252"/>
          <w:spacing w:val="7"/>
          <w:w w:val="7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0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505252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</w:rPr>
        <w:t>08:05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46" w:lineRule="exact"/>
        <w:ind w:left="535" w:right="-20"/>
        <w:jc w:val="left"/>
        <w:tabs>
          <w:tab w:pos="1020" w:val="left"/>
          <w:tab w:pos="1540" w:val="left"/>
          <w:tab w:pos="2180" w:val="left"/>
          <w:tab w:pos="8380" w:val="left"/>
          <w:tab w:pos="8780" w:val="left"/>
          <w:tab w:pos="113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05252"/>
          <w:w w:val="63"/>
          <w:position w:val="-5"/>
        </w:rPr>
        <w:t>cı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05252"/>
          <w:w w:val="100"/>
          <w:position w:val="-5"/>
        </w:rPr>
      </w:r>
      <w:r>
        <w:rPr>
          <w:rFonts w:ascii="Arial" w:hAnsi="Arial" w:cs="Arial" w:eastAsia="Arial"/>
          <w:sz w:val="18"/>
          <w:szCs w:val="18"/>
          <w:color w:val="505252"/>
          <w:w w:val="83"/>
          <w:position w:val="-5"/>
        </w:rPr>
        <w:t>ÖIU</w:t>
      </w:r>
      <w:r>
        <w:rPr>
          <w:rFonts w:ascii="Arial" w:hAnsi="Arial" w:cs="Arial" w:eastAsia="Arial"/>
          <w:sz w:val="18"/>
          <w:szCs w:val="18"/>
          <w:color w:val="505252"/>
          <w:w w:val="100"/>
          <w:position w:val="-5"/>
        </w:rPr>
        <w:tab/>
      </w:r>
      <w:r>
        <w:rPr>
          <w:rFonts w:ascii="Arial" w:hAnsi="Arial" w:cs="Arial" w:eastAsia="Arial"/>
          <w:sz w:val="18"/>
          <w:szCs w:val="18"/>
          <w:color w:val="505252"/>
          <w:w w:val="100"/>
          <w:position w:val="-5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w w:val="99"/>
          <w:position w:val="-5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w w:val="104"/>
          <w:position w:val="-5"/>
        </w:rPr>
        <w:t>GiDE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w w:val="105"/>
          <w:position w:val="-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6"/>
          <w:position w:val="-5"/>
        </w:rPr>
        <w:t>EKİP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6"/>
          <w:u w:val="single" w:color="4B4B4B"/>
          <w:position w:val="-5"/>
        </w:rPr>
        <w:t>:Işıkken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6"/>
          <w:u w:val="single" w:color="4B4B4B"/>
          <w:position w:val="-5"/>
        </w:rPr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6"/>
          <w:u w:val="single" w:color="4B4B4B"/>
          <w:position w:val="-5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6"/>
          <w:u w:val="single" w:color="4B4B4B"/>
          <w:position w:val="-5"/>
        </w:rPr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6"/>
          <w:position w:val="-5"/>
        </w:rPr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1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  <w:position w:val="-5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5"/>
          <w:w w:val="112"/>
          <w:position w:val="-5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707272"/>
          <w:spacing w:val="0"/>
          <w:w w:val="130"/>
          <w:position w:val="-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07272"/>
          <w:spacing w:val="-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  <w:position w:val="-5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u w:val="single" w:color="0000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u w:val="single" w:color="0000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u w:val="single" w:color="000000"/>
          <w:position w:val="-4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8"/>
          <w:w w:val="101"/>
          <w:u w:val="single" w:color="000000"/>
          <w:position w:val="-4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8"/>
          <w:w w:val="101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  <w:u w:val="single" w:color="000000"/>
          <w:position w:val="-4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u w:val="single" w:color="0000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u w:val="single" w:color="0000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140"/>
        </w:sectPr>
      </w:pPr>
      <w:rPr/>
    </w:p>
    <w:p>
      <w:pPr>
        <w:spacing w:before="0" w:after="0" w:line="164" w:lineRule="exact"/>
        <w:ind w:left="114" w:right="-64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410.441498pt;margin-top:3.246217pt;width:18.427986pt;height:.1pt;mso-position-horizontal-relative:page;mso-position-vertical-relative:paragraph;z-index:-15535" coordorigin="8209,65" coordsize="369,2">
            <v:shape style="position:absolute;left:8209;top:65;width:369;height:2" coordorigin="8209,65" coordsize="369,0" path="m8209,65l8577,65e" filled="f" stroked="t" strokeweight=".239324pt" strokecolor="#A8A8A8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3B3B3B"/>
          <w:w w:val="127"/>
          <w:i/>
        </w:rPr>
        <w:t>r-</w:t>
      </w:r>
      <w:r>
        <w:rPr>
          <w:rFonts w:ascii="Arial" w:hAnsi="Arial" w:cs="Arial" w:eastAsia="Arial"/>
          <w:sz w:val="16"/>
          <w:szCs w:val="16"/>
          <w:color w:val="3B3B3B"/>
          <w:spacing w:val="-4"/>
          <w:w w:val="127"/>
          <w:i/>
        </w:rPr>
        <w:t>-</w:t>
      </w:r>
      <w:r>
        <w:rPr>
          <w:rFonts w:ascii="Arial" w:hAnsi="Arial" w:cs="Arial" w:eastAsia="Arial"/>
          <w:sz w:val="16"/>
          <w:szCs w:val="16"/>
          <w:color w:val="B8B8B8"/>
          <w:spacing w:val="0"/>
          <w:w w:val="197"/>
          <w:i/>
        </w:rPr>
        <w:t>-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tabs>
          <w:tab w:pos="22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60" w:lineRule="exact"/>
        <w:ind w:left="2499" w:right="-20"/>
        <w:jc w:val="left"/>
        <w:tabs>
          <w:tab w:pos="652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9"/>
          <w:position w:val="4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7"/>
          <w:szCs w:val="27"/>
          <w:color w:val="505252"/>
          <w:spacing w:val="0"/>
          <w:w w:val="60"/>
          <w:position w:val="-2"/>
        </w:rPr>
        <w:t>2</w:t>
      </w:r>
      <w:r>
        <w:rPr>
          <w:rFonts w:ascii="Times New Roman" w:hAnsi="Times New Roman" w:cs="Times New Roman" w:eastAsia="Times New Roman"/>
          <w:sz w:val="27"/>
          <w:szCs w:val="27"/>
          <w:color w:val="505252"/>
          <w:spacing w:val="25"/>
          <w:w w:val="60"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05252"/>
          <w:spacing w:val="0"/>
          <w:w w:val="60"/>
          <w:i/>
          <w:position w:val="-2"/>
        </w:rPr>
        <w:t>7</w:t>
      </w:r>
      <w:r>
        <w:rPr>
          <w:rFonts w:ascii="Times New Roman" w:hAnsi="Times New Roman" w:cs="Times New Roman" w:eastAsia="Times New Roman"/>
          <w:sz w:val="28"/>
          <w:szCs w:val="28"/>
          <w:color w:val="505252"/>
          <w:spacing w:val="0"/>
          <w:w w:val="6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05252"/>
          <w:spacing w:val="39"/>
          <w:w w:val="60"/>
          <w:i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505252"/>
          <w:spacing w:val="0"/>
          <w:w w:val="60"/>
          <w:position w:val="-2"/>
        </w:rPr>
        <w:t>MaYıs</w:t>
      </w:r>
      <w:r>
        <w:rPr>
          <w:rFonts w:ascii="Arial" w:hAnsi="Arial" w:cs="Arial" w:eastAsia="Arial"/>
          <w:sz w:val="23"/>
          <w:szCs w:val="23"/>
          <w:color w:val="505252"/>
          <w:spacing w:val="5"/>
          <w:w w:val="60"/>
          <w:position w:val="-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05252"/>
          <w:spacing w:val="0"/>
          <w:w w:val="71"/>
          <w:position w:val="-2"/>
        </w:rPr>
        <w:t>70i7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31" w:lineRule="exact"/>
        <w:ind w:right="1780"/>
        <w:jc w:val="right"/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0.671173pt;margin-top:1.532464pt;width:132.790122pt;height:42.5pt;mso-position-horizontal-relative:page;mso-position-vertical-relative:paragraph;z-index:-15529" type="#_x0000_t202" filled="f" stroked="f">
            <v:textbox inset="0,0,0,0">
              <w:txbxContent>
                <w:p>
                  <w:pPr>
                    <w:spacing w:before="0" w:after="0" w:line="850" w:lineRule="exact"/>
                    <w:ind w:right="-168"/>
                    <w:jc w:val="left"/>
                    <w:tabs>
                      <w:tab w:pos="1480" w:val="left"/>
                    </w:tabs>
                    <w:rPr>
                      <w:rFonts w:ascii="Arial" w:hAnsi="Arial" w:cs="Arial" w:eastAsia="Arial"/>
                      <w:sz w:val="85"/>
                      <w:szCs w:val="85"/>
                    </w:rPr>
                  </w:pPr>
                  <w:rPr/>
                  <w:r>
                    <w:rPr>
                      <w:rFonts w:ascii="Arial" w:hAnsi="Arial" w:cs="Arial" w:eastAsia="Arial"/>
                      <w:sz w:val="85"/>
                      <w:szCs w:val="85"/>
                      <w:color w:val="3B3B3B"/>
                      <w:spacing w:val="0"/>
                      <w:w w:val="33"/>
                      <w:position w:val="-1"/>
                    </w:rPr>
                    <w:t>Mur</w:t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3B3B3B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3B3B3B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383F67"/>
                      <w:spacing w:val="0"/>
                      <w:w w:val="206"/>
                      <w:position w:val="-1"/>
                    </w:rPr>
                    <w:t>V</w:t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505252"/>
          <w:spacing w:val="0"/>
          <w:w w:val="100"/>
          <w:i/>
          <w:position w:val="-9"/>
        </w:rPr>
        <w:t>1</w:t>
      </w:r>
      <w:r>
        <w:rPr>
          <w:rFonts w:ascii="Arial" w:hAnsi="Arial" w:cs="Arial" w:eastAsia="Arial"/>
          <w:sz w:val="17"/>
          <w:szCs w:val="17"/>
          <w:color w:val="505252"/>
          <w:spacing w:val="0"/>
          <w:w w:val="100"/>
          <w:i/>
          <w:position w:val="-9"/>
        </w:rPr>
        <w:t> </w:t>
      </w:r>
      <w:r>
        <w:rPr>
          <w:rFonts w:ascii="Arial" w:hAnsi="Arial" w:cs="Arial" w:eastAsia="Arial"/>
          <w:sz w:val="17"/>
          <w:szCs w:val="17"/>
          <w:color w:val="505252"/>
          <w:spacing w:val="41"/>
          <w:w w:val="100"/>
          <w:i/>
          <w:position w:val="-9"/>
        </w:rPr>
        <w:t> </w:t>
      </w:r>
      <w:r>
        <w:rPr>
          <w:rFonts w:ascii="Arial" w:hAnsi="Arial" w:cs="Arial" w:eastAsia="Arial"/>
          <w:sz w:val="17"/>
          <w:szCs w:val="17"/>
          <w:color w:val="505252"/>
          <w:spacing w:val="0"/>
          <w:w w:val="98"/>
          <w:i/>
          <w:position w:val="-9"/>
        </w:rPr>
        <w:t>12017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240" w:right="140"/>
          <w:cols w:num="2" w:equalWidth="0">
            <w:col w:w="419" w:space="1888"/>
            <w:col w:w="9233"/>
          </w:cols>
        </w:sectPr>
      </w:pPr>
      <w:rPr/>
    </w:p>
    <w:p>
      <w:pPr>
        <w:spacing w:before="6" w:after="0" w:line="153" w:lineRule="exact"/>
        <w:ind w:left="277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B3B3B"/>
          <w:spacing w:val="0"/>
          <w:w w:val="136"/>
          <w:position w:val="-2"/>
        </w:rPr>
        <w:t>'ü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31" w:lineRule="exact"/>
        <w:ind w:left="277" w:right="-20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-26"/>
          <w:w w:val="85"/>
          <w:i/>
          <w:position w:val="-3"/>
        </w:rPr>
        <w:t>.</w:t>
      </w:r>
      <w:r>
        <w:rPr>
          <w:rFonts w:ascii="Arial" w:hAnsi="Arial" w:cs="Arial" w:eastAsia="Arial"/>
          <w:sz w:val="7"/>
          <w:szCs w:val="7"/>
          <w:color w:val="3B3B3B"/>
          <w:spacing w:val="-24"/>
          <w:w w:val="156"/>
          <w:i/>
          <w:position w:val="12"/>
        </w:rPr>
        <w:t>a</w:t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-93"/>
          <w:w w:val="85"/>
          <w:i/>
          <w:position w:val="-3"/>
        </w:rPr>
        <w:t>o</w:t>
      </w:r>
      <w:r>
        <w:rPr>
          <w:rFonts w:ascii="Arial" w:hAnsi="Arial" w:cs="Arial" w:eastAsia="Arial"/>
          <w:sz w:val="7"/>
          <w:szCs w:val="7"/>
          <w:color w:val="3B3B3B"/>
          <w:spacing w:val="0"/>
          <w:w w:val="156"/>
          <w:i/>
          <w:position w:val="12"/>
        </w:rPr>
        <w:t>)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24" w:lineRule="atLeast"/>
        <w:ind w:left="253" w:right="-20"/>
        <w:jc w:val="left"/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34"/>
          <w:szCs w:val="34"/>
          <w:color w:val="3B3B3B"/>
          <w:spacing w:val="0"/>
          <w:w w:val="58"/>
        </w:rPr>
        <w:t>.!ı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3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4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10"/>
          <w:position w:val="-14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5"/>
          <w:w w:val="111"/>
          <w:position w:val="-1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89"/>
          <w:position w:val="-1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-22"/>
          <w:w w:val="89"/>
          <w:position w:val="-1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8"/>
          <w:position w:val="-14"/>
        </w:rPr>
        <w:t>:t,'Nniçj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140"/>
          <w:cols w:num="2" w:equalWidth="0">
            <w:col w:w="5030" w:space="3710"/>
            <w:col w:w="2800"/>
          </w:cols>
        </w:sectPr>
      </w:pPr>
      <w:rPr/>
    </w:p>
    <w:p>
      <w:pPr>
        <w:spacing w:before="0" w:after="0" w:line="178" w:lineRule="atLeast"/>
        <w:ind w:left="2488" w:right="-20"/>
        <w:jc w:val="left"/>
        <w:tabs>
          <w:tab w:pos="3020" w:val="left"/>
          <w:tab w:pos="3460" w:val="left"/>
          <w:tab w:pos="4980" w:val="left"/>
          <w:tab w:pos="8840" w:val="left"/>
          <w:tab w:pos="9340" w:val="left"/>
        </w:tabs>
        <w:rPr>
          <w:rFonts w:ascii="Arial" w:hAnsi="Arial" w:cs="Arial" w:eastAsia="Arial"/>
          <w:sz w:val="60"/>
          <w:szCs w:val="60"/>
        </w:rPr>
      </w:pPr>
      <w:rPr/>
      <w:r>
        <w:rPr/>
        <w:pict>
          <v:group style="position:absolute;margin-left:433.895294pt;margin-top:55.826733pt;width:101.952234pt;height:17.066579pt;mso-position-horizontal-relative:page;mso-position-vertical-relative:paragraph;z-index:-15534" coordorigin="8678,1117" coordsize="2039,341">
            <v:group style="position:absolute;left:8702;top:1296;width:1991;height:2" coordorigin="8702,1296" coordsize="1991,2">
              <v:shape style="position:absolute;left:8702;top:1296;width:1991;height:2" coordorigin="8702,1296" coordsize="1991,0" path="m8702,1296l10693,1296e" filled="f" stroked="t" strokeweight="2.393245pt" strokecolor="#545774">
                <v:path arrowok="t"/>
              </v:shape>
            </v:group>
            <v:group style="position:absolute;left:9866;top:1151;width:2;height:273" coordorigin="9866,1151" coordsize="2,273">
              <v:shape style="position:absolute;left:9866;top:1151;width:2;height:273" coordorigin="9866,1151" coordsize="0,273" path="m9866,1424l9866,1151e" filled="f" stroked="t" strokeweight="3.424pt" strokecolor="#DBDFE4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2.323303pt;margin-top:11.174565pt;width:85.937637pt;height:60.730233pt;mso-position-horizontal-relative:page;mso-position-vertical-relative:paragraph;z-index:-15528" type="#_x0000_t202" filled="f" stroked="f">
            <v:textbox inset="0,0,0,0">
              <w:txbxContent>
                <w:p>
                  <w:pPr>
                    <w:spacing w:before="0" w:after="0" w:line="1215" w:lineRule="exact"/>
                    <w:ind w:right="-222"/>
                    <w:jc w:val="left"/>
                    <w:tabs>
                      <w:tab w:pos="1040" w:val="left"/>
                      <w:tab w:pos="1640" w:val="left"/>
                    </w:tabs>
                    <w:rPr>
                      <w:rFonts w:ascii="Arial" w:hAnsi="Arial" w:cs="Arial" w:eastAsia="Arial"/>
                      <w:sz w:val="100"/>
                      <w:szCs w:val="100"/>
                    </w:rPr>
                  </w:pPr>
                  <w:rPr/>
                  <w:r>
                    <w:rPr>
                      <w:rFonts w:ascii="Arial" w:hAnsi="Arial" w:cs="Arial" w:eastAsia="Arial"/>
                      <w:sz w:val="74"/>
                      <w:szCs w:val="74"/>
                      <w:color w:val="A1A1A1"/>
                      <w:spacing w:val="0"/>
                      <w:w w:val="100"/>
                      <w:position w:val="13"/>
                    </w:rPr>
                    <w:t>.</w:t>
                  </w:r>
                  <w:r>
                    <w:rPr>
                      <w:rFonts w:ascii="Arial" w:hAnsi="Arial" w:cs="Arial" w:eastAsia="Arial"/>
                      <w:sz w:val="74"/>
                      <w:szCs w:val="74"/>
                      <w:color w:val="A1A1A1"/>
                      <w:spacing w:val="-175"/>
                      <w:w w:val="100"/>
                      <w:position w:val="13"/>
                    </w:rPr>
                    <w:t> </w:t>
                  </w:r>
                  <w:r>
                    <w:rPr>
                      <w:rFonts w:ascii="Arial" w:hAnsi="Arial" w:cs="Arial" w:eastAsia="Arial"/>
                      <w:sz w:val="74"/>
                      <w:szCs w:val="74"/>
                      <w:color w:val="A1A1A1"/>
                      <w:spacing w:val="0"/>
                      <w:w w:val="100"/>
                      <w:position w:val="13"/>
                    </w:rPr>
                    <w:tab/>
                  </w:r>
                  <w:r>
                    <w:rPr>
                      <w:rFonts w:ascii="Arial" w:hAnsi="Arial" w:cs="Arial" w:eastAsia="Arial"/>
                      <w:sz w:val="74"/>
                      <w:szCs w:val="74"/>
                      <w:color w:val="A1A1A1"/>
                      <w:spacing w:val="0"/>
                      <w:w w:val="100"/>
                      <w:position w:val="13"/>
                    </w:rPr>
                  </w:r>
                  <w:r>
                    <w:rPr>
                      <w:rFonts w:ascii="Arial" w:hAnsi="Arial" w:cs="Arial" w:eastAsia="Arial"/>
                      <w:sz w:val="104"/>
                      <w:szCs w:val="104"/>
                      <w:color w:val="707272"/>
                      <w:spacing w:val="0"/>
                      <w:w w:val="41"/>
                      <w:position w:val="13"/>
                    </w:rPr>
                    <w:t>:</w:t>
                  </w:r>
                  <w:r>
                    <w:rPr>
                      <w:rFonts w:ascii="Arial" w:hAnsi="Arial" w:cs="Arial" w:eastAsia="Arial"/>
                      <w:sz w:val="104"/>
                      <w:szCs w:val="104"/>
                      <w:color w:val="707272"/>
                      <w:spacing w:val="-107"/>
                      <w:w w:val="41"/>
                      <w:position w:val="13"/>
                    </w:rPr>
                    <w:t> </w:t>
                  </w:r>
                  <w:r>
                    <w:rPr>
                      <w:rFonts w:ascii="Arial" w:hAnsi="Arial" w:cs="Arial" w:eastAsia="Arial"/>
                      <w:sz w:val="104"/>
                      <w:szCs w:val="104"/>
                      <w:color w:val="707272"/>
                      <w:spacing w:val="0"/>
                      <w:w w:val="100"/>
                      <w:position w:val="13"/>
                    </w:rPr>
                    <w:tab/>
                  </w:r>
                  <w:r>
                    <w:rPr>
                      <w:rFonts w:ascii="Arial" w:hAnsi="Arial" w:cs="Arial" w:eastAsia="Arial"/>
                      <w:sz w:val="104"/>
                      <w:szCs w:val="104"/>
                      <w:color w:val="707272"/>
                      <w:spacing w:val="0"/>
                      <w:w w:val="100"/>
                      <w:position w:val="13"/>
                    </w:rPr>
                  </w:r>
                  <w:r>
                    <w:rPr>
                      <w:rFonts w:ascii="Arial" w:hAnsi="Arial" w:cs="Arial" w:eastAsia="Arial"/>
                      <w:sz w:val="100"/>
                      <w:szCs w:val="100"/>
                      <w:color w:val="A1A1A1"/>
                      <w:spacing w:val="0"/>
                      <w:w w:val="41"/>
                      <w:position w:val="-5"/>
                    </w:rPr>
                    <w:t>'</w:t>
                  </w:r>
                  <w:r>
                    <w:rPr>
                      <w:rFonts w:ascii="Arial" w:hAnsi="Arial" w:cs="Arial" w:eastAsia="Arial"/>
                      <w:sz w:val="100"/>
                      <w:szCs w:val="10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8.803864pt;margin-top:55.127701pt;width:9.65448pt;height:9pt;mso-position-horizontal-relative:page;mso-position-vertical-relative:paragraph;z-index:-15527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3B3B3B"/>
                      <w:spacing w:val="0"/>
                      <w:w w:val="100"/>
                    </w:rPr>
                    <w:t>Aç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232323"/>
          <w:spacing w:val="0"/>
          <w:w w:val="100"/>
          <w:position w:val="12"/>
        </w:rPr>
        <w:t>Mer</w:t>
      </w:r>
      <w:r>
        <w:rPr>
          <w:rFonts w:ascii="Arial" w:hAnsi="Arial" w:cs="Arial" w:eastAsia="Arial"/>
          <w:sz w:val="20"/>
          <w:szCs w:val="20"/>
          <w:color w:val="232323"/>
          <w:spacing w:val="0"/>
          <w:w w:val="100"/>
          <w:position w:val="12"/>
        </w:rPr>
        <w:tab/>
      </w:r>
      <w:r>
        <w:rPr>
          <w:rFonts w:ascii="Arial" w:hAnsi="Arial" w:cs="Arial" w:eastAsia="Arial"/>
          <w:sz w:val="20"/>
          <w:szCs w:val="20"/>
          <w:color w:val="232323"/>
          <w:spacing w:val="0"/>
          <w:w w:val="100"/>
          <w:position w:val="12"/>
        </w:rPr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  <w:position w:val="12"/>
        </w:rPr>
        <w:t>z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  <w:position w:val="12"/>
        </w:rPr>
        <w:tab/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  <w:position w:val="12"/>
        </w:rPr>
      </w:r>
      <w:r>
        <w:rPr>
          <w:rFonts w:ascii="Arial" w:hAnsi="Arial" w:cs="Arial" w:eastAsia="Arial"/>
          <w:sz w:val="20"/>
          <w:szCs w:val="20"/>
          <w:color w:val="2A2D44"/>
          <w:spacing w:val="0"/>
          <w:w w:val="284"/>
          <w:position w:val="12"/>
        </w:rPr>
        <w:t>ı</w:t>
      </w:r>
      <w:r>
        <w:rPr>
          <w:rFonts w:ascii="Arial" w:hAnsi="Arial" w:cs="Arial" w:eastAsia="Arial"/>
          <w:sz w:val="20"/>
          <w:szCs w:val="20"/>
          <w:color w:val="2A2D44"/>
          <w:spacing w:val="12"/>
          <w:w w:val="284"/>
          <w:position w:val="12"/>
        </w:rPr>
        <w:t>ş</w:t>
      </w:r>
      <w:r>
        <w:rPr>
          <w:rFonts w:ascii="Arial" w:hAnsi="Arial" w:cs="Arial" w:eastAsia="Arial"/>
          <w:sz w:val="27"/>
          <w:szCs w:val="27"/>
          <w:color w:val="383F67"/>
          <w:spacing w:val="0"/>
          <w:w w:val="82"/>
          <w:b/>
          <w:bCs/>
          <w:position w:val="12"/>
        </w:rPr>
        <w:t>t'</w:t>
      </w:r>
      <w:r>
        <w:rPr>
          <w:rFonts w:ascii="Arial" w:hAnsi="Arial" w:cs="Arial" w:eastAsia="Arial"/>
          <w:sz w:val="27"/>
          <w:szCs w:val="27"/>
          <w:color w:val="383F67"/>
          <w:spacing w:val="0"/>
          <w:w w:val="100"/>
          <w:b/>
          <w:bCs/>
          <w:position w:val="12"/>
        </w:rPr>
        <w:tab/>
      </w:r>
      <w:r>
        <w:rPr>
          <w:rFonts w:ascii="Arial" w:hAnsi="Arial" w:cs="Arial" w:eastAsia="Arial"/>
          <w:sz w:val="27"/>
          <w:szCs w:val="27"/>
          <w:color w:val="383F67"/>
          <w:spacing w:val="0"/>
          <w:w w:val="100"/>
          <w:b/>
          <w:bCs/>
          <w:position w:val="12"/>
        </w:rPr>
      </w:r>
      <w:r>
        <w:rPr>
          <w:rFonts w:ascii="Times New Roman" w:hAnsi="Times New Roman" w:cs="Times New Roman" w:eastAsia="Times New Roman"/>
          <w:sz w:val="103"/>
          <w:szCs w:val="103"/>
          <w:color w:val="484F8E"/>
          <w:spacing w:val="0"/>
          <w:w w:val="100"/>
          <w:i/>
          <w:position w:val="-48"/>
        </w:rPr>
        <w:t>#--</w:t>
      </w:r>
      <w:r>
        <w:rPr>
          <w:rFonts w:ascii="Times New Roman" w:hAnsi="Times New Roman" w:cs="Times New Roman" w:eastAsia="Times New Roman"/>
          <w:sz w:val="103"/>
          <w:szCs w:val="103"/>
          <w:color w:val="484F8E"/>
          <w:spacing w:val="-161"/>
          <w:w w:val="100"/>
          <w:i/>
          <w:position w:val="-48"/>
        </w:rPr>
        <w:t> </w:t>
      </w:r>
      <w:r>
        <w:rPr>
          <w:rFonts w:ascii="Times New Roman" w:hAnsi="Times New Roman" w:cs="Times New Roman" w:eastAsia="Times New Roman"/>
          <w:sz w:val="103"/>
          <w:szCs w:val="103"/>
          <w:color w:val="484F8E"/>
          <w:spacing w:val="0"/>
          <w:w w:val="100"/>
          <w:i/>
          <w:position w:val="-48"/>
        </w:rPr>
        <w:tab/>
      </w:r>
      <w:r>
        <w:rPr>
          <w:rFonts w:ascii="Times New Roman" w:hAnsi="Times New Roman" w:cs="Times New Roman" w:eastAsia="Times New Roman"/>
          <w:sz w:val="103"/>
          <w:szCs w:val="103"/>
          <w:color w:val="484F8E"/>
          <w:spacing w:val="0"/>
          <w:w w:val="100"/>
          <w:i/>
          <w:position w:val="-48"/>
        </w:rPr>
      </w:r>
      <w:r>
        <w:rPr>
          <w:rFonts w:ascii="Arial" w:hAnsi="Arial" w:cs="Arial" w:eastAsia="Arial"/>
          <w:sz w:val="60"/>
          <w:szCs w:val="60"/>
          <w:color w:val="B8B8B8"/>
          <w:spacing w:val="0"/>
          <w:w w:val="25"/>
          <w:position w:val="0"/>
        </w:rPr>
        <w:t>·,.</w:t>
      </w:r>
      <w:r>
        <w:rPr>
          <w:rFonts w:ascii="Arial" w:hAnsi="Arial" w:cs="Arial" w:eastAsia="Arial"/>
          <w:sz w:val="60"/>
          <w:szCs w:val="60"/>
          <w:color w:val="B8B8B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60"/>
          <w:szCs w:val="60"/>
          <w:color w:val="B8B8B8"/>
          <w:spacing w:val="0"/>
          <w:w w:val="55"/>
          <w:position w:val="0"/>
        </w:rPr>
      </w:r>
      <w:r>
        <w:rPr>
          <w:rFonts w:ascii="Arial" w:hAnsi="Arial" w:cs="Arial" w:eastAsia="Arial"/>
          <w:sz w:val="60"/>
          <w:szCs w:val="60"/>
          <w:color w:val="B8B8B8"/>
          <w:spacing w:val="-88"/>
          <w:w w:val="55"/>
          <w:shadow/>
          <w:position w:val="0"/>
        </w:rPr>
        <w:t>.</w:t>
      </w:r>
      <w:r>
        <w:rPr>
          <w:rFonts w:ascii="Arial" w:hAnsi="Arial" w:cs="Arial" w:eastAsia="Arial"/>
          <w:sz w:val="60"/>
          <w:szCs w:val="60"/>
          <w:color w:val="B8B8B8"/>
          <w:spacing w:val="-88"/>
          <w:w w:val="55"/>
          <w:shadow/>
          <w:position w:val="0"/>
        </w:rPr>
      </w:r>
      <w:r>
        <w:rPr>
          <w:rFonts w:ascii="Arial" w:hAnsi="Arial" w:cs="Arial" w:eastAsia="Arial"/>
          <w:sz w:val="60"/>
          <w:szCs w:val="60"/>
          <w:color w:val="B8B8B8"/>
          <w:spacing w:val="-88"/>
          <w:w w:val="55"/>
          <w:position w:val="0"/>
        </w:rPr>
      </w:r>
      <w:r>
        <w:rPr>
          <w:rFonts w:ascii="Arial" w:hAnsi="Arial" w:cs="Arial" w:eastAsia="Arial"/>
          <w:sz w:val="60"/>
          <w:szCs w:val="60"/>
          <w:color w:val="B8B8B8"/>
          <w:spacing w:val="-88"/>
          <w:w w:val="55"/>
          <w:position w:val="0"/>
        </w:rPr>
      </w:r>
      <w:r>
        <w:rPr>
          <w:rFonts w:ascii="Arial" w:hAnsi="Arial" w:cs="Arial" w:eastAsia="Arial"/>
          <w:sz w:val="60"/>
          <w:szCs w:val="60"/>
          <w:color w:val="383F67"/>
          <w:spacing w:val="-4"/>
          <w:w w:val="196"/>
          <w:position w:val="0"/>
        </w:rPr>
        <w:t>i</w:t>
      </w:r>
      <w:r>
        <w:rPr>
          <w:rFonts w:ascii="Arial" w:hAnsi="Arial" w:cs="Arial" w:eastAsia="Arial"/>
          <w:sz w:val="60"/>
          <w:szCs w:val="60"/>
          <w:color w:val="B8B8B8"/>
          <w:spacing w:val="-18"/>
          <w:w w:val="47"/>
          <w:position w:val="0"/>
        </w:rPr>
        <w:t>.</w:t>
      </w:r>
      <w:r>
        <w:rPr>
          <w:rFonts w:ascii="Arial" w:hAnsi="Arial" w:cs="Arial" w:eastAsia="Arial"/>
          <w:sz w:val="60"/>
          <w:szCs w:val="60"/>
          <w:color w:val="878A8C"/>
          <w:spacing w:val="14"/>
          <w:w w:val="31"/>
          <w:position w:val="0"/>
        </w:rPr>
        <w:t>.</w:t>
      </w:r>
      <w:r>
        <w:rPr>
          <w:rFonts w:ascii="Arial" w:hAnsi="Arial" w:cs="Arial" w:eastAsia="Arial"/>
          <w:sz w:val="60"/>
          <w:szCs w:val="60"/>
          <w:color w:val="707272"/>
          <w:spacing w:val="0"/>
          <w:w w:val="19"/>
          <w:position w:val="0"/>
        </w:rPr>
        <w:t>....</w:t>
      </w:r>
      <w:r>
        <w:rPr>
          <w:rFonts w:ascii="Arial" w:hAnsi="Arial" w:cs="Arial" w:eastAsia="Arial"/>
          <w:sz w:val="60"/>
          <w:szCs w:val="60"/>
          <w:color w:val="707272"/>
          <w:spacing w:val="5"/>
          <w:w w:val="19"/>
          <w:position w:val="0"/>
        </w:rPr>
        <w:t>.</w:t>
      </w:r>
      <w:r>
        <w:rPr>
          <w:rFonts w:ascii="Arial" w:hAnsi="Arial" w:cs="Arial" w:eastAsia="Arial"/>
          <w:sz w:val="60"/>
          <w:szCs w:val="60"/>
          <w:color w:val="707272"/>
          <w:spacing w:val="-9"/>
          <w:w w:val="34"/>
          <w:position w:val="0"/>
        </w:rPr>
        <w:t>)</w:t>
      </w:r>
      <w:r>
        <w:rPr>
          <w:rFonts w:ascii="Arial" w:hAnsi="Arial" w:cs="Arial" w:eastAsia="Arial"/>
          <w:sz w:val="60"/>
          <w:szCs w:val="60"/>
          <w:color w:val="878A8C"/>
          <w:spacing w:val="0"/>
          <w:w w:val="47"/>
          <w:position w:val="0"/>
        </w:rPr>
        <w:t>.</w:t>
      </w:r>
      <w:r>
        <w:rPr>
          <w:rFonts w:ascii="Arial" w:hAnsi="Arial" w:cs="Arial" w:eastAsia="Arial"/>
          <w:sz w:val="60"/>
          <w:szCs w:val="6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140"/>
        </w:sectPr>
      </w:pPr>
      <w:rPr/>
    </w:p>
    <w:p>
      <w:pPr>
        <w:spacing w:before="0" w:after="0" w:line="471" w:lineRule="atLeast"/>
        <w:ind w:left="2268" w:right="-119"/>
        <w:jc w:val="left"/>
        <w:tabs>
          <w:tab w:pos="3240" w:val="left"/>
        </w:tabs>
        <w:rPr>
          <w:rFonts w:ascii="Arial" w:hAnsi="Arial" w:cs="Arial" w:eastAsia="Arial"/>
          <w:sz w:val="53"/>
          <w:szCs w:val="53"/>
        </w:rPr>
      </w:pPr>
      <w:rPr/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3.Posta</w:t>
      </w:r>
      <w:r>
        <w:rPr>
          <w:rFonts w:ascii="Arial" w:hAnsi="Arial" w:cs="Arial" w:eastAsia="Arial"/>
          <w:sz w:val="19"/>
          <w:szCs w:val="19"/>
          <w:color w:val="3B3B3B"/>
          <w:spacing w:val="-2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</w:r>
      <w:r>
        <w:rPr>
          <w:rFonts w:ascii="Arial" w:hAnsi="Arial" w:cs="Arial" w:eastAsia="Arial"/>
          <w:sz w:val="53"/>
          <w:szCs w:val="53"/>
          <w:color w:val="BDBAE1"/>
          <w:spacing w:val="-52"/>
          <w:w w:val="71"/>
        </w:rPr>
        <w:t>'</w:t>
      </w:r>
      <w:r>
        <w:rPr>
          <w:rFonts w:ascii="Arial" w:hAnsi="Arial" w:cs="Arial" w:eastAsia="Arial"/>
          <w:sz w:val="53"/>
          <w:szCs w:val="53"/>
          <w:color w:val="383F67"/>
          <w:spacing w:val="0"/>
          <w:w w:val="52"/>
        </w:rPr>
        <w:t>Ir</w:t>
      </w:r>
      <w:r>
        <w:rPr>
          <w:rFonts w:ascii="Arial" w:hAnsi="Arial" w:cs="Arial" w:eastAsia="Arial"/>
          <w:sz w:val="53"/>
          <w:szCs w:val="53"/>
          <w:color w:val="383F67"/>
          <w:spacing w:val="0"/>
          <w:w w:val="53"/>
        </w:rPr>
        <w:t>)</w:t>
      </w:r>
      <w:r>
        <w:rPr>
          <w:rFonts w:ascii="Arial" w:hAnsi="Arial" w:cs="Arial" w:eastAsia="Arial"/>
          <w:sz w:val="53"/>
          <w:szCs w:val="53"/>
          <w:color w:val="383F67"/>
          <w:spacing w:val="0"/>
          <w:w w:val="52"/>
        </w:rPr>
        <w:t>'</w:t>
      </w:r>
      <w:r>
        <w:rPr>
          <w:rFonts w:ascii="Arial" w:hAnsi="Arial" w:cs="Arial" w:eastAsia="Arial"/>
          <w:sz w:val="53"/>
          <w:szCs w:val="53"/>
          <w:color w:val="000000"/>
          <w:spacing w:val="0"/>
          <w:w w:val="100"/>
        </w:rPr>
      </w:r>
    </w:p>
    <w:p>
      <w:pPr>
        <w:spacing w:before="0" w:after="0" w:line="543" w:lineRule="atLeast"/>
        <w:ind w:left="182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2A2D44"/>
          <w:w w:val="111"/>
        </w:rPr>
        <w:t>ln</w:t>
      </w:r>
      <w:r>
        <w:rPr>
          <w:rFonts w:ascii="Arial" w:hAnsi="Arial" w:cs="Arial" w:eastAsia="Arial"/>
          <w:sz w:val="19"/>
          <w:szCs w:val="19"/>
          <w:color w:val="2A2D44"/>
          <w:spacing w:val="-22"/>
          <w:w w:val="111"/>
        </w:rPr>
        <w:t>l</w:t>
      </w:r>
      <w:r>
        <w:rPr>
          <w:rFonts w:ascii="Arial" w:hAnsi="Arial" w:cs="Arial" w:eastAsia="Arial"/>
          <w:sz w:val="19"/>
          <w:szCs w:val="19"/>
          <w:color w:val="232323"/>
          <w:spacing w:val="0"/>
          <w:w w:val="109"/>
        </w:rPr>
        <w:t>r'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43"/>
          <w:szCs w:val="43"/>
        </w:rPr>
      </w:pPr>
      <w:rPr/>
      <w:r>
        <w:rPr>
          <w:rFonts w:ascii="Arial" w:hAnsi="Arial" w:cs="Arial" w:eastAsia="Arial"/>
          <w:sz w:val="43"/>
          <w:szCs w:val="43"/>
          <w:color w:val="363B90"/>
          <w:spacing w:val="0"/>
          <w:w w:val="53"/>
        </w:rPr>
        <w:t>0</w:t>
      </w:r>
      <w:r>
        <w:rPr>
          <w:rFonts w:ascii="Arial" w:hAnsi="Arial" w:cs="Arial" w:eastAsia="Arial"/>
          <w:sz w:val="43"/>
          <w:szCs w:val="43"/>
          <w:color w:val="000000"/>
          <w:spacing w:val="0"/>
          <w:w w:val="100"/>
        </w:rPr>
      </w:r>
    </w:p>
    <w:p>
      <w:pPr>
        <w:spacing w:before="0" w:after="0" w:line="359" w:lineRule="atLeast"/>
        <w:ind w:left="3996" w:right="1007"/>
        <w:jc w:val="center"/>
        <w:tabs>
          <w:tab w:pos="4940" w:val="left"/>
          <w:tab w:pos="5380" w:val="left"/>
          <w:tab w:pos="572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505252"/>
          <w:w w:val="123"/>
          <w:b/>
          <w:bCs/>
        </w:rPr>
        <w:t>(</w:t>
      </w:r>
      <w:r>
        <w:rPr>
          <w:rFonts w:ascii="Times New Roman" w:hAnsi="Times New Roman" w:cs="Times New Roman" w:eastAsia="Times New Roman"/>
          <w:sz w:val="26"/>
          <w:szCs w:val="26"/>
          <w:color w:val="505252"/>
          <w:spacing w:val="13"/>
          <w:w w:val="122"/>
          <w:b/>
          <w:bCs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505252"/>
          <w:spacing w:val="0"/>
          <w:w w:val="122"/>
          <w:b/>
          <w:bCs/>
        </w:rPr>
        <w:t>le</w:t>
      </w:r>
      <w:r>
        <w:rPr>
          <w:rFonts w:ascii="Times New Roman" w:hAnsi="Times New Roman" w:cs="Times New Roman" w:eastAsia="Times New Roman"/>
          <w:sz w:val="26"/>
          <w:szCs w:val="26"/>
          <w:color w:val="505252"/>
          <w:spacing w:val="13"/>
          <w:w w:val="123"/>
          <w:b/>
          <w:bCs/>
        </w:rPr>
        <w:t>n</w:t>
      </w:r>
      <w:r>
        <w:rPr>
          <w:rFonts w:ascii="Times New Roman" w:hAnsi="Times New Roman" w:cs="Times New Roman" w:eastAsia="Times New Roman"/>
          <w:sz w:val="26"/>
          <w:szCs w:val="26"/>
          <w:color w:val="707272"/>
          <w:spacing w:val="0"/>
          <w:w w:val="86"/>
          <w:b/>
          <w:bCs/>
        </w:rPr>
        <w:t>t'</w:t>
      </w:r>
      <w:r>
        <w:rPr>
          <w:rFonts w:ascii="Times New Roman" w:hAnsi="Times New Roman" w:cs="Times New Roman" w:eastAsia="Times New Roman"/>
          <w:sz w:val="26"/>
          <w:szCs w:val="26"/>
          <w:color w:val="707272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707272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6"/>
          <w:szCs w:val="26"/>
          <w:color w:val="505252"/>
          <w:spacing w:val="0"/>
          <w:w w:val="52"/>
        </w:rPr>
        <w:t>"'""</w:t>
      </w:r>
      <w:r>
        <w:rPr>
          <w:rFonts w:ascii="Times New Roman" w:hAnsi="Times New Roman" w:cs="Times New Roman" w:eastAsia="Times New Roman"/>
          <w:sz w:val="26"/>
          <w:szCs w:val="26"/>
          <w:color w:val="50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505252"/>
          <w:spacing w:val="0"/>
          <w:w w:val="100"/>
        </w:rPr>
      </w:r>
      <w:r>
        <w:rPr>
          <w:rFonts w:ascii="Times New Roman" w:hAnsi="Times New Roman" w:cs="Times New Roman" w:eastAsia="Times New Roman"/>
          <w:sz w:val="26"/>
          <w:szCs w:val="26"/>
          <w:color w:val="B8B8B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B8B8B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B8B8B8"/>
          <w:spacing w:val="0"/>
          <w:w w:val="100"/>
        </w:rPr>
      </w:r>
      <w:r>
        <w:rPr>
          <w:rFonts w:ascii="Times New Roman" w:hAnsi="Times New Roman" w:cs="Times New Roman" w:eastAsia="Times New Roman"/>
          <w:sz w:val="26"/>
          <w:szCs w:val="26"/>
          <w:color w:val="707272"/>
          <w:spacing w:val="0"/>
          <w:w w:val="51"/>
        </w:rPr>
        <w:t>';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13" w:after="0" w:line="440" w:lineRule="exact"/>
        <w:ind w:left="-53" w:right="1033"/>
        <w:jc w:val="center"/>
        <w:tabs>
          <w:tab w:pos="376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3"/>
        </w:rPr>
        <w:t>Fevzi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3"/>
        </w:rPr>
        <w:t>SAVRAN</w:t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3"/>
        </w:rPr>
      </w:r>
      <w:r>
        <w:rPr>
          <w:rFonts w:ascii="Arial" w:hAnsi="Arial" w:cs="Arial" w:eastAsia="Arial"/>
          <w:sz w:val="18"/>
          <w:szCs w:val="18"/>
          <w:color w:val="505252"/>
          <w:spacing w:val="-33"/>
          <w:w w:val="93"/>
          <w:position w:val="-9"/>
        </w:rPr>
        <w:t>M</w:t>
      </w:r>
      <w:r>
        <w:rPr>
          <w:rFonts w:ascii="Arial" w:hAnsi="Arial" w:cs="Arial" w:eastAsia="Arial"/>
          <w:sz w:val="35"/>
          <w:szCs w:val="35"/>
          <w:color w:val="B8B8B8"/>
          <w:spacing w:val="-21"/>
          <w:w w:val="136"/>
          <w:position w:val="2"/>
        </w:rPr>
        <w:t>:</w:t>
      </w:r>
      <w:r>
        <w:rPr>
          <w:rFonts w:ascii="Arial" w:hAnsi="Arial" w:cs="Arial" w:eastAsia="Arial"/>
          <w:sz w:val="18"/>
          <w:szCs w:val="18"/>
          <w:color w:val="B8B8B8"/>
          <w:spacing w:val="-6"/>
          <w:w w:val="49"/>
          <w:position w:val="-9"/>
        </w:rPr>
        <w:t>,</w:t>
      </w:r>
      <w:r>
        <w:rPr>
          <w:rFonts w:ascii="Arial" w:hAnsi="Arial" w:cs="Arial" w:eastAsia="Arial"/>
          <w:sz w:val="35"/>
          <w:szCs w:val="35"/>
          <w:color w:val="3B3B3B"/>
          <w:spacing w:val="-35"/>
          <w:w w:val="93"/>
          <w:position w:val="2"/>
        </w:rPr>
        <w:t>i</w:t>
      </w:r>
      <w:r>
        <w:rPr>
          <w:rFonts w:ascii="Arial" w:hAnsi="Arial" w:cs="Arial" w:eastAsia="Arial"/>
          <w:sz w:val="26"/>
          <w:szCs w:val="26"/>
          <w:color w:val="505252"/>
          <w:spacing w:val="0"/>
          <w:w w:val="267"/>
          <w:position w:val="2"/>
        </w:rPr>
        <w:t>t</w:t>
      </w:r>
      <w:r>
        <w:rPr>
          <w:rFonts w:ascii="Arial" w:hAnsi="Arial" w:cs="Arial" w:eastAsia="Arial"/>
          <w:sz w:val="26"/>
          <w:szCs w:val="26"/>
          <w:color w:val="505252"/>
          <w:spacing w:val="-45"/>
          <w:w w:val="100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383F67"/>
          <w:spacing w:val="-2"/>
          <w:w w:val="80"/>
          <w:position w:val="-9"/>
        </w:rPr>
        <w:t>r</w:t>
      </w:r>
      <w:r>
        <w:rPr>
          <w:rFonts w:ascii="Arial" w:hAnsi="Arial" w:cs="Arial" w:eastAsia="Arial"/>
          <w:sz w:val="20"/>
          <w:szCs w:val="20"/>
          <w:color w:val="383F67"/>
          <w:spacing w:val="0"/>
          <w:w w:val="80"/>
          <w:position w:val="-9"/>
        </w:rPr>
        <w:t>r</w:t>
      </w:r>
      <w:r>
        <w:rPr>
          <w:rFonts w:ascii="Arial" w:hAnsi="Arial" w:cs="Arial" w:eastAsia="Arial"/>
          <w:sz w:val="20"/>
          <w:szCs w:val="20"/>
          <w:color w:val="383F67"/>
          <w:spacing w:val="-4"/>
          <w:w w:val="80"/>
          <w:position w:val="-9"/>
        </w:rPr>
        <w:t>a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80"/>
          <w:position w:val="-9"/>
        </w:rPr>
        <w:t>ı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80"/>
          <w:position w:val="-9"/>
        </w:rPr>
        <w:t>e</w:t>
      </w:r>
      <w:r>
        <w:rPr>
          <w:rFonts w:ascii="Arial" w:hAnsi="Arial" w:cs="Arial" w:eastAsia="Arial"/>
          <w:sz w:val="20"/>
          <w:szCs w:val="20"/>
          <w:color w:val="3B3B3B"/>
          <w:spacing w:val="2"/>
          <w:w w:val="80"/>
          <w:position w:val="-9"/>
        </w:rPr>
        <w:t> </w:t>
      </w:r>
      <w:r>
        <w:rPr>
          <w:rFonts w:ascii="Arial" w:hAnsi="Arial" w:cs="Arial" w:eastAsia="Arial"/>
          <w:sz w:val="20"/>
          <w:szCs w:val="20"/>
          <w:color w:val="505252"/>
          <w:spacing w:val="0"/>
          <w:w w:val="77"/>
          <w:position w:val="-9"/>
        </w:rPr>
        <w:t>&gt;'uo</w:t>
      </w:r>
      <w:r>
        <w:rPr>
          <w:rFonts w:ascii="Arial" w:hAnsi="Arial" w:cs="Arial" w:eastAsia="Arial"/>
          <w:sz w:val="20"/>
          <w:szCs w:val="20"/>
          <w:color w:val="505252"/>
          <w:spacing w:val="-14"/>
          <w:w w:val="78"/>
          <w:position w:val="-9"/>
        </w:rPr>
        <w:t>e</w:t>
      </w:r>
      <w:r>
        <w:rPr>
          <w:rFonts w:ascii="Arial" w:hAnsi="Arial" w:cs="Arial" w:eastAsia="Arial"/>
          <w:sz w:val="20"/>
          <w:szCs w:val="20"/>
          <w:color w:val="B8B8B8"/>
          <w:spacing w:val="-11"/>
          <w:w w:val="119"/>
          <w:position w:val="-9"/>
        </w:rPr>
        <w:t>.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83"/>
          <w:position w:val="-9"/>
        </w:rPr>
        <w:t>M</w:t>
      </w:r>
      <w:r>
        <w:rPr>
          <w:rFonts w:ascii="Arial" w:hAnsi="Arial" w:cs="Arial" w:eastAsia="Arial"/>
          <w:sz w:val="20"/>
          <w:szCs w:val="20"/>
          <w:color w:val="3B3B3B"/>
          <w:spacing w:val="-33"/>
          <w:w w:val="83"/>
          <w:position w:val="-9"/>
        </w:rPr>
        <w:t>u</w:t>
      </w:r>
      <w:r>
        <w:rPr>
          <w:rFonts w:ascii="Arial" w:hAnsi="Arial" w:cs="Arial" w:eastAsia="Arial"/>
          <w:sz w:val="20"/>
          <w:szCs w:val="20"/>
          <w:color w:val="363B90"/>
          <w:spacing w:val="0"/>
          <w:w w:val="149"/>
          <w:position w:val="-9"/>
        </w:rPr>
        <w:t>'</w:t>
      </w:r>
      <w:r>
        <w:rPr>
          <w:rFonts w:ascii="Arial" w:hAnsi="Arial" w:cs="Arial" w:eastAsia="Arial"/>
          <w:sz w:val="20"/>
          <w:szCs w:val="20"/>
          <w:color w:val="363B90"/>
          <w:spacing w:val="-13"/>
          <w:w w:val="150"/>
          <w:position w:val="-9"/>
        </w:rPr>
        <w:t>-</w:t>
      </w:r>
      <w:r>
        <w:rPr>
          <w:rFonts w:ascii="Arial" w:hAnsi="Arial" w:cs="Arial" w:eastAsia="Arial"/>
          <w:sz w:val="20"/>
          <w:szCs w:val="20"/>
          <w:color w:val="707272"/>
          <w:spacing w:val="-57"/>
          <w:w w:val="120"/>
          <w:position w:val="-9"/>
        </w:rPr>
        <w:t>·</w:t>
      </w:r>
      <w:r>
        <w:rPr>
          <w:rFonts w:ascii="Arial" w:hAnsi="Arial" w:cs="Arial" w:eastAsia="Arial"/>
          <w:sz w:val="20"/>
          <w:szCs w:val="20"/>
          <w:color w:val="A1A1A1"/>
          <w:spacing w:val="0"/>
          <w:w w:val="144"/>
          <w:position w:val="-9"/>
        </w:rPr>
        <w:t>·</w:t>
      </w:r>
      <w:r>
        <w:rPr>
          <w:rFonts w:ascii="Arial" w:hAnsi="Arial" w:cs="Arial" w:eastAsia="Arial"/>
          <w:sz w:val="20"/>
          <w:szCs w:val="20"/>
          <w:color w:val="A1A1A1"/>
          <w:spacing w:val="-36"/>
          <w:w w:val="100"/>
          <w:position w:val="-9"/>
        </w:rPr>
        <w:t> </w:t>
      </w:r>
      <w:r>
        <w:rPr>
          <w:rFonts w:ascii="Arial" w:hAnsi="Arial" w:cs="Arial" w:eastAsia="Arial"/>
          <w:sz w:val="20"/>
          <w:szCs w:val="20"/>
          <w:color w:val="707272"/>
          <w:spacing w:val="0"/>
          <w:w w:val="100"/>
          <w:position w:val="-9"/>
        </w:rPr>
        <w:t>"</w:t>
      </w:r>
      <w:r>
        <w:rPr>
          <w:rFonts w:ascii="Arial" w:hAnsi="Arial" w:cs="Arial" w:eastAsia="Arial"/>
          <w:sz w:val="20"/>
          <w:szCs w:val="20"/>
          <w:color w:val="707272"/>
          <w:spacing w:val="28"/>
          <w:w w:val="100"/>
          <w:position w:val="-9"/>
        </w:rPr>
        <w:t> </w:t>
      </w:r>
      <w:r>
        <w:rPr>
          <w:rFonts w:ascii="Arial" w:hAnsi="Arial" w:cs="Arial" w:eastAsia="Arial"/>
          <w:sz w:val="18"/>
          <w:szCs w:val="18"/>
          <w:color w:val="B8B8B8"/>
          <w:spacing w:val="0"/>
          <w:w w:val="250"/>
          <w:position w:val="2"/>
        </w:rPr>
        <w:t>,</w:t>
      </w:r>
      <w:r>
        <w:rPr>
          <w:rFonts w:ascii="Arial" w:hAnsi="Arial" w:cs="Arial" w:eastAsia="Arial"/>
          <w:sz w:val="18"/>
          <w:szCs w:val="18"/>
          <w:color w:val="B8B8B8"/>
          <w:spacing w:val="-37"/>
          <w:w w:val="100"/>
          <w:position w:val="2"/>
        </w:rPr>
        <w:t> </w:t>
      </w:r>
      <w:r>
        <w:rPr>
          <w:rFonts w:ascii="Arial" w:hAnsi="Arial" w:cs="Arial" w:eastAsia="Arial"/>
          <w:sz w:val="23"/>
          <w:szCs w:val="23"/>
          <w:color w:val="707272"/>
          <w:spacing w:val="-44"/>
          <w:w w:val="123"/>
          <w:i/>
          <w:position w:val="-9"/>
        </w:rPr>
        <w:t>l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193" w:right="1389"/>
        <w:jc w:val="center"/>
        <w:tabs>
          <w:tab w:pos="460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5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5"/>
        </w:rPr>
        <w:t>Çvş.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5"/>
        </w:rPr>
      </w:r>
      <w:r>
        <w:rPr>
          <w:rFonts w:ascii="Arial" w:hAnsi="Arial" w:cs="Arial" w:eastAsia="Arial"/>
          <w:sz w:val="13"/>
          <w:szCs w:val="13"/>
          <w:color w:val="A1A1A1"/>
          <w:spacing w:val="0"/>
          <w:w w:val="205"/>
          <w:position w:val="-1"/>
        </w:rPr>
        <w:t>!</w:t>
      </w:r>
      <w:r>
        <w:rPr>
          <w:rFonts w:ascii="Arial" w:hAnsi="Arial" w:cs="Arial" w:eastAsia="Arial"/>
          <w:sz w:val="13"/>
          <w:szCs w:val="13"/>
          <w:color w:val="A1A1A1"/>
          <w:spacing w:val="24"/>
          <w:w w:val="205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A1A1A1"/>
          <w:spacing w:val="0"/>
          <w:w w:val="205"/>
          <w:position w:val="-1"/>
        </w:rPr>
        <w:t>·</w:t>
      </w:r>
      <w:r>
        <w:rPr>
          <w:rFonts w:ascii="Arial" w:hAnsi="Arial" w:cs="Arial" w:eastAsia="Arial"/>
          <w:sz w:val="13"/>
          <w:szCs w:val="13"/>
          <w:color w:val="A1A1A1"/>
          <w:spacing w:val="0"/>
          <w:w w:val="205"/>
          <w:position w:val="-1"/>
        </w:rPr>
        <w:t>,</w:t>
      </w:r>
      <w:r>
        <w:rPr>
          <w:rFonts w:ascii="Arial" w:hAnsi="Arial" w:cs="Arial" w:eastAsia="Arial"/>
          <w:sz w:val="13"/>
          <w:szCs w:val="13"/>
          <w:color w:val="A1A1A1"/>
          <w:spacing w:val="-43"/>
          <w:w w:val="205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878A8C"/>
          <w:spacing w:val="6"/>
          <w:w w:val="220"/>
          <w:position w:val="-1"/>
        </w:rPr>
        <w:t>.</w:t>
      </w:r>
      <w:r>
        <w:rPr>
          <w:rFonts w:ascii="Arial" w:hAnsi="Arial" w:cs="Arial" w:eastAsia="Arial"/>
          <w:sz w:val="13"/>
          <w:szCs w:val="13"/>
          <w:color w:val="707272"/>
          <w:spacing w:val="0"/>
          <w:w w:val="89"/>
          <w:position w:val="-1"/>
        </w:rPr>
        <w:t>•</w:t>
      </w:r>
      <w:r>
        <w:rPr>
          <w:rFonts w:ascii="Arial" w:hAnsi="Arial" w:cs="Arial" w:eastAsia="Arial"/>
          <w:sz w:val="13"/>
          <w:szCs w:val="13"/>
          <w:color w:val="707272"/>
          <w:spacing w:val="-9"/>
          <w:w w:val="100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505252"/>
          <w:spacing w:val="0"/>
          <w:w w:val="249"/>
          <w:position w:val="-1"/>
        </w:rPr>
        <w:t>'-''</w:t>
      </w:r>
      <w:r>
        <w:rPr>
          <w:rFonts w:ascii="Arial" w:hAnsi="Arial" w:cs="Arial" w:eastAsia="Arial"/>
          <w:sz w:val="13"/>
          <w:szCs w:val="13"/>
          <w:color w:val="484F8E"/>
          <w:spacing w:val="0"/>
          <w:w w:val="109"/>
          <w:position w:val="-1"/>
        </w:rPr>
        <w:t>'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85" w:after="0" w:line="91" w:lineRule="exact"/>
        <w:ind w:right="1554"/>
        <w:jc w:val="right"/>
        <w:tabs>
          <w:tab w:pos="60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9.315338pt;margin-top:5.990984pt;width:49.932504pt;height:17.568907pt;mso-position-horizontal-relative:page;mso-position-vertical-relative:paragraph;z-index:-15526" type="#_x0000_t202" filled="f" stroked="f">
            <v:textbox inset="0,0,0,0">
              <w:txbxContent>
                <w:p>
                  <w:pPr>
                    <w:spacing w:before="0" w:after="0" w:line="351" w:lineRule="exact"/>
                    <w:ind w:right="-93"/>
                    <w:jc w:val="left"/>
                    <w:tabs>
                      <w:tab w:pos="500" w:val="left"/>
                      <w:tab w:pos="840" w:val="left"/>
                    </w:tabs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A1A1A1"/>
                      <w:w w:val="85"/>
                      <w:position w:val="3"/>
                    </w:rPr>
                    <w:t>...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A1A1A1"/>
                      <w:spacing w:val="-27"/>
                      <w:w w:val="100"/>
                      <w:position w:val="3"/>
                    </w:rPr>
                    <w:t> 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505252"/>
                      <w:spacing w:val="0"/>
                      <w:w w:val="100"/>
                      <w:position w:val="-2"/>
                    </w:rPr>
                    <w:t>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505252"/>
                      <w:spacing w:val="0"/>
                      <w:w w:val="100"/>
                      <w:position w:val="-2"/>
                    </w:rPr>
                    <w:tab/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505252"/>
                      <w:spacing w:val="0"/>
                      <w:w w:val="100"/>
                      <w:position w:val="-2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505252"/>
                      <w:spacing w:val="0"/>
                      <w:w w:val="73"/>
                      <w:position w:val="14"/>
                    </w:rPr>
                    <w:t>...,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505252"/>
                      <w:spacing w:val="0"/>
                      <w:w w:val="100"/>
                      <w:position w:val="14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505252"/>
                      <w:spacing w:val="0"/>
                      <w:w w:val="100"/>
                      <w:position w:val="14"/>
                    </w:rPr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878A8C"/>
                      <w:spacing w:val="0"/>
                      <w:w w:val="51"/>
                      <w:position w:val="14"/>
                    </w:rPr>
                    <w:t>";\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A1A1A1"/>
                      <w:spacing w:val="0"/>
                      <w:w w:val="90"/>
                      <w:position w:val="14"/>
                    </w:rPr>
                    <w:t>;.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0"/>
          <w:szCs w:val="10"/>
          <w:color w:val="707272"/>
          <w:w w:val="80"/>
          <w:position w:val="-2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707272"/>
          <w:spacing w:val="-6"/>
          <w:w w:val="79"/>
          <w:position w:val="-2"/>
        </w:rPr>
        <w:t>t</w:t>
      </w:r>
      <w:r>
        <w:rPr>
          <w:rFonts w:ascii="Times New Roman" w:hAnsi="Times New Roman" w:cs="Times New Roman" w:eastAsia="Times New Roman"/>
          <w:sz w:val="10"/>
          <w:szCs w:val="10"/>
          <w:color w:val="878A8C"/>
          <w:spacing w:val="0"/>
          <w:w w:val="139"/>
          <w:position w:val="-2"/>
        </w:rPr>
        <w:t>·</w:t>
      </w:r>
      <w:r>
        <w:rPr>
          <w:rFonts w:ascii="Times New Roman" w:hAnsi="Times New Roman" w:cs="Times New Roman" w:eastAsia="Times New Roman"/>
          <w:sz w:val="10"/>
          <w:szCs w:val="10"/>
          <w:color w:val="878A8C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707272"/>
          <w:spacing w:val="0"/>
          <w:w w:val="66"/>
          <w:position w:val="-2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3B3B3B"/>
          <w:spacing w:val="0"/>
          <w:w w:val="102"/>
          <w:position w:val="-2"/>
        </w:rPr>
        <w:t>ıı·</w:t>
      </w:r>
      <w:r>
        <w:rPr>
          <w:rFonts w:ascii="Times New Roman" w:hAnsi="Times New Roman" w:cs="Times New Roman" w:eastAsia="Times New Roman"/>
          <w:sz w:val="10"/>
          <w:szCs w:val="10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3B3B3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0"/>
          <w:szCs w:val="10"/>
          <w:color w:val="505252"/>
          <w:spacing w:val="0"/>
          <w:w w:val="133"/>
          <w:position w:val="-2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505252"/>
          <w:spacing w:val="0"/>
          <w:w w:val="133"/>
          <w:position w:val="-2"/>
        </w:rPr>
        <w:t>    </w:t>
      </w:r>
      <w:r>
        <w:rPr>
          <w:rFonts w:ascii="Times New Roman" w:hAnsi="Times New Roman" w:cs="Times New Roman" w:eastAsia="Times New Roman"/>
          <w:sz w:val="10"/>
          <w:szCs w:val="10"/>
          <w:color w:val="505252"/>
          <w:spacing w:val="16"/>
          <w:w w:val="133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505252"/>
          <w:spacing w:val="0"/>
          <w:w w:val="240"/>
          <w:position w:val="-2"/>
        </w:rPr>
        <w:t>\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19" w:lineRule="exact"/>
        <w:ind w:right="1632"/>
        <w:jc w:val="right"/>
        <w:tabs>
          <w:tab w:pos="28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505252"/>
          <w:w w:val="76"/>
          <w:position w:val="1"/>
        </w:rPr>
        <w:t>;</w:t>
      </w:r>
      <w:r>
        <w:rPr>
          <w:rFonts w:ascii="Times New Roman" w:hAnsi="Times New Roman" w:cs="Times New Roman" w:eastAsia="Times New Roman"/>
          <w:sz w:val="13"/>
          <w:szCs w:val="13"/>
          <w:color w:val="505252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505252"/>
          <w:w w:val="100"/>
          <w:position w:val="1"/>
        </w:rPr>
      </w:r>
      <w:r>
        <w:rPr>
          <w:rFonts w:ascii="Arial" w:hAnsi="Arial" w:cs="Arial" w:eastAsia="Arial"/>
          <w:sz w:val="14"/>
          <w:szCs w:val="14"/>
          <w:color w:val="505252"/>
          <w:spacing w:val="0"/>
          <w:w w:val="145"/>
          <w:position w:val="1"/>
        </w:rPr>
        <w:t>\.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56" w:lineRule="exact"/>
        <w:ind w:right="2067"/>
        <w:jc w:val="righ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B8B8B8"/>
          <w:spacing w:val="0"/>
          <w:w w:val="89"/>
        </w:rPr>
        <w:t>,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240" w:right="140"/>
          <w:cols w:num="3" w:equalWidth="0">
            <w:col w:w="3605" w:space="137"/>
            <w:col w:w="478" w:space="413"/>
            <w:col w:w="6907"/>
          </w:cols>
        </w:sectPr>
      </w:pPr>
      <w:rPr/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1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99" w:lineRule="exact"/>
        <w:ind w:right="-20"/>
        <w:jc w:val="righ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B3B3B"/>
          <w:spacing w:val="0"/>
          <w:w w:val="91"/>
          <w:position w:val="-6"/>
        </w:rPr>
        <w:t>&lt;il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left="3717" w:right="5054"/>
        <w:jc w:val="center"/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BDBAE1"/>
          <w:spacing w:val="0"/>
          <w:w w:val="117"/>
        </w:rPr>
        <w:t>-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90" w:after="0" w:line="239" w:lineRule="exact"/>
        <w:ind w:right="-20"/>
        <w:jc w:val="left"/>
        <w:tabs>
          <w:tab w:pos="620" w:val="left"/>
          <w:tab w:pos="168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group style="position:absolute;margin-left:320.934143pt;margin-top:2.946993pt;width:5.504463pt;height:.1pt;mso-position-horizontal-relative:page;mso-position-vertical-relative:paragraph;z-index:-15533" coordorigin="6419,59" coordsize="110,2">
            <v:shape style="position:absolute;left:6419;top:59;width:110;height:2" coordorigin="6419,59" coordsize="110,0" path="m6419,59l6529,59e" filled="f" stroked="t" strokeweight=".239324pt" strokecolor="#00000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3.355377pt;margin-top:16.458881pt;width:24.094724pt;height:17.966164pt;mso-position-horizontal-relative:page;mso-position-vertical-relative:paragraph;z-index:-15525" type="#_x0000_t202" filled="f" stroked="f">
            <v:textbox inset="0,0,0,0">
              <w:txbxContent>
                <w:p>
                  <w:pPr>
                    <w:spacing w:before="0" w:after="0" w:line="359" w:lineRule="exact"/>
                    <w:ind w:right="-94"/>
                    <w:jc w:val="left"/>
                    <w:rPr>
                      <w:rFonts w:ascii="Times New Roman" w:hAnsi="Times New Roman" w:cs="Times New Roman" w:eastAsia="Times New Roman"/>
                      <w:sz w:val="26"/>
                      <w:szCs w:val="2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3B3B3B"/>
                      <w:w w:val="57"/>
                      <w:position w:val="8"/>
                    </w:rPr>
                    <w:t>lt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3B3B3B"/>
                      <w:w w:val="58"/>
                      <w:position w:val="8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3B3B3B"/>
                      <w:spacing w:val="-41"/>
                      <w:w w:val="100"/>
                      <w:position w:val="8"/>
                    </w:rPr>
                    <w:t> 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505252"/>
                      <w:spacing w:val="-68"/>
                      <w:w w:val="81"/>
                      <w:position w:val="-3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505252"/>
                      <w:spacing w:val="0"/>
                      <w:w w:val="62"/>
                      <w:position w:val="8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505252"/>
                      <w:spacing w:val="-50"/>
                      <w:w w:val="61"/>
                      <w:position w:val="8"/>
                    </w:rPr>
                    <w:t>: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878A8C"/>
                      <w:spacing w:val="-158"/>
                      <w:w w:val="91"/>
                      <w:position w:val="-3"/>
                    </w:rPr>
                    <w:t>W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505252"/>
                      <w:spacing w:val="0"/>
                      <w:w w:val="62"/>
                      <w:position w:val="8"/>
                    </w:rPr>
                    <w:t>.....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505252"/>
          <w:spacing w:val="0"/>
          <w:w w:val="100"/>
          <w:position w:val="-7"/>
        </w:rPr>
        <w:t>Aid</w:t>
      </w:r>
      <w:r>
        <w:rPr>
          <w:rFonts w:ascii="Times New Roman" w:hAnsi="Times New Roman" w:cs="Times New Roman" w:eastAsia="Times New Roman"/>
          <w:sz w:val="28"/>
          <w:szCs w:val="28"/>
          <w:color w:val="505252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05252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78"/>
          <w:position w:val="-7"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78"/>
          <w:position w:val="-7"/>
        </w:rPr>
        <w:t>Ç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-53"/>
          <w:w w:val="78"/>
          <w:position w:val="-7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8"/>
          <w:szCs w:val="28"/>
          <w:color w:val="484F8E"/>
          <w:spacing w:val="0"/>
          <w:w w:val="600"/>
          <w:position w:val="-7"/>
        </w:rPr>
        <w:t>t?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40" w:right="140"/>
          <w:cols w:num="2" w:equalWidth="0">
            <w:col w:w="429" w:space="2184"/>
            <w:col w:w="8927"/>
          </w:cols>
        </w:sectPr>
      </w:pPr>
      <w:rPr/>
    </w:p>
    <w:p>
      <w:pPr>
        <w:spacing w:before="0" w:after="0" w:line="205" w:lineRule="exact"/>
        <w:ind w:left="287" w:right="-20"/>
        <w:jc w:val="left"/>
        <w:tabs>
          <w:tab w:pos="3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16.752714pt;margin-top:34.041965pt;width:567.199048pt;height:807.398036pt;mso-position-horizontal-relative:page;mso-position-vertical-relative:page;z-index:-15537" coordorigin="335,681" coordsize="11344,16148">
            <v:group style="position:absolute;left:349;top:700;width:11296;height:2" coordorigin="349,700" coordsize="11296,2">
              <v:shape style="position:absolute;left:349;top:700;width:11296;height:2" coordorigin="349,700" coordsize="11296,0" path="m349,700l11646,700e" filled="f" stroked="t" strokeweight=".957298pt" strokecolor="#545454">
                <v:path arrowok="t"/>
              </v:shape>
            </v:group>
            <v:group style="position:absolute;left:814;top:707;width:948;height:2" coordorigin="814,707" coordsize="948,2">
              <v:shape style="position:absolute;left:814;top:707;width:948;height:2" coordorigin="814,707" coordsize="948,0" path="m814,707l1761,707e" filled="f" stroked="t" strokeweight=".478649pt" strokecolor="#4F4F4F">
                <v:path arrowok="t"/>
              </v:shape>
            </v:group>
            <v:group style="position:absolute;left:1704;top:710;width:2053;height:2" coordorigin="1704,710" coordsize="2053,2">
              <v:shape style="position:absolute;left:1704;top:710;width:2053;height:2" coordorigin="1704,710" coordsize="2053,0" path="m1704,710l3757,710e" filled="f" stroked="t" strokeweight=".478649pt" strokecolor="#383838">
                <v:path arrowok="t"/>
              </v:shape>
            </v:group>
            <v:group style="position:absolute;left:3695;top:712;width:7955;height:2" coordorigin="3695,712" coordsize="7955,2">
              <v:shape style="position:absolute;left:3695;top:712;width:7955;height:2" coordorigin="3695,712" coordsize="7955,0" path="m3695,712l11650,712e" filled="f" stroked="t" strokeweight=".717973pt" strokecolor="#5B5B5B">
                <v:path arrowok="t"/>
              </v:shape>
            </v:group>
            <v:group style="position:absolute;left:9224;top:710;width:2;height:853" coordorigin="9224,710" coordsize="2,853">
              <v:shape style="position:absolute;left:9224;top:710;width:2;height:853" coordorigin="9224,710" coordsize="0,853" path="m9224,1563l9224,710e" filled="f" stroked="t" strokeweight=".957298pt" strokecolor="#5B5B5B">
                <v:path arrowok="t"/>
              </v:shape>
            </v:group>
            <v:group style="position:absolute;left:11643;top:705;width:2;height:307" coordorigin="11643,705" coordsize="2,307">
              <v:shape style="position:absolute;left:11643;top:705;width:2;height:307" coordorigin="11643,705" coordsize="0,307" path="m11643,1012l11643,705e" filled="f" stroked="t" strokeweight=".717973pt" strokecolor="#575757">
                <v:path arrowok="t"/>
              </v:shape>
            </v:group>
            <v:group style="position:absolute;left:2405;top:705;width:2;height:1505" coordorigin="2405,705" coordsize="2,1505">
              <v:shape style="position:absolute;left:2405;top:705;width:2;height:1505" coordorigin="2405,705" coordsize="0,1505" path="m2405,2210l2405,705e" filled="f" stroked="t" strokeweight=".957298pt" strokecolor="#606060">
                <v:path arrowok="t"/>
              </v:shape>
            </v:group>
            <v:group style="position:absolute;left:11646;top:705;width:2;height:3327" coordorigin="11646,705" coordsize="2,3327">
              <v:shape style="position:absolute;left:11646;top:705;width:2;height:3327" coordorigin="11646,705" coordsize="0,3327" path="m11646,4032l11646,705e" filled="f" stroked="t" strokeweight=".717973pt" strokecolor="#606060">
                <v:path arrowok="t"/>
              </v:shape>
            </v:group>
            <v:group style="position:absolute;left:359;top:1136;width:2;height:355" coordorigin="359,1136" coordsize="2,355">
              <v:shape style="position:absolute;left:359;top:1136;width:2;height:355" coordorigin="359,1136" coordsize="0,355" path="m359,1491l359,1136e" filled="f" stroked="t" strokeweight=".478649pt" strokecolor="#646464">
                <v:path arrowok="t"/>
              </v:shape>
            </v:group>
            <v:group style="position:absolute;left:357;top:690;width:2;height:1045" coordorigin="357,690" coordsize="2,1045">
              <v:shape style="position:absolute;left:357;top:690;width:2;height:1045" coordorigin="357,690" coordsize="0,1045" path="m357,1736l357,690e" filled="f" stroked="t" strokeweight=".957298pt" strokecolor="#747474">
                <v:path arrowok="t"/>
              </v:shape>
            </v:group>
            <v:group style="position:absolute;left:9224;top:1505;width:2;height:710" coordorigin="9224,1505" coordsize="2,710">
              <v:shape style="position:absolute;left:9224;top:1505;width:2;height:710" coordorigin="9224,1505" coordsize="0,710" path="m9224,2215l9224,1505e" filled="f" stroked="t" strokeweight=".478649pt" strokecolor="#484848">
                <v:path arrowok="t"/>
              </v:shape>
            </v:group>
            <v:group style="position:absolute;left:354;top:2196;width:517;height:2" coordorigin="354,2196" coordsize="517,2">
              <v:shape style="position:absolute;left:354;top:2196;width:517;height:2" coordorigin="354,2196" coordsize="517,0" path="m354,2196l871,2196e" filled="f" stroked="t" strokeweight=".717973pt" strokecolor="#5B5B5B">
                <v:path arrowok="t"/>
              </v:shape>
            </v:group>
            <v:group style="position:absolute;left:814;top:2203;width:2642;height:2" coordorigin="814,2203" coordsize="2642,2">
              <v:shape style="position:absolute;left:814;top:2203;width:2642;height:2" coordorigin="814,2203" coordsize="2642,0" path="m814,2203l3456,2203e" filled="f" stroked="t" strokeweight=".478649pt" strokecolor="#3B3B3B">
                <v:path arrowok="t"/>
              </v:shape>
            </v:group>
            <v:group style="position:absolute;left:3317;top:2208;width:3576;height:2" coordorigin="3317,2208" coordsize="3576,2">
              <v:shape style="position:absolute;left:3317;top:2208;width:3576;height:2" coordorigin="3317,2208" coordsize="3576,0" path="m3317,2208l6893,2208e" filled="f" stroked="t" strokeweight=".957298pt" strokecolor="#5B5B5B">
                <v:path arrowok="t"/>
              </v:shape>
            </v:group>
            <v:group style="position:absolute;left:6835;top:2205;width:1082;height:2" coordorigin="6835,2205" coordsize="1082,2">
              <v:shape style="position:absolute;left:6835;top:2205;width:1082;height:2" coordorigin="6835,2205" coordsize="1082,0" path="m6835,2205l7917,2205e" filled="f" stroked="t" strokeweight=".478649pt" strokecolor="#2B2B2B">
                <v:path arrowok="t"/>
              </v:shape>
            </v:group>
            <v:group style="position:absolute;left:9185;top:2210;width:373;height:2" coordorigin="9185,2210" coordsize="373,2">
              <v:shape style="position:absolute;left:9185;top:2210;width:373;height:2" coordorigin="9185,2210" coordsize="373,0" path="m9185,2210l9559,2210e" filled="f" stroked="t" strokeweight=".478649pt" strokecolor="#444444">
                <v:path arrowok="t"/>
              </v:shape>
            </v:group>
            <v:group style="position:absolute;left:7859;top:2205;width:3791;height:2" coordorigin="7859,2205" coordsize="3791,2">
              <v:shape style="position:absolute;left:7859;top:2205;width:3791;height:2" coordorigin="7859,2205" coordsize="3791,0" path="m7859,2205l11650,2205e" filled="f" stroked="t" strokeweight=".717973pt" strokecolor="#575757">
                <v:path arrowok="t"/>
              </v:shape>
            </v:group>
            <v:group style="position:absolute;left:354;top:2416;width:3078;height:2" coordorigin="354,2416" coordsize="3078,2">
              <v:shape style="position:absolute;left:354;top:2416;width:3078;height:2" coordorigin="354,2416" coordsize="3078,0" path="m354,2416l3432,2416e" filled="f" stroked="t" strokeweight=".717973pt" strokecolor="#4B4B4B">
                <v:path arrowok="t"/>
              </v:shape>
            </v:group>
            <v:group style="position:absolute;left:1551;top:2424;width:1881;height:2" coordorigin="1551,2424" coordsize="1881,2">
              <v:shape style="position:absolute;left:1551;top:2424;width:1881;height:2" coordorigin="1551,2424" coordsize="1881,0" path="m1551,2424l3432,2424e" filled="f" stroked="t" strokeweight=".717973pt" strokecolor="#444444">
                <v:path arrowok="t"/>
              </v:shape>
            </v:group>
            <v:group style="position:absolute;left:2369;top:2426;width:1005;height:2" coordorigin="2369,2426" coordsize="1005,2">
              <v:shape style="position:absolute;left:2369;top:2426;width:1005;height:2" coordorigin="2369,2426" coordsize="1005,0" path="m2369,2426l3374,2426e" filled="f" stroked="t" strokeweight=".478649pt" strokecolor="#2F2F2F">
                <v:path arrowok="t"/>
              </v:shape>
            </v:group>
            <v:group style="position:absolute;left:3317;top:2426;width:2475;height:2" coordorigin="3317,2426" coordsize="2475,2">
              <v:shape style="position:absolute;left:3317;top:2426;width:2475;height:2" coordorigin="3317,2426" coordsize="2475,0" path="m3317,2426l5792,2426e" filled="f" stroked="t" strokeweight=".957298pt" strokecolor="#5B5B5B">
                <v:path arrowok="t"/>
              </v:shape>
            </v:group>
            <v:group style="position:absolute;left:5734;top:2426;width:2915;height:2" coordorigin="5734,2426" coordsize="2915,2">
              <v:shape style="position:absolute;left:5734;top:2426;width:2915;height:2" coordorigin="5734,2426" coordsize="2915,0" path="m5734,2426l8649,2426e" filled="f" stroked="t" strokeweight=".478649pt" strokecolor="#383838">
                <v:path arrowok="t"/>
              </v:shape>
            </v:group>
            <v:group style="position:absolute;left:8592;top:2426;width:3059;height:2" coordorigin="8592,2426" coordsize="3059,2">
              <v:shape style="position:absolute;left:8592;top:2426;width:3059;height:2" coordorigin="8592,2426" coordsize="3059,0" path="m8592,2426l11650,2426e" filled="f" stroked="t" strokeweight=".717973pt" strokecolor="#5B5B5B">
                <v:path arrowok="t"/>
              </v:shape>
            </v:group>
            <v:group style="position:absolute;left:11646;top:2162;width:2;height:719" coordorigin="11646,2162" coordsize="2,719">
              <v:shape style="position:absolute;left:11646;top:2162;width:2;height:719" coordorigin="11646,2162" coordsize="0,719" path="m11646,2882l11646,2162e" filled="f" stroked="t" strokeweight=".478649pt" strokecolor="#3B3B3B">
                <v:path arrowok="t"/>
              </v:shape>
            </v:group>
            <v:group style="position:absolute;left:354;top:2642;width:3944;height:2" coordorigin="354,2642" coordsize="3944,2">
              <v:shape style="position:absolute;left:354;top:2642;width:3944;height:2" coordorigin="354,2642" coordsize="3944,0" path="m354,2642l4298,2642e" filled="f" stroked="t" strokeweight=".957298pt" strokecolor="#606060">
                <v:path arrowok="t"/>
              </v:shape>
            </v:group>
            <v:group style="position:absolute;left:4241;top:2642;width:1551;height:2" coordorigin="4241,2642" coordsize="1551,2">
              <v:shape style="position:absolute;left:4241;top:2642;width:1551;height:2" coordorigin="4241,2642" coordsize="1551,0" path="m4241,2642l5792,2642e" filled="f" stroked="t" strokeweight=".478649pt" strokecolor="#232323">
                <v:path arrowok="t"/>
              </v:shape>
            </v:group>
            <v:group style="position:absolute;left:5734;top:2644;width:3824;height:2" coordorigin="5734,2644" coordsize="3824,2">
              <v:shape style="position:absolute;left:5734;top:2644;width:3824;height:2" coordorigin="5734,2644" coordsize="3824,0" path="m5734,2644l9559,2644e" filled="f" stroked="t" strokeweight=".957298pt" strokecolor="#646464">
                <v:path arrowok="t"/>
              </v:shape>
            </v:group>
            <v:group style="position:absolute;left:9501;top:2642;width:1235;height:2" coordorigin="9501,2642" coordsize="1235,2">
              <v:shape style="position:absolute;left:9501;top:2642;width:1235;height:2" coordorigin="9501,2642" coordsize="1235,0" path="m9501,2642l10736,2642e" filled="f" stroked="t" strokeweight=".478649pt" strokecolor="#3B3B3B">
                <v:path arrowok="t"/>
              </v:shape>
            </v:group>
            <v:group style="position:absolute;left:10564;top:2639;width:1087;height:2" coordorigin="10564,2639" coordsize="1087,2">
              <v:shape style="position:absolute;left:10564;top:2639;width:1087;height:2" coordorigin="10564,2639" coordsize="1087,0" path="m10564,2639l11650,2639e" filled="f" stroked="t" strokeweight=".957298pt" strokecolor="#747474">
                <v:path arrowok="t"/>
              </v:shape>
            </v:group>
            <v:group style="position:absolute;left:354;top:2858;width:5437;height:2" coordorigin="354,2858" coordsize="5437,2">
              <v:shape style="position:absolute;left:354;top:2858;width:5437;height:2" coordorigin="354,2858" coordsize="5437,0" path="m354,2858l5792,2858e" filled="f" stroked="t" strokeweight=".478649pt" strokecolor="#4B4B4B">
                <v:path arrowok="t"/>
              </v:shape>
            </v:group>
            <v:group style="position:absolute;left:5007;top:2860;width:3676;height:2" coordorigin="5007,2860" coordsize="3676,2">
              <v:shape style="position:absolute;left:5007;top:2860;width:3676;height:2" coordorigin="5007,2860" coordsize="3676,0" path="m5007,2860l8683,2860e" filled="f" stroked="t" strokeweight=".957298pt" strokecolor="#5B5B5B">
                <v:path arrowok="t"/>
              </v:shape>
            </v:group>
            <v:group style="position:absolute;left:8592;top:2862;width:967;height:2" coordorigin="8592,2862" coordsize="967,2">
              <v:shape style="position:absolute;left:8592;top:2862;width:967;height:2" coordorigin="8592,2862" coordsize="967,0" path="m8592,2862l9559,2862e" filled="f" stroked="t" strokeweight=".478649pt" strokecolor="#444444">
                <v:path arrowok="t"/>
              </v:shape>
            </v:group>
            <v:group style="position:absolute;left:9501;top:2858;width:617;height:2" coordorigin="9501,2858" coordsize="617,2">
              <v:shape style="position:absolute;left:9501;top:2858;width:617;height:2" coordorigin="9501,2858" coordsize="617,0" path="m9501,2858l10119,2858e" filled="f" stroked="t" strokeweight=".717973pt" strokecolor="#575757">
                <v:path arrowok="t"/>
              </v:shape>
            </v:group>
            <v:group style="position:absolute;left:9683;top:2858;width:1972;height:2" coordorigin="9683,2858" coordsize="1972,2">
              <v:shape style="position:absolute;left:9683;top:2858;width:1972;height:2" coordorigin="9683,2858" coordsize="1972,0" path="m9683,2858l11655,2858e" filled="f" stroked="t" strokeweight=".957298pt" strokecolor="#6B6B6B">
                <v:path arrowok="t"/>
              </v:shape>
            </v:group>
            <v:group style="position:absolute;left:349;top:3073;width:6160;height:2" coordorigin="349,3073" coordsize="6160,2">
              <v:shape style="position:absolute;left:349;top:3073;width:6160;height:2" coordorigin="349,3073" coordsize="6160,0" path="m349,3073l6510,3073e" filled="f" stroked="t" strokeweight=".957298pt" strokecolor="#5B5B5B">
                <v:path arrowok="t"/>
              </v:shape>
            </v:group>
            <v:group style="position:absolute;left:5581;top:3076;width:976;height:2" coordorigin="5581,3076" coordsize="976,2">
              <v:shape style="position:absolute;left:5581;top:3076;width:976;height:2" coordorigin="5581,3076" coordsize="976,0" path="m5581,3076l6557,3076e" filled="f" stroked="t" strokeweight=".717973pt" strokecolor="#4F4F4F">
                <v:path arrowok="t"/>
              </v:shape>
            </v:group>
            <v:group style="position:absolute;left:6500;top:3078;width:555;height:2" coordorigin="6500,3078" coordsize="555,2">
              <v:shape style="position:absolute;left:6500;top:3078;width:555;height:2" coordorigin="6500,3078" coordsize="555,0" path="m6500,3078l7055,3078e" filled="f" stroked="t" strokeweight=".478649pt" strokecolor="#3B3B3B">
                <v:path arrowok="t"/>
              </v:shape>
            </v:group>
            <v:group style="position:absolute;left:6998;top:3076;width:2762;height:2" coordorigin="6998,3076" coordsize="2762,2">
              <v:shape style="position:absolute;left:6998;top:3076;width:2762;height:2" coordorigin="6998,3076" coordsize="2762,0" path="m6998,3076l9760,3076e" filled="f" stroked="t" strokeweight=".957298pt" strokecolor="#646464">
                <v:path arrowok="t"/>
              </v:shape>
            </v:group>
            <v:group style="position:absolute;left:9501;top:3078;width:617;height:2" coordorigin="9501,3078" coordsize="617,2">
              <v:shape style="position:absolute;left:9501;top:3078;width:617;height:2" coordorigin="9501,3078" coordsize="617,0" path="m9501,3078l10119,3078e" filled="f" stroked="t" strokeweight=".717973pt" strokecolor="#4F4F4F">
                <v:path arrowok="t"/>
              </v:shape>
            </v:group>
            <v:group style="position:absolute;left:10061;top:3073;width:675;height:2" coordorigin="10061,3073" coordsize="675,2">
              <v:shape style="position:absolute;left:10061;top:3073;width:675;height:2" coordorigin="10061,3073" coordsize="675,0" path="m10061,3073l10736,3073e" filled="f" stroked="t" strokeweight=".478649pt" strokecolor="#444444">
                <v:path arrowok="t"/>
              </v:shape>
            </v:group>
            <v:group style="position:absolute;left:10679;top:3073;width:981;height:2" coordorigin="10679,3073" coordsize="981,2">
              <v:shape style="position:absolute;left:10679;top:3073;width:981;height:2" coordorigin="10679,3073" coordsize="981,0" path="m10679,3073l11660,3073e" filled="f" stroked="t" strokeweight=".957298pt" strokecolor="#747474">
                <v:path arrowok="t"/>
              </v:shape>
            </v:group>
            <v:group style="position:absolute;left:349;top:3294;width:3576;height:2" coordorigin="349,3294" coordsize="3576,2">
              <v:shape style="position:absolute;left:349;top:3294;width:3576;height:2" coordorigin="349,3294" coordsize="3576,0" path="m349,3294l3925,3294e" filled="f" stroked="t" strokeweight=".957298pt" strokecolor="#5B5B5B">
                <v:path arrowok="t"/>
              </v:shape>
            </v:group>
            <v:group style="position:absolute;left:3867;top:3294;width:1924;height:2" coordorigin="3867,3294" coordsize="1924,2">
              <v:shape style="position:absolute;left:3867;top:3294;width:1924;height:2" coordorigin="3867,3294" coordsize="1924,0" path="m3867,3294l5792,3294e" filled="f" stroked="t" strokeweight=".478649pt" strokecolor="#3B3B3B">
                <v:path arrowok="t"/>
              </v:shape>
            </v:group>
            <v:group style="position:absolute;left:5390;top:3291;width:3858;height:2" coordorigin="5390,3291" coordsize="3858,2">
              <v:shape style="position:absolute;left:5390;top:3291;width:3858;height:2" coordorigin="5390,3291" coordsize="3858,0" path="m5390,3291l9247,3291e" filled="f" stroked="t" strokeweight=".957298pt" strokecolor="#5B5B5B">
                <v:path arrowok="t"/>
              </v:shape>
            </v:group>
            <v:group style="position:absolute;left:9190;top:3294;width:369;height:2" coordorigin="9190,3294" coordsize="369,2">
              <v:shape style="position:absolute;left:9190;top:3294;width:369;height:2" coordorigin="9190,3294" coordsize="369,0" path="m9190,3294l9559,3294e" filled="f" stroked="t" strokeweight=".478649pt" strokecolor="#343434">
                <v:path arrowok="t"/>
              </v:shape>
            </v:group>
            <v:group style="position:absolute;left:9501;top:3289;width:617;height:2" coordorigin="9501,3289" coordsize="617,2">
              <v:shape style="position:absolute;left:9501;top:3289;width:617;height:2" coordorigin="9501,3289" coordsize="617,0" path="m9501,3289l10119,3289e" filled="f" stroked="t" strokeweight=".717973pt" strokecolor="#545454">
                <v:path arrowok="t"/>
              </v:shape>
            </v:group>
            <v:group style="position:absolute;left:10047;top:3289;width:1613;height:2" coordorigin="10047,3289" coordsize="1613,2">
              <v:shape style="position:absolute;left:10047;top:3289;width:1613;height:2" coordorigin="10047,3289" coordsize="1613,0" path="m10047,3289l11660,3289e" filled="f" stroked="t" strokeweight=".717973pt" strokecolor="#676767">
                <v:path arrowok="t"/>
              </v:shape>
            </v:group>
            <v:group style="position:absolute;left:7036;top:3284;width:2;height:455" coordorigin="7036,3284" coordsize="2,455">
              <v:shape style="position:absolute;left:7036;top:3284;width:2;height:455" coordorigin="7036,3284" coordsize="0,455" path="m7036,3740l7036,3284e" filled="f" stroked="t" strokeweight=".957298pt" strokecolor="#646464">
                <v:path arrowok="t"/>
              </v:shape>
            </v:group>
            <v:group style="position:absolute;left:5969;top:3711;width:1077;height:2" coordorigin="5969,3711" coordsize="1077,2">
              <v:shape style="position:absolute;left:5969;top:3711;width:1077;height:2" coordorigin="5969,3711" coordsize="1077,0" path="m5969,3711l7046,3711e" filled="f" stroked="t" strokeweight=".478649pt" strokecolor="#A8A8A8">
                <v:path arrowok="t"/>
              </v:shape>
            </v:group>
            <v:group style="position:absolute;left:3891;top:3716;width:2058;height:2" coordorigin="3891,3716" coordsize="2058,2">
              <v:shape style="position:absolute;left:3891;top:3716;width:2058;height:2" coordorigin="3891,3716" coordsize="2058,0" path="m3891,3716l5950,3716e" filled="f" stroked="t" strokeweight=".478649pt" strokecolor="#3B3B3B">
                <v:path arrowok="t"/>
              </v:shape>
            </v:group>
            <v:group style="position:absolute;left:3903;top:3284;width:2;height:753" coordorigin="3903,3284" coordsize="2,753">
              <v:shape style="position:absolute;left:3903;top:3284;width:2;height:753" coordorigin="3903,3284" coordsize="0,753" path="m3903,4037l3903,3284e" filled="f" stroked="t" strokeweight=".957298pt" strokecolor="#606060">
                <v:path arrowok="t"/>
              </v:shape>
            </v:group>
            <v:group style="position:absolute;left:349;top:4025;width:1259;height:2" coordorigin="349,4025" coordsize="1259,2">
              <v:shape style="position:absolute;left:349;top:4025;width:1259;height:2" coordorigin="349,4025" coordsize="1259,0" path="m349,4025l1608,4025e" filled="f" stroked="t" strokeweight=".717973pt" strokecolor="#484848">
                <v:path arrowok="t"/>
              </v:shape>
            </v:group>
            <v:group style="position:absolute;left:1551;top:4027;width:211;height:2" coordorigin="1551,4027" coordsize="211,2">
              <v:shape style="position:absolute;left:1551;top:4027;width:211;height:2" coordorigin="1551,4027" coordsize="211,0" path="m1551,4027l1761,4027e" filled="f" stroked="t" strokeweight=".478649pt" strokecolor="#343434">
                <v:path arrowok="t"/>
              </v:shape>
            </v:group>
            <v:group style="position:absolute;left:1704;top:4027;width:1139;height:2" coordorigin="1704,4027" coordsize="1139,2">
              <v:shape style="position:absolute;left:1704;top:4027;width:1139;height:2" coordorigin="1704,4027" coordsize="1139,0" path="m1704,4027l2843,4027e" filled="f" stroked="t" strokeweight=".478649pt" strokecolor="#1F1F1F">
                <v:path arrowok="t"/>
              </v:shape>
            </v:group>
            <v:group style="position:absolute;left:2786;top:4027;width:589;height:2" coordorigin="2786,4027" coordsize="589,2">
              <v:shape style="position:absolute;left:2786;top:4027;width:589;height:2" coordorigin="2786,4027" coordsize="589,0" path="m2786,4027l3374,4027e" filled="f" stroked="t" strokeweight=".478649pt" strokecolor="#343434">
                <v:path arrowok="t"/>
              </v:shape>
            </v:group>
            <v:group style="position:absolute;left:3317;top:4030;width:440;height:2" coordorigin="3317,4030" coordsize="440,2">
              <v:shape style="position:absolute;left:3317;top:4030;width:440;height:2" coordorigin="3317,4030" coordsize="440,0" path="m3317,4030l3757,4030e" filled="f" stroked="t" strokeweight=".717973pt" strokecolor="#4F4F4F">
                <v:path arrowok="t"/>
              </v:shape>
            </v:group>
            <v:group style="position:absolute;left:3341;top:4030;width:3106;height:2" coordorigin="3341,4030" coordsize="3106,2">
              <v:shape style="position:absolute;left:3341;top:4030;width:3106;height:2" coordorigin="3341,4030" coordsize="3106,0" path="m3341,4030l6447,4030e" filled="f" stroked="t" strokeweight=".957298pt" strokecolor="#3B3B3B">
                <v:path arrowok="t"/>
              </v:shape>
            </v:group>
            <v:group style="position:absolute;left:4241;top:4027;width:756;height:2" coordorigin="4241,4027" coordsize="756,2">
              <v:shape style="position:absolute;left:4241;top:4027;width:756;height:2" coordorigin="4241,4027" coordsize="756,0" path="m4241,4027l4997,4027e" filled="f" stroked="t" strokeweight=".957298pt" strokecolor="#232323">
                <v:path arrowok="t"/>
              </v:shape>
            </v:group>
            <v:group style="position:absolute;left:6390;top:4030;width:5270;height:2" coordorigin="6390,4030" coordsize="5270,2">
              <v:shape style="position:absolute;left:6390;top:4030;width:5270;height:2" coordorigin="6390,4030" coordsize="5270,0" path="m6390,4030l11660,4030e" filled="f" stroked="t" strokeweight=".717973pt" strokecolor="#5B5B5B">
                <v:path arrowok="t"/>
              </v:shape>
            </v:group>
            <v:group style="position:absolute;left:7039;top:3668;width:2;height:374" coordorigin="7039,3668" coordsize="2,374">
              <v:shape style="position:absolute;left:7039;top:3668;width:2;height:374" coordorigin="7039,3668" coordsize="0,374" path="m7039,4042l7039,3668e" filled="f" stroked="t" strokeweight=".478649pt" strokecolor="#4B4B4B">
                <v:path arrowok="t"/>
              </v:shape>
            </v:group>
            <v:group style="position:absolute;left:349;top:4303;width:1412;height:2" coordorigin="349,4303" coordsize="1412,2">
              <v:shape style="position:absolute;left:349;top:4303;width:1412;height:2" coordorigin="349,4303" coordsize="1412,0" path="m349,4303l1761,4303e" filled="f" stroked="t" strokeweight=".478649pt" strokecolor="#444444">
                <v:path arrowok="t"/>
              </v:shape>
            </v:group>
            <v:group style="position:absolute;left:1704;top:4305;width:1670;height:2" coordorigin="1704,4305" coordsize="1670,2">
              <v:shape style="position:absolute;left:1704;top:4305;width:1670;height:2" coordorigin="1704,4305" coordsize="1670,0" path="m1704,4305l3374,4305e" filled="f" stroked="t" strokeweight=".478649pt" strokecolor="#2B2B2B">
                <v:path arrowok="t"/>
              </v:shape>
            </v:group>
            <v:group style="position:absolute;left:2403;top:4023;width:2;height:307" coordorigin="2403,4023" coordsize="2,307">
              <v:shape style="position:absolute;left:2403;top:4023;width:2;height:307" coordorigin="2403,4023" coordsize="0,307" path="m2403,4329l2403,4023e" filled="f" stroked="t" strokeweight=".717973pt" strokecolor="#3F3F3F">
                <v:path arrowok="t"/>
              </v:shape>
            </v:group>
            <v:group style="position:absolute;left:3317;top:4305;width:8338;height:2" coordorigin="3317,4305" coordsize="8338,2">
              <v:shape style="position:absolute;left:3317;top:4305;width:8338;height:2" coordorigin="3317,4305" coordsize="8338,0" path="m3317,4305l11655,4305e" filled="f" stroked="t" strokeweight=".717973pt" strokecolor="#575757">
                <v:path arrowok="t"/>
              </v:shape>
            </v:group>
            <v:group style="position:absolute;left:357;top:690;width:2;height:16119" coordorigin="357,690" coordsize="2,16119">
              <v:shape style="position:absolute;left:357;top:690;width:2;height:16119" coordorigin="357,690" coordsize="0,16119" path="m357,16810l357,690e" filled="f" stroked="t" strokeweight=".717973pt" strokecolor="#4F4F4F">
                <v:path arrowok="t"/>
              </v:shape>
            </v:group>
            <v:group style="position:absolute;left:2408;top:4258;width:2;height:1012" coordorigin="2408,4258" coordsize="2,1012">
              <v:shape style="position:absolute;left:2408;top:4258;width:2;height:1012" coordorigin="2408,4258" coordsize="0,1012" path="m2408,5269l2408,4258e" filled="f" stroked="t" strokeweight=".717973pt" strokecolor="#484848">
                <v:path arrowok="t"/>
              </v:shape>
            </v:group>
            <v:group style="position:absolute;left:2398;top:4526;width:2245;height:2" coordorigin="2398,4526" coordsize="2245,2">
              <v:shape style="position:absolute;left:2398;top:4526;width:2245;height:2" coordorigin="2398,4526" coordsize="2245,0" path="m2398,4526l4643,4526e" filled="f" stroked="t" strokeweight=".478649pt" strokecolor="#484848">
                <v:path arrowok="t"/>
              </v:shape>
            </v:group>
            <v:group style="position:absolute;left:3700;top:4526;width:2747;height:2" coordorigin="3700,4526" coordsize="2747,2">
              <v:shape style="position:absolute;left:3700;top:4526;width:2747;height:2" coordorigin="3700,4526" coordsize="2747,0" path="m3700,4526l6447,4526e" filled="f" stroked="t" strokeweight=".957298pt" strokecolor="#575757">
                <v:path arrowok="t"/>
              </v:shape>
            </v:group>
            <v:group style="position:absolute;left:6390;top:4526;width:1527;height:2" coordorigin="6390,4526" coordsize="1527,2">
              <v:shape style="position:absolute;left:6390;top:4526;width:1527;height:2" coordorigin="6390,4526" coordsize="1527,0" path="m6390,4526l7917,4526e" filled="f" stroked="t" strokeweight=".478649pt" strokecolor="#2F2F2F">
                <v:path arrowok="t"/>
              </v:shape>
            </v:group>
            <v:group style="position:absolute;left:7826;top:4524;width:3834;height:2" coordorigin="7826,4524" coordsize="3834,2">
              <v:shape style="position:absolute;left:7826;top:4524;width:3834;height:2" coordorigin="7826,4524" coordsize="3834,0" path="m7826,4524l11660,4524e" filled="f" stroked="t" strokeweight=".957298pt" strokecolor="#646464">
                <v:path arrowok="t"/>
              </v:shape>
            </v:group>
            <v:group style="position:absolute;left:11653;top:4296;width:2;height:12523" coordorigin="11653,4296" coordsize="2,12523">
              <v:shape style="position:absolute;left:11653;top:4296;width:2;height:12523" coordorigin="11653,4296" coordsize="0,12523" path="m11653,16819l11653,4296e" filled="f" stroked="t" strokeweight=".717973pt" strokecolor="#606060">
                <v:path arrowok="t"/>
              </v:shape>
            </v:group>
            <v:group style="position:absolute;left:4976;top:4516;width:2;height:2081" coordorigin="4976,4516" coordsize="2,2081">
              <v:shape style="position:absolute;left:4976;top:4516;width:2;height:2081" coordorigin="4976,4516" coordsize="0,2081" path="m4976,6597l4976,4516e" filled="f" stroked="t" strokeweight=".717973pt" strokecolor="#4B4B4B">
                <v:path arrowok="t"/>
              </v:shape>
            </v:group>
            <v:group style="position:absolute;left:4964;top:4958;width:1455;height:2" coordorigin="4964,4958" coordsize="1455,2">
              <v:shape style="position:absolute;left:4964;top:4958;width:1455;height:2" coordorigin="4964,4958" coordsize="1455,0" path="m4964,4958l6419,4958e" filled="f" stroked="t" strokeweight=".239324pt" strokecolor="#4F4F4F">
                <v:path arrowok="t"/>
              </v:shape>
            </v:group>
            <v:group style="position:absolute;left:7898;top:4521;width:2;height:489" coordorigin="7898,4521" coordsize="2,489">
              <v:shape style="position:absolute;left:7898;top:4521;width:2;height:489" coordorigin="7898,4521" coordsize="0,489" path="m7898,5010l7898,4521e" filled="f" stroked="t" strokeweight=".717973pt" strokecolor="#383838">
                <v:path arrowok="t"/>
              </v:shape>
            </v:group>
            <v:group style="position:absolute;left:6419;top:4958;width:1020;height:2" coordorigin="6419,4958" coordsize="1020,2">
              <v:shape style="position:absolute;left:6419;top:4958;width:1020;height:2" coordorigin="6419,4958" coordsize="1020,0" path="m6419,4958l7438,4958e" filled="f" stroked="t" strokeweight=".239324pt" strokecolor="#000000">
                <v:path arrowok="t"/>
              </v:shape>
            </v:group>
            <v:group style="position:absolute;left:7438;top:4958;width:1000;height:2" coordorigin="7438,4958" coordsize="1000,2">
              <v:shape style="position:absolute;left:7438;top:4958;width:1000;height:2" coordorigin="7438,4958" coordsize="1000,0" path="m7438,4958l8439,4958e" filled="f" stroked="t" strokeweight=".239324pt" strokecolor="#383838">
                <v:path arrowok="t"/>
              </v:shape>
            </v:group>
            <v:group style="position:absolute;left:8439;top:4958;width:3193;height:2" coordorigin="8439,4958" coordsize="3193,2">
              <v:shape style="position:absolute;left:8439;top:4958;width:3193;height:2" coordorigin="8439,4958" coordsize="3193,0" path="m8439,4958l11631,4958e" filled="f" stroked="t" strokeweight=".239324pt" strokecolor="#000000">
                <v:path arrowok="t"/>
              </v:shape>
            </v:group>
            <v:group style="position:absolute;left:8592;top:5250;width:1527;height:2" coordorigin="8592,5250" coordsize="1527,2">
              <v:shape style="position:absolute;left:8592;top:5250;width:1527;height:2" coordorigin="8592,5250" coordsize="1527,0" path="m8592,5250l10119,5250e" filled="f" stroked="t" strokeweight=".478649pt" strokecolor="#4F4F4F">
                <v:path arrowok="t"/>
              </v:shape>
            </v:group>
            <v:group style="position:absolute;left:4964;top:5248;width:6696;height:2" coordorigin="4964,5248" coordsize="6696,2">
              <v:shape style="position:absolute;left:4964;top:5248;width:6696;height:2" coordorigin="4964,5248" coordsize="6696,0" path="m4964,5248l11660,5248e" filled="f" stroked="t" strokeweight=".717973pt" strokecolor="#676767">
                <v:path arrowok="t"/>
              </v:shape>
            </v:group>
            <v:group style="position:absolute;left:4973;top:5492;width:2082;height:2" coordorigin="4973,5492" coordsize="2082,2">
              <v:shape style="position:absolute;left:4973;top:5492;width:2082;height:2" coordorigin="4973,5492" coordsize="2082,0" path="m4973,5492l7055,5492e" filled="f" stroked="t" strokeweight=".478649pt" strokecolor="#444444">
                <v:path arrowok="t"/>
              </v:shape>
            </v:group>
            <v:group style="position:absolute;left:6510;top:5490;width:2183;height:2" coordorigin="6510,5490" coordsize="2183,2">
              <v:shape style="position:absolute;left:6510;top:5490;width:2183;height:2" coordorigin="6510,5490" coordsize="2183,0" path="m6510,5490l8692,5490e" filled="f" stroked="t" strokeweight=".957298pt" strokecolor="#606060">
                <v:path arrowok="t"/>
              </v:shape>
            </v:group>
            <v:group style="position:absolute;left:8592;top:5490;width:656;height:2" coordorigin="8592,5490" coordsize="656,2">
              <v:shape style="position:absolute;left:8592;top:5490;width:656;height:2" coordorigin="8592,5490" coordsize="656,0" path="m8592,5490l9247,5490e" filled="f" stroked="t" strokeweight=".478649pt" strokecolor="#484848">
                <v:path arrowok="t"/>
              </v:shape>
            </v:group>
            <v:group style="position:absolute;left:9190;top:5490;width:929;height:2" coordorigin="9190,5490" coordsize="929,2">
              <v:shape style="position:absolute;left:9190;top:5490;width:929;height:2" coordorigin="9190,5490" coordsize="929,0" path="m9190,5490l10119,5490e" filled="f" stroked="t" strokeweight=".478649pt" strokecolor="#343434">
                <v:path arrowok="t"/>
              </v:shape>
            </v:group>
            <v:group style="position:absolute;left:9913;top:5487;width:1747;height:2" coordorigin="9913,5487" coordsize="1747,2">
              <v:shape style="position:absolute;left:9913;top:5487;width:1747;height:2" coordorigin="9913,5487" coordsize="1747,0" path="m9913,5487l11660,5487e" filled="f" stroked="t" strokeweight=".957298pt" strokecolor="#6B6B6B">
                <v:path arrowok="t"/>
              </v:shape>
            </v:group>
            <v:group style="position:absolute;left:2398;top:5713;width:1953;height:2" coordorigin="2398,5713" coordsize="1953,2">
              <v:shape style="position:absolute;left:2398;top:5713;width:1953;height:2" coordorigin="2398,5713" coordsize="1953,0" path="m2398,5713l4351,5713e" filled="f" stroked="t" strokeweight=".957298pt" strokecolor="#606060">
                <v:path arrowok="t"/>
              </v:shape>
            </v:group>
            <v:group style="position:absolute;left:4241;top:5715;width:402;height:2" coordorigin="4241,5715" coordsize="402,2">
              <v:shape style="position:absolute;left:4241;top:5715;width:402;height:2" coordorigin="4241,5715" coordsize="402,0" path="m4241,5715l4643,5715e" filled="f" stroked="t" strokeweight=".717973pt" strokecolor="#4B4B4B">
                <v:path arrowok="t"/>
              </v:shape>
            </v:group>
            <v:group style="position:absolute;left:4585;top:5710;width:421;height:2" coordorigin="4585,5710" coordsize="421,2">
              <v:shape style="position:absolute;left:4585;top:5710;width:421;height:2" coordorigin="4585,5710" coordsize="421,0" path="m4585,5710l5007,5710e" filled="f" stroked="t" strokeweight=".478649pt" strokecolor="#232323">
                <v:path arrowok="t"/>
              </v:shape>
            </v:group>
            <v:group style="position:absolute;left:4935;top:5710;width:3714;height:2" coordorigin="4935,5710" coordsize="3714,2">
              <v:shape style="position:absolute;left:4935;top:5710;width:3714;height:2" coordorigin="4935,5710" coordsize="3714,0" path="m4935,5710l8649,5710e" filled="f" stroked="t" strokeweight=".957298pt" strokecolor="#575757">
                <v:path arrowok="t"/>
              </v:shape>
            </v:group>
            <v:group style="position:absolute;left:8592;top:5710;width:967;height:2" coordorigin="8592,5710" coordsize="967,2">
              <v:shape style="position:absolute;left:8592;top:5710;width:967;height:2" coordorigin="8592,5710" coordsize="967,0" path="m8592,5710l9559,5710e" filled="f" stroked="t" strokeweight=".478649pt" strokecolor="#484848">
                <v:path arrowok="t"/>
              </v:shape>
            </v:group>
            <v:group style="position:absolute;left:9501;top:5705;width:2159;height:2" coordorigin="9501,5705" coordsize="2159,2">
              <v:shape style="position:absolute;left:9501;top:5705;width:2159;height:2" coordorigin="9501,5705" coordsize="2159,0" path="m9501,5705l11660,5705e" filled="f" stroked="t" strokeweight=".717973pt" strokecolor="#606060">
                <v:path arrowok="t"/>
              </v:shape>
            </v:group>
            <v:group style="position:absolute;left:349;top:5940;width:833;height:2" coordorigin="349,5940" coordsize="833,2">
              <v:shape style="position:absolute;left:349;top:5940;width:833;height:2" coordorigin="349,5940" coordsize="833,0" path="m349,5940l1182,5940e" filled="f" stroked="t" strokeweight=".478649pt" strokecolor="#383838">
                <v:path arrowok="t"/>
              </v:shape>
            </v:group>
            <v:group style="position:absolute;left:1125;top:5943;width:7548;height:2" coordorigin="1125,5943" coordsize="7548,2">
              <v:shape style="position:absolute;left:1125;top:5943;width:7548;height:2" coordorigin="1125,5943" coordsize="7548,0" path="m1125,5943l8673,5943e" filled="f" stroked="t" strokeweight=".957298pt" strokecolor="#575757">
                <v:path arrowok="t"/>
              </v:shape>
            </v:group>
            <v:group style="position:absolute;left:3686;top:5943;width:287;height:2" coordorigin="3686,5943" coordsize="287,2">
              <v:shape style="position:absolute;left:3686;top:5943;width:287;height:2" coordorigin="3686,5943" coordsize="287,0" path="m3686,5943l3973,5943e" filled="f" stroked="t" strokeweight="1.196622pt" strokecolor="#707070">
                <v:path arrowok="t"/>
              </v:shape>
            </v:group>
            <v:group style="position:absolute;left:8592;top:5940;width:967;height:2" coordorigin="8592,5940" coordsize="967,2">
              <v:shape style="position:absolute;left:8592;top:5940;width:967;height:2" coordorigin="8592,5940" coordsize="967,0" path="m8592,5940l9559,5940e" filled="f" stroked="t" strokeweight=".478649pt" strokecolor="#484848">
                <v:path arrowok="t"/>
              </v:shape>
            </v:group>
            <v:group style="position:absolute;left:9501;top:5936;width:617;height:2" coordorigin="9501,5936" coordsize="617,2">
              <v:shape style="position:absolute;left:9501;top:5936;width:617;height:2" coordorigin="9501,5936" coordsize="617,0" path="m9501,5936l10119,5936e" filled="f" stroked="t" strokeweight=".717973pt" strokecolor="#484848">
                <v:path arrowok="t"/>
              </v:shape>
            </v:group>
            <v:group style="position:absolute;left:9894;top:5936;width:1766;height:2" coordorigin="9894,5936" coordsize="1766,2">
              <v:shape style="position:absolute;left:9894;top:5936;width:1766;height:2" coordorigin="9894,5936" coordsize="1766,0" path="m9894,5936l11660,5936e" filled="f" stroked="t" strokeweight=".717973pt" strokecolor="#646464">
                <v:path arrowok="t"/>
              </v:shape>
            </v:group>
            <v:group style="position:absolute;left:359;top:690;width:2;height:16119" coordorigin="359,690" coordsize="2,16119">
              <v:shape style="position:absolute;left:359;top:690;width:2;height:16119" coordorigin="359,690" coordsize="0,16119" path="m359,16810l359,690e" filled="f" stroked="t" strokeweight=".717973pt" strokecolor="#4F4F4F">
                <v:path arrowok="t"/>
              </v:shape>
            </v:group>
            <v:group style="position:absolute;left:7905;top:5931;width:2;height:662" coordorigin="7905,5931" coordsize="2,662">
              <v:shape style="position:absolute;left:7905;top:5931;width:2;height:662" coordorigin="7905,5931" coordsize="0,662" path="m7905,6592l7905,5931e" filled="f" stroked="t" strokeweight=".717973pt" strokecolor="#545454">
                <v:path arrowok="t"/>
              </v:shape>
            </v:group>
            <v:group style="position:absolute;left:2405;top:4986;width:2;height:1429" coordorigin="2405,4986" coordsize="2,1429">
              <v:shape style="position:absolute;left:2405;top:4986;width:2;height:1429" coordorigin="2405,4986" coordsize="0,1429" path="m2405,6415l2405,4986e" filled="f" stroked="t" strokeweight=".957298pt" strokecolor="#5B5B5B">
                <v:path arrowok="t"/>
              </v:shape>
            </v:group>
            <v:group style="position:absolute;left:2403;top:6367;width:972;height:2" coordorigin="2403,6367" coordsize="972,2">
              <v:shape style="position:absolute;left:2403;top:6367;width:972;height:2" coordorigin="2403,6367" coordsize="972,0" path="m2403,6367l3374,6367e" filled="f" stroked="t" strokeweight=".478649pt" strokecolor="#343434">
                <v:path arrowok="t"/>
              </v:shape>
            </v:group>
            <v:group style="position:absolute;left:3317;top:6370;width:3738;height:2" coordorigin="3317,6370" coordsize="3738,2">
              <v:shape style="position:absolute;left:3317;top:6370;width:3738;height:2" coordorigin="3317,6370" coordsize="3738,0" path="m3317,6370l7055,6370e" filled="f" stroked="t" strokeweight=".717973pt" strokecolor="#545454">
                <v:path arrowok="t"/>
              </v:shape>
            </v:group>
            <v:group style="position:absolute;left:6998;top:6367;width:929;height:2" coordorigin="6998,6367" coordsize="929,2">
              <v:shape style="position:absolute;left:6998;top:6367;width:929;height:2" coordorigin="6998,6367" coordsize="929,0" path="m6998,6367l7926,6367e" filled="f" stroked="t" strokeweight=".478649pt" strokecolor="#383838">
                <v:path arrowok="t"/>
              </v:shape>
            </v:group>
            <v:group style="position:absolute;left:7835;top:6365;width:3824;height:2" coordorigin="7835,6365" coordsize="3824,2">
              <v:shape style="position:absolute;left:7835;top:6365;width:3824;height:2" coordorigin="7835,6365" coordsize="3824,0" path="m7835,6365l11660,6365e" filled="f" stroked="t" strokeweight=".957298pt" strokecolor="#646464">
                <v:path arrowok="t"/>
              </v:shape>
            </v:group>
            <v:group style="position:absolute;left:2405;top:6358;width:2;height:475" coordorigin="2405,6358" coordsize="2,475">
              <v:shape style="position:absolute;left:2405;top:6358;width:2;height:475" coordorigin="2405,6358" coordsize="0,475" path="m2405,6832l2405,6358e" filled="f" stroked="t" strokeweight=".478649pt" strokecolor="#3F3F3F">
                <v:path arrowok="t"/>
              </v:shape>
            </v:group>
            <v:group style="position:absolute;left:2403;top:6585;width:6275;height:2" coordorigin="2403,6585" coordsize="6275,2">
              <v:shape style="position:absolute;left:2403;top:6585;width:6275;height:2" coordorigin="2403,6585" coordsize="6275,0" path="m2403,6585l8678,6585e" filled="f" stroked="t" strokeweight=".957298pt" strokecolor="#5B5B5B">
                <v:path arrowok="t"/>
              </v:shape>
            </v:group>
            <v:group style="position:absolute;left:8592;top:6583;width:2144;height:2" coordorigin="8592,6583" coordsize="2144,2">
              <v:shape style="position:absolute;left:8592;top:6583;width:2144;height:2" coordorigin="8592,6583" coordsize="2144,0" path="m8592,6583l10736,6583e" filled="f" stroked="t" strokeweight=".478649pt" strokecolor="#343434">
                <v:path arrowok="t"/>
              </v:shape>
            </v:group>
            <v:group style="position:absolute;left:10664;top:6580;width:996;height:2" coordorigin="10664,6580" coordsize="996,2">
              <v:shape style="position:absolute;left:10664;top:6580;width:996;height:2" coordorigin="10664,6580" coordsize="996,0" path="m10664,6580l11660,6580e" filled="f" stroked="t" strokeweight=".957298pt" strokecolor="#747474">
                <v:path arrowok="t"/>
              </v:shape>
            </v:group>
            <v:group style="position:absolute;left:345;top:6799;width:527;height:2" coordorigin="345,6799" coordsize="527,2">
              <v:shape style="position:absolute;left:345;top:6799;width:527;height:2" coordorigin="345,6799" coordsize="527,0" path="m345,6799l871,6799e" filled="f" stroked="t" strokeweight=".957298pt" strokecolor="#646464">
                <v:path arrowok="t"/>
              </v:shape>
            </v:group>
            <v:group style="position:absolute;left:646;top:6801;width:962;height:2" coordorigin="646,6801" coordsize="962,2">
              <v:shape style="position:absolute;left:646;top:6801;width:962;height:2" coordorigin="646,6801" coordsize="962,0" path="m646,6801l1608,6801e" filled="f" stroked="t" strokeweight=".957298pt" strokecolor="#777777">
                <v:path arrowok="t"/>
              </v:shape>
            </v:group>
            <v:group style="position:absolute;left:1436;top:6803;width:3207;height:2" coordorigin="1436,6803" coordsize="3207,2">
              <v:shape style="position:absolute;left:1436;top:6803;width:3207;height:2" coordorigin="1436,6803" coordsize="3207,0" path="m1436,6803l4643,6803e" filled="f" stroked="t" strokeweight=".957298pt" strokecolor="#5B5B5B">
                <v:path arrowok="t"/>
              </v:shape>
            </v:group>
            <v:group style="position:absolute;left:4585;top:6803;width:651;height:2" coordorigin="4585,6803" coordsize="651,2">
              <v:shape style="position:absolute;left:4585;top:6803;width:651;height:2" coordorigin="4585,6803" coordsize="651,0" path="m4585,6803l5236,6803e" filled="f" stroked="t" strokeweight=".478649pt" strokecolor="#181818">
                <v:path arrowok="t"/>
              </v:shape>
            </v:group>
            <v:group style="position:absolute;left:5179;top:6803;width:613;height:2" coordorigin="5179,6803" coordsize="613,2">
              <v:shape style="position:absolute;left:5179;top:6803;width:613;height:2" coordorigin="5179,6803" coordsize="613,0" path="m5179,6803l5792,6803e" filled="f" stroked="t" strokeweight=".478649pt" strokecolor="#2B2B2B">
                <v:path arrowok="t"/>
              </v:shape>
            </v:group>
            <v:group style="position:absolute;left:5734;top:6806;width:713;height:2" coordorigin="5734,6806" coordsize="713,2">
              <v:shape style="position:absolute;left:5734;top:6806;width:713;height:2" coordorigin="5734,6806" coordsize="713,0" path="m5734,6806l6447,6806e" filled="f" stroked="t" strokeweight=".717973pt" strokecolor="#3F3F3F">
                <v:path arrowok="t"/>
              </v:shape>
            </v:group>
            <v:group style="position:absolute;left:6127;top:6803;width:2522;height:2" coordorigin="6127,6803" coordsize="2522,2">
              <v:shape style="position:absolute;left:6127;top:6803;width:2522;height:2" coordorigin="6127,6803" coordsize="2522,0" path="m6127,6803l8649,6803e" filled="f" stroked="t" strokeweight=".957298pt" strokecolor="#575757">
                <v:path arrowok="t"/>
              </v:shape>
            </v:group>
            <v:group style="position:absolute;left:8592;top:6803;width:1527;height:2" coordorigin="8592,6803" coordsize="1527,2">
              <v:shape style="position:absolute;left:8592;top:6803;width:1527;height:2" coordorigin="8592,6803" coordsize="1527,0" path="m8592,6803l10119,6803e" filled="f" stroked="t" strokeweight=".478649pt" strokecolor="#2F2F2F">
                <v:path arrowok="t"/>
              </v:shape>
            </v:group>
            <v:group style="position:absolute;left:10061;top:6799;width:675;height:2" coordorigin="10061,6799" coordsize="675,2">
              <v:shape style="position:absolute;left:10061;top:6799;width:675;height:2" coordorigin="10061,6799" coordsize="675,0" path="m10061,6799l10736,6799e" filled="f" stroked="t" strokeweight=".717973pt" strokecolor="#545454">
                <v:path arrowok="t"/>
              </v:shape>
            </v:group>
            <v:group style="position:absolute;left:10430;top:6801;width:1230;height:2" coordorigin="10430,6801" coordsize="1230,2">
              <v:shape style="position:absolute;left:10430;top:6801;width:1230;height:2" coordorigin="10430,6801" coordsize="1230,0" path="m10430,6801l11660,6801e" filled="f" stroked="t" strokeweight=".957298pt" strokecolor="#747474">
                <v:path arrowok="t"/>
              </v:shape>
            </v:group>
            <v:group style="position:absolute;left:11655;top:6535;width:2;height:724" coordorigin="11655,6535" coordsize="2,724">
              <v:shape style="position:absolute;left:11655;top:6535;width:2;height:724" coordorigin="11655,6535" coordsize="0,724" path="m11655,7259l11655,6535e" filled="f" stroked="t" strokeweight=".478649pt" strokecolor="#444444">
                <v:path arrowok="t"/>
              </v:shape>
            </v:group>
            <v:group style="position:absolute;left:2408;top:6760;width:2;height:1146" coordorigin="2408,6760" coordsize="2,1146">
              <v:shape style="position:absolute;left:2408;top:6760;width:2;height:1146" coordorigin="2408,6760" coordsize="0,1146" path="m2408,7906l2408,6760e" filled="f" stroked="t" strokeweight=".478649pt" strokecolor="#232323">
                <v:path arrowok="t"/>
              </v:shape>
            </v:group>
            <v:group style="position:absolute;left:345;top:7228;width:11315;height:2" coordorigin="345,7228" coordsize="11315,2">
              <v:shape style="position:absolute;left:345;top:7228;width:11315;height:2" coordorigin="345,7228" coordsize="11315,0" path="m345,7228l11660,7228e" filled="f" stroked="t" strokeweight=".717973pt" strokecolor="#5B5B5B">
                <v:path arrowok="t"/>
              </v:shape>
            </v:group>
            <v:group style="position:absolute;left:10061;top:7225;width:1010;height:2" coordorigin="10061,7225" coordsize="1010,2">
              <v:shape style="position:absolute;left:10061;top:7225;width:1010;height:2" coordorigin="10061,7225" coordsize="1010,0" path="m10061,7225l11071,7225e" filled="f" stroked="t" strokeweight=".478649pt" strokecolor="#4F4F4F">
                <v:path arrowok="t"/>
              </v:shape>
            </v:group>
            <v:group style="position:absolute;left:4978;top:7221;width:2;height:671" coordorigin="4978,7221" coordsize="2,671">
              <v:shape style="position:absolute;left:4978;top:7221;width:2;height:671" coordorigin="4978,7221" coordsize="0,671" path="m4978,7892l4978,7221e" filled="f" stroked="t" strokeweight=".957298pt" strokecolor="#575757">
                <v:path arrowok="t"/>
              </v:shape>
            </v:group>
            <v:group style="position:absolute;left:4968;top:7448;width:6692;height:2" coordorigin="4968,7448" coordsize="6692,2">
              <v:shape style="position:absolute;left:4968;top:7448;width:6692;height:2" coordorigin="4968,7448" coordsize="6692,0" path="m4968,7448l11660,7448e" filled="f" stroked="t" strokeweight=".717973pt" strokecolor="#5B5B5B">
                <v:path arrowok="t"/>
              </v:shape>
            </v:group>
            <v:group style="position:absolute;left:10061;top:7446;width:866;height:2" coordorigin="10061,7446" coordsize="866,2">
              <v:shape style="position:absolute;left:10061;top:7446;width:866;height:2" coordorigin="10061,7446" coordsize="866,0" path="m10061,7446l10928,7446e" filled="f" stroked="t" strokeweight=".478649pt" strokecolor="#4B4B4B">
                <v:path arrowok="t"/>
              </v:shape>
            </v:group>
            <v:group style="position:absolute;left:4968;top:7664;width:6692;height:2" coordorigin="4968,7664" coordsize="6692,2">
              <v:shape style="position:absolute;left:4968;top:7664;width:6692;height:2" coordorigin="4968,7664" coordsize="6692,0" path="m4968,7664l11660,7664e" filled="f" stroked="t" strokeweight=".717973pt" strokecolor="#575757">
                <v:path arrowok="t"/>
              </v:shape>
            </v:group>
            <v:group style="position:absolute;left:349;top:7885;width:3422;height:2" coordorigin="349,7885" coordsize="3422,2">
              <v:shape style="position:absolute;left:349;top:7885;width:3422;height:2" coordorigin="349,7885" coordsize="3422,0" path="m349,7885l3772,7885e" filled="f" stroked="t" strokeweight=".957298pt" strokecolor="#646464">
                <v:path arrowok="t"/>
              </v:shape>
            </v:group>
            <v:group style="position:absolute;left:3700;top:7887;width:225;height:2" coordorigin="3700,7887" coordsize="225,2">
              <v:shape style="position:absolute;left:3700;top:7887;width:225;height:2" coordorigin="3700,7887" coordsize="225,0" path="m3700,7887l3925,7887e" filled="f" stroked="t" strokeweight=".478649pt" strokecolor="#484848">
                <v:path arrowok="t"/>
              </v:shape>
            </v:group>
            <v:group style="position:absolute;left:3867;top:7887;width:1139;height:2" coordorigin="3867,7887" coordsize="1139,2">
              <v:shape style="position:absolute;left:3867;top:7887;width:1139;height:2" coordorigin="3867,7887" coordsize="1139,0" path="m3867,7887l5007,7887e" filled="f" stroked="t" strokeweight=".478649pt" strokecolor="#2B2B2B">
                <v:path arrowok="t"/>
              </v:shape>
            </v:group>
            <v:group style="position:absolute;left:4916;top:7885;width:1977;height:2" coordorigin="4916,7885" coordsize="1977,2">
              <v:shape style="position:absolute;left:4916;top:7885;width:1977;height:2" coordorigin="4916,7885" coordsize="1977,0" path="m4916,7885l6893,7885e" filled="f" stroked="t" strokeweight=".957298pt" strokecolor="#606060">
                <v:path arrowok="t"/>
              </v:shape>
            </v:group>
            <v:group style="position:absolute;left:6835;top:7882;width:1814;height:2" coordorigin="6835,7882" coordsize="1814,2">
              <v:shape style="position:absolute;left:6835;top:7882;width:1814;height:2" coordorigin="6835,7882" coordsize="1814,0" path="m6835,7882l8649,7882e" filled="f" stroked="t" strokeweight=".478649pt" strokecolor="#383838">
                <v:path arrowok="t"/>
              </v:shape>
            </v:group>
            <v:group style="position:absolute;left:8592;top:7882;width:3068;height:2" coordorigin="8592,7882" coordsize="3068,2">
              <v:shape style="position:absolute;left:8592;top:7882;width:3068;height:2" coordorigin="8592,7882" coordsize="3068,0" path="m8592,7882l11660,7882e" filled="f" stroked="t" strokeweight=".717973pt" strokecolor="#606060">
                <v:path arrowok="t"/>
              </v:shape>
            </v:group>
            <v:group style="position:absolute;left:10095;top:7642;width:2;height:249" coordorigin="10095,7642" coordsize="2,249">
              <v:shape style="position:absolute;left:10095;top:7642;width:2;height:249" coordorigin="10095,7642" coordsize="0,249" path="m10095,7892l10095,7642e" filled="f" stroked="t" strokeweight=".478649pt" strokecolor="#484848">
                <v:path arrowok="t"/>
              </v:shape>
            </v:group>
            <v:group style="position:absolute;left:2410;top:7834;width:2;height:1779" coordorigin="2410,7834" coordsize="2,1779">
              <v:shape style="position:absolute;left:2410;top:7834;width:2;height:1779" coordorigin="2410,7834" coordsize="0,1779" path="m2410,9613l2410,7834e" filled="f" stroked="t" strokeweight=".957298pt" strokecolor="#606060">
                <v:path arrowok="t"/>
              </v:shape>
            </v:group>
            <v:group style="position:absolute;left:345;top:8700;width:2197;height:2" coordorigin="345,8700" coordsize="2197,2">
              <v:shape style="position:absolute;left:345;top:8700;width:2197;height:2" coordorigin="345,8700" coordsize="2197,0" path="m345,8700l2542,8700e" filled="f" stroked="t" strokeweight=".957298pt" strokecolor="#646464">
                <v:path arrowok="t"/>
              </v:shape>
            </v:group>
            <v:group style="position:absolute;left:2365;top:8702;width:479;height:2" coordorigin="2365,8702" coordsize="479,2">
              <v:shape style="position:absolute;left:2365;top:8702;width:479;height:2" coordorigin="2365,8702" coordsize="479,0" path="m2365,8702l2843,8702e" filled="f" stroked="t" strokeweight=".717973pt" strokecolor="#484848">
                <v:path arrowok="t"/>
              </v:shape>
            </v:group>
            <v:group style="position:absolute;left:2786;top:8697;width:589;height:2" coordorigin="2786,8697" coordsize="589,2">
              <v:shape style="position:absolute;left:2786;top:8697;width:589;height:2" coordorigin="2786,8697" coordsize="589,0" path="m2786,8697l3374,8697e" filled="f" stroked="t" strokeweight=".478649pt" strokecolor="#343434">
                <v:path arrowok="t"/>
              </v:shape>
            </v:group>
            <v:group style="position:absolute;left:3317;top:8697;width:3130;height:2" coordorigin="3317,8697" coordsize="3130,2">
              <v:shape style="position:absolute;left:3317;top:8697;width:3130;height:2" coordorigin="3317,8697" coordsize="3130,0" path="m3317,8697l6447,8697e" filled="f" stroked="t" strokeweight=".957298pt" strokecolor="#545454">
                <v:path arrowok="t"/>
              </v:shape>
            </v:group>
            <v:group style="position:absolute;left:6390;top:8697;width:503;height:2" coordorigin="6390,8697" coordsize="503,2">
              <v:shape style="position:absolute;left:6390;top:8697;width:503;height:2" coordorigin="6390,8697" coordsize="503,0" path="m6390,8697l6893,8697e" filled="f" stroked="t" strokeweight=".478649pt" strokecolor="#3F3F3F">
                <v:path arrowok="t"/>
              </v:shape>
            </v:group>
            <v:group style="position:absolute;left:6835;top:8695;width:220;height:2" coordorigin="6835,8695" coordsize="220,2">
              <v:shape style="position:absolute;left:6835;top:8695;width:220;height:2" coordorigin="6835,8695" coordsize="220,0" path="m6835,8695l7055,8695e" filled="f" stroked="t" strokeweight=".478649pt" strokecolor="#545454">
                <v:path arrowok="t"/>
              </v:shape>
            </v:group>
            <v:group style="position:absolute;left:6998;top:8697;width:469;height:2" coordorigin="6998,8697" coordsize="469,2">
              <v:shape style="position:absolute;left:6998;top:8697;width:469;height:2" coordorigin="6998,8697" coordsize="469,0" path="m6998,8697l7467,8697e" filled="f" stroked="t" strokeweight=".478649pt" strokecolor="#343434">
                <v:path arrowok="t"/>
              </v:shape>
            </v:group>
            <v:group style="position:absolute;left:7409;top:8695;width:1838;height:2" coordorigin="7409,8695" coordsize="1838,2">
              <v:shape style="position:absolute;left:7409;top:8695;width:1838;height:2" coordorigin="7409,8695" coordsize="1838,0" path="m7409,8695l9247,8695e" filled="f" stroked="t" strokeweight=".957298pt" strokecolor="#646464">
                <v:path arrowok="t"/>
              </v:shape>
            </v:group>
            <v:group style="position:absolute;left:9190;top:8692;width:1546;height:2" coordorigin="9190,8692" coordsize="1546,2">
              <v:shape style="position:absolute;left:9190;top:8692;width:1546;height:2" coordorigin="9190,8692" coordsize="1546,0" path="m9190,8692l10736,8692e" filled="f" stroked="t" strokeweight=".478649pt" strokecolor="#38383B">
                <v:path arrowok="t"/>
              </v:shape>
            </v:group>
            <v:group style="position:absolute;left:10679;top:8692;width:981;height:2" coordorigin="10679,8692" coordsize="981,2">
              <v:shape style="position:absolute;left:10679;top:8692;width:981;height:2" coordorigin="10679,8692" coordsize="981,0" path="m10679,8692l11660,8692e" filled="f" stroked="t" strokeweight=".957298pt" strokecolor="#777777">
                <v:path arrowok="t"/>
              </v:shape>
            </v:group>
            <v:group style="position:absolute;left:11657;top:8649;width:2;height:379" coordorigin="11657,8649" coordsize="2,379">
              <v:shape style="position:absolute;left:11657;top:8649;width:2;height:379" coordorigin="11657,8649" coordsize="0,379" path="m11657,9028l11657,8649e" filled="f" stroked="t" strokeweight=".717973pt" strokecolor="#4B4B4B">
                <v:path arrowok="t"/>
              </v:shape>
            </v:group>
            <v:group style="position:absolute;left:349;top:9582;width:11310;height:2" coordorigin="349,9582" coordsize="11310,2">
              <v:shape style="position:absolute;left:349;top:9582;width:11310;height:2" coordorigin="349,9582" coordsize="11310,0" path="m349,9582l11660,9582e" filled="f" stroked="t" strokeweight=".717973pt" strokecolor="#606060">
                <v:path arrowok="t"/>
              </v:shape>
            </v:group>
            <v:group style="position:absolute;left:11657;top:9105;width:2;height:1558" coordorigin="11657,9105" coordsize="2,1558">
              <v:shape style="position:absolute;left:11657;top:9105;width:2;height:1558" coordorigin="11657,9105" coordsize="0,1558" path="m11657,10663l11657,9105e" filled="f" stroked="t" strokeweight=".478649pt" strokecolor="#444444">
                <v:path arrowok="t"/>
              </v:shape>
            </v:group>
            <v:group style="position:absolute;left:1704;top:9925;width:732;height:2" coordorigin="1704,9925" coordsize="732,2">
              <v:shape style="position:absolute;left:1704;top:9925;width:732;height:2" coordorigin="1704,9925" coordsize="732,0" path="m1704,9925l2436,9925e" filled="f" stroked="t" strokeweight=".478649pt" strokecolor="#2F2F2F">
                <v:path arrowok="t"/>
              </v:shape>
            </v:group>
            <v:group style="position:absolute;left:2408;top:9541;width:2;height:403" coordorigin="2408,9541" coordsize="2,403">
              <v:shape style="position:absolute;left:2408;top:9541;width:2;height:403" coordorigin="2408,9541" coordsize="0,403" path="m2408,9944l2408,9541e" filled="f" stroked="t" strokeweight=".717973pt" strokecolor="#4B4B4B">
                <v:path arrowok="t"/>
              </v:shape>
            </v:group>
            <v:group style="position:absolute;left:349;top:9922;width:8300;height:2" coordorigin="349,9922" coordsize="8300,2">
              <v:shape style="position:absolute;left:349;top:9922;width:8300;height:2" coordorigin="349,9922" coordsize="8300,0" path="m349,9922l8649,9922e" filled="f" stroked="t" strokeweight=".717973pt" strokecolor="#575757">
                <v:path arrowok="t"/>
              </v:shape>
            </v:group>
            <v:group style="position:absolute;left:8592;top:9920;width:967;height:2" coordorigin="8592,9920" coordsize="967,2">
              <v:shape style="position:absolute;left:8592;top:9920;width:967;height:2" coordorigin="8592,9920" coordsize="967,0" path="m8592,9920l9559,9920e" filled="f" stroked="t" strokeweight=".478649pt" strokecolor="#444444">
                <v:path arrowok="t"/>
              </v:shape>
            </v:group>
            <v:group style="position:absolute;left:9501;top:9915;width:2159;height:2" coordorigin="9501,9915" coordsize="2159,2">
              <v:shape style="position:absolute;left:9501;top:9915;width:2159;height:2" coordorigin="9501,9915" coordsize="2159,0" path="m9501,9915l11660,9915e" filled="f" stroked="t" strokeweight=".957298pt" strokecolor="#676767">
                <v:path arrowok="t"/>
              </v:shape>
            </v:group>
            <v:group style="position:absolute;left:349;top:10157;width:3781;height:2" coordorigin="349,10157" coordsize="3781,2">
              <v:shape style="position:absolute;left:349;top:10157;width:3781;height:2" coordorigin="349,10157" coordsize="3781,0" path="m349,10157l4131,10157e" filled="f" stroked="t" strokeweight=".957298pt" strokecolor="#5B5B5B">
                <v:path arrowok="t"/>
              </v:shape>
            </v:group>
            <v:group style="position:absolute;left:2412;top:9872;width:2;height:1203" coordorigin="2412,9872" coordsize="2,1203">
              <v:shape style="position:absolute;left:2412;top:9872;width:2;height:1203" coordorigin="2412,9872" coordsize="0,1203" path="m2412,11075l2412,9872e" filled="f" stroked="t" strokeweight=".478649pt" strokecolor="#343434">
                <v:path arrowok="t"/>
              </v:shape>
            </v:group>
            <v:group style="position:absolute;left:4073;top:10160;width:225;height:2" coordorigin="4073,10160" coordsize="225,2">
              <v:shape style="position:absolute;left:4073;top:10160;width:225;height:2" coordorigin="4073,10160" coordsize="225,0" path="m4073,10160l4298,10160e" filled="f" stroked="t" strokeweight=".478649pt" strokecolor="#3F3F3F">
                <v:path arrowok="t"/>
              </v:shape>
            </v:group>
            <v:group style="position:absolute;left:4241;top:10155;width:402;height:2" coordorigin="4241,10155" coordsize="402,2">
              <v:shape style="position:absolute;left:4241;top:10155;width:402;height:2" coordorigin="4241,10155" coordsize="402,0" path="m4241,10155l4643,10155e" filled="f" stroked="t" strokeweight=".717973pt" strokecolor="#484848">
                <v:path arrowok="t"/>
              </v:shape>
            </v:group>
            <v:group style="position:absolute;left:4456;top:10157;width:2140;height:2" coordorigin="4456,10157" coordsize="2140,2">
              <v:shape style="position:absolute;left:4456;top:10157;width:2140;height:2" coordorigin="4456,10157" coordsize="2140,0" path="m4456,10157l6596,10157e" filled="f" stroked="t" strokeweight=".957298pt" strokecolor="#606060">
                <v:path arrowok="t"/>
              </v:shape>
            </v:group>
            <v:group style="position:absolute;left:6500;top:10155;width:967;height:2" coordorigin="6500,10155" coordsize="967,2">
              <v:shape style="position:absolute;left:6500;top:10155;width:967;height:2" coordorigin="6500,10155" coordsize="967,0" path="m6500,10155l7467,10155e" filled="f" stroked="t" strokeweight=".478649pt" strokecolor="#3B3B3B">
                <v:path arrowok="t"/>
              </v:shape>
            </v:group>
            <v:group style="position:absolute;left:7409;top:10150;width:507;height:2" coordorigin="7409,10150" coordsize="507,2">
              <v:shape style="position:absolute;left:7409;top:10150;width:507;height:2" coordorigin="7409,10150" coordsize="507,0" path="m7409,10150l7917,10150e" filled="f" stroked="t" strokeweight=".717973pt" strokecolor="#545454">
                <v:path arrowok="t"/>
              </v:shape>
            </v:group>
            <v:group style="position:absolute;left:7745;top:10152;width:1852;height:2" coordorigin="7745,10152" coordsize="1852,2">
              <v:shape style="position:absolute;left:7745;top:10152;width:1852;height:2" coordorigin="7745,10152" coordsize="1852,0" path="m7745,10152l9597,10152e" filled="f" stroked="t" strokeweight=".957298pt" strokecolor="#6B6B6B">
                <v:path arrowok="t"/>
              </v:shape>
            </v:group>
            <v:group style="position:absolute;left:9501;top:10150;width:1235;height:2" coordorigin="9501,10150" coordsize="1235,2">
              <v:shape style="position:absolute;left:9501;top:10150;width:1235;height:2" coordorigin="9501,10150" coordsize="1235,0" path="m9501,10150l10736,10150e" filled="f" stroked="t" strokeweight=".478649pt" strokecolor="#3F3F3F">
                <v:path arrowok="t"/>
              </v:shape>
            </v:group>
            <v:group style="position:absolute;left:10679;top:10150;width:981;height:2" coordorigin="10679,10150" coordsize="981,2">
              <v:shape style="position:absolute;left:10679;top:10150;width:981;height:2" coordorigin="10679,10150" coordsize="981,0" path="m10679,10150l11660,10150e" filled="f" stroked="t" strokeweight=".717973pt" strokecolor="#706B70">
                <v:path arrowok="t"/>
              </v:shape>
            </v:group>
            <v:group style="position:absolute;left:349;top:10637;width:2503;height:2" coordorigin="349,10637" coordsize="2503,2">
              <v:shape style="position:absolute;left:349;top:10637;width:2503;height:2" coordorigin="349,10637" coordsize="2503,0" path="m349,10637l2853,10637e" filled="f" stroked="t" strokeweight=".957298pt" strokecolor="#646464">
                <v:path arrowok="t"/>
              </v:shape>
            </v:group>
            <v:group style="position:absolute;left:2786;top:10637;width:1345;height:2" coordorigin="2786,10637" coordsize="1345,2">
              <v:shape style="position:absolute;left:2786;top:10637;width:1345;height:2" coordorigin="2786,10637" coordsize="1345,0" path="m2786,10637l4131,10637e" filled="f" stroked="t" strokeweight=".717973pt" strokecolor="#4F4F4F">
                <v:path arrowok="t"/>
              </v:shape>
            </v:group>
            <v:group style="position:absolute;left:4073;top:10639;width:570;height:2" coordorigin="4073,10639" coordsize="570,2">
              <v:shape style="position:absolute;left:4073;top:10639;width:570;height:2" coordorigin="4073,10639" coordsize="570,0" path="m4073,10639l4643,10639e" filled="f" stroked="t" strokeweight=".478649pt" strokecolor="#2F2F2F">
                <v:path arrowok="t"/>
              </v:shape>
            </v:group>
            <v:group style="position:absolute;left:4585;top:10634;width:1862;height:2" coordorigin="4585,10634" coordsize="1862,2">
              <v:shape style="position:absolute;left:4585;top:10634;width:1862;height:2" coordorigin="4585,10634" coordsize="1862,0" path="m4585,10634l6447,10634e" filled="f" stroked="t" strokeweight=".717973pt" strokecolor="#545454">
                <v:path arrowok="t"/>
              </v:shape>
            </v:group>
            <v:group style="position:absolute;left:6390;top:10634;width:1527;height:2" coordorigin="6390,10634" coordsize="1527,2">
              <v:shape style="position:absolute;left:6390;top:10634;width:1527;height:2" coordorigin="6390,10634" coordsize="1527,0" path="m6390,10634l7917,10634e" filled="f" stroked="t" strokeweight=".478649pt" strokecolor="#2B2B2B">
                <v:path arrowok="t"/>
              </v:shape>
            </v:group>
            <v:group style="position:absolute;left:7859;top:10632;width:1800;height:2" coordorigin="7859,10632" coordsize="1800,2">
              <v:shape style="position:absolute;left:7859;top:10632;width:1800;height:2" coordorigin="7859,10632" coordsize="1800,0" path="m7859,10632l9659,10632e" filled="f" stroked="t" strokeweight=".957298pt" strokecolor="#646464">
                <v:path arrowok="t"/>
              </v:shape>
            </v:group>
            <v:group style="position:absolute;left:9501;top:10629;width:1235;height:2" coordorigin="9501,10629" coordsize="1235,2">
              <v:shape style="position:absolute;left:9501;top:10629;width:1235;height:2" coordorigin="9501,10629" coordsize="1235,0" path="m9501,10629l10736,10629e" filled="f" stroked="t" strokeweight=".478649pt" strokecolor="#383838">
                <v:path arrowok="t"/>
              </v:shape>
            </v:group>
            <v:group style="position:absolute;left:10679;top:10629;width:981;height:2" coordorigin="10679,10629" coordsize="981,2">
              <v:shape style="position:absolute;left:10679;top:10629;width:981;height:2" coordorigin="10679,10629" coordsize="981,0" path="m10679,10629l11660,10629e" filled="f" stroked="t" strokeweight=".957298pt" strokecolor="#707070">
                <v:path arrowok="t"/>
              </v:shape>
            </v:group>
            <v:group style="position:absolute;left:349;top:10893;width:1383;height:2" coordorigin="349,10893" coordsize="1383,2">
              <v:shape style="position:absolute;left:349;top:10893;width:1383;height:2" coordorigin="349,10893" coordsize="1383,0" path="m349,10893l1733,10893e" filled="f" stroked="t" strokeweight=".239324pt" strokecolor="#777777">
                <v:path arrowok="t"/>
              </v:shape>
            </v:group>
            <v:group style="position:absolute;left:1733;top:10893;width:675;height:2" coordorigin="1733,10893" coordsize="675,2">
              <v:shape style="position:absolute;left:1733;top:10893;width:675;height:2" coordorigin="1733,10893" coordsize="675,0" path="m1733,10893l2408,10893e" filled="f" stroked="t" strokeweight=".239324pt" strokecolor="#484848">
                <v:path arrowok="t"/>
              </v:shape>
            </v:group>
            <v:group style="position:absolute;left:2365;top:10857;width:479;height:2" coordorigin="2365,10857" coordsize="479,2">
              <v:shape style="position:absolute;left:2365;top:10857;width:479;height:2" coordorigin="2365,10857" coordsize="479,0" path="m2365,10857l2843,10857e" filled="f" stroked="t" strokeweight=".239324pt" strokecolor="#2B2B2B">
                <v:path arrowok="t"/>
              </v:shape>
            </v:group>
            <v:group style="position:absolute;left:2814;top:10893;width:1082;height:2" coordorigin="2814,10893" coordsize="1082,2">
              <v:shape style="position:absolute;left:2814;top:10893;width:1082;height:2" coordorigin="2814,10893" coordsize="1082,0" path="m2814,10893l3896,10893e" filled="f" stroked="t" strokeweight=".239324pt" strokecolor="#575757">
                <v:path arrowok="t"/>
              </v:shape>
            </v:group>
            <v:group style="position:absolute;left:3867;top:10862;width:1369;height:2" coordorigin="3867,10862" coordsize="1369,2">
              <v:shape style="position:absolute;left:3867;top:10862;width:1369;height:2" coordorigin="3867,10862" coordsize="1369,0" path="m3867,10862l5236,10862e" filled="f" stroked="t" strokeweight=".239324pt" strokecolor="#747474">
                <v:path arrowok="t"/>
              </v:shape>
            </v:group>
            <v:group style="position:absolute;left:5208;top:10893;width:2231;height:2" coordorigin="5208,10893" coordsize="2231,2">
              <v:shape style="position:absolute;left:5208;top:10893;width:2231;height:2" coordorigin="5208,10893" coordsize="2231,0" path="m5208,10893l7438,10893e" filled="f" stroked="t" strokeweight=".239324pt" strokecolor="#000000">
                <v:path arrowok="t"/>
              </v:shape>
            </v:group>
            <v:group style="position:absolute;left:7438;top:10893;width:450;height:2" coordorigin="7438,10893" coordsize="450,2">
              <v:shape style="position:absolute;left:7438;top:10893;width:450;height:2" coordorigin="7438,10893" coordsize="450,0" path="m7438,10893l7888,10893e" filled="f" stroked="t" strokeweight=".239324pt" strokecolor="#484848">
                <v:path arrowok="t"/>
              </v:shape>
            </v:group>
            <v:group style="position:absolute;left:7888;top:10893;width:732;height:2" coordorigin="7888,10893" coordsize="732,2">
              <v:shape style="position:absolute;left:7888;top:10893;width:732;height:2" coordorigin="7888,10893" coordsize="732,0" path="m7888,10893l8620,10893e" filled="f" stroked="t" strokeweight=".239324pt" strokecolor="#000000">
                <v:path arrowok="t"/>
              </v:shape>
            </v:group>
            <v:group style="position:absolute;left:8620;top:10893;width:1469;height:2" coordorigin="8620,10893" coordsize="1469,2">
              <v:shape style="position:absolute;left:8620;top:10893;width:1469;height:2" coordorigin="8620,10893" coordsize="1469,0" path="m8620,10893l10090,10893e" filled="f" stroked="t" strokeweight=".239324pt" strokecolor="#444444">
                <v:path arrowok="t"/>
              </v:shape>
            </v:group>
            <v:group style="position:absolute;left:10090;top:10893;width:617;height:2" coordorigin="10090,10893" coordsize="617,2">
              <v:shape style="position:absolute;left:10090;top:10893;width:617;height:2" coordorigin="10090,10893" coordsize="617,0" path="m10090,10893l10707,10893e" filled="f" stroked="t" strokeweight=".239324pt" strokecolor="#575757">
                <v:path arrowok="t"/>
              </v:shape>
            </v:group>
            <v:group style="position:absolute;left:10707;top:10893;width:924;height:2" coordorigin="10707,10893" coordsize="924,2">
              <v:shape style="position:absolute;left:10707;top:10893;width:924;height:2" coordorigin="10707,10893" coordsize="924,0" path="m10707,10893l11631,10893e" filled="f" stroked="t" strokeweight=".239324pt" strokecolor="#000000">
                <v:path arrowok="t"/>
              </v:shape>
            </v:group>
            <v:group style="position:absolute;left:349;top:11042;width:1393;height:2" coordorigin="349,11042" coordsize="1393,2">
              <v:shape style="position:absolute;left:349;top:11042;width:1393;height:2" coordorigin="349,11042" coordsize="1393,0" path="m349,11042l1742,11042e" filled="f" stroked="t" strokeweight=".239324pt" strokecolor="#606060">
                <v:path arrowok="t"/>
              </v:shape>
            </v:group>
            <v:group style="position:absolute;left:1742;top:10864;width:2;height:211" coordorigin="1742,10864" coordsize="2,211">
              <v:shape style="position:absolute;left:1742;top:10864;width:2;height:211" coordorigin="1742,10864" coordsize="0,211" path="m1742,11075l1742,10864e" filled="f" stroked="t" strokeweight=".478649pt" strokecolor="#484848">
                <v:path arrowok="t"/>
              </v:shape>
            </v:group>
            <v:group style="position:absolute;left:1728;top:11042;width:680;height:2" coordorigin="1728,11042" coordsize="680,2">
              <v:shape style="position:absolute;left:1728;top:11042;width:680;height:2" coordorigin="1728,11042" coordsize="680,0" path="m1728,11042l2408,11042e" filled="f" stroked="t" strokeweight=".239324pt" strokecolor="#444444">
                <v:path arrowok="t"/>
              </v:shape>
            </v:group>
            <v:group style="position:absolute;left:1158;top:10893;width:2;height:1323" coordorigin="1158,10893" coordsize="2,1323">
              <v:shape style="position:absolute;left:1158;top:10893;width:2;height:1323" coordorigin="1158,10893" coordsize="0,1323" path="m1158,12216l1158,10893e" filled="f" stroked="t" strokeweight=".957298pt" strokecolor="#606060">
                <v:path arrowok="t"/>
              </v:shape>
            </v:group>
            <v:group style="position:absolute;left:1745;top:10850;width:2;height:5960" coordorigin="1745,10850" coordsize="2,5960">
              <v:shape style="position:absolute;left:1745;top:10850;width:2;height:5960" coordorigin="1745,10850" coordsize="0,5960" path="m1745,16810l1745,10850e" filled="f" stroked="t" strokeweight=".957298pt" strokecolor="#575757">
                <v:path arrowok="t"/>
              </v:shape>
            </v:group>
            <v:group style="position:absolute;left:2415;top:11013;width:2;height:5797" coordorigin="2415,11013" coordsize="2,5797">
              <v:shape style="position:absolute;left:2415;top:11013;width:2;height:5797" coordorigin="2415,11013" coordsize="0,5797" path="m2415,16810l2415,11013e" filled="f" stroked="t" strokeweight=".717973pt" strokecolor="#545454">
                <v:path arrowok="t"/>
              </v:shape>
            </v:group>
            <v:group style="position:absolute;left:5208;top:11042;width:1819;height:2" coordorigin="5208,11042" coordsize="1819,2">
              <v:shape style="position:absolute;left:5208;top:11042;width:1819;height:2" coordorigin="5208,11042" coordsize="1819,0" path="m5208,11042l7027,11042e" filled="f" stroked="t" strokeweight=".239324pt" strokecolor="#000000">
                <v:path arrowok="t"/>
              </v:shape>
            </v:group>
            <v:group style="position:absolute;left:7027;top:11042;width:421;height:2" coordorigin="7027,11042" coordsize="421,2">
              <v:shape style="position:absolute;left:7027;top:11042;width:421;height:2" coordorigin="7027,11042" coordsize="421,0" path="m7027,11042l7448,11042e" filled="f" stroked="t" strokeweight=".239324pt" strokecolor="#575757">
                <v:path arrowok="t"/>
              </v:shape>
            </v:group>
            <v:group style="position:absolute;left:7433;top:11042;width:455;height:2" coordorigin="7433,11042" coordsize="455,2">
              <v:shape style="position:absolute;left:7433;top:11042;width:455;height:2" coordorigin="7433,11042" coordsize="455,0" path="m7433,11042l7888,11042e" filled="f" stroked="t" strokeweight=".239324pt" strokecolor="#707070">
                <v:path arrowok="t"/>
              </v:shape>
            </v:group>
            <v:group style="position:absolute;left:7450;top:10860;width:2;height:1208" coordorigin="7450,10860" coordsize="2,1208">
              <v:shape style="position:absolute;left:7450;top:10860;width:2;height:1208" coordorigin="7450,10860" coordsize="0,1208" path="m7450,12068l7450,10860e" filled="f" stroked="t" strokeweight=".957298pt" strokecolor="#646464">
                <v:path arrowok="t"/>
              </v:shape>
            </v:group>
            <v:group style="position:absolute;left:359;top:11723;width:2;height:1251" coordorigin="359,11723" coordsize="2,1251">
              <v:shape style="position:absolute;left:359;top:11723;width:2;height:1251" coordorigin="359,11723" coordsize="0,1251" path="m359,12974l359,11723e" filled="f" stroked="t" strokeweight=".478649pt" strokecolor="#232323">
                <v:path arrowok="t"/>
              </v:shape>
            </v:group>
            <v:group style="position:absolute;left:7453;top:12010;width:2;height:753" coordorigin="7453,12010" coordsize="2,753">
              <v:shape style="position:absolute;left:7453;top:12010;width:2;height:753" coordorigin="7453,12010" coordsize="0,753" path="m7453,12763l7453,12010e" filled="f" stroked="t" strokeweight=".478649pt" strokecolor="#2B2B2B">
                <v:path arrowok="t"/>
              </v:shape>
            </v:group>
            <v:group style="position:absolute;left:11626;top:12039;width:2;height:1347" coordorigin="11626,12039" coordsize="2,1347">
              <v:shape style="position:absolute;left:11626;top:12039;width:2;height:1347" coordorigin="11626,12039" coordsize="0,1347" path="m11626,13386l11626,12039e" filled="f" stroked="t" strokeweight=".239324pt" strokecolor="#000000">
                <v:path arrowok="t"/>
              </v:shape>
            </v:group>
            <v:group style="position:absolute;left:1163;top:12149;width:2;height:825" coordorigin="1163,12149" coordsize="2,825">
              <v:shape style="position:absolute;left:1163;top:12149;width:2;height:825" coordorigin="1163,12149" coordsize="0,825" path="m1163,12974l1163,12149e" filled="f" stroked="t" strokeweight=".478649pt" strokecolor="#2F2F2F">
                <v:path arrowok="t"/>
              </v:shape>
            </v:group>
            <v:group style="position:absolute;left:349;top:13286;width:493;height:2" coordorigin="349,13286" coordsize="493,2">
              <v:shape style="position:absolute;left:349;top:13286;width:493;height:2" coordorigin="349,13286" coordsize="493,0" path="m349,13286l842,13286e" filled="f" stroked="t" strokeweight=".239324pt" strokecolor="#606060">
                <v:path arrowok="t"/>
              </v:shape>
            </v:group>
            <v:group style="position:absolute;left:842;top:13286;width:900;height:2" coordorigin="842,13286" coordsize="900,2">
              <v:shape style="position:absolute;left:842;top:13286;width:900;height:2" coordorigin="842,13286" coordsize="900,0" path="m842,13286l1742,13286e" filled="f" stroked="t" strokeweight=".239324pt" strokecolor="#343434">
                <v:path arrowok="t"/>
              </v:shape>
            </v:group>
            <v:group style="position:absolute;left:1163;top:10845;width:2;height:5964" coordorigin="1163,10845" coordsize="2,5964">
              <v:shape style="position:absolute;left:1163;top:10845;width:2;height:5964" coordorigin="1163,10845" coordsize="0,5964" path="m1163,16810l1163,10845e" filled="f" stroked="t" strokeweight=".717973pt" strokecolor="#4F4F4F">
                <v:path arrowok="t"/>
              </v:shape>
            </v:group>
            <v:group style="position:absolute;left:1728;top:13286;width:680;height:2" coordorigin="1728,13286" coordsize="680,2">
              <v:shape style="position:absolute;left:1728;top:13286;width:680;height:2" coordorigin="1728,13286" coordsize="680,0" path="m1728,13286l2408,13286e" filled="f" stroked="t" strokeweight=".239324pt" strokecolor="#484848">
                <v:path arrowok="t"/>
              </v:shape>
            </v:group>
            <v:group style="position:absolute;left:361;top:13204;width:2;height:988" coordorigin="361,13204" coordsize="2,988">
              <v:shape style="position:absolute;left:361;top:13204;width:2;height:988" coordorigin="361,13204" coordsize="0,988" path="m361,14192l361,13204e" filled="f" stroked="t" strokeweight=".957298pt" strokecolor="#646464">
                <v:path arrowok="t"/>
              </v:shape>
            </v:group>
            <v:group style="position:absolute;left:7455;top:12706;width:2;height:1899" coordorigin="7455,12706" coordsize="2,1899">
              <v:shape style="position:absolute;left:7455;top:12706;width:2;height:1899" coordorigin="7455,12706" coordsize="0,1899" path="m7455,14604l7455,12706e" filled="f" stroked="t" strokeweight=".957298pt" strokecolor="#646464">
                <v:path arrowok="t"/>
              </v:shape>
            </v:group>
            <v:group style="position:absolute;left:11657;top:13142;width:2;height:3356" coordorigin="11657,13142" coordsize="2,3356">
              <v:shape style="position:absolute;left:11657;top:13142;width:2;height:3356" coordorigin="11657,13142" coordsize="0,3356" path="m11657,16498l11657,13142e" filled="f" stroked="t" strokeweight=".957298pt" strokecolor="#777777">
                <v:path arrowok="t"/>
              </v:shape>
            </v:group>
            <v:group style="position:absolute;left:11626;top:13650;width:2;height:153" coordorigin="11626,13650" coordsize="2,153">
              <v:shape style="position:absolute;left:11626;top:13650;width:2;height:153" coordorigin="11626,13650" coordsize="0,153" path="m11626,13803l11626,13650e" filled="f" stroked="t" strokeweight=".239324pt" strokecolor="#000000">
                <v:path arrowok="t"/>
              </v:shape>
            </v:group>
            <v:group style="position:absolute;left:364;top:14139;width:2;height:940" coordorigin="364,14139" coordsize="2,940">
              <v:shape style="position:absolute;left:364;top:14139;width:2;height:940" coordorigin="364,14139" coordsize="0,940" path="m364,15079l364,14139e" filled="f" stroked="t" strokeweight=".478649pt" strokecolor="#1F1F1F">
                <v:path arrowok="t"/>
              </v:shape>
            </v:group>
            <v:group style="position:absolute;left:7457;top:14547;width:2;height:849" coordorigin="7457,14547" coordsize="2,849">
              <v:shape style="position:absolute;left:7457;top:14547;width:2;height:849" coordorigin="7457,14547" coordsize="0,849" path="m7457,15395l7457,14547e" filled="f" stroked="t" strokeweight=".478649pt" strokecolor="#2B2B2B">
                <v:path arrowok="t"/>
              </v:shape>
            </v:group>
            <v:group style="position:absolute;left:364;top:15021;width:2;height:374" coordorigin="364,15021" coordsize="2,374">
              <v:shape style="position:absolute;left:364;top:15021;width:2;height:374" coordorigin="364,15021" coordsize="0,374" path="m364,15395l364,15021e" filled="f" stroked="t" strokeweight=".478649pt" strokecolor="#343434">
                <v:path arrowok="t"/>
              </v:shape>
            </v:group>
            <v:group style="position:absolute;left:364;top:15338;width:2;height:1472" coordorigin="364,15338" coordsize="2,1472">
              <v:shape style="position:absolute;left:364;top:15338;width:2;height:1472" coordorigin="364,15338" coordsize="0,1472" path="m364,16810l364,15338e" filled="f" stroked="t" strokeweight=".478649pt" strokecolor="#575757">
                <v:path arrowok="t"/>
              </v:shape>
            </v:group>
            <v:group style="position:absolute;left:7457;top:15338;width:2;height:1486" coordorigin="7457,15338" coordsize="2,1486">
              <v:shape style="position:absolute;left:7457;top:15338;width:2;height:1486" coordorigin="7457,15338" coordsize="0,1486" path="m7457,16824l7457,15338e" filled="f" stroked="t" strokeweight=".717973pt" strokecolor="#606060">
                <v:path arrowok="t"/>
              </v:shape>
            </v:group>
            <v:group style="position:absolute;left:1163;top:16100;width:2;height:710" coordorigin="1163,16100" coordsize="2,710">
              <v:shape style="position:absolute;left:1163;top:16100;width:2;height:710" coordorigin="1163,16100" coordsize="0,710" path="m1163,16810l1163,16100e" filled="f" stroked="t" strokeweight=".478649pt" strokecolor="#282828">
                <v:path arrowok="t"/>
              </v:shape>
            </v:group>
            <v:group style="position:absolute;left:4973;top:16817;width:1919;height:2" coordorigin="4973,16817" coordsize="1919,2">
              <v:shape style="position:absolute;left:4973;top:16817;width:1919;height:2" coordorigin="4973,16817" coordsize="1919,0" path="m4973,16817l6893,16817e" filled="f" stroked="t" strokeweight=".239324pt" strokecolor="#B3B3B3">
                <v:path arrowok="t"/>
              </v:shape>
            </v:group>
            <v:group style="position:absolute;left:7582;top:16814;width:1067;height:2" coordorigin="7582,16814" coordsize="1067,2">
              <v:shape style="position:absolute;left:7582;top:16814;width:1067;height:2" coordorigin="7582,16814" coordsize="1067,0" path="m7582,16814l8649,16814e" filled="f" stroked="t" strokeweight=".478649pt" strokecolor="#878787">
                <v:path arrowok="t"/>
              </v:shape>
            </v:group>
            <v:group style="position:absolute;left:8592;top:16819;width:1527;height:2" coordorigin="8592,16819" coordsize="1527,2">
              <v:shape style="position:absolute;left:8592;top:16819;width:1527;height:2" coordorigin="8592,16819" coordsize="1527,0" path="m8592,16819l10119,16819e" filled="f" stroked="t" strokeweight=".478649pt" strokecolor="#4F4F4F">
                <v:path arrowok="t"/>
              </v:shape>
            </v:group>
            <v:group style="position:absolute;left:5265;top:16814;width:6409;height:2" coordorigin="5265,16814" coordsize="6409,2">
              <v:shape style="position:absolute;left:5265;top:16814;width:6409;height:2" coordorigin="5265,16814" coordsize="6409,0" path="m5265,16814l11674,16814e" filled="f" stroked="t" strokeweight=".478649pt" strokecolor="#808080">
                <v:path arrowok="t"/>
              </v:shape>
            </v:group>
            <v:group style="position:absolute;left:11626;top:16129;width:2;height:700" coordorigin="11626,16129" coordsize="2,700">
              <v:shape style="position:absolute;left:11626;top:16129;width:2;height:700" coordorigin="11626,16129" coordsize="0,700" path="m11626,16829l11626,16129e" filled="f" stroked="t" strokeweight=".239324pt" strokecolor="#54545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51"/>
          <w:position w:val="-1"/>
        </w:rPr>
        <w:t>::ı::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  <w:position w:val="-1"/>
        </w:rPr>
      </w:r>
      <w:r>
        <w:rPr>
          <w:rFonts w:ascii="Arial" w:hAnsi="Arial" w:cs="Arial" w:eastAsia="Arial"/>
          <w:sz w:val="20"/>
          <w:szCs w:val="20"/>
          <w:color w:val="21266E"/>
          <w:spacing w:val="5"/>
          <w:w w:val="213"/>
          <w:position w:val="-5"/>
        </w:rPr>
        <w:t>'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2"/>
          <w:position w:val="-5"/>
        </w:rPr>
        <w:t>"ölg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3"/>
          <w:position w:val="-5"/>
        </w:rPr>
        <w:t>e</w:t>
      </w:r>
      <w:r>
        <w:rPr>
          <w:rFonts w:ascii="Arial" w:hAnsi="Arial" w:cs="Arial" w:eastAsia="Arial"/>
          <w:sz w:val="20"/>
          <w:szCs w:val="20"/>
          <w:color w:val="3B3B3B"/>
          <w:spacing w:val="-1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22"/>
          <w:position w:val="-5"/>
        </w:rPr>
        <w:t>bdul.la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22"/>
          <w:position w:val="-5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"/>
          <w:w w:val="122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22"/>
          <w:position w:val="-5"/>
        </w:rPr>
        <w:t>YlJZ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55" w:lineRule="exact"/>
        <w:ind w:left="3781" w:right="-20"/>
        <w:jc w:val="left"/>
        <w:tabs>
          <w:tab w:pos="4580" w:val="left"/>
          <w:tab w:pos="49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383F67"/>
          <w:w w:val="68"/>
          <w:position w:val="1"/>
        </w:rPr>
        <w:t>'111</w:t>
      </w:r>
      <w:r>
        <w:rPr>
          <w:rFonts w:ascii="Times New Roman" w:hAnsi="Times New Roman" w:cs="Times New Roman" w:eastAsia="Times New Roman"/>
          <w:sz w:val="12"/>
          <w:szCs w:val="12"/>
          <w:color w:val="383F67"/>
          <w:spacing w:val="-13"/>
          <w:w w:val="68"/>
          <w:position w:val="1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3B3B3B"/>
          <w:spacing w:val="0"/>
          <w:w w:val="91"/>
          <w:position w:val="1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3B3B3B"/>
          <w:spacing w:val="0"/>
          <w:w w:val="100"/>
          <w:position w:val="1"/>
        </w:rPr>
      </w:r>
      <w:r>
        <w:rPr>
          <w:rFonts w:ascii="Arial" w:hAnsi="Arial" w:cs="Arial" w:eastAsia="Arial"/>
          <w:sz w:val="20"/>
          <w:szCs w:val="20"/>
          <w:color w:val="505252"/>
          <w:spacing w:val="0"/>
          <w:w w:val="100"/>
          <w:position w:val="1"/>
        </w:rPr>
        <w:t>ır</w:t>
      </w:r>
      <w:r>
        <w:rPr>
          <w:rFonts w:ascii="Arial" w:hAnsi="Arial" w:cs="Arial" w:eastAsia="Arial"/>
          <w:sz w:val="20"/>
          <w:szCs w:val="20"/>
          <w:color w:val="505252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0"/>
          <w:szCs w:val="20"/>
          <w:color w:val="50525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ltf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  <w:position w:val="1"/>
        </w:rPr>
        <w:t>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37" w:after="0" w:line="203" w:lineRule="exact"/>
        <w:ind w:right="2714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505252"/>
          <w:spacing w:val="0"/>
          <w:w w:val="132"/>
          <w:position w:val="-1"/>
        </w:rPr>
        <w:t>'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44" w:after="0" w:line="102" w:lineRule="exact"/>
        <w:ind w:left="6849" w:right="4257"/>
        <w:jc w:val="center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B8B8B8"/>
          <w:spacing w:val="0"/>
          <w:w w:val="600"/>
          <w:position w:val="-3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40" w:right="140"/>
        </w:sectPr>
      </w:pPr>
      <w:rPr/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811" w:right="4322" w:firstLine="-10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608685pt;margin-top:-13.701941pt;width:39.876322pt;height:44pt;mso-position-horizontal-relative:page;mso-position-vertical-relative:paragraph;z-index:-15516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2A2A2A"/>
                      <w:spacing w:val="0"/>
                      <w:w w:val="163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1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3"/>
          <w:w w:val="116"/>
        </w:rPr>
        <w:t>S</w:t>
      </w:r>
      <w:r>
        <w:rPr>
          <w:rFonts w:ascii="Arial" w:hAnsi="Arial" w:cs="Arial" w:eastAsia="Arial"/>
          <w:sz w:val="21"/>
          <w:szCs w:val="21"/>
          <w:color w:val="2A2A2A"/>
          <w:spacing w:val="-7"/>
          <w:w w:val="25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1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2" w:lineRule="exact"/>
        <w:ind w:left="863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</w:rPr>
        <w:t>IZ</w:t>
      </w:r>
      <w:r>
        <w:rPr>
          <w:rFonts w:ascii="Arial" w:hAnsi="Arial" w:cs="Arial" w:eastAsia="Arial"/>
          <w:sz w:val="15"/>
          <w:szCs w:val="15"/>
          <w:color w:val="2A2A2A"/>
          <w:spacing w:val="-8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11"/>
        </w:rPr>
        <w:t>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71" w:lineRule="exact"/>
        <w:ind w:left="590" w:right="-20"/>
        <w:jc w:val="left"/>
        <w:tabs>
          <w:tab w:pos="3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2A2A2A"/>
          <w:spacing w:val="-2"/>
          <w:w w:val="10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2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6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5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6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6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6" w:lineRule="exact"/>
        <w:ind w:left="603" w:right="5154"/>
        <w:jc w:val="center"/>
        <w:tabs>
          <w:tab w:pos="4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114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1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16" w:right="-20"/>
        <w:jc w:val="left"/>
        <w:tabs>
          <w:tab w:pos="1480" w:val="left"/>
          <w:tab w:pos="3180" w:val="left"/>
          <w:tab w:pos="558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17.05.2017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88"/>
          <w:position w:val="0"/>
        </w:rPr>
        <w:t>IBil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89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jrim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06:37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0"/>
          <w:szCs w:val="30"/>
          <w:color w:val="2A2A2A"/>
          <w:spacing w:val="0"/>
          <w:w w:val="65"/>
          <w:position w:val="0"/>
        </w:rPr>
        <w:t>rreı:</w:t>
      </w:r>
      <w:r>
        <w:rPr>
          <w:rFonts w:ascii="Times New Roman" w:hAnsi="Times New Roman" w:cs="Times New Roman" w:eastAsia="Times New Roman"/>
          <w:sz w:val="30"/>
          <w:szCs w:val="30"/>
          <w:color w:val="2A2A2A"/>
          <w:spacing w:val="5"/>
          <w:w w:val="6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o232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293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88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0"/>
        </w:rPr>
        <w:t>oo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116" w:right="-20"/>
        <w:jc w:val="left"/>
        <w:tabs>
          <w:tab w:pos="1500" w:val="left"/>
          <w:tab w:pos="3180" w:val="left"/>
          <w:tab w:pos="4560" w:val="left"/>
          <w:tab w:pos="5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17.05.2017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3181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7"/>
        </w:rPr>
        <w:t>Gaziemir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16/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Efsane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7"/>
        </w:rPr>
        <w:t>sandviç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30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7"/>
        </w:rPr>
        <w:t>Gaziemir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16/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Efsane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7"/>
        </w:rPr>
        <w:t>sandviç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25" w:right="-20"/>
        <w:jc w:val="left"/>
        <w:tabs>
          <w:tab w:pos="1480" w:val="left"/>
          <w:tab w:pos="4200" w:val="left"/>
          <w:tab w:pos="5600" w:val="left"/>
          <w:tab w:pos="7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9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Tüıil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20"/>
          <w:position w:val="1"/>
        </w:rPr>
        <w:t>:İşye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21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5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yagını</w:t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2"/>
          <w:position w:val="0"/>
        </w:rPr>
        <w:t>:Açı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2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1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2"/>
          <w:position w:val="0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2" w:after="0" w:line="196" w:lineRule="exact"/>
        <w:ind w:left="3658" w:right="3329" w:firstLine="-3537"/>
        <w:jc w:val="left"/>
        <w:tabs>
          <w:tab w:pos="3640" w:val="left"/>
          <w:tab w:pos="6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1.412781pt;margin-top:15.241752pt;width:3.74504pt;height:26pt;mso-position-horizontal-relative:page;mso-position-vertical-relative:paragraph;z-index:-15515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9C9C9C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İs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8"/>
          <w:position w:val="2"/>
        </w:rPr>
        <w:t>!Yapını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8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88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0"/>
        </w:rPr>
        <w:t>IBetonanne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0"/>
        </w:rPr>
        <w:t>Di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9"/>
          <w:position w:val="0"/>
        </w:rPr>
        <w:t>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64" w:lineRule="exact"/>
        <w:ind w:left="4041" w:right="-20"/>
        <w:jc w:val="left"/>
        <w:tabs>
          <w:tab w:pos="4480" w:val="left"/>
          <w:tab w:pos="5100" w:val="left"/>
          <w:tab w:pos="560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3"/>
          <w:szCs w:val="13"/>
          <w:color w:val="2A2A2A"/>
          <w:spacing w:val="0"/>
          <w:w w:val="100"/>
          <w:position w:val="10"/>
        </w:rPr>
        <w:t>X</w:t>
        <w:tab/>
      </w:r>
      <w:r>
        <w:rPr>
          <w:rFonts w:ascii="Arial" w:hAnsi="Arial" w:cs="Arial" w:eastAsia="Arial"/>
          <w:sz w:val="13"/>
          <w:szCs w:val="13"/>
          <w:color w:val="2A2A2A"/>
          <w:spacing w:val="0"/>
          <w:w w:val="100"/>
          <w:position w:val="10"/>
        </w:rPr>
      </w:r>
      <w:r>
        <w:rPr>
          <w:rFonts w:ascii="Arial" w:hAnsi="Arial" w:cs="Arial" w:eastAsia="Arial"/>
          <w:sz w:val="39"/>
          <w:szCs w:val="39"/>
          <w:color w:val="595959"/>
          <w:spacing w:val="0"/>
          <w:w w:val="69"/>
          <w:position w:val="0"/>
        </w:rPr>
        <w:t>ı</w:t>
      </w:r>
      <w:r>
        <w:rPr>
          <w:rFonts w:ascii="Arial" w:hAnsi="Arial" w:cs="Arial" w:eastAsia="Arial"/>
          <w:sz w:val="39"/>
          <w:szCs w:val="39"/>
          <w:color w:val="595959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9"/>
          <w:szCs w:val="39"/>
          <w:color w:val="595959"/>
          <w:spacing w:val="0"/>
          <w:w w:val="100"/>
          <w:position w:val="0"/>
        </w:rPr>
      </w:r>
      <w:r>
        <w:rPr>
          <w:rFonts w:ascii="Arial" w:hAnsi="Arial" w:cs="Arial" w:eastAsia="Arial"/>
          <w:sz w:val="39"/>
          <w:szCs w:val="39"/>
          <w:color w:val="161616"/>
          <w:spacing w:val="0"/>
          <w:w w:val="46"/>
          <w:position w:val="0"/>
        </w:rPr>
        <w:t>ı</w:t>
      </w:r>
      <w:r>
        <w:rPr>
          <w:rFonts w:ascii="Arial" w:hAnsi="Arial" w:cs="Arial" w:eastAsia="Arial"/>
          <w:sz w:val="39"/>
          <w:szCs w:val="39"/>
          <w:color w:val="16161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9"/>
          <w:szCs w:val="39"/>
          <w:color w:val="161616"/>
          <w:spacing w:val="0"/>
          <w:w w:val="100"/>
          <w:position w:val="0"/>
        </w:rPr>
      </w:r>
      <w:r>
        <w:rPr>
          <w:rFonts w:ascii="Arial" w:hAnsi="Arial" w:cs="Arial" w:eastAsia="Arial"/>
          <w:sz w:val="42"/>
          <w:szCs w:val="42"/>
          <w:color w:val="898989"/>
          <w:spacing w:val="0"/>
          <w:w w:val="46"/>
          <w:position w:val="0"/>
        </w:rPr>
        <w:t>ı</w:t>
      </w:r>
      <w:r>
        <w:rPr>
          <w:rFonts w:ascii="Arial" w:hAnsi="Arial" w:cs="Arial" w:eastAsia="Arial"/>
          <w:sz w:val="42"/>
          <w:szCs w:val="42"/>
          <w:color w:val="898989"/>
          <w:spacing w:val="-48"/>
          <w:w w:val="46"/>
          <w:position w:val="0"/>
        </w:rPr>
        <w:t> </w:t>
      </w:r>
      <w:r>
        <w:rPr>
          <w:rFonts w:ascii="Arial" w:hAnsi="Arial" w:cs="Arial" w:eastAsia="Arial"/>
          <w:sz w:val="42"/>
          <w:szCs w:val="42"/>
          <w:color w:val="898989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2"/>
          <w:szCs w:val="42"/>
          <w:color w:val="89898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6"/>
        </w:rPr>
        <w:t>jYangıııı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91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6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6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6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7"/>
          <w:position w:val="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116" w:right="-20"/>
        <w:jc w:val="left"/>
        <w:tabs>
          <w:tab w:pos="2160" w:val="left"/>
          <w:tab w:pos="5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0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Erol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TÜFEKÇI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4"/>
          <w:w w:val="2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Hüseyi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0"/>
        </w:rPr>
        <w:t>ESEN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5" w:after="0" w:line="240" w:lineRule="auto"/>
        <w:ind w:left="22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76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Türka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KAPTAN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41" w:lineRule="auto"/>
        <w:ind w:left="116" w:right="2298" w:firstLine="2049"/>
        <w:jc w:val="left"/>
        <w:tabs>
          <w:tab w:pos="2160" w:val="left"/>
          <w:tab w:pos="482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f'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6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8"/>
          <w:w w:val="16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9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9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7"/>
          <w:w w:val="1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06:38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06:41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f'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0"/>
        </w:rPr>
        <w:t>855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left="130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4727" w:right="452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4720" w:right="417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05" w:lineRule="exact"/>
        <w:ind w:left="2179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2" w:lineRule="exact"/>
        <w:ind w:left="116" w:right="-20"/>
        <w:jc w:val="left"/>
        <w:tabs>
          <w:tab w:pos="580" w:val="left"/>
          <w:tab w:pos="472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A2A2A"/>
          <w:spacing w:val="0"/>
          <w:w w:val="70"/>
          <w:position w:val="1"/>
        </w:rPr>
        <w:t>Yt</w:t>
      </w:r>
      <w:r>
        <w:rPr>
          <w:rFonts w:ascii="Times New Roman" w:hAnsi="Times New Roman" w:cs="Times New Roman" w:eastAsia="Times New Roman"/>
          <w:sz w:val="30"/>
          <w:szCs w:val="30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.ncı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85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85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5"/>
          <w:w w:val="18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7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21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100"/>
          <w:position w:val="-1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8" w:lineRule="exact"/>
        <w:ind w:left="21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2A2A2A"/>
          <w:w w:val="60"/>
        </w:rPr>
        <w:t>i</w:t>
      </w:r>
      <w:r>
        <w:rPr>
          <w:rFonts w:ascii="Arial" w:hAnsi="Arial" w:cs="Arial" w:eastAsia="Arial"/>
          <w:sz w:val="27"/>
          <w:szCs w:val="27"/>
          <w:color w:val="2A2A2A"/>
          <w:spacing w:val="-3"/>
          <w:w w:val="6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14" w:lineRule="exact"/>
        <w:ind w:left="217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5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left="1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Göıilldüğü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35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Durum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6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göıilldü.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4715" w:right="391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söndüıilcü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188" w:lineRule="exact"/>
        <w:ind w:left="121" w:right="-20"/>
        <w:jc w:val="left"/>
        <w:tabs>
          <w:tab w:pos="4740" w:val="left"/>
          <w:tab w:pos="6640" w:val="left"/>
          <w:tab w:pos="8240" w:val="left"/>
          <w:tab w:pos="9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Tüıil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9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3"/>
        </w:rPr>
        <w:t>JKöpük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Kg;.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>IK.K.T.Kg.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  <w:position w:val="-3"/>
        </w:rPr>
        <w:t>_IC02Kg.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5" w:lineRule="exact"/>
        <w:ind w:left="2854" w:right="-20"/>
        <w:jc w:val="left"/>
        <w:tabs>
          <w:tab w:pos="5580" w:val="left"/>
          <w:tab w:pos="6660" w:val="left"/>
          <w:tab w:pos="8240" w:val="left"/>
          <w:tab w:pos="98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6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6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6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  <w:t>0,1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424242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424242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424242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2A2A2A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2A2A2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2A2A2A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424242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2" w:lineRule="auto"/>
        <w:ind w:left="130" w:right="945" w:firstLine="47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9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3"/>
          <w:w w:val="12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tyagı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kokoreç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tezgahı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dükka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görmüştü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100"/>
        </w:rPr>
        <w:t>rrahmini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</w:rPr>
        <w:t>500.TL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52" w:lineRule="auto"/>
        <w:ind w:left="97" w:right="83" w:firstLine="2087"/>
        <w:jc w:val="righ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katında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2"/>
        </w:rPr>
        <w:t>işyerinin,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t&gt;nündeki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kokoreç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tezgahında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göıillmü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vaziyette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unutulan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4"/>
        </w:rPr>
        <w:t>K.Okoreç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tegahını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malzemeyi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30" w:right="-20"/>
        <w:jc w:val="left"/>
        <w:tabs>
          <w:tab w:pos="218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9"/>
          <w:position w:val="0"/>
        </w:rPr>
        <w:t>!Bedel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99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25" w:right="-20"/>
        <w:jc w:val="left"/>
        <w:tabs>
          <w:tab w:pos="560" w:val="left"/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·n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Hüseyi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1"/>
        </w:rPr>
        <w:t>ESEN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1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1"/>
          <w:szCs w:val="21"/>
          <w:color w:val="2A2A2A"/>
          <w:spacing w:val="0"/>
          <w:w w:val="100"/>
        </w:rPr>
        <w:t>[r</w:t>
      </w:r>
      <w:r>
        <w:rPr>
          <w:rFonts w:ascii="Arial" w:hAnsi="Arial" w:cs="Arial" w:eastAsia="Arial"/>
          <w:sz w:val="21"/>
          <w:szCs w:val="21"/>
          <w:color w:val="2A2A2A"/>
          <w:spacing w:val="0"/>
          <w:w w:val="100"/>
        </w:rPr>
        <w:t>.</w:t>
      </w:r>
      <w:r>
        <w:rPr>
          <w:rFonts w:ascii="Arial" w:hAnsi="Arial" w:cs="Arial" w:eastAsia="Arial"/>
          <w:sz w:val="21"/>
          <w:szCs w:val="21"/>
          <w:color w:val="2A2A2A"/>
          <w:spacing w:val="-16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240" w:lineRule="auto"/>
        <w:ind w:left="135" w:right="-20"/>
        <w:jc w:val="left"/>
        <w:tabs>
          <w:tab w:pos="2180" w:val="left"/>
          <w:tab w:pos="6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2"/>
        </w:rPr>
        <w:t>:17.05.2017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07:20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24" w:lineRule="exact"/>
        <w:ind w:left="221" w:right="-20"/>
        <w:jc w:val="left"/>
        <w:tabs>
          <w:tab w:pos="1040" w:val="left"/>
          <w:tab w:pos="1540" w:val="left"/>
          <w:tab w:pos="8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GİDE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Gaziemi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4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700" w:bottom="280" w:left="200" w:right="200"/>
        </w:sectPr>
      </w:pPr>
      <w:rPr/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51" w:lineRule="exact"/>
        <w:ind w:left="288" w:right="-75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0"/>
          <w:w w:val="54"/>
          <w:position w:val="-9"/>
        </w:rPr>
        <w:t>.....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40" w:after="0" w:line="240" w:lineRule="auto"/>
        <w:ind w:right="-20"/>
        <w:jc w:val="left"/>
        <w:tabs>
          <w:tab w:pos="2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4650B1"/>
          <w:spacing w:val="0"/>
          <w:w w:val="100"/>
          <w:b/>
          <w:bCs/>
          <w:i/>
        </w:rPr>
        <w:t>l</w:t>
      </w:r>
      <w:r>
        <w:rPr>
          <w:rFonts w:ascii="Arial" w:hAnsi="Arial" w:cs="Arial" w:eastAsia="Arial"/>
          <w:sz w:val="16"/>
          <w:szCs w:val="16"/>
          <w:color w:val="4650B1"/>
          <w:spacing w:val="-34"/>
          <w:w w:val="100"/>
          <w:b/>
          <w:bCs/>
          <w:i/>
        </w:rPr>
        <w:t> </w:t>
      </w:r>
      <w:r>
        <w:rPr>
          <w:rFonts w:ascii="Arial" w:hAnsi="Arial" w:cs="Arial" w:eastAsia="Arial"/>
          <w:sz w:val="16"/>
          <w:szCs w:val="16"/>
          <w:color w:val="4650B1"/>
          <w:spacing w:val="0"/>
          <w:w w:val="100"/>
          <w:b/>
          <w:bCs/>
          <w:i/>
        </w:rPr>
        <w:tab/>
      </w:r>
      <w:r>
        <w:rPr>
          <w:rFonts w:ascii="Arial" w:hAnsi="Arial" w:cs="Arial" w:eastAsia="Arial"/>
          <w:sz w:val="16"/>
          <w:szCs w:val="16"/>
          <w:color w:val="4650B1"/>
          <w:spacing w:val="0"/>
          <w:w w:val="100"/>
          <w:b/>
          <w:bCs/>
          <w:i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11" w:lineRule="exact"/>
        <w:ind w:left="2776" w:right="-20"/>
        <w:jc w:val="left"/>
        <w:tabs>
          <w:tab w:pos="6480" w:val="left"/>
        </w:tabs>
        <w:rPr>
          <w:rFonts w:ascii="Times New Roman" w:hAnsi="Times New Roman" w:cs="Times New Roman" w:eastAsia="Times New Roman"/>
          <w:sz w:val="36"/>
          <w:szCs w:val="36"/>
        </w:rPr>
      </w:pPr>
      <w:rPr/>
      <w:r>
        <w:rPr/>
        <w:pict>
          <v:group style="position:absolute;margin-left:206.896027pt;margin-top:4.635384pt;width:3.230881pt;height:22.771605pt;mso-position-horizontal-relative:page;mso-position-vertical-relative:paragraph;z-index:-15523" coordorigin="4138,93" coordsize="65,455">
            <v:group style="position:absolute;left:4188;top:107;width:2;height:427" coordorigin="4188,107" coordsize="2,427">
              <v:shape style="position:absolute;left:4188;top:107;width:2;height:427" coordorigin="4188,107" coordsize="0,427" path="m4188,534l4188,107e" filled="f" stroked="t" strokeweight="1.435947pt" strokecolor="#2F3B97">
                <v:path arrowok="t"/>
              </v:shape>
            </v:group>
            <v:group style="position:absolute;left:4159;top:308;width:2;height:173" coordorigin="4159,308" coordsize="2,173">
              <v:shape style="position:absolute;left:4159;top:308;width:2;height:173" coordorigin="4159,308" coordsize="0,173" path="m4159,481l4159,308e" filled="f" stroked="t" strokeweight="2.153920pt" strokecolor="#282F9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6"/>
          <w:szCs w:val="36"/>
          <w:color w:val="424242"/>
          <w:spacing w:val="0"/>
          <w:w w:val="53"/>
          <w:position w:val="-18"/>
        </w:rPr>
        <w:t>2</w:t>
      </w:r>
      <w:r>
        <w:rPr>
          <w:rFonts w:ascii="Times New Roman" w:hAnsi="Times New Roman" w:cs="Times New Roman" w:eastAsia="Times New Roman"/>
          <w:sz w:val="36"/>
          <w:szCs w:val="36"/>
          <w:color w:val="424242"/>
          <w:spacing w:val="34"/>
          <w:w w:val="53"/>
          <w:position w:val="-18"/>
        </w:rPr>
        <w:t> </w:t>
      </w:r>
      <w:r>
        <w:rPr>
          <w:rFonts w:ascii="Arial" w:hAnsi="Arial" w:cs="Arial" w:eastAsia="Arial"/>
          <w:sz w:val="31"/>
          <w:szCs w:val="31"/>
          <w:color w:val="424242"/>
          <w:spacing w:val="0"/>
          <w:w w:val="53"/>
          <w:i/>
          <w:position w:val="-18"/>
        </w:rPr>
        <w:t>7</w:t>
      </w:r>
      <w:r>
        <w:rPr>
          <w:rFonts w:ascii="Arial" w:hAnsi="Arial" w:cs="Arial" w:eastAsia="Arial"/>
          <w:sz w:val="31"/>
          <w:szCs w:val="31"/>
          <w:color w:val="424242"/>
          <w:spacing w:val="40"/>
          <w:w w:val="53"/>
          <w:i/>
          <w:position w:val="-18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424242"/>
          <w:spacing w:val="0"/>
          <w:w w:val="55"/>
          <w:position w:val="-18"/>
        </w:rPr>
        <w:t>MJ</w:t>
      </w:r>
      <w:r>
        <w:rPr>
          <w:rFonts w:ascii="Times New Roman" w:hAnsi="Times New Roman" w:cs="Times New Roman" w:eastAsia="Times New Roman"/>
          <w:sz w:val="36"/>
          <w:szCs w:val="36"/>
          <w:color w:val="424242"/>
          <w:spacing w:val="-40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424242"/>
          <w:spacing w:val="0"/>
          <w:w w:val="54"/>
          <w:position w:val="-18"/>
        </w:rPr>
        <w:t>ôf.Pi7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00"/>
          <w:cols w:num="2" w:equalWidth="0">
            <w:col w:w="444" w:space="1888"/>
            <w:col w:w="9188"/>
          </w:cols>
        </w:sectPr>
      </w:pPr>
      <w:rPr/>
    </w:p>
    <w:p>
      <w:pPr>
        <w:spacing w:before="33" w:after="0" w:line="240" w:lineRule="auto"/>
        <w:ind w:left="336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A2A2A"/>
          <w:spacing w:val="0"/>
          <w:w w:val="163"/>
        </w:rPr>
        <w:t>u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811" w:lineRule="atLeast"/>
        <w:ind w:right="-20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-20"/>
          <w:w w:val="127"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3"/>
          <w:w w:val="12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101"/>
        </w:rPr>
        <w:t>Pos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623" w:lineRule="atLeast"/>
        <w:ind w:right="-76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176.501816pt;margin-top:-25.151196pt;width:.1pt;height:3.116445pt;mso-position-horizontal-relative:page;mso-position-vertical-relative:paragraph;z-index:-15522" coordorigin="3530,-503" coordsize="2,62">
            <v:shape style="position:absolute;left:3530;top:-503;width:2;height:62" coordorigin="3530,-503" coordsize="0,62" path="m3530,-441l3530,-503e" filled="f" stroked="t" strokeweight="1.196622pt" strokecolor="#3844A0">
              <v:path arrowok="t"/>
            </v:shape>
          </v:group>
          <w10:wrap type="none"/>
        </w:pict>
      </w:r>
      <w:r>
        <w:rPr/>
        <w:pict>
          <v:group style="position:absolute;margin-left:189.544998pt;margin-top:-14.960207pt;width:42.958745pt;height:85.219353pt;mso-position-horizontal-relative:page;mso-position-vertical-relative:paragraph;z-index:-15521" coordorigin="3791,-299" coordsize="859,1704">
            <v:group style="position:absolute;left:4157;top:-268;width:2;height:494" coordorigin="4157,-268" coordsize="2,494">
              <v:shape style="position:absolute;left:4157;top:-268;width:2;height:494" coordorigin="4157,-268" coordsize="0,494" path="m4157,226l4157,-268e" filled="f" stroked="t" strokeweight="3.111218pt" strokecolor="#343B67">
                <v:path arrowok="t"/>
              </v:shape>
            </v:group>
            <v:group style="position:absolute;left:4159;top:44;width:2;height:177" coordorigin="4159,44" coordsize="2,177">
              <v:shape style="position:absolute;left:4159;top:44;width:2;height:177" coordorigin="4159,44" coordsize="0,177" path="m4159,221l4159,44e" filled="f" stroked="t" strokeweight="3.589867pt" strokecolor="#383F64">
                <v:path arrowok="t"/>
              </v:shape>
            </v:group>
            <v:group style="position:absolute;left:4159;top:221;width:2;height:374" coordorigin="4159,221" coordsize="2,374">
              <v:shape style="position:absolute;left:4159;top:221;width:2;height:374" coordorigin="4159,221" coordsize="0,374" path="m4159,595l4159,221e" filled="f" stroked="t" strokeweight="2.153920pt" strokecolor="#545760">
                <v:path arrowok="t"/>
              </v:shape>
            </v:group>
            <v:group style="position:absolute;left:4159;top:595;width:2;height:499" coordorigin="4159,595" coordsize="2,499">
              <v:shape style="position:absolute;left:4159;top:595;width:2;height:499" coordorigin="4159,595" coordsize="0,499" path="m4159,1094l4159,595e" filled="f" stroked="t" strokeweight=".239324pt" strokecolor="#000000">
                <v:path arrowok="t"/>
              </v:shape>
            </v:group>
            <v:group style="position:absolute;left:3800;top:1391;width:416;height:2" coordorigin="3800,1391" coordsize="416,2">
              <v:shape style="position:absolute;left:3800;top:1391;width:416;height:2" coordorigin="3800,1391" coordsize="416,0" path="m3800,1391l4217,1391e" filled="f" stroked="t" strokeweight=".957298pt" strokecolor="#6467A3">
                <v:path arrowok="t"/>
              </v:shape>
            </v:group>
            <v:group style="position:absolute;left:4159;top:1094;width:2;height:302" coordorigin="4159,1094" coordsize="2,302">
              <v:shape style="position:absolute;left:4159;top:1094;width:2;height:302" coordorigin="4159,1094" coordsize="0,302" path="m4159,1396l4159,1094e" filled="f" stroked="t" strokeweight=".957298pt" strokecolor="#676B93">
                <v:path arrowok="t"/>
              </v:shape>
            </v:group>
            <v:group style="position:absolute;left:4030;top:1360;width:613;height:2" coordorigin="4030,1360" coordsize="613,2">
              <v:shape style="position:absolute;left:4030;top:1360;width:613;height:2" coordorigin="4030,1360" coordsize="613,0" path="m4030,1360l4643,1360e" filled="f" stroked="t" strokeweight=".717973pt" strokecolor="#676BAC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7"/>
          <w:szCs w:val="17"/>
          <w:color w:val="2A2A2A"/>
          <w:w w:val="85"/>
          <w:position w:val="-3"/>
        </w:rPr>
        <w:t>V</w:t>
      </w:r>
      <w:r>
        <w:rPr>
          <w:rFonts w:ascii="Arial" w:hAnsi="Arial" w:cs="Arial" w:eastAsia="Arial"/>
          <w:sz w:val="17"/>
          <w:szCs w:val="17"/>
          <w:color w:val="2A2A2A"/>
          <w:spacing w:val="-35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282F54"/>
          <w:spacing w:val="0"/>
          <w:w w:val="76"/>
          <w:position w:val="-3"/>
        </w:rPr>
        <w:t>e1</w:t>
      </w:r>
      <w:r>
        <w:rPr>
          <w:rFonts w:ascii="Arial" w:hAnsi="Arial" w:cs="Arial" w:eastAsia="Arial"/>
          <w:sz w:val="17"/>
          <w:szCs w:val="17"/>
          <w:color w:val="282F54"/>
          <w:spacing w:val="0"/>
          <w:w w:val="76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282F54"/>
          <w:spacing w:val="13"/>
          <w:w w:val="76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424242"/>
          <w:spacing w:val="0"/>
          <w:w w:val="100"/>
          <w:position w:val="-3"/>
        </w:rPr>
        <w:t>i</w:t>
      </w:r>
      <w:r>
        <w:rPr>
          <w:rFonts w:ascii="Arial" w:hAnsi="Arial" w:cs="Arial" w:eastAsia="Arial"/>
          <w:sz w:val="20"/>
          <w:szCs w:val="20"/>
          <w:color w:val="424242"/>
          <w:spacing w:val="31"/>
          <w:w w:val="100"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2A2A2A"/>
          <w:spacing w:val="0"/>
          <w:w w:val="100"/>
          <w:position w:val="0"/>
        </w:rPr>
        <w:t>ehir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08" w:lineRule="exact"/>
        <w:ind w:right="-20"/>
        <w:jc w:val="left"/>
        <w:rPr>
          <w:rFonts w:ascii="Arial" w:hAnsi="Arial" w:cs="Arial" w:eastAsia="Arial"/>
          <w:sz w:val="144"/>
          <w:szCs w:val="144"/>
        </w:rPr>
      </w:pPr>
      <w:rPr/>
      <w:r>
        <w:rPr/>
        <w:br w:type="column"/>
      </w:r>
      <w:r>
        <w:rPr>
          <w:rFonts w:ascii="Arial" w:hAnsi="Arial" w:cs="Arial" w:eastAsia="Arial"/>
          <w:sz w:val="144"/>
          <w:szCs w:val="144"/>
          <w:color w:val="2A2A2A"/>
          <w:spacing w:val="0"/>
          <w:w w:val="117"/>
          <w:position w:val="-108"/>
        </w:rPr>
        <w:t>lt;</w:t>
      </w:r>
      <w:r>
        <w:rPr>
          <w:rFonts w:ascii="Arial" w:hAnsi="Arial" w:cs="Arial" w:eastAsia="Arial"/>
          <w:sz w:val="144"/>
          <w:szCs w:val="14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00"/>
          <w:cols w:num="3" w:equalWidth="0">
            <w:col w:w="3080" w:space="444"/>
            <w:col w:w="809" w:space="4322"/>
            <w:col w:w="2865"/>
          </w:cols>
        </w:sectPr>
      </w:pPr>
      <w:rPr/>
    </w:p>
    <w:p>
      <w:pPr>
        <w:spacing w:before="0" w:after="0" w:line="915" w:lineRule="atLeast"/>
        <w:ind w:right="18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2A2A2A"/>
          <w:w w:val="99"/>
          <w:i/>
        </w:rPr>
        <w:t>&lt;!</w:t>
      </w:r>
      <w:r>
        <w:rPr>
          <w:rFonts w:ascii="Times New Roman" w:hAnsi="Times New Roman" w:cs="Times New Roman" w:eastAsia="Times New Roman"/>
          <w:sz w:val="8"/>
          <w:szCs w:val="8"/>
          <w:color w:val="2A2A2A"/>
          <w:w w:val="100"/>
          <w:i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w w:val="100"/>
        </w:rPr>
      </w:r>
    </w:p>
    <w:p>
      <w:pPr>
        <w:spacing w:before="0" w:after="0" w:line="178" w:lineRule="exact"/>
        <w:ind w:left="288"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A2A2A"/>
          <w:spacing w:val="0"/>
          <w:w w:val="101"/>
          <w:i/>
        </w:rPr>
        <w:t>.Q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82" w:lineRule="exact"/>
        <w:ind w:left="264" w:right="-4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w w:val="55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"/>
          <w:w w:val="55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55"/>
          <w:position w:val="-2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6"/>
          <w:w w:val="55"/>
          <w:emboss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6"/>
          <w:w w:val="55"/>
          <w:emboss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6"/>
          <w:w w:val="55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6"/>
          <w:w w:val="55"/>
          <w:position w:val="-2"/>
        </w:rPr>
      </w:r>
      <w:r>
        <w:rPr>
          <w:rFonts w:ascii="Arial" w:hAnsi="Arial" w:cs="Arial" w:eastAsia="Arial"/>
          <w:sz w:val="24"/>
          <w:szCs w:val="24"/>
          <w:color w:val="2A2A2A"/>
          <w:spacing w:val="-36"/>
          <w:w w:val="53"/>
          <w:position w:val="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"/>
          <w:w w:val="55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55"/>
          <w:emboss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55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7" w:lineRule="atLeast"/>
        <w:ind w:right="-20"/>
        <w:jc w:val="left"/>
        <w:tabs>
          <w:tab w:pos="920" w:val="left"/>
          <w:tab w:pos="2260" w:val="left"/>
        </w:tabs>
        <w:rPr>
          <w:rFonts w:ascii="Times New Roman" w:hAnsi="Times New Roman" w:cs="Times New Roman" w:eastAsia="Times New Roman"/>
          <w:sz w:val="81"/>
          <w:szCs w:val="8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9"/>
          <w:szCs w:val="59"/>
          <w:color w:val="282F54"/>
          <w:spacing w:val="-55"/>
          <w:w w:val="87"/>
        </w:rPr>
        <w:t>1</w:t>
      </w:r>
      <w:r>
        <w:rPr>
          <w:rFonts w:ascii="Times New Roman" w:hAnsi="Times New Roman" w:cs="Times New Roman" w:eastAsia="Times New Roman"/>
          <w:sz w:val="59"/>
          <w:szCs w:val="59"/>
          <w:color w:val="2A2A2A"/>
          <w:spacing w:val="0"/>
          <w:w w:val="41"/>
        </w:rPr>
        <w:t>ra</w:t>
      </w:r>
      <w:r>
        <w:rPr>
          <w:rFonts w:ascii="Times New Roman" w:hAnsi="Times New Roman" w:cs="Times New Roman" w:eastAsia="Times New Roman"/>
          <w:sz w:val="59"/>
          <w:szCs w:val="5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59"/>
          <w:szCs w:val="59"/>
          <w:color w:val="2A2A2A"/>
          <w:spacing w:val="0"/>
          <w:w w:val="100"/>
        </w:rPr>
      </w:r>
      <w:r>
        <w:rPr>
          <w:rFonts w:ascii="Arial" w:hAnsi="Arial" w:cs="Arial" w:eastAsia="Arial"/>
          <w:sz w:val="49"/>
          <w:szCs w:val="49"/>
          <w:color w:val="282F54"/>
          <w:spacing w:val="0"/>
          <w:w w:val="57"/>
        </w:rPr>
        <w:t>M</w:t>
      </w:r>
      <w:r>
        <w:rPr>
          <w:rFonts w:ascii="Arial" w:hAnsi="Arial" w:cs="Arial" w:eastAsia="Arial"/>
          <w:sz w:val="49"/>
          <w:szCs w:val="49"/>
          <w:color w:val="282F54"/>
          <w:spacing w:val="0"/>
          <w:w w:val="100"/>
        </w:rPr>
        <w:tab/>
      </w:r>
      <w:r>
        <w:rPr>
          <w:rFonts w:ascii="Arial" w:hAnsi="Arial" w:cs="Arial" w:eastAsia="Arial"/>
          <w:sz w:val="49"/>
          <w:szCs w:val="49"/>
          <w:color w:val="282F54"/>
          <w:spacing w:val="0"/>
          <w:w w:val="100"/>
        </w:rPr>
      </w:r>
      <w:r>
        <w:rPr>
          <w:rFonts w:ascii="Times New Roman" w:hAnsi="Times New Roman" w:cs="Times New Roman" w:eastAsia="Times New Roman"/>
          <w:sz w:val="81"/>
          <w:szCs w:val="81"/>
          <w:color w:val="41467E"/>
          <w:spacing w:val="0"/>
          <w:w w:val="102"/>
          <w:i/>
          <w:position w:val="1"/>
        </w:rPr>
        <w:t>()</w:t>
      </w:r>
      <w:r>
        <w:rPr>
          <w:rFonts w:ascii="Times New Roman" w:hAnsi="Times New Roman" w:cs="Times New Roman" w:eastAsia="Times New Roman"/>
          <w:sz w:val="81"/>
          <w:szCs w:val="81"/>
          <w:color w:val="41467E"/>
          <w:spacing w:val="0"/>
          <w:w w:val="101"/>
          <w:i/>
          <w:position w:val="1"/>
        </w:rPr>
        <w:t>/;ı</w:t>
      </w:r>
      <w:r>
        <w:rPr>
          <w:rFonts w:ascii="Times New Roman" w:hAnsi="Times New Roman" w:cs="Times New Roman" w:eastAsia="Times New Roman"/>
          <w:sz w:val="81"/>
          <w:szCs w:val="8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00"/>
          <w:cols w:num="2" w:equalWidth="0">
            <w:col w:w="482" w:space="2218"/>
            <w:col w:w="8820"/>
          </w:cols>
        </w:sectPr>
      </w:pPr>
      <w:rPr/>
    </w:p>
    <w:p>
      <w:pPr>
        <w:spacing w:before="0" w:after="0" w:line="187" w:lineRule="atLeast"/>
        <w:ind w:left="2806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A2A2A"/>
          <w:spacing w:val="0"/>
          <w:w w:val="105"/>
        </w:rPr>
        <w:t>M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98" w:lineRule="exact"/>
        <w:ind w:left="3251" w:right="-20"/>
        <w:jc w:val="left"/>
        <w:tabs>
          <w:tab w:pos="392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19"/>
          <w:szCs w:val="19"/>
          <w:color w:val="BCBCBF"/>
          <w:w w:val="76"/>
          <w:position w:val="3"/>
        </w:rPr>
        <w:t>·</w:t>
      </w:r>
      <w:r>
        <w:rPr>
          <w:rFonts w:ascii="Arial" w:hAnsi="Arial" w:cs="Arial" w:eastAsia="Arial"/>
          <w:sz w:val="19"/>
          <w:szCs w:val="19"/>
          <w:color w:val="BCBCBF"/>
          <w:spacing w:val="-28"/>
          <w:w w:val="10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85"/>
          <w:position w:val="3"/>
        </w:rPr>
        <w:t>(</w:t>
      </w:r>
      <w:r>
        <w:rPr>
          <w:rFonts w:ascii="Arial" w:hAnsi="Arial" w:cs="Arial" w:eastAsia="Arial"/>
          <w:sz w:val="19"/>
          <w:szCs w:val="19"/>
          <w:color w:val="2A2A2A"/>
          <w:spacing w:val="-31"/>
          <w:w w:val="10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282F54"/>
          <w:spacing w:val="0"/>
          <w:w w:val="100"/>
          <w:position w:val="3"/>
        </w:rPr>
        <w:t>pJ</w:t>
      </w:r>
      <w:r>
        <w:rPr>
          <w:rFonts w:ascii="Arial" w:hAnsi="Arial" w:cs="Arial" w:eastAsia="Arial"/>
          <w:sz w:val="19"/>
          <w:szCs w:val="19"/>
          <w:color w:val="282F54"/>
          <w:spacing w:val="-11"/>
          <w:w w:val="10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282F54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9"/>
          <w:szCs w:val="19"/>
          <w:color w:val="282F54"/>
          <w:spacing w:val="0"/>
          <w:w w:val="100"/>
          <w:position w:val="3"/>
        </w:rPr>
      </w:r>
      <w:r>
        <w:rPr>
          <w:rFonts w:ascii="Arial" w:hAnsi="Arial" w:cs="Arial" w:eastAsia="Arial"/>
          <w:sz w:val="21"/>
          <w:szCs w:val="21"/>
          <w:color w:val="2A2A2A"/>
          <w:spacing w:val="0"/>
          <w:w w:val="116"/>
          <w:position w:val="0"/>
        </w:rPr>
        <w:t>rAmiri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4725" w:right="524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77.459106pt;margin-top:4.508405pt;width:2.153920pt;height:41.591542pt;mso-position-horizontal-relative:page;mso-position-vertical-relative:paragraph;z-index:-15520" coordorigin="3549,90" coordsize="43,832">
            <v:group style="position:absolute;left:3583;top:100;width:2;height:575" coordorigin="3583,100" coordsize="2,575">
              <v:shape style="position:absolute;left:3583;top:100;width:2;height:575" coordorigin="3583,100" coordsize="0,575" path="m3583,675l3583,100e" filled="f" stroked="t" strokeweight=".957298pt" strokecolor="#343893">
                <v:path arrowok="t"/>
              </v:shape>
            </v:group>
            <v:group style="position:absolute;left:3552;top:627;width:2;height:292" coordorigin="3552,627" coordsize="2,292">
              <v:shape style="position:absolute;left:3552;top:627;width:2;height:292" coordorigin="3552,627" coordsize="0,292" path="m3552,920l3552,627e" filled="f" stroked="t" strokeweight=".239324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84.63884pt;margin-top:4.508405pt;width:1.435946pt;height:31.522626pt;mso-position-horizontal-relative:page;mso-position-vertical-relative:paragraph;z-index:-15519" coordorigin="3693,90" coordsize="29,630">
            <v:group style="position:absolute;left:3712;top:100;width:2;height:566" coordorigin="3712,100" coordsize="2,566">
              <v:shape style="position:absolute;left:3712;top:100;width:2;height:566" coordorigin="3712,100" coordsize="0,566" path="m3712,665l3712,100e" filled="f" stroked="t" strokeweight=".957298pt" strokecolor="#484BA3">
                <v:path arrowok="t"/>
              </v:shape>
            </v:group>
            <v:group style="position:absolute;left:3700;top:363;width:2;height:350" coordorigin="3700,363" coordsize="2,350">
              <v:shape style="position:absolute;left:3700;top:363;width:2;height:350" coordorigin="3700,363" coordsize="0,350" path="m3700,713l3700,363e" filled="f" stroked="t" strokeweight=".717973pt" strokecolor="#3F449C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Türka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1"/>
        </w:rPr>
        <w:t>KAPTAN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right="2545"/>
        <w:jc w:val="right"/>
        <w:tabs>
          <w:tab w:pos="346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3.655975pt;margin-top:-15.889164pt;width:18.240001pt;height:16pt;mso-position-horizontal-relative:page;mso-position-vertical-relative:paragraph;z-index:-15514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rPr>
                      <w:rFonts w:ascii="Courier New" w:hAnsi="Courier New" w:cs="Courier New" w:eastAsia="Courier New"/>
                      <w:sz w:val="32"/>
                      <w:szCs w:val="32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32"/>
                      <w:szCs w:val="32"/>
                      <w:color w:val="595959"/>
                      <w:spacing w:val="0"/>
                      <w:w w:val="100"/>
                      <w:b/>
                      <w:bCs/>
                      <w:position w:val="2"/>
                    </w:rPr>
                    <w:t>Bü</w:t>
                  </w:r>
                  <w:r>
                    <w:rPr>
                      <w:rFonts w:ascii="Courier New" w:hAnsi="Courier New" w:cs="Courier New" w:eastAsia="Courier New"/>
                      <w:sz w:val="32"/>
                      <w:szCs w:val="3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</w:r>
      <w:r>
        <w:rPr>
          <w:rFonts w:ascii="Arial" w:hAnsi="Arial" w:cs="Arial" w:eastAsia="Arial"/>
          <w:sz w:val="19"/>
          <w:szCs w:val="19"/>
          <w:color w:val="161616"/>
          <w:spacing w:val="0"/>
          <w:w w:val="79"/>
          <w:position w:val="4"/>
        </w:rPr>
        <w:t>I</w:t>
      </w:r>
      <w:r>
        <w:rPr>
          <w:rFonts w:ascii="Arial" w:hAnsi="Arial" w:cs="Arial" w:eastAsia="Arial"/>
          <w:sz w:val="19"/>
          <w:szCs w:val="19"/>
          <w:color w:val="161616"/>
          <w:spacing w:val="-32"/>
          <w:w w:val="100"/>
          <w:position w:val="4"/>
        </w:rPr>
        <w:t> 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88"/>
          <w:position w:val="4"/>
        </w:rPr>
        <w:t>tfa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right="2590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A2A2A"/>
          <w:spacing w:val="0"/>
          <w:w w:val="72"/>
          <w:position w:val="1"/>
        </w:rPr>
        <w:t>M'üd.a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8" w:lineRule="exact"/>
        <w:ind w:left="3390" w:right="-20"/>
        <w:jc w:val="left"/>
        <w:tabs>
          <w:tab w:pos="8880" w:val="left"/>
          <w:tab w:pos="9220" w:val="left"/>
          <w:tab w:pos="978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pict>
          <v:group style="position:absolute;margin-left:454.955872pt;margin-top:1.823239pt;width:55.044633pt;height:1.916606pt;mso-position-horizontal-relative:page;mso-position-vertical-relative:paragraph;z-index:-15518" coordorigin="9099,36" coordsize="1101,38">
            <v:group style="position:absolute;left:9109;top:46;width:1082;height:2" coordorigin="9109,46" coordsize="1082,2">
              <v:shape style="position:absolute;left:9109;top:46;width:1082;height:2" coordorigin="9109,46" coordsize="1082,0" path="m9109,46l10190,46e" filled="f" stroked="t" strokeweight=".957298pt" strokecolor="#6B70AC">
                <v:path arrowok="t"/>
              </v:shape>
            </v:group>
            <v:group style="position:absolute;left:9511;top:70;width:345;height:2" coordorigin="9511,70" coordsize="345,2">
              <v:shape style="position:absolute;left:9511;top:70;width:345;height:2" coordorigin="9511,70" coordsize="345,0" path="m9511,70l9855,70e" filled="f" stroked="t" strokeweight=".478649pt" strokecolor="#4F4BBF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1.201447pt;margin-top:4.091919pt;width:62.678851pt;height:18.5pt;mso-position-horizontal-relative:page;mso-position-vertical-relative:paragraph;z-index:-15513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5"/>
                    <w:jc w:val="left"/>
                    <w:tabs>
                      <w:tab w:pos="420" w:val="left"/>
                      <w:tab w:pos="980" w:val="left"/>
                    </w:tabs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BCBCBF"/>
                      <w:spacing w:val="-47"/>
                      <w:w w:val="25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898989"/>
                      <w:spacing w:val="0"/>
                      <w:w w:val="41"/>
                    </w:rPr>
                    <w:t>...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898989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898989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ACACAE"/>
                      <w:spacing w:val="0"/>
                      <w:w w:val="132"/>
                    </w:rPr>
                    <w:t>.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ACACAE"/>
                      <w:spacing w:val="11"/>
                      <w:w w:val="13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BCBCBF"/>
                      <w:spacing w:val="0"/>
                      <w:w w:val="61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BCBCBF"/>
                      <w:spacing w:val="0"/>
                      <w:w w:val="61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BCBCBF"/>
                      <w:spacing w:val="0"/>
                      <w:w w:val="6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BCBCBF"/>
                      <w:spacing w:val="16"/>
                      <w:w w:val="6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BCBCBF"/>
                      <w:spacing w:val="0"/>
                      <w:w w:val="148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BCBCBF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BCBCBF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898989"/>
                      <w:spacing w:val="0"/>
                      <w:w w:val="63"/>
                    </w:rPr>
                    <w:t>.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898989"/>
                      <w:spacing w:val="22"/>
                      <w:w w:val="63"/>
                    </w:rPr>
                    <w:t> 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ACACAE"/>
                      <w:spacing w:val="0"/>
                      <w:w w:val="63"/>
                    </w:rPr>
                    <w:t>··'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5.987946pt;margin-top:18.095465pt;width:21.242851pt;height:48pt;mso-position-horizontal-relative:page;mso-position-vertical-relative:paragraph;z-index:-15512" type="#_x0000_t202" filled="f" stroked="f">
            <v:textbox inset="0,0,0,0">
              <w:txbxContent>
                <w:p>
                  <w:pPr>
                    <w:spacing w:before="0" w:after="0" w:line="960" w:lineRule="exact"/>
                    <w:ind w:right="-184"/>
                    <w:jc w:val="left"/>
                    <w:rPr>
                      <w:rFonts w:ascii="Times New Roman" w:hAnsi="Times New Roman" w:cs="Times New Roman" w:eastAsia="Times New Roman"/>
                      <w:sz w:val="96"/>
                      <w:szCs w:val="9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424242"/>
                      <w:w w:val="6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424242"/>
                      <w:spacing w:val="33"/>
                      <w:w w:val="6"/>
                      <w:strike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424242"/>
                      <w:spacing w:val="33"/>
                      <w:w w:val="6"/>
                      <w:strike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424242"/>
                      <w:spacing w:val="33"/>
                      <w:w w:val="6"/>
                      <w:strike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41467E"/>
                      <w:spacing w:val="-72"/>
                      <w:w w:val="72"/>
                      <w:strike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41467E"/>
                      <w:spacing w:val="-72"/>
                      <w:w w:val="72"/>
                      <w:strike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41467E"/>
                      <w:spacing w:val="-122"/>
                      <w:w w:val="72"/>
                      <w:strike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41467E"/>
                      <w:spacing w:val="-122"/>
                      <w:w w:val="72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41"/>
          <w:szCs w:val="41"/>
          <w:color w:val="1F2879"/>
          <w:spacing w:val="0"/>
          <w:w w:val="100"/>
          <w:position w:val="-12"/>
        </w:rPr>
        <w:t>t\</w:t>
      </w:r>
      <w:r>
        <w:rPr>
          <w:rFonts w:ascii="Times New Roman" w:hAnsi="Times New Roman" w:cs="Times New Roman" w:eastAsia="Times New Roman"/>
          <w:sz w:val="41"/>
          <w:szCs w:val="41"/>
          <w:color w:val="1F2879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41"/>
          <w:szCs w:val="41"/>
          <w:color w:val="1F2879"/>
          <w:spacing w:val="0"/>
          <w:w w:val="100"/>
          <w:position w:val="-12"/>
        </w:rPr>
      </w:r>
      <w:r>
        <w:rPr>
          <w:rFonts w:ascii="Arial" w:hAnsi="Arial" w:cs="Arial" w:eastAsia="Arial"/>
          <w:sz w:val="12"/>
          <w:szCs w:val="12"/>
          <w:color w:val="BCBCBF"/>
          <w:spacing w:val="-7"/>
          <w:w w:val="41"/>
          <w:position w:val="7"/>
        </w:rPr>
        <w:t>_</w:t>
      </w:r>
      <w:r>
        <w:rPr>
          <w:rFonts w:ascii="Arial" w:hAnsi="Arial" w:cs="Arial" w:eastAsia="Arial"/>
          <w:sz w:val="12"/>
          <w:szCs w:val="12"/>
          <w:color w:val="9C9C9C"/>
          <w:spacing w:val="0"/>
          <w:w w:val="84"/>
          <w:position w:val="7"/>
        </w:rPr>
        <w:t>..</w:t>
      </w:r>
      <w:r>
        <w:rPr>
          <w:rFonts w:ascii="Arial" w:hAnsi="Arial" w:cs="Arial" w:eastAsia="Arial"/>
          <w:sz w:val="12"/>
          <w:szCs w:val="12"/>
          <w:color w:val="9C9C9C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2"/>
          <w:szCs w:val="12"/>
          <w:color w:val="9C9C9C"/>
          <w:spacing w:val="0"/>
          <w:w w:val="100"/>
          <w:position w:val="7"/>
        </w:rPr>
      </w:r>
      <w:r>
        <w:rPr>
          <w:rFonts w:ascii="Arial" w:hAnsi="Arial" w:cs="Arial" w:eastAsia="Arial"/>
          <w:sz w:val="12"/>
          <w:szCs w:val="12"/>
          <w:color w:val="BCBCBF"/>
          <w:spacing w:val="0"/>
          <w:w w:val="53"/>
          <w:position w:val="7"/>
        </w:rPr>
        <w:t>":-</w:t>
      </w:r>
      <w:r>
        <w:rPr>
          <w:rFonts w:ascii="Arial" w:hAnsi="Arial" w:cs="Arial" w:eastAsia="Arial"/>
          <w:sz w:val="12"/>
          <w:szCs w:val="12"/>
          <w:color w:val="BCBCBF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2"/>
          <w:szCs w:val="12"/>
          <w:color w:val="BCBCBF"/>
          <w:spacing w:val="0"/>
          <w:w w:val="100"/>
          <w:position w:val="7"/>
        </w:rPr>
      </w:r>
      <w:r>
        <w:rPr>
          <w:rFonts w:ascii="Arial" w:hAnsi="Arial" w:cs="Arial" w:eastAsia="Arial"/>
          <w:sz w:val="12"/>
          <w:szCs w:val="12"/>
          <w:color w:val="ACACAE"/>
          <w:spacing w:val="0"/>
          <w:w w:val="53"/>
          <w:position w:val="7"/>
        </w:rPr>
        <w:t>-</w:t>
      </w:r>
      <w:r>
        <w:rPr>
          <w:rFonts w:ascii="Arial" w:hAnsi="Arial" w:cs="Arial" w:eastAsia="Arial"/>
          <w:sz w:val="12"/>
          <w:szCs w:val="12"/>
          <w:color w:val="ACACAE"/>
          <w:spacing w:val="0"/>
          <w:w w:val="53"/>
          <w:position w:val="7"/>
        </w:rPr>
        <w:t>    </w:t>
      </w:r>
      <w:r>
        <w:rPr>
          <w:rFonts w:ascii="Arial" w:hAnsi="Arial" w:cs="Arial" w:eastAsia="Arial"/>
          <w:sz w:val="12"/>
          <w:szCs w:val="12"/>
          <w:color w:val="ACACAE"/>
          <w:spacing w:val="15"/>
          <w:w w:val="53"/>
          <w:position w:val="7"/>
        </w:rPr>
        <w:t> </w:t>
      </w:r>
      <w:r>
        <w:rPr>
          <w:rFonts w:ascii="Arial" w:hAnsi="Arial" w:cs="Arial" w:eastAsia="Arial"/>
          <w:sz w:val="12"/>
          <w:szCs w:val="12"/>
          <w:color w:val="BCBCBF"/>
          <w:spacing w:val="0"/>
          <w:w w:val="164"/>
          <w:i/>
          <w:position w:val="7"/>
        </w:rPr>
        <w:t>:,.</w:t>
      </w:r>
      <w:r>
        <w:rPr>
          <w:rFonts w:ascii="Arial" w:hAnsi="Arial" w:cs="Arial" w:eastAsia="Arial"/>
          <w:sz w:val="12"/>
          <w:szCs w:val="12"/>
          <w:color w:val="BCBCBF"/>
          <w:spacing w:val="0"/>
          <w:w w:val="164"/>
          <w:i/>
          <w:position w:val="7"/>
        </w:rPr>
        <w:t> </w:t>
      </w:r>
      <w:r>
        <w:rPr>
          <w:rFonts w:ascii="Arial" w:hAnsi="Arial" w:cs="Arial" w:eastAsia="Arial"/>
          <w:sz w:val="12"/>
          <w:szCs w:val="12"/>
          <w:color w:val="BCBCBF"/>
          <w:spacing w:val="18"/>
          <w:w w:val="164"/>
          <w:i/>
          <w:position w:val="7"/>
        </w:rPr>
        <w:t> </w:t>
      </w:r>
      <w:r>
        <w:rPr>
          <w:rFonts w:ascii="Arial" w:hAnsi="Arial" w:cs="Arial" w:eastAsia="Arial"/>
          <w:sz w:val="12"/>
          <w:szCs w:val="12"/>
          <w:color w:val="ACACAE"/>
          <w:spacing w:val="0"/>
          <w:w w:val="147"/>
          <w:b/>
          <w:bCs/>
          <w:i/>
          <w:position w:val="7"/>
        </w:rPr>
        <w:t>(</w:t>
      </w:r>
      <w:r>
        <w:rPr>
          <w:rFonts w:ascii="Arial" w:hAnsi="Arial" w:cs="Arial" w:eastAsia="Arial"/>
          <w:sz w:val="12"/>
          <w:szCs w:val="12"/>
          <w:color w:val="ACACAE"/>
          <w:spacing w:val="0"/>
          <w:w w:val="146"/>
          <w:b/>
          <w:bCs/>
          <w:i/>
          <w:position w:val="7"/>
        </w:rPr>
        <w:t>l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00"/>
        </w:sectPr>
      </w:pPr>
      <w:rPr/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98" w:right="-87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Arial" w:hAnsi="Arial" w:cs="Arial" w:eastAsia="Arial"/>
          <w:sz w:val="27"/>
          <w:szCs w:val="27"/>
          <w:color w:val="2A2A2A"/>
          <w:w w:val="54"/>
        </w:rPr>
        <w:t>:</w:t>
      </w:r>
      <w:r>
        <w:rPr>
          <w:rFonts w:ascii="Arial" w:hAnsi="Arial" w:cs="Arial" w:eastAsia="Arial"/>
          <w:sz w:val="27"/>
          <w:szCs w:val="27"/>
          <w:color w:val="2A2A2A"/>
          <w:spacing w:val="-57"/>
          <w:w w:val="54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-54"/>
          <w:w w:val="71"/>
          <w:position w:val="4"/>
        </w:rPr>
        <w:t>"</w:t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54"/>
          <w:position w:val="0"/>
        </w:rPr>
        <w:t>:</w:t>
      </w:r>
      <w:r>
        <w:rPr>
          <w:rFonts w:ascii="Arial" w:hAnsi="Arial" w:cs="Arial" w:eastAsia="Arial"/>
          <w:sz w:val="27"/>
          <w:szCs w:val="27"/>
          <w:color w:val="2A2A2A"/>
          <w:spacing w:val="-59"/>
          <w:w w:val="54"/>
          <w:position w:val="0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0"/>
          <w:w w:val="71"/>
          <w:position w:val="4"/>
        </w:rPr>
        <w:t>'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433" w:lineRule="exact"/>
        <w:ind w:right="-100"/>
        <w:jc w:val="left"/>
        <w:tabs>
          <w:tab w:pos="1340" w:val="left"/>
        </w:tabs>
        <w:rPr>
          <w:rFonts w:ascii="Times New Roman" w:hAnsi="Times New Roman" w:cs="Times New Roman" w:eastAsia="Times New Roman"/>
          <w:sz w:val="40"/>
          <w:szCs w:val="40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2A2A2A"/>
          <w:spacing w:val="-3"/>
          <w:w w:val="100"/>
          <w:b/>
          <w:bCs/>
          <w:position w:val="-2"/>
        </w:rPr>
        <w:t>A</w:t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100"/>
          <w:b/>
          <w:bCs/>
          <w:position w:val="-2"/>
        </w:rPr>
        <w:t>ll</w:t>
      </w:r>
      <w:r>
        <w:rPr>
          <w:rFonts w:ascii="Arial" w:hAnsi="Arial" w:cs="Arial" w:eastAsia="Arial"/>
          <w:sz w:val="27"/>
          <w:szCs w:val="27"/>
          <w:color w:val="2A2A2A"/>
          <w:spacing w:val="-4"/>
          <w:w w:val="100"/>
          <w:b/>
          <w:bCs/>
          <w:position w:val="-2"/>
        </w:rPr>
        <w:t>d</w:t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100"/>
          <w:b/>
          <w:bCs/>
          <w:position w:val="-2"/>
        </w:rPr>
        <w:t>•r</w:t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40"/>
          <w:szCs w:val="40"/>
          <w:color w:val="424242"/>
          <w:spacing w:val="0"/>
          <w:w w:val="84"/>
          <w:b/>
          <w:bCs/>
          <w:position w:val="-2"/>
        </w:rPr>
        <w:t>16lçu</w:t>
      </w:r>
      <w:r>
        <w:rPr>
          <w:rFonts w:ascii="Times New Roman" w:hAnsi="Times New Roman" w:cs="Times New Roman" w:eastAsia="Times New Roman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left="5" w:right="-59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424242"/>
          <w:w w:val="79"/>
          <w:position w:val="1"/>
        </w:rPr>
      </w:r>
      <w:r>
        <w:rPr>
          <w:rFonts w:ascii="Arial" w:hAnsi="Arial" w:cs="Arial" w:eastAsia="Arial"/>
          <w:sz w:val="23"/>
          <w:szCs w:val="23"/>
          <w:color w:val="424242"/>
          <w:spacing w:val="0"/>
          <w:w w:val="79"/>
          <w:u w:val="thick" w:color="5B6483"/>
          <w:position w:val="1"/>
        </w:rPr>
        <w:t>I</w:t>
      </w:r>
      <w:r>
        <w:rPr>
          <w:rFonts w:ascii="Arial" w:hAnsi="Arial" w:cs="Arial" w:eastAsia="Arial"/>
          <w:sz w:val="23"/>
          <w:szCs w:val="23"/>
          <w:color w:val="424242"/>
          <w:spacing w:val="0"/>
          <w:w w:val="79"/>
          <w:u w:val="thick" w:color="5B6483"/>
          <w:position w:val="1"/>
        </w:rPr>
      </w:r>
      <w:r>
        <w:rPr>
          <w:rFonts w:ascii="Arial" w:hAnsi="Arial" w:cs="Arial" w:eastAsia="Arial"/>
          <w:sz w:val="23"/>
          <w:szCs w:val="23"/>
          <w:color w:val="424242"/>
          <w:spacing w:val="-5"/>
          <w:w w:val="79"/>
          <w:u w:val="thick" w:color="5B6483"/>
          <w:position w:val="1"/>
        </w:rPr>
        <w:t>t</w:t>
      </w:r>
      <w:r>
        <w:rPr>
          <w:rFonts w:ascii="Arial" w:hAnsi="Arial" w:cs="Arial" w:eastAsia="Arial"/>
          <w:sz w:val="23"/>
          <w:szCs w:val="23"/>
          <w:color w:val="424242"/>
          <w:spacing w:val="-5"/>
          <w:w w:val="79"/>
          <w:u w:val="thick" w:color="5B6483"/>
          <w:position w:val="1"/>
        </w:rPr>
      </w:r>
      <w:r>
        <w:rPr>
          <w:rFonts w:ascii="Arial" w:hAnsi="Arial" w:cs="Arial" w:eastAsia="Arial"/>
          <w:sz w:val="23"/>
          <w:szCs w:val="23"/>
          <w:color w:val="424242"/>
          <w:spacing w:val="-5"/>
          <w:w w:val="79"/>
          <w:u w:val="thick" w:color="5B6483"/>
          <w:position w:val="1"/>
        </w:rPr>
        <w:t>f</w:t>
      </w:r>
      <w:r>
        <w:rPr>
          <w:rFonts w:ascii="Arial" w:hAnsi="Arial" w:cs="Arial" w:eastAsia="Arial"/>
          <w:sz w:val="23"/>
          <w:szCs w:val="23"/>
          <w:color w:val="424242"/>
          <w:spacing w:val="-5"/>
          <w:w w:val="79"/>
          <w:u w:val="thick" w:color="5B6483"/>
          <w:position w:val="1"/>
        </w:rPr>
      </w:r>
      <w:r>
        <w:rPr>
          <w:rFonts w:ascii="Arial" w:hAnsi="Arial" w:cs="Arial" w:eastAsia="Arial"/>
          <w:sz w:val="23"/>
          <w:szCs w:val="23"/>
          <w:color w:val="424242"/>
          <w:spacing w:val="0"/>
          <w:w w:val="79"/>
          <w:u w:val="thick" w:color="5B6483"/>
          <w:position w:val="1"/>
        </w:rPr>
        <w:t>ai</w:t>
      </w:r>
      <w:r>
        <w:rPr>
          <w:rFonts w:ascii="Arial" w:hAnsi="Arial" w:cs="Arial" w:eastAsia="Arial"/>
          <w:sz w:val="23"/>
          <w:szCs w:val="23"/>
          <w:color w:val="424242"/>
          <w:spacing w:val="0"/>
          <w:w w:val="79"/>
          <w:u w:val="thick" w:color="5B6483"/>
          <w:position w:val="1"/>
        </w:rPr>
      </w:r>
      <w:r>
        <w:rPr>
          <w:rFonts w:ascii="Arial" w:hAnsi="Arial" w:cs="Arial" w:eastAsia="Arial"/>
          <w:sz w:val="23"/>
          <w:szCs w:val="23"/>
          <w:color w:val="424242"/>
          <w:spacing w:val="-6"/>
          <w:w w:val="79"/>
          <w:u w:val="thick" w:color="5B6483"/>
          <w:position w:val="1"/>
        </w:rPr>
        <w:t>y</w:t>
      </w:r>
      <w:r>
        <w:rPr>
          <w:rFonts w:ascii="Arial" w:hAnsi="Arial" w:cs="Arial" w:eastAsia="Arial"/>
          <w:sz w:val="23"/>
          <w:szCs w:val="23"/>
          <w:color w:val="424242"/>
          <w:spacing w:val="-6"/>
          <w:w w:val="79"/>
          <w:u w:val="thick" w:color="5B6483"/>
          <w:position w:val="1"/>
        </w:rPr>
      </w:r>
      <w:r>
        <w:rPr>
          <w:rFonts w:ascii="Arial" w:hAnsi="Arial" w:cs="Arial" w:eastAsia="Arial"/>
          <w:sz w:val="23"/>
          <w:szCs w:val="23"/>
          <w:color w:val="424242"/>
          <w:spacing w:val="0"/>
          <w:w w:val="79"/>
          <w:u w:val="thick" w:color="5B6483"/>
          <w:position w:val="1"/>
        </w:rPr>
        <w:t>e</w:t>
      </w:r>
      <w:r>
        <w:rPr>
          <w:rFonts w:ascii="Arial" w:hAnsi="Arial" w:cs="Arial" w:eastAsia="Arial"/>
          <w:sz w:val="23"/>
          <w:szCs w:val="23"/>
          <w:color w:val="424242"/>
          <w:spacing w:val="9"/>
          <w:w w:val="79"/>
          <w:u w:val="thick" w:color="5B6483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424242"/>
          <w:spacing w:val="0"/>
          <w:w w:val="73"/>
          <w:b/>
          <w:bCs/>
          <w:u w:val="thick" w:color="5B6483"/>
          <w:position w:val="1"/>
        </w:rPr>
        <w:t>tılerK.</w:t>
      </w:r>
      <w:r>
        <w:rPr>
          <w:rFonts w:ascii="Arial" w:hAnsi="Arial" w:cs="Arial" w:eastAsia="Arial"/>
          <w:sz w:val="20"/>
          <w:szCs w:val="20"/>
          <w:color w:val="424242"/>
          <w:spacing w:val="0"/>
          <w:w w:val="73"/>
          <w:b/>
          <w:bCs/>
          <w:u w:val="thick" w:color="5B6483"/>
          <w:position w:val="1"/>
        </w:rPr>
      </w:r>
      <w:r>
        <w:rPr>
          <w:rFonts w:ascii="Arial" w:hAnsi="Arial" w:cs="Arial" w:eastAsia="Arial"/>
          <w:sz w:val="20"/>
          <w:szCs w:val="20"/>
          <w:color w:val="424242"/>
          <w:spacing w:val="-16"/>
          <w:w w:val="74"/>
          <w:b/>
          <w:bCs/>
          <w:u w:val="thick" w:color="5B6483"/>
          <w:position w:val="1"/>
        </w:rPr>
        <w:t>e</w:t>
      </w:r>
      <w:r>
        <w:rPr>
          <w:rFonts w:ascii="Arial" w:hAnsi="Arial" w:cs="Arial" w:eastAsia="Arial"/>
          <w:sz w:val="20"/>
          <w:szCs w:val="20"/>
          <w:color w:val="424242"/>
          <w:spacing w:val="-16"/>
          <w:w w:val="74"/>
          <w:b/>
          <w:bCs/>
          <w:u w:val="thick" w:color="5B6483"/>
          <w:position w:val="1"/>
        </w:rPr>
      </w:r>
      <w:r>
        <w:rPr>
          <w:rFonts w:ascii="Arial" w:hAnsi="Arial" w:cs="Arial" w:eastAsia="Arial"/>
          <w:sz w:val="20"/>
          <w:szCs w:val="20"/>
          <w:color w:val="424242"/>
          <w:spacing w:val="-16"/>
          <w:w w:val="74"/>
          <w:b/>
          <w:bCs/>
          <w:u w:val="thick" w:color="5B6483"/>
          <w:position w:val="1"/>
        </w:rPr>
      </w:r>
      <w:r>
        <w:rPr>
          <w:rFonts w:ascii="Arial" w:hAnsi="Arial" w:cs="Arial" w:eastAsia="Arial"/>
          <w:sz w:val="20"/>
          <w:szCs w:val="20"/>
          <w:color w:val="282F54"/>
          <w:spacing w:val="0"/>
          <w:w w:val="115"/>
          <w:b/>
          <w:bCs/>
          <w:u w:val="thick" w:color="5B6483"/>
          <w:position w:val="1"/>
        </w:rPr>
        <w:t>ı</w:t>
      </w:r>
      <w:r>
        <w:rPr>
          <w:rFonts w:ascii="Arial" w:hAnsi="Arial" w:cs="Arial" w:eastAsia="Arial"/>
          <w:sz w:val="20"/>
          <w:szCs w:val="20"/>
          <w:color w:val="282F54"/>
          <w:spacing w:val="0"/>
          <w:w w:val="115"/>
          <w:b/>
          <w:bCs/>
          <w:u w:val="thick" w:color="5B6483"/>
          <w:position w:val="1"/>
        </w:rPr>
      </w:r>
      <w:r>
        <w:rPr>
          <w:rFonts w:ascii="Arial" w:hAnsi="Arial" w:cs="Arial" w:eastAsia="Arial"/>
          <w:sz w:val="20"/>
          <w:szCs w:val="20"/>
          <w:color w:val="282F54"/>
          <w:spacing w:val="-8"/>
          <w:w w:val="115"/>
          <w:b/>
          <w:bCs/>
          <w:u w:val="thick" w:color="5B6483"/>
          <w:position w:val="1"/>
        </w:rPr>
        <w:t>.</w:t>
      </w:r>
      <w:r>
        <w:rPr>
          <w:rFonts w:ascii="Arial" w:hAnsi="Arial" w:cs="Arial" w:eastAsia="Arial"/>
          <w:sz w:val="20"/>
          <w:szCs w:val="20"/>
          <w:color w:val="282F54"/>
          <w:spacing w:val="-8"/>
          <w:w w:val="115"/>
          <w:b/>
          <w:bCs/>
          <w:u w:val="thick" w:color="5B6483"/>
          <w:position w:val="1"/>
        </w:rPr>
      </w:r>
      <w:r>
        <w:rPr>
          <w:rFonts w:ascii="Arial" w:hAnsi="Arial" w:cs="Arial" w:eastAsia="Arial"/>
          <w:sz w:val="20"/>
          <w:szCs w:val="20"/>
          <w:color w:val="282F54"/>
          <w:spacing w:val="-8"/>
          <w:w w:val="115"/>
          <w:b/>
          <w:bCs/>
          <w:u w:val="thick" w:color="5B6483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282F54"/>
          <w:spacing w:val="0"/>
          <w:w w:val="76"/>
          <w:u w:val="thick" w:color="5B6483"/>
          <w:position w:val="1"/>
        </w:rPr>
        <w:t>"H6ı</w:t>
      </w:r>
      <w:r>
        <w:rPr>
          <w:rFonts w:ascii="Times New Roman" w:hAnsi="Times New Roman" w:cs="Times New Roman" w:eastAsia="Times New Roman"/>
          <w:sz w:val="21"/>
          <w:szCs w:val="21"/>
          <w:color w:val="282F54"/>
          <w:spacing w:val="0"/>
          <w:w w:val="76"/>
          <w:u w:val="thick" w:color="5B6483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282F54"/>
          <w:spacing w:val="-1"/>
          <w:w w:val="77"/>
          <w:u w:val="thick" w:color="5B6483"/>
          <w:position w:val="1"/>
        </w:rPr>
        <w:t>o</w:t>
      </w:r>
      <w:r>
        <w:rPr>
          <w:rFonts w:ascii="Times New Roman" w:hAnsi="Times New Roman" w:cs="Times New Roman" w:eastAsia="Times New Roman"/>
          <w:sz w:val="21"/>
          <w:szCs w:val="21"/>
          <w:color w:val="282F54"/>
          <w:spacing w:val="-1"/>
          <w:w w:val="77"/>
          <w:u w:val="thick" w:color="5B6483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282F54"/>
          <w:spacing w:val="-1"/>
          <w:w w:val="77"/>
          <w:u w:val="thick" w:color="5B6483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171"/>
          <w:u w:val="thick" w:color="5B6483"/>
          <w:position w:val="1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171"/>
          <w:u w:val="thick" w:color="5B6483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-22"/>
          <w:w w:val="100"/>
          <w:u w:val="thick" w:color="5B6483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-22"/>
          <w:w w:val="100"/>
          <w:u w:val="thick" w:color="5B6483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-22"/>
          <w:w w:val="100"/>
          <w:u w:val="thick" w:color="5B6483"/>
          <w:position w:val="1"/>
        </w:rPr>
      </w:r>
      <w:r>
        <w:rPr>
          <w:rFonts w:ascii="Times New Roman" w:hAnsi="Times New Roman" w:cs="Times New Roman" w:eastAsia="Times New Roman"/>
          <w:sz w:val="23"/>
          <w:szCs w:val="23"/>
          <w:color w:val="424242"/>
          <w:spacing w:val="0"/>
          <w:w w:val="77"/>
          <w:u w:val="thick" w:color="5B6483"/>
          <w:position w:val="1"/>
        </w:rPr>
        <w:t>Ami</w:t>
      </w:r>
      <w:r>
        <w:rPr>
          <w:rFonts w:ascii="Times New Roman" w:hAnsi="Times New Roman" w:cs="Times New Roman" w:eastAsia="Times New Roman"/>
          <w:sz w:val="23"/>
          <w:szCs w:val="23"/>
          <w:color w:val="424242"/>
          <w:spacing w:val="0"/>
          <w:w w:val="77"/>
          <w:u w:val="thick" w:color="5B6483"/>
          <w:position w:val="1"/>
        </w:rPr>
      </w:r>
      <w:r>
        <w:rPr>
          <w:rFonts w:ascii="Times New Roman" w:hAnsi="Times New Roman" w:cs="Times New Roman" w:eastAsia="Times New Roman"/>
          <w:sz w:val="23"/>
          <w:szCs w:val="23"/>
          <w:color w:val="424242"/>
          <w:spacing w:val="-1"/>
          <w:w w:val="78"/>
          <w:u w:val="thick" w:color="5B6483"/>
          <w:position w:val="1"/>
        </w:rPr>
        <w:t>r</w:t>
      </w:r>
      <w:r>
        <w:rPr>
          <w:rFonts w:ascii="Times New Roman" w:hAnsi="Times New Roman" w:cs="Times New Roman" w:eastAsia="Times New Roman"/>
          <w:sz w:val="23"/>
          <w:szCs w:val="23"/>
          <w:color w:val="424242"/>
          <w:spacing w:val="-1"/>
          <w:w w:val="78"/>
          <w:u w:val="thick" w:color="5B6483"/>
          <w:position w:val="1"/>
        </w:rPr>
      </w:r>
      <w:r>
        <w:rPr>
          <w:rFonts w:ascii="Times New Roman" w:hAnsi="Times New Roman" w:cs="Times New Roman" w:eastAsia="Times New Roman"/>
          <w:sz w:val="23"/>
          <w:szCs w:val="23"/>
          <w:color w:val="424242"/>
          <w:spacing w:val="-1"/>
          <w:w w:val="78"/>
          <w:position w:val="1"/>
        </w:rPr>
      </w:r>
      <w:r>
        <w:rPr>
          <w:rFonts w:ascii="Times New Roman" w:hAnsi="Times New Roman" w:cs="Times New Roman" w:eastAsia="Times New Roman"/>
          <w:sz w:val="23"/>
          <w:szCs w:val="23"/>
          <w:color w:val="424242"/>
          <w:spacing w:val="-1"/>
          <w:w w:val="78"/>
          <w:position w:val="1"/>
        </w:rPr>
      </w:r>
      <w:r>
        <w:rPr>
          <w:rFonts w:ascii="Times New Roman" w:hAnsi="Times New Roman" w:cs="Times New Roman" w:eastAsia="Times New Roman"/>
          <w:sz w:val="23"/>
          <w:szCs w:val="23"/>
          <w:color w:val="898989"/>
          <w:spacing w:val="0"/>
          <w:w w:val="64"/>
          <w:position w:val="1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65" w:lineRule="exact"/>
        <w:ind w:left="508" w:right="-20"/>
        <w:jc w:val="left"/>
        <w:tabs>
          <w:tab w:pos="10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ACACAE"/>
          <w:spacing w:val="-38"/>
          <w:w w:val="160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ACACAE"/>
          <w:spacing w:val="0"/>
          <w:w w:val="55"/>
        </w:rPr>
        <w:t>...</w:t>
      </w:r>
      <w:r>
        <w:rPr>
          <w:rFonts w:ascii="Times New Roman" w:hAnsi="Times New Roman" w:cs="Times New Roman" w:eastAsia="Times New Roman"/>
          <w:sz w:val="26"/>
          <w:szCs w:val="26"/>
          <w:color w:val="ACACAE"/>
          <w:spacing w:val="-48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CBCBF"/>
          <w:spacing w:val="0"/>
          <w:w w:val="54"/>
        </w:rPr>
        <w:t>,....,</w:t>
      </w:r>
      <w:r>
        <w:rPr>
          <w:rFonts w:ascii="Times New Roman" w:hAnsi="Times New Roman" w:cs="Times New Roman" w:eastAsia="Times New Roman"/>
          <w:sz w:val="14"/>
          <w:szCs w:val="14"/>
          <w:color w:val="BCBCB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BCBCB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ACACAE"/>
          <w:spacing w:val="0"/>
          <w:w w:val="163"/>
          <w:position w:val="4"/>
        </w:rPr>
        <w:t>,.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54" w:lineRule="exact"/>
        <w:ind w:left="41" w:right="-20"/>
        <w:jc w:val="left"/>
        <w:tabs>
          <w:tab w:pos="70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Arial" w:hAnsi="Arial" w:cs="Arial" w:eastAsia="Arial"/>
          <w:sz w:val="9"/>
          <w:szCs w:val="9"/>
          <w:color w:val="595959"/>
          <w:spacing w:val="0"/>
          <w:w w:val="100"/>
        </w:rPr>
        <w:t>.</w:t>
      </w:r>
      <w:r>
        <w:rPr>
          <w:rFonts w:ascii="Arial" w:hAnsi="Arial" w:cs="Arial" w:eastAsia="Arial"/>
          <w:sz w:val="9"/>
          <w:szCs w:val="9"/>
          <w:color w:val="595959"/>
          <w:spacing w:val="0"/>
          <w:w w:val="100"/>
        </w:rPr>
        <w:t>  </w:t>
      </w:r>
      <w:r>
        <w:rPr>
          <w:rFonts w:ascii="Arial" w:hAnsi="Arial" w:cs="Arial" w:eastAsia="Arial"/>
          <w:sz w:val="9"/>
          <w:szCs w:val="9"/>
          <w:color w:val="595959"/>
          <w:spacing w:val="5"/>
          <w:w w:val="100"/>
        </w:rPr>
        <w:t> </w:t>
      </w:r>
      <w:r>
        <w:rPr>
          <w:rFonts w:ascii="Arial" w:hAnsi="Arial" w:cs="Arial" w:eastAsia="Arial"/>
          <w:sz w:val="9"/>
          <w:szCs w:val="9"/>
          <w:color w:val="424242"/>
          <w:spacing w:val="0"/>
          <w:w w:val="100"/>
        </w:rPr>
        <w:t>'</w:t>
      </w:r>
      <w:r>
        <w:rPr>
          <w:rFonts w:ascii="Arial" w:hAnsi="Arial" w:cs="Arial" w:eastAsia="Arial"/>
          <w:sz w:val="9"/>
          <w:szCs w:val="9"/>
          <w:color w:val="424242"/>
          <w:spacing w:val="24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424242"/>
          <w:spacing w:val="0"/>
          <w:w w:val="281"/>
          <w:i/>
        </w:rPr>
        <w:t>:</w:t>
      </w:r>
      <w:r>
        <w:rPr>
          <w:rFonts w:ascii="Arial" w:hAnsi="Arial" w:cs="Arial" w:eastAsia="Arial"/>
          <w:sz w:val="8"/>
          <w:szCs w:val="8"/>
          <w:color w:val="424242"/>
          <w:spacing w:val="0"/>
          <w:w w:val="100"/>
          <w:i/>
        </w:rPr>
        <w:tab/>
      </w:r>
      <w:r>
        <w:rPr>
          <w:rFonts w:ascii="Arial" w:hAnsi="Arial" w:cs="Arial" w:eastAsia="Arial"/>
          <w:sz w:val="8"/>
          <w:szCs w:val="8"/>
          <w:color w:val="424242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4"/>
          <w:szCs w:val="14"/>
          <w:color w:val="2A2A2A"/>
          <w:spacing w:val="0"/>
          <w:w w:val="70"/>
          <w:position w:val="-1"/>
        </w:rPr>
        <w:t>_,_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6" w:lineRule="exact"/>
        <w:ind w:right="-20"/>
        <w:jc w:val="left"/>
        <w:rPr>
          <w:rFonts w:ascii="Arial" w:hAnsi="Arial" w:cs="Arial" w:eastAsia="Arial"/>
          <w:sz w:val="5"/>
          <w:szCs w:val="5"/>
        </w:rPr>
      </w:pPr>
      <w:rPr/>
      <w:r>
        <w:rPr/>
        <w:pict>
          <v:group style="position:absolute;margin-left:117.268997pt;margin-top:-12.689417pt;width:.1pt;height:29.006906pt;mso-position-horizontal-relative:page;mso-position-vertical-relative:paragraph;z-index:-15517" coordorigin="2345,-254" coordsize="2,580">
            <v:shape style="position:absolute;left:2345;top:-254;width:2;height:580" coordorigin="2345,-254" coordsize="0,580" path="m2345,326l2345,-254e" filled="f" stroked="t" strokeweight=".239324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5"/>
          <w:szCs w:val="5"/>
          <w:color w:val="595959"/>
          <w:spacing w:val="-19"/>
          <w:w w:val="191"/>
          <w:position w:val="-2"/>
        </w:rPr>
        <w:t>·</w:t>
      </w:r>
      <w:r>
        <w:rPr>
          <w:rFonts w:ascii="Arial" w:hAnsi="Arial" w:cs="Arial" w:eastAsia="Arial"/>
          <w:sz w:val="5"/>
          <w:szCs w:val="5"/>
          <w:color w:val="757575"/>
          <w:spacing w:val="0"/>
          <w:w w:val="270"/>
          <w:position w:val="-2"/>
        </w:rPr>
        <w:t>,</w:t>
      </w:r>
      <w:r>
        <w:rPr>
          <w:rFonts w:ascii="Arial" w:hAnsi="Arial" w:cs="Arial" w:eastAsia="Arial"/>
          <w:sz w:val="5"/>
          <w:szCs w:val="5"/>
          <w:color w:val="757575"/>
          <w:spacing w:val="0"/>
          <w:w w:val="100"/>
          <w:position w:val="-2"/>
        </w:rPr>
        <w:t>         </w:t>
      </w:r>
      <w:r>
        <w:rPr>
          <w:rFonts w:ascii="Arial" w:hAnsi="Arial" w:cs="Arial" w:eastAsia="Arial"/>
          <w:sz w:val="5"/>
          <w:szCs w:val="5"/>
          <w:color w:val="757575"/>
          <w:spacing w:val="4"/>
          <w:w w:val="100"/>
          <w:position w:val="-2"/>
        </w:rPr>
        <w:t> </w:t>
      </w:r>
      <w:r>
        <w:rPr>
          <w:rFonts w:ascii="Arial" w:hAnsi="Arial" w:cs="Arial" w:eastAsia="Arial"/>
          <w:sz w:val="5"/>
          <w:szCs w:val="5"/>
          <w:color w:val="424242"/>
          <w:spacing w:val="0"/>
          <w:w w:val="150"/>
          <w:b/>
          <w:bCs/>
          <w:i/>
          <w:position w:val="-2"/>
        </w:rPr>
        <w:t>.</w:t>
      </w:r>
      <w:r>
        <w:rPr>
          <w:rFonts w:ascii="Arial" w:hAnsi="Arial" w:cs="Arial" w:eastAsia="Arial"/>
          <w:sz w:val="5"/>
          <w:szCs w:val="5"/>
          <w:color w:val="424242"/>
          <w:spacing w:val="-13"/>
          <w:w w:val="150"/>
          <w:b/>
          <w:bCs/>
          <w:i/>
          <w:position w:val="-2"/>
        </w:rPr>
        <w:t>.</w:t>
      </w:r>
      <w:r>
        <w:rPr>
          <w:rFonts w:ascii="Arial" w:hAnsi="Arial" w:cs="Arial" w:eastAsia="Arial"/>
          <w:sz w:val="5"/>
          <w:szCs w:val="5"/>
          <w:color w:val="2A2A2A"/>
          <w:spacing w:val="0"/>
          <w:w w:val="154"/>
          <w:b/>
          <w:bCs/>
          <w:i/>
          <w:position w:val="-2"/>
        </w:rPr>
        <w:t>·.If.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200"/>
          <w:cols w:num="3" w:equalWidth="0">
            <w:col w:w="458" w:space="2185"/>
            <w:col w:w="2134" w:space="3928"/>
            <w:col w:w="2815"/>
          </w:cols>
        </w:sectPr>
      </w:pPr>
      <w:rPr/>
    </w:p>
    <w:p>
      <w:pPr>
        <w:spacing w:before="0" w:after="0" w:line="65" w:lineRule="exact"/>
        <w:ind w:right="1840"/>
        <w:jc w:val="right"/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pict>
          <v:group style="position:absolute;margin-left:14.35947pt;margin-top:40.274857pt;width:567.318709pt;height:767.962425pt;mso-position-horizontal-relative:page;mso-position-vertical-relative:page;z-index:-15524" coordorigin="287,805" coordsize="11346,15359">
            <v:group style="position:absolute;left:302;top:829;width:11277;height:2" coordorigin="302,829" coordsize="11277,2">
              <v:shape style="position:absolute;left:302;top:829;width:11277;height:2" coordorigin="302,829" coordsize="11277,0" path="m302,829l11579,829e" filled="f" stroked="t" strokeweight=".957298pt" strokecolor="#4F4F4F">
                <v:path arrowok="t"/>
              </v:shape>
            </v:group>
            <v:group style="position:absolute;left:2355;top:820;width:2;height:1534" coordorigin="2355,820" coordsize="2,1534">
              <v:shape style="position:absolute;left:2355;top:820;width:2;height:1534" coordorigin="2355,820" coordsize="0,1534" path="m2355,2354l2355,820e" filled="f" stroked="t" strokeweight=".957298pt" strokecolor="#444444">
                <v:path arrowok="t"/>
              </v:shape>
            </v:group>
            <v:group style="position:absolute;left:9176;top:825;width:2;height:873" coordorigin="9176,825" coordsize="2,873">
              <v:shape style="position:absolute;left:9176;top:825;width:2;height:873" coordorigin="9176,825" coordsize="0,873" path="m9176,1697l9176,825e" filled="f" stroked="t" strokeweight=".957298pt" strokecolor="#4B4B4B">
                <v:path arrowok="t"/>
              </v:shape>
            </v:group>
            <v:group style="position:absolute;left:11571;top:820;width:2;height:2038" coordorigin="11571,820" coordsize="2,2038">
              <v:shape style="position:absolute;left:11571;top:820;width:2;height:2038" coordorigin="11571,820" coordsize="0,2038" path="m11571,2858l11571,820e" filled="f" stroked="t" strokeweight=".957298pt" strokecolor="#575757">
                <v:path arrowok="t"/>
              </v:shape>
            </v:group>
            <v:group style="position:absolute;left:309;top:815;width:2;height:1084" coordorigin="309,815" coordsize="2,1084">
              <v:shape style="position:absolute;left:309;top:815;width:2;height:1084" coordorigin="309,815" coordsize="0,1084" path="m309,1899l309,815e" filled="f" stroked="t" strokeweight=".957298pt" strokecolor="#707070">
                <v:path arrowok="t"/>
              </v:shape>
            </v:group>
            <v:group style="position:absolute;left:9178;top:1621;width:2;height:738" coordorigin="9178,1621" coordsize="2,738">
              <v:shape style="position:absolute;left:9178;top:1621;width:2;height:738" coordorigin="9178,1621" coordsize="0,738" path="m9178,2359l9178,1621e" filled="f" stroked="t" strokeweight=".717973pt" strokecolor="#383838">
                <v:path arrowok="t"/>
              </v:shape>
            </v:group>
            <v:group style="position:absolute;left:297;top:2347;width:2087;height:2" coordorigin="297,2347" coordsize="2087,2">
              <v:shape style="position:absolute;left:297;top:2347;width:2087;height:2" coordorigin="297,2347" coordsize="2087,0" path="m297,2347l2384,2347e" filled="f" stroked="t" strokeweight=".478649pt" strokecolor="#3F3F3F">
                <v:path arrowok="t"/>
              </v:shape>
            </v:group>
            <v:group style="position:absolute;left:306;top:1841;width:2;height:2172" coordorigin="306,1841" coordsize="2,2172">
              <v:shape style="position:absolute;left:306;top:1841;width:2;height:2172" coordorigin="306,1841" coordsize="0,2172" path="m306,4013l306,1841e" filled="f" stroked="t" strokeweight=".717973pt" strokecolor="#4F4F4F">
                <v:path arrowok="t"/>
              </v:shape>
            </v:group>
            <v:group style="position:absolute;left:2307;top:2349;width:972;height:2" coordorigin="2307,2349" coordsize="972,2">
              <v:shape style="position:absolute;left:2307;top:2349;width:972;height:2" coordorigin="2307,2349" coordsize="972,0" path="m2307,2349l3279,2349e" filled="f" stroked="t" strokeweight=".478649pt" strokecolor="#131313">
                <v:path arrowok="t"/>
              </v:shape>
            </v:group>
            <v:group style="position:absolute;left:3221;top:2352;width:5983;height:2" coordorigin="3221,2352" coordsize="5983,2">
              <v:shape style="position:absolute;left:3221;top:2352;width:5983;height:2" coordorigin="3221,2352" coordsize="5983,0" path="m3221,2352l9204,2352e" filled="f" stroked="t" strokeweight=".717973pt" strokecolor="#444444">
                <v:path arrowok="t"/>
              </v:shape>
            </v:group>
            <v:group style="position:absolute;left:9128;top:2352;width:440;height:2" coordorigin="9128,2352" coordsize="440,2">
              <v:shape style="position:absolute;left:9128;top:2352;width:440;height:2" coordorigin="9128,2352" coordsize="440,0" path="m9128,2352l9568,2352e" filled="f" stroked="t" strokeweight=".717973pt" strokecolor="#2F2F2F">
                <v:path arrowok="t"/>
              </v:shape>
            </v:group>
            <v:group style="position:absolute;left:9511;top:2354;width:455;height:2" coordorigin="9511,2354" coordsize="455,2">
              <v:shape style="position:absolute;left:9511;top:2354;width:455;height:2" coordorigin="9511,2354" coordsize="455,0" path="m9511,2354l9965,2354e" filled="f" stroked="t" strokeweight=".478649pt" strokecolor="#080808">
                <v:path arrowok="t"/>
              </v:shape>
            </v:group>
            <v:group style="position:absolute;left:9908;top:2349;width:1675;height:2" coordorigin="9908,2349" coordsize="1675,2">
              <v:shape style="position:absolute;left:9908;top:2349;width:1675;height:2" coordorigin="9908,2349" coordsize="1675,0" path="m9908,2349l11583,2349e" filled="f" stroked="t" strokeweight=".717973pt" strokecolor="#545454">
                <v:path arrowok="t"/>
              </v:shape>
            </v:group>
            <v:group style="position:absolute;left:297;top:2591;width:1422;height:2" coordorigin="297,2591" coordsize="1422,2">
              <v:shape style="position:absolute;left:297;top:2591;width:1422;height:2" coordorigin="297,2591" coordsize="1422,0" path="m297,2591l1718,2591e" filled="f" stroked="t" strokeweight=".957298pt" strokecolor="#5B5B5B">
                <v:path arrowok="t"/>
              </v:shape>
            </v:group>
            <v:group style="position:absolute;left:1661;top:2591;width:1690;height:2" coordorigin="1661,2591" coordsize="1690,2">
              <v:shape style="position:absolute;left:1661;top:2591;width:1690;height:2" coordorigin="1661,2591" coordsize="1690,0" path="m1661,2591l3351,2591e" filled="f" stroked="t" strokeweight=".478649pt" strokecolor="#343434">
                <v:path arrowok="t"/>
              </v:shape>
            </v:group>
            <v:group style="position:absolute;left:2805;top:2591;width:6012;height:2" coordorigin="2805,2591" coordsize="6012,2">
              <v:shape style="position:absolute;left:2805;top:2591;width:6012;height:2" coordorigin="2805,2591" coordsize="6012,0" path="m2805,2591l8817,2591e" filled="f" stroked="t" strokeweight=".957298pt" strokecolor="#484848">
                <v:path arrowok="t"/>
              </v:shape>
            </v:group>
            <v:group style="position:absolute;left:7745;top:2594;width:2221;height:2" coordorigin="7745,2594" coordsize="2221,2">
              <v:shape style="position:absolute;left:7745;top:2594;width:2221;height:2" coordorigin="7745,2594" coordsize="2221,0" path="m7745,2594l9965,2594e" filled="f" stroked="t" strokeweight=".478649pt" strokecolor="#2B2B2B">
                <v:path arrowok="t"/>
              </v:shape>
            </v:group>
            <v:group style="position:absolute;left:9908;top:2594;width:1675;height:2" coordorigin="9908,2594" coordsize="1675,2">
              <v:shape style="position:absolute;left:9908;top:2594;width:1675;height:2" coordorigin="9908,2594" coordsize="1675,0" path="m9908,2594l11583,2594e" filled="f" stroked="t" strokeweight=".717973pt" strokecolor="#484848">
                <v:path arrowok="t"/>
              </v:shape>
            </v:group>
            <v:group style="position:absolute;left:297;top:2829;width:11287;height:2" coordorigin="297,2829" coordsize="11287,2">
              <v:shape style="position:absolute;left:297;top:2829;width:11287;height:2" coordorigin="297,2829" coordsize="11287,0" path="m297,2829l11583,2829e" filled="f" stroked="t" strokeweight=".717973pt" strokecolor="#4B4B4B">
                <v:path arrowok="t"/>
              </v:shape>
            </v:group>
            <v:group style="position:absolute;left:302;top:3071;width:11282;height:2" coordorigin="302,3071" coordsize="11282,2">
              <v:shape style="position:absolute;left:302;top:3071;width:11282;height:2" coordorigin="302,3071" coordsize="11282,0" path="m302,3071l11583,3071e" filled="f" stroked="t" strokeweight=".957298pt" strokecolor="#4B4B4B">
                <v:path arrowok="t"/>
              </v:shape>
            </v:group>
            <v:group style="position:absolute;left:11579;top:825;width:2;height:2517" coordorigin="11579,825" coordsize="2,2517">
              <v:shape style="position:absolute;left:11579;top:825;width:2;height:2517" coordorigin="11579,825" coordsize="0,2517" path="m11579,3342l11579,825e" filled="f" stroked="t" strokeweight=".478649pt" strokecolor="#4B4B4B">
                <v:path arrowok="t"/>
              </v:shape>
            </v:group>
            <v:group style="position:absolute;left:302;top:3311;width:1417;height:2" coordorigin="302,3311" coordsize="1417,2">
              <v:shape style="position:absolute;left:302;top:3311;width:1417;height:2" coordorigin="302,3311" coordsize="1417,0" path="m302,3311l1718,3311e" filled="f" stroked="t" strokeweight=".957298pt" strokecolor="#676767">
                <v:path arrowok="t"/>
              </v:shape>
            </v:group>
            <v:group style="position:absolute;left:1661;top:3311;width:3911;height:2" coordorigin="1661,3311" coordsize="3911,2">
              <v:shape style="position:absolute;left:1661;top:3311;width:3911;height:2" coordorigin="1661,3311" coordsize="3911,0" path="m1661,3311l5571,3311e" filled="f" stroked="t" strokeweight=".717973pt" strokecolor="#4B4B4B">
                <v:path arrowok="t"/>
              </v:shape>
            </v:group>
            <v:group style="position:absolute;left:5380;top:3311;width:3197;height:2" coordorigin="5380,3311" coordsize="3197,2">
              <v:shape style="position:absolute;left:5380;top:3311;width:3197;height:2" coordorigin="5380,3311" coordsize="3197,0" path="m5380,3311l8577,3311e" filled="f" stroked="t" strokeweight=".957298pt" strokecolor="#606060">
                <v:path arrowok="t"/>
              </v:shape>
            </v:group>
            <v:group style="position:absolute;left:8319;top:3311;width:876;height:2" coordorigin="8319,3311" coordsize="876,2">
              <v:shape style="position:absolute;left:8319;top:3311;width:876;height:2" coordorigin="8319,3311" coordsize="876,0" path="m8319,3311l9195,3311e" filled="f" stroked="t" strokeweight=".478649pt" strokecolor="#484848">
                <v:path arrowok="t"/>
              </v:shape>
            </v:group>
            <v:group style="position:absolute;left:9137;top:3313;width:828;height:2" coordorigin="9137,3313" coordsize="828,2">
              <v:shape style="position:absolute;left:9137;top:3313;width:828;height:2" coordorigin="9137,3313" coordsize="828,0" path="m9137,3313l9965,3313e" filled="f" stroked="t" strokeweight=".478649pt" strokecolor="#282828">
                <v:path arrowok="t"/>
              </v:shape>
            </v:group>
            <v:group style="position:absolute;left:9908;top:3313;width:1680;height:2" coordorigin="9908,3313" coordsize="1680,2">
              <v:shape style="position:absolute;left:9908;top:3313;width:1680;height:2" coordorigin="9908,3313" coordsize="1680,0" path="m9908,3313l11588,3313e" filled="f" stroked="t" strokeweight=".717973pt" strokecolor="#606060">
                <v:path arrowok="t"/>
              </v:shape>
            </v:group>
            <v:group style="position:absolute;left:302;top:3553;width:4011;height:2" coordorigin="302,3553" coordsize="4011,2">
              <v:shape style="position:absolute;left:302;top:3553;width:4011;height:2" coordorigin="302,3553" coordsize="4011,0" path="m302,3553l4313,3553e" filled="f" stroked="t" strokeweight=".957298pt" strokecolor="#606060">
                <v:path arrowok="t"/>
              </v:shape>
            </v:group>
            <v:group style="position:absolute;left:4131;top:3553;width:1441;height:2" coordorigin="4131,3553" coordsize="1441,2">
              <v:shape style="position:absolute;left:4131;top:3553;width:1441;height:2" coordorigin="4131,3553" coordsize="1441,0" path="m4131,3553l5571,3553e" filled="f" stroked="t" strokeweight=".478649pt" strokecolor="#343434">
                <v:path arrowok="t"/>
              </v:shape>
            </v:group>
            <v:group style="position:absolute;left:5514;top:3553;width:6079;height:2" coordorigin="5514,3553" coordsize="6079,2">
              <v:shape style="position:absolute;left:5514;top:3553;width:6079;height:2" coordorigin="5514,3553" coordsize="6079,0" path="m5514,3553l11593,3553e" filled="f" stroked="t" strokeweight=".717973pt" strokecolor="#545454">
                <v:path arrowok="t"/>
              </v:shape>
            </v:group>
            <v:group style="position:absolute;left:11588;top:825;width:2;height:7619" coordorigin="11588,825" coordsize="2,7619">
              <v:shape style="position:absolute;left:11588;top:825;width:2;height:7619" coordorigin="11588,825" coordsize="0,7619" path="m11588,8443l11588,825e" filled="f" stroked="t" strokeweight=".717973pt" strokecolor="#575757">
                <v:path arrowok="t"/>
              </v:shape>
            </v:group>
            <v:group style="position:absolute;left:3856;top:3548;width:2;height:758" coordorigin="3856,3548" coordsize="2,758">
              <v:shape style="position:absolute;left:3856;top:3548;width:2;height:758" coordorigin="3856,3548" coordsize="0,758" path="m3856,4305l3856,3548e" filled="f" stroked="t" strokeweight=".717973pt" strokecolor="#444444">
                <v:path arrowok="t"/>
              </v:shape>
            </v:group>
            <v:group style="position:absolute;left:6991;top:3543;width:2;height:758" coordorigin="6991,3543" coordsize="2,758">
              <v:shape style="position:absolute;left:6991;top:3543;width:2;height:758" coordorigin="6991,3543" coordsize="0,758" path="m6991,4301l6991,3543e" filled="f" stroked="t" strokeweight=".717973pt" strokecolor="#4B4B4B">
                <v:path arrowok="t"/>
              </v:shape>
            </v:group>
            <v:group style="position:absolute;left:11581;top:3524;width:2;height:945" coordorigin="11581,3524" coordsize="2,945">
              <v:shape style="position:absolute;left:11581;top:3524;width:2;height:945" coordorigin="11581,3524" coordsize="0,945" path="m11581,4469l11581,3524e" filled="f" stroked="t" strokeweight=".957298pt" strokecolor="#6B6B6B">
                <v:path arrowok="t"/>
              </v:shape>
            </v:group>
            <v:group style="position:absolute;left:3853;top:3979;width:2527;height:2" coordorigin="3853,3979" coordsize="2527,2">
              <v:shape style="position:absolute;left:3853;top:3979;width:2527;height:2" coordorigin="3853,3979" coordsize="2527,0" path="m3853,3979l6380,3979e" filled="f" stroked="t" strokeweight=".717973pt" strokecolor="#545454">
                <v:path arrowok="t"/>
              </v:shape>
            </v:group>
            <v:group style="position:absolute;left:6203;top:3975;width:795;height:2" coordorigin="6203,3975" coordsize="795,2">
              <v:shape style="position:absolute;left:6203;top:3975;width:795;height:2" coordorigin="6203,3975" coordsize="795,0" path="m6203,3975l6998,3975e" filled="f" stroked="t" strokeweight=".717973pt" strokecolor="#A0A0A0">
                <v:path arrowok="t"/>
              </v:shape>
            </v:group>
            <v:group style="position:absolute;left:302;top:4296;width:1417;height:2" coordorigin="302,4296" coordsize="1417,2">
              <v:shape style="position:absolute;left:302;top:4296;width:1417;height:2" coordorigin="302,4296" coordsize="1417,0" path="m302,4296l1718,4296e" filled="f" stroked="t" strokeweight=".717973pt" strokecolor="#545454">
                <v:path arrowok="t"/>
              </v:shape>
            </v:group>
            <v:group style="position:absolute;left:306;top:3955;width:2;height:1376" coordorigin="306,3955" coordsize="2,1376">
              <v:shape style="position:absolute;left:306;top:3955;width:2;height:1376" coordorigin="306,3955" coordsize="0,1376" path="m306,5332l306,3955e" filled="f" stroked="t" strokeweight=".478649pt" strokecolor="#2B2B2B">
                <v:path arrowok="t"/>
              </v:shape>
            </v:group>
            <v:group style="position:absolute;left:1661;top:4296;width:1618;height:2" coordorigin="1661,4296" coordsize="1618,2">
              <v:shape style="position:absolute;left:1661;top:4296;width:1618;height:2" coordorigin="1661,4296" coordsize="1618,0" path="m1661,4296l3279,4296e" filled="f" stroked="t" strokeweight=".478649pt" strokecolor="#1F1F1F">
                <v:path arrowok="t"/>
              </v:shape>
            </v:group>
            <v:group style="position:absolute;left:3221;top:4298;width:641;height:2" coordorigin="3221,4298" coordsize="641,2">
              <v:shape style="position:absolute;left:3221;top:4298;width:641;height:2" coordorigin="3221,4298" coordsize="641,0" path="m3221,4298l3863,4298e" filled="f" stroked="t" strokeweight=".717973pt" strokecolor="#383838">
                <v:path arrowok="t"/>
              </v:shape>
            </v:group>
            <v:group style="position:absolute;left:3676;top:4294;width:7912;height:2" coordorigin="3676,4294" coordsize="7912,2">
              <v:shape style="position:absolute;left:3676;top:4294;width:7912;height:2" coordorigin="3676,4294" coordsize="7912,0" path="m3676,4294l11588,4294e" filled="f" stroked="t" strokeweight="1.196622pt" strokecolor="#4B4B4B">
                <v:path arrowok="t"/>
              </v:shape>
            </v:group>
            <v:group style="position:absolute;left:302;top:4574;width:1417;height:2" coordorigin="302,4574" coordsize="1417,2">
              <v:shape style="position:absolute;left:302;top:4574;width:1417;height:2" coordorigin="302,4574" coordsize="1417,0" path="m302,4574l1718,4574e" filled="f" stroked="t" strokeweight=".717973pt" strokecolor="#4B4B4B">
                <v:path arrowok="t"/>
              </v:shape>
            </v:group>
            <v:group style="position:absolute;left:1661;top:4574;width:723;height:2" coordorigin="1661,4574" coordsize="723,2">
              <v:shape style="position:absolute;left:1661;top:4574;width:723;height:2" coordorigin="1661,4574" coordsize="723,0" path="m1661,4574l2384,4574e" filled="f" stroked="t" strokeweight=".478649pt" strokecolor="#1C1C1C">
                <v:path arrowok="t"/>
              </v:shape>
            </v:group>
            <v:group style="position:absolute;left:2360;top:4291;width:2;height:2282" coordorigin="2360,4291" coordsize="2,2282">
              <v:shape style="position:absolute;left:2360;top:4291;width:2;height:2282" coordorigin="2360,4291" coordsize="0,2282" path="m2360,6573l2360,4291e" filled="f" stroked="t" strokeweight=".957298pt" strokecolor="#3F3F3F">
                <v:path arrowok="t"/>
              </v:shape>
            </v:group>
            <v:group style="position:absolute;left:2307;top:4574;width:7658;height:2" coordorigin="2307,4574" coordsize="7658,2">
              <v:shape style="position:absolute;left:2307;top:4574;width:7658;height:2" coordorigin="2307,4574" coordsize="7658,0" path="m2307,4574l9965,4574e" filled="f" stroked="t" strokeweight=".717973pt" strokecolor="#3B3B3B">
                <v:path arrowok="t"/>
              </v:shape>
            </v:group>
            <v:group style="position:absolute;left:9827;top:4574;width:1761;height:2" coordorigin="9827,4574" coordsize="1761,2">
              <v:shape style="position:absolute;left:9827;top:4574;width:1761;height:2" coordorigin="9827,4574" coordsize="1761,0" path="m9827,4574l11588,4574e" filled="f" stroked="t" strokeweight=".957298pt" strokecolor="#545454">
                <v:path arrowok="t"/>
              </v:shape>
            </v:group>
            <v:group style="position:absolute;left:11579;top:4243;width:2;height:360" coordorigin="11579,4243" coordsize="2,360">
              <v:shape style="position:absolute;left:11579;top:4243;width:2;height:360" coordorigin="11579,4243" coordsize="0,360" path="m11579,4603l11579,4243e" filled="f" stroked="t" strokeweight=".717973pt" strokecolor="#909090">
                <v:path arrowok="t"/>
              </v:shape>
            </v:group>
            <v:group style="position:absolute;left:2350;top:4816;width:6936;height:2" coordorigin="2350,4816" coordsize="6936,2">
              <v:shape style="position:absolute;left:2350;top:4816;width:6936;height:2" coordorigin="2350,4816" coordsize="6936,0" path="m2350,4816l9286,4816e" filled="f" stroked="t" strokeweight=".717973pt" strokecolor="#484848">
                <v:path arrowok="t"/>
              </v:shape>
            </v:group>
            <v:group style="position:absolute;left:9137;top:4816;width:431;height:2" coordorigin="9137,4816" coordsize="431,2">
              <v:shape style="position:absolute;left:9137;top:4816;width:431;height:2" coordorigin="9137,4816" coordsize="431,0" path="m9137,4816l9568,4816e" filled="f" stroked="t" strokeweight=".717973pt" strokecolor="#282828">
                <v:path arrowok="t"/>
              </v:shape>
            </v:group>
            <v:group style="position:absolute;left:9511;top:4819;width:455;height:2" coordorigin="9511,4819" coordsize="455,2">
              <v:shape style="position:absolute;left:9511;top:4819;width:455;height:2" coordorigin="9511,4819" coordsize="455,0" path="m9511,4819l9965,4819e" filled="f" stroked="t" strokeweight=".478649pt" strokecolor="#0F0F0F">
                <v:path arrowok="t"/>
              </v:shape>
            </v:group>
            <v:group style="position:absolute;left:9908;top:4816;width:1685;height:2" coordorigin="9908,4816" coordsize="1685,2">
              <v:shape style="position:absolute;left:9908;top:4816;width:1685;height:2" coordorigin="9908,4816" coordsize="1685,0" path="m9908,4816l11593,4816e" filled="f" stroked="t" strokeweight=".957298pt" strokecolor="#575757">
                <v:path arrowok="t"/>
              </v:shape>
            </v:group>
            <v:group style="position:absolute;left:4925;top:4804;width:2;height:527" coordorigin="4925,4804" coordsize="2,527">
              <v:shape style="position:absolute;left:4925;top:4804;width:2;height:527" coordorigin="4925,4804" coordsize="0,527" path="m4925,5332l4925,4804e" filled="f" stroked="t" strokeweight=".957298pt" strokecolor="#444444">
                <v:path arrowok="t"/>
              </v:shape>
            </v:group>
            <v:group style="position:absolute;left:7773;top:4790;width:2;height:523" coordorigin="7773,4790" coordsize="2,523">
              <v:shape style="position:absolute;left:7773;top:4790;width:2;height:523" coordorigin="7773,4790" coordsize="0,523" path="m7773,5312l7773,4790e" filled="f" stroked="t" strokeweight=".239324pt" strokecolor="#3F3F3F">
                <v:path arrowok="t"/>
              </v:shape>
            </v:group>
            <v:group style="position:absolute;left:4925;top:5300;width:6672;height:2" coordorigin="4925,5300" coordsize="6672,2">
              <v:shape style="position:absolute;left:4925;top:5300;width:6672;height:2" coordorigin="4925,5300" coordsize="6672,0" path="m4925,5300l11598,5300e" filled="f" stroked="t" strokeweight=".717973pt" strokecolor="#484848">
                <v:path arrowok="t"/>
              </v:shape>
            </v:group>
            <v:group style="position:absolute;left:4930;top:5274;width:2;height:556" coordorigin="4930,5274" coordsize="2,556">
              <v:shape style="position:absolute;left:4930;top:5274;width:2;height:556" coordorigin="4930,5274" coordsize="0,556" path="m4930,5830l4930,5274e" filled="f" stroked="t" strokeweight=".478649pt" strokecolor="#232323">
                <v:path arrowok="t"/>
              </v:shape>
            </v:group>
            <v:group style="position:absolute;left:4925;top:5540;width:6672;height:2" coordorigin="4925,5540" coordsize="6672,2">
              <v:shape style="position:absolute;left:4925;top:5540;width:6672;height:2" coordorigin="4925,5540" coordsize="6672,0" path="m4925,5540l11598,5540e" filled="f" stroked="t" strokeweight=".957298pt" strokecolor="#484848">
                <v:path arrowok="t"/>
              </v:shape>
            </v:group>
            <v:group style="position:absolute;left:4925;top:5780;width:6672;height:2" coordorigin="4925,5780" coordsize="6672,2">
              <v:shape style="position:absolute;left:4925;top:5780;width:6672;height:2" coordorigin="4925,5780" coordsize="6672,0" path="m4925,5780l11598,5780e" filled="f" stroked="t" strokeweight=".957298pt" strokecolor="#4B4B4B">
                <v:path arrowok="t"/>
              </v:shape>
            </v:group>
            <v:group style="position:absolute;left:2355;top:6022;width:498;height:2" coordorigin="2355,6022" coordsize="498,2">
              <v:shape style="position:absolute;left:2355;top:6022;width:498;height:2" coordorigin="2355,6022" coordsize="498,0" path="m2355,6022l2853,6022e" filled="f" stroked="t" strokeweight=".478649pt" strokecolor="#0F0F0F">
                <v:path arrowok="t"/>
              </v:shape>
            </v:group>
            <v:group style="position:absolute;left:2795;top:6022;width:2192;height:2" coordorigin="2795,6022" coordsize="2192,2">
              <v:shape style="position:absolute;left:2795;top:6022;width:2192;height:2" coordorigin="2795,6022" coordsize="2192,0" path="m2795,6022l4988,6022e" filled="f" stroked="t" strokeweight=".717973pt" strokecolor="#3B3B3B">
                <v:path arrowok="t"/>
              </v:shape>
            </v:group>
            <v:group style="position:absolute;left:4911;top:6020;width:6687;height:2" coordorigin="4911,6020" coordsize="6687,2">
              <v:shape style="position:absolute;left:4911;top:6020;width:6687;height:2" coordorigin="4911,6020" coordsize="6687,0" path="m4911,6020l11598,6020e" filled="f" stroked="t" strokeweight=".957298pt" strokecolor="#4F4F4F">
                <v:path arrowok="t"/>
              </v:shape>
            </v:group>
            <v:group style="position:absolute;left:314;top:1841;width:2;height:14316" coordorigin="314,1841" coordsize="2,14316">
              <v:shape style="position:absolute;left:314;top:1841;width:2;height:14316" coordorigin="314,1841" coordsize="0,14316" path="m314,16158l314,1841e" filled="f" stroked="t" strokeweight=".717973pt" strokecolor="#4B4B4B">
                <v:path arrowok="t"/>
              </v:shape>
            </v:group>
            <v:group style="position:absolute;left:766;top:6266;width:3121;height:2" coordorigin="766,6266" coordsize="3121,2">
              <v:shape style="position:absolute;left:766;top:6266;width:3121;height:2" coordorigin="766,6266" coordsize="3121,0" path="m766,6266l3887,6266e" filled="f" stroked="t" strokeweight=".957298pt" strokecolor="#4B4B4B">
                <v:path arrowok="t"/>
              </v:shape>
            </v:group>
            <v:group style="position:absolute;left:3800;top:6266;width:1187;height:2" coordorigin="3800,6266" coordsize="1187,2">
              <v:shape style="position:absolute;left:3800;top:6266;width:1187;height:2" coordorigin="3800,6266" coordsize="1187,0" path="m3800,6266l4988,6266e" filled="f" stroked="t" strokeweight=".478649pt" strokecolor="#1C1C1C">
                <v:path arrowok="t"/>
              </v:shape>
            </v:group>
            <v:group style="position:absolute;left:4930;top:5773;width:2;height:1218" coordorigin="4930,5773" coordsize="2,1218">
              <v:shape style="position:absolute;left:4930;top:5773;width:2;height:1218" coordorigin="4930,5773" coordsize="0,1218" path="m4930,6990l4930,5773e" filled="f" stroked="t" strokeweight=".957298pt" strokecolor="#4F4F4F">
                <v:path arrowok="t"/>
              </v:shape>
            </v:group>
            <v:group style="position:absolute;left:4911;top:6266;width:4284;height:2" coordorigin="4911,6266" coordsize="4284,2">
              <v:shape style="position:absolute;left:4911;top:6266;width:4284;height:2" coordorigin="4911,6266" coordsize="4284,0" path="m4911,6266l9195,6266e" filled="f" stroked="t" strokeweight=".717973pt" strokecolor="#444444">
                <v:path arrowok="t"/>
              </v:shape>
            </v:group>
            <v:group style="position:absolute;left:9137;top:6266;width:828;height:2" coordorigin="9137,6266" coordsize="828,2">
              <v:shape style="position:absolute;left:9137;top:6266;width:828;height:2" coordorigin="9137,6266" coordsize="828,0" path="m9137,6266l9965,6266e" filled="f" stroked="t" strokeweight=".478649pt" strokecolor="#0F0F0F">
                <v:path arrowok="t"/>
              </v:shape>
            </v:group>
            <v:group style="position:absolute;left:9908;top:6266;width:1690;height:2" coordorigin="9908,6266" coordsize="1690,2">
              <v:shape style="position:absolute;left:9908;top:6266;width:1690;height:2" coordorigin="9908,6266" coordsize="1690,0" path="m9908,6266l11598,6266e" filled="f" stroked="t" strokeweight=".478649pt" strokecolor="#343434">
                <v:path arrowok="t"/>
              </v:shape>
            </v:group>
            <v:group style="position:absolute;left:7773;top:6247;width:2;height:724" coordorigin="7773,6247" coordsize="2,724">
              <v:shape style="position:absolute;left:7773;top:6247;width:2;height:724" coordorigin="7773,6247" coordsize="0,724" path="m7773,6971l7773,6247e" filled="f" stroked="t" strokeweight=".239324pt" strokecolor="#4F4F4F">
                <v:path arrowok="t"/>
              </v:shape>
            </v:group>
            <v:group style="position:absolute;left:2360;top:6497;width:2;height:499" coordorigin="2360,6497" coordsize="2,499">
              <v:shape style="position:absolute;left:2360;top:6497;width:2;height:499" coordorigin="2360,6497" coordsize="0,499" path="m2360,6995l2360,6497e" filled="f" stroked="t" strokeweight=".478649pt" strokecolor="#2F2F2F">
                <v:path arrowok="t"/>
              </v:shape>
            </v:group>
            <v:group style="position:absolute;left:2355;top:6739;width:2633;height:2" coordorigin="2355,6739" coordsize="2633,2">
              <v:shape style="position:absolute;left:2355;top:6739;width:2633;height:2" coordorigin="2355,6739" coordsize="2633,0" path="m2355,6739l4988,6739e" filled="f" stroked="t" strokeweight=".957298pt" strokecolor="#4F4F4F">
                <v:path arrowok="t"/>
              </v:shape>
            </v:group>
            <v:group style="position:absolute;left:4911;top:6736;width:469;height:2" coordorigin="4911,6736" coordsize="469,2">
              <v:shape style="position:absolute;left:4911;top:6736;width:469;height:2" coordorigin="4911,6736" coordsize="469,0" path="m4911,6736l5380,6736e" filled="f" stroked="t" strokeweight=".478649pt" strokecolor="#1F1F1F">
                <v:path arrowok="t"/>
              </v:shape>
            </v:group>
            <v:group style="position:absolute;left:5323;top:6739;width:249;height:2" coordorigin="5323,6739" coordsize="249,2">
              <v:shape style="position:absolute;left:5323;top:6739;width:249;height:2" coordorigin="5323,6739" coordsize="249,0" path="m5323,6739l5571,6739e" filled="f" stroked="t" strokeweight=".717973pt" strokecolor="#3B3B3B">
                <v:path arrowok="t"/>
              </v:shape>
            </v:group>
            <v:group style="position:absolute;left:5380;top:6739;width:4207;height:2" coordorigin="5380,6739" coordsize="4207,2">
              <v:shape style="position:absolute;left:5380;top:6739;width:4207;height:2" coordorigin="5380,6739" coordsize="4207,0" path="m5380,6739l9587,6739e" filled="f" stroked="t" strokeweight=".957298pt" strokecolor="#4F4F4F">
                <v:path arrowok="t"/>
              </v:shape>
            </v:group>
            <v:group style="position:absolute;left:9511;top:6736;width:455;height:2" coordorigin="9511,6736" coordsize="455,2">
              <v:shape style="position:absolute;left:9511;top:6736;width:455;height:2" coordorigin="9511,6736" coordsize="455,0" path="m9511,6736l9965,6736e" filled="f" stroked="t" strokeweight=".478649pt" strokecolor="#131313">
                <v:path arrowok="t"/>
              </v:shape>
            </v:group>
            <v:group style="position:absolute;left:9908;top:6739;width:1694;height:2" coordorigin="9908,6739" coordsize="1694,2">
              <v:shape style="position:absolute;left:9908;top:6739;width:1694;height:2" coordorigin="9908,6739" coordsize="1694,0" path="m9908,6739l11602,6739e" filled="f" stroked="t" strokeweight=".717973pt" strokecolor="#3B3B3B">
                <v:path arrowok="t"/>
              </v:shape>
            </v:group>
            <v:group style="position:absolute;left:2355;top:6983;width:4657;height:2" coordorigin="2355,6983" coordsize="4657,2">
              <v:shape style="position:absolute;left:2355;top:6983;width:4657;height:2" coordorigin="2355,6983" coordsize="4657,0" path="m2355,6983l7012,6983e" filled="f" stroked="t" strokeweight=".957298pt" strokecolor="#4B4B4B">
                <v:path arrowok="t"/>
              </v:shape>
            </v:group>
            <v:group style="position:absolute;left:6955;top:6981;width:852;height:2" coordorigin="6955,6981" coordsize="852,2">
              <v:shape style="position:absolute;left:6955;top:6981;width:852;height:2" coordorigin="6955,6981" coordsize="852,0" path="m6955,6981l7807,6981e" filled="f" stroked="t" strokeweight=".478649pt" strokecolor="#282828">
                <v:path arrowok="t"/>
              </v:shape>
            </v:group>
            <v:group style="position:absolute;left:7745;top:6978;width:3858;height:2" coordorigin="7745,6978" coordsize="3858,2">
              <v:shape style="position:absolute;left:7745;top:6978;width:3858;height:2" coordorigin="7745,6978" coordsize="3858,0" path="m7745,6978l11602,6978e" filled="f" stroked="t" strokeweight=".957298pt" strokecolor="#545454">
                <v:path arrowok="t"/>
              </v:shape>
            </v:group>
            <v:group style="position:absolute;left:306;top:7223;width:6706;height:2" coordorigin="306,7223" coordsize="6706,2">
              <v:shape style="position:absolute;left:306;top:7223;width:6706;height:2" coordorigin="306,7223" coordsize="6706,0" path="m306,7223l7012,7223e" filled="f" stroked="t" strokeweight=".957298pt" strokecolor="#4F4F4F">
                <v:path arrowok="t"/>
              </v:shape>
            </v:group>
            <v:group style="position:absolute;left:2365;top:6938;width:2;height:1995" coordorigin="2365,6938" coordsize="2,1995">
              <v:shape style="position:absolute;left:2365;top:6938;width:2;height:1995" coordorigin="2365,6938" coordsize="0,1995" path="m2365,8932l2365,6938e" filled="f" stroked="t" strokeweight=".957298pt" strokecolor="#444444">
                <v:path arrowok="t"/>
              </v:shape>
            </v:group>
            <v:group style="position:absolute;left:6955;top:7221;width:1422;height:2" coordorigin="6955,7221" coordsize="1422,2">
              <v:shape style="position:absolute;left:6955;top:7221;width:1422;height:2" coordorigin="6955,7221" coordsize="1422,0" path="m6955,7221l8376,7221e" filled="f" stroked="t" strokeweight=".478649pt" strokecolor="#232323">
                <v:path arrowok="t"/>
              </v:shape>
            </v:group>
            <v:group style="position:absolute;left:8319;top:7223;width:876;height:2" coordorigin="8319,7223" coordsize="876,2">
              <v:shape style="position:absolute;left:8319;top:7223;width:876;height:2" coordorigin="8319,7223" coordsize="876,0" path="m8319,7223l9195,7223e" filled="f" stroked="t" strokeweight=".717973pt" strokecolor="#3B3B3B">
                <v:path arrowok="t"/>
              </v:shape>
            </v:group>
            <v:group style="position:absolute;left:8577;top:7221;width:3025;height:2" coordorigin="8577,7221" coordsize="3025,2">
              <v:shape style="position:absolute;left:8577;top:7221;width:3025;height:2" coordorigin="8577,7221" coordsize="3025,0" path="m8577,7221l11602,7221e" filled="f" stroked="t" strokeweight=".957298pt" strokecolor="#4F4F4F">
                <v:path arrowok="t"/>
              </v:shape>
            </v:group>
            <v:group style="position:absolute;left:311;top:7436;width:2;height:1007" coordorigin="311,7436" coordsize="2,1007">
              <v:shape style="position:absolute;left:311;top:7436;width:2;height:1007" coordorigin="311,7436" coordsize="0,1007" path="m311,8443l311,7436e" filled="f" stroked="t" strokeweight=".478649pt" strokecolor="#232323">
                <v:path arrowok="t"/>
              </v:shape>
            </v:group>
            <v:group style="position:absolute;left:306;top:7693;width:11296;height:2" coordorigin="306,7693" coordsize="11296,2">
              <v:shape style="position:absolute;left:306;top:7693;width:11296;height:2" coordorigin="306,7693" coordsize="11296,0" path="m306,7693l11602,7693e" filled="f" stroked="t" strokeweight=".957298pt" strokecolor="#4B4B4B">
                <v:path arrowok="t"/>
              </v:shape>
            </v:group>
            <v:group style="position:absolute;left:4940;top:7690;width:2;height:738" coordorigin="4940,7690" coordsize="2,738">
              <v:shape style="position:absolute;left:4940;top:7690;width:2;height:738" coordorigin="4940,7690" coordsize="0,738" path="m4940,8429l4940,7690e" filled="f" stroked="t" strokeweight=".957298pt" strokecolor="#484848">
                <v:path arrowok="t"/>
              </v:shape>
            </v:group>
            <v:group style="position:absolute;left:4930;top:7935;width:4265;height:2" coordorigin="4930,7935" coordsize="4265,2">
              <v:shape style="position:absolute;left:4930;top:7935;width:4265;height:2" coordorigin="4930,7935" coordsize="4265,0" path="m4930,7935l9195,7935e" filled="f" stroked="t" strokeweight=".957298pt" strokecolor="#4B4B4B">
                <v:path arrowok="t"/>
              </v:shape>
            </v:group>
            <v:group style="position:absolute;left:9137;top:7935;width:431;height:2" coordorigin="9137,7935" coordsize="431,2">
              <v:shape style="position:absolute;left:9137;top:7935;width:431;height:2" coordorigin="9137,7935" coordsize="431,0" path="m9137,7935l9568,7935e" filled="f" stroked="t" strokeweight=".478649pt" strokecolor="#1F1F1F">
                <v:path arrowok="t"/>
              </v:shape>
            </v:group>
            <v:group style="position:absolute;left:9511;top:7930;width:455;height:2" coordorigin="9511,7930" coordsize="455,2">
              <v:shape style="position:absolute;left:9511;top:7930;width:455;height:2" coordorigin="9511,7930" coordsize="455,0" path="m9511,7930l9965,7930e" filled="f" stroked="t" strokeweight=".717973pt" strokecolor="#343434">
                <v:path arrowok="t"/>
              </v:shape>
            </v:group>
            <v:group style="position:absolute;left:9803;top:7933;width:1800;height:2" coordorigin="9803,7933" coordsize="1800,2">
              <v:shape style="position:absolute;left:9803;top:7933;width:1800;height:2" coordorigin="9803,7933" coordsize="1800,0" path="m9803,7933l11602,7933e" filled="f" stroked="t" strokeweight=".957298pt" strokecolor="#575757">
                <v:path arrowok="t"/>
              </v:shape>
            </v:group>
            <v:group style="position:absolute;left:4930;top:8177;width:6672;height:2" coordorigin="4930,8177" coordsize="6672,2">
              <v:shape style="position:absolute;left:4930;top:8177;width:6672;height:2" coordorigin="4930,8177" coordsize="6672,0" path="m4930,8177l11602,8177e" filled="f" stroked="t" strokeweight=".717973pt" strokecolor="#484848">
                <v:path arrowok="t"/>
              </v:shape>
            </v:group>
            <v:group style="position:absolute;left:306;top:8422;width:6548;height:2" coordorigin="306,8422" coordsize="6548,2">
              <v:shape style="position:absolute;left:306;top:8422;width:6548;height:2" coordorigin="306,8422" coordsize="6548,0" path="m306,8422l6854,8422e" filled="f" stroked="t" strokeweight=".957298pt" strokecolor="#4B4B4B">
                <v:path arrowok="t"/>
              </v:shape>
            </v:group>
            <v:group style="position:absolute;left:6797;top:8417;width:646;height:2" coordorigin="6797,8417" coordsize="646,2">
              <v:shape style="position:absolute;left:6797;top:8417;width:646;height:2" coordorigin="6797,8417" coordsize="646,0" path="m6797,8417l7443,8417e" filled="f" stroked="t" strokeweight=".478649pt" strokecolor="#1C1C1C">
                <v:path arrowok="t"/>
              </v:shape>
            </v:group>
            <v:group style="position:absolute;left:7371;top:8417;width:4231;height:2" coordorigin="7371,8417" coordsize="4231,2">
              <v:shape style="position:absolute;left:7371;top:8417;width:4231;height:2" coordorigin="7371,8417" coordsize="4231,0" path="m7371,8417l11602,8417e" filled="f" stroked="t" strokeweight=".957298pt" strokecolor="#484848">
                <v:path arrowok="t"/>
              </v:shape>
            </v:group>
            <v:group style="position:absolute;left:2365;top:8875;width:2;height:642" coordorigin="2365,8875" coordsize="2,642">
              <v:shape style="position:absolute;left:2365;top:8875;width:2;height:642" coordorigin="2365,8875" coordsize="0,642" path="m2365,9517l2365,8875e" filled="f" stroked="t" strokeweight=".478649pt" strokecolor="#282828">
                <v:path arrowok="t"/>
              </v:shape>
            </v:group>
            <v:group style="position:absolute;left:302;top:9234;width:11306;height:2" coordorigin="302,9234" coordsize="11306,2">
              <v:shape style="position:absolute;left:302;top:9234;width:11306;height:2" coordorigin="302,9234" coordsize="11306,0" path="m302,9234l11607,9234e" filled="f" stroked="t" strokeweight=".957298pt" strokecolor="#4F4F4F">
                <v:path arrowok="t"/>
              </v:shape>
            </v:group>
            <v:group style="position:absolute;left:11598;top:8812;width:2;height:566" coordorigin="11598,8812" coordsize="2,566">
              <v:shape style="position:absolute;left:11598;top:8812;width:2;height:566" coordorigin="11598,8812" coordsize="0,566" path="m11598,9378l11598,8812e" filled="f" stroked="t" strokeweight=".957298pt" strokecolor="#6B6B6B">
                <v:path arrowok="t"/>
              </v:shape>
            </v:group>
            <v:group style="position:absolute;left:11598;top:4569;width:2;height:4948" coordorigin="11598,4569" coordsize="2,4948">
              <v:shape style="position:absolute;left:11598;top:4569;width:2;height:4948" coordorigin="11598,4569" coordsize="0,4948" path="m11598,9517l11598,4569e" filled="f" stroked="t" strokeweight=".717973pt" strokecolor="#545454">
                <v:path arrowok="t"/>
              </v:shape>
            </v:group>
            <v:group style="position:absolute;left:2372;top:9460;width:2;height:3332" coordorigin="2372,9460" coordsize="2,3332">
              <v:shape style="position:absolute;left:2372;top:9460;width:2;height:3332" coordorigin="2372,9460" coordsize="0,3332" path="m2372,12792l2372,9460e" filled="f" stroked="t" strokeweight=".957298pt" strokecolor="#484848">
                <v:path arrowok="t"/>
              </v:shape>
            </v:group>
            <v:group style="position:absolute;left:11602;top:9460;width:2;height:1021" coordorigin="11602,9460" coordsize="2,1021">
              <v:shape style="position:absolute;left:11602;top:9460;width:2;height:1021" coordorigin="11602,9460" coordsize="0,1021" path="m11602,10481l11602,9460e" filled="f" stroked="t" strokeweight=".478649pt" strokecolor="#343434">
                <v:path arrowok="t"/>
              </v:shape>
            </v:group>
            <v:group style="position:absolute;left:306;top:10121;width:694;height:2" coordorigin="306,10121" coordsize="694,2">
              <v:shape style="position:absolute;left:306;top:10121;width:694;height:2" coordorigin="306,10121" coordsize="694,0" path="m306,10121l1000,10121e" filled="f" stroked="t" strokeweight=".478649pt" strokecolor="#3B3B3B">
                <v:path arrowok="t"/>
              </v:shape>
            </v:group>
            <v:group style="position:absolute;left:943;top:10121;width:1441;height:2" coordorigin="943,10121" coordsize="1441,2">
              <v:shape style="position:absolute;left:943;top:10121;width:1441;height:2" coordorigin="943,10121" coordsize="1441,0" path="m943,10121l2384,10121e" filled="f" stroked="t" strokeweight=".957298pt" strokecolor="#606060">
                <v:path arrowok="t"/>
              </v:shape>
            </v:group>
            <v:group style="position:absolute;left:2307;top:10112;width:9300;height:2" coordorigin="2307,10112" coordsize="9300,2">
              <v:shape style="position:absolute;left:2307;top:10112;width:9300;height:2" coordorigin="2307,10112" coordsize="9300,0" path="m2307,10112l11607,10112e" filled="f" stroked="t" strokeweight=".717973pt" strokecolor="#4B4B4B">
                <v:path arrowok="t"/>
              </v:shape>
            </v:group>
            <v:group style="position:absolute;left:306;top:10459;width:1412;height:2" coordorigin="306,10459" coordsize="1412,2">
              <v:shape style="position:absolute;left:306;top:10459;width:1412;height:2" coordorigin="306,10459" coordsize="1412,0" path="m306,10459l1718,10459e" filled="f" stroked="t" strokeweight=".717973pt" strokecolor="#4B4B4B">
                <v:path arrowok="t"/>
              </v:shape>
            </v:group>
            <v:group style="position:absolute;left:3523;top:10454;width:3513;height:2" coordorigin="3523,10454" coordsize="3513,2">
              <v:shape style="position:absolute;left:3523;top:10454;width:3513;height:2" coordorigin="3523,10454" coordsize="3513,0" path="m3523,10454l7036,10454e" filled="f" stroked="t" strokeweight=".717973pt" strokecolor="#484848">
                <v:path arrowok="t"/>
              </v:shape>
            </v:group>
            <v:group style="position:absolute;left:1053;top:10452;width:8912;height:2" coordorigin="1053,10452" coordsize="8912,2">
              <v:shape style="position:absolute;left:1053;top:10452;width:8912;height:2" coordorigin="1053,10452" coordsize="8912,0" path="m1053,10452l9965,10452e" filled="f" stroked="t" strokeweight=".957298pt" strokecolor="#4B4B4B">
                <v:path arrowok="t"/>
              </v:shape>
            </v:group>
            <v:group style="position:absolute;left:9908;top:10450;width:1699;height:2" coordorigin="9908,10450" coordsize="1699,2">
              <v:shape style="position:absolute;left:9908;top:10450;width:1699;height:2" coordorigin="9908,10450" coordsize="1699,0" path="m9908,10450l11607,10450e" filled="f" stroked="t" strokeweight=".478649pt" strokecolor="#383838">
                <v:path arrowok="t"/>
              </v:shape>
            </v:group>
            <v:group style="position:absolute;left:3523;top:10694;width:335;height:2" coordorigin="3523,10694" coordsize="335,2">
              <v:shape style="position:absolute;left:3523;top:10694;width:335;height:2" coordorigin="3523,10694" coordsize="335,0" path="m3523,10694l3858,10694e" filled="f" stroked="t" strokeweight=".717973pt" strokecolor="#3B3B3B">
                <v:path arrowok="t"/>
              </v:shape>
            </v:group>
            <v:group style="position:absolute;left:311;top:10692;width:8884;height:2" coordorigin="311,10692" coordsize="8884,2">
              <v:shape style="position:absolute;left:311;top:10692;width:8884;height:2" coordorigin="311,10692" coordsize="8884,0" path="m311,10692l9195,10692e" filled="f" stroked="t" strokeweight=".957298pt" strokecolor="#484848">
                <v:path arrowok="t"/>
              </v:shape>
            </v:group>
            <v:group style="position:absolute;left:9137;top:10687;width:828;height:2" coordorigin="9137,10687" coordsize="828,2">
              <v:shape style="position:absolute;left:9137;top:10687;width:828;height:2" coordorigin="9137,10687" coordsize="828,0" path="m9137,10687l9965,10687e" filled="f" stroked="t" strokeweight=".478649pt" strokecolor="#181818">
                <v:path arrowok="t"/>
              </v:shape>
            </v:group>
            <v:group style="position:absolute;left:9908;top:10685;width:1704;height:2" coordorigin="9908,10685" coordsize="1704,2">
              <v:shape style="position:absolute;left:9908;top:10685;width:1704;height:2" coordorigin="9908,10685" coordsize="1704,0" path="m9908,10685l11612,10685e" filled="f" stroked="t" strokeweight=".957298pt" strokecolor="#5B5B5B">
                <v:path arrowok="t"/>
              </v:shape>
            </v:group>
            <v:group style="position:absolute;left:11605;top:10404;width:2;height:1769" coordorigin="11605,10404" coordsize="2,1769">
              <v:shape style="position:absolute;left:11605;top:10404;width:2;height:1769" coordorigin="11605,10404" coordsize="0,1769" path="m11605,12173l11605,10404e" filled="f" stroked="t" strokeweight=".478649pt" strokecolor="#575757">
                <v:path arrowok="t"/>
              </v:shape>
            </v:group>
            <v:group style="position:absolute;left:306;top:11178;width:3882;height:2" coordorigin="306,11178" coordsize="3882,2">
              <v:shape style="position:absolute;left:306;top:11178;width:3882;height:2" coordorigin="306,11178" coordsize="3882,0" path="m306,11178l4188,11178e" filled="f" stroked="t" strokeweight=".957298pt" strokecolor="#4B4B4B">
                <v:path arrowok="t"/>
              </v:shape>
            </v:group>
            <v:group style="position:absolute;left:4131;top:11176;width:847;height:2" coordorigin="4131,11176" coordsize="847,2">
              <v:shape style="position:absolute;left:4131;top:11176;width:847;height:2" coordorigin="4131,11176" coordsize="847,0" path="m4131,11176l4978,11176e" filled="f" stroked="t" strokeweight=".478649pt" strokecolor="#1C1C1C">
                <v:path arrowok="t"/>
              </v:shape>
            </v:group>
            <v:group style="position:absolute;left:4901;top:11171;width:1374;height:2" coordorigin="4901,11171" coordsize="1374,2">
              <v:shape style="position:absolute;left:4901;top:11171;width:1374;height:2" coordorigin="4901,11171" coordsize="1374,0" path="m4901,11171l6275,11171e" filled="f" stroked="t" strokeweight=".957298pt" strokecolor="#4B4B4B">
                <v:path arrowok="t"/>
              </v:shape>
            </v:group>
            <v:group style="position:absolute;left:6218;top:11171;width:1225;height:2" coordorigin="6218,11171" coordsize="1225,2">
              <v:shape style="position:absolute;left:6218;top:11171;width:1225;height:2" coordorigin="6218,11171" coordsize="1225,0" path="m6218,11171l7443,11171e" filled="f" stroked="t" strokeweight=".478649pt" strokecolor="#1F1F1F">
                <v:path arrowok="t"/>
              </v:shape>
            </v:group>
            <v:group style="position:absolute;left:7386;top:11171;width:416;height:2" coordorigin="7386,11171" coordsize="416,2">
              <v:shape style="position:absolute;left:7386;top:11171;width:416;height:2" coordorigin="7386,11171" coordsize="416,0" path="m7386,11171l7802,11171e" filled="f" stroked="t" strokeweight=".478649pt" strokecolor="#0C0C0C">
                <v:path arrowok="t"/>
              </v:shape>
            </v:group>
            <v:group style="position:absolute;left:7745;top:11169;width:3867;height:2" coordorigin="7745,11169" coordsize="3867,2">
              <v:shape style="position:absolute;left:7745;top:11169;width:3867;height:2" coordorigin="7745,11169" coordsize="3867,0" path="m7745,11169l11612,11169e" filled="f" stroked="t" strokeweight=".957298pt" strokecolor="#4F4F4F">
                <v:path arrowok="t"/>
              </v:shape>
            </v:group>
            <v:group style="position:absolute;left:306;top:11421;width:1412;height:2" coordorigin="306,11421" coordsize="1412,2">
              <v:shape style="position:absolute;left:306;top:11421;width:1412;height:2" coordorigin="306,11421" coordsize="1412,0" path="m306,11421l1718,11421e" filled="f" stroked="t" strokeweight=".957298pt" strokecolor="#5B5B5B">
                <v:path arrowok="t"/>
              </v:shape>
            </v:group>
            <v:group style="position:absolute;left:1661;top:11418;width:718;height:2" coordorigin="1661,11418" coordsize="718,2">
              <v:shape style="position:absolute;left:1661;top:11418;width:718;height:2" coordorigin="1661,11418" coordsize="718,0" path="m1661,11418l2379,11418e" filled="f" stroked="t" strokeweight=".478649pt" strokecolor="#3F3F3F">
                <v:path arrowok="t"/>
              </v:shape>
            </v:group>
            <v:group style="position:absolute;left:2235;top:11418;width:1986;height:2" coordorigin="2235,11418" coordsize="1986,2">
              <v:shape style="position:absolute;left:2235;top:11418;width:1986;height:2" coordorigin="2235,11418" coordsize="1986,0" path="m2235,11418l4222,11418e" filled="f" stroked="t" strokeweight=".957298pt" strokecolor="#545454">
                <v:path arrowok="t"/>
              </v:shape>
            </v:group>
            <v:group style="position:absolute;left:4131;top:11416;width:512;height:2" coordorigin="4131,11416" coordsize="512,2">
              <v:shape style="position:absolute;left:4131;top:11416;width:512;height:2" coordorigin="4131,11416" coordsize="512,0" path="m4131,11416l4643,11416e" filled="f" stroked="t" strokeweight=".478649pt" strokecolor="#232323">
                <v:path arrowok="t"/>
              </v:shape>
            </v:group>
            <v:group style="position:absolute;left:4585;top:11411;width:2858;height:2" coordorigin="4585,11411" coordsize="2858,2">
              <v:shape style="position:absolute;left:4585;top:11411;width:2858;height:2" coordorigin="4585,11411" coordsize="2858,0" path="m4585,11411l7443,11411e" filled="f" stroked="t" strokeweight=".717973pt" strokecolor="#484848">
                <v:path arrowok="t"/>
              </v:shape>
            </v:group>
            <v:group style="position:absolute;left:7386;top:11411;width:416;height:2" coordorigin="7386,11411" coordsize="416,2">
              <v:shape style="position:absolute;left:7386;top:11411;width:416;height:2" coordorigin="7386,11411" coordsize="416,0" path="m7386,11411l7802,11411e" filled="f" stroked="t" strokeweight=".478649pt" strokecolor="#181818">
                <v:path arrowok="t"/>
              </v:shape>
            </v:group>
            <v:group style="position:absolute;left:7745;top:11411;width:632;height:2" coordorigin="7745,11411" coordsize="632,2">
              <v:shape style="position:absolute;left:7745;top:11411;width:632;height:2" coordorigin="7745,11411" coordsize="632,0" path="m7745,11411l8376,11411e" filled="f" stroked="t" strokeweight=".478649pt" strokecolor="#2F2F2F">
                <v:path arrowok="t"/>
              </v:shape>
            </v:group>
            <v:group style="position:absolute;left:8281;top:11411;width:3331;height:2" coordorigin="8281,11411" coordsize="3331,2">
              <v:shape style="position:absolute;left:8281;top:11411;width:3331;height:2" coordorigin="8281,11411" coordsize="3331,0" path="m8281,11411l11612,11411e" filled="f" stroked="t" strokeweight=".717973pt" strokecolor="#4B4B4B">
                <v:path arrowok="t"/>
              </v:shape>
            </v:group>
            <v:group style="position:absolute;left:306;top:11665;width:699;height:2" coordorigin="306,11665" coordsize="699,2">
              <v:shape style="position:absolute;left:306;top:11665;width:699;height:2" coordorigin="306,11665" coordsize="699,0" path="m306,11665l1005,11665e" filled="f" stroked="t" strokeweight=".478649pt" strokecolor="#3B3B3B">
                <v:path arrowok="t"/>
              </v:shape>
            </v:group>
            <v:group style="position:absolute;left:972;top:11416;width:2;height:729" coordorigin="972,11416" coordsize="2,729">
              <v:shape style="position:absolute;left:972;top:11416;width:2;height:729" coordorigin="972,11416" coordsize="0,729" path="m972,12145l972,11416e" filled="f" stroked="t" strokeweight=".239324pt" strokecolor="#545454">
                <v:path arrowok="t"/>
              </v:shape>
            </v:group>
            <v:group style="position:absolute;left:943;top:11665;width:6462;height:2" coordorigin="943,11665" coordsize="6462,2">
              <v:shape style="position:absolute;left:943;top:11665;width:6462;height:2" coordorigin="943,11665" coordsize="6462,0" path="m943,11665l7405,11665e" filled="f" stroked="t" strokeweight=".717973pt" strokecolor="#4B4F4F">
                <v:path arrowok="t"/>
              </v:shape>
            </v:group>
            <v:group style="position:absolute;left:1694;top:11411;width:2;height:273" coordorigin="1694,11411" coordsize="2,273">
              <v:shape style="position:absolute;left:1694;top:11411;width:2;height:273" coordorigin="1694,11411" coordsize="0,273" path="m1694,11684l1694,11411e" filled="f" stroked="t" strokeweight=".957298pt" strokecolor="#4F4F4F">
                <v:path arrowok="t"/>
              </v:shape>
            </v:group>
            <v:group style="position:absolute;left:7419;top:11406;width:2;height:1601" coordorigin="7419,11406" coordsize="2,1601">
              <v:shape style="position:absolute;left:7419;top:11406;width:2;height:1601" coordorigin="7419,11406" coordsize="0,1601" path="m7419,13008l7419,11406e" filled="f" stroked="t" strokeweight=".957298pt" strokecolor="#4F4F4F">
                <v:path arrowok="t"/>
              </v:shape>
            </v:group>
            <v:group style="position:absolute;left:5514;top:11656;width:6098;height:2" coordorigin="5514,11656" coordsize="6098,2">
              <v:shape style="position:absolute;left:5514;top:11656;width:6098;height:2" coordorigin="5514,11656" coordsize="6098,0" path="m5514,11656l11612,11656e" filled="f" stroked="t" strokeweight=".957298pt" strokecolor="#545454">
                <v:path arrowok="t"/>
              </v:shape>
            </v:group>
            <v:group style="position:absolute;left:1699;top:11411;width:2;height:4742" coordorigin="1699,11411" coordsize="2,4742">
              <v:shape style="position:absolute;left:1699;top:11411;width:2;height:4742" coordorigin="1699,11411" coordsize="0,4742" path="m1699,16153l1699,11411e" filled="f" stroked="t" strokeweight=".478649pt" strokecolor="#383838">
                <v:path arrowok="t"/>
              </v:shape>
            </v:group>
            <v:group style="position:absolute;left:321;top:12116;width:2;height:1213" coordorigin="321,12116" coordsize="2,1213">
              <v:shape style="position:absolute;left:321;top:12116;width:2;height:1213" coordorigin="321,12116" coordsize="0,1213" path="m321,13329l321,12116e" filled="f" stroked="t" strokeweight=".478649pt" strokecolor="#282828">
                <v:path arrowok="t"/>
              </v:shape>
            </v:group>
            <v:group style="position:absolute;left:972;top:12145;width:2;height:1534" coordorigin="972,12145" coordsize="2,1534">
              <v:shape style="position:absolute;left:972;top:12145;width:2;height:1534" coordorigin="972,12145" coordsize="0,1534" path="m972,13679l972,12145e" filled="f" stroked="t" strokeweight=".239324pt" strokecolor="#000000">
                <v:path arrowok="t"/>
              </v:shape>
            </v:group>
            <v:group style="position:absolute;left:1699;top:12116;width:2;height:676" coordorigin="1699,12116" coordsize="2,676">
              <v:shape style="position:absolute;left:1699;top:12116;width:2;height:676" coordorigin="1699,12116" coordsize="0,676" path="m1699,12792l1699,12116e" filled="f" stroked="t" strokeweight=".478649pt" strokecolor="#131313">
                <v:path arrowok="t"/>
              </v:shape>
            </v:group>
            <v:group style="position:absolute;left:11607;top:12116;width:2;height:1036" coordorigin="11607,12116" coordsize="2,1036">
              <v:shape style="position:absolute;left:11607;top:12116;width:2;height:1036" coordorigin="11607,12116" coordsize="0,1036" path="m11607,13151l11607,12116e" filled="f" stroked="t" strokeweight=".478649pt" strokecolor="#3F3F3F">
                <v:path arrowok="t"/>
              </v:shape>
            </v:group>
            <v:group style="position:absolute;left:1704;top:12734;width:2;height:206" coordorigin="1704,12734" coordsize="2,206">
              <v:shape style="position:absolute;left:1704;top:12734;width:2;height:206" coordorigin="1704,12734" coordsize="0,206" path="m1704,12940l1704,12734e" filled="f" stroked="t" strokeweight=".717973pt" strokecolor="#444444">
                <v:path arrowok="t"/>
              </v:shape>
            </v:group>
            <v:group style="position:absolute;left:2374;top:12734;width:2;height:2229" coordorigin="2374,12734" coordsize="2,2229">
              <v:shape style="position:absolute;left:2374;top:12734;width:2;height:2229" coordorigin="2374,12734" coordsize="0,2229" path="m2374,14964l2374,12734e" filled="f" stroked="t" strokeweight=".478649pt" strokecolor="#4B4B4B">
                <v:path arrowok="t"/>
              </v:shape>
            </v:group>
            <v:group style="position:absolute;left:7424;top:12950;width:2;height:379" coordorigin="7424,12950" coordsize="2,379">
              <v:shape style="position:absolute;left:7424;top:12950;width:2;height:379" coordorigin="7424,12950" coordsize="0,379" path="m7424,13329l7424,12950e" filled="f" stroked="t" strokeweight=".478649pt" strokecolor="#2B2B2B">
                <v:path arrowok="t"/>
              </v:shape>
            </v:group>
            <v:group style="position:absolute;left:11607;top:12988;width:2;height:2992" coordorigin="11607,12988" coordsize="2,2992">
              <v:shape style="position:absolute;left:11607;top:12988;width:2;height:2992" coordorigin="11607,12988" coordsize="0,2992" path="m11607,15980l11607,12988e" filled="f" stroked="t" strokeweight=".478649pt" strokecolor="#575757">
                <v:path arrowok="t"/>
              </v:shape>
            </v:group>
            <v:group style="position:absolute;left:321;top:13271;width:2;height:292" coordorigin="321,13271" coordsize="2,292">
              <v:shape style="position:absolute;left:321;top:13271;width:2;height:292" coordorigin="321,13271" coordsize="0,292" path="m321,13564l321,13271e" filled="f" stroked="t" strokeweight=".478649pt" strokecolor="#444444">
                <v:path arrowok="t"/>
              </v:shape>
            </v:group>
            <v:group style="position:absolute;left:7429;top:13271;width:2;height:2853" coordorigin="7429,13271" coordsize="2,2853">
              <v:shape style="position:absolute;left:7429;top:13271;width:2;height:2853" coordorigin="7429,13271" coordsize="0,2853" path="m7429,16124l7429,13271e" filled="f" stroked="t" strokeweight=".957298pt" strokecolor="#4F4F4F">
                <v:path arrowok="t"/>
              </v:shape>
            </v:group>
            <v:group style="position:absolute;left:297;top:13674;width:416;height:2" coordorigin="297,13674" coordsize="416,2">
              <v:shape style="position:absolute;left:297;top:13674;width:416;height:2" coordorigin="297,13674" coordsize="416,0" path="m297,13674l713,13674e" filled="f" stroked="t" strokeweight=".239324pt" strokecolor="#646464">
                <v:path arrowok="t"/>
              </v:shape>
            </v:group>
            <v:group style="position:absolute;left:713;top:13674;width:263;height:2" coordorigin="713,13674" coordsize="263,2">
              <v:shape style="position:absolute;left:713;top:13674;width:263;height:2" coordorigin="713,13674" coordsize="263,0" path="m713,13674l976,13674e" filled="f" stroked="t" strokeweight=".239324pt" strokecolor="#000000">
                <v:path arrowok="t"/>
              </v:shape>
            </v:group>
            <v:group style="position:absolute;left:972;top:13674;width:1379;height:2" coordorigin="972,13674" coordsize="1379,2">
              <v:shape style="position:absolute;left:972;top:13674;width:1379;height:2" coordorigin="972,13674" coordsize="1379,0" path="m972,13674l2350,13674e" filled="f" stroked="t" strokeweight=".239324pt" strokecolor="#5B5B5B">
                <v:path arrowok="t"/>
              </v:shape>
            </v:group>
            <v:group style="position:absolute;left:1702;top:12792;width:2;height:1175" coordorigin="1702,12792" coordsize="2,1175">
              <v:shape style="position:absolute;left:1702;top:12792;width:2;height:1175" coordorigin="1702,12792" coordsize="0,1175" path="m1702,13966l1702,12792e" filled="f" stroked="t" strokeweight=".957298pt" strokecolor="#575757">
                <v:path arrowok="t"/>
              </v:shape>
            </v:group>
            <v:group style="position:absolute;left:7424;top:13286;width:2;height:614" coordorigin="7424,13286" coordsize="2,614">
              <v:shape style="position:absolute;left:7424;top:13286;width:2;height:614" coordorigin="7424,13286" coordsize="0,614" path="m7424,13899l7424,13286e" filled="f" stroked="t" strokeweight=".957298pt" strokecolor="#676767">
                <v:path arrowok="t"/>
              </v:shape>
            </v:group>
            <v:group style="position:absolute;left:972;top:13674;width:2;height:264" coordorigin="972,13674" coordsize="2,264">
              <v:shape style="position:absolute;left:972;top:13674;width:2;height:264" coordorigin="972,13674" coordsize="0,264" path="m972,13938l972,13674e" filled="f" stroked="t" strokeweight=".239324pt" strokecolor="#2F2F2F">
                <v:path arrowok="t"/>
              </v:shape>
            </v:group>
            <v:group style="position:absolute;left:972;top:13938;width:2;height:2186" coordorigin="972,13938" coordsize="2,2186">
              <v:shape style="position:absolute;left:972;top:13938;width:2;height:2186" coordorigin="972,13938" coordsize="0,2186" path="m972,16124l972,13938e" filled="f" stroked="t" strokeweight=".239324pt" strokecolor="#000000">
                <v:path arrowok="t"/>
              </v:shape>
            </v:group>
            <v:group style="position:absolute;left:1704;top:13909;width:2;height:853" coordorigin="1704,13909" coordsize="2,853">
              <v:shape style="position:absolute;left:1704;top:13909;width:2;height:853" coordorigin="1704,13909" coordsize="0,853" path="m1704,14762l1704,13909e" filled="f" stroked="t" strokeweight=".478649pt" strokecolor="#1C1C1C">
                <v:path arrowok="t"/>
              </v:shape>
            </v:group>
            <v:group style="position:absolute;left:7429;top:13909;width:2;height:968" coordorigin="7429,13909" coordsize="2,968">
              <v:shape style="position:absolute;left:7429;top:13909;width:2;height:968" coordorigin="7429,13909" coordsize="0,968" path="m7429,14877l7429,13909e" filled="f" stroked="t" strokeweight=".478649pt" strokecolor="#282828">
                <v:path arrowok="t"/>
              </v:shape>
            </v:group>
            <v:group style="position:absolute;left:325;top:14503;width:2;height:374" coordorigin="325,14503" coordsize="2,374">
              <v:shape style="position:absolute;left:325;top:14503;width:2;height:374" coordorigin="325,14503" coordsize="0,374" path="m325,14877l325,14503e" filled="f" stroked="t" strokeweight=".478649pt" strokecolor="#0F0F0F">
                <v:path arrowok="t"/>
              </v:shape>
            </v:group>
            <v:group style="position:absolute;left:1709;top:14705;width:2;height:1448" coordorigin="1709,14705" coordsize="2,1448">
              <v:shape style="position:absolute;left:1709;top:14705;width:2;height:1448" coordorigin="1709,14705" coordsize="0,1448" path="m1709,16153l1709,14705e" filled="f" stroked="t" strokeweight=".957298pt" strokecolor="#4F4F4F">
                <v:path arrowok="t"/>
              </v:shape>
            </v:group>
            <v:group style="position:absolute;left:325;top:14820;width:2;height:245" coordorigin="325,14820" coordsize="2,245">
              <v:shape style="position:absolute;left:325;top:14820;width:2;height:245" coordorigin="325,14820" coordsize="0,245" path="m325,15064l325,14820e" filled="f" stroked="t" strokeweight=".478649pt" strokecolor="#232323">
                <v:path arrowok="t"/>
              </v:shape>
            </v:group>
            <v:group style="position:absolute;left:330;top:15007;width:2;height:1141" coordorigin="330,15007" coordsize="2,1141">
              <v:shape style="position:absolute;left:330;top:15007;width:2;height:1141" coordorigin="330,15007" coordsize="0,1141" path="m330,16148l330,15007e" filled="f" stroked="t" strokeweight=".957298pt" strokecolor="#646464">
                <v:path arrowok="t"/>
              </v:shape>
            </v:group>
            <v:group style="position:absolute;left:11610;top:15036;width:2;height:1088" coordorigin="11610,15036" coordsize="2,1088">
              <v:shape style="position:absolute;left:11610;top:15036;width:2;height:1088" coordorigin="11610,15036" coordsize="0,1088" path="m11610,16124l11610,15036e" filled="f" stroked="t" strokeweight=".957298pt" strokecolor="#747474">
                <v:path arrowok="t"/>
              </v:shape>
            </v:group>
            <v:group style="position:absolute;left:321;top:16143;width:421;height:2" coordorigin="321,16143" coordsize="421,2">
              <v:shape style="position:absolute;left:321;top:16143;width:421;height:2" coordorigin="321,16143" coordsize="421,0" path="m321,16143l742,16143e" filled="f" stroked="t" strokeweight=".478649pt" strokecolor="#2F2F2F">
                <v:path arrowok="t"/>
              </v:shape>
            </v:group>
            <v:group style="position:absolute;left:684;top:16138;width:321;height:2" coordorigin="684,16138" coordsize="321,2">
              <v:shape style="position:absolute;left:684;top:16138;width:321;height:2" coordorigin="684,16138" coordsize="321,0" path="m684,16138l1005,16138e" filled="f" stroked="t" strokeweight=".717973pt" strokecolor="#4F4F4F">
                <v:path arrowok="t"/>
              </v:shape>
            </v:group>
            <v:group style="position:absolute;left:842;top:16141;width:1072;height:2" coordorigin="842,16141" coordsize="1072,2">
              <v:shape style="position:absolute;left:842;top:16141;width:1072;height:2" coordorigin="842,16141" coordsize="1072,0" path="m842,16141l1915,16141e" filled="f" stroked="t" strokeweight=".957298pt" strokecolor="#646464">
                <v:path arrowok="t"/>
              </v:shape>
            </v:group>
            <v:group style="position:absolute;left:1651;top:16141;width:3456;height:2" coordorigin="1651,16141" coordsize="3456,2">
              <v:shape style="position:absolute;left:1651;top:16141;width:3456;height:2" coordorigin="1651,16141" coordsize="3456,0" path="m1651,16141l5107,16141e" filled="f" stroked="t" strokeweight=".478649pt" strokecolor="#444444">
                <v:path arrowok="t"/>
              </v:shape>
            </v:group>
            <v:group style="position:absolute;left:2376;top:15822;width:2;height:321" coordorigin="2376,15822" coordsize="2,321">
              <v:shape style="position:absolute;left:2376;top:15822;width:2;height:321" coordorigin="2376,15822" coordsize="0,321" path="m2376,16143l2376,15822e" filled="f" stroked="t" strokeweight=".239324pt" strokecolor="#606060">
                <v:path arrowok="t"/>
              </v:shape>
            </v:group>
            <v:group style="position:absolute;left:5323;top:16124;width:249;height:2" coordorigin="5323,16124" coordsize="249,2">
              <v:shape style="position:absolute;left:5323;top:16124;width:249;height:2" coordorigin="5323,16124" coordsize="249,0" path="m5323,16124l5571,16124e" filled="f" stroked="t" strokeweight=".478649pt" strokecolor="#2B2B2B">
                <v:path arrowok="t"/>
              </v:shape>
            </v:group>
            <v:group style="position:absolute;left:2317;top:16126;width:9310;height:2" coordorigin="2317,16126" coordsize="9310,2">
              <v:shape style="position:absolute;left:2317;top:16126;width:9310;height:2" coordorigin="2317,16126" coordsize="9310,0" path="m2317,16126l11626,16126e" filled="f" stroked="t" strokeweight=".717973pt" strokecolor="#4F4F4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7"/>
          <w:szCs w:val="7"/>
          <w:color w:val="424242"/>
          <w:w w:val="157"/>
        </w:rPr>
        <w:t>,f</w:t>
      </w:r>
      <w:r>
        <w:rPr>
          <w:rFonts w:ascii="Times New Roman" w:hAnsi="Times New Roman" w:cs="Times New Roman" w:eastAsia="Times New Roman"/>
          <w:sz w:val="7"/>
          <w:szCs w:val="7"/>
          <w:color w:val="424242"/>
          <w:w w:val="156"/>
        </w:rPr>
        <w:t>\ı#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w w:val="100"/>
        </w:rPr>
      </w:r>
    </w:p>
    <w:p>
      <w:pPr>
        <w:spacing w:before="0" w:after="0" w:line="255" w:lineRule="exact"/>
        <w:ind w:left="5112" w:right="1683"/>
        <w:jc w:val="center"/>
        <w:tabs>
          <w:tab w:pos="5840" w:val="left"/>
          <w:tab w:pos="8640" w:val="left"/>
          <w:tab w:pos="938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w w:val="104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4"/>
          <w:position w:val="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66"/>
          <w:position w:val="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2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3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3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4"/>
          <w:szCs w:val="14"/>
          <w:color w:val="898989"/>
          <w:spacing w:val="4"/>
          <w:w w:val="84"/>
          <w:i/>
          <w:position w:val="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98989"/>
          <w:spacing w:val="0"/>
          <w:w w:val="32"/>
          <w:position w:val="5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898989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98989"/>
          <w:spacing w:val="15"/>
          <w:w w:val="100"/>
          <w:position w:val="5"/>
        </w:rPr>
        <w:t> </w:t>
      </w:r>
      <w:r>
        <w:rPr>
          <w:rFonts w:ascii="Arial" w:hAnsi="Arial" w:cs="Arial" w:eastAsia="Arial"/>
          <w:sz w:val="14"/>
          <w:szCs w:val="14"/>
          <w:color w:val="898989"/>
          <w:spacing w:val="0"/>
          <w:w w:val="67"/>
          <w:position w:val="5"/>
        </w:rPr>
        <w:t>.</w:t>
      </w:r>
      <w:r>
        <w:rPr>
          <w:rFonts w:ascii="Arial" w:hAnsi="Arial" w:cs="Arial" w:eastAsia="Arial"/>
          <w:sz w:val="14"/>
          <w:szCs w:val="14"/>
          <w:color w:val="898989"/>
          <w:spacing w:val="-17"/>
          <w:w w:val="100"/>
          <w:position w:val="5"/>
        </w:rPr>
        <w:t> </w:t>
      </w:r>
      <w:r>
        <w:rPr>
          <w:rFonts w:ascii="Arial" w:hAnsi="Arial" w:cs="Arial" w:eastAsia="Arial"/>
          <w:sz w:val="14"/>
          <w:szCs w:val="14"/>
          <w:color w:val="424242"/>
          <w:spacing w:val="0"/>
          <w:w w:val="161"/>
          <w:position w:val="5"/>
        </w:rPr>
        <w:t>...</w:t>
      </w:r>
      <w:r>
        <w:rPr>
          <w:rFonts w:ascii="Arial" w:hAnsi="Arial" w:cs="Arial" w:eastAsia="Arial"/>
          <w:sz w:val="14"/>
          <w:szCs w:val="14"/>
          <w:color w:val="424242"/>
          <w:spacing w:val="-36"/>
          <w:w w:val="161"/>
          <w:position w:val="5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595959"/>
          <w:spacing w:val="0"/>
          <w:w w:val="100"/>
          <w:position w:val="5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595959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595959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6"/>
          <w:szCs w:val="26"/>
          <w:color w:val="BCBCBF"/>
          <w:spacing w:val="0"/>
          <w:w w:val="64"/>
          <w:position w:val="0"/>
        </w:rPr>
        <w:t>...</w:t>
      </w:r>
      <w:r>
        <w:rPr>
          <w:rFonts w:ascii="Times New Roman" w:hAnsi="Times New Roman" w:cs="Times New Roman" w:eastAsia="Times New Roman"/>
          <w:sz w:val="26"/>
          <w:szCs w:val="26"/>
          <w:color w:val="BCBCBF"/>
          <w:spacing w:val="1"/>
          <w:w w:val="64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84"/>
          <w:position w:val="0"/>
        </w:rPr>
        <w:t>·.::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5311" w:right="1993"/>
        <w:jc w:val="center"/>
        <w:tabs>
          <w:tab w:pos="8700" w:val="left"/>
        </w:tabs>
        <w:rPr>
          <w:rFonts w:ascii="Arial" w:hAnsi="Arial" w:cs="Arial" w:eastAsia="Arial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  <w:t>tf.Eri</w:t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</w:r>
      <w:r>
        <w:rPr>
          <w:rFonts w:ascii="Arial" w:hAnsi="Arial" w:cs="Arial" w:eastAsia="Arial"/>
          <w:sz w:val="17"/>
          <w:szCs w:val="17"/>
          <w:color w:val="898989"/>
          <w:spacing w:val="-31"/>
          <w:w w:val="77"/>
          <w:position w:val="-1"/>
        </w:rPr>
        <w:t>&gt;</w:t>
      </w:r>
      <w:r>
        <w:rPr>
          <w:rFonts w:ascii="Arial" w:hAnsi="Arial" w:cs="Arial" w:eastAsia="Arial"/>
          <w:sz w:val="17"/>
          <w:szCs w:val="17"/>
          <w:color w:val="595959"/>
          <w:spacing w:val="0"/>
          <w:w w:val="39"/>
          <w:position w:val="-1"/>
        </w:rPr>
        <w:t>.</w:t>
      </w:r>
      <w:r>
        <w:rPr>
          <w:rFonts w:ascii="Arial" w:hAnsi="Arial" w:cs="Arial" w:eastAsia="Arial"/>
          <w:sz w:val="17"/>
          <w:szCs w:val="17"/>
          <w:color w:val="595959"/>
          <w:spacing w:val="-13"/>
          <w:w w:val="40"/>
          <w:position w:val="-1"/>
        </w:rPr>
        <w:t>-</w:t>
      </w:r>
      <w:r>
        <w:rPr>
          <w:rFonts w:ascii="Arial" w:hAnsi="Arial" w:cs="Arial" w:eastAsia="Arial"/>
          <w:sz w:val="17"/>
          <w:szCs w:val="17"/>
          <w:color w:val="898989"/>
          <w:spacing w:val="-1"/>
          <w:w w:val="55"/>
          <w:position w:val="-1"/>
        </w:rPr>
        <w:t>.</w:t>
      </w:r>
      <w:r>
        <w:rPr>
          <w:rFonts w:ascii="Arial" w:hAnsi="Arial" w:cs="Arial" w:eastAsia="Arial"/>
          <w:sz w:val="17"/>
          <w:szCs w:val="17"/>
          <w:color w:val="424242"/>
          <w:spacing w:val="0"/>
          <w:w w:val="154"/>
          <w:position w:val="-1"/>
        </w:rPr>
        <w:t>\t</w:t>
      </w:r>
      <w:r>
        <w:rPr>
          <w:rFonts w:ascii="Arial" w:hAnsi="Arial" w:cs="Arial" w:eastAsia="Arial"/>
          <w:sz w:val="17"/>
          <w:szCs w:val="17"/>
          <w:color w:val="424242"/>
          <w:spacing w:val="-11"/>
          <w:w w:val="100"/>
          <w:position w:val="-1"/>
        </w:rPr>
        <w:t> </w:t>
      </w:r>
      <w:r>
        <w:rPr>
          <w:rFonts w:ascii="Arial" w:hAnsi="Arial" w:cs="Arial" w:eastAsia="Arial"/>
          <w:sz w:val="9"/>
          <w:szCs w:val="9"/>
          <w:color w:val="595959"/>
          <w:spacing w:val="0"/>
          <w:w w:val="140"/>
          <w:position w:val="-1"/>
        </w:rPr>
        <w:t>";</w:t>
      </w:r>
      <w:r>
        <w:rPr>
          <w:rFonts w:ascii="Arial" w:hAnsi="Arial" w:cs="Arial" w:eastAsia="Arial"/>
          <w:sz w:val="9"/>
          <w:szCs w:val="9"/>
          <w:color w:val="595959"/>
          <w:spacing w:val="8"/>
          <w:w w:val="140"/>
          <w:position w:val="-1"/>
        </w:rPr>
        <w:t>!</w:t>
      </w:r>
      <w:r>
        <w:rPr>
          <w:rFonts w:ascii="Arial" w:hAnsi="Arial" w:cs="Arial" w:eastAsia="Arial"/>
          <w:sz w:val="9"/>
          <w:szCs w:val="9"/>
          <w:color w:val="595959"/>
          <w:spacing w:val="0"/>
          <w:w w:val="140"/>
          <w:position w:val="-1"/>
        </w:rPr>
        <w:t>:</w:t>
      </w:r>
      <w:r>
        <w:rPr>
          <w:rFonts w:ascii="Arial" w:hAnsi="Arial" w:cs="Arial" w:eastAsia="Arial"/>
          <w:sz w:val="9"/>
          <w:szCs w:val="9"/>
          <w:color w:val="595959"/>
          <w:spacing w:val="-20"/>
          <w:w w:val="140"/>
          <w:position w:val="-1"/>
        </w:rPr>
        <w:t>:</w:t>
      </w:r>
      <w:r>
        <w:rPr>
          <w:rFonts w:ascii="Arial" w:hAnsi="Arial" w:cs="Arial" w:eastAsia="Arial"/>
          <w:sz w:val="9"/>
          <w:szCs w:val="9"/>
          <w:color w:val="2A2A2A"/>
          <w:spacing w:val="0"/>
          <w:w w:val="140"/>
          <w:position w:val="-1"/>
        </w:rPr>
        <w:t>.</w:t>
      </w:r>
      <w:r>
        <w:rPr>
          <w:rFonts w:ascii="Arial" w:hAnsi="Arial" w:cs="Arial" w:eastAsia="Arial"/>
          <w:sz w:val="9"/>
          <w:szCs w:val="9"/>
          <w:color w:val="2A2A2A"/>
          <w:spacing w:val="25"/>
          <w:w w:val="140"/>
          <w:position w:val="-1"/>
        </w:rPr>
        <w:t> </w:t>
      </w:r>
      <w:r>
        <w:rPr>
          <w:rFonts w:ascii="Arial" w:hAnsi="Arial" w:cs="Arial" w:eastAsia="Arial"/>
          <w:sz w:val="9"/>
          <w:szCs w:val="9"/>
          <w:color w:val="595959"/>
          <w:spacing w:val="-5"/>
          <w:w w:val="212"/>
          <w:position w:val="-1"/>
        </w:rPr>
        <w:t>:</w:t>
      </w:r>
      <w:r>
        <w:rPr>
          <w:rFonts w:ascii="Arial" w:hAnsi="Arial" w:cs="Arial" w:eastAsia="Arial"/>
          <w:sz w:val="7"/>
          <w:szCs w:val="7"/>
          <w:color w:val="595959"/>
          <w:spacing w:val="-5"/>
          <w:w w:val="124"/>
          <w:position w:val="-1"/>
        </w:rPr>
      </w:r>
      <w:r>
        <w:rPr>
          <w:rFonts w:ascii="Arial" w:hAnsi="Arial" w:cs="Arial" w:eastAsia="Arial"/>
          <w:sz w:val="7"/>
          <w:szCs w:val="7"/>
          <w:color w:val="595959"/>
          <w:spacing w:val="0"/>
          <w:w w:val="124"/>
          <w:emboss/>
          <w:position w:val="-1"/>
        </w:rPr>
        <w:t>:</w:t>
      </w:r>
      <w:r>
        <w:rPr>
          <w:rFonts w:ascii="Arial" w:hAnsi="Arial" w:cs="Arial" w:eastAsia="Arial"/>
          <w:sz w:val="7"/>
          <w:szCs w:val="7"/>
          <w:color w:val="595959"/>
          <w:spacing w:val="0"/>
          <w:w w:val="124"/>
          <w:emboss/>
          <w:position w:val="-1"/>
        </w:rPr>
      </w:r>
      <w:r>
        <w:rPr>
          <w:rFonts w:ascii="Arial" w:hAnsi="Arial" w:cs="Arial" w:eastAsia="Arial"/>
          <w:sz w:val="7"/>
          <w:szCs w:val="7"/>
          <w:color w:val="595959"/>
          <w:spacing w:val="0"/>
          <w:w w:val="124"/>
          <w:position w:val="-1"/>
        </w:rPr>
      </w:r>
      <w:r>
        <w:rPr>
          <w:rFonts w:ascii="Arial" w:hAnsi="Arial" w:cs="Arial" w:eastAsia="Arial"/>
          <w:sz w:val="7"/>
          <w:szCs w:val="7"/>
          <w:color w:val="595959"/>
          <w:spacing w:val="-30"/>
          <w:w w:val="124"/>
          <w:position w:val="-1"/>
        </w:rPr>
        <w:t>&gt;</w:t>
      </w:r>
      <w:r>
        <w:rPr>
          <w:rFonts w:ascii="Arial" w:hAnsi="Arial" w:cs="Arial" w:eastAsia="Arial"/>
          <w:sz w:val="9"/>
          <w:szCs w:val="9"/>
          <w:color w:val="757575"/>
          <w:spacing w:val="0"/>
          <w:w w:val="78"/>
          <w:position w:val="-1"/>
        </w:rPr>
        <w:t>-</w:t>
      </w:r>
      <w:r>
        <w:rPr>
          <w:rFonts w:ascii="Arial" w:hAnsi="Arial" w:cs="Arial" w:eastAsia="Arial"/>
          <w:sz w:val="9"/>
          <w:szCs w:val="9"/>
          <w:color w:val="757575"/>
          <w:spacing w:val="-9"/>
          <w:w w:val="100"/>
          <w:position w:val="-1"/>
        </w:rPr>
        <w:t> </w:t>
      </w:r>
      <w:r>
        <w:rPr>
          <w:rFonts w:ascii="Arial" w:hAnsi="Arial" w:cs="Arial" w:eastAsia="Arial"/>
          <w:sz w:val="7"/>
          <w:szCs w:val="7"/>
          <w:color w:val="595959"/>
          <w:spacing w:val="0"/>
          <w:w w:val="124"/>
          <w:position w:val="-1"/>
        </w:rPr>
        <w:t>'.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00" w:right="2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10" w:lineRule="atLeast"/>
        <w:ind w:left="3579" w:right="5156" w:firstLine="-8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.720001pt;margin-top:-16.987337pt;width:22.050586pt;height:43.5pt;mso-position-horizontal-relative:page;mso-position-vertical-relative:paragraph;z-index:-15488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2F2F2F"/>
                      <w:spacing w:val="0"/>
                      <w:w w:val="182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3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BAŞKANLIGI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6" w:lineRule="exact"/>
        <w:ind w:left="939" w:right="-20"/>
        <w:jc w:val="left"/>
        <w:tabs>
          <w:tab w:pos="3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.280003pt;margin-top:4.63882pt;width:51.270322pt;height:8pt;mso-position-horizontal-relative:page;mso-position-vertical-relative:paragraph;z-index:-15487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2F2F2F"/>
                      <w:spacing w:val="0"/>
                      <w:w w:val="100"/>
                      <w:b/>
                      <w:bCs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22"/>
          <w:position w:val="10"/>
        </w:rPr>
        <w:t>IZMIR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1" w:after="0" w:line="192" w:lineRule="exact"/>
        <w:ind w:left="709" w:right="-20"/>
        <w:jc w:val="left"/>
        <w:tabs>
          <w:tab w:pos="41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15"/>
        </w:rPr>
        <w:t>BELEDIYESI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YANGIN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37" w:after="0" w:line="240" w:lineRule="auto"/>
        <w:ind w:left="176" w:right="-20"/>
        <w:jc w:val="left"/>
        <w:tabs>
          <w:tab w:pos="1400" w:val="left"/>
          <w:tab w:pos="3240" w:val="left"/>
          <w:tab w:pos="5640" w:val="left"/>
          <w:tab w:pos="7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1"/>
          <w:szCs w:val="21"/>
          <w:color w:val="464849"/>
          <w:spacing w:val="-11"/>
          <w:w w:val="112"/>
          <w:position w:val="1"/>
        </w:rPr>
        <w:t>b</w:t>
      </w:r>
      <w:r>
        <w:rPr>
          <w:rFonts w:ascii="Arial" w:hAnsi="Arial" w:cs="Arial" w:eastAsia="Arial"/>
          <w:sz w:val="21"/>
          <w:szCs w:val="21"/>
          <w:color w:val="2F2F2F"/>
          <w:spacing w:val="-6"/>
          <w:w w:val="112"/>
          <w:position w:val="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112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112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1"/>
          <w:w w:val="112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29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5"/>
          <w:w w:val="129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17.05.2017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131313"/>
          <w:spacing w:val="-13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7"/>
          <w:w w:val="100"/>
          <w:position w:val="1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ildirim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[Bildirim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29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1"/>
          <w:w w:val="129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04:36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-6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eı: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7"/>
          <w:position w:val="0"/>
        </w:rPr>
        <w:t>2938800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" w:after="0" w:line="204" w:lineRule="exact"/>
        <w:ind w:left="195" w:right="-20"/>
        <w:jc w:val="left"/>
        <w:tabs>
          <w:tab w:pos="1400" w:val="left"/>
          <w:tab w:pos="3240" w:val="left"/>
          <w:tab w:pos="4480" w:val="left"/>
          <w:tab w:pos="5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849"/>
          <w:w w:val="95"/>
        </w:rPr>
        <w:t>Ka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w w:val="96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5"/>
          <w:w w:val="12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17.05.2017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40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97"/>
          <w:position w:val="-1"/>
        </w:rPr>
        <w:t>Ka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98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ıl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54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39"/>
          <w:w w:val="15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3180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131313"/>
          <w:spacing w:val="-13"/>
          <w:w w:val="100"/>
          <w:position w:val="-1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Bildirim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0"/>
          <w:position w:val="-1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19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2"/>
        </w:rPr>
        <w:t>:Atilla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"/>
          <w:w w:val="1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6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2F2F2F"/>
          <w:spacing w:val="14"/>
          <w:w w:val="22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No:5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Kat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8"/>
        </w:rPr>
        <w:t>Daire:?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auto"/>
        <w:ind w:left="186" w:right="-20"/>
        <w:jc w:val="left"/>
        <w:tabs>
          <w:tab w:pos="14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0"/>
        </w:rPr>
        <w:t>DoğruAdres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0"/>
        </w:rPr>
        <w:t>:Atilla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1"/>
          <w:w w:val="1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513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No:5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Kat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8"/>
        </w:rPr>
        <w:t>Daire:?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auto"/>
        <w:ind w:left="186" w:right="-20"/>
        <w:jc w:val="left"/>
        <w:tabs>
          <w:tab w:pos="1620" w:val="left"/>
          <w:tab w:pos="4220" w:val="left"/>
          <w:tab w:pos="6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Bina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29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29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29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"/>
          <w:w w:val="107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  <w:position w:val="0"/>
        </w:rPr>
        <w:t>undaklama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86" w:right="-20"/>
        <w:jc w:val="left"/>
        <w:tabs>
          <w:tab w:pos="3740" w:val="left"/>
          <w:tab w:pos="68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İs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54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7"/>
          <w:w w:val="93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78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8"/>
          <w:w w:val="78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  <w:position w:val="0"/>
        </w:rPr>
        <w:t>pım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99"/>
          <w:position w:val="0"/>
        </w:rPr>
        <w:t>Kulla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8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7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  <w:position w:val="0"/>
        </w:rPr>
        <w:t>Mesken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6" w:after="0" w:line="173" w:lineRule="exact"/>
        <w:ind w:left="374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1.839996pt;margin-top:5.587982pt;width:3.78936pt;height:24pt;mso-position-horizontal-relative:page;mso-position-vertical-relative:paragraph;z-index:-15486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B1B3B3"/>
                      <w:spacing w:val="0"/>
                      <w:w w:val="56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464849"/>
          <w:w w:val="80"/>
          <w:position w:val="-2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5"/>
          <w:w w:val="80"/>
          <w:position w:val="-2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  <w:position w:val="-2"/>
        </w:rPr>
        <w:t>etonarme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100"/>
          <w:position w:val="-2"/>
        </w:rPr>
        <w:t>ııgi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3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2"/>
          <w:w w:val="108"/>
          <w:position w:val="-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6"/>
          <w:w w:val="81"/>
          <w:position w:val="-2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-5"/>
          <w:w w:val="120"/>
          <w:position w:val="-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6"/>
          <w:position w:val="-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107"/>
          <w:position w:val="-2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3"/>
          <w:w w:val="107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5"/>
          <w:position w:val="-2"/>
        </w:rPr>
        <w:t>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100"/>
          <w:position w:val="-2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100"/>
          <w:position w:val="-2"/>
        </w:rPr>
        <w:t>iğ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3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98" w:lineRule="exact"/>
        <w:ind w:left="4083" w:right="-20"/>
        <w:jc w:val="left"/>
        <w:tabs>
          <w:tab w:pos="4560" w:val="left"/>
          <w:tab w:pos="5160" w:val="left"/>
          <w:tab w:pos="6220" w:val="left"/>
          <w:tab w:pos="68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2"/>
        </w:rPr>
        <w:t>X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8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2"/>
        </w:rPr>
      </w:r>
      <w:r>
        <w:rPr>
          <w:rFonts w:ascii="Arial" w:hAnsi="Arial" w:cs="Arial" w:eastAsia="Arial"/>
          <w:sz w:val="42"/>
          <w:szCs w:val="42"/>
          <w:color w:val="2F2F2F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42"/>
          <w:szCs w:val="42"/>
          <w:color w:val="2F2F2F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2"/>
          <w:szCs w:val="42"/>
          <w:color w:val="2F2F2F"/>
          <w:spacing w:val="0"/>
          <w:w w:val="100"/>
          <w:position w:val="0"/>
        </w:rPr>
      </w:r>
      <w:r>
        <w:rPr>
          <w:rFonts w:ascii="Arial" w:hAnsi="Arial" w:cs="Arial" w:eastAsia="Arial"/>
          <w:sz w:val="26"/>
          <w:szCs w:val="26"/>
          <w:color w:val="464849"/>
          <w:spacing w:val="0"/>
          <w:w w:val="52"/>
          <w:b/>
          <w:bCs/>
          <w:position w:val="0"/>
        </w:rPr>
        <w:t>ı</w:t>
      </w:r>
      <w:r>
        <w:rPr>
          <w:rFonts w:ascii="Arial" w:hAnsi="Arial" w:cs="Arial" w:eastAsia="Arial"/>
          <w:sz w:val="26"/>
          <w:szCs w:val="26"/>
          <w:color w:val="464849"/>
          <w:spacing w:val="-37"/>
          <w:w w:val="52"/>
          <w:b/>
          <w:bCs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464849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26"/>
          <w:szCs w:val="26"/>
          <w:color w:val="464849"/>
          <w:spacing w:val="0"/>
          <w:w w:val="100"/>
          <w:b/>
          <w:bCs/>
          <w:position w:val="0"/>
        </w:rPr>
      </w:r>
      <w:r>
        <w:rPr>
          <w:rFonts w:ascii="Arial" w:hAnsi="Arial" w:cs="Arial" w:eastAsia="Arial"/>
          <w:sz w:val="38"/>
          <w:szCs w:val="38"/>
          <w:color w:val="909090"/>
          <w:spacing w:val="0"/>
          <w:w w:val="100"/>
          <w:i/>
          <w:position w:val="-2"/>
        </w:rPr>
        <w:t>l</w:t>
      </w:r>
      <w:r>
        <w:rPr>
          <w:rFonts w:ascii="Arial" w:hAnsi="Arial" w:cs="Arial" w:eastAsia="Arial"/>
          <w:sz w:val="38"/>
          <w:szCs w:val="38"/>
          <w:color w:val="909090"/>
          <w:spacing w:val="-101"/>
          <w:w w:val="100"/>
          <w:i/>
          <w:position w:val="-2"/>
        </w:rPr>
        <w:t> </w:t>
      </w:r>
      <w:r>
        <w:rPr>
          <w:rFonts w:ascii="Arial" w:hAnsi="Arial" w:cs="Arial" w:eastAsia="Arial"/>
          <w:sz w:val="38"/>
          <w:szCs w:val="38"/>
          <w:color w:val="909090"/>
          <w:spacing w:val="0"/>
          <w:w w:val="100"/>
          <w:i/>
          <w:position w:val="-2"/>
        </w:rPr>
        <w:tab/>
      </w:r>
      <w:r>
        <w:rPr>
          <w:rFonts w:ascii="Arial" w:hAnsi="Arial" w:cs="Arial" w:eastAsia="Arial"/>
          <w:sz w:val="38"/>
          <w:szCs w:val="38"/>
          <w:color w:val="909090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80"/>
          <w:position w:val="12"/>
        </w:rPr>
        <w:t>!Y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79"/>
          <w:position w:val="1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-24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87"/>
          <w:position w:val="1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5"/>
          <w:w w:val="113"/>
          <w:position w:val="12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4"/>
          <w:position w:val="1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5"/>
          <w:position w:val="1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9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75"/>
          <w:position w:val="1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75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2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8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2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2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103"/>
          <w:position w:val="1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34" w:lineRule="exact"/>
        <w:ind w:left="181" w:right="-20"/>
        <w:jc w:val="left"/>
        <w:tabs>
          <w:tab w:pos="2200" w:val="left"/>
          <w:tab w:pos="58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86"/>
          <w:position w:val="-2"/>
        </w:rPr>
        <w:t>!S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4"/>
          <w:w w:val="85"/>
          <w:position w:val="-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2"/>
          <w:position w:val="-2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1"/>
          <w:position w:val="-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100"/>
          <w:position w:val="-2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54"/>
          <w:position w:val="-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36"/>
          <w:w w:val="154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100"/>
          <w:position w:val="-1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-6"/>
          <w:w w:val="100"/>
          <w:position w:val="-1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49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"/>
          <w:w w:val="74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6"/>
          <w:w w:val="119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2"/>
          <w:position w:val="-1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1"/>
        </w:rPr>
        <w:t>edi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99"/>
          <w:position w:val="-2"/>
        </w:rPr>
        <w:t>!IUra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3"/>
          <w:w w:val="99"/>
          <w:position w:val="-2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62"/>
          <w:position w:val="-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Naza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  <w:position w:val="-2"/>
        </w:rPr>
        <w:t>UZUN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14" w:lineRule="exact"/>
        <w:ind w:right="126"/>
        <w:jc w:val="righ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727275"/>
          <w:spacing w:val="0"/>
          <w:w w:val="52"/>
          <w:position w:val="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220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849"/>
          <w:w w:val="8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-1"/>
          <w:w w:val="79"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</w:rPr>
        <w:t>miri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Çv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0"/>
        </w:rPr>
        <w:t>TlKlR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188" w:lineRule="exact"/>
        <w:ind w:left="2206" w:right="-20"/>
        <w:jc w:val="left"/>
        <w:tabs>
          <w:tab w:pos="4860" w:val="left"/>
          <w:tab w:pos="78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54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2"/>
          <w:w w:val="154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b/>
          <w:bCs/>
          <w:position w:val="-1"/>
        </w:rPr>
        <w:t>1</w:t>
      </w:r>
      <w:r>
        <w:rPr>
          <w:rFonts w:ascii="Arial" w:hAnsi="Arial" w:cs="Arial" w:eastAsia="Arial"/>
          <w:sz w:val="17"/>
          <w:szCs w:val="17"/>
          <w:color w:val="2F2F2F"/>
          <w:spacing w:val="-31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96"/>
          <w:position w:val="-2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96"/>
          <w:position w:val="-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7"/>
          <w:w w:val="196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04:37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arı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  <w:position w:val="-1"/>
        </w:rPr>
        <w:t>04:40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00" w:bottom="280" w:left="160" w:right="240"/>
        </w:sectPr>
      </w:pPr>
      <w:rPr/>
    </w:p>
    <w:p>
      <w:pPr>
        <w:spacing w:before="5" w:after="0" w:line="240" w:lineRule="auto"/>
        <w:ind w:left="171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w w:val="117"/>
        </w:rPr>
        <w:t>pid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17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20" w:lineRule="exact"/>
        <w:ind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222"/>
        </w:rPr>
        <w:t>ı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40"/>
          <w:cols w:num="2" w:equalWidth="0">
            <w:col w:w="603" w:space="1603"/>
            <w:col w:w="9314"/>
          </w:cols>
        </w:sectPr>
      </w:pPr>
      <w:rPr/>
    </w:p>
    <w:p>
      <w:pPr>
        <w:spacing w:before="0" w:after="0" w:line="278" w:lineRule="exact"/>
        <w:ind w:left="186" w:right="-20"/>
        <w:jc w:val="left"/>
        <w:tabs>
          <w:tab w:pos="4800" w:val="left"/>
          <w:tab w:pos="700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</w:r>
      <w:r>
        <w:rPr>
          <w:rFonts w:ascii="Arial" w:hAnsi="Arial" w:cs="Arial" w:eastAsia="Arial"/>
          <w:sz w:val="17"/>
          <w:szCs w:val="17"/>
          <w:color w:val="595959"/>
          <w:spacing w:val="0"/>
          <w:w w:val="140"/>
          <w:position w:val="-2"/>
        </w:rPr>
        <w:t>: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46" w:lineRule="exact"/>
        <w:ind w:left="4776" w:right="4365"/>
        <w:jc w:val="center"/>
        <w:tabs>
          <w:tab w:pos="69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22"/>
          <w:szCs w:val="22"/>
          <w:color w:val="2F2F2F"/>
          <w:spacing w:val="12"/>
          <w:w w:val="22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7"/>
        </w:rPr>
        <w:t>12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132"/>
          <w:position w:val="-1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8" w:after="0" w:line="265" w:lineRule="auto"/>
        <w:ind w:left="2230" w:right="4371" w:firstLine="2573"/>
        <w:jc w:val="left"/>
        <w:tabs>
          <w:tab w:pos="4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Emniyet-Jandarma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40"/>
        </w:sectPr>
      </w:pPr>
      <w:rPr/>
    </w:p>
    <w:p>
      <w:pPr>
        <w:spacing w:before="10" w:after="0" w:line="240" w:lineRule="auto"/>
        <w:ind w:left="166" w:right="-20"/>
        <w:jc w:val="left"/>
        <w:tabs>
          <w:tab w:pos="22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3"/>
          <w:w w:val="99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99"/>
          <w:position w:val="1"/>
        </w:rPr>
        <w:t>ar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99"/>
          <w:position w:val="1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14"/>
          <w:w w:val="99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1"/>
        </w:rPr>
        <w:t>cı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96"/>
          <w:position w:val="0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96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8"/>
          <w:w w:val="19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220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!Dönüş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Saat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"/>
          <w:w w:val="10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220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!Yardıma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192" w:lineRule="exact"/>
        <w:ind w:left="2202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6"/>
          <w:position w:val="-1"/>
        </w:rPr>
        <w:t>!Eki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6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  <w:position w:val="-1"/>
        </w:rPr>
        <w:t>Adı-Soyad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"/>
          <w:w w:val="106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103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right="-20"/>
        <w:jc w:val="left"/>
        <w:tabs>
          <w:tab w:pos="29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40"/>
          <w:cols w:num="2" w:equalWidth="0">
            <w:col w:w="4199" w:space="575"/>
            <w:col w:w="6746"/>
          </w:cols>
        </w:sectPr>
      </w:pPr>
      <w:rPr/>
    </w:p>
    <w:p>
      <w:pPr>
        <w:spacing w:before="29" w:after="0" w:line="253" w:lineRule="auto"/>
        <w:ind w:left="2262" w:right="648" w:firstLine="-211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:Olayı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8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"/>
          <w:w w:val="10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görüldü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6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Tarafımızda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2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işlemi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yapılmadı,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41"/>
        </w:rPr>
        <w:t>raştırma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3"/>
          <w:w w:val="14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yapıldı.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40"/>
        </w:sectPr>
      </w:pPr>
      <w:rPr/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4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92" w:lineRule="exact"/>
        <w:ind w:left="147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  <w:position w:val="-1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left="248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öndürmede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söndürücü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240" w:lineRule="auto"/>
        <w:ind w:left="2482" w:right="-20"/>
        <w:jc w:val="left"/>
        <w:tabs>
          <w:tab w:pos="4420" w:val="left"/>
          <w:tab w:pos="6000" w:val="left"/>
          <w:tab w:pos="7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849"/>
          <w:w w:val="67"/>
        </w:rPr>
        <w:t>1S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9"/>
        </w:rPr>
        <w:t>um3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8"/>
          <w:w w:val="4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2"/>
        </w:rPr>
        <w:t>Köpük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IK.K.T.Kg.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71"/>
          <w:position w:val="1"/>
        </w:rPr>
        <w:t>k: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1"/>
          <w:w w:val="71"/>
          <w:position w:val="1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27"/>
          <w:position w:val="1"/>
        </w:rPr>
        <w:t>02Kg.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65" w:lineRule="exact"/>
        <w:ind w:left="4358" w:right="-20"/>
        <w:jc w:val="left"/>
        <w:tabs>
          <w:tab w:pos="5940" w:val="left"/>
          <w:tab w:pos="760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25"/>
          <w:szCs w:val="25"/>
          <w:color w:val="595959"/>
          <w:spacing w:val="0"/>
          <w:w w:val="194"/>
          <w:i/>
          <w:position w:val="-1"/>
        </w:rPr>
        <w:t>l</w:t>
      </w:r>
      <w:r>
        <w:rPr>
          <w:rFonts w:ascii="Arial" w:hAnsi="Arial" w:cs="Arial" w:eastAsia="Arial"/>
          <w:sz w:val="25"/>
          <w:szCs w:val="25"/>
          <w:color w:val="595959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25"/>
          <w:szCs w:val="25"/>
          <w:color w:val="595959"/>
          <w:spacing w:val="0"/>
          <w:w w:val="100"/>
          <w:i/>
          <w:position w:val="-1"/>
        </w:rPr>
      </w:r>
      <w:r>
        <w:rPr>
          <w:rFonts w:ascii="Times New Roman" w:hAnsi="Times New Roman" w:cs="Times New Roman" w:eastAsia="Times New Roman"/>
          <w:sz w:val="25"/>
          <w:szCs w:val="25"/>
          <w:color w:val="464849"/>
          <w:spacing w:val="0"/>
          <w:w w:val="100"/>
          <w:position w:val="-1"/>
        </w:rPr>
        <w:t>J</w:t>
      </w:r>
      <w:r>
        <w:rPr>
          <w:rFonts w:ascii="Times New Roman" w:hAnsi="Times New Roman" w:cs="Times New Roman" w:eastAsia="Times New Roman"/>
          <w:sz w:val="25"/>
          <w:szCs w:val="25"/>
          <w:color w:val="464849"/>
          <w:spacing w:val="-5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6484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464849"/>
          <w:spacing w:val="0"/>
          <w:w w:val="100"/>
          <w:position w:val="-1"/>
        </w:rPr>
      </w:r>
      <w:r>
        <w:rPr>
          <w:rFonts w:ascii="Arial" w:hAnsi="Arial" w:cs="Arial" w:eastAsia="Arial"/>
          <w:sz w:val="14"/>
          <w:szCs w:val="14"/>
          <w:color w:val="464849"/>
          <w:spacing w:val="0"/>
          <w:w w:val="52"/>
          <w:position w:val="0"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kapı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paspası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terli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yanmak,Apartma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</w:rPr>
        <w:t>görınüştür.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40"/>
          <w:cols w:num="2" w:equalWidth="0">
            <w:col w:w="2067" w:space="226"/>
            <w:col w:w="9227"/>
          </w:cols>
        </w:sectPr>
      </w:pPr>
      <w:rPr/>
    </w:p>
    <w:p>
      <w:pPr>
        <w:spacing w:before="19" w:after="0" w:line="192" w:lineRule="exact"/>
        <w:ind w:left="176" w:right="-20"/>
        <w:jc w:val="left"/>
        <w:tabs>
          <w:tab w:pos="2240" w:val="left"/>
          <w:tab w:pos="5300" w:val="left"/>
          <w:tab w:pos="82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Eşyada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4"/>
          <w:w w:val="11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0"/>
        </w:rPr>
        <w:t>100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5"/>
          <w:w w:val="1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Tahmini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:50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Toplam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Tahmini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:60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  <w:position w:val="-1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40"/>
        </w:sectPr>
      </w:pPr>
      <w:rPr/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76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40" w:lineRule="auto"/>
        <w:ind w:left="2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Daire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kapısı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önündeki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kapı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paspasında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olup,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lvapıla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dairede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otura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Naza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UZUN'u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ifadesine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eski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eşi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Öme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ÇAKIR'ı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yaktığını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söylemesi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849"/>
          <w:w w:val="75"/>
          <w:position w:val="-1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10"/>
          <w:w w:val="75"/>
          <w:position w:val="-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  <w:position w:val="-1"/>
        </w:rPr>
        <w:t>zerine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nedenini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kundaklama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  <w:position w:val="-1"/>
        </w:rPr>
        <w:t>varıldı.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40"/>
          <w:cols w:num="2" w:equalWidth="0">
            <w:col w:w="1652" w:space="545"/>
            <w:col w:w="9323"/>
          </w:cols>
        </w:sectPr>
      </w:pPr>
      <w:rPr/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43" w:after="0" w:line="240" w:lineRule="auto"/>
        <w:ind w:left="157" w:right="-20"/>
        <w:jc w:val="left"/>
        <w:tabs>
          <w:tab w:pos="2200" w:val="left"/>
          <w:tab w:pos="68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:Sigortalı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2"/>
          <w:w w:val="115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4"/>
          <w:w w:val="7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A0A1A0"/>
          <w:spacing w:val="-3"/>
          <w:w w:val="7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99"/>
        </w:rPr>
        <w:t>rketi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100"/>
        </w:rPr>
        <w:t>Öğreni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313"/>
          <w:spacing w:val="0"/>
          <w:w w:val="6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31313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105"/>
        </w:rPr>
        <w:t>em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-7"/>
          <w:w w:val="105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"/>
          <w:w w:val="114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7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"/>
          <w:w w:val="31"/>
          <w:position w:val="-2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102"/>
          <w:position w:val="-2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-9"/>
          <w:w w:val="102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"/>
          <w:w w:val="96"/>
          <w:position w:val="-2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2"/>
          <w:w w:val="119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5"/>
          <w:position w:val="-2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"/>
          <w:w w:val="95"/>
          <w:position w:val="-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54"/>
          <w:position w:val="-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5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4" w:after="0" w:line="253" w:lineRule="auto"/>
        <w:ind w:left="157" w:right="7034"/>
        <w:jc w:val="left"/>
        <w:tabs>
          <w:tab w:pos="22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Naza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UZUN'a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7"/>
        </w:rPr>
        <w:t>edildi.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102"/>
        </w:rPr>
        <w:t>Te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5"/>
          <w:w w:val="103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49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4"/>
          <w:w w:val="4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40"/>
        </w:sectPr>
      </w:pPr>
      <w:rPr/>
    </w:p>
    <w:p>
      <w:pPr>
        <w:spacing w:before="0" w:after="0" w:line="305" w:lineRule="exact"/>
        <w:ind w:left="112" w:right="-102"/>
        <w:jc w:val="left"/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Arial" w:hAnsi="Arial" w:cs="Arial" w:eastAsia="Arial"/>
          <w:sz w:val="25"/>
          <w:szCs w:val="25"/>
          <w:color w:val="595959"/>
          <w:spacing w:val="-203"/>
          <w:w w:val="121"/>
          <w:position w:val="3"/>
        </w:rPr>
        <w:t>E</w:t>
      </w:r>
      <w:r>
        <w:rPr>
          <w:rFonts w:ascii="Times New Roman" w:hAnsi="Times New Roman" w:cs="Times New Roman" w:eastAsia="Times New Roman"/>
          <w:sz w:val="34"/>
          <w:szCs w:val="34"/>
          <w:color w:val="595959"/>
          <w:spacing w:val="0"/>
          <w:w w:val="55"/>
          <w:i/>
          <w:position w:val="-12"/>
        </w:rPr>
        <w:t>=-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72" w:after="0" w:line="240" w:lineRule="auto"/>
        <w:ind w:right="-20"/>
        <w:jc w:val="left"/>
        <w:tabs>
          <w:tab w:pos="1600" w:val="left"/>
          <w:tab w:pos="5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75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7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"/>
          <w:w w:val="102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1"/>
          <w:w w:val="118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9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75"/>
        </w:rPr>
        <w:t>OsO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7"/>
        </w:rPr>
        <w:t>17.05.2017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252"/>
        </w:rPr>
        <w:t>aa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1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6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7"/>
        </w:rPr>
        <w:t>05:00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40"/>
          <w:cols w:num="2" w:equalWidth="0">
            <w:col w:w="349" w:space="254"/>
            <w:col w:w="10917"/>
          </w:cols>
        </w:sectPr>
      </w:pPr>
      <w:rPr/>
    </w:p>
    <w:p>
      <w:pPr>
        <w:spacing w:before="0" w:after="0" w:line="180" w:lineRule="exact"/>
        <w:ind w:left="248" w:right="-20"/>
        <w:jc w:val="left"/>
        <w:tabs>
          <w:tab w:pos="1060" w:val="left"/>
          <w:tab w:pos="1560" w:val="left"/>
          <w:tab w:pos="2200" w:val="left"/>
          <w:tab w:pos="88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90"/>
          <w:position w:val="0"/>
        </w:rPr>
        <w:t>Ö</w:t>
      </w:r>
      <w:r>
        <w:rPr>
          <w:rFonts w:ascii="Arial" w:hAnsi="Arial" w:cs="Arial" w:eastAsia="Arial"/>
          <w:sz w:val="17"/>
          <w:szCs w:val="17"/>
          <w:color w:val="2F2F2F"/>
          <w:spacing w:val="-13"/>
          <w:w w:val="90"/>
          <w:position w:val="0"/>
        </w:rPr>
        <w:t>I</w:t>
      </w:r>
      <w:r>
        <w:rPr>
          <w:rFonts w:ascii="Arial" w:hAnsi="Arial" w:cs="Arial" w:eastAsia="Arial"/>
          <w:sz w:val="17"/>
          <w:szCs w:val="17"/>
          <w:color w:val="464849"/>
          <w:spacing w:val="0"/>
          <w:w w:val="90"/>
          <w:position w:val="0"/>
        </w:rPr>
        <w:t>U</w:t>
      </w:r>
      <w:r>
        <w:rPr>
          <w:rFonts w:ascii="Arial" w:hAnsi="Arial" w:cs="Arial" w:eastAsia="Arial"/>
          <w:sz w:val="17"/>
          <w:szCs w:val="17"/>
          <w:color w:val="464849"/>
          <w:spacing w:val="-42"/>
          <w:w w:val="90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464849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7"/>
          <w:szCs w:val="17"/>
          <w:color w:val="46484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GiDE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EKİP: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Kadifekale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ONAYLAYAN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40"/>
        </w:sectPr>
      </w:pPr>
      <w:rPr/>
    </w:p>
    <w:p>
      <w:pPr>
        <w:spacing w:before="38" w:after="0" w:line="240" w:lineRule="auto"/>
        <w:ind w:left="2341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240" w:lineRule="auto"/>
        <w:ind w:left="4842" w:right="-66"/>
        <w:jc w:val="left"/>
        <w:tabs>
          <w:tab w:pos="8120" w:val="left"/>
        </w:tabs>
        <w:rPr>
          <w:rFonts w:ascii="Arial" w:hAnsi="Arial" w:cs="Arial" w:eastAsia="Arial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25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</w:r>
      <w:r>
        <w:rPr>
          <w:rFonts w:ascii="Arial" w:hAnsi="Arial" w:cs="Arial" w:eastAsia="Arial"/>
          <w:sz w:val="9"/>
          <w:szCs w:val="9"/>
          <w:color w:val="B1B3B3"/>
          <w:spacing w:val="0"/>
          <w:w w:val="125"/>
          <w:position w:val="7"/>
        </w:rPr>
        <w:t>t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82" w:after="0" w:line="20" w:lineRule="atLeast"/>
        <w:ind w:left="310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.440001pt;margin-top:3.121884pt;width:289.122400pt;height:70pt;mso-position-horizontal-relative:page;mso-position-vertical-relative:paragraph;z-index:-15484" type="#_x0000_t202" filled="f" stroked="f">
            <v:textbox inset="0,0,0,0">
              <w:txbxContent>
                <w:p>
                  <w:pPr>
                    <w:spacing w:before="0" w:after="0" w:line="1400" w:lineRule="exact"/>
                    <w:ind w:right="-250"/>
                    <w:jc w:val="left"/>
                    <w:tabs>
                      <w:tab w:pos="4560" w:val="left"/>
                    </w:tabs>
                    <w:rPr>
                      <w:rFonts w:ascii="Arial" w:hAnsi="Arial" w:cs="Arial" w:eastAsia="Arial"/>
                      <w:sz w:val="140"/>
                      <w:szCs w:val="140"/>
                    </w:rPr>
                  </w:pPr>
                  <w:rPr/>
                  <w:r>
                    <w:rPr>
                      <w:rFonts w:ascii="Arial" w:hAnsi="Arial" w:cs="Arial" w:eastAsia="Arial"/>
                      <w:sz w:val="7"/>
                      <w:szCs w:val="7"/>
                      <w:color w:val="2F2F2F"/>
                      <w:spacing w:val="0"/>
                      <w:w w:val="153"/>
                      <w:position w:val="87"/>
                    </w:rPr>
                    <w:t>(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2F2F2F"/>
                      <w:spacing w:val="0"/>
                      <w:w w:val="153"/>
                      <w:position w:val="87"/>
                    </w:rPr>
                    <w:t>\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2F2F2F"/>
                      <w:spacing w:val="0"/>
                      <w:w w:val="153"/>
                      <w:position w:val="87"/>
                    </w:rPr>
                    <w:t>)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2F2F2F"/>
                      <w:spacing w:val="-29"/>
                      <w:w w:val="153"/>
                      <w:position w:val="87"/>
                    </w:rPr>
                    <w:t> 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2F2F2F"/>
                      <w:spacing w:val="0"/>
                      <w:w w:val="100"/>
                      <w:position w:val="87"/>
                    </w:rPr>
                    <w:tab/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2F2F2F"/>
                      <w:spacing w:val="0"/>
                      <w:w w:val="100"/>
                      <w:position w:val="87"/>
                    </w:rPr>
                  </w:r>
                  <w:r>
                    <w:rPr>
                      <w:rFonts w:ascii="Arial" w:hAnsi="Arial" w:cs="Arial" w:eastAsia="Arial"/>
                      <w:sz w:val="140"/>
                      <w:szCs w:val="140"/>
                      <w:color w:val="3B3F6B"/>
                      <w:spacing w:val="0"/>
                      <w:w w:val="103"/>
                      <w:position w:val="-1"/>
                    </w:rPr>
                    <w:t>df</w:t>
                  </w:r>
                  <w:r>
                    <w:rPr>
                      <w:rFonts w:ascii="Arial" w:hAnsi="Arial" w:cs="Arial" w:eastAsia="Arial"/>
                      <w:sz w:val="140"/>
                      <w:szCs w:val="14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28"/>
        </w:rPr>
        <w:t>'ü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339" w:lineRule="exact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464849"/>
          <w:w w:val="70"/>
          <w:position w:val="-1"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464849"/>
          <w:spacing w:val="-41"/>
          <w:w w:val="100"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464849"/>
          <w:spacing w:val="0"/>
          <w:w w:val="100"/>
          <w:i/>
          <w:position w:val="-1"/>
        </w:rPr>
        <w:t>1</w:t>
      </w:r>
      <w:r>
        <w:rPr>
          <w:rFonts w:ascii="Arial" w:hAnsi="Arial" w:cs="Arial" w:eastAsia="Arial"/>
          <w:sz w:val="27"/>
          <w:szCs w:val="27"/>
          <w:color w:val="464849"/>
          <w:spacing w:val="-14"/>
          <w:w w:val="100"/>
          <w:i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464849"/>
          <w:spacing w:val="0"/>
          <w:w w:val="51"/>
          <w:position w:val="-1"/>
        </w:rPr>
        <w:t>MaYı</w:t>
      </w:r>
      <w:r>
        <w:rPr>
          <w:rFonts w:ascii="Arial" w:hAnsi="Arial" w:cs="Arial" w:eastAsia="Arial"/>
          <w:sz w:val="25"/>
          <w:szCs w:val="25"/>
          <w:color w:val="464849"/>
          <w:spacing w:val="0"/>
          <w:w w:val="51"/>
          <w:position w:val="-1"/>
        </w:rPr>
        <w:t>s</w:t>
      </w:r>
      <w:r>
        <w:rPr>
          <w:rFonts w:ascii="Arial" w:hAnsi="Arial" w:cs="Arial" w:eastAsia="Arial"/>
          <w:sz w:val="25"/>
          <w:szCs w:val="25"/>
          <w:color w:val="464849"/>
          <w:spacing w:val="0"/>
          <w:w w:val="51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464849"/>
          <w:spacing w:val="3"/>
          <w:w w:val="51"/>
          <w:position w:val="-1"/>
        </w:rPr>
        <w:t> </w:t>
      </w:r>
      <w:r>
        <w:rPr>
          <w:rFonts w:ascii="Arial" w:hAnsi="Arial" w:cs="Arial" w:eastAsia="Arial"/>
          <w:sz w:val="28"/>
          <w:szCs w:val="28"/>
          <w:color w:val="464849"/>
          <w:spacing w:val="0"/>
          <w:w w:val="59"/>
          <w:b/>
          <w:bCs/>
          <w:position w:val="-1"/>
        </w:rPr>
        <w:t>2Di7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30" w:lineRule="exact"/>
        <w:ind w:left="10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71"/>
          <w:i/>
          <w:position w:val="-1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71"/>
          <w:i/>
          <w:position w:val="-12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28"/>
          <w:w w:val="71"/>
          <w:i/>
          <w:position w:val="-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113"/>
          <w:position w:val="-12"/>
        </w:rPr>
        <w:t>12017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40"/>
          <w:cols w:num="2" w:equalWidth="0">
            <w:col w:w="8166" w:space="808"/>
            <w:col w:w="2546"/>
          </w:cols>
        </w:sectPr>
      </w:pPr>
      <w:rPr/>
    </w:p>
    <w:p>
      <w:pPr>
        <w:spacing w:before="0" w:after="0" w:line="299" w:lineRule="exact"/>
        <w:ind w:left="310" w:right="-20"/>
        <w:jc w:val="left"/>
        <w:tabs>
          <w:tab w:pos="3320" w:val="left"/>
        </w:tabs>
        <w:rPr>
          <w:rFonts w:ascii="Arial" w:hAnsi="Arial" w:cs="Arial" w:eastAsia="Arial"/>
          <w:sz w:val="44"/>
          <w:szCs w:val="44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2F2F2F"/>
          <w:spacing w:val="0"/>
          <w:w w:val="66"/>
          <w:position w:val="-2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2F2F2F"/>
          <w:spacing w:val="0"/>
          <w:w w:val="100"/>
          <w:position w:val="-2"/>
        </w:rPr>
      </w:r>
      <w:r>
        <w:rPr>
          <w:rFonts w:ascii="Arial" w:hAnsi="Arial" w:cs="Arial" w:eastAsia="Arial"/>
          <w:sz w:val="44"/>
          <w:szCs w:val="44"/>
          <w:color w:val="2F2F2F"/>
          <w:spacing w:val="0"/>
          <w:w w:val="36"/>
          <w:i/>
          <w:position w:val="-7"/>
        </w:rPr>
        <w:t>.$'!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310" w:right="-20"/>
        <w:jc w:val="left"/>
        <w:tabs>
          <w:tab w:pos="2300" w:val="left"/>
        </w:tabs>
        <w:rPr>
          <w:rFonts w:ascii="Arial" w:hAnsi="Arial" w:cs="Arial" w:eastAsia="Arial"/>
          <w:sz w:val="35"/>
          <w:szCs w:val="3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4.880005pt;margin-top:7.742574pt;width:6.08475pt;height:10.5pt;mso-position-horizontal-relative:page;mso-position-vertical-relative:paragraph;z-index:-15485" type="#_x0000_t202" filled="f" stroked="f">
            <v:textbox inset="0,0,0,0">
              <w:txbxContent>
                <w:p>
                  <w:pPr>
                    <w:spacing w:before="0" w:after="0" w:line="210" w:lineRule="exact"/>
                    <w:ind w:right="-71"/>
                    <w:jc w:val="left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  <w:rPr/>
                  <w:r>
                    <w:rPr>
                      <w:rFonts w:ascii="Arial" w:hAnsi="Arial" w:cs="Arial" w:eastAsia="Arial"/>
                      <w:sz w:val="21"/>
                      <w:szCs w:val="21"/>
                      <w:color w:val="2F2F2F"/>
                      <w:spacing w:val="0"/>
                      <w:w w:val="100"/>
                    </w:rPr>
                    <w:t>ır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.08pt;margin-top:-10.049891pt;width:138.624588pt;height:29.691945pt;mso-position-horizontal-relative:page;mso-position-vertical-relative:paragraph;z-index:-15483" type="#_x0000_t202" filled="f" stroked="f">
            <v:textbox inset="0,0,0,0">
              <w:txbxContent>
                <w:p>
                  <w:pPr>
                    <w:spacing w:before="0" w:after="0" w:line="594" w:lineRule="exact"/>
                    <w:ind w:right="-129"/>
                    <w:jc w:val="left"/>
                    <w:tabs>
                      <w:tab w:pos="2000" w:val="left"/>
                    </w:tabs>
                    <w:rPr>
                      <w:rFonts w:ascii="Times New Roman" w:hAnsi="Times New Roman" w:cs="Times New Roman" w:eastAsia="Times New Roman"/>
                      <w:sz w:val="26"/>
                      <w:szCs w:val="26"/>
                    </w:rPr>
                  </w:pPr>
                  <w:rPr/>
                  <w:r>
                    <w:rPr>
                      <w:rFonts w:ascii="Arial" w:hAnsi="Arial" w:cs="Arial" w:eastAsia="Arial"/>
                      <w:sz w:val="56"/>
                      <w:szCs w:val="56"/>
                      <w:color w:val="2F2F2F"/>
                      <w:spacing w:val="-23"/>
                      <w:w w:val="47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2F2F2F"/>
                      <w:spacing w:val="0"/>
                      <w:w w:val="47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2F2F2F"/>
                      <w:spacing w:val="-72"/>
                      <w:w w:val="47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2F2F2F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2F2F2F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2F2F2F"/>
                      <w:spacing w:val="0"/>
                      <w:w w:val="149"/>
                      <w:b/>
                      <w:bCs/>
                      <w:position w:val="27"/>
                    </w:rPr>
                    <w:t>ur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2F2F2F"/>
                      <w:spacing w:val="-4"/>
                      <w:w w:val="150"/>
                      <w:b/>
                      <w:bCs/>
                      <w:position w:val="27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464849"/>
                      <w:spacing w:val="0"/>
                      <w:w w:val="90"/>
                      <w:b/>
                      <w:bCs/>
                      <w:position w:val="27"/>
                    </w:rPr>
                    <w:t>ct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9"/>
        </w:rPr>
        <w:t>'5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53"/>
          <w:szCs w:val="53"/>
          <w:color w:val="2F2F2F"/>
          <w:spacing w:val="0"/>
          <w:w w:val="34"/>
          <w:position w:val="-14"/>
        </w:rPr>
        <w:t>M</w:t>
      </w:r>
      <w:r>
        <w:rPr>
          <w:rFonts w:ascii="Times New Roman" w:hAnsi="Times New Roman" w:cs="Times New Roman" w:eastAsia="Times New Roman"/>
          <w:sz w:val="53"/>
          <w:szCs w:val="53"/>
          <w:color w:val="2F2F2F"/>
          <w:spacing w:val="0"/>
          <w:w w:val="34"/>
          <w:position w:val="-14"/>
        </w:rPr>
        <w:t>   </w:t>
      </w:r>
      <w:r>
        <w:rPr>
          <w:rFonts w:ascii="Times New Roman" w:hAnsi="Times New Roman" w:cs="Times New Roman" w:eastAsia="Times New Roman"/>
          <w:sz w:val="53"/>
          <w:szCs w:val="53"/>
          <w:color w:val="2F2F2F"/>
          <w:spacing w:val="8"/>
          <w:w w:val="34"/>
          <w:position w:val="-14"/>
        </w:rPr>
        <w:t> </w:t>
      </w:r>
      <w:r>
        <w:rPr>
          <w:rFonts w:ascii="Times New Roman" w:hAnsi="Times New Roman" w:cs="Times New Roman" w:eastAsia="Times New Roman"/>
          <w:sz w:val="53"/>
          <w:szCs w:val="53"/>
          <w:color w:val="2F2F2F"/>
          <w:spacing w:val="0"/>
          <w:w w:val="42"/>
          <w:position w:val="-14"/>
        </w:rPr>
        <w:t>k</w:t>
      </w:r>
      <w:r>
        <w:rPr>
          <w:rFonts w:ascii="Times New Roman" w:hAnsi="Times New Roman" w:cs="Times New Roman" w:eastAsia="Times New Roman"/>
          <w:sz w:val="53"/>
          <w:szCs w:val="53"/>
          <w:color w:val="2F2F2F"/>
          <w:spacing w:val="0"/>
          <w:w w:val="41"/>
          <w:position w:val="-14"/>
        </w:rPr>
        <w:t>e</w:t>
      </w:r>
      <w:r>
        <w:rPr>
          <w:rFonts w:ascii="Times New Roman" w:hAnsi="Times New Roman" w:cs="Times New Roman" w:eastAsia="Times New Roman"/>
          <w:sz w:val="53"/>
          <w:szCs w:val="53"/>
          <w:color w:val="2F2F2F"/>
          <w:spacing w:val="-87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53"/>
          <w:szCs w:val="53"/>
          <w:color w:val="3B3F6B"/>
          <w:spacing w:val="0"/>
          <w:w w:val="66"/>
          <w:position w:val="-14"/>
        </w:rPr>
        <w:t>rl'A</w:t>
      </w:r>
      <w:r>
        <w:rPr>
          <w:rFonts w:ascii="Times New Roman" w:hAnsi="Times New Roman" w:cs="Times New Roman" w:eastAsia="Times New Roman"/>
          <w:sz w:val="53"/>
          <w:szCs w:val="53"/>
          <w:color w:val="3B3F6B"/>
          <w:spacing w:val="-83"/>
          <w:w w:val="100"/>
          <w:position w:val="-14"/>
        </w:rPr>
        <w:t> </w:t>
      </w:r>
      <w:r>
        <w:rPr>
          <w:rFonts w:ascii="Arial" w:hAnsi="Arial" w:cs="Arial" w:eastAsia="Arial"/>
          <w:sz w:val="35"/>
          <w:szCs w:val="35"/>
          <w:color w:val="3B3F6B"/>
          <w:spacing w:val="-46"/>
          <w:w w:val="100"/>
          <w:i/>
          <w:position w:val="-14"/>
        </w:rPr>
        <w:t>1</w:t>
      </w:r>
      <w:r>
        <w:rPr>
          <w:rFonts w:ascii="Arial" w:hAnsi="Arial" w:cs="Arial" w:eastAsia="Arial"/>
          <w:sz w:val="35"/>
          <w:szCs w:val="35"/>
          <w:color w:val="2F2F2F"/>
          <w:spacing w:val="0"/>
          <w:w w:val="100"/>
          <w:i/>
          <w:position w:val="-14"/>
        </w:rPr>
        <w:t>: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230" w:lineRule="exact"/>
        <w:ind w:right="-20"/>
        <w:jc w:val="left"/>
        <w:tabs>
          <w:tab w:pos="600" w:val="left"/>
        </w:tabs>
        <w:rPr>
          <w:rFonts w:ascii="Arial" w:hAnsi="Arial" w:cs="Arial" w:eastAsia="Arial"/>
          <w:sz w:val="10"/>
          <w:szCs w:val="10"/>
        </w:rPr>
      </w:pPr>
      <w:rPr/>
      <w:r>
        <w:rPr/>
        <w:br w:type="column"/>
      </w:r>
      <w:r>
        <w:rPr>
          <w:rFonts w:ascii="Arial" w:hAnsi="Arial" w:cs="Arial" w:eastAsia="Arial"/>
          <w:sz w:val="29"/>
          <w:szCs w:val="29"/>
          <w:color w:val="CACACA"/>
          <w:spacing w:val="0"/>
          <w:w w:val="100"/>
          <w:position w:val="-2"/>
        </w:rPr>
        <w:t>,</w:t>
      </w:r>
      <w:r>
        <w:rPr>
          <w:rFonts w:ascii="Arial" w:hAnsi="Arial" w:cs="Arial" w:eastAsia="Arial"/>
          <w:sz w:val="29"/>
          <w:szCs w:val="29"/>
          <w:color w:val="CACACA"/>
          <w:spacing w:val="-61"/>
          <w:w w:val="100"/>
          <w:position w:val="-2"/>
        </w:rPr>
        <w:t> </w:t>
      </w:r>
      <w:r>
        <w:rPr>
          <w:rFonts w:ascii="Arial" w:hAnsi="Arial" w:cs="Arial" w:eastAsia="Arial"/>
          <w:sz w:val="29"/>
          <w:szCs w:val="29"/>
          <w:color w:val="CACACA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9"/>
          <w:szCs w:val="29"/>
          <w:color w:val="CACACA"/>
          <w:spacing w:val="0"/>
          <w:w w:val="100"/>
          <w:position w:val="-2"/>
        </w:rPr>
      </w:r>
      <w:r>
        <w:rPr>
          <w:rFonts w:ascii="Arial" w:hAnsi="Arial" w:cs="Arial" w:eastAsia="Arial"/>
          <w:sz w:val="10"/>
          <w:szCs w:val="10"/>
          <w:color w:val="B1B3B3"/>
          <w:spacing w:val="0"/>
          <w:w w:val="217"/>
          <w:position w:val="4"/>
        </w:rPr>
        <w:t>ı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22" w:lineRule="exact"/>
        <w:ind w:left="840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1.927551pt;margin-top:-1.77624pt;width:10.65201pt;height:15.931498pt;mso-position-horizontal-relative:page;mso-position-vertical-relative:paragraph;z-index:-15511" type="#_x0000_t202" filled="f" stroked="f">
            <v:textbox inset="0,0,0,0">
              <w:txbxContent>
                <w:p>
                  <w:pPr>
                    <w:spacing w:before="0" w:after="0" w:line="174" w:lineRule="exact"/>
                    <w:ind w:right="-20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464849"/>
                      <w:w w:val="105"/>
                    </w:rPr>
                    <w:t>y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464849"/>
                      <w:w w:val="104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35.424652pt;margin-top:-9.494274pt;width:.1pt;height:6.821289pt;mso-position-horizontal-relative:page;mso-position-vertical-relative:paragraph;z-index:-15501" coordorigin="8708,-190" coordsize="2,136">
            <v:shape style="position:absolute;left:8708;top:-190;width:2;height:136" coordorigin="8708,-190" coordsize="0,136" path="m8708,-53l8708,-190e" filled="f" stroked="t" strokeweight="3.1193pt" strokecolor="#EBEDED">
              <v:path arrowok="t"/>
            </v:shape>
          </v:group>
          <w10:wrap type="none"/>
        </w:pict>
      </w:r>
      <w:r>
        <w:rPr/>
        <w:pict>
          <v:group style="position:absolute;margin-left:464.854004pt;margin-top:-.851579pt;width:7.72555pt;height:15.006837pt;mso-position-horizontal-relative:page;mso-position-vertical-relative:paragraph;z-index:-15500" coordorigin="9297,-17" coordsize="155,300">
            <v:shape style="position:absolute;left:9297;top:-17;width:155;height:300" coordorigin="9297,-17" coordsize="155,300" path="m9297,-17l9452,-17,9452,283,9297,283,9297,-17e" filled="t" fillcolor="#EB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80.952515pt;margin-top:4.86595pt;width:5.016pt;height:7.503418pt;mso-position-horizontal-relative:page;mso-position-vertical-relative:paragraph;z-index:-15499" coordorigin="9619,97" coordsize="100,150">
            <v:shape style="position:absolute;left:9619;top:97;width:100;height:150" coordorigin="9619,97" coordsize="100,150" path="m9619,97l9719,97,9719,247,9619,247,9619,97e" filled="t" fillcolor="#EB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30.860016pt;margin-top:2.515647pt;width:31.26425pt;height:68.39256pt;mso-position-horizontal-relative:page;mso-position-vertical-relative:paragraph;z-index:-15498" coordorigin="8617,50" coordsize="625,1368">
            <v:group style="position:absolute;left:9051;top:173;width:104;height:177" coordorigin="9051,173" coordsize="104,177">
              <v:shape style="position:absolute;left:9051;top:173;width:104;height:177" coordorigin="9051,173" coordsize="104,177" path="m9051,173l9155,173,9155,350,9051,350,9051,173e" filled="t" fillcolor="#EBEDED" stroked="f">
                <v:path arrowok="t"/>
                <v:fill/>
              </v:shape>
            </v:group>
            <v:group style="position:absolute;left:9019;top:94;width:2;height:321" coordorigin="9019,94" coordsize="2,321">
              <v:shape style="position:absolute;left:9019;top:94;width:2;height:321" coordorigin="9019,94" coordsize="0,321" path="m9019,415l9019,94e" filled="f" stroked="t" strokeweight="4.387795pt" strokecolor="#EBEDED">
                <v:path arrowok="t"/>
              </v:shape>
            </v:group>
            <v:group style="position:absolute;left:8839;top:379;width:122;height:36" coordorigin="8839,379" coordsize="122,36">
              <v:shape style="position:absolute;left:8839;top:379;width:122;height:36" coordorigin="8839,379" coordsize="122,36" path="m8839,379l8961,379,8961,415,8839,415,8839,379xe" filled="t" fillcolor="#EBEDED" stroked="f">
                <v:path arrowok="t"/>
                <v:fill/>
              </v:shape>
            </v:group>
            <v:group style="position:absolute;left:9021;top:378;width:204;height:37" coordorigin="9021,378" coordsize="204,37">
              <v:shape style="position:absolute;left:9021;top:378;width:204;height:37" coordorigin="9021,378" coordsize="204,37" path="m9021,378l9225,378,9225,415,9021,415,9021,378xe" filled="t" fillcolor="#EBEDED" stroked="f">
                <v:path arrowok="t"/>
                <v:fill/>
              </v:shape>
            </v:group>
            <v:group style="position:absolute;left:8694;top:415;width:549;height:621" coordorigin="8694,415" coordsize="549,621">
              <v:shape style="position:absolute;left:8694;top:415;width:549;height:621" coordorigin="8694,415" coordsize="549,621" path="m8694,415l9242,415,9242,1036,8694,1036,8694,415e" filled="t" fillcolor="#EBEDED" stroked="f">
                <v:path arrowok="t"/>
                <v:fill/>
              </v:shape>
            </v:group>
            <v:group style="position:absolute;left:8644;top:579;width:234;height:349" coordorigin="8644,579" coordsize="234,349">
              <v:shape style="position:absolute;left:8644;top:579;width:234;height:349" coordorigin="8644,579" coordsize="234,349" path="m8644,579l8879,579,8879,927,8644,927,8644,579xe" filled="t" fillcolor="#EBEDED" stroked="f">
                <v:path arrowok="t"/>
                <v:fill/>
              </v:shape>
            </v:group>
            <v:group style="position:absolute;left:8617;top:927;width:263;height:491" coordorigin="8617,927" coordsize="263,491">
              <v:shape style="position:absolute;left:8617;top:927;width:263;height:491" coordorigin="8617,927" coordsize="263,491" path="m8617,927l8880,927,8880,1418,8617,1418,8617,927e" filled="t" fillcolor="#EB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90.203461pt;margin-top:2.389094pt;width:.1pt;height:16.827393pt;mso-position-horizontal-relative:page;mso-position-vertical-relative:paragraph;z-index:-15497" coordorigin="9804,48" coordsize="2,337">
            <v:shape style="position:absolute;left:9804;top:48;width:2;height:337" coordorigin="9804,48" coordsize="0,337" path="m9804,384l9804,48e" filled="f" stroked="t" strokeweight="3.221875pt" strokecolor="#EBEDED">
              <v:path arrowok="t"/>
            </v:shape>
          </v:group>
          <w10:wrap type="none"/>
        </w:pict>
      </w:r>
      <w:r>
        <w:rPr/>
        <w:pict>
          <v:group style="position:absolute;margin-left:494.809998pt;margin-top:.639781pt;width:3.498625pt;height:21.296712pt;mso-position-horizontal-relative:page;mso-position-vertical-relative:paragraph;z-index:-15496" coordorigin="9896,13" coordsize="70,426">
            <v:group style="position:absolute;left:9931;top:48;width:2;height:337" coordorigin="9931,48" coordsize="2,337">
              <v:shape style="position:absolute;left:9931;top:48;width:2;height:337" coordorigin="9931,48" coordsize="0,337" path="m9931,384l9931,48e" filled="f" stroked="t" strokeweight="3.498625pt" strokecolor="#EBEDED">
                <v:path arrowok="t"/>
              </v:shape>
            </v:group>
            <v:group style="position:absolute;left:9929;top:261;width:2;height:150" coordorigin="9929,261" coordsize="2,150">
              <v:shape style="position:absolute;left:9929;top:261;width:2;height:150" coordorigin="9929,261" coordsize="0,150" path="m9929,411l9929,261e" filled="f" stroked="t" strokeweight="2.81425pt" strokecolor="#EBEDED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5.360016pt;margin-top:1.670014pt;width:6.989874pt;height:11pt;mso-position-horizontal-relative:page;mso-position-vertical-relative:paragraph;z-index:-15481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A0A1A0"/>
                      <w:spacing w:val="0"/>
                      <w:w w:val="100"/>
                    </w:rPr>
                    <w:t>"'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A0A1A0"/>
                      <w:spacing w:val="-29"/>
                      <w:w w:val="100"/>
                    </w:rPr>
                    <w:t>.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2F2F2F"/>
          <w:w w:val="106"/>
        </w:rPr>
        <w:t>İ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w w:val="105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100"/>
        </w:rPr>
        <w:t>fai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99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75" w:lineRule="exact"/>
        <w:ind w:left="907" w:right="-20"/>
        <w:jc w:val="left"/>
        <w:tabs>
          <w:tab w:pos="156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4.691498pt;margin-top:13.633791pt;width:27.43275pt;height:32.066721pt;mso-position-horizontal-relative:page;mso-position-vertical-relative:paragraph;z-index:-15510" type="#_x0000_t202" filled="f" stroked="f">
            <v:textbox inset="0,0,0,0">
              <w:txbxContent>
                <w:p>
                  <w:pPr>
                    <w:spacing w:before="0" w:after="0" w:line="72" w:lineRule="exact"/>
                    <w:ind w:right="126"/>
                    <w:jc w:val="right"/>
                    <w:rPr>
                      <w:rFonts w:ascii="Arial" w:hAnsi="Arial" w:cs="Arial" w:eastAsia="Arial"/>
                      <w:sz w:val="7"/>
                      <w:szCs w:val="7"/>
                    </w:rPr>
                  </w:pPr>
                  <w:rPr/>
                  <w:r>
                    <w:rPr>
                      <w:rFonts w:ascii="Arial" w:hAnsi="Arial" w:cs="Arial" w:eastAsia="Arial"/>
                      <w:sz w:val="7"/>
                      <w:szCs w:val="7"/>
                      <w:color w:val="B1B3B3"/>
                      <w:spacing w:val="0"/>
                      <w:w w:val="87"/>
                      <w:b/>
                      <w:bCs/>
                    </w:rPr>
                    <w:t>1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1.200012pt;margin-top:.013162pt;width:5.016pt;height:5.5pt;mso-position-horizontal-relative:page;mso-position-vertical-relative:paragraph;z-index:-15482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6"/>
                    <w:jc w:val="left"/>
                    <w:rPr>
                      <w:rFonts w:ascii="Arial" w:hAnsi="Arial" w:cs="Arial" w:eastAsia="Arial"/>
                      <w:sz w:val="11"/>
                      <w:szCs w:val="11"/>
                    </w:rPr>
                  </w:pPr>
                  <w:rPr/>
                  <w:r>
                    <w:rPr>
                      <w:rFonts w:ascii="Arial" w:hAnsi="Arial" w:cs="Arial" w:eastAsia="Arial"/>
                      <w:sz w:val="11"/>
                      <w:szCs w:val="11"/>
                      <w:color w:val="B1B3B3"/>
                      <w:spacing w:val="0"/>
                      <w:w w:val="477"/>
                    </w:rPr>
                    <w:t>'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7"/>
          <w:szCs w:val="27"/>
          <w:color w:val="B1B3B3"/>
          <w:spacing w:val="0"/>
          <w:w w:val="52"/>
          <w:position w:val="-11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B1B3B3"/>
          <w:spacing w:val="-8"/>
          <w:w w:val="52"/>
          <w:position w:val="-11"/>
        </w:rPr>
        <w:t>-</w:t>
      </w:r>
      <w:r>
        <w:rPr>
          <w:rFonts w:ascii="Arial" w:hAnsi="Arial" w:cs="Arial" w:eastAsia="Arial"/>
          <w:sz w:val="13"/>
          <w:szCs w:val="13"/>
          <w:color w:val="B1B3B3"/>
          <w:spacing w:val="0"/>
          <w:w w:val="52"/>
          <w:position w:val="-5"/>
        </w:rPr>
        <w:t>....</w:t>
      </w:r>
      <w:r>
        <w:rPr>
          <w:rFonts w:ascii="Arial" w:hAnsi="Arial" w:cs="Arial" w:eastAsia="Arial"/>
          <w:sz w:val="13"/>
          <w:szCs w:val="13"/>
          <w:color w:val="B1B3B3"/>
          <w:spacing w:val="1"/>
          <w:w w:val="52"/>
          <w:position w:val="-5"/>
        </w:rPr>
        <w:t>.</w:t>
      </w:r>
      <w:r>
        <w:rPr>
          <w:rFonts w:ascii="Arial" w:hAnsi="Arial" w:cs="Arial" w:eastAsia="Arial"/>
          <w:sz w:val="13"/>
          <w:szCs w:val="13"/>
          <w:color w:val="B1B3B3"/>
          <w:spacing w:val="0"/>
          <w:w w:val="52"/>
          <w:position w:val="-5"/>
        </w:rPr>
        <w:t>.......</w:t>
      </w:r>
      <w:r>
        <w:rPr>
          <w:rFonts w:ascii="Arial" w:hAnsi="Arial" w:cs="Arial" w:eastAsia="Arial"/>
          <w:sz w:val="13"/>
          <w:szCs w:val="13"/>
          <w:color w:val="B1B3B3"/>
          <w:spacing w:val="-18"/>
          <w:w w:val="52"/>
          <w:position w:val="-5"/>
        </w:rPr>
        <w:t> </w:t>
      </w:r>
      <w:r>
        <w:rPr>
          <w:rFonts w:ascii="Arial" w:hAnsi="Arial" w:cs="Arial" w:eastAsia="Arial"/>
          <w:sz w:val="13"/>
          <w:szCs w:val="13"/>
          <w:color w:val="B1B3B3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3"/>
          <w:szCs w:val="13"/>
          <w:color w:val="B1B3B3"/>
          <w:spacing w:val="0"/>
          <w:w w:val="100"/>
          <w:position w:val="-5"/>
        </w:rPr>
      </w:r>
      <w:r>
        <w:rPr>
          <w:rFonts w:ascii="Arial" w:hAnsi="Arial" w:cs="Arial" w:eastAsia="Arial"/>
          <w:sz w:val="12"/>
          <w:szCs w:val="12"/>
          <w:color w:val="2F2F2F"/>
          <w:spacing w:val="0"/>
          <w:w w:val="208"/>
          <w:position w:val="-11"/>
        </w:rPr>
        <w:t>;</w:t>
      </w:r>
      <w:r>
        <w:rPr>
          <w:rFonts w:ascii="Arial" w:hAnsi="Arial" w:cs="Arial" w:eastAsia="Arial"/>
          <w:sz w:val="12"/>
          <w:szCs w:val="12"/>
          <w:color w:val="2F2F2F"/>
          <w:spacing w:val="2"/>
          <w:w w:val="208"/>
          <w:position w:val="-11"/>
        </w:rPr>
        <w:t>;</w:t>
      </w:r>
      <w:r>
        <w:rPr>
          <w:rFonts w:ascii="Arial" w:hAnsi="Arial" w:cs="Arial" w:eastAsia="Arial"/>
          <w:sz w:val="14"/>
          <w:szCs w:val="14"/>
          <w:color w:val="595959"/>
          <w:spacing w:val="-15"/>
          <w:w w:val="136"/>
          <w:position w:val="-11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A0A1A0"/>
          <w:spacing w:val="-8"/>
          <w:w w:val="75"/>
          <w:position w:val="-5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595959"/>
          <w:spacing w:val="-33"/>
          <w:w w:val="170"/>
          <w:position w:val="-5"/>
        </w:rPr>
        <w:t>;</w:t>
      </w:r>
      <w:r>
        <w:rPr>
          <w:rFonts w:ascii="Arial" w:hAnsi="Arial" w:cs="Arial" w:eastAsia="Arial"/>
          <w:sz w:val="11"/>
          <w:szCs w:val="11"/>
          <w:color w:val="B1B3B3"/>
          <w:spacing w:val="-21"/>
          <w:w w:val="141"/>
          <w:position w:val="-11"/>
        </w:rPr>
        <w:t>•</w:t>
      </w:r>
      <w:r>
        <w:rPr>
          <w:rFonts w:ascii="Times New Roman" w:hAnsi="Times New Roman" w:cs="Times New Roman" w:eastAsia="Times New Roman"/>
          <w:sz w:val="25"/>
          <w:szCs w:val="25"/>
          <w:color w:val="B1B3B3"/>
          <w:spacing w:val="0"/>
          <w:w w:val="53"/>
          <w:position w:val="-5"/>
        </w:rPr>
        <w:t>'</w:t>
      </w:r>
      <w:r>
        <w:rPr>
          <w:rFonts w:ascii="Times New Roman" w:hAnsi="Times New Roman" w:cs="Times New Roman" w:eastAsia="Times New Roman"/>
          <w:sz w:val="25"/>
          <w:szCs w:val="25"/>
          <w:color w:val="B1B3B3"/>
          <w:spacing w:val="-49"/>
          <w:w w:val="53"/>
          <w:position w:val="-5"/>
        </w:rPr>
        <w:t>-</w:t>
      </w:r>
      <w:r>
        <w:rPr>
          <w:rFonts w:ascii="Arial" w:hAnsi="Arial" w:cs="Arial" w:eastAsia="Arial"/>
          <w:sz w:val="11"/>
          <w:szCs w:val="11"/>
          <w:color w:val="2F2F2F"/>
          <w:spacing w:val="0"/>
          <w:w w:val="133"/>
          <w:position w:val="-11"/>
        </w:rPr>
        <w:t>'</w:t>
      </w:r>
      <w:r>
        <w:rPr>
          <w:rFonts w:ascii="Times New Roman" w:hAnsi="Times New Roman" w:cs="Times New Roman" w:eastAsia="Times New Roman"/>
          <w:sz w:val="25"/>
          <w:szCs w:val="25"/>
          <w:color w:val="909090"/>
          <w:spacing w:val="-83"/>
          <w:w w:val="93"/>
          <w:position w:val="-5"/>
        </w:rPr>
        <w:t>·</w:t>
      </w:r>
      <w:r>
        <w:rPr>
          <w:rFonts w:ascii="Arial" w:hAnsi="Arial" w:cs="Arial" w:eastAsia="Arial"/>
          <w:sz w:val="11"/>
          <w:szCs w:val="11"/>
          <w:color w:val="2F2F2F"/>
          <w:spacing w:val="0"/>
          <w:w w:val="133"/>
          <w:position w:val="-11"/>
        </w:rPr>
        <w:t>\</w:t>
      </w:r>
      <w:r>
        <w:rPr>
          <w:rFonts w:ascii="Arial" w:hAnsi="Arial" w:cs="Arial" w:eastAsia="Arial"/>
          <w:sz w:val="11"/>
          <w:szCs w:val="11"/>
          <w:color w:val="2F2F2F"/>
          <w:spacing w:val="1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1B3B3"/>
          <w:spacing w:val="0"/>
          <w:w w:val="53"/>
          <w:position w:val="-5"/>
        </w:rPr>
        <w:t>...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40"/>
          <w:cols w:num="2" w:equalWidth="0">
            <w:col w:w="6132" w:space="1796"/>
            <w:col w:w="3592"/>
          </w:cols>
        </w:sectPr>
      </w:pPr>
      <w:rPr/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30"/>
          <w:szCs w:val="30"/>
          <w:color w:val="2F2F2F"/>
          <w:w w:val="137"/>
        </w:rPr>
        <w:t>ı</w:t>
      </w:r>
      <w:r>
        <w:rPr>
          <w:rFonts w:ascii="Arial" w:hAnsi="Arial" w:cs="Arial" w:eastAsia="Arial"/>
          <w:sz w:val="30"/>
          <w:szCs w:val="30"/>
          <w:color w:val="2F2F2F"/>
          <w:spacing w:val="-35"/>
          <w:w w:val="137"/>
        </w:rPr>
        <w:t>.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4"/>
        </w:rPr>
        <w:t>Pos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531" w:lineRule="exact"/>
        <w:ind w:right="-118"/>
        <w:jc w:val="left"/>
        <w:tabs>
          <w:tab w:pos="6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2"/>
          <w:szCs w:val="52"/>
          <w:color w:val="232D9A"/>
          <w:spacing w:val="0"/>
          <w:w w:val="59"/>
          <w:position w:val="1"/>
        </w:rPr>
        <w:t>1/</w:t>
      </w:r>
      <w:r>
        <w:rPr>
          <w:rFonts w:ascii="Times New Roman" w:hAnsi="Times New Roman" w:cs="Times New Roman" w:eastAsia="Times New Roman"/>
          <w:sz w:val="52"/>
          <w:szCs w:val="52"/>
          <w:color w:val="232D9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52"/>
          <w:szCs w:val="52"/>
          <w:color w:val="232D9A"/>
          <w:spacing w:val="0"/>
          <w:w w:val="100"/>
          <w:position w:val="1"/>
        </w:rPr>
      </w:r>
      <w:r>
        <w:rPr>
          <w:rFonts w:ascii="Arial" w:hAnsi="Arial" w:cs="Arial" w:eastAsia="Arial"/>
          <w:sz w:val="22"/>
          <w:szCs w:val="22"/>
          <w:color w:val="545982"/>
          <w:spacing w:val="0"/>
          <w:w w:val="59"/>
          <w:i/>
          <w:position w:val="1"/>
        </w:rPr>
        <w:t>1</w:t>
      </w:r>
      <w:r>
        <w:rPr>
          <w:rFonts w:ascii="Arial" w:hAnsi="Arial" w:cs="Arial" w:eastAsia="Arial"/>
          <w:sz w:val="22"/>
          <w:szCs w:val="22"/>
          <w:color w:val="545982"/>
          <w:spacing w:val="0"/>
          <w:w w:val="59"/>
          <w:i/>
          <w:position w:val="1"/>
        </w:rPr>
        <w:t>   </w:t>
      </w:r>
      <w:r>
        <w:rPr>
          <w:rFonts w:ascii="Arial" w:hAnsi="Arial" w:cs="Arial" w:eastAsia="Arial"/>
          <w:sz w:val="22"/>
          <w:szCs w:val="22"/>
          <w:color w:val="545982"/>
          <w:spacing w:val="14"/>
          <w:w w:val="59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80"/>
          <w:position w:val="1"/>
        </w:rPr>
        <w:t>ı&gt;,min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88" w:after="0" w:line="240" w:lineRule="auto"/>
        <w:ind w:right="1266"/>
        <w:jc w:val="right"/>
        <w:tabs>
          <w:tab w:pos="480" w:val="left"/>
        </w:tabs>
        <w:rPr>
          <w:rFonts w:ascii="Arial" w:hAnsi="Arial" w:cs="Arial" w:eastAsia="Arial"/>
          <w:sz w:val="7"/>
          <w:szCs w:val="7"/>
        </w:rPr>
      </w:pPr>
      <w:rPr/>
      <w:r>
        <w:rPr/>
        <w:br w:type="column"/>
      </w:r>
      <w:r>
        <w:rPr>
          <w:rFonts w:ascii="Arial" w:hAnsi="Arial" w:cs="Arial" w:eastAsia="Arial"/>
          <w:sz w:val="7"/>
          <w:szCs w:val="7"/>
          <w:color w:val="2F2F2F"/>
          <w:spacing w:val="0"/>
          <w:w w:val="204"/>
        </w:rPr>
        <w:t>'</w:t>
      </w:r>
      <w:r>
        <w:rPr>
          <w:rFonts w:ascii="Arial" w:hAnsi="Arial" w:cs="Arial" w:eastAsia="Arial"/>
          <w:sz w:val="7"/>
          <w:szCs w:val="7"/>
          <w:color w:val="2F2F2F"/>
          <w:spacing w:val="0"/>
          <w:w w:val="204"/>
        </w:rPr>
        <w:t> </w:t>
      </w:r>
      <w:r>
        <w:rPr>
          <w:rFonts w:ascii="Arial" w:hAnsi="Arial" w:cs="Arial" w:eastAsia="Arial"/>
          <w:sz w:val="7"/>
          <w:szCs w:val="7"/>
          <w:color w:val="2F2F2F"/>
          <w:spacing w:val="23"/>
          <w:w w:val="204"/>
        </w:rPr>
        <w:t> </w:t>
      </w:r>
      <w:r>
        <w:rPr>
          <w:rFonts w:ascii="Arial" w:hAnsi="Arial" w:cs="Arial" w:eastAsia="Arial"/>
          <w:sz w:val="7"/>
          <w:szCs w:val="7"/>
          <w:color w:val="727275"/>
          <w:spacing w:val="0"/>
          <w:w w:val="277"/>
          <w:i/>
        </w:rPr>
        <w:t>.</w:t>
      </w:r>
      <w:r>
        <w:rPr>
          <w:rFonts w:ascii="Arial" w:hAnsi="Arial" w:cs="Arial" w:eastAsia="Arial"/>
          <w:sz w:val="7"/>
          <w:szCs w:val="7"/>
          <w:color w:val="727275"/>
          <w:spacing w:val="-13"/>
          <w:w w:val="278"/>
          <w:i/>
        </w:rPr>
        <w:t>)</w:t>
      </w:r>
      <w:r>
        <w:rPr>
          <w:rFonts w:ascii="Arial" w:hAnsi="Arial" w:cs="Arial" w:eastAsia="Arial"/>
          <w:sz w:val="7"/>
          <w:szCs w:val="7"/>
          <w:color w:val="B1B3B3"/>
          <w:spacing w:val="0"/>
          <w:w w:val="111"/>
          <w:i/>
        </w:rPr>
        <w:t>•</w:t>
      </w:r>
      <w:r>
        <w:rPr>
          <w:rFonts w:ascii="Arial" w:hAnsi="Arial" w:cs="Arial" w:eastAsia="Arial"/>
          <w:sz w:val="7"/>
          <w:szCs w:val="7"/>
          <w:color w:val="B1B3B3"/>
          <w:spacing w:val="0"/>
          <w:w w:val="100"/>
          <w:i/>
        </w:rPr>
        <w:tab/>
      </w:r>
      <w:r>
        <w:rPr>
          <w:rFonts w:ascii="Arial" w:hAnsi="Arial" w:cs="Arial" w:eastAsia="Arial"/>
          <w:sz w:val="7"/>
          <w:szCs w:val="7"/>
          <w:color w:val="B1B3B3"/>
          <w:spacing w:val="0"/>
          <w:w w:val="100"/>
          <w:i/>
        </w:rPr>
      </w:r>
      <w:r>
        <w:rPr>
          <w:rFonts w:ascii="Arial" w:hAnsi="Arial" w:cs="Arial" w:eastAsia="Arial"/>
          <w:sz w:val="7"/>
          <w:szCs w:val="7"/>
          <w:color w:val="909090"/>
          <w:spacing w:val="0"/>
          <w:w w:val="100"/>
        </w:rPr>
        <w:t>•</w:t>
      </w:r>
      <w:r>
        <w:rPr>
          <w:rFonts w:ascii="Arial" w:hAnsi="Arial" w:cs="Arial" w:eastAsia="Arial"/>
          <w:sz w:val="7"/>
          <w:szCs w:val="7"/>
          <w:color w:val="909090"/>
          <w:spacing w:val="0"/>
          <w:w w:val="100"/>
        </w:rPr>
        <w:t>        </w:t>
      </w:r>
      <w:r>
        <w:rPr>
          <w:rFonts w:ascii="Arial" w:hAnsi="Arial" w:cs="Arial" w:eastAsia="Arial"/>
          <w:sz w:val="7"/>
          <w:szCs w:val="7"/>
          <w:color w:val="909090"/>
          <w:spacing w:val="16"/>
          <w:w w:val="100"/>
        </w:rPr>
        <w:t> </w:t>
      </w:r>
      <w:r>
        <w:rPr>
          <w:rFonts w:ascii="Arial" w:hAnsi="Arial" w:cs="Arial" w:eastAsia="Arial"/>
          <w:sz w:val="7"/>
          <w:szCs w:val="7"/>
          <w:color w:val="464849"/>
          <w:spacing w:val="0"/>
          <w:w w:val="138"/>
        </w:rPr>
        <w:t>•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</w:rPr>
      </w:r>
    </w:p>
    <w:p>
      <w:pPr>
        <w:spacing w:before="0" w:after="0" w:line="489" w:lineRule="exact"/>
        <w:ind w:left="-104" w:right="1217"/>
        <w:jc w:val="right"/>
        <w:tabs>
          <w:tab w:pos="940" w:val="left"/>
          <w:tab w:pos="3620" w:val="left"/>
        </w:tabs>
        <w:rPr>
          <w:rFonts w:ascii="Arial" w:hAnsi="Arial" w:cs="Arial" w:eastAsia="Arial"/>
          <w:sz w:val="45"/>
          <w:szCs w:val="4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2.214996pt;margin-top:1.815912pt;width:12.676687pt;height:30.067491pt;mso-position-horizontal-relative:page;mso-position-vertical-relative:paragraph;z-index:-15509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left="121" w:right="-110"/>
                    <w:jc w:val="left"/>
                    <w:rPr>
                      <w:rFonts w:ascii="Arial" w:hAnsi="Arial" w:cs="Arial" w:eastAsia="Arial"/>
                      <w:sz w:val="47"/>
                      <w:szCs w:val="47"/>
                    </w:rPr>
                  </w:pPr>
                  <w:rPr/>
                  <w:r>
                    <w:rPr>
                      <w:rFonts w:ascii="Arial" w:hAnsi="Arial" w:cs="Arial" w:eastAsia="Arial"/>
                      <w:sz w:val="47"/>
                      <w:szCs w:val="47"/>
                      <w:color w:val="A0A1A0"/>
                      <w:spacing w:val="0"/>
                      <w:w w:val="100"/>
                      <w:i/>
                    </w:rPr>
                    <w:t>·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84.41153pt;margin-top:3.489359pt;width:.1pt;height:30.074708pt;mso-position-horizontal-relative:page;mso-position-vertical-relative:paragraph;z-index:-15495" coordorigin="9688,70" coordsize="2,601">
            <v:shape style="position:absolute;left:9688;top:70;width:2;height:601" coordorigin="9688,70" coordsize="0,601" path="m9688,671l9688,70e" filled="f" stroked="t" strokeweight="4.55506pt" strokecolor="#EB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2.240005pt;margin-top:15.938579pt;width:27.216231pt;height:8.5pt;mso-position-horizontal-relative:page;mso-position-vertical-relative:paragraph;z-index:-15480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5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2F2F2F"/>
                      <w:spacing w:val="0"/>
                      <w:w w:val="100"/>
                    </w:rPr>
                    <w:t>İtf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2F2F2F"/>
                      <w:spacing w:val="0"/>
                      <w:w w:val="10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2F2F2F"/>
                      <w:spacing w:val="2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2F2F2F"/>
                      <w:spacing w:val="0"/>
                      <w:w w:val="104"/>
                    </w:rPr>
                    <w:t>Çvş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5"/>
        </w:rPr>
        <w:t>Mehmet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  <w:position w:val="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849"/>
          <w:spacing w:val="-1"/>
          <w:w w:val="100"/>
          <w:position w:val="15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5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2"/>
          <w:w w:val="100"/>
          <w:position w:val="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5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5"/>
        </w:rPr>
      </w:r>
      <w:r>
        <w:rPr>
          <w:rFonts w:ascii="Times New Roman" w:hAnsi="Times New Roman" w:cs="Times New Roman" w:eastAsia="Times New Roman"/>
          <w:sz w:val="38"/>
          <w:szCs w:val="38"/>
          <w:color w:val="B1B3B3"/>
          <w:spacing w:val="0"/>
          <w:w w:val="61"/>
          <w:position w:val="-12"/>
        </w:rPr>
        <w:t>·</w:t>
      </w:r>
      <w:r>
        <w:rPr>
          <w:rFonts w:ascii="Times New Roman" w:hAnsi="Times New Roman" w:cs="Times New Roman" w:eastAsia="Times New Roman"/>
          <w:sz w:val="38"/>
          <w:szCs w:val="38"/>
          <w:color w:val="B1B3B3"/>
          <w:spacing w:val="11"/>
          <w:w w:val="61"/>
          <w:position w:val="-12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B1B3B3"/>
          <w:spacing w:val="-51"/>
          <w:w w:val="70"/>
          <w:b/>
          <w:bCs/>
          <w:position w:val="-12"/>
        </w:rPr>
        <w:t>:</w:t>
      </w:r>
      <w:r>
        <w:rPr>
          <w:rFonts w:ascii="Times New Roman" w:hAnsi="Times New Roman" w:cs="Times New Roman" w:eastAsia="Times New Roman"/>
          <w:sz w:val="38"/>
          <w:szCs w:val="38"/>
          <w:color w:val="595959"/>
          <w:spacing w:val="-177"/>
          <w:w w:val="62"/>
          <w:b/>
          <w:bCs/>
          <w:position w:val="-12"/>
        </w:rPr>
        <w:t>u</w:t>
      </w:r>
      <w:r>
        <w:rPr>
          <w:rFonts w:ascii="Arial" w:hAnsi="Arial" w:cs="Arial" w:eastAsia="Arial"/>
          <w:sz w:val="47"/>
          <w:szCs w:val="47"/>
          <w:color w:val="A0A1A0"/>
          <w:spacing w:val="0"/>
          <w:w w:val="84"/>
          <w:i/>
          <w:position w:val="-3"/>
        </w:rPr>
        <w:t>:</w:t>
      </w:r>
      <w:r>
        <w:rPr>
          <w:rFonts w:ascii="Arial" w:hAnsi="Arial" w:cs="Arial" w:eastAsia="Arial"/>
          <w:sz w:val="47"/>
          <w:szCs w:val="47"/>
          <w:color w:val="A0A1A0"/>
          <w:spacing w:val="-147"/>
          <w:w w:val="85"/>
          <w:i/>
          <w:position w:val="-3"/>
        </w:rPr>
        <w:t>·</w:t>
      </w:r>
      <w:r>
        <w:rPr>
          <w:rFonts w:ascii="Times New Roman" w:hAnsi="Times New Roman" w:cs="Times New Roman" w:eastAsia="Times New Roman"/>
          <w:sz w:val="38"/>
          <w:szCs w:val="38"/>
          <w:color w:val="595959"/>
          <w:spacing w:val="0"/>
          <w:w w:val="62"/>
          <w:b/>
          <w:bCs/>
          <w:position w:val="-12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595959"/>
          <w:spacing w:val="-67"/>
          <w:w w:val="100"/>
          <w:b/>
          <w:bCs/>
          <w:position w:val="-12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727275"/>
          <w:spacing w:val="0"/>
          <w:w w:val="48"/>
          <w:b/>
          <w:bCs/>
          <w:i/>
          <w:position w:val="-12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727275"/>
          <w:spacing w:val="-55"/>
          <w:w w:val="48"/>
          <w:b/>
          <w:bCs/>
          <w:i/>
          <w:position w:val="-12"/>
        </w:rPr>
        <w:t>,</w:t>
      </w:r>
      <w:r>
        <w:rPr>
          <w:rFonts w:ascii="Arial" w:hAnsi="Arial" w:cs="Arial" w:eastAsia="Arial"/>
          <w:sz w:val="47"/>
          <w:szCs w:val="47"/>
          <w:color w:val="A0A1A0"/>
          <w:spacing w:val="-46"/>
          <w:w w:val="84"/>
          <w:i/>
          <w:position w:val="-3"/>
        </w:rPr>
        <w:t>'</w:t>
      </w:r>
      <w:r>
        <w:rPr>
          <w:rFonts w:ascii="Times New Roman" w:hAnsi="Times New Roman" w:cs="Times New Roman" w:eastAsia="Times New Roman"/>
          <w:sz w:val="32"/>
          <w:szCs w:val="32"/>
          <w:color w:val="727275"/>
          <w:spacing w:val="-35"/>
          <w:w w:val="47"/>
          <w:b/>
          <w:bCs/>
          <w:i/>
          <w:position w:val="-12"/>
        </w:rPr>
        <w:t>ı</w:t>
      </w:r>
      <w:r>
        <w:rPr>
          <w:rFonts w:ascii="Times New Roman" w:hAnsi="Times New Roman" w:cs="Times New Roman" w:eastAsia="Times New Roman"/>
          <w:sz w:val="32"/>
          <w:szCs w:val="32"/>
          <w:color w:val="595959"/>
          <w:spacing w:val="-27"/>
          <w:w w:val="48"/>
          <w:b/>
          <w:bCs/>
          <w:i/>
          <w:position w:val="-12"/>
        </w:rPr>
        <w:t>,</w:t>
      </w:r>
      <w:r>
        <w:rPr>
          <w:rFonts w:ascii="Arial" w:hAnsi="Arial" w:cs="Arial" w:eastAsia="Arial"/>
          <w:sz w:val="47"/>
          <w:szCs w:val="47"/>
          <w:color w:val="A0A1A0"/>
          <w:spacing w:val="-133"/>
          <w:w w:val="85"/>
          <w:i/>
          <w:position w:val="-3"/>
        </w:rPr>
        <w:t>·</w:t>
      </w:r>
      <w:r>
        <w:rPr>
          <w:rFonts w:ascii="Times New Roman" w:hAnsi="Times New Roman" w:cs="Times New Roman" w:eastAsia="Times New Roman"/>
          <w:sz w:val="32"/>
          <w:szCs w:val="32"/>
          <w:color w:val="595959"/>
          <w:spacing w:val="0"/>
          <w:w w:val="47"/>
          <w:b/>
          <w:bCs/>
          <w:i/>
          <w:position w:val="-12"/>
        </w:rPr>
        <w:t>&lt;ri</w:t>
      </w:r>
      <w:r>
        <w:rPr>
          <w:rFonts w:ascii="Times New Roman" w:hAnsi="Times New Roman" w:cs="Times New Roman" w:eastAsia="Times New Roman"/>
          <w:sz w:val="32"/>
          <w:szCs w:val="32"/>
          <w:color w:val="595959"/>
          <w:spacing w:val="3"/>
          <w:w w:val="48"/>
          <w:b/>
          <w:bCs/>
          <w:i/>
          <w:position w:val="-12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727275"/>
          <w:spacing w:val="0"/>
          <w:w w:val="123"/>
          <w:b/>
          <w:bCs/>
          <w:i/>
          <w:position w:val="-12"/>
        </w:rPr>
        <w:t>ı</w:t>
      </w:r>
      <w:r>
        <w:rPr>
          <w:rFonts w:ascii="Times New Roman" w:hAnsi="Times New Roman" w:cs="Times New Roman" w:eastAsia="Times New Roman"/>
          <w:sz w:val="32"/>
          <w:szCs w:val="32"/>
          <w:color w:val="727275"/>
          <w:spacing w:val="11"/>
          <w:w w:val="100"/>
          <w:b/>
          <w:bCs/>
          <w:i/>
          <w:position w:val="-12"/>
        </w:rPr>
        <w:t> </w:t>
      </w:r>
      <w:r>
        <w:rPr>
          <w:rFonts w:ascii="Arial" w:hAnsi="Arial" w:cs="Arial" w:eastAsia="Arial"/>
          <w:sz w:val="42"/>
          <w:szCs w:val="42"/>
          <w:color w:val="B1B3B3"/>
          <w:spacing w:val="0"/>
          <w:w w:val="45"/>
          <w:b/>
          <w:bCs/>
          <w:position w:val="-12"/>
        </w:rPr>
        <w:t>-·</w:t>
      </w:r>
      <w:r>
        <w:rPr>
          <w:rFonts w:ascii="Arial" w:hAnsi="Arial" w:cs="Arial" w:eastAsia="Arial"/>
          <w:sz w:val="42"/>
          <w:szCs w:val="42"/>
          <w:color w:val="595959"/>
          <w:spacing w:val="0"/>
          <w:w w:val="77"/>
          <w:b/>
          <w:bCs/>
          <w:position w:val="-12"/>
        </w:rPr>
        <w:t>o</w:t>
      </w:r>
      <w:r>
        <w:rPr>
          <w:rFonts w:ascii="Arial" w:hAnsi="Arial" w:cs="Arial" w:eastAsia="Arial"/>
          <w:sz w:val="42"/>
          <w:szCs w:val="42"/>
          <w:color w:val="595959"/>
          <w:spacing w:val="-92"/>
          <w:w w:val="78"/>
          <w:b/>
          <w:bCs/>
          <w:position w:val="-12"/>
        </w:rPr>
        <w:t>s</w:t>
      </w:r>
      <w:r>
        <w:rPr>
          <w:rFonts w:ascii="Arial" w:hAnsi="Arial" w:cs="Arial" w:eastAsia="Arial"/>
          <w:sz w:val="45"/>
          <w:szCs w:val="45"/>
          <w:color w:val="595959"/>
          <w:spacing w:val="0"/>
          <w:w w:val="110"/>
          <w:b/>
          <w:bCs/>
          <w:position w:val="-12"/>
        </w:rPr>
        <w:t>u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160" w:right="240"/>
          <w:cols w:num="3" w:equalWidth="0">
            <w:col w:w="2641" w:space="118"/>
            <w:col w:w="1305" w:space="731"/>
            <w:col w:w="6725"/>
          </w:cols>
        </w:sectPr>
      </w:pPr>
      <w:rPr/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15" w:lineRule="atLeast"/>
        <w:ind w:left="4299" w:right="-136"/>
        <w:jc w:val="left"/>
        <w:tabs>
          <w:tab w:pos="8840" w:val="left"/>
        </w:tabs>
        <w:rPr>
          <w:rFonts w:ascii="Arial" w:hAnsi="Arial" w:cs="Arial" w:eastAsia="Arial"/>
          <w:sz w:val="46"/>
          <w:szCs w:val="4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9.636993pt;margin-top:.165432pt;width:6.982005pt;height:26.594513pt;mso-position-horizontal-relative:page;mso-position-vertical-relative:paragraph;z-index:-15507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20"/>
                    <w:jc w:val="left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  <w:rPr/>
                  <w:r>
                    <w:rPr>
                      <w:rFonts w:ascii="Arial" w:hAnsi="Arial" w:cs="Arial" w:eastAsia="Arial"/>
                      <w:sz w:val="21"/>
                      <w:szCs w:val="21"/>
                      <w:color w:val="595959"/>
                      <w:spacing w:val="0"/>
                      <w:w w:val="75"/>
                      <w:b/>
                      <w:bCs/>
                      <w:position w:val="-3"/>
                    </w:rPr>
                    <w:t>a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88" w:lineRule="exact"/>
                    <w:ind w:left="13" w:right="-2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B1B3B3"/>
                      <w:spacing w:val="-8"/>
                      <w:w w:val="66"/>
                      <w:position w:val="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B1B3B3"/>
                      <w:spacing w:val="0"/>
                      <w:w w:val="404"/>
                      <w:position w:val="1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0.262024pt;margin-top:7.311947pt;width:7.492395pt;height:28.41828pt;mso-position-horizontal-relative:page;mso-position-vertical-relative:paragraph;z-index:-15506" type="#_x0000_t202" filled="f" stroked="f">
            <v:textbox inset="0,0,0,0">
              <w:txbxContent>
                <w:p>
                  <w:pPr>
                    <w:spacing w:before="0" w:after="0" w:line="357" w:lineRule="exact"/>
                    <w:ind w:left="38" w:right="-93"/>
                    <w:jc w:val="left"/>
                    <w:rPr>
                      <w:rFonts w:ascii="Times New Roman" w:hAnsi="Times New Roman" w:cs="Times New Roman" w:eastAsia="Times New Roman"/>
                      <w:sz w:val="35"/>
                      <w:szCs w:val="3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B1B3B3"/>
                      <w:spacing w:val="0"/>
                      <w:w w:val="48"/>
                    </w:rPr>
                    <w:t>·-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217.919998pt;margin-top:7.447389pt;width:122.400003pt;height:31.58803pt;mso-position-horizontal-relative:page;mso-position-vertical-relative:paragraph;z-index:-15504" coordorigin="4358,149" coordsize="2448,632">
            <v:group style="position:absolute;left:5894;top:303;width:902;height:2" coordorigin="5894,303" coordsize="902,2">
              <v:shape style="position:absolute;left:5894;top:303;width:902;height:2" coordorigin="5894,303" coordsize="902,0" path="m5894,303l6797,303e" filled="f" stroked="t" strokeweight=".48pt" strokecolor="#546083">
                <v:path arrowok="t"/>
              </v:shape>
            </v:group>
            <v:group style="position:absolute;left:4368;top:610;width:2429;height:2" coordorigin="4368,610" coordsize="2429,2">
              <v:shape style="position:absolute;left:4368;top:610;width:2429;height:2" coordorigin="4368,610" coordsize="2429,0" path="m4368,610l6797,610e" filled="f" stroked="t" strokeweight=".96pt" strokecolor="#575B80">
                <v:path arrowok="t"/>
              </v:shape>
            </v:group>
            <v:group style="position:absolute;left:6025;top:189;width:2;height:552" coordorigin="6025,189" coordsize="2,552">
              <v:shape style="position:absolute;left:6025;top:189;width:2;height:552" coordorigin="6025,189" coordsize="0,552" path="m6025,741l6025,189e" filled="f" stroked="t" strokeweight="3.991105pt" strokecolor="#EB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45.440002pt;margin-top:7.713734pt;width:.1pt;height:8.880pt;mso-position-horizontal-relative:page;mso-position-vertical-relative:paragraph;z-index:-15503" coordorigin="2909,154" coordsize="2,178">
            <v:shape style="position:absolute;left:2909;top:154;width:2;height:178" coordorigin="2909,154" coordsize="0,178" path="m2909,332l2909,154e" filled="f" stroked="t" strokeweight=".96pt" strokecolor="#3B3FBC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.52pt;margin-top:34.410587pt;width:7.202pt;height:10pt;mso-position-horizontal-relative:page;mso-position-vertical-relative:paragraph;z-index:-1547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Pr/>
                  <w:r>
                    <w:rPr>
                      <w:rFonts w:ascii="Arial" w:hAnsi="Arial" w:cs="Arial" w:eastAsia="Arial"/>
                      <w:sz w:val="20"/>
                      <w:szCs w:val="20"/>
                      <w:color w:val="2F2F2F"/>
                      <w:spacing w:val="0"/>
                      <w:w w:val="51"/>
                    </w:rPr>
                    <w:t>::ı::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41"/>
          <w:szCs w:val="41"/>
          <w:color w:val="A0A1A0"/>
          <w:spacing w:val="0"/>
          <w:w w:val="57"/>
          <w:position w:val="-3"/>
        </w:rPr>
        <w:t>·</w:t>
      </w:r>
      <w:r>
        <w:rPr>
          <w:rFonts w:ascii="Times New Roman" w:hAnsi="Times New Roman" w:cs="Times New Roman" w:eastAsia="Times New Roman"/>
          <w:sz w:val="41"/>
          <w:szCs w:val="41"/>
          <w:color w:val="A0A1A0"/>
          <w:spacing w:val="0"/>
          <w:w w:val="57"/>
          <w:position w:val="-3"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color w:val="A0A1A0"/>
          <w:spacing w:val="44"/>
          <w:w w:val="57"/>
          <w:position w:val="-3"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color w:val="464849"/>
          <w:spacing w:val="0"/>
          <w:w w:val="355"/>
          <w:position w:val="-3"/>
        </w:rPr>
        <w:t>/</w:t>
      </w:r>
      <w:r>
        <w:rPr>
          <w:rFonts w:ascii="Times New Roman" w:hAnsi="Times New Roman" w:cs="Times New Roman" w:eastAsia="Times New Roman"/>
          <w:sz w:val="41"/>
          <w:szCs w:val="41"/>
          <w:color w:val="464849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41"/>
          <w:szCs w:val="41"/>
          <w:color w:val="464849"/>
          <w:spacing w:val="0"/>
          <w:w w:val="100"/>
          <w:position w:val="-3"/>
        </w:rPr>
      </w:r>
      <w:r>
        <w:rPr>
          <w:rFonts w:ascii="Arial" w:hAnsi="Arial" w:cs="Arial" w:eastAsia="Arial"/>
          <w:sz w:val="41"/>
          <w:szCs w:val="41"/>
          <w:color w:val="727275"/>
          <w:spacing w:val="-107"/>
          <w:w w:val="94"/>
          <w:position w:val="0"/>
        </w:rPr>
        <w:t>·</w:t>
      </w:r>
      <w:r>
        <w:rPr>
          <w:rFonts w:ascii="Arial" w:hAnsi="Arial" w:cs="Arial" w:eastAsia="Arial"/>
          <w:sz w:val="41"/>
          <w:szCs w:val="41"/>
          <w:color w:val="909090"/>
          <w:spacing w:val="-172"/>
          <w:w w:val="42"/>
          <w:position w:val="0"/>
        </w:rPr>
        <w:t>&lt;</w:t>
      </w:r>
      <w:r>
        <w:rPr>
          <w:rFonts w:ascii="Arial" w:hAnsi="Arial" w:cs="Arial" w:eastAsia="Arial"/>
          <w:sz w:val="41"/>
          <w:szCs w:val="41"/>
          <w:color w:val="B1B3B3"/>
          <w:spacing w:val="-13"/>
          <w:w w:val="70"/>
          <w:position w:val="0"/>
        </w:rPr>
        <w:t>·</w:t>
      </w:r>
      <w:r>
        <w:rPr>
          <w:rFonts w:ascii="Arial" w:hAnsi="Arial" w:cs="Arial" w:eastAsia="Arial"/>
          <w:sz w:val="41"/>
          <w:szCs w:val="41"/>
          <w:color w:val="2F2F2F"/>
          <w:spacing w:val="0"/>
          <w:w w:val="35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2F2F2F"/>
          <w:spacing w:val="-44"/>
          <w:w w:val="36"/>
          <w:position w:val="0"/>
        </w:rPr>
        <w:t>l</w:t>
      </w:r>
      <w:r>
        <w:rPr>
          <w:rFonts w:ascii="Arial" w:hAnsi="Arial" w:cs="Arial" w:eastAsia="Arial"/>
          <w:sz w:val="46"/>
          <w:szCs w:val="46"/>
          <w:color w:val="2F2F2F"/>
          <w:spacing w:val="-60"/>
          <w:w w:val="52"/>
          <w:position w:val="15"/>
        </w:rPr>
        <w:t>.</w:t>
      </w:r>
      <w:r>
        <w:rPr>
          <w:rFonts w:ascii="Arial" w:hAnsi="Arial" w:cs="Arial" w:eastAsia="Arial"/>
          <w:sz w:val="41"/>
          <w:szCs w:val="41"/>
          <w:color w:val="2F2F2F"/>
          <w:spacing w:val="13"/>
          <w:w w:val="35"/>
          <w:position w:val="0"/>
        </w:rPr>
        <w:t>'</w:t>
      </w:r>
      <w:r>
        <w:rPr>
          <w:rFonts w:ascii="Arial" w:hAnsi="Arial" w:cs="Arial" w:eastAsia="Arial"/>
          <w:sz w:val="46"/>
          <w:szCs w:val="46"/>
          <w:color w:val="2F2F2F"/>
          <w:spacing w:val="0"/>
          <w:w w:val="52"/>
          <w:position w:val="15"/>
        </w:rPr>
        <w:t>,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0" w:after="0" w:line="54" w:lineRule="exact"/>
        <w:ind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99"/>
          <w:szCs w:val="99"/>
          <w:color w:val="2F2F2F"/>
          <w:spacing w:val="0"/>
          <w:w w:val="15"/>
          <w:position w:val="-75"/>
        </w:rPr>
        <w:t>-</w:t>
      </w:r>
      <w:r>
        <w:rPr>
          <w:rFonts w:ascii="Times New Roman" w:hAnsi="Times New Roman" w:cs="Times New Roman" w:eastAsia="Times New Roman"/>
          <w:sz w:val="99"/>
          <w:szCs w:val="99"/>
          <w:color w:val="2F2F2F"/>
          <w:spacing w:val="0"/>
          <w:w w:val="15"/>
          <w:position w:val="-75"/>
        </w:rPr>
        <w:t>      </w:t>
      </w:r>
      <w:r>
        <w:rPr>
          <w:rFonts w:ascii="Times New Roman" w:hAnsi="Times New Roman" w:cs="Times New Roman" w:eastAsia="Times New Roman"/>
          <w:sz w:val="99"/>
          <w:szCs w:val="99"/>
          <w:color w:val="2F2F2F"/>
          <w:spacing w:val="17"/>
          <w:w w:val="15"/>
          <w:position w:val="-75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7472AC"/>
          <w:spacing w:val="0"/>
          <w:w w:val="62"/>
          <w:position w:val="-75"/>
        </w:rPr>
        <w:t>..</w:t>
      </w:r>
      <w:r>
        <w:rPr>
          <w:rFonts w:ascii="Times New Roman" w:hAnsi="Times New Roman" w:cs="Times New Roman" w:eastAsia="Times New Roman"/>
          <w:sz w:val="26"/>
          <w:szCs w:val="26"/>
          <w:color w:val="7472AC"/>
          <w:spacing w:val="-34"/>
          <w:w w:val="62"/>
          <w:position w:val="-75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B1B3B3"/>
          <w:spacing w:val="0"/>
          <w:w w:val="68"/>
          <w:position w:val="-75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40"/>
          <w:cols w:num="2" w:equalWidth="0">
            <w:col w:w="9158" w:space="613"/>
            <w:col w:w="1749"/>
          </w:cols>
        </w:sectPr>
      </w:pPr>
      <w:rPr/>
    </w:p>
    <w:p>
      <w:pPr>
        <w:spacing w:before="0" w:after="0" w:line="777" w:lineRule="atLeast"/>
        <w:ind w:right="1153"/>
        <w:jc w:val="right"/>
        <w:tabs>
          <w:tab w:pos="120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6.775024pt;margin-top:6.423031pt;width:9.59643pt;height:22.606562pt;mso-position-horizontal-relative:page;mso-position-vertical-relative:paragraph;z-index:-15508" type="#_x0000_t202" filled="f" stroked="f">
            <v:textbox inset="0,0,0,0">
              <w:txbxContent>
                <w:p>
                  <w:pPr>
                    <w:spacing w:before="0" w:after="0" w:line="265" w:lineRule="exact"/>
                    <w:ind w:left="98" w:right="-79"/>
                    <w:jc w:val="left"/>
                    <w:rPr>
                      <w:rFonts w:ascii="Times New Roman" w:hAnsi="Times New Roman" w:cs="Times New Roman" w:eastAsia="Times New Roman"/>
                      <w:sz w:val="26"/>
                      <w:szCs w:val="2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595959"/>
                      <w:spacing w:val="0"/>
                      <w:w w:val="144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65.820007pt;margin-top:1.645871pt;width:9.62875pt;height:32.505815pt;mso-position-horizontal-relative:page;mso-position-vertical-relative:paragraph;z-index:-15494" coordorigin="9316,33" coordsize="193,650">
            <v:group style="position:absolute;left:9365;top:67;width:2;height:350" coordorigin="9365,67" coordsize="2,350">
              <v:shape style="position:absolute;left:9365;top:67;width:2;height:350" coordorigin="9365,67" coordsize="0,350" path="m9365,417l9365,67e" filled="f" stroked="t" strokeweight="3.4475pt" strokecolor="#EBEDED">
                <v:path arrowok="t"/>
              </v:shape>
            </v:group>
            <v:group style="position:absolute;left:9336;top:223;width:173;height:358" coordorigin="9336,223" coordsize="173,358">
              <v:shape style="position:absolute;left:9336;top:223;width:173;height:358" coordorigin="9336,223" coordsize="173,358" path="m9336,223l9509,223,9509,581,9336,581,9336,223e" filled="t" fillcolor="#EBEDED" stroked="f">
                <v:path arrowok="t"/>
                <v:fill/>
              </v:shape>
            </v:group>
            <v:group style="position:absolute;left:9356;top:482;width:2;height:162" coordorigin="9356,482" coordsize="2,162">
              <v:shape style="position:absolute;left:9356;top:482;width:2;height:162" coordorigin="9356,482" coordsize="0,162" path="m9356,643l9356,482e" filled="f" stroked="t" strokeweight="3.97612pt" strokecolor="#EB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84.318024pt;margin-top:12.368947pt;width:7.636pt;height:21.689679pt;mso-position-horizontal-relative:page;mso-position-vertical-relative:paragraph;z-index:-15493" coordorigin="9686,247" coordsize="153,434">
            <v:group style="position:absolute;left:9763;top:247;width:2;height:314" coordorigin="9763,247" coordsize="2,314">
              <v:shape style="position:absolute;left:9763;top:247;width:2;height:314" coordorigin="9763,247" coordsize="0,314" path="m9763,247l9763,561,9763,247xe" filled="t" fillcolor="#EBEDED" stroked="f">
                <v:path arrowok="t"/>
                <v:fill/>
              </v:shape>
            </v:group>
            <v:group style="position:absolute;left:9708;top:482;width:2;height:162" coordorigin="9708,482" coordsize="2,162">
              <v:shape style="position:absolute;left:9708;top:482;width:2;height:162" coordorigin="9708,482" coordsize="0,162" path="m9708,643l9708,482e" filled="f" stroked="t" strokeweight="2.2pt" strokecolor="#EBEDED">
                <v:path arrowok="t"/>
              </v:shape>
            </v:group>
            <v:group style="position:absolute;left:9801;top:482;width:2;height:162" coordorigin="9801,482" coordsize="2,162">
              <v:shape style="position:absolute;left:9801;top:482;width:2;height:162" coordorigin="9801,482" coordsize="0,162" path="m9801,643l9801,482e" filled="f" stroked="t" strokeweight="3.79pt" strokecolor="#EB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47.764496pt;margin-top:14.862185pt;width:8.8545pt;height:38.918092pt;mso-position-horizontal-relative:page;mso-position-vertical-relative:paragraph;z-index:-15492" coordorigin="8955,297" coordsize="177,778">
            <v:group style="position:absolute;left:8971;top:313;width:2;height:301" coordorigin="8971,313" coordsize="2,301">
              <v:shape style="position:absolute;left:8971;top:313;width:2;height:301" coordorigin="8971,313" coordsize="0,301" path="m8971,614l8971,313e" filled="f" stroked="t" strokeweight="1.55425pt" strokecolor="#D6D6D8">
                <v:path arrowok="t"/>
              </v:shape>
            </v:group>
            <v:group style="position:absolute;left:8958;top:482;width:45;height:162" coordorigin="8958,482" coordsize="45,162">
              <v:shape style="position:absolute;left:8958;top:482;width:45;height:162" coordorigin="8958,482" coordsize="45,162" path="m8958,482l9003,482,9003,643,8958,643,8958,482xe" filled="t" fillcolor="#EBEDED" stroked="f">
                <v:path arrowok="t"/>
                <v:fill/>
              </v:shape>
            </v:group>
            <v:group style="position:absolute;left:9003;top:425;width:129;height:471" coordorigin="9003,425" coordsize="129,471">
              <v:shape style="position:absolute;left:9003;top:425;width:129;height:471" coordorigin="9003,425" coordsize="129,471" path="m9003,425l9132,425,9132,896,9003,896,9003,425e" filled="t" fillcolor="#EBEDED" stroked="f">
                <v:path arrowok="t"/>
                <v:fill/>
              </v:shape>
            </v:group>
            <v:group style="position:absolute;left:9005;top:516;width:96;height:559" coordorigin="9005,516" coordsize="96,559">
              <v:shape style="position:absolute;left:9005;top:516;width:96;height:559" coordorigin="9005,516" coordsize="96,559" path="m9005,516l9101,516,9101,1076,9005,1076,9005,516e" filled="t" fillcolor="#EB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501.019165pt;margin-top:15.808498pt;width:.1pt;height:14.324708pt;mso-position-horizontal-relative:page;mso-position-vertical-relative:paragraph;z-index:-15491" coordorigin="10020,316" coordsize="2,286">
            <v:shape style="position:absolute;left:10020;top:316;width:2;height:286" coordorigin="10020,316" coordsize="0,286" path="m10020,603l10020,316e" filled="f" stroked="t" strokeweight="2.601310pt" strokecolor="#EBEDED">
              <v:path arrowok="t"/>
            </v:shape>
          </v:group>
          <w10:wrap type="none"/>
        </w:pict>
      </w:r>
      <w:r>
        <w:rPr/>
        <w:pict>
          <v:group style="position:absolute;margin-left:517.8620pt;margin-top:25.929621pt;width:.1pt;height:17.500489pt;mso-position-horizontal-relative:page;mso-position-vertical-relative:paragraph;z-index:-15490" coordorigin="10357,519" coordsize="2,350">
            <v:shape style="position:absolute;left:10357;top:519;width:2;height:350" coordorigin="10357,519" coordsize="0,350" path="m10357,869l10357,519e" filled="f" stroked="t" strokeweight="2.31pt" strokecolor="#D6D6D8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36"/>
          <w:szCs w:val="36"/>
          <w:color w:val="B1B3B3"/>
          <w:spacing w:val="-7"/>
          <w:w w:val="186"/>
        </w:rPr>
        <w:t>:</w:t>
      </w:r>
      <w:r>
        <w:rPr>
          <w:rFonts w:ascii="Arial" w:hAnsi="Arial" w:cs="Arial" w:eastAsia="Arial"/>
          <w:sz w:val="36"/>
          <w:szCs w:val="36"/>
          <w:color w:val="B1B3B3"/>
          <w:spacing w:val="-58"/>
          <w:w w:val="107"/>
        </w:rPr>
        <w:t>·</w:t>
      </w:r>
      <w:r>
        <w:rPr>
          <w:rFonts w:ascii="Arial" w:hAnsi="Arial" w:cs="Arial" w:eastAsia="Arial"/>
          <w:sz w:val="36"/>
          <w:szCs w:val="36"/>
          <w:color w:val="595959"/>
          <w:spacing w:val="-31"/>
          <w:w w:val="66"/>
        </w:rPr>
        <w:t>r</w:t>
      </w:r>
      <w:r>
        <w:rPr>
          <w:rFonts w:ascii="Arial" w:hAnsi="Arial" w:cs="Arial" w:eastAsia="Arial"/>
          <w:sz w:val="36"/>
          <w:szCs w:val="36"/>
          <w:color w:val="2F2F2F"/>
          <w:spacing w:val="0"/>
          <w:w w:val="72"/>
        </w:rPr>
        <w:t>ı</w:t>
      </w:r>
      <w:r>
        <w:rPr>
          <w:rFonts w:ascii="Arial" w:hAnsi="Arial" w:cs="Arial" w:eastAsia="Arial"/>
          <w:sz w:val="36"/>
          <w:szCs w:val="36"/>
          <w:color w:val="2F2F2F"/>
          <w:spacing w:val="-8"/>
          <w:w w:val="72"/>
        </w:rPr>
        <w:t>ı</w:t>
      </w:r>
      <w:r>
        <w:rPr>
          <w:rFonts w:ascii="Arial" w:hAnsi="Arial" w:cs="Arial" w:eastAsia="Arial"/>
          <w:sz w:val="36"/>
          <w:szCs w:val="36"/>
          <w:color w:val="595959"/>
          <w:spacing w:val="0"/>
          <w:w w:val="45"/>
        </w:rPr>
        <w:t>a</w:t>
      </w:r>
      <w:r>
        <w:rPr>
          <w:rFonts w:ascii="Arial" w:hAnsi="Arial" w:cs="Arial" w:eastAsia="Arial"/>
          <w:sz w:val="36"/>
          <w:szCs w:val="36"/>
          <w:color w:val="595959"/>
          <w:spacing w:val="-46"/>
          <w:w w:val="44"/>
        </w:rPr>
        <w:t>;</w:t>
      </w:r>
      <w:r>
        <w:rPr>
          <w:rFonts w:ascii="Arial" w:hAnsi="Arial" w:cs="Arial" w:eastAsia="Arial"/>
          <w:sz w:val="22"/>
          <w:szCs w:val="22"/>
          <w:color w:val="595959"/>
          <w:spacing w:val="-58"/>
          <w:w w:val="132"/>
          <w:position w:val="-3"/>
        </w:rPr>
        <w:t>1</w:t>
      </w:r>
      <w:r>
        <w:rPr>
          <w:rFonts w:ascii="Times New Roman" w:hAnsi="Times New Roman" w:cs="Times New Roman" w:eastAsia="Times New Roman"/>
          <w:sz w:val="26"/>
          <w:szCs w:val="26"/>
          <w:color w:val="B1B3B3"/>
          <w:spacing w:val="-54"/>
          <w:w w:val="103"/>
          <w:position w:val="0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595959"/>
          <w:spacing w:val="0"/>
          <w:w w:val="143"/>
          <w:position w:val="0"/>
        </w:rPr>
        <w:t>t</w:t>
      </w:r>
      <w:r>
        <w:rPr>
          <w:rFonts w:ascii="Times New Roman" w:hAnsi="Times New Roman" w:cs="Times New Roman" w:eastAsia="Times New Roman"/>
          <w:sz w:val="26"/>
          <w:szCs w:val="26"/>
          <w:color w:val="5959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59595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1"/>
          <w:szCs w:val="31"/>
          <w:color w:val="595959"/>
          <w:spacing w:val="-33"/>
          <w:w w:val="60"/>
          <w:position w:val="0"/>
        </w:rPr>
        <w:t>·</w:t>
      </w:r>
      <w:r>
        <w:rPr>
          <w:rFonts w:ascii="Times New Roman" w:hAnsi="Times New Roman" w:cs="Times New Roman" w:eastAsia="Times New Roman"/>
          <w:sz w:val="31"/>
          <w:szCs w:val="31"/>
          <w:color w:val="909090"/>
          <w:spacing w:val="-14"/>
          <w:w w:val="106"/>
          <w:position w:val="0"/>
        </w:rPr>
        <w:t>,</w:t>
      </w:r>
      <w:r>
        <w:rPr>
          <w:rFonts w:ascii="Times New Roman" w:hAnsi="Times New Roman" w:cs="Times New Roman" w:eastAsia="Times New Roman"/>
          <w:sz w:val="31"/>
          <w:szCs w:val="31"/>
          <w:color w:val="595959"/>
          <w:spacing w:val="4"/>
          <w:w w:val="60"/>
          <w:position w:val="0"/>
        </w:rPr>
        <w:t>J</w:t>
      </w:r>
      <w:r>
        <w:rPr>
          <w:rFonts w:ascii="Times New Roman" w:hAnsi="Times New Roman" w:cs="Times New Roman" w:eastAsia="Times New Roman"/>
          <w:sz w:val="31"/>
          <w:szCs w:val="31"/>
          <w:color w:val="2F2F2F"/>
          <w:spacing w:val="-10"/>
          <w:w w:val="170"/>
          <w:position w:val="0"/>
        </w:rPr>
        <w:t>,</w:t>
      </w:r>
      <w:r>
        <w:rPr>
          <w:rFonts w:ascii="Times New Roman" w:hAnsi="Times New Roman" w:cs="Times New Roman" w:eastAsia="Times New Roman"/>
          <w:sz w:val="31"/>
          <w:szCs w:val="31"/>
          <w:color w:val="2F2F2F"/>
          <w:spacing w:val="0"/>
          <w:w w:val="126"/>
          <w:position w:val="0"/>
        </w:rPr>
        <w:t>""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160" w:right="240"/>
        </w:sectPr>
      </w:pPr>
      <w:rPr/>
    </w:p>
    <w:p>
      <w:pPr>
        <w:spacing w:before="0" w:after="0" w:line="551" w:lineRule="atLeast"/>
        <w:ind w:left="5802" w:right="-89"/>
        <w:jc w:val="left"/>
        <w:tabs>
          <w:tab w:pos="850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19"/>
          <w:szCs w:val="19"/>
          <w:color w:val="3B3F6B"/>
          <w:spacing w:val="0"/>
          <w:w w:val="176"/>
          <w:position w:val="-9"/>
        </w:rPr>
        <w:t>/_</w:t>
      </w:r>
      <w:r>
        <w:rPr>
          <w:rFonts w:ascii="Arial" w:hAnsi="Arial" w:cs="Arial" w:eastAsia="Arial"/>
          <w:sz w:val="19"/>
          <w:szCs w:val="19"/>
          <w:color w:val="3B3F6B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19"/>
          <w:szCs w:val="19"/>
          <w:color w:val="3B3F6B"/>
          <w:spacing w:val="0"/>
          <w:w w:val="100"/>
          <w:position w:val="-9"/>
        </w:rPr>
      </w:r>
      <w:r>
        <w:rPr>
          <w:rFonts w:ascii="Arial" w:hAnsi="Arial" w:cs="Arial" w:eastAsia="Arial"/>
          <w:sz w:val="23"/>
          <w:szCs w:val="23"/>
          <w:color w:val="464849"/>
          <w:spacing w:val="-35"/>
          <w:w w:val="73"/>
          <w:position w:val="0"/>
        </w:rPr>
        <w:t>M</w:t>
      </w:r>
      <w:r>
        <w:rPr>
          <w:rFonts w:ascii="Arial" w:hAnsi="Arial" w:cs="Arial" w:eastAsia="Arial"/>
          <w:sz w:val="25"/>
          <w:szCs w:val="25"/>
          <w:color w:val="595959"/>
          <w:spacing w:val="-108"/>
          <w:w w:val="48"/>
          <w:b/>
          <w:bCs/>
          <w:position w:val="0"/>
        </w:rPr>
        <w:t>R</w:t>
      </w:r>
      <w:r>
        <w:rPr>
          <w:rFonts w:ascii="Arial" w:hAnsi="Arial" w:cs="Arial" w:eastAsia="Arial"/>
          <w:sz w:val="21"/>
          <w:szCs w:val="21"/>
          <w:color w:val="2F2F2F"/>
          <w:spacing w:val="-111"/>
          <w:w w:val="72"/>
          <w:b/>
          <w:bCs/>
          <w:position w:val="-5"/>
        </w:rPr>
        <w:t>u</w:t>
      </w:r>
      <w:r>
        <w:rPr>
          <w:rFonts w:ascii="Arial" w:hAnsi="Arial" w:cs="Arial" w:eastAsia="Arial"/>
          <w:sz w:val="23"/>
          <w:szCs w:val="23"/>
          <w:color w:val="595959"/>
          <w:spacing w:val="0"/>
          <w:w w:val="49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595959"/>
          <w:spacing w:val="4"/>
          <w:w w:val="49"/>
          <w:position w:val="0"/>
        </w:rPr>
        <w:t>.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63"/>
          <w:b/>
          <w:bCs/>
          <w:position w:val="0"/>
        </w:rPr>
        <w:t>a</w:t>
      </w:r>
      <w:r>
        <w:rPr>
          <w:rFonts w:ascii="Arial" w:hAnsi="Arial" w:cs="Arial" w:eastAsia="Arial"/>
          <w:sz w:val="25"/>
          <w:szCs w:val="25"/>
          <w:color w:val="2F2F2F"/>
          <w:spacing w:val="-58"/>
          <w:w w:val="62"/>
          <w:b/>
          <w:bCs/>
          <w:position w:val="0"/>
        </w:rPr>
        <w:t>ı</w:t>
      </w:r>
      <w:r>
        <w:rPr>
          <w:rFonts w:ascii="Arial" w:hAnsi="Arial" w:cs="Arial" w:eastAsia="Arial"/>
          <w:sz w:val="21"/>
          <w:szCs w:val="21"/>
          <w:color w:val="B1B3B3"/>
          <w:spacing w:val="0"/>
          <w:w w:val="49"/>
          <w:b/>
          <w:bCs/>
          <w:position w:val="-5"/>
        </w:rPr>
        <w:t>.</w:t>
      </w:r>
      <w:r>
        <w:rPr>
          <w:rFonts w:ascii="Arial" w:hAnsi="Arial" w:cs="Arial" w:eastAsia="Arial"/>
          <w:sz w:val="21"/>
          <w:szCs w:val="21"/>
          <w:color w:val="B1B3B3"/>
          <w:spacing w:val="-10"/>
          <w:w w:val="100"/>
          <w:b/>
          <w:bCs/>
          <w:position w:val="-5"/>
        </w:rPr>
        <w:t> </w:t>
      </w:r>
      <w:r>
        <w:rPr>
          <w:rFonts w:ascii="Arial" w:hAnsi="Arial" w:cs="Arial" w:eastAsia="Arial"/>
          <w:sz w:val="25"/>
          <w:szCs w:val="25"/>
          <w:color w:val="A0A1A0"/>
          <w:spacing w:val="0"/>
          <w:w w:val="69"/>
          <w:b/>
          <w:bCs/>
          <w:position w:val="0"/>
        </w:rPr>
        <w:t>···</w:t>
      </w:r>
      <w:r>
        <w:rPr>
          <w:rFonts w:ascii="Arial" w:hAnsi="Arial" w:cs="Arial" w:eastAsia="Arial"/>
          <w:sz w:val="25"/>
          <w:szCs w:val="25"/>
          <w:color w:val="A0A1A0"/>
          <w:spacing w:val="-2"/>
          <w:w w:val="69"/>
          <w:b/>
          <w:bCs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595959"/>
          <w:spacing w:val="-71"/>
          <w:w w:val="83"/>
          <w:position w:val="0"/>
        </w:rPr>
        <w:t>d</w:t>
      </w:r>
      <w:r>
        <w:rPr>
          <w:rFonts w:ascii="Arial" w:hAnsi="Arial" w:cs="Arial" w:eastAsia="Arial"/>
          <w:sz w:val="21"/>
          <w:szCs w:val="21"/>
          <w:color w:val="464849"/>
          <w:spacing w:val="-62"/>
          <w:w w:val="75"/>
          <w:b/>
          <w:bCs/>
          <w:position w:val="-5"/>
        </w:rPr>
        <w:t>e</w:t>
      </w:r>
      <w:r>
        <w:rPr>
          <w:rFonts w:ascii="Arial" w:hAnsi="Arial" w:cs="Arial" w:eastAsia="Arial"/>
          <w:sz w:val="23"/>
          <w:szCs w:val="23"/>
          <w:color w:val="2F2F2F"/>
          <w:spacing w:val="-18"/>
          <w:w w:val="79"/>
          <w:position w:val="0"/>
        </w:rPr>
        <w:t>b</w:t>
      </w:r>
      <w:r>
        <w:rPr>
          <w:rFonts w:ascii="Arial" w:hAnsi="Arial" w:cs="Arial" w:eastAsia="Arial"/>
          <w:sz w:val="23"/>
          <w:szCs w:val="23"/>
          <w:color w:val="595959"/>
          <w:spacing w:val="-68"/>
          <w:w w:val="174"/>
          <w:position w:val="0"/>
        </w:rPr>
        <w:t>"</w:t>
      </w:r>
      <w:r>
        <w:rPr>
          <w:rFonts w:ascii="Arial" w:hAnsi="Arial" w:cs="Arial" w:eastAsia="Arial"/>
          <w:sz w:val="23"/>
          <w:szCs w:val="23"/>
          <w:color w:val="909090"/>
          <w:spacing w:val="0"/>
          <w:w w:val="65"/>
          <w:position w:val="0"/>
        </w:rPr>
        <w:t>..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551" w:lineRule="atLeast"/>
        <w:ind w:right="-20"/>
        <w:jc w:val="left"/>
        <w:tabs>
          <w:tab w:pos="28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A0A1A0"/>
          <w:spacing w:val="0"/>
          <w:w w:val="100"/>
          <w:position w:val="-5"/>
        </w:rPr>
        <w:t>,</w:t>
      </w:r>
      <w:r>
        <w:rPr>
          <w:rFonts w:ascii="Arial" w:hAnsi="Arial" w:cs="Arial" w:eastAsia="Arial"/>
          <w:sz w:val="21"/>
          <w:szCs w:val="21"/>
          <w:color w:val="A0A1A0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1"/>
          <w:szCs w:val="21"/>
          <w:color w:val="A0A1A0"/>
          <w:spacing w:val="0"/>
          <w:w w:val="100"/>
          <w:position w:val="-5"/>
        </w:rPr>
      </w:r>
      <w:r>
        <w:rPr>
          <w:rFonts w:ascii="Arial" w:hAnsi="Arial" w:cs="Arial" w:eastAsia="Arial"/>
          <w:sz w:val="20"/>
          <w:szCs w:val="20"/>
          <w:color w:val="2F2F2F"/>
          <w:spacing w:val="-5"/>
          <w:w w:val="100"/>
          <w:position w:val="0"/>
        </w:rPr>
        <w:t>r</w:t>
      </w:r>
      <w:r>
        <w:rPr>
          <w:rFonts w:ascii="Arial" w:hAnsi="Arial" w:cs="Arial" w:eastAsia="Arial"/>
          <w:sz w:val="20"/>
          <w:szCs w:val="20"/>
          <w:color w:val="464849"/>
          <w:spacing w:val="0"/>
          <w:w w:val="100"/>
          <w:position w:val="0"/>
        </w:rPr>
        <w:t>ü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40"/>
          <w:cols w:num="2" w:equalWidth="0">
            <w:col w:w="9437" w:space="416"/>
            <w:col w:w="1667"/>
          </w:cols>
        </w:sectPr>
      </w:pPr>
      <w:rPr/>
    </w:p>
    <w:p>
      <w:pPr>
        <w:spacing w:before="0" w:after="0" w:line="106" w:lineRule="atLeast"/>
        <w:ind w:right="-20"/>
        <w:jc w:val="righ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F2F2F"/>
          <w:spacing w:val="0"/>
          <w:w w:val="64"/>
        </w:rPr>
        <w:t>..:.: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429" w:lineRule="atLeast"/>
        <w:ind w:left="-29" w:right="1171"/>
        <w:jc w:val="center"/>
        <w:tabs>
          <w:tab w:pos="300" w:val="left"/>
          <w:tab w:pos="680" w:val="left"/>
          <w:tab w:pos="134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2"/>
          <w:szCs w:val="12"/>
          <w:color w:val="B1B3B3"/>
          <w:spacing w:val="0"/>
          <w:w w:val="66"/>
        </w:rPr>
        <w:t>..</w:t>
      </w:r>
      <w:r>
        <w:rPr>
          <w:rFonts w:ascii="Times New Roman" w:hAnsi="Times New Roman" w:cs="Times New Roman" w:eastAsia="Times New Roman"/>
          <w:sz w:val="12"/>
          <w:szCs w:val="12"/>
          <w:color w:val="B1B3B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B1B3B3"/>
          <w:spacing w:val="0"/>
          <w:w w:val="100"/>
        </w:rPr>
      </w:r>
      <w:r>
        <w:rPr>
          <w:rFonts w:ascii="Times New Roman" w:hAnsi="Times New Roman" w:cs="Times New Roman" w:eastAsia="Times New Roman"/>
          <w:sz w:val="12"/>
          <w:szCs w:val="12"/>
          <w:color w:val="909090"/>
          <w:spacing w:val="-28"/>
          <w:w w:val="115"/>
        </w:rPr>
        <w:t>"</w:t>
      </w:r>
      <w:r>
        <w:rPr>
          <w:rFonts w:ascii="Times New Roman" w:hAnsi="Times New Roman" w:cs="Times New Roman" w:eastAsia="Times New Roman"/>
          <w:sz w:val="12"/>
          <w:szCs w:val="12"/>
          <w:color w:val="B1B3B3"/>
          <w:spacing w:val="0"/>
          <w:w w:val="194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B1B3B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27275"/>
          <w:spacing w:val="0"/>
          <w:w w:val="82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72727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727275"/>
          <w:spacing w:val="0"/>
          <w:w w:val="100"/>
        </w:rPr>
      </w:r>
      <w:r>
        <w:rPr>
          <w:rFonts w:ascii="Times New Roman" w:hAnsi="Times New Roman" w:cs="Times New Roman" w:eastAsia="Times New Roman"/>
          <w:sz w:val="12"/>
          <w:szCs w:val="12"/>
          <w:color w:val="B1B3B3"/>
          <w:spacing w:val="-18"/>
          <w:w w:val="70"/>
        </w:rPr>
        <w:t>_</w:t>
      </w:r>
      <w:r>
        <w:rPr>
          <w:rFonts w:ascii="Times New Roman" w:hAnsi="Times New Roman" w:cs="Times New Roman" w:eastAsia="Times New Roman"/>
          <w:sz w:val="12"/>
          <w:szCs w:val="12"/>
          <w:color w:val="727275"/>
          <w:spacing w:val="0"/>
          <w:w w:val="89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727275"/>
          <w:spacing w:val="-1"/>
          <w:w w:val="89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A0A1A0"/>
          <w:spacing w:val="0"/>
          <w:w w:val="123"/>
        </w:rPr>
        <w:t>..</w:t>
      </w:r>
      <w:r>
        <w:rPr>
          <w:rFonts w:ascii="Times New Roman" w:hAnsi="Times New Roman" w:cs="Times New Roman" w:eastAsia="Times New Roman"/>
          <w:sz w:val="12"/>
          <w:szCs w:val="12"/>
          <w:color w:val="A0A1A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A0A1A0"/>
          <w:spacing w:val="0"/>
          <w:w w:val="100"/>
        </w:rPr>
      </w:r>
      <w:r>
        <w:rPr>
          <w:rFonts w:ascii="Times New Roman" w:hAnsi="Times New Roman" w:cs="Times New Roman" w:eastAsia="Times New Roman"/>
          <w:sz w:val="12"/>
          <w:szCs w:val="12"/>
          <w:color w:val="909090"/>
          <w:spacing w:val="0"/>
          <w:w w:val="93"/>
          <w:b/>
          <w:bCs/>
          <w:i/>
        </w:rPr>
        <w:t>,ti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6" w:after="0" w:line="240" w:lineRule="auto"/>
        <w:ind w:left="698" w:right="1807"/>
        <w:jc w:val="center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909090"/>
          <w:spacing w:val="0"/>
          <w:w w:val="358"/>
        </w:rPr>
        <w:t>'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7" w:after="0" w:line="125" w:lineRule="exact"/>
        <w:ind w:left="494" w:right="-20"/>
        <w:jc w:val="left"/>
        <w:tabs>
          <w:tab w:pos="110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pict>
          <v:group style="position:absolute;margin-left:463.820007pt;margin-top:6.699613pt;width:35.589847pt;height:6.916504pt;mso-position-horizontal-relative:page;mso-position-vertical-relative:paragraph;z-index:-15489" coordorigin="9276,134" coordsize="712,138">
            <v:shape style="position:absolute;left:9276;top:134;width:712;height:138" coordorigin="9276,134" coordsize="712,138" path="m9276,134l9988,134,9988,272,9276,272,9276,134e" filled="t" fillcolor="#EBEDED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12"/>
          <w:szCs w:val="12"/>
          <w:color w:val="2F2F2F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2"/>
          <w:szCs w:val="12"/>
          <w:color w:val="2F2F2F"/>
          <w:spacing w:val="-13"/>
          <w:w w:val="100"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2F2F2F"/>
          <w:spacing w:val="0"/>
          <w:w w:val="100"/>
          <w:position w:val="-1"/>
        </w:rPr>
        <w:t>\\</w:t>
      </w:r>
      <w:r>
        <w:rPr>
          <w:rFonts w:ascii="Arial" w:hAnsi="Arial" w:cs="Arial" w:eastAsia="Arial"/>
          <w:sz w:val="12"/>
          <w:szCs w:val="12"/>
          <w:color w:val="2F2F2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2"/>
          <w:szCs w:val="12"/>
          <w:color w:val="2F2F2F"/>
          <w:spacing w:val="0"/>
          <w:w w:val="100"/>
          <w:position w:val="-1"/>
        </w:rPr>
      </w:r>
      <w:r>
        <w:rPr>
          <w:rFonts w:ascii="Arial" w:hAnsi="Arial" w:cs="Arial" w:eastAsia="Arial"/>
          <w:sz w:val="12"/>
          <w:szCs w:val="12"/>
          <w:color w:val="909090"/>
          <w:spacing w:val="0"/>
          <w:w w:val="600"/>
          <w:position w:val="-1"/>
        </w:rPr>
        <w:t>/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40"/>
          <w:cols w:num="2" w:equalWidth="0">
            <w:col w:w="455" w:space="8351"/>
            <w:col w:w="2714"/>
          </w:cols>
        </w:sectPr>
      </w:pPr>
      <w:rPr/>
    </w:p>
    <w:p>
      <w:pPr>
        <w:spacing w:before="0" w:after="0" w:line="147" w:lineRule="exact"/>
        <w:ind w:left="310" w:right="-20"/>
        <w:jc w:val="left"/>
        <w:tabs>
          <w:tab w:pos="2620" w:val="left"/>
          <w:tab w:pos="6100" w:val="left"/>
          <w:tab w:pos="912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pict>
          <v:group style="position:absolute;margin-left:209.279999pt;margin-top:.665677pt;width:37.200001pt;height:1.92pt;mso-position-horizontal-relative:page;mso-position-vertical-relative:paragraph;z-index:-15502" coordorigin="4186,13" coordsize="744,38">
            <v:group style="position:absolute;left:4205;top:33;width:192;height:2" coordorigin="4205,33" coordsize="192,2">
              <v:shape style="position:absolute;left:4205;top:33;width:192;height:2" coordorigin="4205,33" coordsize="192,0" path="m4205,33l4397,33e" filled="f" stroked="t" strokeweight="1.92pt" strokecolor="#44444F">
                <v:path arrowok="t"/>
              </v:shape>
            </v:group>
            <v:group style="position:absolute;left:4368;top:30;width:552;height:2" coordorigin="4368,30" coordsize="552,2">
              <v:shape style="position:absolute;left:4368;top:30;width:552;height:2" coordorigin="4368,30" coordsize="552,0" path="m4368,30l4920,30e" filled="f" stroked="t" strokeweight=".96pt" strokecolor="#4B546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80"/>
          <w:position w:val="10"/>
        </w:rPr>
        <w:t>Cil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73"/>
          <w:b/>
          <w:bCs/>
          <w:position w:val="-4"/>
        </w:rPr>
        <w:t>Au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11"/>
          <w:w w:val="73"/>
          <w:b/>
          <w:bCs/>
          <w:position w:val="-4"/>
        </w:rPr>
        <w:t>d</w:t>
      </w:r>
      <w:r>
        <w:rPr>
          <w:rFonts w:ascii="Times New Roman" w:hAnsi="Times New Roman" w:cs="Times New Roman" w:eastAsia="Times New Roman"/>
          <w:sz w:val="29"/>
          <w:szCs w:val="29"/>
          <w:color w:val="464849"/>
          <w:spacing w:val="15"/>
          <w:w w:val="249"/>
          <w:b/>
          <w:bCs/>
          <w:position w:val="-4"/>
        </w:rPr>
        <w:t>•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-4"/>
          <w:w w:val="75"/>
          <w:b/>
          <w:bCs/>
          <w:position w:val="-4"/>
        </w:rPr>
        <w:t>r</w:t>
      </w:r>
      <w:r>
        <w:rPr>
          <w:rFonts w:ascii="Times New Roman" w:hAnsi="Times New Roman" w:cs="Times New Roman" w:eastAsia="Times New Roman"/>
          <w:sz w:val="29"/>
          <w:szCs w:val="29"/>
          <w:color w:val="464849"/>
          <w:spacing w:val="0"/>
          <w:w w:val="75"/>
          <w:b/>
          <w:bCs/>
          <w:position w:val="-4"/>
        </w:rPr>
        <w:t>a</w:t>
      </w:r>
      <w:r>
        <w:rPr>
          <w:rFonts w:ascii="Times New Roman" w:hAnsi="Times New Roman" w:cs="Times New Roman" w:eastAsia="Times New Roman"/>
          <w:sz w:val="29"/>
          <w:szCs w:val="29"/>
          <w:color w:val="464849"/>
          <w:spacing w:val="0"/>
          <w:w w:val="100"/>
          <w:b/>
          <w:bCs/>
          <w:position w:val="-4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464849"/>
          <w:spacing w:val="0"/>
          <w:w w:val="100"/>
          <w:b/>
          <w:bCs/>
          <w:position w:val="-4"/>
        </w:rPr>
      </w:r>
      <w:r>
        <w:rPr>
          <w:rFonts w:ascii="Times New Roman" w:hAnsi="Times New Roman" w:cs="Times New Roman" w:eastAsia="Times New Roman"/>
          <w:sz w:val="11"/>
          <w:szCs w:val="11"/>
          <w:color w:val="727275"/>
          <w:spacing w:val="0"/>
          <w:w w:val="373"/>
          <w:position w:val="10"/>
        </w:rPr>
        <w:t>/</w:t>
      </w:r>
      <w:r>
        <w:rPr>
          <w:rFonts w:ascii="Times New Roman" w:hAnsi="Times New Roman" w:cs="Times New Roman" w:eastAsia="Times New Roman"/>
          <w:sz w:val="11"/>
          <w:szCs w:val="11"/>
          <w:color w:val="727275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727275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0"/>
          <w:szCs w:val="10"/>
          <w:color w:val="B1B3B3"/>
          <w:spacing w:val="0"/>
          <w:w w:val="207"/>
          <w:b/>
          <w:bCs/>
          <w:position w:val="12"/>
        </w:rPr>
        <w:t>'·---</w:t>
      </w:r>
      <w:r>
        <w:rPr>
          <w:rFonts w:ascii="Times New Roman" w:hAnsi="Times New Roman" w:cs="Times New Roman" w:eastAsia="Times New Roman"/>
          <w:sz w:val="10"/>
          <w:szCs w:val="10"/>
          <w:color w:val="B1B3B3"/>
          <w:spacing w:val="0"/>
          <w:w w:val="207"/>
          <w:b/>
          <w:bCs/>
          <w:position w:val="1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1B3B3"/>
          <w:spacing w:val="0"/>
          <w:w w:val="207"/>
          <w:b/>
          <w:bCs/>
          <w:position w:val="1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1B3B3"/>
          <w:spacing w:val="0"/>
          <w:w w:val="207"/>
          <w:b/>
          <w:bCs/>
          <w:position w:val="12"/>
        </w:rPr>
        <w:t>f'J'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240"/>
        </w:sectPr>
      </w:pPr>
      <w:rPr/>
    </w:p>
    <w:p>
      <w:pPr>
        <w:spacing w:before="55" w:after="0" w:line="240" w:lineRule="auto"/>
        <w:ind w:right="-20"/>
        <w:jc w:val="right"/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13.92pt;margin-top:34.560001pt;width:569.400012pt;height:755.520002pt;mso-position-horizontal-relative:page;mso-position-vertical-relative:page;z-index:-15505" coordorigin="278,691" coordsize="11388,15110">
            <v:group style="position:absolute;left:326;top:710;width:518;height:2" coordorigin="326,710" coordsize="518,2">
              <v:shape style="position:absolute;left:326;top:710;width:518;height:2" coordorigin="326,710" coordsize="518,0" path="m326,710l845,710e" filled="f" stroked="t" strokeweight=".96pt" strokecolor="#575757">
                <v:path arrowok="t"/>
              </v:shape>
            </v:group>
            <v:group style="position:absolute;left:329;top:701;width:2;height:605" coordorigin="329,701" coordsize="2,605">
              <v:shape style="position:absolute;left:329;top:701;width:2;height:605" coordorigin="329,701" coordsize="0,605" path="m329,1306l329,701e" filled="f" stroked="t" strokeweight=".96pt" strokecolor="#5B5B5B">
                <v:path arrowok="t"/>
              </v:shape>
            </v:group>
            <v:group style="position:absolute;left:715;top:715;width:845;height:2" coordorigin="715,715" coordsize="845,2">
              <v:shape style="position:absolute;left:715;top:715;width:845;height:2" coordorigin="715,715" coordsize="845,0" path="m715,715l1560,715e" filled="f" stroked="t" strokeweight=".48pt" strokecolor="#282828">
                <v:path arrowok="t"/>
              </v:shape>
            </v:group>
            <v:group style="position:absolute;left:1502;top:720;width:715;height:2" coordorigin="1502,720" coordsize="715,2">
              <v:shape style="position:absolute;left:1502;top:720;width:715;height:2" coordorigin="1502,720" coordsize="715,0" path="m1502,720l2218,720e" filled="f" stroked="t" strokeweight=".72pt" strokecolor="#383838">
                <v:path arrowok="t"/>
              </v:shape>
            </v:group>
            <v:group style="position:absolute;left:1920;top:720;width:3110;height:2" coordorigin="1920,720" coordsize="3110,2">
              <v:shape style="position:absolute;left:1920;top:720;width:3110;height:2" coordorigin="1920,720" coordsize="3110,0" path="m1920,720l5030,720e" filled="f" stroked="t" strokeweight=".96pt" strokecolor="#575757">
                <v:path arrowok="t"/>
              </v:shape>
            </v:group>
            <v:group style="position:absolute;left:2376;top:710;width:2;height:1507" coordorigin="2376,710" coordsize="2,1507">
              <v:shape style="position:absolute;left:2376;top:710;width:2;height:1507" coordorigin="2376,710" coordsize="0,1507" path="m2376,2218l2376,710e" filled="f" stroked="t" strokeweight=".48pt" strokecolor="#3B3B3B">
                <v:path arrowok="t"/>
              </v:shape>
            </v:group>
            <v:group style="position:absolute;left:3600;top:720;width:8054;height:2" coordorigin="3600,720" coordsize="8054,2">
              <v:shape style="position:absolute;left:3600;top:720;width:8054;height:2" coordorigin="3600,720" coordsize="8054,0" path="m3600,720l11654,720e" filled="f" stroked="t" strokeweight=".72pt" strokecolor="#3F3F3F">
                <v:path arrowok="t"/>
              </v:shape>
            </v:group>
            <v:group style="position:absolute;left:6768;top:725;width:2558;height:2" coordorigin="6768,725" coordsize="2558,2">
              <v:shape style="position:absolute;left:6768;top:725;width:2558;height:2" coordorigin="6768,725" coordsize="2558,0" path="m6768,725l9326,725e" filled="f" stroked="t" strokeweight=".48pt" strokecolor="#282828">
                <v:path arrowok="t"/>
              </v:shape>
            </v:group>
            <v:group style="position:absolute;left:9216;top:720;width:2;height:1507" coordorigin="9216,720" coordsize="2,1507">
              <v:shape style="position:absolute;left:9216;top:720;width:2;height:1507" coordorigin="9216,720" coordsize="0,1507" path="m9216,2227l9216,720e" filled="f" stroked="t" strokeweight=".96pt" strokecolor="#4F4F4F">
                <v:path arrowok="t"/>
              </v:shape>
            </v:group>
            <v:group style="position:absolute;left:9245;top:730;width:2410;height:2" coordorigin="9245,730" coordsize="2410,2">
              <v:shape style="position:absolute;left:9245;top:730;width:2410;height:2" coordorigin="9245,730" coordsize="2410,0" path="m9245,730l11654,730e" filled="f" stroked="t" strokeweight=".96pt" strokecolor="#545454">
                <v:path arrowok="t"/>
              </v:shape>
            </v:group>
            <v:group style="position:absolute;left:11645;top:720;width:2;height:3341" coordorigin="11645,720" coordsize="2,3341">
              <v:shape style="position:absolute;left:11645;top:720;width:2;height:3341" coordorigin="11645,720" coordsize="0,3341" path="m11645,4061l11645,720e" filled="f" stroked="t" strokeweight=".96pt" strokecolor="#4B4B4B">
                <v:path arrowok="t"/>
              </v:shape>
            </v:group>
            <v:group style="position:absolute;left:293;top:1258;width:2;height:451" coordorigin="293,1258" coordsize="2,451">
              <v:shape style="position:absolute;left:293;top:1258;width:2;height:451" coordorigin="293,1258" coordsize="0,451" path="m293,1709l293,1258e" filled="f" stroked="t" strokeweight=".48pt" strokecolor="#000000">
                <v:path arrowok="t"/>
              </v:shape>
            </v:group>
            <v:group style="position:absolute;left:326;top:2208;width:2789;height:2" coordorigin="326,2208" coordsize="2789,2">
              <v:shape style="position:absolute;left:326;top:2208;width:2789;height:2" coordorigin="326,2208" coordsize="2789,0" path="m326,2208l3115,2208e" filled="f" stroked="t" strokeweight=".96pt" strokecolor="#4F4F4F">
                <v:path arrowok="t"/>
              </v:shape>
            </v:group>
            <v:group style="position:absolute;left:329;top:701;width:2;height:1762" coordorigin="329,701" coordsize="2,1762">
              <v:shape style="position:absolute;left:329;top:701;width:2;height:1762" coordorigin="329,701" coordsize="0,1762" path="m329,2462l329,701e" filled="f" stroked="t" strokeweight=".72pt" strokecolor="#343434">
                <v:path arrowok="t"/>
              </v:shape>
            </v:group>
            <v:group style="position:absolute;left:3058;top:2213;width:826;height:2" coordorigin="3058,2213" coordsize="826,2">
              <v:shape style="position:absolute;left:3058;top:2213;width:826;height:2" coordorigin="3058,2213" coordsize="826,0" path="m3058,2213l3883,2213e" filled="f" stroked="t" strokeweight=".48pt" strokecolor="#2F2F2F">
                <v:path arrowok="t"/>
              </v:shape>
            </v:group>
            <v:group style="position:absolute;left:3854;top:2194;width:1882;height:2" coordorigin="3854,2194" coordsize="1882,2">
              <v:shape style="position:absolute;left:3854;top:2194;width:1882;height:2" coordorigin="3854,2194" coordsize="1882,0" path="m3854,2194l5736,2194e" filled="f" stroked="t" strokeweight=".48pt" strokecolor="#ACACAC">
                <v:path arrowok="t"/>
              </v:shape>
            </v:group>
            <v:group style="position:absolute;left:5222;top:2218;width:4104;height:2" coordorigin="5222,2218" coordsize="4104,2">
              <v:shape style="position:absolute;left:5222;top:2218;width:4104;height:2" coordorigin="5222,2218" coordsize="4104,0" path="m5222,2218l9326,2218e" filled="f" stroked="t" strokeweight=".96pt" strokecolor="#575757">
                <v:path arrowok="t"/>
              </v:shape>
            </v:group>
            <v:group style="position:absolute;left:9269;top:2222;width:2381;height:2" coordorigin="9269,2222" coordsize="2381,2">
              <v:shape style="position:absolute;left:9269;top:2222;width:2381;height:2" coordorigin="9269,2222" coordsize="2381,0" path="m9269,2222l11650,2222e" filled="f" stroked="t" strokeweight=".48pt" strokecolor="#282828">
                <v:path arrowok="t"/>
              </v:shape>
            </v:group>
            <v:group style="position:absolute;left:283;top:2429;width:1248;height:2" coordorigin="283,2429" coordsize="1248,2">
              <v:shape style="position:absolute;left:283;top:2429;width:1248;height:2" coordorigin="283,2429" coordsize="1248,0" path="m283,2429l1531,2429e" filled="f" stroked="t" strokeweight=".48pt" strokecolor="#3F3F3F">
                <v:path arrowok="t"/>
              </v:shape>
            </v:group>
            <v:group style="position:absolute;left:1157;top:2429;width:3854;height:2" coordorigin="1157,2429" coordsize="3854,2">
              <v:shape style="position:absolute;left:1157;top:2429;width:3854;height:2" coordorigin="1157,2429" coordsize="3854,0" path="m1157,2429l5011,2429e" filled="f" stroked="t" strokeweight=".96pt" strokecolor="#545454">
                <v:path arrowok="t"/>
              </v:shape>
            </v:group>
            <v:group style="position:absolute;left:4891;top:2431;width:2515;height:2" coordorigin="4891,2431" coordsize="2515,2">
              <v:shape style="position:absolute;left:4891;top:2431;width:2515;height:2" coordorigin="4891,2431" coordsize="2515,0" path="m4891,2431l7406,2431e" filled="f" stroked="t" strokeweight=".48pt" strokecolor="#2B2B2B">
                <v:path arrowok="t"/>
              </v:shape>
            </v:group>
            <v:group style="position:absolute;left:7157;top:2438;width:4498;height:2" coordorigin="7157,2438" coordsize="4498,2">
              <v:shape style="position:absolute;left:7157;top:2438;width:4498;height:2" coordorigin="7157,2438" coordsize="4498,0" path="m7157,2438l11654,2438e" filled="f" stroked="t" strokeweight=".96pt" strokecolor="#575757">
                <v:path arrowok="t"/>
              </v:shape>
            </v:group>
            <v:group style="position:absolute;left:326;top:2645;width:1234;height:2" coordorigin="326,2645" coordsize="1234,2">
              <v:shape style="position:absolute;left:326;top:2645;width:1234;height:2" coordorigin="326,2645" coordsize="1234,0" path="m326,2645l1560,2645e" filled="f" stroked="t" strokeweight=".48pt" strokecolor="#2F2F2F">
                <v:path arrowok="t"/>
              </v:shape>
            </v:group>
            <v:group style="position:absolute;left:293;top:2424;width:2;height:864" coordorigin="293,2424" coordsize="2,864">
              <v:shape style="position:absolute;left:293;top:2424;width:2;height:864" coordorigin="293,2424" coordsize="0,864" path="m293,3288l293,2424e" filled="f" stroked="t" strokeweight=".48pt" strokecolor="#000000">
                <v:path arrowok="t"/>
              </v:shape>
            </v:group>
            <v:group style="position:absolute;left:1502;top:2645;width:1459;height:2" coordorigin="1502,2645" coordsize="1459,2">
              <v:shape style="position:absolute;left:1502;top:2645;width:1459;height:2" coordorigin="1502,2645" coordsize="1459,0" path="m1502,2645l2962,2645e" filled="f" stroked="t" strokeweight=".48pt" strokecolor="#1C1C1C">
                <v:path arrowok="t"/>
              </v:shape>
            </v:group>
            <v:group style="position:absolute;left:2933;top:2630;width:154;height:2" coordorigin="2933,2630" coordsize="154,2">
              <v:shape style="position:absolute;left:2933;top:2630;width:154;height:2" coordorigin="2933,2630" coordsize="154,0" path="m2933,2630l3086,2630e" filled="f" stroked="t" strokeweight=".48pt" strokecolor="#000000">
                <v:path arrowok="t"/>
              </v:shape>
            </v:group>
            <v:group style="position:absolute;left:3086;top:2630;width:1142;height:2" coordorigin="3086,2630" coordsize="1142,2">
              <v:shape style="position:absolute;left:3086;top:2630;width:1142;height:2" coordorigin="3086,2630" coordsize="1142,0" path="m3086,2630l4229,2630e" filled="f" stroked="t" strokeweight=".48pt" strokecolor="#606060">
                <v:path arrowok="t"/>
              </v:shape>
            </v:group>
            <v:group style="position:absolute;left:4229;top:2630;width:139;height:2" coordorigin="4229,2630" coordsize="139,2">
              <v:shape style="position:absolute;left:4229;top:2630;width:139;height:2" coordorigin="4229,2630" coordsize="139,0" path="m4229,2630l4368,2630e" filled="f" stroked="t" strokeweight=".96pt" strokecolor="#1F1F1F">
                <v:path arrowok="t"/>
              </v:shape>
            </v:group>
            <v:group style="position:absolute;left:3926;top:2650;width:4157;height:2" coordorigin="3926,2650" coordsize="4157,2">
              <v:shape style="position:absolute;left:3926;top:2650;width:4157;height:2" coordorigin="3926,2650" coordsize="4157,0" path="m3926,2650l8083,2650e" filled="f" stroked="t" strokeweight=".96pt" strokecolor="#575757">
                <v:path arrowok="t"/>
              </v:shape>
            </v:group>
            <v:group style="position:absolute;left:7834;top:2654;width:3816;height:2" coordorigin="7834,2654" coordsize="3816,2">
              <v:shape style="position:absolute;left:7834;top:2654;width:3816;height:2" coordorigin="7834,2654" coordsize="3816,0" path="m7834,2654l11650,2654e" filled="f" stroked="t" strokeweight=".48pt" strokecolor="#232323">
                <v:path arrowok="t"/>
              </v:shape>
            </v:group>
            <v:group style="position:absolute;left:326;top:2866;width:4622;height:2" coordorigin="326,2866" coordsize="4622,2">
              <v:shape style="position:absolute;left:326;top:2866;width:4622;height:2" coordorigin="326,2866" coordsize="4622,0" path="m326,2866l4949,2866e" filled="f" stroked="t" strokeweight=".48pt" strokecolor="#3B3B3B">
                <v:path arrowok="t"/>
              </v:shape>
            </v:group>
            <v:group style="position:absolute;left:4891;top:2870;width:566;height:2" coordorigin="4891,2870" coordsize="566,2">
              <v:shape style="position:absolute;left:4891;top:2870;width:566;height:2" coordorigin="4891,2870" coordsize="566,0" path="m4891,2870l5458,2870e" filled="f" stroked="t" strokeweight=".72pt" strokecolor="#444444">
                <v:path arrowok="t"/>
              </v:shape>
            </v:group>
            <v:group style="position:absolute;left:5203;top:2870;width:4123;height:2" coordorigin="5203,2870" coordsize="4123,2">
              <v:shape style="position:absolute;left:5203;top:2870;width:4123;height:2" coordorigin="5203,2870" coordsize="4123,0" path="m5203,2870l9326,2870e" filled="f" stroked="t" strokeweight=".96pt" strokecolor="#575757">
                <v:path arrowok="t"/>
              </v:shape>
            </v:group>
            <v:group style="position:absolute;left:9269;top:2875;width:2381;height:2" coordorigin="9269,2875" coordsize="2381,2">
              <v:shape style="position:absolute;left:9269;top:2875;width:2381;height:2" coordorigin="9269,2875" coordsize="2381,0" path="m9269,2875l11650,2875e" filled="f" stroked="t" strokeweight=".48pt" strokecolor="#1F1F1F">
                <v:path arrowok="t"/>
              </v:shape>
            </v:group>
            <v:group style="position:absolute;left:326;top:3077;width:1234;height:2" coordorigin="326,3077" coordsize="1234,2">
              <v:shape style="position:absolute;left:326;top:3077;width:1234;height:2" coordorigin="326,3077" coordsize="1234,0" path="m326,3077l1560,3077e" filled="f" stroked="t" strokeweight=".48pt" strokecolor="#232323">
                <v:path arrowok="t"/>
              </v:shape>
            </v:group>
            <v:group style="position:absolute;left:1459;top:3082;width:5366;height:2" coordorigin="1459,3082" coordsize="5366,2">
              <v:shape style="position:absolute;left:1459;top:3082;width:5366;height:2" coordorigin="1459,3082" coordsize="5366,0" path="m1459,3082l6826,3082e" filled="f" stroked="t" strokeweight=".96pt" strokecolor="#545454">
                <v:path arrowok="t"/>
              </v:shape>
            </v:group>
            <v:group style="position:absolute;left:6768;top:3086;width:254;height:2" coordorigin="6768,3086" coordsize="254,2">
              <v:shape style="position:absolute;left:6768;top:3086;width:254;height:2" coordorigin="6768,3086" coordsize="254,0" path="m6768,3086l7022,3086e" filled="f" stroked="t" strokeweight=".48pt" strokecolor="#1F1F1F">
                <v:path arrowok="t"/>
              </v:shape>
            </v:group>
            <v:group style="position:absolute;left:6965;top:3082;width:470;height:2" coordorigin="6965,3082" coordsize="470,2">
              <v:shape style="position:absolute;left:6965;top:3082;width:470;height:2" coordorigin="6965,3082" coordsize="470,0" path="m6965,3082l7435,3082e" filled="f" stroked="t" strokeweight=".72pt" strokecolor="#444444">
                <v:path arrowok="t"/>
              </v:shape>
            </v:group>
            <v:group style="position:absolute;left:7378;top:3086;width:1536;height:2" coordorigin="7378,3086" coordsize="1536,2">
              <v:shape style="position:absolute;left:7378;top:3086;width:1536;height:2" coordorigin="7378,3086" coordsize="1536,0" path="m7378,3086l8914,3086e" filled="f" stroked="t" strokeweight=".48pt" strokecolor="#2F2F2F">
                <v:path arrowok="t"/>
              </v:shape>
            </v:group>
            <v:group style="position:absolute;left:8885;top:3091;width:2770;height:2" coordorigin="8885,3091" coordsize="2770,2">
              <v:shape style="position:absolute;left:8885;top:3091;width:2770;height:2" coordorigin="8885,3091" coordsize="2770,0" path="m8885,3091l11654,3091e" filled="f" stroked="t" strokeweight=".96pt" strokecolor="#4F4F4F">
                <v:path arrowok="t"/>
              </v:shape>
            </v:group>
            <v:group style="position:absolute;left:317;top:3298;width:1901;height:2" coordorigin="317,3298" coordsize="1901,2">
              <v:shape style="position:absolute;left:317;top:3298;width:1901;height:2" coordorigin="317,3298" coordsize="1901,0" path="m317,3298l2218,3298e" filled="f" stroked="t" strokeweight=".48pt" strokecolor="#282828">
                <v:path arrowok="t"/>
              </v:shape>
            </v:group>
            <v:group style="position:absolute;left:1848;top:3302;width:6523;height:2" coordorigin="1848,3302" coordsize="6523,2">
              <v:shape style="position:absolute;left:1848;top:3302;width:6523;height:2" coordorigin="1848,3302" coordsize="6523,0" path="m1848,3302l8371,3302e" filled="f" stroked="t" strokeweight=".96pt" strokecolor="#575757">
                <v:path arrowok="t"/>
              </v:shape>
            </v:group>
            <v:group style="position:absolute;left:7834;top:3307;width:1493;height:2" coordorigin="7834,3307" coordsize="1493,2">
              <v:shape style="position:absolute;left:7834;top:3307;width:1493;height:2" coordorigin="7834,3307" coordsize="1493,0" path="m7834,3307l9326,3307e" filled="f" stroked="t" strokeweight=".48pt" strokecolor="#383838">
                <v:path arrowok="t"/>
              </v:shape>
            </v:group>
            <v:group style="position:absolute;left:9269;top:3307;width:2381;height:2" coordorigin="9269,3307" coordsize="2381,2">
              <v:shape style="position:absolute;left:9269;top:3307;width:2381;height:2" coordorigin="9269,3307" coordsize="2381,0" path="m9269,3307l11650,3307e" filled="f" stroked="t" strokeweight=".48pt" strokecolor="#232323">
                <v:path arrowok="t"/>
              </v:shape>
            </v:group>
            <v:group style="position:absolute;left:324;top:701;width:2;height:15043" coordorigin="324,701" coordsize="2,15043">
              <v:shape style="position:absolute;left:324;top:701;width:2;height:15043" coordorigin="324,701" coordsize="0,15043" path="m324,15744l324,701e" filled="f" stroked="t" strokeweight=".48pt" strokecolor="#444444">
                <v:path arrowok="t"/>
              </v:shape>
            </v:group>
            <v:group style="position:absolute;left:3883;top:3293;width:2;height:758" coordorigin="3883,3293" coordsize="2,758">
              <v:shape style="position:absolute;left:3883;top:3293;width:2;height:758" coordorigin="3883,3293" coordsize="0,758" path="m3883,4051l3883,3293e" filled="f" stroked="t" strokeweight=".48pt" strokecolor="#232323">
                <v:path arrowok="t"/>
              </v:shape>
            </v:group>
            <v:group style="position:absolute;left:7018;top:3250;width:2;height:802" coordorigin="7018,3250" coordsize="2,802">
              <v:shape style="position:absolute;left:7018;top:3250;width:2;height:802" coordorigin="7018,3250" coordsize="0,802" path="m7018,4051l7018,3250e" filled="f" stroked="t" strokeweight=".96pt" strokecolor="#4B4B4B">
                <v:path arrowok="t"/>
              </v:shape>
            </v:group>
            <v:group style="position:absolute;left:3878;top:3725;width:2424;height:2" coordorigin="3878,3725" coordsize="2424,2">
              <v:shape style="position:absolute;left:3878;top:3725;width:2424;height:2" coordorigin="3878,3725" coordsize="2424,0" path="m3878,3725l6302,3725e" filled="f" stroked="t" strokeweight=".72pt" strokecolor="#606060">
                <v:path arrowok="t"/>
              </v:shape>
            </v:group>
            <v:group style="position:absolute;left:5947;top:3725;width:1080;height:2" coordorigin="5947,3725" coordsize="1080,2">
              <v:shape style="position:absolute;left:5947;top:3725;width:1080;height:2" coordorigin="5947,3725" coordsize="1080,0" path="m5947,3725l7027,3725e" filled="f" stroked="t" strokeweight=".96pt" strokecolor="#ACACAC">
                <v:path arrowok="t"/>
              </v:shape>
            </v:group>
            <v:group style="position:absolute;left:317;top:4032;width:456;height:2" coordorigin="317,4032" coordsize="456,2">
              <v:shape style="position:absolute;left:317;top:4032;width:456;height:2" coordorigin="317,4032" coordsize="456,0" path="m317,4032l773,4032e" filled="f" stroked="t" strokeweight=".72pt" strokecolor="#383838">
                <v:path arrowok="t"/>
              </v:shape>
            </v:group>
            <v:group style="position:absolute;left:715;top:4037;width:2218;height:2" coordorigin="715,4037" coordsize="2218,2">
              <v:shape style="position:absolute;left:715;top:4037;width:2218;height:2" coordorigin="715,4037" coordsize="2218,0" path="m715,4037l2933,4037e" filled="f" stroked="t" strokeweight=".48pt" strokecolor="#181818">
                <v:path arrowok="t"/>
              </v:shape>
            </v:group>
            <v:group style="position:absolute;left:2933;top:4037;width:154;height:2" coordorigin="2933,4037" coordsize="154,2">
              <v:shape style="position:absolute;left:2933;top:4037;width:154;height:2" coordorigin="2933,4037" coordsize="154,0" path="m2933,4037l3086,4037e" filled="f" stroked="t" strokeweight=".96pt" strokecolor="#3B3B3B">
                <v:path arrowok="t"/>
              </v:shape>
            </v:group>
            <v:group style="position:absolute;left:3086;top:4037;width:542;height:2" coordorigin="3086,4037" coordsize="542,2">
              <v:shape style="position:absolute;left:3086;top:4037;width:542;height:2" coordorigin="3086,4037" coordsize="542,0" path="m3086,4037l3629,4037e" filled="f" stroked="t" strokeweight=".48pt" strokecolor="#181818">
                <v:path arrowok="t"/>
              </v:shape>
            </v:group>
            <v:group style="position:absolute;left:3821;top:4032;width:576;height:2" coordorigin="3821,4032" coordsize="576,2">
              <v:shape style="position:absolute;left:3821;top:4032;width:576;height:2" coordorigin="3821,4032" coordsize="576,0" path="m3821,4032l4397,4032e" filled="f" stroked="t" strokeweight=".96pt" strokecolor="#282828">
                <v:path arrowok="t"/>
              </v:shape>
            </v:group>
            <v:group style="position:absolute;left:3629;top:4037;width:6403;height:2" coordorigin="3629,4037" coordsize="6403,2">
              <v:shape style="position:absolute;left:3629;top:4037;width:6403;height:2" coordorigin="3629,4037" coordsize="6403,0" path="m3629,4037l10032,4037e" filled="f" stroked="t" strokeweight=".96pt" strokecolor="#484848">
                <v:path arrowok="t"/>
              </v:shape>
            </v:group>
            <v:group style="position:absolute;left:9974;top:4051;width:1685;height:2" coordorigin="9974,4051" coordsize="1685,2">
              <v:shape style="position:absolute;left:9974;top:4051;width:1685;height:2" coordorigin="9974,4051" coordsize="1685,0" path="m9974,4051l11659,4051e" filled="f" stroked="t" strokeweight=".72pt" strokecolor="#4F4F4F">
                <v:path arrowok="t"/>
              </v:shape>
            </v:group>
            <v:group style="position:absolute;left:317;top:4310;width:1901;height:2" coordorigin="317,4310" coordsize="1901,2">
              <v:shape style="position:absolute;left:317;top:4310;width:1901;height:2" coordorigin="317,4310" coordsize="1901,0" path="m317,4310l2218,4310e" filled="f" stroked="t" strokeweight=".96pt" strokecolor="#4F4F4F">
                <v:path arrowok="t"/>
              </v:shape>
            </v:group>
            <v:group style="position:absolute;left:2160;top:4315;width:221;height:2" coordorigin="2160,4315" coordsize="221,2">
              <v:shape style="position:absolute;left:2160;top:4315;width:221;height:2" coordorigin="2160,4315" coordsize="221,0" path="m2160,4315l2381,4315e" filled="f" stroked="t" strokeweight=".48pt" strokecolor="#343434">
                <v:path arrowok="t"/>
              </v:shape>
            </v:group>
            <v:group style="position:absolute;left:2371;top:4032;width:2;height:2611" coordorigin="2371,4032" coordsize="2,2611">
              <v:shape style="position:absolute;left:2371;top:4032;width:2;height:2611" coordorigin="2371,4032" coordsize="0,2611" path="m2371,6643l2371,4032e" filled="f" stroked="t" strokeweight=".96pt" strokecolor="#545454">
                <v:path arrowok="t"/>
              </v:shape>
            </v:group>
            <v:group style="position:absolute;left:2333;top:4301;width:754;height:2" coordorigin="2333,4301" coordsize="754,2">
              <v:shape style="position:absolute;left:2333;top:4301;width:754;height:2" coordorigin="2333,4301" coordsize="754,0" path="m2333,4301l3086,4301e" filled="f" stroked="t" strokeweight=".48pt" strokecolor="#4B4B4B">
                <v:path arrowok="t"/>
              </v:shape>
            </v:group>
            <v:group style="position:absolute;left:3086;top:4301;width:1142;height:2" coordorigin="3086,4301" coordsize="1142,2">
              <v:shape style="position:absolute;left:3086;top:4301;width:1142;height:2" coordorigin="3086,4301" coordsize="1142,0" path="m3086,4301l4229,4301e" filled="f" stroked="t" strokeweight=".48pt" strokecolor="#DFDFDF">
                <v:path arrowok="t"/>
              </v:shape>
            </v:group>
            <v:group style="position:absolute;left:3998;top:4320;width:4987;height:2" coordorigin="3998,4320" coordsize="4987,2">
              <v:shape style="position:absolute;left:3998;top:4320;width:4987;height:2" coordorigin="3998,4320" coordsize="4987,0" path="m3998,4320l8986,4320e" filled="f" stroked="t" strokeweight=".96pt" strokecolor="#545454">
                <v:path arrowok="t"/>
              </v:shape>
            </v:group>
            <v:group style="position:absolute;left:7618;top:4320;width:4037;height:2" coordorigin="7618,4320" coordsize="4037,2">
              <v:shape style="position:absolute;left:7618;top:4320;width:4037;height:2" coordorigin="7618,4320" coordsize="4037,0" path="m7618,4320l11654,4320e" filled="f" stroked="t" strokeweight=".96pt" strokecolor="#3F3F3F">
                <v:path arrowok="t"/>
              </v:shape>
            </v:group>
            <v:group style="position:absolute;left:9168;top:4325;width:2482;height:2" coordorigin="9168,4325" coordsize="2482,2">
              <v:shape style="position:absolute;left:9168;top:4325;width:2482;height:2" coordorigin="9168,4325" coordsize="2482,0" path="m9168,4325l11650,4325e" filled="f" stroked="t" strokeweight=".48pt" strokecolor="#282828">
                <v:path arrowok="t"/>
              </v:shape>
            </v:group>
            <v:group style="position:absolute;left:2362;top:4536;width:2587;height:2" coordorigin="2362,4536" coordsize="2587,2">
              <v:shape style="position:absolute;left:2362;top:4536;width:2587;height:2" coordorigin="2362,4536" coordsize="2587,0" path="m2362,4536l4949,4536e" filled="f" stroked="t" strokeweight=".48pt" strokecolor="#282828">
                <v:path arrowok="t"/>
              </v:shape>
            </v:group>
            <v:group style="position:absolute;left:4920;top:4543;width:5160;height:2" coordorigin="4920,4543" coordsize="5160,2">
              <v:shape style="position:absolute;left:4920;top:4543;width:5160;height:2" coordorigin="4920,4543" coordsize="5160,0" path="m4920,4543l10080,4543e" filled="f" stroked="t" strokeweight=".96pt" strokecolor="#575757">
                <v:path arrowok="t"/>
              </v:shape>
            </v:group>
            <v:group style="position:absolute;left:9974;top:4546;width:1675;height:2" coordorigin="9974,4546" coordsize="1675,2">
              <v:shape style="position:absolute;left:9974;top:4546;width:1675;height:2" coordorigin="9974,4546" coordsize="1675,0" path="m9974,4546l11650,4546e" filled="f" stroked="t" strokeweight=".48pt" strokecolor="#2F2F2F">
                <v:path arrowok="t"/>
              </v:shape>
            </v:group>
            <v:group style="position:absolute;left:11645;top:4330;width:2;height:3134" coordorigin="11645,4330" coordsize="2,3134">
              <v:shape style="position:absolute;left:11645;top:4330;width:2;height:3134" coordorigin="11645,4330" coordsize="0,3134" path="m11645,7464l11645,4330e" filled="f" stroked="t" strokeweight=".96pt" strokecolor="#4F4F4F">
                <v:path arrowok="t"/>
              </v:shape>
            </v:group>
            <v:group style="position:absolute;left:4949;top:4531;width:2;height:1685" coordorigin="4949,4531" coordsize="2,1685">
              <v:shape style="position:absolute;left:4949;top:4531;width:2;height:1685" coordorigin="4949,4531" coordsize="0,1685" path="m4949,6216l4949,4531e" filled="f" stroked="t" strokeweight=".48pt" strokecolor="#1C1C1C">
                <v:path arrowok="t"/>
              </v:shape>
            </v:group>
            <v:group style="position:absolute;left:4915;top:4968;width:1882;height:2" coordorigin="4915,4968" coordsize="1882,2">
              <v:shape style="position:absolute;left:4915;top:4968;width:1882;height:2" coordorigin="4915,4968" coordsize="1882,0" path="m4915,4968l6797,4968e" filled="f" stroked="t" strokeweight=".48pt" strokecolor="#1C1C1C">
                <v:path arrowok="t"/>
              </v:shape>
            </v:group>
            <v:group style="position:absolute;left:7882;top:4531;width:2;height:470" coordorigin="7882,4531" coordsize="2,470">
              <v:shape style="position:absolute;left:7882;top:4531;width:2;height:470" coordorigin="7882,4531" coordsize="0,470" path="m7882,5002l7882,4531e" filled="f" stroked="t" strokeweight=".96pt" strokecolor="#646464">
                <v:path arrowok="t"/>
              </v:shape>
            </v:group>
            <v:group style="position:absolute;left:6797;top:4968;width:850;height:2" coordorigin="6797,4968" coordsize="850,2">
              <v:shape style="position:absolute;left:6797;top:4968;width:850;height:2" coordorigin="6797,4968" coordsize="850,0" path="m6797,4968l7646,4968e" filled="f" stroked="t" strokeweight=".48pt" strokecolor="#000000">
                <v:path arrowok="t"/>
              </v:shape>
            </v:group>
            <v:group style="position:absolute;left:7646;top:4968;width:1238;height:2" coordorigin="7646,4968" coordsize="1238,2">
              <v:shape style="position:absolute;left:7646;top:4968;width:1238;height:2" coordorigin="7646,4968" coordsize="1238,0" path="m7646,4968l8885,4968e" filled="f" stroked="t" strokeweight=".48pt" strokecolor="#646464">
                <v:path arrowok="t"/>
              </v:shape>
            </v:group>
            <v:group style="position:absolute;left:8885;top:4968;width:1118;height:2" coordorigin="8885,4968" coordsize="1118,2">
              <v:shape style="position:absolute;left:8885;top:4968;width:1118;height:2" coordorigin="8885,4968" coordsize="1118,0" path="m8885,4968l10003,4968e" filled="f" stroked="t" strokeweight=".48pt" strokecolor="#000000">
                <v:path arrowok="t"/>
              </v:shape>
            </v:group>
            <v:group style="position:absolute;left:10003;top:4968;width:1637;height:2" coordorigin="10003,4968" coordsize="1637,2">
              <v:shape style="position:absolute;left:10003;top:4968;width:1637;height:2" coordorigin="10003,4968" coordsize="1637,0" path="m10003,4968l11640,4968e" filled="f" stroked="t" strokeweight=".48pt" strokecolor="#484848">
                <v:path arrowok="t"/>
              </v:shape>
            </v:group>
            <v:group style="position:absolute;left:4944;top:5261;width:3970;height:2" coordorigin="4944,5261" coordsize="3970,2">
              <v:shape style="position:absolute;left:4944;top:5261;width:3970;height:2" coordorigin="4944,5261" coordsize="3970,0" path="m4944,5261l8914,5261e" filled="f" stroked="t" strokeweight=".96pt" strokecolor="#6B6B6B">
                <v:path arrowok="t"/>
              </v:shape>
            </v:group>
            <v:group style="position:absolute;left:8856;top:5266;width:2798;height:2" coordorigin="8856,5266" coordsize="2798,2">
              <v:shape style="position:absolute;left:8856;top:5266;width:2798;height:2" coordorigin="8856,5266" coordsize="2798,0" path="m8856,5266l11654,5266e" filled="f" stroked="t" strokeweight=".48pt" strokecolor="#383838">
                <v:path arrowok="t"/>
              </v:shape>
            </v:group>
            <v:group style="position:absolute;left:4944;top:5501;width:3970;height:2" coordorigin="4944,5501" coordsize="3970,2">
              <v:shape style="position:absolute;left:4944;top:5501;width:3970;height:2" coordorigin="4944,5501" coordsize="3970,0" path="m4944,5501l8914,5501e" filled="f" stroked="t" strokeweight=".96pt" strokecolor="#575757">
                <v:path arrowok="t"/>
              </v:shape>
            </v:group>
            <v:group style="position:absolute;left:8856;top:5506;width:2798;height:2" coordorigin="8856,5506" coordsize="2798,2">
              <v:shape style="position:absolute;left:8856;top:5506;width:2798;height:2" coordorigin="8856,5506" coordsize="2798,0" path="m8856,5506l11654,5506e" filled="f" stroked="t" strokeweight=".48pt" strokecolor="#2B2B2B">
                <v:path arrowok="t"/>
              </v:shape>
            </v:group>
            <v:group style="position:absolute;left:2362;top:5717;width:1522;height:2" coordorigin="2362,5717" coordsize="1522,2">
              <v:shape style="position:absolute;left:2362;top:5717;width:1522;height:2" coordorigin="2362,5717" coordsize="1522,0" path="m2362,5717l3883,5717e" filled="f" stroked="t" strokeweight=".48pt" strokecolor="#1C1C1C">
                <v:path arrowok="t"/>
              </v:shape>
            </v:group>
            <v:group style="position:absolute;left:3854;top:5707;width:1070;height:2" coordorigin="3854,5707" coordsize="1070,2">
              <v:shape style="position:absolute;left:3854;top:5707;width:1070;height:2" coordorigin="3854,5707" coordsize="1070,0" path="m3854,5707l4925,5707e" filled="f" stroked="t" strokeweight=".48pt" strokecolor="#1F1F1F">
                <v:path arrowok="t"/>
              </v:shape>
            </v:group>
            <v:group style="position:absolute;left:4613;top:5722;width:4622;height:2" coordorigin="4613,5722" coordsize="4622,2">
              <v:shape style="position:absolute;left:4613;top:5722;width:4622;height:2" coordorigin="4613,5722" coordsize="4622,0" path="m4613,5722l9235,5722e" filled="f" stroked="t" strokeweight=".96pt" strokecolor="#575757">
                <v:path arrowok="t"/>
              </v:shape>
            </v:group>
            <v:group style="position:absolute;left:9168;top:5722;width:158;height:2" coordorigin="9168,5722" coordsize="158,2">
              <v:shape style="position:absolute;left:9168;top:5722;width:158;height:2" coordorigin="9168,5722" coordsize="158,0" path="m9168,5722l9326,5722e" filled="f" stroked="t" strokeweight=".72pt" strokecolor="#3F3F3F">
                <v:path arrowok="t"/>
              </v:shape>
            </v:group>
            <v:group style="position:absolute;left:9269;top:5726;width:2381;height:2" coordorigin="9269,5726" coordsize="2381,2">
              <v:shape style="position:absolute;left:9269;top:5726;width:2381;height:2" coordorigin="9269,5726" coordsize="2381,0" path="m9269,5726l11650,5726e" filled="f" stroked="t" strokeweight=".48pt" strokecolor="#1C1C1C">
                <v:path arrowok="t"/>
              </v:shape>
            </v:group>
            <v:group style="position:absolute;left:317;top:5947;width:2064;height:2" coordorigin="317,5947" coordsize="2064,2">
              <v:shape style="position:absolute;left:317;top:5947;width:2064;height:2" coordorigin="317,5947" coordsize="2064,0" path="m317,5947l2381,5947e" filled="f" stroked="t" strokeweight=".48pt" strokecolor="#1F1F1F">
                <v:path arrowok="t"/>
              </v:shape>
            </v:group>
            <v:group style="position:absolute;left:2333;top:5938;width:1896;height:2" coordorigin="2333,5938" coordsize="1896,2">
              <v:shape style="position:absolute;left:2333;top:5938;width:1896;height:2" coordorigin="2333,5938" coordsize="1896,0" path="m2333,5938l4229,5938e" filled="f" stroked="t" strokeweight=".48pt" strokecolor="#1F1F1F">
                <v:path arrowok="t"/>
              </v:shape>
            </v:group>
            <v:group style="position:absolute;left:4200;top:5947;width:197;height:2" coordorigin="4200,5947" coordsize="197,2">
              <v:shape style="position:absolute;left:4200;top:5947;width:197;height:2" coordorigin="4200,5947" coordsize="197,0" path="m4200,5947l4397,5947e" filled="f" stroked="t" strokeweight=".48pt" strokecolor="#2B2B2B">
                <v:path arrowok="t"/>
              </v:shape>
            </v:group>
            <v:group style="position:absolute;left:4306;top:5952;width:4608;height:2" coordorigin="4306,5952" coordsize="4608,2">
              <v:shape style="position:absolute;left:4306;top:5952;width:4608;height:2" coordorigin="4306,5952" coordsize="4608,0" path="m4306,5952l8914,5952e" filled="f" stroked="t" strokeweight=".96pt" strokecolor="#575757">
                <v:path arrowok="t"/>
              </v:shape>
            </v:group>
            <v:group style="position:absolute;left:8856;top:5957;width:2798;height:2" coordorigin="8856,5957" coordsize="2798,2">
              <v:shape style="position:absolute;left:8856;top:5957;width:2798;height:2" coordorigin="8856,5957" coordsize="2798,0" path="m8856,5957l11654,5957e" filled="f" stroked="t" strokeweight=".48pt" strokecolor="#1F1F1F">
                <v:path arrowok="t"/>
              </v:shape>
            </v:group>
            <v:group style="position:absolute;left:7882;top:5942;width:2;height:662" coordorigin="7882,5942" coordsize="2,662">
              <v:shape style="position:absolute;left:7882;top:5942;width:2;height:662" coordorigin="7882,5942" coordsize="0,662" path="m7882,6605l7882,5942e" filled="f" stroked="t" strokeweight=".96pt" strokecolor="#5B5B5B">
                <v:path arrowok="t"/>
              </v:shape>
            </v:group>
            <v:group style="position:absolute;left:322;top:6158;width:2;height:470" coordorigin="322,6158" coordsize="2,470">
              <v:shape style="position:absolute;left:322;top:6158;width:2;height:470" coordorigin="322,6158" coordsize="0,470" path="m322,6629l322,6158e" filled="f" stroked="t" strokeweight=".48pt" strokecolor="#0C0C0C">
                <v:path arrowok="t"/>
              </v:shape>
            </v:group>
            <v:group style="position:absolute;left:2362;top:6374;width:2597;height:2" coordorigin="2362,6374" coordsize="2597,2">
              <v:shape style="position:absolute;left:2362;top:6374;width:2597;height:2" coordorigin="2362,6374" coordsize="2597,0" path="m2362,6374l4958,6374e" filled="f" stroked="t" strokeweight=".96pt" strokecolor="#545454">
                <v:path arrowok="t"/>
              </v:shape>
            </v:group>
            <v:group style="position:absolute;left:4944;top:6158;width:2;height:437" coordorigin="4944,6158" coordsize="2,437">
              <v:shape style="position:absolute;left:4944;top:6158;width:2;height:437" coordorigin="4944,6158" coordsize="0,437" path="m4944,6595l4944,6158e" filled="f" stroked="t" strokeweight=".72pt" strokecolor="#3F3F3F">
                <v:path arrowok="t"/>
              </v:shape>
            </v:group>
            <v:group style="position:absolute;left:4882;top:6379;width:3019;height:2" coordorigin="4882,6379" coordsize="3019,2">
              <v:shape style="position:absolute;left:4882;top:6379;width:3019;height:2" coordorigin="4882,6379" coordsize="3019,0" path="m4882,6379l7901,6379e" filled="f" stroked="t" strokeweight=".48pt" strokecolor="#282828">
                <v:path arrowok="t"/>
              </v:shape>
            </v:group>
            <v:group style="position:absolute;left:7853;top:6365;width:1032;height:2" coordorigin="7853,6365" coordsize="1032,2">
              <v:shape style="position:absolute;left:7853;top:6365;width:1032;height:2" coordorigin="7853,6365" coordsize="1032,0" path="m7853,6365l8885,6365e" filled="f" stroked="t" strokeweight=".48pt" strokecolor="#545454">
                <v:path arrowok="t"/>
              </v:shape>
            </v:group>
            <v:group style="position:absolute;left:8885;top:6365;width:312;height:2" coordorigin="8885,6365" coordsize="312,2">
              <v:shape style="position:absolute;left:8885;top:6365;width:312;height:2" coordorigin="8885,6365" coordsize="312,0" path="m8885,6365l9197,6365e" filled="f" stroked="t" strokeweight=".96pt" strokecolor="#232323">
                <v:path arrowok="t"/>
              </v:shape>
            </v:group>
            <v:group style="position:absolute;left:8995;top:6384;width:2659;height:2" coordorigin="8995,6384" coordsize="2659,2">
              <v:shape style="position:absolute;left:8995;top:6384;width:2659;height:2" coordorigin="8995,6384" coordsize="2659,0" path="m8995,6384l11654,6384e" filled="f" stroked="t" strokeweight=".96pt" strokecolor="#4F4F4F">
                <v:path arrowok="t"/>
              </v:shape>
            </v:group>
            <v:group style="position:absolute;left:2333;top:6598;width:6581;height:2" coordorigin="2333,6598" coordsize="6581,2">
              <v:shape style="position:absolute;left:2333;top:6598;width:6581;height:2" coordorigin="2333,6598" coordsize="6581,0" path="m2333,6598l8914,6598e" filled="f" stroked="t" strokeweight=".96pt" strokecolor="#575757">
                <v:path arrowok="t"/>
              </v:shape>
            </v:group>
            <v:group style="position:absolute;left:8856;top:6600;width:470;height:2" coordorigin="8856,6600" coordsize="470,2">
              <v:shape style="position:absolute;left:8856;top:6600;width:470;height:2" coordorigin="8856,6600" coordsize="470,0" path="m8856,6600l9326,6600e" filled="f" stroked="t" strokeweight=".48pt" strokecolor="#282828">
                <v:path arrowok="t"/>
              </v:shape>
            </v:group>
            <v:group style="position:absolute;left:9269;top:6595;width:763;height:2" coordorigin="9269,6595" coordsize="763,2">
              <v:shape style="position:absolute;left:9269;top:6595;width:763;height:2" coordorigin="9269,6595" coordsize="763,0" path="m9269,6595l10032,6595e" filled="f" stroked="t" strokeweight=".72pt" strokecolor="#444444">
                <v:path arrowok="t"/>
              </v:shape>
            </v:group>
            <v:group style="position:absolute;left:9974;top:6600;width:1675;height:2" coordorigin="9974,6600" coordsize="1675,2">
              <v:shape style="position:absolute;left:9974;top:6600;width:1675;height:2" coordorigin="9974,6600" coordsize="1675,0" path="m9974,6600l11650,6600e" filled="f" stroked="t" strokeweight=".48pt" strokecolor="#282828">
                <v:path arrowok="t"/>
              </v:shape>
            </v:group>
            <v:group style="position:absolute;left:317;top:6806;width:1243;height:2" coordorigin="317,6806" coordsize="1243,2">
              <v:shape style="position:absolute;left:317;top:6806;width:1243;height:2" coordorigin="317,6806" coordsize="1243,0" path="m317,6806l1560,6806e" filled="f" stroked="t" strokeweight=".96pt" strokecolor="#4F4F4F">
                <v:path arrowok="t"/>
              </v:shape>
            </v:group>
            <v:group style="position:absolute;left:1502;top:6811;width:2894;height:2" coordorigin="1502,6811" coordsize="2894,2">
              <v:shape style="position:absolute;left:1502;top:6811;width:2894;height:2" coordorigin="1502,6811" coordsize="2894,0" path="m1502,6811l4397,6811e" filled="f" stroked="t" strokeweight=".48pt" strokecolor="#232323">
                <v:path arrowok="t"/>
              </v:shape>
            </v:group>
            <v:group style="position:absolute;left:2371;top:6571;width:2;height:259" coordorigin="2371,6571" coordsize="2,259">
              <v:shape style="position:absolute;left:2371;top:6571;width:2;height:259" coordorigin="2371,6571" coordsize="0,259" path="m2371,6830l2371,6571e" filled="f" stroked="t" strokeweight=".72pt" strokecolor="#3B3B3B">
                <v:path arrowok="t"/>
              </v:shape>
            </v:group>
            <v:group style="position:absolute;left:4339;top:6816;width:5722;height:2" coordorigin="4339,6816" coordsize="5722,2">
              <v:shape style="position:absolute;left:4339;top:6816;width:5722;height:2" coordorigin="4339,6816" coordsize="5722,0" path="m4339,6816l10061,6816e" filled="f" stroked="t" strokeweight=".96pt" strokecolor="#575757">
                <v:path arrowok="t"/>
              </v:shape>
            </v:group>
            <v:group style="position:absolute;left:9974;top:6821;width:1675;height:2" coordorigin="9974,6821" coordsize="1675,2">
              <v:shape style="position:absolute;left:9974;top:6821;width:1675;height:2" coordorigin="9974,6821" coordsize="1675,0" path="m9974,6821l11650,6821e" filled="f" stroked="t" strokeweight=".48pt" strokecolor="#2F2F2F">
                <v:path arrowok="t"/>
              </v:shape>
            </v:group>
            <v:group style="position:absolute;left:2366;top:6758;width:2;height:1402" coordorigin="2366,6758" coordsize="2,1402">
              <v:shape style="position:absolute;left:2366;top:6758;width:2;height:1402" coordorigin="2366,6758" coordsize="0,1402" path="m2366,8160l2366,6758e" filled="f" stroked="t" strokeweight=".48pt" strokecolor="#181818">
                <v:path arrowok="t"/>
              </v:shape>
            </v:group>
            <v:group style="position:absolute;left:307;top:7440;width:806;height:2" coordorigin="307,7440" coordsize="806,2">
              <v:shape style="position:absolute;left:307;top:7440;width:806;height:2" coordorigin="307,7440" coordsize="806,0" path="m307,7440l1114,7440e" filled="f" stroked="t" strokeweight=".96pt" strokecolor="#545454">
                <v:path arrowok="t"/>
              </v:shape>
            </v:group>
            <v:group style="position:absolute;left:1056;top:7445;width:3893;height:2" coordorigin="1056,7445" coordsize="3893,2">
              <v:shape style="position:absolute;left:1056;top:7445;width:3893;height:2" coordorigin="1056,7445" coordsize="3893,0" path="m1056,7445l4949,7445e" filled="f" stroked="t" strokeweight=".48pt" strokecolor="#282828">
                <v:path arrowok="t"/>
              </v:shape>
            </v:group>
            <v:group style="position:absolute;left:4848;top:7450;width:6802;height:2" coordorigin="4848,7450" coordsize="6802,2">
              <v:shape style="position:absolute;left:4848;top:7450;width:6802;height:2" coordorigin="4848,7450" coordsize="6802,0" path="m4848,7450l11650,7450e" filled="f" stroked="t" strokeweight=".96pt" strokecolor="#575757">
                <v:path arrowok="t"/>
              </v:shape>
            </v:group>
            <v:group style="position:absolute;left:317;top:7354;width:2;height:2030" coordorigin="317,7354" coordsize="2,2030">
              <v:shape style="position:absolute;left:317;top:7354;width:2;height:2030" coordorigin="317,7354" coordsize="0,2030" path="m317,9384l317,7354e" filled="f" stroked="t" strokeweight=".96pt" strokecolor="#4F4F4F">
                <v:path arrowok="t"/>
              </v:shape>
            </v:group>
            <v:group style="position:absolute;left:4944;top:7440;width:2;height:672" coordorigin="4944,7440" coordsize="2,672">
              <v:shape style="position:absolute;left:4944;top:7440;width:2;height:672" coordorigin="4944,7440" coordsize="0,672" path="m4944,8112l4944,7440e" filled="f" stroked="t" strokeweight=".96pt" strokecolor="#575757">
                <v:path arrowok="t"/>
              </v:shape>
            </v:group>
            <v:group style="position:absolute;left:4934;top:7670;width:2957;height:2" coordorigin="4934,7670" coordsize="2957,2">
              <v:shape style="position:absolute;left:4934;top:7670;width:2957;height:2" coordorigin="4934,7670" coordsize="2957,0" path="m4934,7670l7891,7670e" filled="f" stroked="t" strokeweight=".96pt" strokecolor="#575B57">
                <v:path arrowok="t"/>
              </v:shape>
            </v:group>
            <v:group style="position:absolute;left:7834;top:7675;width:2198;height:2" coordorigin="7834,7675" coordsize="2198,2">
              <v:shape style="position:absolute;left:7834;top:7675;width:2198;height:2" coordorigin="7834,7675" coordsize="2198,0" path="m7834,7675l10032,7675e" filled="f" stroked="t" strokeweight=".48pt" strokecolor="#282828">
                <v:path arrowok="t"/>
              </v:shape>
            </v:group>
            <v:group style="position:absolute;left:9974;top:7680;width:1670;height:2" coordorigin="9974,7680" coordsize="1670,2">
              <v:shape style="position:absolute;left:9974;top:7680;width:1670;height:2" coordorigin="9974,7680" coordsize="1670,0" path="m9974,7680l11645,7680e" filled="f" stroked="t" strokeweight=".72pt" strokecolor="#4F4F4F">
                <v:path arrowok="t"/>
              </v:shape>
            </v:group>
            <v:group style="position:absolute;left:11640;top:7397;width:2;height:2429" coordorigin="11640,7397" coordsize="2,2429">
              <v:shape style="position:absolute;left:11640;top:7397;width:2;height:2429" coordorigin="11640,7397" coordsize="0,2429" path="m11640,9826l11640,7397e" filled="f" stroked="t" strokeweight=".48pt" strokecolor="#2B2B2B">
                <v:path arrowok="t"/>
              </v:shape>
            </v:group>
            <v:group style="position:absolute;left:4934;top:7891;width:5126;height:2" coordorigin="4934,7891" coordsize="5126,2">
              <v:shape style="position:absolute;left:4934;top:7891;width:5126;height:2" coordorigin="4934,7891" coordsize="5126,0" path="m4934,7891l10061,7891e" filled="f" stroked="t" strokeweight=".96pt" strokecolor="#5B5B5B">
                <v:path arrowok="t"/>
              </v:shape>
            </v:group>
            <v:group style="position:absolute;left:9974;top:7891;width:1670;height:2" coordorigin="9974,7891" coordsize="1670,2">
              <v:shape style="position:absolute;left:9974;top:7891;width:1670;height:2" coordorigin="9974,7891" coordsize="1670,0" path="m9974,7891l11645,7891e" filled="f" stroked="t" strokeweight=".72pt" strokecolor="#444444">
                <v:path arrowok="t"/>
              </v:shape>
            </v:group>
            <v:group style="position:absolute;left:307;top:8102;width:2069;height:2" coordorigin="307,8102" coordsize="2069,2">
              <v:shape style="position:absolute;left:307;top:8102;width:2069;height:2" coordorigin="307,8102" coordsize="2069,0" path="m307,8102l2376,8102e" filled="f" stroked="t" strokeweight=".96pt" strokecolor="#575757">
                <v:path arrowok="t"/>
              </v:shape>
            </v:group>
            <v:group style="position:absolute;left:2309;top:8107;width:653;height:2" coordorigin="2309,8107" coordsize="653,2">
              <v:shape style="position:absolute;left:2309;top:8107;width:653;height:2" coordorigin="2309,8107" coordsize="653,0" path="m2309,8107l2962,8107e" filled="f" stroked="t" strokeweight=".48pt" strokecolor="#383838">
                <v:path arrowok="t"/>
              </v:shape>
            </v:group>
            <v:group style="position:absolute;left:2904;top:8107;width:3398;height:2" coordorigin="2904,8107" coordsize="3398,2">
              <v:shape style="position:absolute;left:2904;top:8107;width:3398;height:2" coordorigin="2904,8107" coordsize="3398,0" path="m2904,8107l6302,8107e" filled="f" stroked="t" strokeweight=".48pt" strokecolor="#232323">
                <v:path arrowok="t"/>
              </v:shape>
            </v:group>
            <v:group style="position:absolute;left:6274;top:8122;width:523;height:2" coordorigin="6274,8122" coordsize="523,2">
              <v:shape style="position:absolute;left:6274;top:8122;width:523;height:2" coordorigin="6274,8122" coordsize="523,0" path="m6274,8122l6797,8122e" filled="f" stroked="t" strokeweight=".48pt" strokecolor="#A3A3A3">
                <v:path arrowok="t"/>
              </v:shape>
            </v:group>
            <v:group style="position:absolute;left:6797;top:8122;width:1066;height:2" coordorigin="6797,8122" coordsize="1066,2">
              <v:shape style="position:absolute;left:6797;top:8122;width:1066;height:2" coordorigin="6797,8122" coordsize="1066,0" path="m6797,8122l7862,8122e" filled="f" stroked="t" strokeweight=".96pt" strokecolor="#606060">
                <v:path arrowok="t"/>
              </v:shape>
            </v:group>
            <v:group style="position:absolute;left:7762;top:8112;width:3883;height:2" coordorigin="7762,8112" coordsize="3883,2">
              <v:shape style="position:absolute;left:7762;top:8112;width:3883;height:2" coordorigin="7762,8112" coordsize="3883,0" path="m7762,8112l11645,8112e" filled="f" stroked="t" strokeweight=".96pt" strokecolor="#4F4F4F">
                <v:path arrowok="t"/>
              </v:shape>
            </v:group>
            <v:group style="position:absolute;left:2366;top:8083;width:2;height:494" coordorigin="2366,8083" coordsize="2,494">
              <v:shape style="position:absolute;left:2366;top:8083;width:2;height:494" coordorigin="2366,8083" coordsize="0,494" path="m2366,8578l2366,8083e" filled="f" stroked="t" strokeweight=".48pt" strokecolor="#2F2F2F">
                <v:path arrowok="t"/>
              </v:shape>
            </v:group>
            <v:group style="position:absolute;left:307;top:8909;width:1306;height:2" coordorigin="307,8909" coordsize="1306,2">
              <v:shape style="position:absolute;left:307;top:8909;width:1306;height:2" coordorigin="307,8909" coordsize="1306,0" path="m307,8909l1613,8909e" filled="f" stroked="t" strokeweight=".96pt" strokecolor="#575757">
                <v:path arrowok="t"/>
              </v:shape>
            </v:group>
            <v:group style="position:absolute;left:1502;top:8914;width:3446;height:2" coordorigin="1502,8914" coordsize="3446,2">
              <v:shape style="position:absolute;left:1502;top:8914;width:3446;height:2" coordorigin="1502,8914" coordsize="3446,0" path="m1502,8914l4949,8914e" filled="f" stroked="t" strokeweight=".48pt" strokecolor="#282828">
                <v:path arrowok="t"/>
              </v:shape>
            </v:group>
            <v:group style="position:absolute;left:2362;top:8520;width:2;height:3643" coordorigin="2362,8520" coordsize="2,3643">
              <v:shape style="position:absolute;left:2362;top:8520;width:2;height:3643" coordorigin="2362,8520" coordsize="0,3643" path="m2362,12163l2362,8520e" filled="f" stroked="t" strokeweight=".96pt" strokecolor="#545454">
                <v:path arrowok="t"/>
              </v:shape>
            </v:group>
            <v:group style="position:absolute;left:4920;top:8904;width:509;height:2" coordorigin="4920,8904" coordsize="509,2">
              <v:shape style="position:absolute;left:4920;top:8904;width:509;height:2" coordorigin="4920,8904" coordsize="509,0" path="m4920,8904l5429,8904e" filled="f" stroked="t" strokeweight=".96pt" strokecolor="#232323">
                <v:path arrowok="t"/>
              </v:shape>
            </v:group>
            <v:group style="position:absolute;left:4992;top:8918;width:6653;height:2" coordorigin="4992,8918" coordsize="6653,2">
              <v:shape style="position:absolute;left:4992;top:8918;width:6653;height:2" coordorigin="4992,8918" coordsize="6653,0" path="m4992,8918l11645,8918e" filled="f" stroked="t" strokeweight=".72pt" strokecolor="#4B4B4B">
                <v:path arrowok="t"/>
              </v:shape>
            </v:group>
            <v:group style="position:absolute;left:312;top:9326;width:2;height:2659" coordorigin="312,9326" coordsize="2,2659">
              <v:shape style="position:absolute;left:312;top:9326;width:2;height:2659" coordorigin="312,9326" coordsize="0,2659" path="m312,11986l312,9326e" filled="f" stroked="t" strokeweight=".48pt" strokecolor="#1F1F1F">
                <v:path arrowok="t"/>
              </v:shape>
            </v:group>
            <v:group style="position:absolute;left:307;top:9794;width:2045;height:2" coordorigin="307,9794" coordsize="2045,2">
              <v:shape style="position:absolute;left:307;top:9794;width:2045;height:2" coordorigin="307,9794" coordsize="2045,0" path="m307,9794l2352,9794e" filled="f" stroked="t" strokeweight=".48pt" strokecolor="#1F1F1F">
                <v:path arrowok="t"/>
              </v:shape>
            </v:group>
            <v:group style="position:absolute;left:1848;top:9802;width:7378;height:2" coordorigin="1848,9802" coordsize="7378,2">
              <v:shape style="position:absolute;left:1848;top:9802;width:7378;height:2" coordorigin="1848,9802" coordsize="7378,0" path="m1848,9802l9226,9802e" filled="f" stroked="t" strokeweight=".96pt" strokecolor="#545454">
                <v:path arrowok="t"/>
              </v:shape>
            </v:group>
            <v:group style="position:absolute;left:9168;top:9806;width:864;height:2" coordorigin="9168,9806" coordsize="864,2">
              <v:shape style="position:absolute;left:9168;top:9806;width:864;height:2" coordorigin="9168,9806" coordsize="864,0" path="m9168,9806l10032,9806e" filled="f" stroked="t" strokeweight=".48pt" strokecolor="#1F1F1F">
                <v:path arrowok="t"/>
              </v:shape>
            </v:group>
            <v:group style="position:absolute;left:10003;top:9792;width:1632;height:2" coordorigin="10003,9792" coordsize="1632,2">
              <v:shape style="position:absolute;left:10003;top:9792;width:1632;height:2" coordorigin="10003,9792" coordsize="1632,0" path="m10003,9792l11635,9792e" filled="f" stroked="t" strokeweight=".48pt" strokecolor="#6B6B6B">
                <v:path arrowok="t"/>
              </v:shape>
            </v:group>
            <v:group style="position:absolute;left:307;top:10133;width:1253;height:2" coordorigin="307,10133" coordsize="1253,2">
              <v:shape style="position:absolute;left:307;top:10133;width:1253;height:2" coordorigin="307,10133" coordsize="1253,0" path="m307,10133l1560,10133e" filled="f" stroked="t" strokeweight=".48pt" strokecolor="#383838">
                <v:path arrowok="t"/>
              </v:shape>
            </v:group>
            <v:group style="position:absolute;left:1402;top:10138;width:7512;height:2" coordorigin="1402,10138" coordsize="7512,2">
              <v:shape style="position:absolute;left:1402;top:10138;width:7512;height:2" coordorigin="1402,10138" coordsize="7512,0" path="m1402,10138l8914,10138e" filled="f" stroked="t" strokeweight=".96pt" strokecolor="#606060">
                <v:path arrowok="t"/>
              </v:shape>
            </v:group>
            <v:group style="position:absolute;left:8856;top:10142;width:2789;height:2" coordorigin="8856,10142" coordsize="2789,2">
              <v:shape style="position:absolute;left:8856;top:10142;width:2789;height:2" coordorigin="8856,10142" coordsize="2789,0" path="m8856,10142l11645,10142e" filled="f" stroked="t" strokeweight=".48pt" strokecolor="#2B2B2B">
                <v:path arrowok="t"/>
              </v:shape>
            </v:group>
            <v:group style="position:absolute;left:11635;top:9758;width:2;height:3067" coordorigin="11635,9758" coordsize="2,3067">
              <v:shape style="position:absolute;left:11635;top:9758;width:2;height:3067" coordorigin="11635,9758" coordsize="0,3067" path="m11635,12826l11635,9758e" filled="f" stroked="t" strokeweight=".96pt" strokecolor="#545454">
                <v:path arrowok="t"/>
              </v:shape>
            </v:group>
            <v:group style="position:absolute;left:307;top:10368;width:3350;height:2" coordorigin="307,10368" coordsize="3350,2">
              <v:shape style="position:absolute;left:307;top:10368;width:3350;height:2" coordorigin="307,10368" coordsize="3350,0" path="m307,10368l3658,10368e" filled="f" stroked="t" strokeweight=".96pt" strokecolor="#5B5B5B">
                <v:path arrowok="t"/>
              </v:shape>
            </v:group>
            <v:group style="position:absolute;left:3600;top:10373;width:283;height:2" coordorigin="3600,10373" coordsize="283,2">
              <v:shape style="position:absolute;left:3600;top:10373;width:283;height:2" coordorigin="3600,10373" coordsize="283,0" path="m3600,10373l3883,10373e" filled="f" stroked="t" strokeweight=".48pt" strokecolor="#383838">
                <v:path arrowok="t"/>
              </v:shape>
            </v:group>
            <v:group style="position:absolute;left:3826;top:10368;width:432;height:2" coordorigin="3826,10368" coordsize="432,2">
              <v:shape style="position:absolute;left:3826;top:10368;width:432;height:2" coordorigin="3826,10368" coordsize="432,0" path="m3826,10368l4258,10368e" filled="f" stroked="t" strokeweight=".72pt" strokecolor="#484848">
                <v:path arrowok="t"/>
              </v:shape>
            </v:group>
            <v:group style="position:absolute;left:4200;top:10373;width:1723;height:2" coordorigin="4200,10373" coordsize="1723,2">
              <v:shape style="position:absolute;left:4200;top:10373;width:1723;height:2" coordorigin="4200,10373" coordsize="1723,0" path="m4200,10373l5923,10373e" filled="f" stroked="t" strokeweight=".48pt" strokecolor="#2B2B2B">
                <v:path arrowok="t"/>
              </v:shape>
            </v:group>
            <v:group style="position:absolute;left:5894;top:10363;width:902;height:2" coordorigin="5894,10363" coordsize="902,2">
              <v:shape style="position:absolute;left:5894;top:10363;width:902;height:2" coordorigin="5894,10363" coordsize="902,0" path="m5894,10363l6797,10363e" filled="f" stroked="t" strokeweight=".48pt" strokecolor="#2F2F2F">
                <v:path arrowok="t"/>
              </v:shape>
            </v:group>
            <v:group style="position:absolute;left:6797;top:10363;width:1066;height:2" coordorigin="6797,10363" coordsize="1066,2">
              <v:shape style="position:absolute;left:6797;top:10363;width:1066;height:2" coordorigin="6797,10363" coordsize="1066,0" path="m6797,10363l7862,10363e" filled="f" stroked="t" strokeweight=".96pt" strokecolor="#343434">
                <v:path arrowok="t"/>
              </v:shape>
            </v:group>
            <v:group style="position:absolute;left:7205;top:10378;width:4440;height:2" coordorigin="7205,10378" coordsize="4440,2">
              <v:shape style="position:absolute;left:7205;top:10378;width:4440;height:2" coordorigin="7205,10378" coordsize="4440,0" path="m7205,10378l11645,10378e" filled="f" stroked="t" strokeweight=".96pt" strokecolor="#5B5B5B">
                <v:path arrowok="t"/>
              </v:shape>
            </v:group>
            <v:group style="position:absolute;left:730;top:10848;width:883;height:2" coordorigin="730,10848" coordsize="883,2">
              <v:shape style="position:absolute;left:730;top:10848;width:883;height:2" coordorigin="730,10848" coordsize="883,0" path="m730,10848l1613,10848e" filled="f" stroked="t" strokeweight=".96pt" strokecolor="#5B5B5B">
                <v:path arrowok="t"/>
              </v:shape>
            </v:group>
            <v:group style="position:absolute;left:1502;top:10853;width:3446;height:2" coordorigin="1502,10853" coordsize="3446,2">
              <v:shape style="position:absolute;left:1502;top:10853;width:3446;height:2" coordorigin="1502,10853" coordsize="3446,0" path="m1502,10853l4949,10853e" filled="f" stroked="t" strokeweight=".48pt" strokecolor="#2B2B2B">
                <v:path arrowok="t"/>
              </v:shape>
            </v:group>
            <v:group style="position:absolute;left:4891;top:10858;width:5189;height:2" coordorigin="4891,10858" coordsize="5189,2">
              <v:shape style="position:absolute;left:4891;top:10858;width:5189;height:2" coordorigin="4891,10858" coordsize="5189,0" path="m4891,10858l10080,10858e" filled="f" stroked="t" strokeweight=".96pt" strokecolor="#606060">
                <v:path arrowok="t"/>
              </v:shape>
            </v:group>
            <v:group style="position:absolute;left:9974;top:10862;width:1670;height:2" coordorigin="9974,10862" coordsize="1670,2">
              <v:shape style="position:absolute;left:9974;top:10862;width:1670;height:2" coordorigin="9974,10862" coordsize="1670,0" path="m9974,10862l11645,10862e" filled="f" stroked="t" strokeweight=".48pt" strokecolor="#282828">
                <v:path arrowok="t"/>
              </v:shape>
            </v:group>
            <v:group style="position:absolute;left:715;top:11069;width:6720;height:2" coordorigin="715,11069" coordsize="6720,2">
              <v:shape style="position:absolute;left:715;top:11069;width:6720;height:2" coordorigin="715,11069" coordsize="6720,0" path="m715,11069l7435,11069e" filled="f" stroked="t" strokeweight=".96pt" strokecolor="#575757">
                <v:path arrowok="t"/>
              </v:shape>
            </v:group>
            <v:group style="position:absolute;left:7378;top:11074;width:1536;height:2" coordorigin="7378,11074" coordsize="1536,2">
              <v:shape style="position:absolute;left:7378;top:11074;width:1536;height:2" coordorigin="7378,11074" coordsize="1536,0" path="m7378,11074l8914,11074e" filled="f" stroked="t" strokeweight=".48pt" strokecolor="#3F3F3F">
                <v:path arrowok="t"/>
              </v:shape>
            </v:group>
            <v:group style="position:absolute;left:8885;top:11078;width:413;height:2" coordorigin="8885,11078" coordsize="413,2">
              <v:shape style="position:absolute;left:8885;top:11078;width:413;height:2" coordorigin="8885,11078" coordsize="413,0" path="m8885,11078l9298,11078e" filled="f" stroked="t" strokeweight=".48pt" strokecolor="#5B5B5B">
                <v:path arrowok="t"/>
              </v:shape>
            </v:group>
            <v:group style="position:absolute;left:9139;top:11078;width:2506;height:2" coordorigin="9139,11078" coordsize="2506,2">
              <v:shape style="position:absolute;left:9139;top:11078;width:2506;height:2" coordorigin="9139,11078" coordsize="2506,0" path="m9139,11078l11645,11078e" filled="f" stroked="t" strokeweight=".96pt" strokecolor="#575757">
                <v:path arrowok="t"/>
              </v:shape>
            </v:group>
            <v:group style="position:absolute;left:1109;top:11059;width:2;height:1570" coordorigin="1109,11059" coordsize="2,1570">
              <v:shape style="position:absolute;left:1109;top:11059;width:2;height:1570" coordorigin="1109,11059" coordsize="0,1570" path="m1109,12629l1109,11059e" filled="f" stroked="t" strokeweight=".48pt" strokecolor="#131313">
                <v:path arrowok="t"/>
              </v:shape>
            </v:group>
            <v:group style="position:absolute;left:1531;top:11069;width:2;height:672" coordorigin="1531,11069" coordsize="2,672">
              <v:shape style="position:absolute;left:1531;top:11069;width:2;height:672" coordorigin="1531,11069" coordsize="0,672" path="m1531,11741l1531,11069e" filled="f" stroked="t" strokeweight=".48pt" strokecolor="#4B4B4B">
                <v:path arrowok="t"/>
              </v:shape>
            </v:group>
            <v:group style="position:absolute;left:298;top:11302;width:2054;height:2" coordorigin="298,11302" coordsize="2054,2">
              <v:shape style="position:absolute;left:298;top:11302;width:2054;height:2" coordorigin="298,11302" coordsize="2054,0" path="m298,11302l2352,11302e" filled="f" stroked="t" strokeweight=".48pt" strokecolor="#2F2F2F">
                <v:path arrowok="t"/>
              </v:shape>
            </v:group>
            <v:group style="position:absolute;left:2304;top:11309;width:7987;height:2" coordorigin="2304,11309" coordsize="7987,2">
              <v:shape style="position:absolute;left:2304;top:11309;width:7987;height:2" coordorigin="2304,11309" coordsize="7987,0" path="m2304,11309l10291,11309e" filled="f" stroked="t" strokeweight=".96pt" strokecolor="#575757">
                <v:path arrowok="t"/>
              </v:shape>
            </v:group>
            <v:group style="position:absolute;left:7416;top:11069;width:2;height:1771" coordorigin="7416,11069" coordsize="2,1771">
              <v:shape style="position:absolute;left:7416;top:11069;width:2;height:1771" coordorigin="7416,11069" coordsize="0,1771" path="m7416,12840l7416,11069e" filled="f" stroked="t" strokeweight=".48pt" strokecolor="#1C1C1C">
                <v:path arrowok="t"/>
              </v:shape>
            </v:group>
            <v:group style="position:absolute;left:8856;top:11309;width:2789;height:2" coordorigin="8856,11309" coordsize="2789,2">
              <v:shape style="position:absolute;left:8856;top:11309;width:2789;height:2" coordorigin="8856,11309" coordsize="2789,0" path="m8856,11309l11645,11309e" filled="f" stroked="t" strokeweight=".72pt" strokecolor="#444444">
                <v:path arrowok="t"/>
              </v:shape>
            </v:group>
            <v:group style="position:absolute;left:1531;top:11741;width:2;height:1445" coordorigin="1531,11741" coordsize="2,1445">
              <v:shape style="position:absolute;left:1531;top:11741;width:2;height:1445" coordorigin="1531,11741" coordsize="0,1445" path="m1531,13186l1531,11741e" filled="f" stroked="t" strokeweight=".48pt" strokecolor="#000000">
                <v:path arrowok="t"/>
              </v:shape>
            </v:group>
            <v:group style="position:absolute;left:307;top:11904;width:2;height:3878" coordorigin="307,11904" coordsize="2,3878">
              <v:shape style="position:absolute;left:307;top:11904;width:2;height:3878" coordorigin="307,11904" coordsize="0,3878" path="m307,15782l307,11904e" filled="f" stroked="t" strokeweight=".96pt" strokecolor="#4F4F4F">
                <v:path arrowok="t"/>
              </v:shape>
            </v:group>
            <v:group style="position:absolute;left:2357;top:12106;width:2;height:192" coordorigin="2357,12106" coordsize="2,192">
              <v:shape style="position:absolute;left:2357;top:12106;width:2;height:192" coordorigin="2357,12106" coordsize="0,192" path="m2357,12298l2357,12106e" filled="f" stroked="t" strokeweight=".48pt" strokecolor="#282828">
                <v:path arrowok="t"/>
              </v:shape>
            </v:group>
            <v:group style="position:absolute;left:2357;top:4214;width:2;height:11568" coordorigin="2357,4214" coordsize="2,11568">
              <v:shape style="position:absolute;left:2357;top:4214;width:2;height:11568" coordorigin="2357,4214" coordsize="0,11568" path="m2357,15782l2357,4214e" filled="f" stroked="t" strokeweight=".72pt" strokecolor="#444444">
                <v:path arrowok="t"/>
              </v:shape>
            </v:group>
            <v:group style="position:absolute;left:2357;top:12528;width:2;height:250" coordorigin="2357,12528" coordsize="2,250">
              <v:shape style="position:absolute;left:2357;top:12528;width:2;height:250" coordorigin="2357,12528" coordsize="0,250" path="m2357,12778l2357,12528e" filled="f" stroked="t" strokeweight=".48pt" strokecolor="#1C1C1C">
                <v:path arrowok="t"/>
              </v:shape>
            </v:group>
            <v:group style="position:absolute;left:1104;top:12571;width:2;height:3221" coordorigin="1104,12571" coordsize="2,3221">
              <v:shape style="position:absolute;left:1104;top:12571;width:2;height:3221" coordorigin="1104,12571" coordsize="0,3221" path="m1104,15792l1104,12571e" filled="f" stroked="t" strokeweight=".96pt" strokecolor="#4B4B4B">
                <v:path arrowok="t"/>
              </v:shape>
            </v:group>
            <v:group style="position:absolute;left:11633;top:12720;width:2;height:3072" coordorigin="11633,12720" coordsize="2,3072">
              <v:shape style="position:absolute;left:11633;top:12720;width:2;height:3072" coordorigin="11633,12720" coordsize="0,3072" path="m11633,15792l11633,12720e" filled="f" stroked="t" strokeweight=".48pt" strokecolor="#383838">
                <v:path arrowok="t"/>
              </v:shape>
            </v:group>
            <v:group style="position:absolute;left:7411;top:12782;width:2;height:725" coordorigin="7411,12782" coordsize="2,725">
              <v:shape style="position:absolute;left:7411;top:12782;width:2;height:725" coordorigin="7411,12782" coordsize="0,725" path="m7411,13507l7411,12782e" filled="f" stroked="t" strokeweight=".72pt" strokecolor="#444444">
                <v:path arrowok="t"/>
              </v:shape>
            </v:group>
            <v:group style="position:absolute;left:283;top:13478;width:1253;height:2" coordorigin="283,13478" coordsize="1253,2">
              <v:shape style="position:absolute;left:283;top:13478;width:1253;height:2" coordorigin="283,13478" coordsize="1253,0" path="m283,13478l1536,13478e" filled="f" stroked="t" strokeweight=".48pt" strokecolor="#4F4F4F">
                <v:path arrowok="t"/>
              </v:shape>
            </v:group>
            <v:group style="position:absolute;left:1531;top:13186;width:2;height:298" coordorigin="1531,13186" coordsize="2,298">
              <v:shape style="position:absolute;left:1531;top:13186;width:2;height:298" coordorigin="1531,13186" coordsize="0,298" path="m1531,13483l1531,13186e" filled="f" stroked="t" strokeweight=".48pt" strokecolor="#282828">
                <v:path arrowok="t"/>
              </v:shape>
            </v:group>
            <v:group style="position:absolute;left:1526;top:13478;width:662;height:2" coordorigin="1526,13478" coordsize="662,2">
              <v:shape style="position:absolute;left:1526;top:13478;width:662;height:2" coordorigin="1526,13478" coordsize="662,0" path="m1526,13478l2189,13478e" filled="f" stroked="t" strokeweight=".48pt" strokecolor="#0F0F0F">
                <v:path arrowok="t"/>
              </v:shape>
            </v:group>
            <v:group style="position:absolute;left:1531;top:13474;width:2;height:1378" coordorigin="1531,13474" coordsize="2,1378">
              <v:shape style="position:absolute;left:1531;top:13474;width:2;height:1378" coordorigin="1531,13474" coordsize="0,1378" path="m1531,14851l1531,13474e" filled="f" stroked="t" strokeweight=".48pt" strokecolor="#000000">
                <v:path arrowok="t"/>
              </v:shape>
            </v:group>
            <v:group style="position:absolute;left:7416;top:13450;width:2;height:298" coordorigin="7416,13450" coordsize="2,298">
              <v:shape style="position:absolute;left:7416;top:13450;width:2;height:298" coordorigin="7416,13450" coordsize="0,298" path="m7416,13747l7416,13450e" filled="f" stroked="t" strokeweight=".48pt" strokecolor="#282828">
                <v:path arrowok="t"/>
              </v:shape>
            </v:group>
            <v:group style="position:absolute;left:7411;top:13690;width:2;height:2102" coordorigin="7411,13690" coordsize="2,2102">
              <v:shape style="position:absolute;left:7411;top:13690;width:2;height:2102" coordorigin="7411,13690" coordsize="0,2102" path="m7411,15792l7411,13690e" filled="f" stroked="t" strokeweight=".96pt" strokecolor="#4F4F4F">
                <v:path arrowok="t"/>
              </v:shape>
            </v:group>
            <v:group style="position:absolute;left:2357;top:13906;width:2;height:605" coordorigin="2357,13906" coordsize="2,605">
              <v:shape style="position:absolute;left:2357;top:13906;width:2;height:605" coordorigin="2357,13906" coordsize="0,605" path="m2357,14510l2357,13906e" filled="f" stroked="t" strokeweight=".48pt" strokecolor="#0F0F0F">
                <v:path arrowok="t"/>
              </v:shape>
            </v:group>
            <v:group style="position:absolute;left:2352;top:14453;width:2;height:211" coordorigin="2352,14453" coordsize="2,211">
              <v:shape style="position:absolute;left:2352;top:14453;width:2;height:211" coordorigin="2352,14453" coordsize="0,211" path="m2352,14664l2352,14453e" filled="f" stroked="t" strokeweight=".72pt" strokecolor="#2F2F2F">
                <v:path arrowok="t"/>
              </v:shape>
            </v:group>
            <v:group style="position:absolute;left:2352;top:14592;width:2;height:1200" coordorigin="2352,14592" coordsize="2,1200">
              <v:shape style="position:absolute;left:2352;top:14592;width:2;height:1200" coordorigin="2352,14592" coordsize="0,1200" path="m2352,15792l2352,14592e" filled="f" stroked="t" strokeweight=".96pt" strokecolor="#575757">
                <v:path arrowok="t"/>
              </v:shape>
            </v:group>
            <v:group style="position:absolute;left:298;top:15778;width:5467;height:2" coordorigin="298,15778" coordsize="5467,2">
              <v:shape style="position:absolute;left:298;top:15778;width:5467;height:2" coordorigin="298,15778" coordsize="5467,0" path="m298,15778l5765,15778e" filled="f" stroked="t" strokeweight=".48pt" strokecolor="#282828">
                <v:path arrowok="t"/>
              </v:shape>
            </v:group>
            <v:group style="position:absolute;left:1531;top:14851;width:2;height:931" coordorigin="1531,14851" coordsize="2,931">
              <v:shape style="position:absolute;left:1531;top:14851;width:2;height:931" coordorigin="1531,14851" coordsize="0,931" path="m1531,15782l1531,14851e" filled="f" stroked="t" strokeweight=".48pt" strokecolor="#282828">
                <v:path arrowok="t"/>
              </v:shape>
            </v:group>
            <v:group style="position:absolute;left:5736;top:15778;width:158;height:2" coordorigin="5736,15778" coordsize="158,2">
              <v:shape style="position:absolute;left:5736;top:15778;width:158;height:2" coordorigin="5736,15778" coordsize="158,0" path="m5736,15778l5894,15778e" filled="f" stroked="t" strokeweight=".96pt" strokecolor="#5B5B5B">
                <v:path arrowok="t"/>
              </v:shape>
            </v:group>
            <v:group style="position:absolute;left:5866;top:15778;width:1157;height:2" coordorigin="5866,15778" coordsize="1157,2">
              <v:shape style="position:absolute;left:5866;top:15778;width:1157;height:2" coordorigin="5866,15778" coordsize="1157,0" path="m5866,15778l7022,15778e" filled="f" stroked="t" strokeweight=".48pt" strokecolor="#343434">
                <v:path arrowok="t"/>
              </v:shape>
            </v:group>
            <v:group style="position:absolute;left:6994;top:15778;width:422;height:2" coordorigin="6994,15778" coordsize="422,2">
              <v:shape style="position:absolute;left:6994;top:15778;width:422;height:2" coordorigin="6994,15778" coordsize="422,0" path="m6994,15778l7416,15778e" filled="f" stroked="t" strokeweight=".96pt" strokecolor="#545454">
                <v:path arrowok="t"/>
              </v:shape>
            </v:group>
            <v:group style="position:absolute;left:7301;top:15782;width:4334;height:2" coordorigin="7301,15782" coordsize="4334,2">
              <v:shape style="position:absolute;left:7301;top:15782;width:4334;height:2" coordorigin="7301,15782" coordsize="4334,0" path="m7301,15782l11635,15782e" filled="f" stroked="t" strokeweight=".96pt" strokecolor="#676767">
                <v:path arrowok="t"/>
              </v:shape>
            </v:group>
            <v:group style="position:absolute;left:11626;top:14822;width:2;height:970" coordorigin="11626,14822" coordsize="2,970">
              <v:shape style="position:absolute;left:11626;top:14822;width:2;height:970" coordorigin="11626,14822" coordsize="0,970" path="m11626,15792l11626,14822e" filled="f" stroked="t" strokeweight=".72pt" strokecolor="#484848">
                <v:path arrowok="t"/>
              </v:shape>
            </v:group>
            <v:group style="position:absolute;left:2510;top:9798;width:2;height:229" coordorigin="2510,9798" coordsize="2,229">
              <v:shape style="position:absolute;left:2510;top:9798;width:2;height:229" coordorigin="2510,9798" coordsize="0,229" path="m2510,10027l2510,9798e" filled="f" stroked="t" strokeweight="1.7575pt" strokecolor="#D6D6D8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2"/>
          <w:szCs w:val="22"/>
          <w:color w:val="464849"/>
          <w:spacing w:val="0"/>
          <w:w w:val="77"/>
          <w:b/>
          <w:bCs/>
        </w:rPr>
        <w:t>Itfaiye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38" w:lineRule="exact"/>
        <w:ind w:left="-39" w:right="5387"/>
        <w:jc w:val="center"/>
        <w:tabs>
          <w:tab w:pos="11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464849"/>
          <w:spacing w:val="0"/>
          <w:w w:val="600"/>
          <w:b/>
          <w:bCs/>
          <w:position w:val="-2"/>
        </w:rPr>
        <w:t>z</w:t>
      </w:r>
      <w:r>
        <w:rPr>
          <w:rFonts w:ascii="Times New Roman" w:hAnsi="Times New Roman" w:cs="Times New Roman" w:eastAsia="Times New Roman"/>
          <w:sz w:val="26"/>
          <w:szCs w:val="26"/>
          <w:color w:val="464849"/>
          <w:spacing w:val="0"/>
          <w:w w:val="100"/>
          <w:b/>
          <w:bCs/>
          <w:position w:val="-2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464849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Onur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  <w:position w:val="-2"/>
        </w:rPr>
        <w:t>DAGLAR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728" w:right="6001"/>
        <w:jc w:val="center"/>
        <w:tabs>
          <w:tab w:pos="12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0"/>
          <w:szCs w:val="20"/>
          <w:color w:val="464849"/>
          <w:spacing w:val="0"/>
          <w:w w:val="100"/>
          <w:position w:val="1"/>
        </w:rPr>
        <w:t>mır</w:t>
      </w:r>
      <w:r>
        <w:rPr>
          <w:rFonts w:ascii="Arial" w:hAnsi="Arial" w:cs="Arial" w:eastAsia="Arial"/>
          <w:sz w:val="20"/>
          <w:szCs w:val="20"/>
          <w:color w:val="46484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0"/>
          <w:szCs w:val="20"/>
          <w:color w:val="4648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2"/>
          <w:position w:val="1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160" w:right="240"/>
          <w:cols w:num="2" w:equalWidth="0">
            <w:col w:w="3120" w:space="550"/>
            <w:col w:w="785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3391" w:right="523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344646pt;margin-top:-18.235281pt;width:30.600001pt;height:45pt;mso-position-horizontal-relative:page;mso-position-vertical-relative:paragraph;z-index:-15477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Times New Roman" w:hAnsi="Times New Roman" w:cs="Times New Roman" w:eastAsia="Times New Roman"/>
                      <w:sz w:val="90"/>
                      <w:szCs w:val="9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262626"/>
                      <w:spacing w:val="0"/>
                      <w:w w:val="136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1" w:lineRule="exact"/>
        <w:ind w:left="3493" w:right="5365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  <w:position w:val="-2"/>
        </w:rPr>
        <w:t>BAŞKANLIGI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31" w:lineRule="exact"/>
        <w:ind w:left="823" w:right="4100"/>
        <w:jc w:val="center"/>
        <w:tabs>
          <w:tab w:pos="3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.258484pt;margin-top:6.637589pt;width:51.534602pt;height:7.5pt;mso-position-horizontal-relative:page;mso-position-vertical-relative:paragraph;z-index:-15476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A3A3A"/>
                      <w:spacing w:val="0"/>
                      <w:w w:val="103"/>
                      <w:b/>
                      <w:bCs/>
                    </w:rPr>
                    <w:t>BÜYÜKSEHIR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15"/>
          <w:position w:val="9"/>
        </w:rPr>
        <w:t>IZMIR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itfai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9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  <w:position w:val="-1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8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633" w:right="-20"/>
        <w:jc w:val="left"/>
        <w:tabs>
          <w:tab w:pos="40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3A3A3A"/>
          <w:spacing w:val="0"/>
          <w:w w:val="116"/>
        </w:rPr>
        <w:t>BELEDIYESI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YANGl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5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2" w:right="-20"/>
        <w:jc w:val="left"/>
        <w:tabs>
          <w:tab w:pos="1340" w:val="left"/>
          <w:tab w:pos="3200" w:val="left"/>
          <w:tab w:pos="5560" w:val="left"/>
          <w:tab w:pos="7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5"/>
          <w:w w:val="147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4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969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9696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17.05.2017</w:t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96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9696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0"/>
          <w:w w:val="100"/>
          <w:b/>
          <w:bCs/>
        </w:rPr>
        <w:t>2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-4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93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6"/>
          <w:w w:val="93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ildirim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8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01:25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9"/>
        </w:rPr>
        <w:t>tr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8"/>
          <w:w w:val="99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7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7B7C7E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B7C7E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0232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293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88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00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35" w:lineRule="exact"/>
        <w:ind w:left="132" w:right="-20"/>
        <w:jc w:val="left"/>
        <w:tabs>
          <w:tab w:pos="1340" w:val="left"/>
          <w:tab w:pos="3200" w:val="left"/>
          <w:tab w:pos="4620" w:val="left"/>
          <w:tab w:pos="5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w w:val="74"/>
          <w:position w:val="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88"/>
          <w:position w:val="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7"/>
          <w:w w:val="88"/>
          <w:position w:val="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8"/>
          <w:position w:val="2"/>
        </w:rPr>
        <w:t>ıt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88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69696B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9696B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  <w:position w:val="2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00"/>
          <w:position w:val="2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3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2017</w:t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82"/>
          <w:position w:val="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6"/>
          <w:position w:val="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7"/>
          <w:position w:val="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67"/>
          <w:position w:val="2"/>
        </w:rPr>
        <w:t>ıt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67"/>
          <w:position w:val="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67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0"/>
          <w:w w:val="100"/>
          <w:position w:val="0"/>
        </w:rPr>
        <w:t>3179_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8"/>
          <w:position w:val="2"/>
        </w:rPr>
        <w:t>!Bi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9"/>
          <w:w w:val="57"/>
          <w:position w:val="2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8"/>
          <w:position w:val="2"/>
        </w:rPr>
        <w:t>dirim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  <w:position w:val="2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8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6"/>
          <w:position w:val="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5"/>
          <w:position w:val="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ntral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3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w w:val="84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84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6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</w:rPr>
        <w:t>iri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9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8"/>
          <w:w w:val="9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96B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9696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316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Efel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96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h.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8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9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2"/>
        </w:rPr>
        <w:t>ca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6"/>
          <w:w w:val="102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0"/>
          <w:w w:val="103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6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5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03" w:lineRule="exact"/>
        <w:ind w:left="132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89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89"/>
          <w:position w:val="-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  <w:position w:val="-1"/>
        </w:rPr>
        <w:t>ru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7B7C7E"/>
          <w:spacing w:val="0"/>
          <w:w w:val="145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B7C7E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318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oka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1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11"/>
          <w:position w:val="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2"/>
          <w:w w:val="111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1"/>
          <w:position w:val="0"/>
        </w:rPr>
        <w:t>24-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1"/>
          <w:position w:val="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1"/>
          <w:position w:val="0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8"/>
          <w:w w:val="104"/>
          <w:position w:val="0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1"/>
          <w:position w:val="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Efele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  <w:position w:val="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2"/>
          <w:position w:val="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3"/>
          <w:position w:val="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0"/>
          <w:w w:val="93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7B7C7E"/>
          <w:spacing w:val="1"/>
          <w:w w:val="123"/>
          <w:position w:val="0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6"/>
          <w:position w:val="0"/>
        </w:rPr>
        <w:t>İ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7"/>
          <w:w w:val="100"/>
          <w:position w:val="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MİR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132" w:right="-20"/>
        <w:jc w:val="left"/>
        <w:tabs>
          <w:tab w:pos="2160" w:val="left"/>
          <w:tab w:pos="3060" w:val="left"/>
          <w:tab w:pos="4340" w:val="left"/>
          <w:tab w:pos="53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w w:val="76"/>
          <w:position w:val="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w w:val="75"/>
          <w:position w:val="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"/>
          <w:w w:val="100"/>
          <w:position w:val="2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Türü</w:t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</w:r>
      <w:r>
        <w:rPr>
          <w:rFonts w:ascii="Courier New" w:hAnsi="Courier New" w:cs="Courier New" w:eastAsia="Courier New"/>
          <w:sz w:val="25"/>
          <w:szCs w:val="25"/>
          <w:color w:val="525252"/>
          <w:spacing w:val="-17"/>
          <w:w w:val="100"/>
          <w:position w:val="2"/>
        </w:rPr>
        <w:t>B</w:t>
      </w:r>
      <w:r>
        <w:rPr>
          <w:rFonts w:ascii="Courier New" w:hAnsi="Courier New" w:cs="Courier New" w:eastAsia="Courier New"/>
          <w:sz w:val="25"/>
          <w:szCs w:val="25"/>
          <w:color w:val="3A3A3A"/>
          <w:spacing w:val="0"/>
          <w:w w:val="100"/>
          <w:position w:val="2"/>
        </w:rPr>
        <w:t>ina</w:t>
      </w:r>
      <w:r>
        <w:rPr>
          <w:rFonts w:ascii="Courier New" w:hAnsi="Courier New" w:cs="Courier New" w:eastAsia="Courier New"/>
          <w:sz w:val="25"/>
          <w:szCs w:val="25"/>
          <w:color w:val="3A3A3A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5"/>
          <w:szCs w:val="25"/>
          <w:color w:val="3A3A3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  <w:position w:val="3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90"/>
          <w:position w:val="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4"/>
          <w:w w:val="90"/>
          <w:position w:val="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  <w:position w:val="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  <w:position w:val="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9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  <w:position w:val="3"/>
        </w:rPr>
        <w:t>Sınıfı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96B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9696B"/>
          <w:spacing w:val="-3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96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9696B"/>
          <w:spacing w:val="0"/>
          <w:w w:val="100"/>
          <w:position w:val="3"/>
        </w:rPr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position w:val="1"/>
        </w:rPr>
        <w:t>A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87"/>
          <w:position w:val="3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0"/>
          <w:position w:val="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0"/>
          <w:position w:val="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4"/>
          <w:w w:val="90"/>
          <w:position w:val="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90"/>
          <w:position w:val="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90"/>
          <w:position w:val="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11"/>
          <w:w w:val="9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  <w:position w:val="3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3"/>
        </w:rPr>
        <w:t>bebi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33"/>
          <w:position w:val="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9"/>
          <w:w w:val="134"/>
          <w:position w:val="3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70"/>
          <w:position w:val="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-2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1"/>
          <w:position w:val="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3"/>
        </w:rPr>
        <w:t>ARA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112" w:right="-20"/>
        <w:jc w:val="left"/>
        <w:tabs>
          <w:tab w:pos="3660" w:val="left"/>
          <w:tab w:pos="6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w w:val="8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78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77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  <w:position w:val="1"/>
        </w:rPr>
        <w:t>pıııı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81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9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  <w:position w:val="1"/>
        </w:rPr>
        <w:t>Kull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82"/>
          <w:position w:val="1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9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8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kli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MESKEN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367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w w:val="84"/>
          <w:position w:val="-1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w w:val="97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  <w:position w:val="-1"/>
        </w:rPr>
        <w:t>toı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92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2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5"/>
          <w:w w:val="92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  <w:position w:val="-1"/>
        </w:rPr>
        <w:t>ıı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92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2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20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2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2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2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8"/>
          <w:position w:val="-1"/>
        </w:rPr>
        <w:t>Ah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98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>Riğer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66"/>
          <w:position w:val="-1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66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4"/>
          <w:w w:val="81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5"/>
          <w:w w:val="106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8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0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1"/>
          <w:w w:val="7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3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  <w:position w:val="-1"/>
        </w:rPr>
        <w:t>:0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:45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81" w:lineRule="exact"/>
        <w:ind w:left="4440" w:right="5198"/>
        <w:jc w:val="center"/>
        <w:tabs>
          <w:tab w:pos="5020" w:val="left"/>
          <w:tab w:pos="6160" w:val="left"/>
        </w:tabs>
        <w:rPr>
          <w:rFonts w:ascii="Arial" w:hAnsi="Arial" w:cs="Arial" w:eastAsia="Arial"/>
          <w:sz w:val="10"/>
          <w:szCs w:val="1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3.98172pt;margin-top:6.40971pt;width:1.51242pt;height:7pt;mso-position-horizontal-relative:page;mso-position-vertical-relative:paragraph;z-index:-15475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95979A"/>
                      <w:spacing w:val="0"/>
                      <w:w w:val="77"/>
                    </w:rPr>
                    <w:t>ı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2"/>
          <w:szCs w:val="42"/>
          <w:color w:val="262626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262626"/>
          <w:spacing w:val="0"/>
          <w:w w:val="51"/>
          <w:position w:val="-1"/>
        </w:rPr>
        <w:t>  </w:t>
      </w:r>
      <w:r>
        <w:rPr>
          <w:rFonts w:ascii="Arial" w:hAnsi="Arial" w:cs="Arial" w:eastAsia="Arial"/>
          <w:sz w:val="42"/>
          <w:szCs w:val="42"/>
          <w:color w:val="262626"/>
          <w:spacing w:val="14"/>
          <w:w w:val="5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1"/>
        </w:rPr>
        <w:t>X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1"/>
        </w:rPr>
      </w:r>
      <w:r>
        <w:rPr>
          <w:rFonts w:ascii="Arial" w:hAnsi="Arial" w:cs="Arial" w:eastAsia="Arial"/>
          <w:sz w:val="42"/>
          <w:szCs w:val="42"/>
          <w:color w:val="3A3A3A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3A3A3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3A3A3A"/>
          <w:spacing w:val="0"/>
          <w:w w:val="100"/>
          <w:position w:val="-1"/>
        </w:rPr>
      </w:r>
      <w:r>
        <w:rPr>
          <w:rFonts w:ascii="Arial" w:hAnsi="Arial" w:cs="Arial" w:eastAsia="Arial"/>
          <w:sz w:val="10"/>
          <w:szCs w:val="10"/>
          <w:color w:val="525252"/>
          <w:spacing w:val="0"/>
          <w:w w:val="53"/>
          <w:position w:val="15"/>
        </w:rPr>
        <w:t>ı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left="179" w:right="-20"/>
        <w:jc w:val="left"/>
        <w:tabs>
          <w:tab w:pos="2140" w:val="left"/>
          <w:tab w:pos="5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48"/>
          <w:position w:val="1"/>
        </w:rPr>
        <w:t>ana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48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4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52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hibi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96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9696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96B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2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24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  <w:position w:val="1"/>
        </w:rPr>
        <w:t>=Vedat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7"/>
          <w:w w:val="100"/>
          <w:position w:val="1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1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5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acı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2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Kullana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6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24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=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  <w:position w:val="1"/>
        </w:rPr>
        <w:t>Vedat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2"/>
          <w:position w:val="1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1"/>
          <w:w w:val="101"/>
          <w:position w:val="1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91"/>
          <w:position w:val="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5"/>
          <w:position w:val="1"/>
        </w:rPr>
        <w:t>OG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2156" w:right="-20"/>
        <w:jc w:val="left"/>
        <w:tabs>
          <w:tab w:pos="5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w w:val="61"/>
        </w:rPr>
        <w:t>1N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0"/>
          <w:w w:val="9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</w:rPr>
        <w:t>2411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3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2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47"/>
        </w:rPr>
        <w:t>İ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1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10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2"/>
          <w:w w:val="11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</w:rPr>
        <w:t>24/l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1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3"/>
        </w:rPr>
        <w:t>=Ay_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83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0"/>
          <w:w w:val="8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YENMEZ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left="215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\miri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96B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9696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9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5"/>
        </w:rPr>
        <w:t>ÖN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7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EZ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16" w:lineRule="exact"/>
        <w:ind w:left="2156" w:right="-20"/>
        <w:jc w:val="left"/>
        <w:tabs>
          <w:tab w:pos="4700" w:val="left"/>
          <w:tab w:pos="7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89"/>
          <w:position w:val="-1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5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9"/>
          <w:position w:val="-1"/>
        </w:rPr>
        <w:t>Say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99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7"/>
          <w:w w:val="104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8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69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69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  <w:b/>
          <w:bCs/>
          <w:position w:val="-1"/>
        </w:rPr>
        <w:t>1</w:t>
      </w:r>
      <w:r>
        <w:rPr>
          <w:rFonts w:ascii="Arial" w:hAnsi="Arial" w:cs="Arial" w:eastAsia="Arial"/>
          <w:sz w:val="16"/>
          <w:szCs w:val="16"/>
          <w:color w:val="3A3A3A"/>
          <w:spacing w:val="-40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66"/>
          <w:position w:val="-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1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:26</w:t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7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87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7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66"/>
          <w:position w:val="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66"/>
          <w:position w:val="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6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"/>
          <w:w w:val="96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2"/>
          <w:position w:val="0"/>
        </w:rPr>
        <w:t>29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00" w:bottom="0" w:left="260" w:right="140"/>
        </w:sectPr>
      </w:pPr>
      <w:rPr/>
    </w:p>
    <w:p>
      <w:pPr>
        <w:spacing w:before="0" w:after="0" w:line="200" w:lineRule="exact"/>
        <w:ind w:left="112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25252"/>
          <w:w w:val="74"/>
          <w:position w:val="-1"/>
        </w:rPr>
        <w:t>!A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1"/>
        </w:rPr>
        <w:t>aç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7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kası: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CFE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48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140"/>
          <w:cols w:num="2" w:equalWidth="0">
            <w:col w:w="535" w:space="1621"/>
            <w:col w:w="9364"/>
          </w:cols>
        </w:sectPr>
      </w:pPr>
      <w:rPr/>
    </w:p>
    <w:p>
      <w:pPr>
        <w:spacing w:before="0" w:after="0" w:line="287" w:lineRule="exact"/>
        <w:ind w:left="122" w:right="-20"/>
        <w:jc w:val="left"/>
        <w:tabs>
          <w:tab w:pos="4720" w:val="left"/>
          <w:tab w:pos="69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3"/>
          <w:w w:val="133"/>
          <w:position w:val="-1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82"/>
          <w:position w:val="-1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"/>
          <w:w w:val="194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2"/>
          <w:position w:val="-1"/>
        </w:rPr>
        <w:t>kı.ri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3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150"/>
          <w:position w:val="-2"/>
        </w:rPr>
        <w:t>: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4715" w:right="478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w w:val="7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9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8"/>
          <w:w w:val="10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5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8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55" w:lineRule="auto"/>
        <w:ind w:left="2175" w:right="4434" w:firstLine="2564"/>
        <w:jc w:val="left"/>
        <w:tabs>
          <w:tab w:pos="4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w w:val="8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5"/>
        </w:rPr>
        <w:t>iy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8"/>
          <w:w w:val="9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8"/>
        </w:rPr>
        <w:t>t-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ndarma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Doğalg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5"/>
          <w:w w:val="9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kibi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1" w:after="0" w:line="202" w:lineRule="exact"/>
        <w:ind w:left="2170" w:right="2431" w:firstLine="-1662"/>
        <w:jc w:val="left"/>
        <w:tabs>
          <w:tab w:pos="2220" w:val="left"/>
          <w:tab w:pos="4720" w:val="left"/>
          <w:tab w:pos="7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·ncı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Gitnı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79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7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-35"/>
          <w:w w:val="17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3"/>
          <w:w w:val="9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95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"/>
          <w:w w:val="95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  <w:position w:val="1"/>
        </w:rPr>
        <w:t>sonel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1"/>
          <w:position w:val="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5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0"/>
          <w:position w:val="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8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2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"/>
          <w:w w:val="102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  <w:position w:val="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91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21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2156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</w:rPr>
        <w:t>[Yardıma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Pla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98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7"/>
          <w:w w:val="97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893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70"/>
          <w:i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5"/>
          <w:w w:val="7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976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70"/>
          <w:i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5"/>
          <w:w w:val="7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2"/>
        </w:rPr>
        <w:t>618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03" w:lineRule="exact"/>
        <w:ind w:left="217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4"/>
          <w:position w:val="-1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70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rini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Adı-Soyad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Ami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Murat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7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RGUN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140"/>
        </w:sectPr>
      </w:pPr>
      <w:rPr/>
    </w:p>
    <w:p>
      <w:pPr>
        <w:spacing w:before="17" w:after="0" w:line="240" w:lineRule="auto"/>
        <w:ind w:left="112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w w:val="95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w w:val="94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55" w:lineRule="auto"/>
        <w:ind w:left="2578" w:right="3312" w:firstLine="-2578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A3A3A"/>
          <w:spacing w:val="0"/>
          <w:w w:val="90"/>
        </w:rPr>
        <w:t>!</w:t>
      </w:r>
      <w:r>
        <w:rPr>
          <w:rFonts w:ascii="Arial" w:hAnsi="Arial" w:cs="Arial" w:eastAsia="Arial"/>
          <w:sz w:val="18"/>
          <w:szCs w:val="18"/>
          <w:color w:val="3A3A3A"/>
          <w:spacing w:val="-8"/>
          <w:w w:val="90"/>
        </w:rPr>
        <w:t>Y</w:t>
      </w:r>
      <w:r>
        <w:rPr>
          <w:rFonts w:ascii="Arial" w:hAnsi="Arial" w:cs="Arial" w:eastAsia="Arial"/>
          <w:sz w:val="18"/>
          <w:szCs w:val="18"/>
          <w:color w:val="525252"/>
          <w:spacing w:val="-13"/>
          <w:w w:val="90"/>
        </w:rPr>
        <w:t>a</w:t>
      </w:r>
      <w:r>
        <w:rPr>
          <w:rFonts w:ascii="Arial" w:hAnsi="Arial" w:cs="Arial" w:eastAsia="Arial"/>
          <w:sz w:val="18"/>
          <w:szCs w:val="18"/>
          <w:color w:val="3A3A3A"/>
          <w:spacing w:val="2"/>
          <w:w w:val="90"/>
        </w:rPr>
        <w:t>n</w:t>
      </w:r>
      <w:r>
        <w:rPr>
          <w:rFonts w:ascii="Arial" w:hAnsi="Arial" w:cs="Arial" w:eastAsia="Arial"/>
          <w:sz w:val="18"/>
          <w:szCs w:val="18"/>
          <w:color w:val="525252"/>
          <w:spacing w:val="-13"/>
          <w:w w:val="90"/>
        </w:rPr>
        <w:t>g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90"/>
        </w:rPr>
        <w:t>ı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90"/>
        </w:rPr>
        <w:t>n</w:t>
      </w:r>
      <w:r>
        <w:rPr>
          <w:rFonts w:ascii="Arial" w:hAnsi="Arial" w:cs="Arial" w:eastAsia="Arial"/>
          <w:sz w:val="18"/>
          <w:szCs w:val="18"/>
          <w:color w:val="3A3A3A"/>
          <w:spacing w:val="5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87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rı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9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ıgında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9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nmakta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2"/>
          <w:w w:val="100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rüldü,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140"/>
          <w:cols w:num="2" w:equalWidth="0">
            <w:col w:w="1973" w:space="183"/>
            <w:col w:w="9364"/>
          </w:cols>
        </w:sectPr>
      </w:pPr>
      <w:rPr/>
    </w:p>
    <w:p>
      <w:pPr>
        <w:spacing w:before="0" w:after="0" w:line="189" w:lineRule="exact"/>
        <w:ind w:left="112" w:right="-20"/>
        <w:jc w:val="left"/>
        <w:tabs>
          <w:tab w:pos="4720" w:val="left"/>
          <w:tab w:pos="6640" w:val="left"/>
          <w:tab w:pos="8220" w:val="left"/>
          <w:tab w:pos="98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  <w:position w:val="-2"/>
        </w:rPr>
        <w:t>IKöpük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91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151515"/>
          <w:spacing w:val="8"/>
          <w:w w:val="37"/>
          <w:position w:val="-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82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9"/>
          <w:w w:val="98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96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86"/>
          <w:position w:val="-2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87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2"/>
        </w:rPr>
        <w:t>g.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K:0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76" w:lineRule="exact"/>
        <w:ind w:left="4735" w:right="-20"/>
        <w:jc w:val="left"/>
        <w:tabs>
          <w:tab w:pos="6640" w:val="left"/>
          <w:tab w:pos="8220" w:val="left"/>
          <w:tab w:pos="9820" w:val="left"/>
        </w:tabs>
        <w:rPr>
          <w:rFonts w:ascii="Arial" w:hAnsi="Arial" w:cs="Arial" w:eastAsia="Arial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20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4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</w:r>
      <w:r>
        <w:rPr>
          <w:rFonts w:ascii="Arial" w:hAnsi="Arial" w:cs="Arial" w:eastAsia="Arial"/>
          <w:sz w:val="14"/>
          <w:szCs w:val="14"/>
          <w:color w:val="151515"/>
          <w:spacing w:val="0"/>
          <w:w w:val="53"/>
          <w:position w:val="-2"/>
        </w:rPr>
        <w:t>1</w:t>
      </w:r>
      <w:r>
        <w:rPr>
          <w:rFonts w:ascii="Arial" w:hAnsi="Arial" w:cs="Arial" w:eastAsia="Arial"/>
          <w:sz w:val="14"/>
          <w:szCs w:val="14"/>
          <w:color w:val="151515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4"/>
          <w:szCs w:val="14"/>
          <w:color w:val="151515"/>
          <w:spacing w:val="0"/>
          <w:w w:val="100"/>
          <w:position w:val="-2"/>
        </w:rPr>
      </w:r>
      <w:r>
        <w:rPr>
          <w:rFonts w:ascii="Arial" w:hAnsi="Arial" w:cs="Arial" w:eastAsia="Arial"/>
          <w:sz w:val="10"/>
          <w:szCs w:val="10"/>
          <w:color w:val="262626"/>
          <w:spacing w:val="0"/>
          <w:w w:val="53"/>
          <w:position w:val="0"/>
        </w:rPr>
        <w:t>1</w:t>
      </w:r>
      <w:r>
        <w:rPr>
          <w:rFonts w:ascii="Arial" w:hAnsi="Arial" w:cs="Arial" w:eastAsia="Arial"/>
          <w:sz w:val="10"/>
          <w:szCs w:val="10"/>
          <w:color w:val="262626"/>
          <w:spacing w:val="-14"/>
          <w:w w:val="53"/>
          <w:position w:val="0"/>
        </w:rPr>
        <w:t> </w:t>
      </w:r>
      <w:r>
        <w:rPr>
          <w:rFonts w:ascii="Arial" w:hAnsi="Arial" w:cs="Arial" w:eastAsia="Arial"/>
          <w:sz w:val="10"/>
          <w:szCs w:val="10"/>
          <w:color w:val="26262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0"/>
          <w:szCs w:val="10"/>
          <w:color w:val="262626"/>
          <w:spacing w:val="0"/>
          <w:w w:val="100"/>
          <w:position w:val="0"/>
        </w:rPr>
      </w:r>
      <w:r>
        <w:rPr>
          <w:rFonts w:ascii="Arial" w:hAnsi="Arial" w:cs="Arial" w:eastAsia="Arial"/>
          <w:sz w:val="30"/>
          <w:szCs w:val="30"/>
          <w:color w:val="525252"/>
          <w:spacing w:val="0"/>
          <w:w w:val="71"/>
          <w:position w:val="0"/>
        </w:rPr>
        <w:t>ı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right="112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318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1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24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2411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ün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çat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9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2"/>
          <w:w w:val="104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9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Hayretli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Paşa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Caddes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2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48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işyerini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bitişik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238" w:lineRule="auto"/>
        <w:ind w:left="96" w:right="100" w:firstLine="-14"/>
        <w:jc w:val="right"/>
        <w:tabs>
          <w:tab w:pos="2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Sonun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rizam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çat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kiremitleri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kınlma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ısian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6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8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suretıye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7"/>
          <w:w w:val="100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rmüştür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Vedat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ÖZDOGAN'a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"/>
          <w:w w:val="96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:2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6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oturma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pdası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yata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odası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mut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ağı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muhteli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şyaları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tama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94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8"/>
          <w:w w:val="9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ısianma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suretıyle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ara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gormustur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No:2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tahmını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</w:rPr>
        <w:t>tzarar: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3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da:2500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eşyada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10000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dir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No:24/l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7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olara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</w:rPr>
        <w:t>Ayli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9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YEN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Z'ı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yata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odası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oturma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odası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giriş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06" w:lineRule="exact"/>
        <w:ind w:left="2156" w:right="7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6"/>
        </w:rPr>
        <w:t>ı-ıoı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5"/>
          <w:w w:val="7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mut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gındaki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muhteli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esyaları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ıs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8"/>
        </w:rPr>
        <w:t>suretıyl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gorm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7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tur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Bı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4"/>
          <w:w w:val="9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da:2500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6"/>
        </w:rPr>
        <w:t>es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7"/>
          <w:w w:val="97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al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:1000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5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8"/>
        </w:rPr>
        <w:t>ara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rd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2"/>
          <w:w w:val="96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7B7C7E"/>
          <w:spacing w:val="0"/>
          <w:w w:val="14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B7C7E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6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6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5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ayr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ııi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Paşa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48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çatısı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2000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</w:rPr>
        <w:t>t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</w:rPr>
        <w:t>l</w:t>
      </w:r>
      <w:r>
        <w:rPr>
          <w:rFonts w:ascii="Arial" w:hAnsi="Arial" w:cs="Arial" w:eastAsia="Arial"/>
          <w:sz w:val="17"/>
          <w:szCs w:val="17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4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plam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tahmını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72000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</w:rPr>
        <w:t>t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</w:rPr>
        <w:t>l</w:t>
      </w:r>
      <w:r>
        <w:rPr>
          <w:rFonts w:ascii="Arial" w:hAnsi="Arial" w:cs="Arial" w:eastAsia="Arial"/>
          <w:sz w:val="17"/>
          <w:szCs w:val="17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9696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41" w:lineRule="auto"/>
        <w:ind w:left="91" w:right="93" w:firstLine="2034"/>
        <w:jc w:val="right"/>
        <w:tabs>
          <w:tab w:pos="2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7"/>
        </w:rPr>
        <w:t>[Yangı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yapı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9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8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24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nol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çatısı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97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7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karsıda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bulu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pturma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odasındaki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kanepelerde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araştır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kroni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psikoz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tedav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9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6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8"/>
        </w:rPr>
        <w:t>ördüğü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3"/>
          <w:w w:val="12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beya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edile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Murat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ÖZDOGA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'ı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kaldıgı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9"/>
        </w:rPr>
        <w:t>ve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daha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öncede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evin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ritlerini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gelişig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attıgı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yangın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06" w:lineRule="exact"/>
        <w:ind w:left="2209" w:right="56" w:firstLine="38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ıktıgı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yakınları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söndürüldüğ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söylenmiştir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gecesi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lişi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güzel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7"/>
          <w:w w:val="100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nnıemi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zmaritlerini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9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8"/>
          <w:w w:val="9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nepe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muhteli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eşyaları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cıktıgı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tine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varılmıştı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140"/>
        </w:sectPr>
      </w:pPr>
      <w:rPr/>
    </w:p>
    <w:p>
      <w:pPr>
        <w:spacing w:before="0" w:after="0" w:line="398" w:lineRule="exact"/>
        <w:ind w:left="609" w:right="-20"/>
        <w:jc w:val="left"/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95979A"/>
          <w:spacing w:val="0"/>
          <w:w w:val="57"/>
          <w:position w:val="-5"/>
        </w:rPr>
        <w:t>.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315" w:lineRule="exact"/>
        <w:ind w:left="112" w:right="-96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Courier New" w:hAnsi="Courier New" w:cs="Courier New" w:eastAsia="Courier New"/>
          <w:sz w:val="37"/>
          <w:szCs w:val="37"/>
          <w:color w:val="525252"/>
          <w:spacing w:val="0"/>
          <w:w w:val="51"/>
          <w:position w:val="4"/>
        </w:rPr>
        <w:t>sc</w:t>
      </w:r>
      <w:r>
        <w:rPr>
          <w:rFonts w:ascii="Courier New" w:hAnsi="Courier New" w:cs="Courier New" w:eastAsia="Courier New"/>
          <w:sz w:val="37"/>
          <w:szCs w:val="37"/>
          <w:color w:val="525252"/>
          <w:spacing w:val="0"/>
          <w:w w:val="51"/>
          <w:position w:val="4"/>
        </w:rPr>
        <w:t> </w:t>
      </w:r>
      <w:r>
        <w:rPr>
          <w:rFonts w:ascii="Courier New" w:hAnsi="Courier New" w:cs="Courier New" w:eastAsia="Courier New"/>
          <w:sz w:val="37"/>
          <w:szCs w:val="37"/>
          <w:color w:val="525252"/>
          <w:spacing w:val="30"/>
          <w:w w:val="51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96B"/>
          <w:spacing w:val="0"/>
          <w:w w:val="114"/>
          <w:position w:val="6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69696B"/>
          <w:spacing w:val="-19"/>
          <w:w w:val="114"/>
          <w:position w:val="6"/>
        </w:rPr>
        <w:t>,</w:t>
      </w:r>
      <w:r>
        <w:rPr>
          <w:rFonts w:ascii="Arial" w:hAnsi="Arial" w:cs="Arial" w:eastAsia="Arial"/>
          <w:sz w:val="24"/>
          <w:szCs w:val="24"/>
          <w:color w:val="AAAEAF"/>
          <w:spacing w:val="-45"/>
          <w:w w:val="118"/>
          <w:position w:val="10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46"/>
          <w:position w:val="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100"/>
          <w:position w:val="6"/>
        </w:rPr>
        <w:t> </w:t>
      </w:r>
      <w:r>
        <w:rPr>
          <w:rFonts w:ascii="Arial" w:hAnsi="Arial" w:cs="Arial" w:eastAsia="Arial"/>
          <w:sz w:val="24"/>
          <w:szCs w:val="24"/>
          <w:color w:val="69696B"/>
          <w:spacing w:val="-65"/>
          <w:w w:val="100"/>
          <w:position w:val="1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6"/>
        </w:rPr>
        <w:t>ıse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irketi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2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1"/>
          <w:position w:val="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7"/>
          <w:w w:val="111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96"/>
          <w:position w:val="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8"/>
          <w:w w:val="104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7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3"/>
          <w:position w:val="0"/>
        </w:rPr>
        <w:t>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140"/>
          <w:cols w:num="2" w:equalWidth="0">
            <w:col w:w="967" w:space="1189"/>
            <w:col w:w="9364"/>
          </w:cols>
        </w:sectPr>
      </w:pPr>
      <w:rPr/>
    </w:p>
    <w:p>
      <w:pPr>
        <w:spacing w:before="54" w:after="0" w:line="271" w:lineRule="auto"/>
        <w:ind w:left="117" w:right="3046" w:firstLine="-5"/>
        <w:jc w:val="left"/>
        <w:tabs>
          <w:tab w:pos="2160" w:val="left"/>
          <w:tab w:pos="2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9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kancası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düşürüc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reko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kınlma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7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uretıyle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9"/>
        </w:rPr>
        <w:t>görmüştü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9696B"/>
          <w:spacing w:val="0"/>
          <w:w w:val="12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9696B"/>
          <w:spacing w:val="0"/>
          <w:w w:val="12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4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Hüseyi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Ayli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4"/>
          <w:w w:val="8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8"/>
        </w:rPr>
        <w:t>NM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Vedat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ÖZDOÖAN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79" w:lineRule="exact"/>
        <w:ind w:left="11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0" w:after="0" w:line="240" w:lineRule="auto"/>
        <w:ind w:left="127" w:right="-20"/>
        <w:jc w:val="left"/>
        <w:tabs>
          <w:tab w:pos="2140" w:val="left"/>
          <w:tab w:pos="2680" w:val="left"/>
          <w:tab w:pos="6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9"/>
          <w:w w:val="91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  <w:position w:val="1"/>
        </w:rPr>
        <w:t>kibi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2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2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1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69696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9696B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05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8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2017</w:t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232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9"/>
          <w:w w:val="232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  <w:position w:val="0"/>
        </w:rPr>
        <w:t>ıi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B7C7E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B7C7E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03:30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left="198" w:right="-20"/>
        <w:jc w:val="left"/>
        <w:tabs>
          <w:tab w:pos="1000" w:val="left"/>
          <w:tab w:pos="1520" w:val="left"/>
          <w:tab w:pos="2140" w:val="left"/>
          <w:tab w:pos="8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pi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4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8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KİP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3.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  <w:position w:val="0"/>
        </w:rPr>
        <w:t>BUC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140"/>
        </w:sectPr>
      </w:pPr>
      <w:rPr/>
    </w:p>
    <w:p>
      <w:pPr>
        <w:spacing w:before="0" w:after="0" w:line="421" w:lineRule="exact"/>
        <w:ind w:left="2295" w:right="-256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6"/>
        </w:rPr>
        <w:t>Gitıni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  <w:position w:val="-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6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6"/>
          <w:w w:val="94"/>
          <w:position w:val="-6"/>
        </w:rPr>
        <w:t>Ü</w:t>
      </w:r>
      <w:r>
        <w:rPr>
          <w:rFonts w:ascii="Times New Roman" w:hAnsi="Times New Roman" w:cs="Times New Roman" w:eastAsia="Times New Roman"/>
          <w:sz w:val="144"/>
          <w:szCs w:val="144"/>
          <w:color w:val="262626"/>
          <w:spacing w:val="-302"/>
          <w:w w:val="59"/>
          <w:i/>
          <w:position w:val="-96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  <w:position w:val="-6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  <w:position w:val="-6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  <w:position w:val="-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7"/>
          <w:w w:val="96"/>
          <w:position w:val="-6"/>
        </w:rPr>
        <w:t>m</w:t>
      </w:r>
      <w:r>
        <w:rPr>
          <w:rFonts w:ascii="Times New Roman" w:hAnsi="Times New Roman" w:cs="Times New Roman" w:eastAsia="Times New Roman"/>
          <w:sz w:val="144"/>
          <w:szCs w:val="144"/>
          <w:color w:val="262626"/>
          <w:spacing w:val="-27"/>
          <w:w w:val="58"/>
          <w:i/>
          <w:position w:val="-96"/>
        </w:rPr>
      </w:r>
      <w:r>
        <w:rPr>
          <w:rFonts w:ascii="Times New Roman" w:hAnsi="Times New Roman" w:cs="Times New Roman" w:eastAsia="Times New Roman"/>
          <w:sz w:val="144"/>
          <w:szCs w:val="144"/>
          <w:color w:val="262626"/>
          <w:spacing w:val="-265"/>
          <w:w w:val="58"/>
          <w:shadow/>
          <w:i/>
          <w:position w:val="-96"/>
        </w:rPr>
        <w:t>i</w:t>
      </w:r>
      <w:r>
        <w:rPr>
          <w:rFonts w:ascii="Times New Roman" w:hAnsi="Times New Roman" w:cs="Times New Roman" w:eastAsia="Times New Roman"/>
          <w:sz w:val="144"/>
          <w:szCs w:val="144"/>
          <w:color w:val="262626"/>
          <w:spacing w:val="-265"/>
          <w:w w:val="58"/>
          <w:shadow/>
          <w:i/>
          <w:position w:val="-96"/>
        </w:rPr>
      </w:r>
      <w:r>
        <w:rPr>
          <w:rFonts w:ascii="Times New Roman" w:hAnsi="Times New Roman" w:cs="Times New Roman" w:eastAsia="Times New Roman"/>
          <w:sz w:val="144"/>
          <w:szCs w:val="144"/>
          <w:color w:val="262626"/>
          <w:spacing w:val="-265"/>
          <w:w w:val="58"/>
          <w:i/>
          <w:position w:val="-96"/>
        </w:rPr>
      </w:r>
      <w:r>
        <w:rPr>
          <w:rFonts w:ascii="Times New Roman" w:hAnsi="Times New Roman" w:cs="Times New Roman" w:eastAsia="Times New Roman"/>
          <w:sz w:val="144"/>
          <w:szCs w:val="144"/>
          <w:color w:val="262626"/>
          <w:spacing w:val="-265"/>
          <w:w w:val="58"/>
          <w:i/>
          <w:position w:val="-96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  <w:position w:val="-6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96"/>
          <w:position w:val="-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4"/>
          <w:w w:val="96"/>
          <w:position w:val="-6"/>
        </w:rPr>
        <w:t>:</w:t>
      </w:r>
      <w:r>
        <w:rPr>
          <w:rFonts w:ascii="Times New Roman" w:hAnsi="Times New Roman" w:cs="Times New Roman" w:eastAsia="Times New Roman"/>
          <w:sz w:val="144"/>
          <w:szCs w:val="144"/>
          <w:color w:val="262626"/>
          <w:spacing w:val="31"/>
          <w:w w:val="58"/>
          <w:i/>
          <w:position w:val="-96"/>
        </w:rPr>
        <w:t>l</w:t>
      </w:r>
      <w:r>
        <w:rPr>
          <w:rFonts w:ascii="Times New Roman" w:hAnsi="Times New Roman" w:cs="Times New Roman" w:eastAsia="Times New Roman"/>
          <w:sz w:val="144"/>
          <w:szCs w:val="144"/>
          <w:color w:val="3B4170"/>
          <w:spacing w:val="51"/>
          <w:w w:val="123"/>
          <w:i/>
          <w:position w:val="-96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  <w:position w:val="-6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3"/>
          <w:position w:val="-6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1"/>
          <w:w w:val="83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6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640" w:lineRule="atLeas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3"/>
        </w:rPr>
        <w:t>İtfı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6"/>
          <w:w w:val="8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4"/>
          <w:w w:val="83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8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9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6"/>
        </w:rPr>
        <w:t>iın.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7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6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4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7"/>
          <w:w w:val="4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1"/>
        </w:rPr>
        <w:t>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140"/>
          <w:cols w:num="2" w:equalWidth="0">
            <w:col w:w="5878" w:space="2829"/>
            <w:col w:w="2813"/>
          </w:cols>
        </w:sectPr>
      </w:pPr>
      <w:rPr/>
    </w:p>
    <w:p>
      <w:pPr>
        <w:spacing w:before="0" w:after="0" w:line="373" w:lineRule="atLeast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9"/>
          <w:w w:val="103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2"/>
        </w:rPr>
        <w:t>c:;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52" w:lineRule="exact"/>
        <w:ind w:right="-15"/>
        <w:jc w:val="righ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3A3A3A"/>
          <w:w w:val="127"/>
          <w:i/>
          <w:position w:val="-2"/>
        </w:rPr>
        <w:t>1.</w:t>
      </w:r>
      <w:r>
        <w:rPr>
          <w:rFonts w:ascii="Arial" w:hAnsi="Arial" w:cs="Arial" w:eastAsia="Arial"/>
          <w:sz w:val="7"/>
          <w:szCs w:val="7"/>
          <w:color w:val="3A3A3A"/>
          <w:w w:val="128"/>
          <w:i/>
          <w:position w:val="-2"/>
        </w:rPr>
        <w:t>)</w:t>
      </w:r>
      <w:r>
        <w:rPr>
          <w:rFonts w:ascii="Arial" w:hAnsi="Arial" w:cs="Arial" w:eastAsia="Arial"/>
          <w:sz w:val="7"/>
          <w:szCs w:val="7"/>
          <w:color w:val="000000"/>
          <w:w w:val="100"/>
          <w:position w:val="0"/>
        </w:rPr>
      </w:r>
    </w:p>
    <w:p>
      <w:pPr>
        <w:spacing w:before="0" w:after="0" w:line="433" w:lineRule="atLeast"/>
        <w:ind w:right="-20"/>
        <w:jc w:val="left"/>
        <w:tabs>
          <w:tab w:pos="402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EkipAmiri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color w:val="525252"/>
          <w:spacing w:val="0"/>
          <w:w w:val="53"/>
          <w:position w:val="-15"/>
        </w:rPr>
        <w:t>7.</w:t>
      </w:r>
      <w:r>
        <w:rPr>
          <w:rFonts w:ascii="Times New Roman" w:hAnsi="Times New Roman" w:cs="Times New Roman" w:eastAsia="Times New Roman"/>
          <w:sz w:val="28"/>
          <w:szCs w:val="28"/>
          <w:color w:val="525252"/>
          <w:spacing w:val="28"/>
          <w:w w:val="53"/>
          <w:position w:val="-15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525252"/>
          <w:spacing w:val="3"/>
          <w:w w:val="52"/>
          <w:position w:val="-15"/>
        </w:rPr>
        <w:t>7</w:t>
      </w:r>
      <w:r>
        <w:rPr>
          <w:rFonts w:ascii="Times New Roman" w:hAnsi="Times New Roman" w:cs="Times New Roman" w:eastAsia="Times New Roman"/>
          <w:sz w:val="36"/>
          <w:szCs w:val="36"/>
          <w:color w:val="525252"/>
          <w:spacing w:val="0"/>
          <w:w w:val="102"/>
          <w:position w:val="-15"/>
        </w:rPr>
        <w:t>aJ</w:t>
      </w:r>
      <w:r>
        <w:rPr>
          <w:rFonts w:ascii="Times New Roman" w:hAnsi="Times New Roman" w:cs="Times New Roman" w:eastAsia="Times New Roman"/>
          <w:sz w:val="36"/>
          <w:szCs w:val="36"/>
          <w:color w:val="525252"/>
          <w:spacing w:val="-63"/>
          <w:w w:val="102"/>
          <w:position w:val="-15"/>
        </w:rPr>
        <w:t>ı</w:t>
      </w:r>
      <w:r>
        <w:rPr>
          <w:rFonts w:ascii="Arial" w:hAnsi="Arial" w:cs="Arial" w:eastAsia="Arial"/>
          <w:sz w:val="37"/>
          <w:szCs w:val="37"/>
          <w:color w:val="525252"/>
          <w:spacing w:val="0"/>
          <w:w w:val="111"/>
          <w:position w:val="-15"/>
        </w:rPr>
        <w:t>u'ı</w:t>
      </w:r>
      <w:r>
        <w:rPr>
          <w:rFonts w:ascii="Times New Roman" w:hAnsi="Times New Roman" w:cs="Times New Roman" w:eastAsia="Times New Roman"/>
          <w:sz w:val="29"/>
          <w:szCs w:val="29"/>
          <w:color w:val="525252"/>
          <w:spacing w:val="0"/>
          <w:w w:val="67"/>
          <w:position w:val="-5"/>
        </w:rPr>
        <w:t>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140"/>
          <w:cols w:num="2" w:equalWidth="0">
            <w:col w:w="413" w:space="4383"/>
            <w:col w:w="6724"/>
          </w:cols>
        </w:sectPr>
      </w:pPr>
      <w:rPr/>
    </w:p>
    <w:p>
      <w:pPr>
        <w:spacing w:before="0" w:after="0" w:line="176" w:lineRule="atLeast"/>
        <w:ind w:left="303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.118555pt;margin-top:4.228158pt;width:7.81736pt;height:18.5pt;mso-position-horizontal-relative:page;mso-position-vertical-relative:paragraph;z-index:-15473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5"/>
                    <w:jc w:val="left"/>
                    <w:rPr>
                      <w:rFonts w:ascii="Arial" w:hAnsi="Arial" w:cs="Arial" w:eastAsia="Arial"/>
                      <w:sz w:val="37"/>
                      <w:szCs w:val="37"/>
                    </w:rPr>
                  </w:pPr>
                  <w:rPr/>
                  <w:r>
                    <w:rPr>
                      <w:rFonts w:ascii="Arial" w:hAnsi="Arial" w:cs="Arial" w:eastAsia="Arial"/>
                      <w:sz w:val="37"/>
                      <w:szCs w:val="37"/>
                      <w:color w:val="3A3A3A"/>
                      <w:spacing w:val="0"/>
                      <w:w w:val="76"/>
                    </w:rPr>
                    <w:t>g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.829844pt;margin-top:4.228158pt;width:2.66474pt;height:18.5pt;mso-position-horizontal-relative:page;mso-position-vertical-relative:paragraph;z-index:-15472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5"/>
                    <w:jc w:val="left"/>
                    <w:rPr>
                      <w:rFonts w:ascii="Arial" w:hAnsi="Arial" w:cs="Arial" w:eastAsia="Arial"/>
                      <w:sz w:val="37"/>
                      <w:szCs w:val="37"/>
                    </w:rPr>
                  </w:pPr>
                  <w:rPr/>
                  <w:r>
                    <w:rPr>
                      <w:rFonts w:ascii="Arial" w:hAnsi="Arial" w:cs="Arial" w:eastAsia="Arial"/>
                      <w:sz w:val="37"/>
                      <w:szCs w:val="37"/>
                      <w:color w:val="525252"/>
                      <w:spacing w:val="0"/>
                      <w:w w:val="51"/>
                    </w:rPr>
                    <w:t>.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6.196396pt;margin-top:9.469086pt;width:10.965001pt;height:25.5pt;mso-position-horizontal-relative:page;mso-position-vertical-relative:paragraph;z-index:-15471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6"/>
                    <w:jc w:val="left"/>
                    <w:rPr>
                      <w:rFonts w:ascii="Times New Roman" w:hAnsi="Times New Roman" w:cs="Times New Roman" w:eastAsia="Times New Roman"/>
                      <w:sz w:val="51"/>
                      <w:szCs w:val="5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3A3A3A"/>
                      <w:spacing w:val="0"/>
                      <w:w w:val="100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4"/>
          <w:szCs w:val="14"/>
          <w:color w:val="3A3A3A"/>
          <w:spacing w:val="0"/>
          <w:w w:val="117"/>
        </w:rPr>
        <w:t>&gt;.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</w:rPr>
        <w:t>3</w:t>
      </w:r>
      <w:r>
        <w:rPr>
          <w:rFonts w:ascii="Arial" w:hAnsi="Arial" w:cs="Arial" w:eastAsia="Arial"/>
          <w:sz w:val="20"/>
          <w:szCs w:val="20"/>
          <w:color w:val="3A3A3A"/>
          <w:spacing w:val="3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</w:rPr>
        <w:t>Pos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5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3214B"/>
          <w:spacing w:val="0"/>
          <w:w w:val="95"/>
        </w:rPr>
        <w:t>·</w:t>
      </w:r>
      <w:r>
        <w:rPr>
          <w:rFonts w:ascii="Arial" w:hAnsi="Arial" w:cs="Arial" w:eastAsia="Arial"/>
          <w:sz w:val="20"/>
          <w:szCs w:val="20"/>
          <w:color w:val="23214B"/>
          <w:spacing w:val="-3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61"/>
        </w:rPr>
        <w:t>f..: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62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94" w:lineRule="exact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525252"/>
          <w:spacing w:val="0"/>
          <w:w w:val="45"/>
          <w:position w:val="2"/>
        </w:rPr>
        <w:t>1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497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A3A3A"/>
          <w:spacing w:val="-10"/>
          <w:w w:val="109"/>
        </w:rPr>
        <w:t>m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4"/>
        </w:rPr>
        <w:t>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383" w:lineRule="exact"/>
        <w:ind w:right="-191"/>
        <w:jc w:val="left"/>
        <w:rPr>
          <w:rFonts w:ascii="Arial" w:hAnsi="Arial" w:cs="Arial" w:eastAsia="Arial"/>
          <w:sz w:val="101"/>
          <w:szCs w:val="101"/>
        </w:rPr>
      </w:pPr>
      <w:rPr/>
      <w:r>
        <w:rPr/>
        <w:br w:type="column"/>
      </w:r>
      <w:r>
        <w:rPr>
          <w:rFonts w:ascii="Arial" w:hAnsi="Arial" w:cs="Arial" w:eastAsia="Arial"/>
          <w:sz w:val="34"/>
          <w:szCs w:val="34"/>
          <w:color w:val="525252"/>
          <w:w w:val="104"/>
          <w:b/>
          <w:bCs/>
          <w:position w:val="-11"/>
        </w:rPr>
        <w:t>l</w:t>
      </w:r>
      <w:r>
        <w:rPr>
          <w:rFonts w:ascii="Arial" w:hAnsi="Arial" w:cs="Arial" w:eastAsia="Arial"/>
          <w:sz w:val="34"/>
          <w:szCs w:val="34"/>
          <w:color w:val="525252"/>
          <w:spacing w:val="-70"/>
          <w:w w:val="104"/>
          <w:b/>
          <w:bCs/>
          <w:position w:val="-11"/>
        </w:rPr>
        <w:t>ı</w:t>
      </w:r>
      <w:r>
        <w:rPr>
          <w:rFonts w:ascii="Arial" w:hAnsi="Arial" w:cs="Arial" w:eastAsia="Arial"/>
          <w:sz w:val="101"/>
          <w:szCs w:val="101"/>
          <w:color w:val="95979A"/>
          <w:spacing w:val="-225"/>
          <w:w w:val="38"/>
          <w:position w:val="-19"/>
        </w:rPr>
        <w:t>·</w:t>
      </w:r>
      <w:r>
        <w:rPr>
          <w:rFonts w:ascii="Arial" w:hAnsi="Arial" w:cs="Arial" w:eastAsia="Arial"/>
          <w:sz w:val="34"/>
          <w:szCs w:val="34"/>
          <w:color w:val="95979A"/>
          <w:spacing w:val="-6"/>
          <w:w w:val="40"/>
          <w:b/>
          <w:bCs/>
          <w:position w:val="-11"/>
        </w:rPr>
        <w:t>.</w:t>
      </w:r>
      <w:r>
        <w:rPr>
          <w:rFonts w:ascii="Arial" w:hAnsi="Arial" w:cs="Arial" w:eastAsia="Arial"/>
          <w:sz w:val="101"/>
          <w:szCs w:val="101"/>
          <w:color w:val="BFBFBF"/>
          <w:spacing w:val="0"/>
          <w:w w:val="25"/>
          <w:position w:val="-19"/>
        </w:rPr>
        <w:t>·</w:t>
      </w:r>
      <w:r>
        <w:rPr>
          <w:rFonts w:ascii="Arial" w:hAnsi="Arial" w:cs="Arial" w:eastAsia="Arial"/>
          <w:sz w:val="101"/>
          <w:szCs w:val="101"/>
          <w:color w:val="BFBFBF"/>
          <w:spacing w:val="9"/>
          <w:w w:val="25"/>
          <w:position w:val="-19"/>
        </w:rPr>
        <w:t>-</w:t>
      </w:r>
      <w:r>
        <w:rPr>
          <w:rFonts w:ascii="Arial" w:hAnsi="Arial" w:cs="Arial" w:eastAsia="Arial"/>
          <w:sz w:val="101"/>
          <w:szCs w:val="101"/>
          <w:color w:val="4D528A"/>
          <w:spacing w:val="-494"/>
          <w:w w:val="123"/>
          <w:position w:val="-19"/>
        </w:rPr>
        <w:t>a</w:t>
      </w:r>
      <w:r>
        <w:rPr>
          <w:rFonts w:ascii="Arial" w:hAnsi="Arial" w:cs="Arial" w:eastAsia="Arial"/>
          <w:sz w:val="101"/>
          <w:szCs w:val="101"/>
          <w:color w:val="000000"/>
          <w:spacing w:val="0"/>
          <w:w w:val="100"/>
          <w:position w:val="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67" w:lineRule="exact"/>
        <w:ind w:right="-20"/>
        <w:jc w:val="left"/>
        <w:tabs>
          <w:tab w:pos="66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32"/>
          <w:szCs w:val="32"/>
          <w:color w:val="7B7C7E"/>
          <w:spacing w:val="-7"/>
          <w:w w:val="86"/>
          <w:b/>
          <w:bCs/>
          <w:position w:val="-9"/>
        </w:rPr>
        <w:t>.</w:t>
      </w:r>
      <w:r>
        <w:rPr>
          <w:rFonts w:ascii="Arial" w:hAnsi="Arial" w:cs="Arial" w:eastAsia="Arial"/>
          <w:sz w:val="32"/>
          <w:szCs w:val="32"/>
          <w:color w:val="525252"/>
          <w:spacing w:val="0"/>
          <w:w w:val="79"/>
          <w:b/>
          <w:bCs/>
          <w:position w:val="-9"/>
        </w:rPr>
        <w:t>t</w:t>
      </w:r>
      <w:r>
        <w:rPr>
          <w:rFonts w:ascii="Arial" w:hAnsi="Arial" w:cs="Arial" w:eastAsia="Arial"/>
          <w:sz w:val="32"/>
          <w:szCs w:val="32"/>
          <w:color w:val="525252"/>
          <w:spacing w:val="-3"/>
          <w:w w:val="78"/>
          <w:b/>
          <w:bCs/>
          <w:position w:val="-9"/>
        </w:rPr>
        <w:t>i</w:t>
      </w:r>
      <w:r>
        <w:rPr>
          <w:rFonts w:ascii="Arial" w:hAnsi="Arial" w:cs="Arial" w:eastAsia="Arial"/>
          <w:sz w:val="32"/>
          <w:szCs w:val="32"/>
          <w:color w:val="3A3A3A"/>
          <w:spacing w:val="-39"/>
          <w:w w:val="104"/>
          <w:position w:val="-9"/>
        </w:rPr>
        <w:t>·</w:t>
      </w:r>
      <w:r>
        <w:rPr>
          <w:rFonts w:ascii="Arial" w:hAnsi="Arial" w:cs="Arial" w:eastAsia="Arial"/>
          <w:sz w:val="32"/>
          <w:szCs w:val="32"/>
          <w:color w:val="7B7C7E"/>
          <w:spacing w:val="0"/>
          <w:w w:val="59"/>
          <w:position w:val="-9"/>
        </w:rPr>
        <w:t>.</w:t>
      </w:r>
      <w:r>
        <w:rPr>
          <w:rFonts w:ascii="Arial" w:hAnsi="Arial" w:cs="Arial" w:eastAsia="Arial"/>
          <w:sz w:val="32"/>
          <w:szCs w:val="32"/>
          <w:color w:val="7B7C7E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32"/>
          <w:szCs w:val="32"/>
          <w:color w:val="7B7C7E"/>
          <w:spacing w:val="0"/>
          <w:w w:val="100"/>
          <w:position w:val="-9"/>
        </w:rPr>
      </w:r>
      <w:r>
        <w:rPr>
          <w:rFonts w:ascii="Arial" w:hAnsi="Arial" w:cs="Arial" w:eastAsia="Arial"/>
          <w:sz w:val="15"/>
          <w:szCs w:val="15"/>
          <w:color w:val="7B7C7E"/>
          <w:spacing w:val="0"/>
          <w:w w:val="153"/>
          <w:i/>
          <w:position w:val="-9"/>
        </w:rPr>
        <w:t>'</w:t>
      </w:r>
      <w:r>
        <w:rPr>
          <w:rFonts w:ascii="Arial" w:hAnsi="Arial" w:cs="Arial" w:eastAsia="Arial"/>
          <w:sz w:val="15"/>
          <w:szCs w:val="15"/>
          <w:color w:val="7B7C7E"/>
          <w:spacing w:val="-39"/>
          <w:w w:val="153"/>
          <w:i/>
          <w:position w:val="-9"/>
        </w:rPr>
        <w:t> </w:t>
      </w:r>
      <w:r>
        <w:rPr>
          <w:rFonts w:ascii="Arial" w:hAnsi="Arial" w:cs="Arial" w:eastAsia="Arial"/>
          <w:sz w:val="15"/>
          <w:szCs w:val="15"/>
          <w:color w:val="525252"/>
          <w:spacing w:val="0"/>
          <w:w w:val="153"/>
          <w:i/>
          <w:position w:val="-9"/>
        </w:rPr>
        <w:t>q</w:t>
      </w:r>
      <w:r>
        <w:rPr>
          <w:rFonts w:ascii="Arial" w:hAnsi="Arial" w:cs="Arial" w:eastAsia="Arial"/>
          <w:sz w:val="15"/>
          <w:szCs w:val="15"/>
          <w:color w:val="525252"/>
          <w:spacing w:val="55"/>
          <w:w w:val="153"/>
          <w:i/>
          <w:position w:val="-9"/>
        </w:rPr>
        <w:t> </w:t>
      </w:r>
      <w:r>
        <w:rPr>
          <w:rFonts w:ascii="Arial" w:hAnsi="Arial" w:cs="Arial" w:eastAsia="Arial"/>
          <w:sz w:val="15"/>
          <w:szCs w:val="15"/>
          <w:color w:val="95979A"/>
          <w:spacing w:val="-16"/>
          <w:w w:val="127"/>
          <w:position w:val="-9"/>
        </w:rPr>
        <w:t>·</w:t>
      </w:r>
      <w:r>
        <w:rPr>
          <w:rFonts w:ascii="Arial" w:hAnsi="Arial" w:cs="Arial" w:eastAsia="Arial"/>
          <w:sz w:val="15"/>
          <w:szCs w:val="15"/>
          <w:color w:val="95979A"/>
          <w:spacing w:val="0"/>
          <w:w w:val="90"/>
          <w:position w:val="-9"/>
        </w:rPr>
        <w:t>•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140"/>
          <w:cols w:num="4" w:equalWidth="0">
            <w:col w:w="2951" w:space="232"/>
            <w:col w:w="831" w:space="4460"/>
            <w:col w:w="452" w:space="113"/>
            <w:col w:w="2481"/>
          </w:cols>
        </w:sectPr>
      </w:pPr>
      <w:rPr/>
    </w:p>
    <w:p>
      <w:pPr>
        <w:spacing w:before="0" w:after="0" w:line="147" w:lineRule="exact"/>
        <w:ind w:left="2920" w:right="-20"/>
        <w:jc w:val="left"/>
        <w:tabs>
          <w:tab w:pos="4400" w:val="left"/>
          <w:tab w:pos="8340" w:val="left"/>
          <w:tab w:pos="8940" w:val="left"/>
          <w:tab w:pos="9720" w:val="left"/>
        </w:tabs>
        <w:rPr>
          <w:rFonts w:ascii="Arial" w:hAnsi="Arial" w:cs="Arial" w:eastAsia="Arial"/>
          <w:sz w:val="47"/>
          <w:szCs w:val="47"/>
        </w:rPr>
      </w:pPr>
      <w:rPr/>
      <w:r>
        <w:rPr>
          <w:rFonts w:ascii="Times New Roman" w:hAnsi="Times New Roman" w:cs="Times New Roman" w:eastAsia="Times New Roman"/>
          <w:sz w:val="38"/>
          <w:szCs w:val="38"/>
          <w:color w:val="5D62A1"/>
          <w:spacing w:val="0"/>
          <w:w w:val="64"/>
          <w:i/>
          <w:position w:val="-19"/>
        </w:rPr>
        <w:t>V</w:t>
      </w:r>
      <w:r>
        <w:rPr>
          <w:rFonts w:ascii="Times New Roman" w:hAnsi="Times New Roman" w:cs="Times New Roman" w:eastAsia="Times New Roman"/>
          <w:sz w:val="38"/>
          <w:szCs w:val="38"/>
          <w:color w:val="5D62A1"/>
          <w:spacing w:val="0"/>
          <w:w w:val="100"/>
          <w:i/>
          <w:position w:val="-19"/>
        </w:rPr>
        <w:tab/>
      </w:r>
      <w:r>
        <w:rPr>
          <w:rFonts w:ascii="Times New Roman" w:hAnsi="Times New Roman" w:cs="Times New Roman" w:eastAsia="Times New Roman"/>
          <w:sz w:val="38"/>
          <w:szCs w:val="38"/>
          <w:color w:val="5D62A1"/>
          <w:spacing w:val="0"/>
          <w:w w:val="100"/>
          <w:i/>
          <w:position w:val="-19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8"/>
        </w:rPr>
        <w:t>Ahmet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8"/>
        </w:rPr>
        <w:t>DÖNMEZ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8"/>
        </w:rPr>
      </w:r>
      <w:r>
        <w:rPr>
          <w:rFonts w:ascii="Arial" w:hAnsi="Arial" w:cs="Arial" w:eastAsia="Arial"/>
          <w:sz w:val="28"/>
          <w:szCs w:val="28"/>
          <w:color w:val="95979A"/>
          <w:spacing w:val="0"/>
          <w:w w:val="75"/>
          <w:position w:val="-30"/>
        </w:rPr>
        <w:t>.</w:t>
      </w:r>
      <w:r>
        <w:rPr>
          <w:rFonts w:ascii="Arial" w:hAnsi="Arial" w:cs="Arial" w:eastAsia="Arial"/>
          <w:sz w:val="28"/>
          <w:szCs w:val="28"/>
          <w:color w:val="95979A"/>
          <w:spacing w:val="13"/>
          <w:w w:val="75"/>
          <w:position w:val="-30"/>
        </w:rPr>
        <w:t> </w:t>
      </w:r>
      <w:r>
        <w:rPr>
          <w:rFonts w:ascii="Arial" w:hAnsi="Arial" w:cs="Arial" w:eastAsia="Arial"/>
          <w:sz w:val="28"/>
          <w:szCs w:val="28"/>
          <w:color w:val="525252"/>
          <w:spacing w:val="0"/>
          <w:w w:val="75"/>
          <w:position w:val="-30"/>
        </w:rPr>
        <w:t>/</w:t>
      </w:r>
      <w:r>
        <w:rPr>
          <w:rFonts w:ascii="Arial" w:hAnsi="Arial" w:cs="Arial" w:eastAsia="Arial"/>
          <w:sz w:val="28"/>
          <w:szCs w:val="28"/>
          <w:color w:val="525252"/>
          <w:spacing w:val="0"/>
          <w:w w:val="75"/>
          <w:position w:val="-30"/>
        </w:rPr>
        <w:t>il</w:t>
      </w:r>
      <w:r>
        <w:rPr>
          <w:rFonts w:ascii="Arial" w:hAnsi="Arial" w:cs="Arial" w:eastAsia="Arial"/>
          <w:sz w:val="28"/>
          <w:szCs w:val="28"/>
          <w:color w:val="525252"/>
          <w:spacing w:val="-41"/>
          <w:w w:val="75"/>
          <w:position w:val="-30"/>
        </w:rPr>
        <w:t> </w:t>
      </w:r>
      <w:r>
        <w:rPr>
          <w:rFonts w:ascii="Arial" w:hAnsi="Arial" w:cs="Arial" w:eastAsia="Arial"/>
          <w:sz w:val="28"/>
          <w:szCs w:val="28"/>
          <w:color w:val="525252"/>
          <w:spacing w:val="0"/>
          <w:w w:val="100"/>
          <w:position w:val="-30"/>
        </w:rPr>
        <w:tab/>
      </w:r>
      <w:r>
        <w:rPr>
          <w:rFonts w:ascii="Arial" w:hAnsi="Arial" w:cs="Arial" w:eastAsia="Arial"/>
          <w:sz w:val="28"/>
          <w:szCs w:val="28"/>
          <w:color w:val="525252"/>
          <w:spacing w:val="0"/>
          <w:w w:val="100"/>
          <w:position w:val="-30"/>
        </w:rPr>
      </w:r>
      <w:r>
        <w:rPr>
          <w:rFonts w:ascii="Arial" w:hAnsi="Arial" w:cs="Arial" w:eastAsia="Arial"/>
          <w:sz w:val="28"/>
          <w:szCs w:val="28"/>
          <w:color w:val="3A3A3A"/>
          <w:spacing w:val="0"/>
          <w:w w:val="100"/>
          <w:position w:val="-30"/>
        </w:rPr>
        <w:t>.</w:t>
      </w:r>
      <w:r>
        <w:rPr>
          <w:rFonts w:ascii="Arial" w:hAnsi="Arial" w:cs="Arial" w:eastAsia="Arial"/>
          <w:sz w:val="28"/>
          <w:szCs w:val="28"/>
          <w:color w:val="3A3A3A"/>
          <w:spacing w:val="-77"/>
          <w:w w:val="100"/>
          <w:position w:val="-30"/>
        </w:rPr>
        <w:t> </w:t>
      </w:r>
      <w:r>
        <w:rPr>
          <w:rFonts w:ascii="Arial" w:hAnsi="Arial" w:cs="Arial" w:eastAsia="Arial"/>
          <w:sz w:val="28"/>
          <w:szCs w:val="28"/>
          <w:color w:val="3A3A3A"/>
          <w:spacing w:val="0"/>
          <w:w w:val="100"/>
          <w:position w:val="-30"/>
        </w:rPr>
        <w:tab/>
      </w:r>
      <w:r>
        <w:rPr>
          <w:rFonts w:ascii="Arial" w:hAnsi="Arial" w:cs="Arial" w:eastAsia="Arial"/>
          <w:sz w:val="28"/>
          <w:szCs w:val="28"/>
          <w:color w:val="3A3A3A"/>
          <w:spacing w:val="0"/>
          <w:w w:val="100"/>
          <w:position w:val="-30"/>
        </w:rPr>
      </w:r>
      <w:r>
        <w:rPr>
          <w:rFonts w:ascii="Arial" w:hAnsi="Arial" w:cs="Arial" w:eastAsia="Arial"/>
          <w:sz w:val="47"/>
          <w:szCs w:val="47"/>
          <w:color w:val="525252"/>
          <w:spacing w:val="0"/>
          <w:w w:val="93"/>
          <w:position w:val="-30"/>
        </w:rPr>
        <w:t>:r</w:t>
      </w:r>
      <w:r>
        <w:rPr>
          <w:rFonts w:ascii="Arial" w:hAnsi="Arial" w:cs="Arial" w:eastAsia="Arial"/>
          <w:sz w:val="47"/>
          <w:szCs w:val="47"/>
          <w:color w:val="525252"/>
          <w:spacing w:val="0"/>
          <w:w w:val="94"/>
          <w:position w:val="-30"/>
        </w:rPr>
        <w:t>r</w:t>
      </w:r>
      <w:r>
        <w:rPr>
          <w:rFonts w:ascii="Arial" w:hAnsi="Arial" w:cs="Arial" w:eastAsia="Arial"/>
          <w:sz w:val="47"/>
          <w:szCs w:val="47"/>
          <w:color w:val="525252"/>
          <w:spacing w:val="-87"/>
          <w:w w:val="100"/>
          <w:position w:val="-30"/>
        </w:rPr>
        <w:t> </w:t>
      </w:r>
      <w:r>
        <w:rPr>
          <w:rFonts w:ascii="Arial" w:hAnsi="Arial" w:cs="Arial" w:eastAsia="Arial"/>
          <w:sz w:val="47"/>
          <w:szCs w:val="47"/>
          <w:color w:val="95979A"/>
          <w:spacing w:val="19"/>
          <w:w w:val="95"/>
          <w:position w:val="-30"/>
        </w:rPr>
        <w:t>,</w:t>
      </w:r>
      <w:r>
        <w:rPr>
          <w:rFonts w:ascii="Arial" w:hAnsi="Arial" w:cs="Arial" w:eastAsia="Arial"/>
          <w:sz w:val="47"/>
          <w:szCs w:val="47"/>
          <w:color w:val="0F1C97"/>
          <w:spacing w:val="0"/>
          <w:w w:val="255"/>
          <w:position w:val="-30"/>
        </w:rPr>
        <w:t>\</w:t>
      </w:r>
      <w:r>
        <w:rPr>
          <w:rFonts w:ascii="Arial" w:hAnsi="Arial" w:cs="Arial" w:eastAsia="Arial"/>
          <w:sz w:val="47"/>
          <w:szCs w:val="4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140"/>
        </w:sectPr>
      </w:pPr>
      <w:rPr/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67" w:lineRule="atLeast"/>
        <w:ind w:left="3293" w:right="-101"/>
        <w:jc w:val="left"/>
        <w:tabs>
          <w:tab w:pos="4080" w:val="left"/>
          <w:tab w:pos="550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18"/>
          <w:szCs w:val="18"/>
          <w:color w:val="AAAEAF"/>
          <w:w w:val="105"/>
        </w:rPr>
        <w:t>.</w:t>
      </w:r>
      <w:r>
        <w:rPr>
          <w:rFonts w:ascii="Arial" w:hAnsi="Arial" w:cs="Arial" w:eastAsia="Arial"/>
          <w:sz w:val="18"/>
          <w:szCs w:val="18"/>
          <w:color w:val="AAAEAF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AAAEAF"/>
          <w:w w:val="100"/>
        </w:rPr>
      </w:r>
      <w:r>
        <w:rPr>
          <w:rFonts w:ascii="Arial" w:hAnsi="Arial" w:cs="Arial" w:eastAsia="Arial"/>
          <w:sz w:val="41"/>
          <w:szCs w:val="41"/>
          <w:color w:val="5D62A1"/>
          <w:w w:val="99"/>
        </w:rPr>
      </w:r>
      <w:r>
        <w:rPr>
          <w:rFonts w:ascii="Arial" w:hAnsi="Arial" w:cs="Arial" w:eastAsia="Arial"/>
          <w:sz w:val="41"/>
          <w:szCs w:val="41"/>
          <w:color w:val="5D62A1"/>
          <w:w w:val="99"/>
          <w:strike/>
        </w:rPr>
        <w:t> </w:t>
      </w:r>
      <w:r>
        <w:rPr>
          <w:rFonts w:ascii="Arial" w:hAnsi="Arial" w:cs="Arial" w:eastAsia="Arial"/>
          <w:sz w:val="41"/>
          <w:szCs w:val="41"/>
          <w:color w:val="5D62A1"/>
          <w:spacing w:val="-22"/>
          <w:w w:val="100"/>
          <w:strike/>
        </w:rPr>
        <w:t> </w:t>
      </w:r>
      <w:r>
        <w:rPr>
          <w:rFonts w:ascii="Arial" w:hAnsi="Arial" w:cs="Arial" w:eastAsia="Arial"/>
          <w:sz w:val="41"/>
          <w:szCs w:val="41"/>
          <w:color w:val="5D62A1"/>
          <w:spacing w:val="-22"/>
          <w:w w:val="100"/>
          <w:strike/>
        </w:rPr>
      </w:r>
      <w:r>
        <w:rPr>
          <w:rFonts w:ascii="Arial" w:hAnsi="Arial" w:cs="Arial" w:eastAsia="Arial"/>
          <w:sz w:val="41"/>
          <w:szCs w:val="41"/>
          <w:color w:val="5D62A1"/>
          <w:spacing w:val="0"/>
          <w:w w:val="163"/>
          <w:strike/>
        </w:rPr>
        <w:t>-</w:t>
      </w:r>
      <w:r>
        <w:rPr>
          <w:rFonts w:ascii="Arial" w:hAnsi="Arial" w:cs="Arial" w:eastAsia="Arial"/>
          <w:sz w:val="41"/>
          <w:szCs w:val="41"/>
          <w:color w:val="5D62A1"/>
          <w:spacing w:val="0"/>
          <w:w w:val="163"/>
          <w:strike/>
        </w:rPr>
      </w:r>
      <w:r>
        <w:rPr>
          <w:rFonts w:ascii="Arial" w:hAnsi="Arial" w:cs="Arial" w:eastAsia="Arial"/>
          <w:sz w:val="41"/>
          <w:szCs w:val="41"/>
          <w:color w:val="5D62A1"/>
          <w:spacing w:val="0"/>
          <w:w w:val="99"/>
          <w:strike/>
        </w:rPr>
        <w:t> </w:t>
      </w:r>
      <w:r>
        <w:rPr>
          <w:rFonts w:ascii="Arial" w:hAnsi="Arial" w:cs="Arial" w:eastAsia="Arial"/>
          <w:sz w:val="41"/>
          <w:szCs w:val="41"/>
          <w:color w:val="5D62A1"/>
          <w:spacing w:val="0"/>
          <w:w w:val="100"/>
          <w:strike/>
        </w:rPr>
        <w:tab/>
      </w:r>
      <w:r>
        <w:rPr>
          <w:rFonts w:ascii="Arial" w:hAnsi="Arial" w:cs="Arial" w:eastAsia="Arial"/>
          <w:sz w:val="41"/>
          <w:szCs w:val="41"/>
          <w:color w:val="5D62A1"/>
          <w:spacing w:val="0"/>
          <w:w w:val="100"/>
          <w:strike/>
        </w:rPr>
      </w:r>
      <w:r>
        <w:rPr>
          <w:rFonts w:ascii="Arial" w:hAnsi="Arial" w:cs="Arial" w:eastAsia="Arial"/>
          <w:sz w:val="41"/>
          <w:szCs w:val="41"/>
          <w:color w:val="5D62A1"/>
          <w:spacing w:val="0"/>
          <w:w w:val="100"/>
        </w:rPr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68" w:lineRule="atLeast"/>
        <w:ind w:right="-11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Arial" w:hAnsi="Arial" w:cs="Arial" w:eastAsia="Arial"/>
          <w:sz w:val="47"/>
          <w:szCs w:val="47"/>
          <w:color w:val="7B7C7E"/>
          <w:w w:val="50"/>
        </w:rPr>
        <w:t>..</w:t>
      </w:r>
      <w:r>
        <w:rPr>
          <w:rFonts w:ascii="Arial" w:hAnsi="Arial" w:cs="Arial" w:eastAsia="Arial"/>
          <w:sz w:val="47"/>
          <w:szCs w:val="47"/>
          <w:color w:val="7B7C7E"/>
          <w:spacing w:val="-8"/>
          <w:w w:val="50"/>
        </w:rPr>
        <w:t>,</w:t>
      </w:r>
      <w:r>
        <w:rPr>
          <w:rFonts w:ascii="Arial" w:hAnsi="Arial" w:cs="Arial" w:eastAsia="Arial"/>
          <w:sz w:val="47"/>
          <w:szCs w:val="47"/>
          <w:color w:val="AAAEAF"/>
          <w:spacing w:val="-93"/>
          <w:w w:val="33"/>
        </w:rPr>
        <w:t>·</w:t>
      </w:r>
      <w:r>
        <w:rPr>
          <w:rFonts w:ascii="Arial" w:hAnsi="Arial" w:cs="Arial" w:eastAsia="Arial"/>
          <w:sz w:val="47"/>
          <w:szCs w:val="47"/>
          <w:color w:val="95979A"/>
          <w:spacing w:val="0"/>
          <w:w w:val="15"/>
        </w:rPr>
        <w:t>-</w:t>
      </w:r>
      <w:r>
        <w:rPr>
          <w:rFonts w:ascii="Arial" w:hAnsi="Arial" w:cs="Arial" w:eastAsia="Arial"/>
          <w:sz w:val="47"/>
          <w:szCs w:val="47"/>
          <w:color w:val="4D528A"/>
          <w:spacing w:val="-241"/>
          <w:w w:val="100"/>
        </w:rPr>
        <w:t>o</w:t>
      </w:r>
      <w:r>
        <w:rPr>
          <w:rFonts w:ascii="Arial" w:hAnsi="Arial" w:cs="Arial" w:eastAsia="Arial"/>
          <w:sz w:val="47"/>
          <w:szCs w:val="47"/>
          <w:color w:val="AAAEAF"/>
          <w:spacing w:val="0"/>
          <w:w w:val="33"/>
        </w:rPr>
        <w:t>·</w:t>
      </w:r>
      <w:r>
        <w:rPr>
          <w:rFonts w:ascii="Arial" w:hAnsi="Arial" w:cs="Arial" w:eastAsia="Arial"/>
          <w:sz w:val="47"/>
          <w:szCs w:val="47"/>
          <w:color w:val="AAAEAF"/>
          <w:spacing w:val="-4"/>
          <w:w w:val="100"/>
        </w:rPr>
        <w:t> </w:t>
      </w:r>
      <w:r>
        <w:rPr>
          <w:rFonts w:ascii="Arial" w:hAnsi="Arial" w:cs="Arial" w:eastAsia="Arial"/>
          <w:sz w:val="47"/>
          <w:szCs w:val="47"/>
          <w:color w:val="95979A"/>
          <w:spacing w:val="0"/>
          <w:w w:val="48"/>
        </w:rPr>
        <w:t>..</w:t>
      </w:r>
      <w:r>
        <w:rPr>
          <w:rFonts w:ascii="Arial" w:hAnsi="Arial" w:cs="Arial" w:eastAsia="Arial"/>
          <w:sz w:val="47"/>
          <w:szCs w:val="47"/>
          <w:color w:val="95979A"/>
          <w:spacing w:val="-76"/>
          <w:w w:val="100"/>
        </w:rPr>
        <w:t> </w:t>
      </w:r>
      <w:r>
        <w:rPr>
          <w:rFonts w:ascii="Arial" w:hAnsi="Arial" w:cs="Arial" w:eastAsia="Arial"/>
          <w:sz w:val="47"/>
          <w:szCs w:val="47"/>
          <w:color w:val="BFBFBF"/>
          <w:spacing w:val="-17"/>
          <w:w w:val="40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95979A"/>
          <w:spacing w:val="-119"/>
          <w:w w:val="75"/>
          <w:position w:val="2"/>
        </w:rPr>
        <w:t>_</w:t>
      </w:r>
      <w:r>
        <w:rPr>
          <w:rFonts w:ascii="Arial" w:hAnsi="Arial" w:cs="Arial" w:eastAsia="Arial"/>
          <w:sz w:val="47"/>
          <w:szCs w:val="47"/>
          <w:color w:val="7B7C7E"/>
          <w:spacing w:val="-19"/>
          <w:w w:val="101"/>
          <w:position w:val="0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69696B"/>
          <w:spacing w:val="4"/>
          <w:w w:val="24"/>
          <w:position w:val="2"/>
        </w:rPr>
        <w:t>_</w:t>
      </w:r>
      <w:r>
        <w:rPr>
          <w:rFonts w:ascii="Times New Roman" w:hAnsi="Times New Roman" w:cs="Times New Roman" w:eastAsia="Times New Roman"/>
          <w:sz w:val="25"/>
          <w:szCs w:val="25"/>
          <w:color w:val="95979A"/>
          <w:spacing w:val="-8"/>
          <w:w w:val="105"/>
          <w:position w:val="2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7B7C7E"/>
          <w:spacing w:val="0"/>
          <w:w w:val="42"/>
          <w:position w:val="2"/>
        </w:rPr>
        <w:t>,.,..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48" w:lineRule="exact"/>
        <w:ind w:right="-20"/>
        <w:jc w:val="left"/>
        <w:rPr>
          <w:rFonts w:ascii="Arial" w:hAnsi="Arial" w:cs="Arial" w:eastAsia="Arial"/>
          <w:sz w:val="71"/>
          <w:szCs w:val="71"/>
        </w:rPr>
      </w:pPr>
      <w:rPr/>
      <w:r>
        <w:rPr/>
        <w:br w:type="column"/>
      </w:r>
      <w:r>
        <w:rPr>
          <w:rFonts w:ascii="Arial" w:hAnsi="Arial" w:cs="Arial" w:eastAsia="Arial"/>
          <w:sz w:val="71"/>
          <w:szCs w:val="71"/>
          <w:color w:val="525252"/>
          <w:spacing w:val="18"/>
          <w:w w:val="82"/>
          <w:i/>
          <w:position w:val="-46"/>
        </w:rPr>
        <w:t>;</w:t>
      </w:r>
      <w:r>
        <w:rPr>
          <w:rFonts w:ascii="Arial" w:hAnsi="Arial" w:cs="Arial" w:eastAsia="Arial"/>
          <w:sz w:val="71"/>
          <w:szCs w:val="71"/>
          <w:color w:val="3A3A3A"/>
          <w:spacing w:val="0"/>
          <w:w w:val="25"/>
          <w:i/>
          <w:position w:val="-46"/>
        </w:rPr>
        <w:t>v</w:t>
      </w:r>
      <w:r>
        <w:rPr>
          <w:rFonts w:ascii="Arial" w:hAnsi="Arial" w:cs="Arial" w:eastAsia="Arial"/>
          <w:sz w:val="71"/>
          <w:szCs w:val="71"/>
          <w:color w:val="3A3A3A"/>
          <w:spacing w:val="-146"/>
          <w:w w:val="100"/>
          <w:i/>
          <w:position w:val="-46"/>
        </w:rPr>
        <w:t> </w:t>
      </w:r>
      <w:r>
        <w:rPr>
          <w:rFonts w:ascii="Arial" w:hAnsi="Arial" w:cs="Arial" w:eastAsia="Arial"/>
          <w:sz w:val="71"/>
          <w:szCs w:val="71"/>
          <w:color w:val="AAAEAF"/>
          <w:spacing w:val="0"/>
          <w:w w:val="17"/>
          <w:i/>
          <w:position w:val="-46"/>
        </w:rPr>
        <w:t>f</w:t>
      </w:r>
      <w:r>
        <w:rPr>
          <w:rFonts w:ascii="Arial" w:hAnsi="Arial" w:cs="Arial" w:eastAsia="Arial"/>
          <w:sz w:val="71"/>
          <w:szCs w:val="7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140"/>
          <w:cols w:num="3" w:equalWidth="0">
            <w:col w:w="5518" w:space="3008"/>
            <w:col w:w="990" w:space="147"/>
            <w:col w:w="1857"/>
          </w:cols>
        </w:sectPr>
      </w:pPr>
      <w:rPr/>
    </w:p>
    <w:p>
      <w:pPr>
        <w:spacing w:before="0" w:after="0" w:line="153" w:lineRule="atLeast"/>
        <w:ind w:right="241"/>
        <w:jc w:val="right"/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BFBFBF"/>
          <w:spacing w:val="4"/>
          <w:w w:val="14"/>
        </w:rPr>
        <w:t>-</w:t>
      </w:r>
      <w:r>
        <w:rPr>
          <w:rFonts w:ascii="Times New Roman" w:hAnsi="Times New Roman" w:cs="Times New Roman" w:eastAsia="Times New Roman"/>
          <w:sz w:val="27"/>
          <w:szCs w:val="27"/>
          <w:color w:val="525252"/>
          <w:spacing w:val="0"/>
          <w:w w:val="104"/>
        </w:rPr>
        <w:t>ş</w:t>
      </w:r>
      <w:r>
        <w:rPr>
          <w:rFonts w:ascii="Times New Roman" w:hAnsi="Times New Roman" w:cs="Times New Roman" w:eastAsia="Times New Roman"/>
          <w:sz w:val="27"/>
          <w:szCs w:val="27"/>
          <w:color w:val="525252"/>
          <w:spacing w:val="20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3B4170"/>
          <w:spacing w:val="0"/>
          <w:w w:val="62"/>
          <w:i/>
        </w:rPr>
        <w:t>p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33" w:after="0" w:line="240" w:lineRule="auto"/>
        <w:ind w:right="-20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55"/>
        </w:rPr>
        <w:t>\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455" w:lineRule="atLeast"/>
        <w:ind w:left="506" w:right="-20"/>
        <w:jc w:val="left"/>
        <w:tabs>
          <w:tab w:pos="9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A2B75"/>
          <w:spacing w:val="8"/>
          <w:w w:val="5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vı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5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5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6" w:after="0" w:line="567" w:lineRule="exact"/>
        <w:ind w:left="19" w:right="-20"/>
        <w:jc w:val="left"/>
        <w:tabs>
          <w:tab w:pos="62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62626"/>
          <w:spacing w:val="0"/>
          <w:w w:val="100"/>
          <w:i/>
          <w:position w:val="-13"/>
        </w:rPr>
        <w:t>J!'</w:t>
      </w:r>
      <w:r>
        <w:rPr>
          <w:rFonts w:ascii="Arial" w:hAnsi="Arial" w:cs="Arial" w:eastAsia="Arial"/>
          <w:sz w:val="14"/>
          <w:szCs w:val="14"/>
          <w:color w:val="262626"/>
          <w:spacing w:val="-38"/>
          <w:w w:val="100"/>
          <w:i/>
          <w:position w:val="-13"/>
        </w:rPr>
        <w:t> </w:t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00"/>
          <w:i/>
          <w:position w:val="-13"/>
        </w:rPr>
        <w:tab/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00"/>
          <w:i/>
          <w:position w:val="-13"/>
        </w:rPr>
      </w:r>
      <w:r>
        <w:rPr>
          <w:rFonts w:ascii="Arial" w:hAnsi="Arial" w:cs="Arial" w:eastAsia="Arial"/>
          <w:sz w:val="14"/>
          <w:szCs w:val="14"/>
          <w:color w:val="69696B"/>
          <w:spacing w:val="0"/>
          <w:w w:val="145"/>
          <w:position w:val="-13"/>
        </w:rPr>
        <w:t>./</w:t>
      </w:r>
      <w:r>
        <w:rPr>
          <w:rFonts w:ascii="Arial" w:hAnsi="Arial" w:cs="Arial" w:eastAsia="Arial"/>
          <w:sz w:val="14"/>
          <w:szCs w:val="14"/>
          <w:color w:val="69696B"/>
          <w:spacing w:val="-1"/>
          <w:w w:val="145"/>
          <w:position w:val="-13"/>
        </w:rPr>
        <w:t>"</w:t>
      </w:r>
      <w:r>
        <w:rPr>
          <w:rFonts w:ascii="Arial" w:hAnsi="Arial" w:cs="Arial" w:eastAsia="Arial"/>
          <w:sz w:val="14"/>
          <w:szCs w:val="14"/>
          <w:color w:val="95979A"/>
          <w:spacing w:val="0"/>
          <w:w w:val="339"/>
          <w:position w:val="-13"/>
        </w:rPr>
        <w:t>'</w:t>
      </w:r>
      <w:r>
        <w:rPr>
          <w:rFonts w:ascii="Arial" w:hAnsi="Arial" w:cs="Arial" w:eastAsia="Arial"/>
          <w:sz w:val="14"/>
          <w:szCs w:val="14"/>
          <w:color w:val="95979A"/>
          <w:spacing w:val="-23"/>
          <w:w w:val="100"/>
          <w:position w:val="-13"/>
        </w:rPr>
        <w:t> </w:t>
      </w:r>
      <w:r>
        <w:rPr>
          <w:rFonts w:ascii="Arial" w:hAnsi="Arial" w:cs="Arial" w:eastAsia="Arial"/>
          <w:sz w:val="55"/>
          <w:szCs w:val="55"/>
          <w:color w:val="95979A"/>
          <w:spacing w:val="-136"/>
          <w:w w:val="86"/>
          <w:position w:val="-6"/>
        </w:rPr>
        <w:t>.</w:t>
      </w:r>
      <w:r>
        <w:rPr>
          <w:rFonts w:ascii="Arial" w:hAnsi="Arial" w:cs="Arial" w:eastAsia="Arial"/>
          <w:sz w:val="14"/>
          <w:szCs w:val="14"/>
          <w:color w:val="AAAEAF"/>
          <w:spacing w:val="7"/>
          <w:w w:val="96"/>
          <w:position w:val="-13"/>
        </w:rPr>
        <w:t>•</w:t>
      </w:r>
      <w:r>
        <w:rPr>
          <w:rFonts w:ascii="Arial" w:hAnsi="Arial" w:cs="Arial" w:eastAsia="Arial"/>
          <w:sz w:val="14"/>
          <w:szCs w:val="14"/>
          <w:color w:val="95979A"/>
          <w:spacing w:val="0"/>
          <w:w w:val="224"/>
          <w:position w:val="-13"/>
        </w:rPr>
        <w:t>;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81" w:lineRule="exact"/>
        <w:ind w:right="-20"/>
        <w:jc w:val="left"/>
        <w:tabs>
          <w:tab w:pos="520" w:val="left"/>
          <w:tab w:pos="84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31"/>
          <w:szCs w:val="31"/>
          <w:color w:val="7B7C7E"/>
          <w:spacing w:val="0"/>
          <w:w w:val="79"/>
          <w:position w:val="-18"/>
        </w:rPr>
        <w:t>-</w:t>
      </w:r>
      <w:r>
        <w:rPr>
          <w:rFonts w:ascii="Arial" w:hAnsi="Arial" w:cs="Arial" w:eastAsia="Arial"/>
          <w:sz w:val="31"/>
          <w:szCs w:val="31"/>
          <w:color w:val="7B7C7E"/>
          <w:spacing w:val="0"/>
          <w:w w:val="100"/>
          <w:position w:val="-18"/>
        </w:rPr>
        <w:tab/>
      </w:r>
      <w:r>
        <w:rPr>
          <w:rFonts w:ascii="Arial" w:hAnsi="Arial" w:cs="Arial" w:eastAsia="Arial"/>
          <w:sz w:val="31"/>
          <w:szCs w:val="31"/>
          <w:color w:val="7B7C7E"/>
          <w:spacing w:val="0"/>
          <w:w w:val="100"/>
          <w:position w:val="-18"/>
        </w:rPr>
      </w:r>
      <w:r>
        <w:rPr>
          <w:rFonts w:ascii="Times New Roman" w:hAnsi="Times New Roman" w:cs="Times New Roman" w:eastAsia="Times New Roman"/>
          <w:sz w:val="13"/>
          <w:szCs w:val="13"/>
          <w:color w:val="95979A"/>
          <w:spacing w:val="6"/>
          <w:w w:val="75"/>
          <w:position w:val="-12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7B7C7E"/>
          <w:spacing w:val="0"/>
          <w:w w:val="184"/>
          <w:position w:val="-12"/>
        </w:rPr>
        <w:t>\</w:t>
      </w:r>
      <w:r>
        <w:rPr>
          <w:rFonts w:ascii="Times New Roman" w:hAnsi="Times New Roman" w:cs="Times New Roman" w:eastAsia="Times New Roman"/>
          <w:sz w:val="13"/>
          <w:szCs w:val="13"/>
          <w:color w:val="7B7C7E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7B7C7E"/>
          <w:spacing w:val="0"/>
          <w:w w:val="100"/>
          <w:position w:val="-12"/>
        </w:rPr>
      </w:r>
      <w:r>
        <w:rPr>
          <w:rFonts w:ascii="Arial" w:hAnsi="Arial" w:cs="Arial" w:eastAsia="Arial"/>
          <w:sz w:val="31"/>
          <w:szCs w:val="31"/>
          <w:color w:val="95979A"/>
          <w:spacing w:val="0"/>
          <w:w w:val="77"/>
          <w:position w:val="-12"/>
        </w:rPr>
        <w:t>"'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140"/>
          <w:cols w:num="2" w:equalWidth="0">
            <w:col w:w="8526" w:space="191"/>
            <w:col w:w="2803"/>
          </w:cols>
        </w:sectPr>
      </w:pPr>
      <w:rPr/>
    </w:p>
    <w:p>
      <w:pPr>
        <w:spacing w:before="0" w:after="0" w:line="266" w:lineRule="exact"/>
        <w:ind w:left="265" w:right="-20"/>
        <w:jc w:val="left"/>
        <w:tabs>
          <w:tab w:pos="890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7.793503pt;margin-top:.054915pt;width:46.265762pt;height:72pt;mso-position-horizontal-relative:page;mso-position-vertical-relative:paragraph;z-index:-15474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3B4170"/>
                      <w:spacing w:val="0"/>
                      <w:w w:val="100"/>
                      <w:i/>
                      <w:position w:val="-1"/>
                    </w:rPr>
                    <w:t>w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0"/>
          <w:szCs w:val="10"/>
          <w:color w:val="3A3A3A"/>
          <w:spacing w:val="0"/>
          <w:w w:val="100"/>
          <w:position w:val="-3"/>
        </w:rPr>
        <w:t>-"'l</w:t>
      </w:r>
      <w:r>
        <w:rPr>
          <w:rFonts w:ascii="Arial" w:hAnsi="Arial" w:cs="Arial" w:eastAsia="Arial"/>
          <w:sz w:val="10"/>
          <w:szCs w:val="10"/>
          <w:color w:val="3A3A3A"/>
          <w:spacing w:val="-2"/>
          <w:w w:val="100"/>
          <w:position w:val="-3"/>
        </w:rPr>
        <w:t> </w:t>
      </w:r>
      <w:r>
        <w:rPr>
          <w:rFonts w:ascii="Arial" w:hAnsi="Arial" w:cs="Arial" w:eastAsia="Arial"/>
          <w:sz w:val="10"/>
          <w:szCs w:val="10"/>
          <w:color w:val="3A3A3A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0"/>
          <w:szCs w:val="10"/>
          <w:color w:val="3A3A3A"/>
          <w:spacing w:val="0"/>
          <w:w w:val="100"/>
          <w:position w:val="-3"/>
        </w:rPr>
      </w:r>
      <w:r>
        <w:rPr>
          <w:rFonts w:ascii="Arial" w:hAnsi="Arial" w:cs="Arial" w:eastAsia="Arial"/>
          <w:sz w:val="5"/>
          <w:szCs w:val="5"/>
          <w:color w:val="AAAEAF"/>
          <w:spacing w:val="5"/>
          <w:w w:val="152"/>
          <w:position w:val="0"/>
        </w:rPr>
        <w:t>"</w:t>
      </w:r>
      <w:r>
        <w:rPr>
          <w:rFonts w:ascii="Arial" w:hAnsi="Arial" w:cs="Arial" w:eastAsia="Arial"/>
          <w:sz w:val="5"/>
          <w:szCs w:val="5"/>
          <w:color w:val="AAAEAF"/>
          <w:spacing w:val="0"/>
          <w:w w:val="152"/>
          <w:position w:val="0"/>
        </w:rPr>
        <w:t>f</w:t>
      </w:r>
      <w:r>
        <w:rPr>
          <w:rFonts w:ascii="Arial" w:hAnsi="Arial" w:cs="Arial" w:eastAsia="Arial"/>
          <w:sz w:val="5"/>
          <w:szCs w:val="5"/>
          <w:color w:val="AAAEAF"/>
          <w:spacing w:val="0"/>
          <w:w w:val="152"/>
          <w:position w:val="0"/>
        </w:rPr>
        <w:t>  </w:t>
      </w:r>
      <w:r>
        <w:rPr>
          <w:rFonts w:ascii="Arial" w:hAnsi="Arial" w:cs="Arial" w:eastAsia="Arial"/>
          <w:sz w:val="5"/>
          <w:szCs w:val="5"/>
          <w:color w:val="AAAEAF"/>
          <w:spacing w:val="17"/>
          <w:w w:val="152"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95979A"/>
          <w:spacing w:val="0"/>
          <w:w w:val="152"/>
          <w:i/>
          <w:position w:val="0"/>
        </w:rPr>
        <w:t>i;k""',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684" w:lineRule="atLeast"/>
        <w:ind w:left="3608"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4D528A"/>
          <w:spacing w:val="0"/>
          <w:w w:val="64"/>
        </w:rPr>
        <w:t>J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140"/>
        </w:sectPr>
      </w:pPr>
      <w:rPr/>
    </w:p>
    <w:p>
      <w:pPr>
        <w:spacing w:before="0" w:after="0" w:line="675" w:lineRule="atLeast"/>
        <w:ind w:left="265" w:right="-87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17.189892pt;margin-top:35.420113pt;width:567.147064pt;height:803.266885pt;mso-position-horizontal-relative:page;mso-position-vertical-relative:page;z-index:-15478" coordorigin="344,708" coordsize="11343,16065">
            <v:group style="position:absolute;left:372;top:737;width:2;height:570" coordorigin="372,737" coordsize="2,570">
              <v:shape style="position:absolute;left:372;top:737;width:2;height:570" coordorigin="372,737" coordsize="0,570" path="m372,1307l372,737e" filled="f" stroked="t" strokeweight=".477497pt" strokecolor="#575757">
                <v:path arrowok="t"/>
              </v:shape>
            </v:group>
            <v:group style="position:absolute;left:2230;top:742;width:735;height:2" coordorigin="2230,742" coordsize="735,2">
              <v:shape style="position:absolute;left:2230;top:742;width:735;height:2" coordorigin="2230,742" coordsize="735,0" path="m2230,742l2965,742e" filled="f" stroked="t" strokeweight=".477497pt" strokecolor="#383838">
                <v:path arrowok="t"/>
              </v:shape>
            </v:group>
            <v:group style="position:absolute;left:2414;top:737;width:2;height:570" coordorigin="2414,737" coordsize="2,570">
              <v:shape style="position:absolute;left:2414;top:737;width:2;height:570" coordorigin="2414,737" coordsize="0,570" path="m2414,1307l2414,737e" filled="f" stroked="t" strokeweight=".716246pt" strokecolor="#444444">
                <v:path arrowok="t"/>
              </v:shape>
            </v:group>
            <v:group style="position:absolute;left:368;top:739;width:7673;height:2" coordorigin="368,739" coordsize="7673,2">
              <v:shape style="position:absolute;left:368;top:739;width:7673;height:2" coordorigin="368,739" coordsize="7673,0" path="m368,739l8041,739e" filled="f" stroked="t" strokeweight=".716246pt" strokecolor="#5B5B5B">
                <v:path arrowok="t"/>
              </v:shape>
            </v:group>
            <v:group style="position:absolute;left:7860;top:737;width:573;height:2" coordorigin="7860,737" coordsize="573,2">
              <v:shape style="position:absolute;left:7860;top:737;width:573;height:2" coordorigin="7860,737" coordsize="573,0" path="m7860,737l8433,737e" filled="f" stroked="t" strokeweight=".477497pt" strokecolor="#444444">
                <v:path arrowok="t"/>
              </v:shape>
            </v:group>
            <v:group style="position:absolute;left:9135;top:723;width:2;height:555" coordorigin="9135,723" coordsize="2,555">
              <v:shape style="position:absolute;left:9135;top:723;width:2;height:555" coordorigin="9135,723" coordsize="0,555" path="m9135,1278l9135,723e" filled="f" stroked="t" strokeweight=".238749pt" strokecolor="#5B5B5B">
                <v:path arrowok="t"/>
              </v:shape>
            </v:group>
            <v:group style="position:absolute;left:8375;top:732;width:3271;height:2" coordorigin="8375,732" coordsize="3271,2">
              <v:shape style="position:absolute;left:8375;top:732;width:3271;height:2" coordorigin="8375,732" coordsize="3271,0" path="m8375,732l11646,732e" filled="f" stroked="t" strokeweight=".477497pt" strokecolor="#3F3F3F">
                <v:path arrowok="t"/>
              </v:shape>
            </v:group>
            <v:group style="position:absolute;left:11641;top:718;width:2;height:3341" coordorigin="11641,718" coordsize="2,3341">
              <v:shape style="position:absolute;left:11641;top:718;width:2;height:3341" coordorigin="11641,718" coordsize="0,3341" path="m11641,4059l11641,718e" filled="f" stroked="t" strokeweight=".954994pt" strokecolor="#646464">
                <v:path arrowok="t"/>
              </v:shape>
            </v:group>
            <v:group style="position:absolute;left:370;top:1225;width:2;height:1029" coordorigin="370,1225" coordsize="2,1029">
              <v:shape style="position:absolute;left:370;top:1225;width:2;height:1029" coordorigin="370,1225" coordsize="0,1029" path="m370,2254l370,1225e" filled="f" stroked="t" strokeweight=".954994pt" strokecolor="#747474">
                <v:path arrowok="t"/>
              </v:shape>
            </v:group>
            <v:group style="position:absolute;left:2414;top:1163;width:2;height:1077" coordorigin="2414,1163" coordsize="2,1077">
              <v:shape style="position:absolute;left:2414;top:1163;width:2;height:1077" coordorigin="2414,1163" coordsize="0,1077" path="m2414,2240l2414,1163e" filled="f" stroked="t" strokeweight=".954994pt" strokecolor="#575757">
                <v:path arrowok="t"/>
              </v:shape>
            </v:group>
            <v:group style="position:absolute;left:9135;top:1278;width:2;height:450" coordorigin="9135,1278" coordsize="2,450">
              <v:shape style="position:absolute;left:9135;top:1278;width:2;height:450" coordorigin="9135,1278" coordsize="0,450" path="m9135,1728l9135,1278e" filled="f" stroked="t" strokeweight=".238749pt" strokecolor="#000000">
                <v:path arrowok="t"/>
              </v:shape>
            </v:group>
            <v:group style="position:absolute;left:363;top:2233;width:392;height:2" coordorigin="363,2233" coordsize="392,2">
              <v:shape style="position:absolute;left:363;top:2233;width:392;height:2" coordorigin="363,2233" coordsize="392,0" path="m363,2233l754,2233e" filled="f" stroked="t" strokeweight=".477497pt" strokecolor="#484848">
                <v:path arrowok="t"/>
              </v:shape>
            </v:group>
            <v:group style="position:absolute;left:392;top:2235;width:1896;height:2" coordorigin="392,2235" coordsize="1896,2">
              <v:shape style="position:absolute;left:392;top:2235;width:1896;height:2" coordorigin="392,2235" coordsize="1896,0" path="m392,2235l2287,2235e" filled="f" stroked="t" strokeweight=".954994pt" strokecolor="#5B5B5B">
                <v:path arrowok="t"/>
              </v:shape>
            </v:group>
            <v:group style="position:absolute;left:2230;top:2235;width:735;height:2" coordorigin="2230,2235" coordsize="735,2">
              <v:shape style="position:absolute;left:2230;top:2235;width:735;height:2" coordorigin="2230,2235" coordsize="735,0" path="m2230,2235l2965,2235e" filled="f" stroked="t" strokeweight=".477497pt" strokecolor="#2F2F2F">
                <v:path arrowok="t"/>
              </v:shape>
            </v:group>
            <v:group style="position:absolute;left:2870;top:2233;width:544;height:2" coordorigin="2870,2233" coordsize="544,2">
              <v:shape style="position:absolute;left:2870;top:2233;width:544;height:2" coordorigin="2870,2233" coordsize="544,0" path="m2870,2233l3414,2233e" filled="f" stroked="t" strokeweight=".716246pt" strokecolor="#545454">
                <v:path arrowok="t"/>
              </v:shape>
            </v:group>
            <v:group style="position:absolute;left:3357;top:2230;width:234;height:2" coordorigin="3357,2230" coordsize="234,2">
              <v:shape style="position:absolute;left:3357;top:2230;width:234;height:2" coordorigin="3357,2230" coordsize="234,0" path="m3357,2230l3591,2230e" filled="f" stroked="t" strokeweight=".477497pt" strokecolor="#343434">
                <v:path arrowok="t"/>
              </v:shape>
            </v:group>
            <v:group style="position:absolute;left:3533;top:2235;width:1222;height:2" coordorigin="3533,2235" coordsize="1222,2">
              <v:shape style="position:absolute;left:3533;top:2235;width:1222;height:2" coordorigin="3533,2235" coordsize="1222,0" path="m3533,2235l4756,2235e" filled="f" stroked="t" strokeweight=".716246pt" strokecolor="#646464">
                <v:path arrowok="t"/>
              </v:shape>
            </v:group>
            <v:group style="position:absolute;left:5749;top:2230;width:950;height:2" coordorigin="5749,2230" coordsize="950,2">
              <v:shape style="position:absolute;left:5749;top:2230;width:950;height:2" coordorigin="5749,2230" coordsize="950,0" path="m5749,2230l6699,2230e" filled="f" stroked="t" strokeweight=".477497pt" strokecolor="#383838">
                <v:path arrowok="t"/>
              </v:shape>
            </v:group>
            <v:group style="position:absolute;left:5128;top:2228;width:4040;height:2" coordorigin="5128,2228" coordsize="4040,2">
              <v:shape style="position:absolute;left:5128;top:2228;width:4040;height:2" coordorigin="5128,2228" coordsize="4040,0" path="m5128,2228l9168,2228e" filled="f" stroked="t" strokeweight=".716246pt" strokecolor="#575757">
                <v:path arrowok="t"/>
              </v:shape>
            </v:group>
            <v:group style="position:absolute;left:9135;top:1728;width:2;height:498" coordorigin="9135,1728" coordsize="2,498">
              <v:shape style="position:absolute;left:9135;top:1728;width:2;height:498" coordorigin="9135,1728" coordsize="0,498" path="m9135,2226l9135,1728e" filled="f" stroked="t" strokeweight=".238749pt" strokecolor="#4B4B4B">
                <v:path arrowok="t"/>
              </v:shape>
            </v:group>
            <v:group style="position:absolute;left:9106;top:2226;width:406;height:2" coordorigin="9106,2226" coordsize="406,2">
              <v:shape style="position:absolute;left:9106;top:2226;width:406;height:2" coordorigin="9106,2226" coordsize="406,0" path="m9106,2226l9512,2226e" filled="f" stroked="t" strokeweight=".477497pt" strokecolor="#484848">
                <v:path arrowok="t"/>
              </v:shape>
            </v:group>
            <v:group style="position:absolute;left:9454;top:2226;width:592;height:2" coordorigin="9454,2226" coordsize="592,2">
              <v:shape style="position:absolute;left:9454;top:2226;width:592;height:2" coordorigin="9454,2226" coordsize="592,0" path="m9454,2226l10047,2226e" filled="f" stroked="t" strokeweight=".477497pt" strokecolor="#2F2F2F">
                <v:path arrowok="t"/>
              </v:shape>
            </v:group>
            <v:group style="position:absolute;left:9989;top:2226;width:1662;height:2" coordorigin="9989,2226" coordsize="1662,2">
              <v:shape style="position:absolute;left:9989;top:2226;width:1662;height:2" coordorigin="9989,2226" coordsize="1662,0" path="m9989,2226l11651,2226e" filled="f" stroked="t" strokeweight=".716246pt" strokecolor="#606060">
                <v:path arrowok="t"/>
              </v:shape>
            </v:group>
            <v:group style="position:absolute;left:363;top:2453;width:1256;height:2" coordorigin="363,2453" coordsize="1256,2">
              <v:shape style="position:absolute;left:363;top:2453;width:1256;height:2" coordorigin="363,2453" coordsize="1256,0" path="m363,2453l1619,2453e" filled="f" stroked="t" strokeweight=".477497pt" strokecolor="#4B4B4B">
                <v:path arrowok="t"/>
              </v:shape>
            </v:group>
            <v:group style="position:absolute;left:1432;top:2451;width:1619;height:2" coordorigin="1432,2451" coordsize="1619,2">
              <v:shape style="position:absolute;left:1432;top:2451;width:1619;height:2" coordorigin="1432,2451" coordsize="1619,0" path="m1432,2451l3051,2451e" filled="f" stroked="t" strokeweight=".954994pt" strokecolor="#606060">
                <v:path arrowok="t"/>
              </v:shape>
            </v:group>
            <v:group style="position:absolute;left:2908;top:2453;width:1991;height:2" coordorigin="2908,2453" coordsize="1991,2">
              <v:shape style="position:absolute;left:2908;top:2453;width:1991;height:2" coordorigin="2908,2453" coordsize="1991,0" path="m2908,2453l4899,2453e" filled="f" stroked="t" strokeweight=".477497pt" strokecolor="#4B4B4B">
                <v:path arrowok="t"/>
              </v:shape>
            </v:group>
            <v:group style="position:absolute;left:3385;top:2211;width:2;height:235" coordorigin="3385,2211" coordsize="2,235">
              <v:shape style="position:absolute;left:3385;top:2211;width:2;height:235" coordorigin="3385,2211" coordsize="0,235" path="m3385,2446l3385,2211e" filled="f" stroked="t" strokeweight=".238749pt" strokecolor="#3B3B3B">
                <v:path arrowok="t"/>
              </v:shape>
            </v:group>
            <v:group style="position:absolute;left:5128;top:2448;width:697;height:2" coordorigin="5128,2448" coordsize="697,2">
              <v:shape style="position:absolute;left:5128;top:2448;width:697;height:2" coordorigin="5128,2448" coordsize="697,0" path="m5128,2448l5825,2448e" filled="f" stroked="t" strokeweight=".954994pt" strokecolor="#6B6B6B">
                <v:path arrowok="t"/>
              </v:shape>
            </v:group>
            <v:group style="position:absolute;left:5749;top:2448;width:1719;height:2" coordorigin="5749,2448" coordsize="1719,2">
              <v:shape style="position:absolute;left:5749;top:2448;width:1719;height:2" coordorigin="5749,2448" coordsize="1719,0" path="m5749,2448l7468,2448e" filled="f" stroked="t" strokeweight=".716246pt" strokecolor="#4F4F4F">
                <v:path arrowok="t"/>
              </v:shape>
            </v:group>
            <v:group style="position:absolute;left:7411;top:2446;width:1991;height:2" coordorigin="7411,2446" coordsize="1991,2">
              <v:shape style="position:absolute;left:7411;top:2446;width:1991;height:2" coordorigin="7411,2446" coordsize="1991,0" path="m7411,2446l9402,2446e" filled="f" stroked="t" strokeweight=".954994pt" strokecolor="#646464">
                <v:path arrowok="t"/>
              </v:shape>
            </v:group>
            <v:group style="position:absolute;left:9345;top:2446;width:702;height:2" coordorigin="9345,2446" coordsize="702,2">
              <v:shape style="position:absolute;left:9345;top:2446;width:702;height:2" coordorigin="9345,2446" coordsize="702,0" path="m9345,2446l10047,2446e" filled="f" stroked="t" strokeweight=".477497pt" strokecolor="#383838">
                <v:path arrowok="t"/>
              </v:shape>
            </v:group>
            <v:group style="position:absolute;left:9989;top:2446;width:1662;height:2" coordorigin="9989,2446" coordsize="1662,2">
              <v:shape style="position:absolute;left:9989;top:2446;width:1662;height:2" coordorigin="9989,2446" coordsize="1662,0" path="m9989,2446l11651,2446e" filled="f" stroked="t" strokeweight=".716246pt" strokecolor="#575757">
                <v:path arrowok="t"/>
              </v:shape>
            </v:group>
            <v:group style="position:absolute;left:363;top:2668;width:4403;height:2" coordorigin="363,2668" coordsize="4403,2">
              <v:shape style="position:absolute;left:363;top:2668;width:4403;height:2" coordorigin="363,2668" coordsize="4403,0" path="m363,2668l4765,2668e" filled="f" stroked="t" strokeweight=".954994pt" strokecolor="#5B5B5B">
                <v:path arrowok="t"/>
              </v:shape>
            </v:group>
            <v:group style="position:absolute;left:4331;top:2666;width:435;height:2" coordorigin="4331,2666" coordsize="435,2">
              <v:shape style="position:absolute;left:4331;top:2666;width:435;height:2" coordorigin="4331,2666" coordsize="435,0" path="m4331,2666l4765,2666e" filled="f" stroked="t" strokeweight=".477497pt" strokecolor="#383838">
                <v:path arrowok="t"/>
              </v:shape>
            </v:group>
            <v:group style="position:absolute;left:4899;top:2666;width:3533;height:2" coordorigin="4899,2666" coordsize="3533,2">
              <v:shape style="position:absolute;left:4899;top:2666;width:3533;height:2" coordorigin="4899,2666" coordsize="3533,0" path="m4899,2666l8433,2666e" filled="f" stroked="t" strokeweight=".716246pt" strokecolor="#4F4F4F">
                <v:path arrowok="t"/>
              </v:shape>
            </v:group>
            <v:group style="position:absolute;left:8375;top:2661;width:788;height:2" coordorigin="8375,2661" coordsize="788,2">
              <v:shape style="position:absolute;left:8375;top:2661;width:788;height:2" coordorigin="8375,2661" coordsize="788,0" path="m8375,2661l9163,2661e" filled="f" stroked="t" strokeweight=".477497pt" strokecolor="#2F2F2F">
                <v:path arrowok="t"/>
              </v:shape>
            </v:group>
            <v:group style="position:absolute;left:9106;top:2659;width:2545;height:2" coordorigin="9106,2659" coordsize="2545,2">
              <v:shape style="position:absolute;left:9106;top:2659;width:2545;height:2" coordorigin="9106,2659" coordsize="2545,0" path="m9106,2659l11651,2659e" filled="f" stroked="t" strokeweight=".954994pt" strokecolor="#5B5B5B">
                <v:path arrowok="t"/>
              </v:shape>
            </v:group>
            <v:group style="position:absolute;left:363;top:2889;width:4025;height:2" coordorigin="363,2889" coordsize="4025,2">
              <v:shape style="position:absolute;left:363;top:2889;width:4025;height:2" coordorigin="363,2889" coordsize="4025,0" path="m363,2889l4388,2889e" filled="f" stroked="t" strokeweight=".716246pt" strokecolor="#5B5B5B">
                <v:path arrowok="t"/>
              </v:shape>
            </v:group>
            <v:group style="position:absolute;left:4331;top:2881;width:511;height:2" coordorigin="4331,2881" coordsize="511,2">
              <v:shape style="position:absolute;left:4331;top:2881;width:511;height:2" coordorigin="4331,2881" coordsize="511,0" path="m4331,2881l4842,2881e" filled="f" stroked="t" strokeweight=".716246pt" strokecolor="#606060">
                <v:path arrowok="t"/>
              </v:shape>
            </v:group>
            <v:group style="position:absolute;left:4785;top:2886;width:544;height:2" coordorigin="4785,2886" coordsize="544,2">
              <v:shape style="position:absolute;left:4785;top:2886;width:544;height:2" coordorigin="4785,2886" coordsize="544,0" path="m4785,2886l5329,2886e" filled="f" stroked="t" strokeweight=".477497pt" strokecolor="#2F2F2F">
                <v:path arrowok="t"/>
              </v:shape>
            </v:group>
            <v:group style="position:absolute;left:5272;top:2886;width:1218;height:2" coordorigin="5272,2886" coordsize="1218,2">
              <v:shape style="position:absolute;left:5272;top:2886;width:1218;height:2" coordorigin="5272,2886" coordsize="1218,0" path="m5272,2886l6489,2886e" filled="f" stroked="t" strokeweight=".716246pt" strokecolor="#4B4B4B">
                <v:path arrowok="t"/>
              </v:shape>
            </v:group>
            <v:group style="position:absolute;left:6045;top:2884;width:1886;height:2" coordorigin="6045,2884" coordsize="1886,2">
              <v:shape style="position:absolute;left:6045;top:2884;width:1886;height:2" coordorigin="6045,2884" coordsize="1886,0" path="m6045,2884l7931,2884e" filled="f" stroked="t" strokeweight=".954994pt" strokecolor="#606060">
                <v:path arrowok="t"/>
              </v:shape>
            </v:group>
            <v:group style="position:absolute;left:7860;top:2881;width:1304;height:2" coordorigin="7860,2881" coordsize="1304,2">
              <v:shape style="position:absolute;left:7860;top:2881;width:1304;height:2" coordorigin="7860,2881" coordsize="1304,0" path="m7860,2881l9163,2881e" filled="f" stroked="t" strokeweight=".477497pt" strokecolor="#383838">
                <v:path arrowok="t"/>
              </v:shape>
            </v:group>
            <v:group style="position:absolute;left:9106;top:2879;width:2550;height:2" coordorigin="9106,2879" coordsize="2550,2">
              <v:shape style="position:absolute;left:9106;top:2879;width:2550;height:2" coordorigin="9106,2879" coordsize="2550,0" path="m9106,2879l11656,2879e" filled="f" stroked="t" strokeweight=".716246pt" strokecolor="#606060">
                <v:path arrowok="t"/>
              </v:shape>
            </v:group>
            <v:group style="position:absolute;left:363;top:3104;width:1256;height:2" coordorigin="363,3104" coordsize="1256,2">
              <v:shape style="position:absolute;left:363;top:3104;width:1256;height:2" coordorigin="363,3104" coordsize="1256,0" path="m363,3104l1619,3104e" filled="f" stroked="t" strokeweight=".716246pt" strokecolor="#5B5B5B">
                <v:path arrowok="t"/>
              </v:shape>
            </v:group>
            <v:group style="position:absolute;left:2244;top:3102;width:3085;height:2" coordorigin="2244,3102" coordsize="3085,2">
              <v:shape style="position:absolute;left:2244;top:3102;width:3085;height:2" coordorigin="2244,3102" coordsize="3085,0" path="m2244,3102l5329,3102e" filled="f" stroked="t" strokeweight=".477497pt" strokecolor="#545454">
                <v:path arrowok="t"/>
              </v:shape>
            </v:group>
            <v:group style="position:absolute;left:6432;top:3099;width:616;height:2" coordorigin="6432,3099" coordsize="616,2">
              <v:shape style="position:absolute;left:6432;top:3099;width:616;height:2" coordorigin="6432,3099" coordsize="616,0" path="m6432,3099l7048,3099e" filled="f" stroked="t" strokeweight=".716246pt" strokecolor="#4F4F4F">
                <v:path arrowok="t"/>
              </v:shape>
            </v:group>
            <v:group style="position:absolute;left:2244;top:3097;width:9411;height:2" coordorigin="2244,3097" coordsize="9411,2">
              <v:shape style="position:absolute;left:2244;top:3097;width:9411;height:2" coordorigin="2244,3097" coordsize="9411,0" path="m2244,3097l11656,3097e" filled="f" stroked="t" strokeweight=".716246pt" strokecolor="#575757">
                <v:path arrowok="t"/>
              </v:shape>
            </v:group>
            <v:group style="position:absolute;left:9454;top:3097;width:592;height:2" coordorigin="9454,3097" coordsize="592,2">
              <v:shape style="position:absolute;left:9454;top:3097;width:592;height:2" coordorigin="9454,3097" coordsize="592,0" path="m9454,3097l10047,3097e" filled="f" stroked="t" strokeweight=".477497pt" strokecolor="#2F2F2F">
                <v:path arrowok="t"/>
              </v:shape>
            </v:group>
            <v:group style="position:absolute;left:358;top:3322;width:1261;height:2" coordorigin="358,3322" coordsize="1261,2">
              <v:shape style="position:absolute;left:358;top:3322;width:1261;height:2" coordorigin="358,3322" coordsize="1261,0" path="m358,3322l1619,3322e" filled="f" stroked="t" strokeweight=".477497pt" strokecolor="#444444">
                <v:path arrowok="t"/>
              </v:shape>
            </v:group>
            <v:group style="position:absolute;left:1561;top:3322;width:1709;height:2" coordorigin="1561,3322" coordsize="1709,2">
              <v:shape style="position:absolute;left:1561;top:3322;width:1709;height:2" coordorigin="1561,3322" coordsize="1709,0" path="m1561,3322l3271,3322e" filled="f" stroked="t" strokeweight=".954994pt" strokecolor="#606060">
                <v:path arrowok="t"/>
              </v:shape>
            </v:group>
            <v:group style="position:absolute;left:3214;top:3322;width:1175;height:2" coordorigin="3214,3322" coordsize="1175,2">
              <v:shape style="position:absolute;left:3214;top:3322;width:1175;height:2" coordorigin="3214,3322" coordsize="1175,0" path="m3214,3322l4388,3322e" filled="f" stroked="t" strokeweight=".477497pt" strokecolor="#3F3F3F">
                <v:path arrowok="t"/>
              </v:shape>
            </v:group>
            <v:group style="position:absolute;left:4188;top:3319;width:2536;height:2" coordorigin="4188,3319" coordsize="2536,2">
              <v:shape style="position:absolute;left:4188;top:3319;width:2536;height:2" coordorigin="4188,3319" coordsize="2536,0" path="m4188,3319l6723,3319e" filled="f" stroked="t" strokeweight=".954994pt" strokecolor="#606060">
                <v:path arrowok="t"/>
              </v:shape>
            </v:group>
            <v:group style="position:absolute;left:6642;top:3317;width:1275;height:2" coordorigin="6642,3317" coordsize="1275,2">
              <v:shape style="position:absolute;left:6642;top:3317;width:1275;height:2" coordorigin="6642,3317" coordsize="1275,0" path="m6642,3317l7917,3317e" filled="f" stroked="t" strokeweight=".477497pt" strokecolor="#383838">
                <v:path arrowok="t"/>
              </v:shape>
            </v:group>
            <v:group style="position:absolute;left:7860;top:3315;width:1652;height:2" coordorigin="7860,3315" coordsize="1652,2">
              <v:shape style="position:absolute;left:7860;top:3315;width:1652;height:2" coordorigin="7860,3315" coordsize="1652,0" path="m7860,3315l9512,3315e" filled="f" stroked="t" strokeweight=".954994pt" strokecolor="#606060">
                <v:path arrowok="t"/>
              </v:shape>
            </v:group>
            <v:group style="position:absolute;left:9454;top:3312;width:592;height:2" coordorigin="9454,3312" coordsize="592,2">
              <v:shape style="position:absolute;left:9454;top:3312;width:592;height:2" coordorigin="9454,3312" coordsize="592,0" path="m9454,3312l10047,3312e" filled="f" stroked="t" strokeweight=".716246pt" strokecolor="#484848">
                <v:path arrowok="t"/>
              </v:shape>
            </v:group>
            <v:group style="position:absolute;left:9989;top:3315;width:1666;height:2" coordorigin="9989,3315" coordsize="1666,2">
              <v:shape style="position:absolute;left:9989;top:3315;width:1666;height:2" coordorigin="9989,3315" coordsize="1666,0" path="m9989,3315l11656,3315e" filled="f" stroked="t" strokeweight=".477497pt" strokecolor="#5B5B5B">
                <v:path arrowok="t"/>
              </v:shape>
            </v:group>
            <v:group style="position:absolute;left:3920;top:3317;width:2;height:747" coordorigin="3920,3317" coordsize="2,747">
              <v:shape style="position:absolute;left:3920;top:3317;width:2;height:747" coordorigin="3920,3317" coordsize="0,747" path="m3920,4064l3920,3317e" filled="f" stroked="t" strokeweight=".954994pt" strokecolor="#575757">
                <v:path arrowok="t"/>
              </v:shape>
            </v:group>
            <v:group style="position:absolute;left:7034;top:3312;width:2;height:751" coordorigin="7034,3312" coordsize="2,751">
              <v:shape style="position:absolute;left:7034;top:3312;width:2;height:751" coordorigin="7034,3312" coordsize="0,751" path="m7034,4064l7034,3312e" filled="f" stroked="t" strokeweight=".954994pt" strokecolor="#575757">
                <v:path arrowok="t"/>
              </v:shape>
            </v:group>
            <v:group style="position:absolute;left:3911;top:3743;width:1967;height:2" coordorigin="3911,3743" coordsize="1967,2">
              <v:shape style="position:absolute;left:3911;top:3743;width:1967;height:2" coordorigin="3911,3743" coordsize="1967,0" path="m3911,3743l5878,3743e" filled="f" stroked="t" strokeweight=".716246pt" strokecolor="#575757">
                <v:path arrowok="t"/>
              </v:shape>
            </v:group>
            <v:group style="position:absolute;left:3873;top:4054;width:2617;height:2" coordorigin="3873,4054" coordsize="2617,2">
              <v:shape style="position:absolute;left:3873;top:4054;width:2617;height:2" coordorigin="3873,4054" coordsize="2617,0" path="m3873,4054l6489,4054e" filled="f" stroked="t" strokeweight="1.193743pt" strokecolor="#3F3F3F">
                <v:path arrowok="t"/>
              </v:shape>
            </v:group>
            <v:group style="position:absolute;left:358;top:4061;width:396;height:2" coordorigin="358,4061" coordsize="396,2">
              <v:shape style="position:absolute;left:358;top:4061;width:396;height:2" coordorigin="358,4061" coordsize="396,0" path="m358,4061l754,4061e" filled="f" stroked="t" strokeweight=".716246pt" strokecolor="#4F4F4F">
                <v:path arrowok="t"/>
              </v:shape>
            </v:group>
            <v:group style="position:absolute;left:697;top:4059;width:425;height:2" coordorigin="697,4059" coordsize="425,2">
              <v:shape style="position:absolute;left:697;top:4059;width:425;height:2" coordorigin="697,4059" coordsize="425,0" path="m697,4059l1122,4059e" filled="f" stroked="t" strokeweight=".477497pt" strokecolor="#3B3B3B">
                <v:path arrowok="t"/>
              </v:shape>
            </v:group>
            <v:group style="position:absolute;left:1065;top:4059;width:554;height:2" coordorigin="1065,4059" coordsize="554,2">
              <v:shape style="position:absolute;left:1065;top:4059;width:554;height:2" coordorigin="1065,4059" coordsize="554,0" path="m1065,4059l1619,4059e" filled="f" stroked="t" strokeweight=".477497pt" strokecolor="#282828">
                <v:path arrowok="t"/>
              </v:shape>
            </v:group>
            <v:group style="position:absolute;left:1561;top:4059;width:1485;height:2" coordorigin="1561,4059" coordsize="1485,2">
              <v:shape style="position:absolute;left:1561;top:4059;width:1485;height:2" coordorigin="1561,4059" coordsize="1485,0" path="m1561,4059l3046,4059e" filled="f" stroked="t" strokeweight=".954994pt" strokecolor="#5B5B5B">
                <v:path arrowok="t"/>
              </v:shape>
            </v:group>
            <v:group style="position:absolute;left:2908;top:4061;width:363;height:2" coordorigin="2908,4061" coordsize="363,2">
              <v:shape style="position:absolute;left:2908;top:4061;width:363;height:2" coordorigin="2908,4061" coordsize="363,0" path="m2908,4061l3271,4061e" filled="f" stroked="t" strokeweight=".477497pt" strokecolor="#444444">
                <v:path arrowok="t"/>
              </v:shape>
            </v:group>
            <v:group style="position:absolute;left:3214;top:4059;width:731;height:2" coordorigin="3214,4059" coordsize="731,2">
              <v:shape style="position:absolute;left:3214;top:4059;width:731;height:2" coordorigin="3214,4059" coordsize="731,0" path="m3214,4059l3944,4059e" filled="f" stroked="t" strokeweight=".477497pt" strokecolor="#282828">
                <v:path arrowok="t"/>
              </v:shape>
            </v:group>
            <v:group style="position:absolute;left:6432;top:4056;width:626;height:2" coordorigin="6432,4056" coordsize="626,2">
              <v:shape style="position:absolute;left:6432;top:4056;width:626;height:2" coordorigin="6432,4056" coordsize="626,0" path="m6432,4056l7057,4056e" filled="f" stroked="t" strokeweight=".716246pt" strokecolor="#4B4F4B">
                <v:path arrowok="t"/>
              </v:shape>
            </v:group>
            <v:group style="position:absolute;left:6986;top:4054;width:482;height:2" coordorigin="6986,4054" coordsize="482,2">
              <v:shape style="position:absolute;left:6986;top:4054;width:482;height:2" coordorigin="6986,4054" coordsize="482,0" path="m6986,4054l7468,4054e" filled="f" stroked="t" strokeweight=".477497pt" strokecolor="#2F2F2F">
                <v:path arrowok="t"/>
              </v:shape>
            </v:group>
            <v:group style="position:absolute;left:7411;top:4054;width:4245;height:2" coordorigin="7411,4054" coordsize="4245,2">
              <v:shape style="position:absolute;left:7411;top:4054;width:4245;height:2" coordorigin="7411,4054" coordsize="4245,0" path="m7411,4054l11656,4054e" filled="f" stroked="t" strokeweight=".954994pt" strokecolor="#5B5B5B">
                <v:path arrowok="t"/>
              </v:shape>
            </v:group>
            <v:group style="position:absolute;left:9454;top:4054;width:592;height:2" coordorigin="9454,4054" coordsize="592,2">
              <v:shape style="position:absolute;left:9454;top:4054;width:592;height:2" coordorigin="9454,4054" coordsize="592,0" path="m9454,4054l10047,4054e" filled="f" stroked="t" strokeweight=".477497pt" strokecolor="#343434">
                <v:path arrowok="t"/>
              </v:shape>
            </v:group>
            <v:group style="position:absolute;left:2419;top:4049;width:2;height:12708" coordorigin="2419,4049" coordsize="2,12708">
              <v:shape style="position:absolute;left:2419;top:4049;width:2;height:12708" coordorigin="2419,4049" coordsize="0,12708" path="m2419,16757l2419,4049e" filled="f" stroked="t" strokeweight=".716246pt" strokecolor="#4F4F4F">
                <v:path arrowok="t"/>
              </v:shape>
            </v:group>
            <v:group style="position:absolute;left:363;top:4487;width:4025;height:2" coordorigin="363,4487" coordsize="4025,2">
              <v:shape style="position:absolute;left:363;top:4487;width:4025;height:2" coordorigin="363,4487" coordsize="4025,0" path="m363,4487l4388,4487e" filled="f" stroked="t" strokeweight=".955279pt" strokecolor="#707070">
                <v:path arrowok="t"/>
              </v:shape>
            </v:group>
            <v:group style="position:absolute;left:1065;top:4487;width:1370;height:2" coordorigin="1065,4487" coordsize="1370,2">
              <v:shape style="position:absolute;left:1065;top:4487;width:1370;height:2" coordorigin="1065,4487" coordsize="1370,0" path="m1065,4487l2435,4487e" filled="f" stroked="t" strokeweight=".477497pt" strokecolor="#575757">
                <v:path arrowok="t"/>
              </v:shape>
            </v:group>
            <v:group style="position:absolute;left:2421;top:4049;width:2;height:12708" coordorigin="2421,4049" coordsize="2,12708">
              <v:shape style="position:absolute;left:2421;top:4049;width:2;height:12708" coordorigin="2421,4049" coordsize="0,12708" path="m2421,16757l2421,4049e" filled="f" stroked="t" strokeweight=".954994pt" strokecolor="#545454">
                <v:path arrowok="t"/>
              </v:shape>
            </v:group>
            <v:group style="position:absolute;left:4331;top:4485;width:998;height:2" coordorigin="4331,4485" coordsize="998,2">
              <v:shape style="position:absolute;left:4331;top:4485;width:998;height:2" coordorigin="4331,4485" coordsize="998,0" path="m4331,4485l5329,4485e" filled="f" stroked="t" strokeweight=".477497pt" strokecolor="#484848">
                <v:path arrowok="t"/>
              </v:shape>
            </v:group>
            <v:group style="position:absolute;left:5272;top:4487;width:535;height:2" coordorigin="5272,4487" coordsize="535,2">
              <v:shape style="position:absolute;left:5272;top:4487;width:535;height:2" coordorigin="5272,4487" coordsize="535,0" path="m5272,4487l5806,4487e" filled="f" stroked="t" strokeweight=".954994pt" strokecolor="#808080">
                <v:path arrowok="t"/>
              </v:shape>
            </v:group>
            <v:group style="position:absolute;left:5749;top:4482;width:4436;height:2" coordorigin="5749,4482" coordsize="4436,2">
              <v:shape style="position:absolute;left:5749;top:4482;width:4436;height:2" coordorigin="5749,4482" coordsize="4436,0" path="m5749,4482l10185,4482e" filled="f" stroked="t" strokeweight=".716246pt" strokecolor="#6B6B6B">
                <v:path arrowok="t"/>
              </v:shape>
            </v:group>
            <v:group style="position:absolute;left:9989;top:4480;width:1666;height:2" coordorigin="9989,4480" coordsize="1666,2">
              <v:shape style="position:absolute;left:9989;top:4480;width:1666;height:2" coordorigin="9989,4480" coordsize="1666,0" path="m9989,4480l11656,4480e" filled="f" stroked="t" strokeweight=".477497pt" strokecolor="#606060">
                <v:path arrowok="t"/>
              </v:shape>
            </v:group>
            <v:group style="position:absolute;left:4952;top:4703;width:855;height:2" coordorigin="4952,4703" coordsize="855,2">
              <v:shape style="position:absolute;left:4952;top:4703;width:855;height:2" coordorigin="4952,4703" coordsize="855,0" path="m4952,4703l5806,4703e" filled="f" stroked="t" strokeweight=".477497pt" strokecolor="#575757">
                <v:path arrowok="t"/>
              </v:shape>
            </v:group>
            <v:group style="position:absolute;left:5749;top:4700;width:740;height:2" coordorigin="5749,4700" coordsize="740,2">
              <v:shape style="position:absolute;left:5749;top:4700;width:740;height:2" coordorigin="5749,4700" coordsize="740,0" path="m5749,4700l6489,4700e" filled="f" stroked="t" strokeweight=".477497pt" strokecolor="#444444">
                <v:path arrowok="t"/>
              </v:shape>
            </v:group>
            <v:group style="position:absolute;left:6432;top:4700;width:267;height:2" coordorigin="6432,4700" coordsize="267,2">
              <v:shape style="position:absolute;left:6432;top:4700;width:267;height:2" coordorigin="6432,4700" coordsize="267,0" path="m6432,4700l6699,4700e" filled="f" stroked="t" strokeweight=".477497pt" strokecolor="#5B5B5B">
                <v:path arrowok="t"/>
              </v:shape>
            </v:group>
            <v:group style="position:absolute;left:2407;top:4700;width:9254;height:2" coordorigin="2407,4700" coordsize="9254,2">
              <v:shape style="position:absolute;left:2407;top:4700;width:9254;height:2" coordorigin="2407,4700" coordsize="9254,0" path="m2407,4700l11660,4700e" filled="f" stroked="t" strokeweight=".716246pt" strokecolor="#6B6B6B">
                <v:path arrowok="t"/>
              </v:shape>
            </v:group>
            <v:group style="position:absolute;left:8375;top:4700;width:788;height:2" coordorigin="8375,4700" coordsize="788,2">
              <v:shape style="position:absolute;left:8375;top:4700;width:788;height:2" coordorigin="8375,4700" coordsize="788,0" path="m8375,4700l9163,4700e" filled="f" stroked="t" strokeweight=".477497pt" strokecolor="#444444">
                <v:path arrowok="t"/>
              </v:shape>
            </v:group>
            <v:group style="position:absolute;left:11651;top:4470;width:2;height:1225" coordorigin="11651,4470" coordsize="2,1225">
              <v:shape style="position:absolute;left:11651;top:4470;width:2;height:1225" coordorigin="11651,4470" coordsize="0,1225" path="m11651,5696l11651,4470e" filled="f" stroked="t" strokeweight=".954994pt" strokecolor="#5B5B5B">
                <v:path arrowok="t"/>
              </v:shape>
            </v:group>
            <v:group style="position:absolute;left:4813;top:5145;width:1647;height:2" coordorigin="4813,5145" coordsize="1647,2">
              <v:shape style="position:absolute;left:4813;top:5145;width:1647;height:2" coordorigin="4813,5145" coordsize="1647,0" path="m4813,5145l6461,5145e" filled="f" stroked="t" strokeweight=".238749pt" strokecolor="#232323">
                <v:path arrowok="t"/>
              </v:shape>
            </v:group>
            <v:group style="position:absolute;left:7898;top:4691;width:2;height:263" coordorigin="7898,4691" coordsize="2,263">
              <v:shape style="position:absolute;left:7898;top:4691;width:2;height:263" coordorigin="7898,4691" coordsize="0,263" path="m7898,4954l7898,4691e" filled="f" stroked="t" strokeweight=".716246pt" strokecolor="#545454">
                <v:path arrowok="t"/>
              </v:shape>
            </v:group>
            <v:group style="position:absolute;left:6461;top:5145;width:979;height:2" coordorigin="6461,5145" coordsize="979,2">
              <v:shape style="position:absolute;left:6461;top:5145;width:979;height:2" coordorigin="6461,5145" coordsize="979,0" path="m6461,5145l7439,5145e" filled="f" stroked="t" strokeweight=".238749pt" strokecolor="#000000">
                <v:path arrowok="t"/>
              </v:shape>
            </v:group>
            <v:group style="position:absolute;left:7439;top:5145;width:965;height:2" coordorigin="7439,5145" coordsize="965,2">
              <v:shape style="position:absolute;left:7439;top:5145;width:965;height:2" coordorigin="7439,5145" coordsize="965,0" path="m7439,5145l8404,5145e" filled="f" stroked="t" strokeweight=".238749pt" strokecolor="#606060">
                <v:path arrowok="t"/>
              </v:shape>
            </v:group>
            <v:group style="position:absolute;left:7893;top:4896;width:2;height:282" coordorigin="7893,4896" coordsize="2,282">
              <v:shape style="position:absolute;left:7893;top:4896;width:2;height:282" coordorigin="7893,4896" coordsize="0,282" path="m7893,5179l7893,4896e" filled="f" stroked="t" strokeweight=".477497pt" strokecolor="#4F4F4F">
                <v:path arrowok="t"/>
              </v:shape>
            </v:group>
            <v:group style="position:absolute;left:8404;top:5145;width:1614;height:2" coordorigin="8404,5145" coordsize="1614,2">
              <v:shape style="position:absolute;left:8404;top:5145;width:1614;height:2" coordorigin="8404,5145" coordsize="1614,0" path="m8404,5145l10018,5145e" filled="f" stroked="t" strokeweight=".238749pt" strokecolor="#000000">
                <v:path arrowok="t"/>
              </v:shape>
            </v:group>
            <v:group style="position:absolute;left:10390;top:5176;width:859;height:2" coordorigin="10390,5176" coordsize="859,2">
              <v:shape style="position:absolute;left:10390;top:5176;width:859;height:2" coordorigin="10390,5176" coordsize="859,0" path="m10390,5176l11250,5176e" filled="f" stroked="t" strokeweight=".238749pt" strokecolor="#808080">
                <v:path arrowok="t"/>
              </v:shape>
            </v:group>
            <v:group style="position:absolute;left:368;top:5117;width:2;height:330" coordorigin="368,5117" coordsize="2,330">
              <v:shape style="position:absolute;left:368;top:5117;width:2;height:330" coordorigin="368,5117" coordsize="0,330" path="m368,5447l368,5117e" filled="f" stroked="t" strokeweight=".477497pt" strokecolor="#383838">
                <v:path arrowok="t"/>
              </v:shape>
            </v:group>
            <v:group style="position:absolute;left:4980;top:4695;width:2;height:2072" coordorigin="4980,4695" coordsize="2,2072">
              <v:shape style="position:absolute;left:4980;top:4695;width:2;height:2072" coordorigin="4980,4695" coordsize="0,2072" path="m4980,6768l4980,4695e" filled="f" stroked="t" strokeweight=".954994pt" strokecolor="#4B4B4B">
                <v:path arrowok="t"/>
              </v:shape>
            </v:group>
            <v:group style="position:absolute;left:4976;top:5430;width:2965;height:2" coordorigin="4976,5430" coordsize="2965,2">
              <v:shape style="position:absolute;left:4976;top:5430;width:2965;height:2" coordorigin="4976,5430" coordsize="2965,0" path="m4976,5430l7941,5430e" filled="f" stroked="t" strokeweight=".716246pt" strokecolor="#545454">
                <v:path arrowok="t"/>
              </v:shape>
            </v:group>
            <v:group style="position:absolute;left:7860;top:5428;width:573;height:2" coordorigin="7860,5428" coordsize="573,2">
              <v:shape style="position:absolute;left:7860;top:5428;width:573;height:2" coordorigin="7860,5428" coordsize="573,0" path="m7860,5428l8433,5428e" filled="f" stroked="t" strokeweight=".477497pt" strokecolor="#3F3F3F">
                <v:path arrowok="t"/>
              </v:shape>
            </v:group>
            <v:group style="position:absolute;left:8375;top:5430;width:3280;height:2" coordorigin="8375,5430" coordsize="3280,2">
              <v:shape style="position:absolute;left:8375;top:5430;width:3280;height:2" coordorigin="8375,5430" coordsize="3280,0" path="m8375,5430l11656,5430e" filled="f" stroked="t" strokeweight=".716246pt" strokecolor="#606060">
                <v:path arrowok="t"/>
              </v:shape>
            </v:group>
            <v:group style="position:absolute;left:368;top:737;width:2;height:16029" coordorigin="368,737" coordsize="2,16029">
              <v:shape style="position:absolute;left:368;top:737;width:2;height:16029" coordorigin="368,737" coordsize="0,16029" path="m368,16767l368,737e" filled="f" stroked="t" strokeweight=".716246pt" strokecolor="#545454">
                <v:path arrowok="t"/>
              </v:shape>
            </v:group>
            <v:group style="position:absolute;left:4971;top:5669;width:2497;height:2" coordorigin="4971,5669" coordsize="2497,2">
              <v:shape style="position:absolute;left:4971;top:5669;width:2497;height:2" coordorigin="4971,5669" coordsize="2497,0" path="m4971,5669l7468,5669e" filled="f" stroked="t" strokeweight=".716246pt" strokecolor="#5B5B5B">
                <v:path arrowok="t"/>
              </v:shape>
            </v:group>
            <v:group style="position:absolute;left:7411;top:5672;width:506;height:2" coordorigin="7411,5672" coordsize="506,2">
              <v:shape style="position:absolute;left:7411;top:5672;width:506;height:2" coordorigin="7411,5672" coordsize="506,0" path="m7411,5672l7917,5672e" filled="f" stroked="t" strokeweight=".477497pt" strokecolor="#3F3F3F">
                <v:path arrowok="t"/>
              </v:shape>
            </v:group>
            <v:group style="position:absolute;left:7860;top:5669;width:3796;height:2" coordorigin="7860,5669" coordsize="3796,2">
              <v:shape style="position:absolute;left:7860;top:5669;width:3796;height:2" coordorigin="7860,5669" coordsize="3796,0" path="m7860,5669l11656,5669e" filled="f" stroked="t" strokeweight=".716246pt" strokecolor="#575757">
                <v:path arrowok="t"/>
              </v:shape>
            </v:group>
            <v:group style="position:absolute;left:2411;top:5887;width:859;height:2" coordorigin="2411,5887" coordsize="859,2">
              <v:shape style="position:absolute;left:2411;top:5887;width:859;height:2" coordorigin="2411,5887" coordsize="859,0" path="m2411,5887l3271,5887e" filled="f" stroked="t" strokeweight=".716246pt" strokecolor="#4B4B4B">
                <v:path arrowok="t"/>
              </v:shape>
            </v:group>
            <v:group style="position:absolute;left:3214;top:5887;width:721;height:2" coordorigin="3214,5887" coordsize="721,2">
              <v:shape style="position:absolute;left:3214;top:5887;width:721;height:2" coordorigin="3214,5887" coordsize="721,0" path="m3214,5887l3935,5887e" filled="f" stroked="t" strokeweight=".477497pt" strokecolor="#2F2F2F">
                <v:path arrowok="t"/>
              </v:shape>
            </v:group>
            <v:group style="position:absolute;left:3877;top:5887;width:511;height:2" coordorigin="3877,5887" coordsize="511,2">
              <v:shape style="position:absolute;left:3877;top:5887;width:511;height:2" coordorigin="3877,5887" coordsize="511,0" path="m3877,5887l4388,5887e" filled="f" stroked="t" strokeweight=".477497pt" strokecolor="#484848">
                <v:path arrowok="t"/>
              </v:shape>
            </v:group>
            <v:group style="position:absolute;left:4297;top:5885;width:4135;height:2" coordorigin="4297,5885" coordsize="4135,2">
              <v:shape style="position:absolute;left:4297;top:5885;width:4135;height:2" coordorigin="4297,5885" coordsize="4135,0" path="m4297,5885l8433,5885e" filled="f" stroked="t" strokeweight=".716246pt" strokecolor="#545454">
                <v:path arrowok="t"/>
              </v:shape>
            </v:group>
            <v:group style="position:absolute;left:8375;top:5887;width:788;height:2" coordorigin="8375,5887" coordsize="788,2">
              <v:shape style="position:absolute;left:8375;top:5887;width:788;height:2" coordorigin="8375,5887" coordsize="788,0" path="m8375,5887l9163,5887e" filled="f" stroked="t" strokeweight=".477497pt" strokecolor="#2B2B2B">
                <v:path arrowok="t"/>
              </v:shape>
            </v:group>
            <v:group style="position:absolute;left:9106;top:5885;width:2550;height:2" coordorigin="9106,5885" coordsize="2550,2">
              <v:shape style="position:absolute;left:9106;top:5885;width:2550;height:2" coordorigin="9106,5885" coordsize="2550,0" path="m9106,5885l11656,5885e" filled="f" stroked="t" strokeweight=".954994pt" strokecolor="#646464">
                <v:path arrowok="t"/>
              </v:shape>
            </v:group>
            <v:group style="position:absolute;left:11651;top:5624;width:2;height:948" coordorigin="11651,5624" coordsize="2,948">
              <v:shape style="position:absolute;left:11651;top:5624;width:2;height:948" coordorigin="11651,5624" coordsize="0,948" path="m11651,6572l11651,5624e" filled="f" stroked="t" strokeweight=".477497pt" strokecolor="#383838">
                <v:path arrowok="t"/>
              </v:shape>
            </v:group>
            <v:group style="position:absolute;left:358;top:6122;width:1361;height:2" coordorigin="358,6122" coordsize="1361,2">
              <v:shape style="position:absolute;left:358;top:6122;width:1361;height:2" coordorigin="358,6122" coordsize="1361,0" path="m358,6122l1719,6122e" filled="f" stroked="t" strokeweight=".954994pt" strokecolor="#606060">
                <v:path arrowok="t"/>
              </v:shape>
            </v:group>
            <v:group style="position:absolute;left:1561;top:6124;width:726;height:2" coordorigin="1561,6124" coordsize="726,2">
              <v:shape style="position:absolute;left:1561;top:6124;width:726;height:2" coordorigin="1561,6124" coordsize="726,0" path="m1561,6124l2287,6124e" filled="f" stroked="t" strokeweight=".477497pt" strokecolor="#4B4B4B">
                <v:path arrowok="t"/>
              </v:shape>
            </v:group>
            <v:group style="position:absolute;left:2230;top:6122;width:205;height:2" coordorigin="2230,6122" coordsize="205,2">
              <v:shape style="position:absolute;left:2230;top:6122;width:205;height:2" coordorigin="2230,6122" coordsize="205,0" path="m2230,6122l2435,6122e" filled="f" stroked="t" strokeweight=".477497pt" strokecolor="#2B2B2B">
                <v:path arrowok="t"/>
              </v:shape>
            </v:group>
            <v:group style="position:absolute;left:2364;top:6119;width:1227;height:2" coordorigin="2364,6119" coordsize="1227,2">
              <v:shape style="position:absolute;left:2364;top:6119;width:1227;height:2" coordorigin="2364,6119" coordsize="1227,0" path="m2364,6119l3591,6119e" filled="f" stroked="t" strokeweight=".477497pt" strokecolor="#484848">
                <v:path arrowok="t"/>
              </v:shape>
            </v:group>
            <v:group style="position:absolute;left:3252;top:6122;width:1213;height:2" coordorigin="3252,6122" coordsize="1213,2">
              <v:shape style="position:absolute;left:3252;top:6122;width:1213;height:2" coordorigin="3252,6122" coordsize="1213,0" path="m3252,6122l4465,6122e" filled="f" stroked="t" strokeweight=".954994pt" strokecolor="#646464">
                <v:path arrowok="t"/>
              </v:shape>
            </v:group>
            <v:group style="position:absolute;left:4331;top:6119;width:511;height:2" coordorigin="4331,6119" coordsize="511,2">
              <v:shape style="position:absolute;left:4331;top:6119;width:511;height:2" coordorigin="4331,6119" coordsize="511,0" path="m4331,6119l4842,6119e" filled="f" stroked="t" strokeweight=".477497pt" strokecolor="#4F4F4F">
                <v:path arrowok="t"/>
              </v:shape>
            </v:group>
            <v:group style="position:absolute;left:4785;top:6122;width:234;height:2" coordorigin="4785,6122" coordsize="234,2">
              <v:shape style="position:absolute;left:4785;top:6122;width:234;height:2" coordorigin="4785,6122" coordsize="234,0" path="m4785,6122l5018,6122e" filled="f" stroked="t" strokeweight=".477497pt" strokecolor="#232323">
                <v:path arrowok="t"/>
              </v:shape>
            </v:group>
            <v:group style="position:absolute;left:4947;top:6122;width:2101;height:2" coordorigin="4947,6122" coordsize="2101,2">
              <v:shape style="position:absolute;left:4947;top:6122;width:2101;height:2" coordorigin="4947,6122" coordsize="2101,0" path="m4947,6122l7048,6122e" filled="f" stroked="t" strokeweight=".716246pt" strokecolor="#575757">
                <v:path arrowok="t"/>
              </v:shape>
            </v:group>
            <v:group style="position:absolute;left:6991;top:6117;width:477;height:2" coordorigin="6991,6117" coordsize="477,2">
              <v:shape style="position:absolute;left:6991;top:6117;width:477;height:2" coordorigin="6991,6117" coordsize="477,0" path="m6991,6117l7468,6117e" filled="f" stroked="t" strokeweight=".716246pt" strokecolor="#444444">
                <v:path arrowok="t"/>
              </v:shape>
            </v:group>
            <v:group style="position:absolute;left:7411;top:6122;width:506;height:2" coordorigin="7411,6122" coordsize="506,2">
              <v:shape style="position:absolute;left:7411;top:6122;width:506;height:2" coordorigin="7411,6122" coordsize="506,0" path="m7411,6122l7917,6122e" filled="f" stroked="t" strokeweight=".477497pt" strokecolor="#343434">
                <v:path arrowok="t"/>
              </v:shape>
            </v:group>
            <v:group style="position:absolute;left:7860;top:6119;width:3796;height:2" coordorigin="7860,6119" coordsize="3796,2">
              <v:shape style="position:absolute;left:7860;top:6119;width:3796;height:2" coordorigin="7860,6119" coordsize="3796,0" path="m7860,6119l11656,6119e" filled="f" stroked="t" strokeweight=".716246pt" strokecolor="#5B5B5B">
                <v:path arrowok="t"/>
              </v:shape>
            </v:group>
            <v:group style="position:absolute;left:7900;top:6112;width:2;height:656" coordorigin="7900,6112" coordsize="2,656">
              <v:shape style="position:absolute;left:7900;top:6112;width:2;height:656" coordorigin="7900,6112" coordsize="0,656" path="m7900,6768l7900,6112e" filled="f" stroked="t" strokeweight=".477497pt" strokecolor="#484848">
                <v:path arrowok="t"/>
              </v:shape>
            </v:group>
            <v:group style="position:absolute;left:2411;top:6543;width:1986;height:2" coordorigin="2411,6543" coordsize="1986,2">
              <v:shape style="position:absolute;left:2411;top:6543;width:1986;height:2" coordorigin="2411,6543" coordsize="1986,0" path="m2411,6543l4398,6543e" filled="f" stroked="t" strokeweight=".716246pt" strokecolor="#606060">
                <v:path arrowok="t"/>
              </v:shape>
            </v:group>
            <v:group style="position:absolute;left:4331;top:6543;width:688;height:2" coordorigin="4331,6543" coordsize="688,2">
              <v:shape style="position:absolute;left:4331;top:6543;width:688;height:2" coordorigin="4331,6543" coordsize="688,0" path="m4331,6543l5018,6543e" filled="f" stroked="t" strokeweight=".477497pt" strokecolor="#383838">
                <v:path arrowok="t"/>
              </v:shape>
            </v:group>
            <v:group style="position:absolute;left:4947;top:6545;width:1772;height:2" coordorigin="4947,6545" coordsize="1772,2">
              <v:shape style="position:absolute;left:4947;top:6545;width:1772;height:2" coordorigin="4947,6545" coordsize="1772,0" path="m4947,6545l6718,6545e" filled="f" stroked="t" strokeweight=".954994pt" strokecolor="#5B5B5B">
                <v:path arrowok="t"/>
              </v:shape>
            </v:group>
            <v:group style="position:absolute;left:6642;top:6543;width:826;height:2" coordorigin="6642,6543" coordsize="826,2">
              <v:shape style="position:absolute;left:6642;top:6543;width:826;height:2" coordorigin="6642,6543" coordsize="826,0" path="m6642,6543l7468,6543e" filled="f" stroked="t" strokeweight=".477497pt" strokecolor="#3B3B3B">
                <v:path arrowok="t"/>
              </v:shape>
            </v:group>
            <v:group style="position:absolute;left:7411;top:6543;width:2101;height:2" coordorigin="7411,6543" coordsize="2101,2">
              <v:shape style="position:absolute;left:7411;top:6543;width:2101;height:2" coordorigin="7411,6543" coordsize="2101,0" path="m7411,6543l9512,6543e" filled="f" stroked="t" strokeweight=".954994pt" strokecolor="#646464">
                <v:path arrowok="t"/>
              </v:shape>
            </v:group>
            <v:group style="position:absolute;left:9454;top:6543;width:592;height:2" coordorigin="9454,6543" coordsize="592,2">
              <v:shape style="position:absolute;left:9454;top:6543;width:592;height:2" coordorigin="9454,6543" coordsize="592,0" path="m9454,6543l10047,6543e" filled="f" stroked="t" strokeweight=".477497pt" strokecolor="#343434">
                <v:path arrowok="t"/>
              </v:shape>
            </v:group>
            <v:group style="position:absolute;left:9989;top:6543;width:1671;height:2" coordorigin="9989,6543" coordsize="1671,2">
              <v:shape style="position:absolute;left:9989;top:6543;width:1671;height:2" coordorigin="9989,6543" coordsize="1671,0" path="m9989,6543l11660,6543e" filled="f" stroked="t" strokeweight=".716246pt" strokecolor="#606060">
                <v:path arrowok="t"/>
              </v:shape>
            </v:group>
            <v:group style="position:absolute;left:2411;top:6761;width:2430;height:2" coordorigin="2411,6761" coordsize="2430,2">
              <v:shape style="position:absolute;left:2411;top:6761;width:2430;height:2" coordorigin="2411,6761" coordsize="2430,0" path="m2411,6761l4842,6761e" filled="f" stroked="t" strokeweight=".716246pt" strokecolor="#575757">
                <v:path arrowok="t"/>
              </v:shape>
            </v:group>
            <v:group style="position:absolute;left:4785;top:6763;width:234;height:2" coordorigin="4785,6763" coordsize="234,2">
              <v:shape style="position:absolute;left:4785;top:6763;width:234;height:2" coordorigin="4785,6763" coordsize="234,0" path="m4785,6763l5018,6763e" filled="f" stroked="t" strokeweight=".477497pt" strokecolor="#2B2B2B">
                <v:path arrowok="t"/>
              </v:shape>
            </v:group>
            <v:group style="position:absolute;left:4947;top:6761;width:2980;height:2" coordorigin="4947,6761" coordsize="2980,2">
              <v:shape style="position:absolute;left:4947;top:6761;width:2980;height:2" coordorigin="4947,6761" coordsize="2980,0" path="m4947,6761l7926,6761e" filled="f" stroked="t" strokeweight=".716246pt" strokecolor="#575757">
                <v:path arrowok="t"/>
              </v:shape>
            </v:group>
            <v:group style="position:absolute;left:7855;top:6761;width:1308;height:2" coordorigin="7855,6761" coordsize="1308,2">
              <v:shape style="position:absolute;left:7855;top:6761;width:1308;height:2" coordorigin="7855,6761" coordsize="1308,0" path="m7855,6761l9163,6761e" filled="f" stroked="t" strokeweight=".477497pt" strokecolor="#444444">
                <v:path arrowok="t"/>
              </v:shape>
            </v:group>
            <v:group style="position:absolute;left:9001;top:6758;width:2660;height:2" coordorigin="9001,6758" coordsize="2660,2">
              <v:shape style="position:absolute;left:9001;top:6758;width:2660;height:2" coordorigin="9001,6758" coordsize="2660,0" path="m9001,6758l11660,6758e" filled="f" stroked="t" strokeweight=".716246pt" strokecolor="#606060">
                <v:path arrowok="t"/>
              </v:shape>
            </v:group>
            <v:group style="position:absolute;left:363;top:6983;width:1924;height:2" coordorigin="363,6983" coordsize="1924,2">
              <v:shape style="position:absolute;left:363;top:6983;width:1924;height:2" coordorigin="363,6983" coordsize="1924,0" path="m363,6983l2287,6983e" filled="f" stroked="t" strokeweight=".716246pt" strokecolor="#5B5B5B">
                <v:path arrowok="t"/>
              </v:shape>
            </v:group>
            <v:group style="position:absolute;left:2230;top:6983;width:205;height:2" coordorigin="2230,6983" coordsize="205,2">
              <v:shape style="position:absolute;left:2230;top:6983;width:205;height:2" coordorigin="2230,6983" coordsize="205,0" path="m2230,6983l2435,6983e" filled="f" stroked="t" strokeweight=".477497pt" strokecolor="#2F2F2F">
                <v:path arrowok="t"/>
              </v:shape>
            </v:group>
            <v:group style="position:absolute;left:2364;top:6981;width:5553;height:2" coordorigin="2364,6981" coordsize="5553,2">
              <v:shape style="position:absolute;left:2364;top:6981;width:5553;height:2" coordorigin="2364,6981" coordsize="5553,0" path="m2364,6981l7917,6981e" filled="f" stroked="t" strokeweight=".716246pt" strokecolor="#575757">
                <v:path arrowok="t"/>
              </v:shape>
            </v:group>
            <v:group style="position:absolute;left:7860;top:6978;width:573;height:2" coordorigin="7860,6978" coordsize="573,2">
              <v:shape style="position:absolute;left:7860;top:6978;width:573;height:2" coordorigin="7860,6978" coordsize="573,0" path="m7860,6978l8433,6978e" filled="f" stroked="t" strokeweight=".477497pt" strokecolor="#444444">
                <v:path arrowok="t"/>
              </v:shape>
            </v:group>
            <v:group style="position:absolute;left:8375;top:6981;width:3285;height:2" coordorigin="8375,6981" coordsize="3285,2">
              <v:shape style="position:absolute;left:8375;top:6981;width:3285;height:2" coordorigin="8375,6981" coordsize="3285,0" path="m8375,6981l11660,6981e" filled="f" stroked="t" strokeweight=".716246pt" strokecolor="#646464">
                <v:path arrowok="t"/>
              </v:shape>
            </v:group>
            <v:group style="position:absolute;left:11653;top:6486;width:2;height:3092" coordorigin="11653,6486" coordsize="2,3092">
              <v:shape style="position:absolute;left:11653;top:6486;width:2;height:3092" coordorigin="11653,6486" coordsize="0,3092" path="m11653,9577l11653,6486e" filled="f" stroked="t" strokeweight=".716246pt" strokecolor="#5B5B5B">
                <v:path arrowok="t"/>
              </v:shape>
            </v:group>
            <v:group style="position:absolute;left:363;top:7409;width:392;height:2" coordorigin="363,7409" coordsize="392,2">
              <v:shape style="position:absolute;left:363;top:7409;width:392;height:2" coordorigin="363,7409" coordsize="392,0" path="m363,7409l754,7409e" filled="f" stroked="t" strokeweight=".954994pt" strokecolor="#646464">
                <v:path arrowok="t"/>
              </v:shape>
            </v:group>
            <v:group style="position:absolute;left:368;top:7175;width:2;height:258" coordorigin="368,7175" coordsize="2,258">
              <v:shape style="position:absolute;left:368;top:7175;width:2;height:258" coordorigin="368,7175" coordsize="0,258" path="m368,7433l368,7175e" filled="f" stroked="t" strokeweight=".477497pt" strokecolor="#1F1F1F">
                <v:path arrowok="t"/>
              </v:shape>
            </v:group>
            <v:group style="position:absolute;left:697;top:7409;width:922;height:2" coordorigin="697,7409" coordsize="922,2">
              <v:shape style="position:absolute;left:697;top:7409;width:922;height:2" coordorigin="697,7409" coordsize="922,0" path="m697,7409l1619,7409e" filled="f" stroked="t" strokeweight=".477497pt" strokecolor="#3B3B3B">
                <v:path arrowok="t"/>
              </v:shape>
            </v:group>
            <v:group style="position:absolute;left:1561;top:7409;width:7602;height:2" coordorigin="1561,7409" coordsize="7602,2">
              <v:shape style="position:absolute;left:1561;top:7409;width:7602;height:2" coordorigin="1561,7409" coordsize="7602,0" path="m1561,7409l9163,7409e" filled="f" stroked="t" strokeweight=".716246pt" strokecolor="#575757">
                <v:path arrowok="t"/>
              </v:shape>
            </v:group>
            <v:group style="position:absolute;left:9106;top:7404;width:941;height:2" coordorigin="9106,7404" coordsize="941,2">
              <v:shape style="position:absolute;left:9106;top:7404;width:941;height:2" coordorigin="9106,7404" coordsize="941,0" path="m9106,7404l10047,7404e" filled="f" stroked="t" strokeweight=".477497pt" strokecolor="#2F2F2F">
                <v:path arrowok="t"/>
              </v:shape>
            </v:group>
            <v:group style="position:absolute;left:9989;top:7404;width:1671;height:2" coordorigin="9989,7404" coordsize="1671,2">
              <v:shape style="position:absolute;left:9989;top:7404;width:1671;height:2" coordorigin="9989,7404" coordsize="1671,0" path="m9989,7404l11660,7404e" filled="f" stroked="t" strokeweight=".716246pt" strokecolor="#575757">
                <v:path arrowok="t"/>
              </v:shape>
            </v:group>
            <v:group style="position:absolute;left:4980;top:7400;width:2;height:249" coordorigin="4980,7400" coordsize="2,249">
              <v:shape style="position:absolute;left:4980;top:7400;width:2;height:249" coordorigin="4980,7400" coordsize="0,249" path="m4980,7649l4980,7400e" filled="f" stroked="t" strokeweight=".716246pt" strokecolor="#2F2F2F">
                <v:path arrowok="t"/>
              </v:shape>
            </v:group>
            <v:group style="position:absolute;left:4976;top:7632;width:2965;height:2" coordorigin="4976,7632" coordsize="2965,2">
              <v:shape style="position:absolute;left:4976;top:7632;width:2965;height:2" coordorigin="4976,7632" coordsize="2965,0" path="m4976,7632l7941,7632e" filled="f" stroked="t" strokeweight=".716246pt" strokecolor="#545454">
                <v:path arrowok="t"/>
              </v:shape>
            </v:group>
            <v:group style="position:absolute;left:7860;top:7629;width:1304;height:2" coordorigin="7860,7629" coordsize="1304,2">
              <v:shape style="position:absolute;left:7860;top:7629;width:1304;height:2" coordorigin="7860,7629" coordsize="1304,0" path="m7860,7629l9163,7629e" filled="f" stroked="t" strokeweight=".477497pt" strokecolor="#343434">
                <v:path arrowok="t"/>
              </v:shape>
            </v:group>
            <v:group style="position:absolute;left:9106;top:7627;width:2555;height:2" coordorigin="9106,7627" coordsize="2555,2">
              <v:shape style="position:absolute;left:9106;top:7627;width:2555;height:2" coordorigin="9106,7627" coordsize="2555,0" path="m9106,7627l11660,7627e" filled="f" stroked="t" strokeweight=".716246pt" strokecolor="#5B5B5B">
                <v:path arrowok="t"/>
              </v:shape>
            </v:group>
            <v:group style="position:absolute;left:4983;top:7400;width:2;height:680" coordorigin="4983,7400" coordsize="2,680">
              <v:shape style="position:absolute;left:4983;top:7400;width:2;height:680" coordorigin="4983,7400" coordsize="0,680" path="m4983,8079l4983,7400e" filled="f" stroked="t" strokeweight=".716246pt" strokecolor="#444444">
                <v:path arrowok="t"/>
              </v:shape>
            </v:group>
            <v:group style="position:absolute;left:4976;top:7852;width:2994;height:2" coordorigin="4976,7852" coordsize="2994,2">
              <v:shape style="position:absolute;left:4976;top:7852;width:2994;height:2" coordorigin="4976,7852" coordsize="2994,0" path="m4976,7852l7969,7852e" filled="f" stroked="t" strokeweight=".716246pt" strokecolor="#5B5B5B">
                <v:path arrowok="t"/>
              </v:shape>
            </v:group>
            <v:group style="position:absolute;left:7860;top:7850;width:1542;height:2" coordorigin="7860,7850" coordsize="1542,2">
              <v:shape style="position:absolute;left:7860;top:7850;width:1542;height:2" coordorigin="7860,7850" coordsize="1542,0" path="m7860,7850l9402,7850e" filled="f" stroked="t" strokeweight=".477497pt" strokecolor="#444444">
                <v:path arrowok="t"/>
              </v:shape>
            </v:group>
            <v:group style="position:absolute;left:9345;top:7850;width:2321;height:2" coordorigin="9345,7850" coordsize="2321,2">
              <v:shape style="position:absolute;left:9345;top:7850;width:2321;height:2" coordorigin="9345,7850" coordsize="2321,0" path="m9345,7850l11665,7850e" filled="f" stroked="t" strokeweight=".716246pt" strokecolor="#5B5B5B">
                <v:path arrowok="t"/>
              </v:shape>
            </v:group>
            <v:group style="position:absolute;left:358;top:8067;width:3151;height:2" coordorigin="358,8067" coordsize="3151,2">
              <v:shape style="position:absolute;left:358;top:8067;width:3151;height:2" coordorigin="358,8067" coordsize="3151,0" path="m358,8067l3510,8067e" filled="f" stroked="t" strokeweight=".954994pt" strokecolor="#646464">
                <v:path arrowok="t"/>
              </v:shape>
            </v:group>
            <v:group style="position:absolute;left:3452;top:8070;width:239;height:2" coordorigin="3452,8070" coordsize="239,2">
              <v:shape style="position:absolute;left:3452;top:8070;width:239;height:2" coordorigin="3452,8070" coordsize="239,0" path="m3452,8070l3691,8070e" filled="f" stroked="t" strokeweight=".477497pt" strokecolor="#3B3B3B">
                <v:path arrowok="t"/>
              </v:shape>
            </v:group>
            <v:group style="position:absolute;left:3634;top:8067;width:3257;height:2" coordorigin="3634,8067" coordsize="3257,2">
              <v:shape style="position:absolute;left:3634;top:8067;width:3257;height:2" coordorigin="3634,8067" coordsize="3257,0" path="m3634,8067l6890,8067e" filled="f" stroked="t" strokeweight=".716246pt" strokecolor="#5B5B5B">
                <v:path arrowok="t"/>
              </v:shape>
            </v:group>
            <v:group style="position:absolute;left:6833;top:8065;width:635;height:2" coordorigin="6833,8065" coordsize="635,2">
              <v:shape style="position:absolute;left:6833;top:8065;width:635;height:2" coordorigin="6833,8065" coordsize="635,0" path="m6833,8065l7468,8065e" filled="f" stroked="t" strokeweight=".477497pt" strokecolor="#343434">
                <v:path arrowok="t"/>
              </v:shape>
            </v:group>
            <v:group style="position:absolute;left:7411;top:8065;width:1991;height:2" coordorigin="7411,8065" coordsize="1991,2">
              <v:shape style="position:absolute;left:7411;top:8065;width:1991;height:2" coordorigin="7411,8065" coordsize="1991,0" path="m7411,8065l9402,8065e" filled="f" stroked="t" strokeweight=".954994pt" strokecolor="#606060">
                <v:path arrowok="t"/>
              </v:shape>
            </v:group>
            <v:group style="position:absolute;left:9345;top:8065;width:702;height:2" coordorigin="9345,8065" coordsize="702,2">
              <v:shape style="position:absolute;left:9345;top:8065;width:702;height:2" coordorigin="9345,8065" coordsize="702,0" path="m9345,8065l10047,8065e" filled="f" stroked="t" strokeweight=".477497pt" strokecolor="#343434">
                <v:path arrowok="t"/>
              </v:shape>
            </v:group>
            <v:group style="position:absolute;left:9989;top:8065;width:1676;height:2" coordorigin="9989,8065" coordsize="1676,2">
              <v:shape style="position:absolute;left:9989;top:8065;width:1676;height:2" coordorigin="9989,8065" coordsize="1676,0" path="m9989,8065l11665,8065e" filled="f" stroked="t" strokeweight=".716246pt" strokecolor="#606060">
                <v:path arrowok="t"/>
              </v:shape>
            </v:group>
            <v:group style="position:absolute;left:363;top:8481;width:2;height:675" coordorigin="363,8481" coordsize="2,675">
              <v:shape style="position:absolute;left:363;top:8481;width:2;height:675" coordorigin="363,8481" coordsize="0,675" path="m363,9156l363,8481e" filled="f" stroked="t" strokeweight=".477497pt" strokecolor="#282828">
                <v:path arrowok="t"/>
              </v:shape>
            </v:group>
            <v:group style="position:absolute;left:353;top:9321;width:769;height:2" coordorigin="353,9321" coordsize="769,2">
              <v:shape style="position:absolute;left:353;top:9321;width:769;height:2" coordorigin="353,9321" coordsize="769,0" path="m353,9321l1122,9321e" filled="f" stroked="t" strokeweight=".954994pt" strokecolor="#646464">
                <v:path arrowok="t"/>
              </v:shape>
            </v:group>
            <v:group style="position:absolute;left:1065;top:9324;width:554;height:2" coordorigin="1065,9324" coordsize="554,2">
              <v:shape style="position:absolute;left:1065;top:9324;width:554;height:2" coordorigin="1065,9324" coordsize="554,0" path="m1065,9324l1619,9324e" filled="f" stroked="t" strokeweight=".477497pt" strokecolor="#343434">
                <v:path arrowok="t"/>
              </v:shape>
            </v:group>
            <v:group style="position:absolute;left:1561;top:9321;width:10099;height:2" coordorigin="1561,9321" coordsize="10099,2">
              <v:shape style="position:absolute;left:1561;top:9321;width:10099;height:2" coordorigin="1561,9321" coordsize="10099,0" path="m1561,9321l11660,9321e" filled="f" stroked="t" strokeweight=".716246pt" strokecolor="#575757">
                <v:path arrowok="t"/>
              </v:shape>
            </v:group>
            <v:group style="position:absolute;left:11656;top:9520;width:2;height:684" coordorigin="11656,9520" coordsize="2,684">
              <v:shape style="position:absolute;left:11656;top:9520;width:2;height:684" coordorigin="11656,9520" coordsize="0,684" path="m11656,10204l11656,9520e" filled="f" stroked="t" strokeweight=".477497pt" strokecolor="#3B3B3B">
                <v:path arrowok="t"/>
              </v:shape>
            </v:group>
            <v:group style="position:absolute;left:950;top:10793;width:668;height:2" coordorigin="950,10793" coordsize="668,2">
              <v:shape style="position:absolute;left:950;top:10793;width:668;height:2" coordorigin="950,10793" coordsize="668,0" path="m950,10793l1619,10793e" filled="f" stroked="t" strokeweight=".716246pt" strokecolor="#4F4F4F">
                <v:path arrowok="t"/>
              </v:shape>
            </v:group>
            <v:group style="position:absolute;left:1418;top:10791;width:1619;height:2" coordorigin="1418,10791" coordsize="1619,2">
              <v:shape style="position:absolute;left:1418;top:10791;width:1619;height:2" coordorigin="1418,10791" coordsize="1619,0" path="m1418,10791l3037,10791e" filled="f" stroked="t" strokeweight=".954994pt" strokecolor="#676767">
                <v:path arrowok="t"/>
              </v:shape>
            </v:group>
            <v:group style="position:absolute;left:2908;top:10788;width:363;height:2" coordorigin="2908,10788" coordsize="363,2">
              <v:shape style="position:absolute;left:2908;top:10788;width:363;height:2" coordorigin="2908,10788" coordsize="363,0" path="m2908,10788l3271,10788e" filled="f" stroked="t" strokeweight=".716246pt" strokecolor="#4F4F4F">
                <v:path arrowok="t"/>
              </v:shape>
            </v:group>
            <v:group style="position:absolute;left:3214;top:10788;width:721;height:2" coordorigin="3214,10788" coordsize="721,2">
              <v:shape style="position:absolute;left:3214;top:10788;width:721;height:2" coordorigin="3214,10788" coordsize="721,0" path="m3214,10788l3935,10788e" filled="f" stroked="t" strokeweight=".477497pt" strokecolor="#2B2B2B">
                <v:path arrowok="t"/>
              </v:shape>
            </v:group>
            <v:group style="position:absolute;left:3877;top:10788;width:511;height:2" coordorigin="3877,10788" coordsize="511,2">
              <v:shape style="position:absolute;left:3877;top:10788;width:511;height:2" coordorigin="3877,10788" coordsize="511,0" path="m3877,10788l4388,10788e" filled="f" stroked="t" strokeweight=".477497pt" strokecolor="#3F3F3F">
                <v:path arrowok="t"/>
              </v:shape>
            </v:group>
            <v:group style="position:absolute;left:4264;top:10786;width:2784;height:2" coordorigin="4264,10786" coordsize="2784,2">
              <v:shape style="position:absolute;left:4264;top:10786;width:2784;height:2" coordorigin="4264,10786" coordsize="2784,0" path="m4264,10786l7048,10786e" filled="f" stroked="t" strokeweight=".716246pt" strokecolor="#575757">
                <v:path arrowok="t"/>
              </v:shape>
            </v:group>
            <v:group style="position:absolute;left:6991;top:10784;width:477;height:2" coordorigin="6991,10784" coordsize="477,2">
              <v:shape style="position:absolute;left:6991;top:10784;width:477;height:2" coordorigin="6991,10784" coordsize="477,0" path="m6991,10784l7468,10784e" filled="f" stroked="t" strokeweight=".477497pt" strokecolor="#2F2F2F">
                <v:path arrowok="t"/>
              </v:shape>
            </v:group>
            <v:group style="position:absolute;left:7411;top:10788;width:506;height:2" coordorigin="7411,10788" coordsize="506,2">
              <v:shape style="position:absolute;left:7411;top:10788;width:506;height:2" coordorigin="7411,10788" coordsize="506,0" path="m7411,10788l7917,10788e" filled="f" stroked="t" strokeweight=".716246pt" strokecolor="#545454">
                <v:path arrowok="t"/>
              </v:shape>
            </v:group>
            <v:group style="position:absolute;left:7659;top:10781;width:1743;height:2" coordorigin="7659,10781" coordsize="1743,2">
              <v:shape style="position:absolute;left:7659;top:10781;width:1743;height:2" coordorigin="7659,10781" coordsize="1743,0" path="m7659,10781l9402,10781e" filled="f" stroked="t" strokeweight=".954994pt" strokecolor="#676767">
                <v:path arrowok="t"/>
              </v:shape>
            </v:group>
            <v:group style="position:absolute;left:9345;top:10784;width:167;height:2" coordorigin="9345,10784" coordsize="167,2">
              <v:shape style="position:absolute;left:9345;top:10784;width:167;height:2" coordorigin="9345,10784" coordsize="167,0" path="m9345,10784l9512,10784e" filled="f" stroked="t" strokeweight=".477497pt" strokecolor="#484848">
                <v:path arrowok="t"/>
              </v:shape>
            </v:group>
            <v:group style="position:absolute;left:9454;top:10784;width:592;height:2" coordorigin="9454,10784" coordsize="592,2">
              <v:shape style="position:absolute;left:9454;top:10784;width:592;height:2" coordorigin="9454,10784" coordsize="592,0" path="m9454,10784l10047,10784e" filled="f" stroked="t" strokeweight=".477497pt" strokecolor="#343434">
                <v:path arrowok="t"/>
              </v:shape>
            </v:group>
            <v:group style="position:absolute;left:9989;top:10784;width:1676;height:2" coordorigin="9989,10784" coordsize="1676,2">
              <v:shape style="position:absolute;left:9989;top:10784;width:1676;height:2" coordorigin="9989,10784" coordsize="1676,0" path="m9989,10784l11665,10784e" filled="f" stroked="t" strokeweight=".716246pt" strokecolor="#606060">
                <v:path arrowok="t"/>
              </v:shape>
            </v:group>
            <v:group style="position:absolute;left:11658;top:10147;width:2;height:6466" coordorigin="11658,10147" coordsize="2,6466">
              <v:shape style="position:absolute;left:11658;top:10147;width:2;height:6466" coordorigin="11658,10147" coordsize="0,6466" path="m11658,16613l11658,10147e" filled="f" stroked="t" strokeweight=".716246pt" strokecolor="#606060">
                <v:path arrowok="t"/>
              </v:shape>
            </v:group>
            <v:group style="position:absolute;left:358;top:11126;width:3056;height:2" coordorigin="358,11126" coordsize="3056,2">
              <v:shape style="position:absolute;left:358;top:11126;width:3056;height:2" coordorigin="358,11126" coordsize="3056,0" path="m358,11126l3414,11126e" filled="f" stroked="t" strokeweight=".716246pt" strokecolor="#606060">
                <v:path arrowok="t"/>
              </v:shape>
            </v:group>
            <v:group style="position:absolute;left:3357;top:11123;width:578;height:2" coordorigin="3357,11123" coordsize="578,2">
              <v:shape style="position:absolute;left:3357;top:11123;width:578;height:2" coordorigin="3357,11123" coordsize="578,0" path="m3357,11123l3935,11123e" filled="f" stroked="t" strokeweight=".477497pt" strokecolor="#343434">
                <v:path arrowok="t"/>
              </v:shape>
            </v:group>
            <v:group style="position:absolute;left:3877;top:11123;width:511;height:2" coordorigin="3877,11123" coordsize="511,2">
              <v:shape style="position:absolute;left:3877;top:11123;width:511;height:2" coordorigin="3877,11123" coordsize="511,0" path="m3877,11123l4388,11123e" filled="f" stroked="t" strokeweight=".477497pt" strokecolor="#484848">
                <v:path arrowok="t"/>
              </v:shape>
            </v:group>
            <v:group style="position:absolute;left:4317;top:11121;width:1490;height:2" coordorigin="4317,11121" coordsize="1490,2">
              <v:shape style="position:absolute;left:4317;top:11121;width:1490;height:2" coordorigin="4317,11121" coordsize="1490,0" path="m4317,11121l5806,11121e" filled="f" stroked="t" strokeweight=".954994pt" strokecolor="#606060">
                <v:path arrowok="t"/>
              </v:shape>
            </v:group>
            <v:group style="position:absolute;left:5749;top:11123;width:740;height:2" coordorigin="5749,11123" coordsize="740,2">
              <v:shape style="position:absolute;left:5749;top:11123;width:740;height:2" coordorigin="5749,11123" coordsize="740,0" path="m5749,11123l6489,11123e" filled="f" stroked="t" strokeweight=".477497pt" strokecolor="#2F2F2F">
                <v:path arrowok="t"/>
              </v:shape>
            </v:group>
            <v:group style="position:absolute;left:6432;top:11123;width:267;height:2" coordorigin="6432,11123" coordsize="267,2">
              <v:shape style="position:absolute;left:6432;top:11123;width:267;height:2" coordorigin="6432,11123" coordsize="267,0" path="m6432,11123l6699,11123e" filled="f" stroked="t" strokeweight=".477497pt" strokecolor="#444444">
                <v:path arrowok="t"/>
              </v:shape>
            </v:group>
            <v:group style="position:absolute;left:6642;top:11121;width:2521;height:2" coordorigin="6642,11121" coordsize="2521,2">
              <v:shape style="position:absolute;left:6642;top:11121;width:2521;height:2" coordorigin="6642,11121" coordsize="2521,0" path="m6642,11121l9163,11121e" filled="f" stroked="t" strokeweight=".954994pt" strokecolor="#646464">
                <v:path arrowok="t"/>
              </v:shape>
            </v:group>
            <v:group style="position:absolute;left:9106;top:11119;width:406;height:2" coordorigin="9106,11119" coordsize="406,2">
              <v:shape style="position:absolute;left:9106;top:11119;width:406;height:2" coordorigin="9106,11119" coordsize="406,0" path="m9106,11119l9512,11119e" filled="f" stroked="t" strokeweight=".477497pt" strokecolor="#4B4B4B">
                <v:path arrowok="t"/>
              </v:shape>
            </v:group>
            <v:group style="position:absolute;left:9454;top:11119;width:592;height:2" coordorigin="9454,11119" coordsize="592,2">
              <v:shape style="position:absolute;left:9454;top:11119;width:592;height:2" coordorigin="9454,11119" coordsize="592,0" path="m9454,11119l10047,11119e" filled="f" stroked="t" strokeweight=".477497pt" strokecolor="#343434">
                <v:path arrowok="t"/>
              </v:shape>
            </v:group>
            <v:group style="position:absolute;left:9989;top:11119;width:1676;height:2" coordorigin="9989,11119" coordsize="1676,2">
              <v:shape style="position:absolute;left:9989;top:11119;width:1676;height:2" coordorigin="9989,11119" coordsize="1676,0" path="m9989,11119l11665,11119e" filled="f" stroked="t" strokeweight=".716246pt" strokecolor="#5B5B5B">
                <v:path arrowok="t"/>
              </v:shape>
            </v:group>
            <v:group style="position:absolute;left:358;top:11358;width:1929;height:2" coordorigin="358,11358" coordsize="1929,2">
              <v:shape style="position:absolute;left:358;top:11358;width:1929;height:2" coordorigin="358,11358" coordsize="1929,0" path="m358,11358l2287,11358e" filled="f" stroked="t" strokeweight=".716246pt" strokecolor="#646464">
                <v:path arrowok="t"/>
              </v:shape>
            </v:group>
            <v:group style="position:absolute;left:2230;top:11358;width:205;height:2" coordorigin="2230,11358" coordsize="205,2">
              <v:shape style="position:absolute;left:2230;top:11358;width:205;height:2" coordorigin="2230,11358" coordsize="205,0" path="m2230,11358l2435,11358e" filled="f" stroked="t" strokeweight=".477497pt" strokecolor="#383838">
                <v:path arrowok="t"/>
              </v:shape>
            </v:group>
            <v:group style="position:absolute;left:2364;top:11356;width:9302;height:2" coordorigin="2364,11356" coordsize="9302,2">
              <v:shape style="position:absolute;left:2364;top:11356;width:9302;height:2" coordorigin="2364,11356" coordsize="9302,0" path="m2364,11356l11665,11356e" filled="f" stroked="t" strokeweight=".716246pt" strokecolor="#5B5B5B">
                <v:path arrowok="t"/>
              </v:shape>
            </v:group>
            <v:group style="position:absolute;left:358;top:11837;width:1261;height:2" coordorigin="358,11837" coordsize="1261,2">
              <v:shape style="position:absolute;left:358;top:11837;width:1261;height:2" coordorigin="358,11837" coordsize="1261,0" path="m358,11837l1619,11837e" filled="f" stroked="t" strokeweight=".954994pt" strokecolor="#646464">
                <v:path arrowok="t"/>
              </v:shape>
            </v:group>
            <v:group style="position:absolute;left:1561;top:11839;width:726;height:2" coordorigin="1561,11839" coordsize="726,2">
              <v:shape style="position:absolute;left:1561;top:11839;width:726;height:2" coordorigin="1561,11839" coordsize="726,0" path="m1561,11839l2287,11839e" filled="f" stroked="t" strokeweight=".477497pt" strokecolor="#4F4F4F">
                <v:path arrowok="t"/>
              </v:shape>
            </v:group>
            <v:group style="position:absolute;left:2230;top:11837;width:205;height:2" coordorigin="2230,11837" coordsize="205,2">
              <v:shape style="position:absolute;left:2230;top:11837;width:205;height:2" coordorigin="2230,11837" coordsize="205,0" path="m2230,11837l2435,11837e" filled="f" stroked="t" strokeweight=".477497pt" strokecolor="#343434">
                <v:path arrowok="t"/>
              </v:shape>
            </v:group>
            <v:group style="position:absolute;left:2364;top:11839;width:2025;height:2" coordorigin="2364,11839" coordsize="2025,2">
              <v:shape style="position:absolute;left:2364;top:11839;width:2025;height:2" coordorigin="2364,11839" coordsize="2025,0" path="m2364,11839l4388,11839e" filled="f" stroked="t" strokeweight=".954994pt" strokecolor="#606060">
                <v:path arrowok="t"/>
              </v:shape>
            </v:group>
            <v:group style="position:absolute;left:4331;top:11837;width:998;height:2" coordorigin="4331,11837" coordsize="998,2">
              <v:shape style="position:absolute;left:4331;top:11837;width:998;height:2" coordorigin="4331,11837" coordsize="998,0" path="m4331,11837l5329,11837e" filled="f" stroked="t" strokeweight=".477497pt" strokecolor="#383838">
                <v:path arrowok="t"/>
              </v:shape>
            </v:group>
            <v:group style="position:absolute;left:5272;top:11834;width:6394;height:2" coordorigin="5272,11834" coordsize="6394,2">
              <v:shape style="position:absolute;left:5272;top:11834;width:6394;height:2" coordorigin="5272,11834" coordsize="6394,0" path="m5272,11834l11665,11834e" filled="f" stroked="t" strokeweight=".716246pt" strokecolor="#5B5B5B">
                <v:path arrowok="t"/>
              </v:shape>
            </v:group>
            <v:group style="position:absolute;left:7411;top:11834;width:1022;height:2" coordorigin="7411,11834" coordsize="1022,2">
              <v:shape style="position:absolute;left:7411;top:11834;width:1022;height:2" coordorigin="7411,11834" coordsize="1022,0" path="m7411,11834l8433,11834e" filled="f" stroked="t" strokeweight=".477497pt" strokecolor="#444444">
                <v:path arrowok="t"/>
              </v:shape>
            </v:group>
            <v:group style="position:absolute;left:358;top:12054;width:1929;height:2" coordorigin="358,12054" coordsize="1929,2">
              <v:shape style="position:absolute;left:358;top:12054;width:1929;height:2" coordorigin="358,12054" coordsize="1929,0" path="m358,12054l2287,12054e" filled="f" stroked="t" strokeweight=".716246pt" strokecolor="#646464">
                <v:path arrowok="t"/>
              </v:shape>
            </v:group>
            <v:group style="position:absolute;left:2230;top:12052;width:1705;height:2" coordorigin="2230,12052" coordsize="1705,2">
              <v:shape style="position:absolute;left:2230;top:12052;width:1705;height:2" coordorigin="2230,12052" coordsize="1705,0" path="m2230,12052l3935,12052e" filled="f" stroked="t" strokeweight=".477497pt" strokecolor="#4B4B4B">
                <v:path arrowok="t"/>
              </v:shape>
            </v:group>
            <v:group style="position:absolute;left:3787;top:12054;width:2020;height:2" coordorigin="3787,12054" coordsize="2020,2">
              <v:shape style="position:absolute;left:3787;top:12054;width:2020;height:2" coordorigin="3787,12054" coordsize="2020,0" path="m3787,12054l5806,12054e" filled="f" stroked="t" strokeweight=".954994pt" strokecolor="#676767">
                <v:path arrowok="t"/>
              </v:shape>
            </v:group>
            <v:group style="position:absolute;left:5749;top:12052;width:1719;height:2" coordorigin="5749,12052" coordsize="1719,2">
              <v:shape style="position:absolute;left:5749;top:12052;width:1719;height:2" coordorigin="5749,12052" coordsize="1719,0" path="m5749,12052l7468,12052e" filled="f" stroked="t" strokeweight=".716246pt" strokecolor="#4F4F4F">
                <v:path arrowok="t"/>
              </v:shape>
            </v:group>
            <v:group style="position:absolute;left:6718;top:12050;width:2445;height:2" coordorigin="6718,12050" coordsize="2445,2">
              <v:shape style="position:absolute;left:6718;top:12050;width:2445;height:2" coordorigin="6718,12050" coordsize="2445,0" path="m6718,12050l9163,12050e" filled="f" stroked="t" strokeweight=".954994pt" strokecolor="#646464">
                <v:path arrowok="t"/>
              </v:shape>
            </v:group>
            <v:group style="position:absolute;left:9106;top:12047;width:406;height:2" coordorigin="9106,12047" coordsize="406,2">
              <v:shape style="position:absolute;left:9106;top:12047;width:406;height:2" coordorigin="9106,12047" coordsize="406,0" path="m9106,12047l9512,12047e" filled="f" stroked="t" strokeweight=".477497pt" strokecolor="#575757">
                <v:path arrowok="t"/>
              </v:shape>
            </v:group>
            <v:group style="position:absolute;left:9454;top:12047;width:592;height:2" coordorigin="9454,12047" coordsize="592,2">
              <v:shape style="position:absolute;left:9454;top:12047;width:592;height:2" coordorigin="9454,12047" coordsize="592,0" path="m9454,12047l10047,12047e" filled="f" stroked="t" strokeweight=".477497pt" strokecolor="#3F3F3F">
                <v:path arrowok="t"/>
              </v:shape>
            </v:group>
            <v:group style="position:absolute;left:9989;top:12047;width:1676;height:2" coordorigin="9989,12047" coordsize="1676,2">
              <v:shape style="position:absolute;left:9989;top:12047;width:1676;height:2" coordorigin="9989,12047" coordsize="1676,0" path="m9989,12047l11665,12047e" filled="f" stroked="t" strokeweight=".954994pt" strokecolor="#707070">
                <v:path arrowok="t"/>
              </v:shape>
            </v:group>
            <v:group style="position:absolute;left:353;top:12291;width:401;height:2" coordorigin="353,12291" coordsize="401,2">
              <v:shape style="position:absolute;left:353;top:12291;width:401;height:2" coordorigin="353,12291" coordsize="401,0" path="m353,12291l754,12291e" filled="f" stroked="t" strokeweight=".716246pt" strokecolor="#646464">
                <v:path arrowok="t"/>
              </v:shape>
            </v:group>
            <v:group style="position:absolute;left:697;top:12291;width:926;height:2" coordorigin="697,12291" coordsize="926,2">
              <v:shape style="position:absolute;left:697;top:12291;width:926;height:2" coordorigin="697,12291" coordsize="926,0" path="m697,12291l1623,12291e" filled="f" stroked="t" strokeweight=".477497pt" strokecolor="#3B3B3B">
                <v:path arrowok="t"/>
              </v:shape>
            </v:group>
            <v:group style="position:absolute;left:1093;top:12052;width:2;height:235" coordorigin="1093,12052" coordsize="2,235">
              <v:shape style="position:absolute;left:1093;top:12052;width:2;height:235" coordorigin="1093,12052" coordsize="0,235" path="m1093,12287l1093,12052e" filled="f" stroked="t" strokeweight=".238749pt" strokecolor="#5B5B5B">
                <v:path arrowok="t"/>
              </v:shape>
            </v:group>
            <v:group style="position:absolute;left:1590;top:12052;width:2;height:235" coordorigin="1590,12052" coordsize="2,235">
              <v:shape style="position:absolute;left:1590;top:12052;width:2;height:235" coordorigin="1590,12052" coordsize="0,235" path="m1590,12287l1590,12052e" filled="f" stroked="t" strokeweight=".238749pt" strokecolor="#646464">
                <v:path arrowok="t"/>
              </v:shape>
            </v:group>
            <v:group style="position:absolute;left:1561;top:12289;width:5152;height:2" coordorigin="1561,12289" coordsize="5152,2">
              <v:shape style="position:absolute;left:1561;top:12289;width:5152;height:2" coordorigin="1561,12289" coordsize="5152,0" path="m1561,12289l6714,12289e" filled="f" stroked="t" strokeweight=".716246pt" strokecolor="#606060">
                <v:path arrowok="t"/>
              </v:shape>
            </v:group>
            <v:group style="position:absolute;left:6642;top:12287;width:1275;height:2" coordorigin="6642,12287" coordsize="1275,2">
              <v:shape style="position:absolute;left:6642;top:12287;width:1275;height:2" coordorigin="6642,12287" coordsize="1275,0" path="m6642,12287l7917,12287e" filled="f" stroked="t" strokeweight=".477497pt" strokecolor="#444444">
                <v:path arrowok="t"/>
              </v:shape>
            </v:group>
            <v:group style="position:absolute;left:7449;top:12042;width:2;height:967" coordorigin="7449,12042" coordsize="2,967">
              <v:shape style="position:absolute;left:7449;top:12042;width:2;height:967" coordorigin="7449,12042" coordsize="0,967" path="m7449,13009l7449,12042e" filled="f" stroked="t" strokeweight=".954994pt" strokecolor="#4F4F4F">
                <v:path arrowok="t"/>
              </v:shape>
            </v:group>
            <v:group style="position:absolute;left:7860;top:12282;width:3806;height:2" coordorigin="7860,12282" coordsize="3806,2">
              <v:shape style="position:absolute;left:7860;top:12282;width:3806;height:2" coordorigin="7860,12282" coordsize="3806,0" path="m7860,12282l11665,12282e" filled="f" stroked="t" strokeweight=".716246pt" strokecolor="#646464">
                <v:path arrowok="t"/>
              </v:shape>
            </v:group>
            <v:group style="position:absolute;left:1093;top:12272;width:2;height:440" coordorigin="1093,12272" coordsize="2,440">
              <v:shape style="position:absolute;left:1093;top:12272;width:2;height:440" coordorigin="1093,12272" coordsize="0,440" path="m1093,12713l1093,12272e" filled="f" stroked="t" strokeweight=".238749pt" strokecolor="#3B3B3B">
                <v:path arrowok="t"/>
              </v:shape>
            </v:group>
            <v:group style="position:absolute;left:1590;top:12272;width:2;height:440" coordorigin="1590,12272" coordsize="2,440">
              <v:shape style="position:absolute;left:1590;top:12272;width:2;height:440" coordorigin="1590,12272" coordsize="0,440" path="m1590,12713l1590,12272e" filled="f" stroked="t" strokeweight=".238749pt" strokecolor="#4B4B4B">
                <v:path arrowok="t"/>
              </v:shape>
            </v:group>
            <v:group style="position:absolute;left:1093;top:12713;width:2;height:1532" coordorigin="1093,12713" coordsize="2,1532">
              <v:shape style="position:absolute;left:1093;top:12713;width:2;height:1532" coordorigin="1093,12713" coordsize="0,1532" path="m1093,14244l1093,12713e" filled="f" stroked="t" strokeweight=".238749pt" strokecolor="#000000">
                <v:path arrowok="t"/>
              </v:shape>
            </v:group>
            <v:group style="position:absolute;left:1590;top:12713;width:2;height:1532" coordorigin="1590,12713" coordsize="2,1532">
              <v:shape style="position:absolute;left:1590;top:12713;width:2;height:1532" coordorigin="1590,12713" coordsize="0,1532" path="m1590,14244l1590,12713e" filled="f" stroked="t" strokeweight=".238749pt" strokecolor="#000000">
                <v:path arrowok="t"/>
              </v:shape>
            </v:group>
            <v:group style="position:absolute;left:11660;top:11133;width:2;height:4245" coordorigin="11660,11133" coordsize="2,4245">
              <v:shape style="position:absolute;left:11660;top:11133;width:2;height:4245" coordorigin="11660,11133" coordsize="0,4245" path="m11660,15379l11660,11133e" filled="f" stroked="t" strokeweight=".954994pt" strokecolor="#646464">
                <v:path arrowok="t"/>
              </v:shape>
            </v:group>
            <v:group style="position:absolute;left:3268;top:13052;width:2;height:134" coordorigin="3268,13052" coordsize="2,134">
              <v:shape style="position:absolute;left:3268;top:13052;width:2;height:134" coordorigin="3268,13052" coordsize="0,134" path="m3268,13186l3268,13052e" filled="f" stroked="t" strokeweight=".954994pt" strokecolor="#4B579C">
                <v:path arrowok="t"/>
              </v:shape>
            </v:group>
            <v:group style="position:absolute;left:7449;top:12952;width:2;height:828" coordorigin="7449,12952" coordsize="2,828">
              <v:shape style="position:absolute;left:7449;top:12952;width:2;height:828" coordorigin="7449,12952" coordsize="0,828" path="m7449,13780l7449,12952e" filled="f" stroked="t" strokeweight=".477497pt" strokecolor="#1F1F1F">
                <v:path arrowok="t"/>
              </v:shape>
            </v:group>
            <v:group style="position:absolute;left:2423;top:13210;width:2;height:153" coordorigin="2423,13210" coordsize="2,153">
              <v:shape style="position:absolute;left:2423;top:13210;width:2;height:153" coordorigin="2423,13210" coordsize="0,153" path="m2423,13363l2423,13210e" filled="f" stroked="t" strokeweight="1.432491pt" strokecolor="#343434">
                <v:path arrowok="t"/>
              </v:shape>
            </v:group>
            <v:group style="position:absolute;left:7451;top:13722;width:2;height:852" coordorigin="7451,13722" coordsize="2,852">
              <v:shape style="position:absolute;left:7451;top:13722;width:2;height:852" coordorigin="7451,13722" coordsize="0,852" path="m7451,14574l7451,13722e" filled="f" stroked="t" strokeweight=".716246pt" strokecolor="#484848">
                <v:path arrowok="t"/>
              </v:shape>
            </v:group>
            <v:group style="position:absolute;left:3662;top:13900;width:2;height:345" coordorigin="3662,13900" coordsize="2,345">
              <v:shape style="position:absolute;left:3662;top:13900;width:2;height:345" coordorigin="3662,13900" coordsize="0,345" path="m3662,14244l3662,13900e" filled="f" stroked="t" strokeweight=".716246pt" strokecolor="#54579C">
                <v:path arrowok="t"/>
              </v:shape>
            </v:group>
            <v:group style="position:absolute;left:363;top:14376;width:764;height:2" coordorigin="363,14376" coordsize="764,2">
              <v:shape style="position:absolute;left:363;top:14376;width:764;height:2" coordorigin="363,14376" coordsize="764,0" path="m363,14376l1127,14376e" filled="f" stroked="t" strokeweight=".954994pt" strokecolor="#707070">
                <v:path arrowok="t"/>
              </v:shape>
            </v:group>
            <v:group style="position:absolute;left:368;top:14215;width:2;height:2551" coordorigin="368,14215" coordsize="2,2551">
              <v:shape style="position:absolute;left:368;top:14215;width:2;height:2551" coordorigin="368,14215" coordsize="0,2551" path="m368,16767l368,14215e" filled="f" stroked="t" strokeweight=".477497pt" strokecolor="#4F4F4F">
                <v:path arrowok="t"/>
              </v:shape>
            </v:group>
            <v:group style="position:absolute;left:1093;top:14244;width:2;height:302" coordorigin="1093,14244" coordsize="2,302">
              <v:shape style="position:absolute;left:1093;top:14244;width:2;height:302" coordorigin="1093,14244" coordsize="0,302" path="m1093,14546l1093,14244e" filled="f" stroked="t" strokeweight=".238749pt" strokecolor="#646464">
                <v:path arrowok="t"/>
              </v:shape>
            </v:group>
            <v:group style="position:absolute;left:1590;top:14244;width:2;height:129" coordorigin="1590,14244" coordsize="2,129">
              <v:shape style="position:absolute;left:1590;top:14244;width:2;height:129" coordorigin="1590,14244" coordsize="0,129" path="m1590,14373l1590,14244e" filled="f" stroked="t" strokeweight=".238749pt" strokecolor="#3B3B3B">
                <v:path arrowok="t"/>
              </v:shape>
            </v:group>
            <v:group style="position:absolute;left:1065;top:14376;width:1361;height:2" coordorigin="1065,14376" coordsize="1361,2">
              <v:shape style="position:absolute;left:1065;top:14376;width:1361;height:2" coordorigin="1065,14376" coordsize="1361,0" path="m1065,14376l2426,14376e" filled="f" stroked="t" strokeweight=".477497pt" strokecolor="#575757">
                <v:path arrowok="t"/>
              </v:shape>
            </v:group>
            <v:group style="position:absolute;left:1590;top:14359;width:2;height:187" coordorigin="1590,14359" coordsize="2,187">
              <v:shape style="position:absolute;left:1590;top:14359;width:2;height:187" coordorigin="1590,14359" coordsize="0,187" path="m1590,14546l1590,14359e" filled="f" stroked="t" strokeweight=".238749pt" strokecolor="#545454">
                <v:path arrowok="t"/>
              </v:shape>
            </v:group>
            <v:group style="position:absolute;left:2421;top:14330;width:2;height:503" coordorigin="2421,14330" coordsize="2,503">
              <v:shape style="position:absolute;left:2421;top:14330;width:2;height:503" coordorigin="2421,14330" coordsize="0,503" path="m2421,14833l2421,14330e" filled="f" stroked="t" strokeweight=".477497pt" strokecolor="#343434">
                <v:path arrowok="t"/>
              </v:shape>
            </v:group>
            <v:group style="position:absolute;left:368;top:14517;width:2;height:546" coordorigin="368,14517" coordsize="2,546">
              <v:shape style="position:absolute;left:368;top:14517;width:2;height:546" coordorigin="368,14517" coordsize="0,546" path="m368,15063l368,14517e" filled="f" stroked="t" strokeweight=".477497pt" strokecolor="#282828">
                <v:path arrowok="t"/>
              </v:shape>
            </v:group>
            <v:group style="position:absolute;left:1093;top:14546;width:2;height:2187" coordorigin="1093,14546" coordsize="2,2187">
              <v:shape style="position:absolute;left:1093;top:14546;width:2;height:2187" coordorigin="1093,14546" coordsize="0,2187" path="m1093,16733l1093,14546e" filled="f" stroked="t" strokeweight=".238749pt" strokecolor="#000000">
                <v:path arrowok="t"/>
              </v:shape>
            </v:group>
            <v:group style="position:absolute;left:1590;top:14546;width:2;height:2192" coordorigin="1590,14546" coordsize="2,2192">
              <v:shape style="position:absolute;left:1590;top:14546;width:2;height:2192" coordorigin="1590,14546" coordsize="0,2192" path="m1590,16738l1590,14546e" filled="f" stroked="t" strokeweight=".238749pt" strokecolor="#000000">
                <v:path arrowok="t"/>
              </v:shape>
            </v:group>
            <v:group style="position:absolute;left:7454;top:14517;width:2;height:316" coordorigin="7454,14517" coordsize="2,316">
              <v:shape style="position:absolute;left:7454;top:14517;width:2;height:316" coordorigin="7454,14517" coordsize="0,316" path="m7454,14833l7454,14517e" filled="f" stroked="t" strokeweight=".477497pt" strokecolor="#343434">
                <v:path arrowok="t"/>
              </v:shape>
            </v:group>
            <v:group style="position:absolute;left:3385;top:14804;width:2;height:153" coordorigin="3385,14804" coordsize="2,153">
              <v:shape style="position:absolute;left:3385;top:14804;width:2;height:153" coordorigin="3385,14804" coordsize="0,153" path="m3385,14957l3385,14804e" filled="f" stroked="t" strokeweight=".716246pt" strokecolor="#000000">
                <v:path arrowok="t"/>
              </v:shape>
            </v:group>
            <v:group style="position:absolute;left:7451;top:14775;width:2;height:1972" coordorigin="7451,14775" coordsize="2,1972">
              <v:shape style="position:absolute;left:7451;top:14775;width:2;height:1972" coordorigin="7451,14775" coordsize="0,1972" path="m7451,16747l7451,14775e" filled="f" stroked="t" strokeweight=".954994pt" strokecolor="#646464">
                <v:path arrowok="t"/>
              </v:shape>
            </v:group>
            <v:group style="position:absolute;left:11632;top:15335;width:2;height:483" coordorigin="11632,15335" coordsize="2,483">
              <v:shape style="position:absolute;left:11632;top:15335;width:2;height:483" coordorigin="11632,15335" coordsize="0,483" path="m11632,15819l11632,15335e" filled="f" stroked="t" strokeweight=".238749pt" strokecolor="#000000">
                <v:path arrowok="t"/>
              </v:shape>
            </v:group>
            <v:group style="position:absolute;left:363;top:16757;width:392;height:2" coordorigin="363,16757" coordsize="392,2">
              <v:shape style="position:absolute;left:363;top:16757;width:392;height:2" coordorigin="363,16757" coordsize="392,0" path="m363,16757l754,16757e" filled="f" stroked="t" strokeweight=".477497pt" strokecolor="#5B5B5B">
                <v:path arrowok="t"/>
              </v:shape>
            </v:group>
            <v:group style="position:absolute;left:697;top:16757;width:430;height:2" coordorigin="697,16757" coordsize="430,2">
              <v:shape style="position:absolute;left:697;top:16757;width:430;height:2" coordorigin="697,16757" coordsize="430,0" path="m697,16757l1127,16757e" filled="f" stroked="t" strokeweight=".477497pt" strokecolor="#484848">
                <v:path arrowok="t"/>
              </v:shape>
            </v:group>
            <v:group style="position:absolute;left:1065;top:16752;width:8098;height:2" coordorigin="1065,16752" coordsize="8098,2">
              <v:shape style="position:absolute;left:1065;top:16752;width:8098;height:2" coordorigin="1065,16752" coordsize="8098,0" path="m1065,16752l9163,16752e" filled="f" stroked="t" strokeweight=".477497pt" strokecolor="#545454">
                <v:path arrowok="t"/>
              </v:shape>
            </v:group>
            <v:group style="position:absolute;left:3457;top:16740;width:8222;height:2" coordorigin="3457,16740" coordsize="8222,2">
              <v:shape style="position:absolute;left:3457;top:16740;width:8222;height:2" coordorigin="3457,16740" coordsize="8222,0" path="m3457,16740l11680,16740e" filled="f" stroked="t" strokeweight=".716246pt" strokecolor="#606060">
                <v:path arrowok="t"/>
              </v:shape>
            </v:group>
            <v:group style="position:absolute;left:9106;top:16733;width:406;height:2" coordorigin="9106,16733" coordsize="406,2">
              <v:shape style="position:absolute;left:9106;top:16733;width:406;height:2" coordorigin="9106,16733" coordsize="406,0" path="m9106,16733l9512,16733e" filled="f" stroked="t" strokeweight=".477497pt" strokecolor="#4F4F4F">
                <v:path arrowok="t"/>
              </v:shape>
            </v:group>
            <v:group style="position:absolute;left:9454;top:16733;width:592;height:2" coordorigin="9454,16733" coordsize="592,2">
              <v:shape style="position:absolute;left:9454;top:16733;width:592;height:2" coordorigin="9454,16733" coordsize="592,0" path="m9454,16733l10047,16733e" filled="f" stroked="t" strokeweight=".477497pt" strokecolor="#383838">
                <v:path arrowok="t"/>
              </v:shape>
            </v:group>
            <v:group style="position:absolute;left:9989;top:16723;width:1690;height:2" coordorigin="9989,16723" coordsize="1690,2">
              <v:shape style="position:absolute;left:9989;top:16723;width:1690;height:2" coordorigin="9989,16723" coordsize="1690,0" path="m9989,16723l11680,16723e" filled="f" stroked="t" strokeweight=".716246pt" strokecolor="#646464">
                <v:path arrowok="t"/>
              </v:shape>
            </v:group>
            <v:group style="position:absolute;left:11632;top:15819;width:2;height:919" coordorigin="11632,15819" coordsize="2,919">
              <v:shape style="position:absolute;left:11632;top:15819;width:2;height:919" coordorigin="11632,15819" coordsize="0,919" path="m11632,16738l11632,15819e" filled="f" stroked="t" strokeweight=".238749pt" strokecolor="#707074">
                <v:path arrowok="t"/>
              </v:shape>
            </v:group>
            <v:group style="position:absolute;left:9210;top:15231;width:22;height:68" coordorigin="9210,15231" coordsize="22,68">
              <v:shape style="position:absolute;left:9210;top:15231;width:22;height:68" coordorigin="9210,15231" coordsize="22,68" path="m9210,15265l9232,15265e" filled="f" stroked="t" strokeweight="3.510645pt" strokecolor="#D4D8D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42"/>
          <w:w w:val="102"/>
          <w:position w:val="13"/>
        </w:rPr>
        <w:t>t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55"/>
          <w:position w:val="0"/>
        </w:rPr>
        <w:t>:</w:t>
      </w:r>
      <w:r>
        <w:rPr>
          <w:rFonts w:ascii="Arial" w:hAnsi="Arial" w:cs="Arial" w:eastAsia="Arial"/>
          <w:sz w:val="23"/>
          <w:szCs w:val="23"/>
          <w:color w:val="3A3A3A"/>
          <w:spacing w:val="-40"/>
          <w:w w:val="55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48"/>
          <w:w w:val="102"/>
          <w:position w:val="13"/>
        </w:rPr>
        <w:t>a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55"/>
          <w:position w:val="0"/>
        </w:rPr>
        <w:t>::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741" w:lineRule="atLeast"/>
        <w:ind w:left="568"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52525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525252"/>
          <w:spacing w:val="-8"/>
          <w:w w:val="100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3A3A3A"/>
          <w:spacing w:val="12"/>
          <w:w w:val="100"/>
        </w:rPr>
        <w:t>d</w:t>
      </w:r>
      <w:r>
        <w:rPr>
          <w:rFonts w:ascii="Times New Roman" w:hAnsi="Times New Roman" w:cs="Times New Roman" w:eastAsia="Times New Roman"/>
          <w:sz w:val="27"/>
          <w:szCs w:val="27"/>
          <w:color w:val="52525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471" w:lineRule="exact"/>
        <w:ind w:right="-20"/>
        <w:jc w:val="left"/>
        <w:tabs>
          <w:tab w:pos="520" w:val="left"/>
          <w:tab w:pos="25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41"/>
          <w:szCs w:val="41"/>
          <w:color w:val="BFBFBF"/>
          <w:spacing w:val="0"/>
          <w:w w:val="81"/>
          <w:position w:val="-1"/>
        </w:rPr>
        <w:t>.</w:t>
      </w:r>
      <w:r>
        <w:rPr>
          <w:rFonts w:ascii="Arial" w:hAnsi="Arial" w:cs="Arial" w:eastAsia="Arial"/>
          <w:sz w:val="41"/>
          <w:szCs w:val="41"/>
          <w:color w:val="BFBFB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1"/>
          <w:szCs w:val="41"/>
          <w:color w:val="BFBFB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4"/>
          <w:szCs w:val="24"/>
          <w:color w:val="525252"/>
          <w:spacing w:val="0"/>
          <w:w w:val="146"/>
          <w:position w:val="16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525252"/>
          <w:spacing w:val="-52"/>
          <w:w w:val="146"/>
          <w:position w:val="16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0"/>
          <w:w w:val="68"/>
          <w:position w:val="16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0"/>
          <w:w w:val="100"/>
          <w:position w:val="16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0"/>
          <w:w w:val="100"/>
          <w:position w:val="16"/>
        </w:rPr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16"/>
        </w:rPr>
        <w:t>ifim;"EKIZ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60" w:right="140"/>
          <w:cols w:num="2" w:equalWidth="0">
            <w:col w:w="413" w:space="1614"/>
            <w:col w:w="9493"/>
          </w:cols>
        </w:sectPr>
      </w:pPr>
      <w:rPr/>
    </w:p>
    <w:p>
      <w:pPr>
        <w:spacing w:before="0" w:after="0" w:line="375" w:lineRule="exact"/>
        <w:ind w:left="-2898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11.52pt;margin-top:2.520012pt;width:573.030073pt;height:393.599983pt;mso-position-horizontal-relative:page;mso-position-vertical-relative:paragraph;z-index:-15470" coordorigin="230,50" coordsize="11461,7872">
            <v:shape style="position:absolute;left:9946;top:50;width:960;height:1114" type="#_x0000_t75">
              <v:imagedata r:id="rId11" o:title=""/>
            </v:shape>
            <v:group style="position:absolute;left:273;top:93;width:11392;height:2" coordorigin="273,93" coordsize="11392,2">
              <v:shape style="position:absolute;left:273;top:93;width:11392;height:2" coordorigin="273,93" coordsize="11392,0" path="m273,93l11665,93e" filled="f" stroked="t" strokeweight=".717973pt" strokecolor="#606060">
                <v:path arrowok="t"/>
              </v:shape>
              <v:shape style="position:absolute;left:230;top:1529;width:7757;height:6394" type="#_x0000_t75">
                <v:imagedata r:id="rId12" o:title=""/>
              </v:shape>
              <v:shape style="position:absolute;left:4915;top:6713;width:4474;height:806" type="#_x0000_t75">
                <v:imagedata r:id="rId13" o:title=""/>
              </v:shape>
            </v:group>
            <v:group style="position:absolute;left:282;top:69;width:2;height:5384" coordorigin="282,69" coordsize="2,5384">
              <v:shape style="position:absolute;left:282;top:69;width:2;height:5384" coordorigin="282,69" coordsize="0,5384" path="m282,5453l282,69e" filled="f" stroked="t" strokeweight=".717973pt" strokecolor="#6B6B6B">
                <v:path arrowok="t"/>
              </v:shape>
            </v:group>
            <v:group style="position:absolute;left:2376;top:83;width:2;height:1515" coordorigin="2376,83" coordsize="2,1515">
              <v:shape style="position:absolute;left:2376;top:83;width:2;height:1515" coordorigin="2376,83" coordsize="0,1515" path="m2376,1598l2376,83e" filled="f" stroked="t" strokeweight=".957298pt" strokecolor="#646464">
                <v:path arrowok="t"/>
              </v:shape>
            </v:group>
            <v:group style="position:absolute;left:9185;top:88;width:2;height:1515" coordorigin="9185,88" coordsize="2,1515">
              <v:shape style="position:absolute;left:9185;top:88;width:2;height:1515" coordorigin="9185,88" coordsize="0,1515" path="m9185,1603l9185,88e" filled="f" stroked="t" strokeweight=".717973pt" strokecolor="#676767">
                <v:path arrowok="t"/>
              </v:shape>
            </v:group>
            <v:group style="position:absolute;left:297;top:1591;width:2393;height:2" coordorigin="297,1591" coordsize="2393,2">
              <v:shape style="position:absolute;left:297;top:1591;width:2393;height:2" coordorigin="297,1591" coordsize="2393,0" path="m297,1591l2690,1591e" filled="f" stroked="t" strokeweight=".478649pt" strokecolor="#545454">
                <v:path arrowok="t"/>
              </v:shape>
            </v:group>
            <v:group style="position:absolute;left:273;top:3559;width:3432;height:2" coordorigin="273,3559" coordsize="3432,2">
              <v:shape style="position:absolute;left:273;top:3559;width:3432;height:2" coordorigin="273,3559" coordsize="3432,0" path="m273,3559l3705,3559e" filled="f" stroked="t" strokeweight=".478649pt" strokecolor="#4B4B4B">
                <v:path arrowok="t"/>
              </v:shape>
            </v:group>
            <v:group style="position:absolute;left:273;top:3838;width:3432;height:2" coordorigin="273,3838" coordsize="3432,2">
              <v:shape style="position:absolute;left:273;top:3838;width:3432;height:2" coordorigin="273,3838" coordsize="3432,0" path="m273,3838l3705,3838e" filled="f" stroked="t" strokeweight=".478649pt" strokecolor="#545454">
                <v:path arrowok="t"/>
              </v:shape>
            </v:group>
            <v:group style="position:absolute;left:278;top:5341;width:1991;height:2" coordorigin="278,5341" coordsize="1991,2">
              <v:shape style="position:absolute;left:278;top:5341;width:1991;height:2" coordorigin="278,5341" coordsize="1991,0" path="m278,5341l2269,5341e" filled="f" stroked="t" strokeweight=".478649pt" strokecolor="#484848">
                <v:path arrowok="t"/>
              </v:shape>
            </v:group>
            <v:group style="position:absolute;left:2379;top:4106;width:2;height:978" coordorigin="2379,4106" coordsize="2,978">
              <v:shape style="position:absolute;left:2379;top:4106;width:2;height:978" coordorigin="2379,4106" coordsize="0,978" path="m2379,5084l2379,4106e" filled="f" stroked="t" strokeweight=".957298pt" strokecolor="#545454">
                <v:path arrowok="t"/>
              </v:shape>
            </v:group>
            <v:group style="position:absolute;left:7936;top:1833;width:3733;height:2" coordorigin="7936,1833" coordsize="3733,2">
              <v:shape style="position:absolute;left:7936;top:1833;width:3733;height:2" coordorigin="7936,1833" coordsize="3733,0" path="m7936,1833l11669,1833e" filled="f" stroked="t" strokeweight=".717973pt" strokecolor="#6B6B6B">
                <v:path arrowok="t"/>
              </v:shape>
            </v:group>
            <v:group style="position:absolute;left:7898;top:2076;width:3772;height:2" coordorigin="7898,2076" coordsize="3772,2">
              <v:shape style="position:absolute;left:7898;top:2076;width:3772;height:2" coordorigin="7898,2076" coordsize="3772,0" path="m7898,2076l11669,2076e" filled="f" stroked="t" strokeweight=".717973pt" strokecolor="#646464">
                <v:path arrowok="t"/>
              </v:shape>
            </v:group>
            <v:group style="position:absolute;left:1101;top:2313;width:10569;height:2" coordorigin="1101,2313" coordsize="10569,2">
              <v:shape style="position:absolute;left:1101;top:2313;width:10569;height:2" coordorigin="1101,2313" coordsize="10569,0" path="m1101,2313l11669,2313e" filled="f" stroked="t" strokeweight=".717973pt" strokecolor="#5B5B5B">
                <v:path arrowok="t"/>
              </v:shape>
            </v:group>
            <v:group style="position:absolute;left:5887;top:2557;width:5782;height:2" coordorigin="5887,2557" coordsize="5782,2">
              <v:shape style="position:absolute;left:5887;top:2557;width:5782;height:2" coordorigin="5887,2557" coordsize="5782,0" path="m5887,2557l11669,2557e" filled="f" stroked="t" strokeweight=".717973pt" strokecolor="#646464">
                <v:path arrowok="t"/>
              </v:shape>
            </v:group>
            <v:group style="position:absolute;left:7053;top:2788;width:2;height:782" coordorigin="7053,2788" coordsize="2,782">
              <v:shape style="position:absolute;left:7053;top:2788;width:2;height:782" coordorigin="7053,2788" coordsize="0,782" path="m7053,3569l7053,2788e" filled="f" stroked="t" strokeweight=".957298pt" strokecolor="#6B6B6B">
                <v:path arrowok="t"/>
              </v:shape>
            </v:group>
            <v:group style="position:absolute;left:7639;top:4374;width:4025;height:2" coordorigin="7639,4374" coordsize="4025,2">
              <v:shape style="position:absolute;left:7639;top:4374;width:4025;height:2" coordorigin="7639,4374" coordsize="4025,0" path="m7639,4374l11665,4374e" filled="f" stroked="t" strokeweight=".717973pt" strokecolor="#676767">
                <v:path arrowok="t"/>
              </v:shape>
            </v:group>
            <v:group style="position:absolute;left:7687;top:4614;width:3978;height:2" coordorigin="7687,4614" coordsize="3978,2">
              <v:shape style="position:absolute;left:7687;top:4614;width:3978;height:2" coordorigin="7687,4614" coordsize="3978,0" path="m7687,4614l11665,4614e" filled="f" stroked="t" strokeweight=".717973pt" strokecolor="#747474">
                <v:path arrowok="t"/>
              </v:shape>
            </v:group>
            <v:group style="position:absolute;left:6687;top:4859;width:4978;height:2" coordorigin="6687,4859" coordsize="4978,2">
              <v:shape style="position:absolute;left:6687;top:4859;width:4978;height:2" coordorigin="6687,4859" coordsize="4978,0" path="m6687,4859l11665,4859e" filled="f" stroked="t" strokeweight=".717973pt" strokecolor="#676767">
                <v:path arrowok="t"/>
              </v:shape>
            </v:group>
            <v:group style="position:absolute;left:7862;top:5338;width:2;height:719" coordorigin="7862,5338" coordsize="2,719">
              <v:shape style="position:absolute;left:7862;top:5338;width:2;height:719" coordorigin="7862,5338" coordsize="0,719" path="m7862,6057l7862,5338e" filled="f" stroked="t" strokeweight=".957298pt" strokecolor="#646464">
                <v:path arrowok="t"/>
              </v:shape>
            </v:group>
            <v:group style="position:absolute;left:4547;top:5813;width:7137;height:2" coordorigin="4547,5813" coordsize="7137,2">
              <v:shape style="position:absolute;left:4547;top:5813;width:7137;height:2" coordorigin="4547,5813" coordsize="7137,0" path="m4547,5813l11684,5813e" filled="f" stroked="t" strokeweight=".717973pt" strokecolor="#575757">
                <v:path arrowok="t"/>
              </v:shape>
            </v:group>
            <v:group style="position:absolute;left:4466;top:6053;width:7204;height:2" coordorigin="4466,6053" coordsize="7204,2">
              <v:shape style="position:absolute;left:4466;top:6053;width:7204;height:2" coordorigin="4466,6053" coordsize="7204,0" path="m4466,6053l11669,6053e" filled="f" stroked="t" strokeweight=".717973pt" strokecolor="#575757">
                <v:path arrowok="t"/>
              </v:shape>
            </v:group>
            <v:group style="position:absolute;left:354;top:6769;width:4576;height:2" coordorigin="354,6769" coordsize="4576,2">
              <v:shape style="position:absolute;left:354;top:6769;width:4576;height:2" coordorigin="354,6769" coordsize="4576,0" path="m354,6769l4930,6769e" filled="f" stroked="t" strokeweight=".717973pt" strokecolor="#575757">
                <v:path arrowok="t"/>
              </v:shape>
            </v:group>
            <v:group style="position:absolute;left:354;top:7498;width:4576;height:2" coordorigin="354,7498" coordsize="4576,2">
              <v:shape style="position:absolute;left:354;top:7498;width:4576;height:2" coordorigin="354,7498" coordsize="4576,0" path="m354,7498l4930,7498e" filled="f" stroked="t" strokeweight=".478649pt" strokecolor="#4F4F4F">
                <v:path arrowok="t"/>
              </v:shape>
            </v:group>
            <v:group style="position:absolute;left:9334;top:7002;width:2336;height:2" coordorigin="9334,7002" coordsize="2336,2">
              <v:shape style="position:absolute;left:9334;top:7002;width:2336;height:2" coordorigin="9334,7002" coordsize="2336,0" path="m9334,7002l11669,7002e" filled="f" stroked="t" strokeweight=".717973pt" strokecolor="#646464">
                <v:path arrowok="t"/>
              </v:shape>
            </v:group>
            <v:group style="position:absolute;left:9334;top:7249;width:2345;height:2" coordorigin="9334,7249" coordsize="2345,2">
              <v:shape style="position:absolute;left:9334;top:7249;width:2345;height:2" coordorigin="9334,7249" coordsize="2345,0" path="m9334,7249l11679,7249e" filled="f" stroked="t" strokeweight=".478649pt" strokecolor="#6B6B6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83"/>
          <w:szCs w:val="83"/>
          <w:color w:val="363636"/>
          <w:spacing w:val="-1075"/>
          <w:w w:val="474"/>
          <w:position w:val="-48"/>
        </w:rPr>
        <w:t>!</w:t>
      </w:r>
      <w:r>
        <w:rPr>
          <w:rFonts w:ascii="Arial" w:hAnsi="Arial" w:cs="Arial" w:eastAsia="Arial"/>
          <w:sz w:val="14"/>
          <w:szCs w:val="14"/>
          <w:color w:val="363636"/>
          <w:spacing w:val="8"/>
          <w:w w:val="122"/>
          <w:position w:val="-60"/>
        </w:rPr>
        <w:t>I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22"/>
          <w:position w:val="-60"/>
        </w:rPr>
        <w:t>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40" w:bottom="280" w:left="0" w:right="60"/>
        </w:sectPr>
      </w:pPr>
      <w:rPr/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71" w:right="-64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3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47" w:lineRule="exact"/>
        <w:ind w:left="818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63636"/>
          <w:spacing w:val="0"/>
          <w:w w:val="115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214" w:lineRule="exact"/>
        <w:ind w:left="362" w:right="4444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240" w:lineRule="auto"/>
        <w:ind w:left="472" w:right="4594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1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1"/>
          <w:w w:val="102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0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8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237" w:lineRule="exact"/>
        <w:ind w:left="1137" w:right="5276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0" w:right="60"/>
          <w:cols w:num="2" w:equalWidth="0">
            <w:col w:w="1802" w:space="1735"/>
            <w:col w:w="8323"/>
          </w:cols>
        </w:sectPr>
      </w:pPr>
      <w:rPr/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60"/>
        </w:sectPr>
      </w:pPr>
      <w:rPr/>
    </w:p>
    <w:p>
      <w:pPr>
        <w:spacing w:before="40" w:after="0" w:line="240" w:lineRule="auto"/>
        <w:ind w:left="728" w:right="-20"/>
        <w:jc w:val="left"/>
        <w:tabs>
          <w:tab w:pos="1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17.05.2017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460" w:right="-69"/>
        <w:jc w:val="left"/>
        <w:tabs>
          <w:tab w:pos="3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u w:val="single" w:color="60606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u w:val="single" w:color="60606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95"/>
          <w:u w:val="single" w:color="606060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95"/>
          <w:u w:val="single" w:color="60606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100"/>
          <w:u w:val="single" w:color="60606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100"/>
          <w:u w:val="single" w:color="60606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100"/>
          <w:u w:val="single" w:color="60606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w w:val="100"/>
        </w:rPr>
      </w:r>
    </w:p>
    <w:p>
      <w:pPr>
        <w:spacing w:before="40" w:after="0" w:line="240" w:lineRule="auto"/>
        <w:ind w:left="2019" w:right="280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952" w:right="329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OKOY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7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63636"/>
          <w:spacing w:val="0"/>
          <w:w w:val="73"/>
        </w:rPr>
        <w:t>111</w:t>
      </w:r>
      <w:r>
        <w:rPr>
          <w:rFonts w:ascii="Times New Roman" w:hAnsi="Times New Roman" w:cs="Times New Roman" w:eastAsia="Times New Roman"/>
          <w:sz w:val="14"/>
          <w:szCs w:val="14"/>
          <w:color w:val="363636"/>
          <w:spacing w:val="0"/>
          <w:w w:val="7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63636"/>
          <w:spacing w:val="6"/>
          <w:w w:val="7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•ara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3" w:after="0" w:line="161" w:lineRule="exact"/>
        <w:ind w:right="-20"/>
        <w:jc w:val="left"/>
        <w:tabs>
          <w:tab w:pos="780" w:val="left"/>
          <w:tab w:pos="1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3"/>
          <w:szCs w:val="13"/>
          <w:color w:val="4B4B4B"/>
          <w:spacing w:val="0"/>
          <w:w w:val="138"/>
          <w:i/>
          <w:position w:val="-5"/>
        </w:rPr>
        <w:t>f"</w:t>
      </w:r>
      <w:r>
        <w:rPr>
          <w:rFonts w:ascii="Arial" w:hAnsi="Arial" w:cs="Arial" w:eastAsia="Arial"/>
          <w:sz w:val="13"/>
          <w:szCs w:val="13"/>
          <w:color w:val="4B4B4B"/>
          <w:spacing w:val="0"/>
          <w:w w:val="138"/>
          <w:i/>
          <w:position w:val="-5"/>
        </w:rPr>
        <w:t>  </w:t>
      </w:r>
      <w:r>
        <w:rPr>
          <w:rFonts w:ascii="Arial" w:hAnsi="Arial" w:cs="Arial" w:eastAsia="Arial"/>
          <w:sz w:val="13"/>
          <w:szCs w:val="13"/>
          <w:color w:val="4B4B4B"/>
          <w:spacing w:val="23"/>
          <w:w w:val="138"/>
          <w:i/>
          <w:position w:val="-5"/>
        </w:rPr>
        <w:t> </w:t>
      </w:r>
      <w:r>
        <w:rPr>
          <w:rFonts w:ascii="Arial" w:hAnsi="Arial" w:cs="Arial" w:eastAsia="Arial"/>
          <w:sz w:val="17"/>
          <w:szCs w:val="17"/>
          <w:color w:val="5E5E5E"/>
          <w:spacing w:val="0"/>
          <w:w w:val="45"/>
          <w:position w:val="-5"/>
        </w:rPr>
        <w:t>•</w:t>
      </w:r>
      <w:r>
        <w:rPr>
          <w:rFonts w:ascii="Arial" w:hAnsi="Arial" w:cs="Arial" w:eastAsia="Arial"/>
          <w:sz w:val="17"/>
          <w:szCs w:val="17"/>
          <w:color w:val="5E5E5E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7"/>
          <w:szCs w:val="17"/>
          <w:color w:val="5E5E5E"/>
          <w:spacing w:val="0"/>
          <w:w w:val="140"/>
          <w:position w:val="-5"/>
        </w:rPr>
        <w:t>.</w:t>
      </w:r>
      <w:r>
        <w:rPr>
          <w:rFonts w:ascii="Arial" w:hAnsi="Arial" w:cs="Arial" w:eastAsia="Arial"/>
          <w:sz w:val="17"/>
          <w:szCs w:val="17"/>
          <w:color w:val="5E5E5E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7"/>
          <w:szCs w:val="17"/>
          <w:color w:val="5E5E5E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5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60"/>
          <w:cols w:num="2" w:equalWidth="0">
            <w:col w:w="3705" w:space="2225"/>
            <w:col w:w="5930"/>
          </w:cols>
        </w:sectPr>
      </w:pPr>
      <w:rPr/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04" w:right="139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31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31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9" w:after="0" w:line="263" w:lineRule="auto"/>
        <w:ind w:right="-53" w:firstLine="6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u w:val="single" w:color="5757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3"/>
          <w:u w:val="single" w:color="5757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3"/>
          <w:u w:val="single" w:color="575757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575757"/>
        </w:rPr>
        <w:t>mir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575757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57575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5757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u w:val="single" w:color="5757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8"/>
          <w:u w:val="single" w:color="57575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26"/>
          <w:w w:val="138"/>
          <w:u w:val="single" w:color="5757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57575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575757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57575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u w:val="single" w:color="5757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575757"/>
        </w:rPr>
        <w:t>Mus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575757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57575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  <w:u w:val="single" w:color="5757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u w:val="single" w:color="575757"/>
        </w:rPr>
        <w:t>KABAK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7"/>
        </w:rPr>
        <w:t>09ı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.,_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12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63636"/>
          <w:spacing w:val="-41"/>
          <w:w w:val="53"/>
          <w:position w:val="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3"/>
          <w:position w:val="0"/>
        </w:rPr>
        <w:t>.ı.L_Q!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1"/>
          <w:w w:val="104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7"/>
          <w:w w:val="103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282"/>
          <w:position w:val="0"/>
        </w:rPr>
        <w:t>ı---------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282"/>
          <w:position w:val="0"/>
        </w:rPr>
        <w:t>-</w:t>
      </w:r>
      <w:r>
        <w:rPr>
          <w:rFonts w:ascii="Arial" w:hAnsi="Arial" w:cs="Arial" w:eastAsia="Arial"/>
          <w:sz w:val="21"/>
          <w:szCs w:val="21"/>
          <w:color w:val="363636"/>
          <w:spacing w:val="-122"/>
          <w:w w:val="282"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5E5E5E"/>
          <w:spacing w:val="0"/>
          <w:w w:val="338"/>
          <w:position w:val="0"/>
        </w:rPr>
        <w:t>-----------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3" w:after="0" w:line="916" w:lineRule="auto"/>
        <w:ind w:left="1939" w:right="1367" w:firstLine="-80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6"/>
        </w:rPr>
        <w:t>:08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19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oncl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4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1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60"/>
          <w:cols w:num="3" w:equalWidth="0">
            <w:col w:w="2233" w:space="165"/>
            <w:col w:w="2124" w:space="1413"/>
            <w:col w:w="5925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35" w:after="0" w:line="240" w:lineRule="auto"/>
        <w:ind w:left="25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vatandaşla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görülmüştür.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4" w:lineRule="exact"/>
        <w:ind w:left="407" w:right="-20"/>
        <w:jc w:val="left"/>
        <w:tabs>
          <w:tab w:pos="2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b/>
          <w:bCs/>
          <w:position w:val="-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b/>
          <w:bCs/>
          <w:position w:val="-1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b/>
          <w:bCs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60"/>
        </w:sectPr>
      </w:pPr>
      <w:rPr/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370" w:right="-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3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242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esnasında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kurumu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yanmiştır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5" w:lineRule="auto"/>
        <w:ind w:left="34" w:right="100" w:firstLine="5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1.52pt;margin-top:16.819229pt;width:575.662642pt;height:376.690484pt;mso-position-horizontal-relative:page;mso-position-vertical-relative:paragraph;z-index:-15467" coordorigin="230,336" coordsize="11513,7534">
            <v:shape style="position:absolute;left:230;top:336;width:2304;height:2016" type="#_x0000_t75">
              <v:imagedata r:id="rId14" o:title=""/>
            </v:shape>
            <v:group style="position:absolute;left:1189;top:2311;width:2;height:5552" coordorigin="1189,2311" coordsize="2,5552">
              <v:shape style="position:absolute;left:1189;top:2311;width:2;height:5552" coordorigin="1189,2311" coordsize="0,5552" path="m1189,7863l1189,2311e" filled="f" stroked="t" strokeweight=".717973pt" strokecolor="#676767">
                <v:path arrowok="t"/>
              </v:shape>
            </v:group>
            <v:group style="position:absolute;left:2460;top:1076;width:9224;height:2" coordorigin="2460,1076" coordsize="9224,2">
              <v:shape style="position:absolute;left:2460;top:1076;width:9224;height:2" coordorigin="2460,1076" coordsize="9224,0" path="m2460,1076l11684,1076e" filled="f" stroked="t" strokeweight=".717973pt" strokecolor="#606060">
                <v:path arrowok="t"/>
              </v:shape>
            </v:group>
            <v:group style="position:absolute;left:2460;top:1318;width:9224;height:2" coordorigin="2460,1318" coordsize="9224,2">
              <v:shape style="position:absolute;left:2460;top:1318;width:9224;height:2" coordorigin="2460,1318" coordsize="9224,0" path="m2460,1318l11684,1318e" filled="f" stroked="t" strokeweight=".717973pt" strokecolor="#5B5B5B">
                <v:path arrowok="t"/>
              </v:shape>
            </v:group>
            <v:group style="position:absolute;left:2479;top:1798;width:9214;height:2" coordorigin="2479,1798" coordsize="9214,2">
              <v:shape style="position:absolute;left:2479;top:1798;width:9214;height:2" coordorigin="2479,1798" coordsize="9214,0" path="m2479,1798l11693,1798e" filled="f" stroked="t" strokeweight=".717973pt" strokecolor="#5B5B5B">
                <v:path arrowok="t"/>
              </v:shape>
            </v:group>
            <v:group style="position:absolute;left:2499;top:2038;width:9195;height:2" coordorigin="2499,2038" coordsize="9195,2">
              <v:shape style="position:absolute;left:2499;top:2038;width:9195;height:2" coordorigin="2499,2038" coordsize="9195,0" path="m2499,2038l11693,2038e" filled="f" stroked="t" strokeweight=".717973pt" strokecolor="#606060">
                <v:path arrowok="t"/>
              </v:shape>
            </v:group>
            <v:group style="position:absolute;left:7438;top:2028;width:2;height:5825" coordorigin="7438,2028" coordsize="2,5825">
              <v:shape style="position:absolute;left:7438;top:2028;width:2;height:5825" coordorigin="7438,2028" coordsize="0,5825" path="m7438,7853l7438,2028e" filled="f" stroked="t" strokeweight=".717973pt" strokecolor="#575757">
                <v:path arrowok="t"/>
              </v:shape>
            </v:group>
            <v:group style="position:absolute;left:2499;top:2277;width:9195;height:2" coordorigin="2499,2277" coordsize="9195,2">
              <v:shape style="position:absolute;left:2499;top:2277;width:9195;height:2" coordorigin="2499,2277" coordsize="9195,0" path="m2499,2277l11693,2277e" filled="f" stroked="t" strokeweight=".717973pt" strokecolor="#5B5B5B">
                <v:path arrowok="t"/>
              </v:shape>
            </v:group>
            <v:group style="position:absolute;left:1714;top:2311;width:2;height:5552" coordorigin="1714,2311" coordsize="2,5552">
              <v:shape style="position:absolute;left:1714;top:2311;width:2;height:5552" coordorigin="1714,2311" coordsize="0,5552" path="m1714,7863l1714,2311e" filled="f" stroked="t" strokeweight=".717973pt" strokecolor="#5B5B5B">
                <v:path arrowok="t"/>
              </v:shape>
            </v:group>
            <v:group style="position:absolute;left:287;top:4049;width:2116;height:2" coordorigin="287,4049" coordsize="2116,2">
              <v:shape style="position:absolute;left:287;top:4049;width:2116;height:2" coordorigin="287,4049" coordsize="2116,0" path="m287,4049l2403,4049e" filled="f" stroked="t" strokeweight=".957298pt" strokecolor="#747474">
                <v:path arrowok="t"/>
              </v:shape>
            </v:group>
            <v:group style="position:absolute;left:297;top:7846;width:11440;height:2" coordorigin="297,7846" coordsize="11440,2">
              <v:shape style="position:absolute;left:297;top:7846;width:11440;height:2" coordorigin="297,7846" coordsize="11440,0" path="m297,7846l11736,7846e" filled="f" stroked="t" strokeweight=".717973pt" strokecolor="#5B5B5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4.120145pt;margin-top:-.480182pt;width:569.592292pt;height:.1pt;mso-position-horizontal-relative:page;mso-position-vertical-relative:paragraph;z-index:-15464" coordorigin="282,-10" coordsize="11392,2">
            <v:shape style="position:absolute;left:282;top:-10;width:11392;height:2" coordorigin="282,-10" coordsize="11392,0" path="m282,-10l11674,-10e" filled="f" stroked="t" strokeweight=".717973pt" strokecolor="#646464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kurumu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örülmü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soruşturmadn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geçenle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tarafından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söndürülınede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ehve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14" w:lineRule="exact"/>
        <w:ind w:left="72" w:right="4152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-1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both"/>
        <w:spacing w:after="0"/>
        <w:sectPr>
          <w:type w:val="continuous"/>
          <w:pgSz w:w="11920" w:h="16840"/>
          <w:pgMar w:top="620" w:bottom="280" w:left="0" w:right="60"/>
          <w:cols w:num="2" w:equalWidth="0">
            <w:col w:w="2016" w:space="425"/>
            <w:col w:w="9419"/>
          </w:cols>
        </w:sectPr>
      </w:pPr>
      <w:rPr/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60"/>
        </w:sectPr>
      </w:pPr>
      <w:rPr/>
    </w:p>
    <w:p>
      <w:pPr>
        <w:spacing w:before="40" w:after="0" w:line="240" w:lineRule="auto"/>
        <w:ind w:left="25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arih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2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1"/>
          <w:w w:val="107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05/2017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542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iDE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EKİ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2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POS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-1"/>
        </w:rPr>
        <w:t>BOS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5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-1"/>
        </w:rPr>
        <w:t>ANLI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:Ol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</w:rPr>
        <w:t>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134.399994pt;margin-top:36.376015pt;width:103.68pt;height:88.32pt;mso-position-horizontal-relative:page;mso-position-vertical-relative:paragraph;z-index:-15469" type="#_x0000_t75">
            <v:imagedata r:id="rId15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60"/>
          <w:cols w:num="3" w:equalWidth="0">
            <w:col w:w="5464" w:space="989"/>
            <w:col w:w="908" w:space="1648"/>
            <w:col w:w="2851"/>
          </w:cols>
        </w:sectPr>
      </w:pPr>
      <w:rPr/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60"/>
        </w:sectPr>
      </w:pPr>
      <w:rPr/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0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itfaiyeci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2" w:after="0" w:line="240" w:lineRule="auto"/>
        <w:ind w:left="2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7" w:after="0" w:line="240" w:lineRule="auto"/>
        <w:ind w:left="112" w:right="19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340" w:right="55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83.519999pt;height:52.8pt;mso-position-horizontal-relative:char;mso-position-vertical-relative:line" type="#_x0000_t75">
            <v:imagedata r:id="rId1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52" w:after="0" w:line="240" w:lineRule="auto"/>
        <w:ind w:left="93" w:right="29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Mus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KABAKÇI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555" w:right="76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117.120003pt;margin-top:58.431671pt;width:109.440002pt;height:73.919998pt;mso-position-horizontal-relative:page;mso-position-vertical-relative:paragraph;z-index:-15468" type="#_x0000_t75">
            <v:imagedata r:id="rId17" o:title=""/>
          </v:shape>
        </w:pict>
      </w:r>
      <w:r>
        <w:rPr/>
        <w:pict>
          <v:shape style="position:absolute;margin-left:251.520004pt;margin-top:25.791676pt;width:90.239998pt;height:68.160004pt;mso-position-horizontal-relative:page;mso-position-vertical-relative:paragraph;z-index:-15466" type="#_x0000_t75">
            <v:imagedata r:id="rId18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itf.Eri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335" w:right="1472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0"/>
          <w:w w:val="56"/>
          <w:b/>
          <w:bCs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34"/>
          <w:w w:val="56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0"/>
          <w:w w:val="56"/>
          <w:b/>
          <w:bCs/>
        </w:rPr>
        <w:t>9</w:t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0"/>
          <w:w w:val="56"/>
          <w:b/>
          <w:bCs/>
        </w:rPr>
        <w:t>  </w:t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3"/>
          <w:w w:val="56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56"/>
          <w:b/>
          <w:bCs/>
        </w:rPr>
        <w:t>Ocak</w:t>
      </w:r>
      <w:r>
        <w:rPr>
          <w:rFonts w:ascii="Arial" w:hAnsi="Arial" w:cs="Arial" w:eastAsia="Arial"/>
          <w:sz w:val="26"/>
          <w:szCs w:val="26"/>
          <w:color w:val="363636"/>
          <w:spacing w:val="9"/>
          <w:w w:val="56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0"/>
          <w:w w:val="59"/>
          <w:b/>
          <w:bCs/>
        </w:rPr>
        <w:t>2019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482" w:right="169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39.679993pt;margin-top:12.711098pt;width:141.119995pt;height:98.879997pt;mso-position-horizontal-relative:page;mso-position-vertical-relative:paragraph;z-index:-15465" type="#_x0000_t75">
            <v:imagedata r:id="rId19" o:title=""/>
          </v:shape>
        </w:pic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42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84"/>
          <w:i/>
        </w:rPr>
        <w:t>1</w:t>
      </w:r>
      <w:r>
        <w:rPr>
          <w:rFonts w:ascii="Arial" w:hAnsi="Arial" w:cs="Arial" w:eastAsia="Arial"/>
          <w:sz w:val="19"/>
          <w:szCs w:val="19"/>
          <w:color w:val="363636"/>
          <w:spacing w:val="1"/>
          <w:w w:val="84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0" w:right="60"/>
          <w:cols w:num="4" w:equalWidth="0">
            <w:col w:w="1049" w:space="1294"/>
            <w:col w:w="2420" w:space="191"/>
            <w:col w:w="1882" w:space="1958"/>
            <w:col w:w="3066"/>
          </w:cols>
        </w:sectPr>
      </w:pPr>
      <w:rPr/>
    </w:p>
    <w:p>
      <w:pPr>
        <w:spacing w:before="1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642" w:right="4326" w:firstLine="-11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4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"/>
          <w:w w:val="11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4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4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5"/>
          <w:w w:val="11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4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5" w:lineRule="exact"/>
        <w:ind w:left="864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32323"/>
          <w:spacing w:val="0"/>
          <w:w w:val="115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71" w:lineRule="exact"/>
        <w:ind w:left="587" w:right="-20"/>
        <w:jc w:val="left"/>
        <w:tabs>
          <w:tab w:pos="3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.70858pt;margin-top:-42.441174pt;width:496.832287pt;height:86.415986pt;mso-position-horizontal-relative:page;mso-position-vertical-relative:paragraph;z-index:-15458" type="#_x0000_t202" filled="f" stroked="f">
            <v:textbox inset="0,0,0,0">
              <w:txbxContent>
                <w:p>
                  <w:pPr>
                    <w:spacing w:before="0" w:after="0" w:line="1728" w:lineRule="exact"/>
                    <w:ind w:right="-299"/>
                    <w:jc w:val="left"/>
                    <w:tabs>
                      <w:tab w:pos="860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232323"/>
                      <w:spacing w:val="0"/>
                      <w:w w:val="179"/>
                      <w:b/>
                      <w:bCs/>
                      <w:i/>
                      <w:position w:val="67"/>
                    </w:rPr>
                    <w:t>l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232323"/>
                      <w:spacing w:val="0"/>
                      <w:w w:val="100"/>
                      <w:b/>
                      <w:bCs/>
                      <w:i/>
                      <w:position w:val="67"/>
                    </w:rPr>
                    <w:tab/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232323"/>
                      <w:spacing w:val="0"/>
                      <w:w w:val="100"/>
                      <w:b/>
                      <w:bCs/>
                      <w:i/>
                      <w:position w:val="67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43434"/>
                      <w:spacing w:val="0"/>
                      <w:w w:val="265"/>
                      <w:position w:val="-7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32323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232323"/>
          <w:spacing w:val="7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32323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1" w:lineRule="exact"/>
        <w:ind w:left="596" w:right="5150"/>
        <w:jc w:val="center"/>
        <w:tabs>
          <w:tab w:pos="4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32323"/>
          <w:spacing w:val="0"/>
          <w:w w:val="113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232323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232323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3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09" w:lineRule="auto"/>
        <w:ind w:left="198" w:right="2318" w:firstLine="-88"/>
        <w:jc w:val="left"/>
        <w:tabs>
          <w:tab w:pos="1480" w:val="left"/>
          <w:tab w:pos="3000" w:val="left"/>
          <w:tab w:pos="4360" w:val="left"/>
          <w:tab w:pos="5380" w:val="left"/>
          <w:tab w:pos="7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16.05.2017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7"/>
          <w:w w:val="4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0"/>
        </w:rPr>
        <w:t>Bild'irim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37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ısildirim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6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3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23:39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0"/>
        </w:rPr>
        <w:t>tJ'el: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0553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  <w:position w:val="0"/>
        </w:rPr>
        <w:t>5985556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85"/>
          <w:position w:val="0"/>
        </w:rPr>
        <w:t>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8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ı6.05.2017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9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3177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6"/>
          <w:position w:val="0"/>
        </w:rPr>
        <w:t>llya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17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ŞAN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1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98"/>
          <w:position w:val="1"/>
        </w:rPr>
        <w:t>Bil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w w:val="99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100"/>
          <w:position w:val="1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4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6"/>
          <w:position w:val="1"/>
        </w:rPr>
        <w:t>:Yeni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Mahalle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Niğde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D: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Kira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  <w:position w:val="1"/>
        </w:rPr>
        <w:t>z</w:t>
      </w:r>
      <w:r>
        <w:rPr>
          <w:rFonts w:ascii="Arial" w:hAnsi="Arial" w:cs="Arial" w:eastAsia="Arial"/>
          <w:sz w:val="20"/>
          <w:szCs w:val="20"/>
          <w:color w:val="232323"/>
          <w:spacing w:val="0"/>
          <w:w w:val="100"/>
          <w:i/>
          <w:position w:val="1"/>
        </w:rPr>
        <w:t>1</w:t>
      </w:r>
      <w:r>
        <w:rPr>
          <w:rFonts w:ascii="Arial" w:hAnsi="Arial" w:cs="Arial" w:eastAsia="Arial"/>
          <w:sz w:val="20"/>
          <w:szCs w:val="20"/>
          <w:color w:val="232323"/>
          <w:spacing w:val="-16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İZMIR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110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IDo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6"/>
        </w:rPr>
        <w:t>eni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Mahalle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Nil!,de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Kiraz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6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7"/>
          <w:i/>
        </w:rPr>
        <w:t>1</w:t>
      </w:r>
      <w:r>
        <w:rPr>
          <w:rFonts w:ascii="Arial" w:hAnsi="Arial" w:cs="Arial" w:eastAsia="Arial"/>
          <w:sz w:val="20"/>
          <w:szCs w:val="20"/>
          <w:color w:val="343434"/>
          <w:spacing w:val="-6"/>
          <w:w w:val="87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İZMIR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left="162" w:right="-20"/>
        <w:jc w:val="left"/>
        <w:tabs>
          <w:tab w:pos="900" w:val="left"/>
          <w:tab w:pos="3800" w:val="left"/>
          <w:tab w:pos="7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  <w:position w:val="-1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720" w:bottom="280" w:left="320" w:right="280"/>
        </w:sectPr>
      </w:pPr>
      <w:rPr/>
    </w:p>
    <w:p>
      <w:pPr>
        <w:spacing w:before="15" w:after="0" w:line="240" w:lineRule="auto"/>
        <w:ind w:left="110" w:right="-20"/>
        <w:jc w:val="left"/>
        <w:tabs>
          <w:tab w:pos="3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İs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$ekli: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86" w:lineRule="exact"/>
        <w:ind w:left="348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9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91"/>
          <w:position w:val="-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1"/>
          <w:position w:val="-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5"/>
          <w:w w:val="91"/>
          <w:position w:val="-9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1"/>
          <w:position w:val="-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1"/>
          <w:position w:val="-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1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91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9"/>
        </w:rPr>
        <w:t>Ahsao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9"/>
        </w:rPr>
        <w:t>Cclik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108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2"/>
          <w:position w:val="-9"/>
        </w:rPr>
        <w:t>Dii'ter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280"/>
          <w:cols w:num="3" w:equalWidth="0">
            <w:col w:w="5837" w:space="181"/>
            <w:col w:w="396" w:space="181"/>
            <w:col w:w="4725"/>
          </w:cols>
        </w:sectPr>
      </w:pPr>
      <w:rPr/>
    </w:p>
    <w:p>
      <w:pPr>
        <w:spacing w:before="0" w:after="0" w:line="468" w:lineRule="exact"/>
        <w:ind w:left="3823" w:right="-20"/>
        <w:jc w:val="left"/>
        <w:tabs>
          <w:tab w:pos="4300" w:val="left"/>
          <w:tab w:pos="4900" w:val="left"/>
          <w:tab w:pos="5400" w:val="left"/>
          <w:tab w:pos="5880" w:val="left"/>
          <w:tab w:pos="6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7"/>
        </w:rPr>
        <w:t>X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7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7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0"/>
          <w:w w:val="47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0"/>
          <w:w w:val="100"/>
          <w:position w:val="-2"/>
        </w:rPr>
      </w:r>
      <w:r>
        <w:rPr>
          <w:rFonts w:ascii="Arial" w:hAnsi="Arial" w:cs="Arial" w:eastAsia="Arial"/>
          <w:sz w:val="47"/>
          <w:szCs w:val="47"/>
          <w:color w:val="232323"/>
          <w:spacing w:val="0"/>
          <w:w w:val="47"/>
          <w:position w:val="-1"/>
        </w:rPr>
        <w:t>ı</w:t>
      </w:r>
      <w:r>
        <w:rPr>
          <w:rFonts w:ascii="Arial" w:hAnsi="Arial" w:cs="Arial" w:eastAsia="Arial"/>
          <w:sz w:val="47"/>
          <w:szCs w:val="47"/>
          <w:color w:val="232323"/>
          <w:spacing w:val="-48"/>
          <w:w w:val="47"/>
          <w:position w:val="-1"/>
        </w:rPr>
        <w:t> </w:t>
      </w:r>
      <w:r>
        <w:rPr>
          <w:rFonts w:ascii="Arial" w:hAnsi="Arial" w:cs="Arial" w:eastAsia="Arial"/>
          <w:sz w:val="47"/>
          <w:szCs w:val="47"/>
          <w:color w:val="23232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7"/>
          <w:szCs w:val="47"/>
          <w:color w:val="23232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rtangını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6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6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6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9"/>
          <w:position w:val="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9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9"/>
          <w:position w:val="6"/>
        </w:rPr>
        <w:t>23:43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left="129" w:right="-20"/>
        <w:jc w:val="left"/>
        <w:tabs>
          <w:tab w:pos="1980" w:val="left"/>
          <w:tab w:pos="6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Muhamme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İdri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TOKA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0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Sun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ÖZDAMAR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200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KARADANA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2000" w:right="-20"/>
        <w:jc w:val="left"/>
        <w:tabs>
          <w:tab w:pos="462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89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89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3"/>
          <w:w w:val="1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23:40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  <w:position w:val="0"/>
        </w:rPr>
        <w:t>23:41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280"/>
        </w:sectPr>
      </w:pPr>
      <w:rPr/>
    </w:p>
    <w:p>
      <w:pPr>
        <w:spacing w:before="1" w:after="0" w:line="240" w:lineRule="auto"/>
        <w:ind w:left="11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141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1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280"/>
          <w:cols w:num="2" w:equalWidth="0">
            <w:col w:w="591" w:space="1409"/>
            <w:col w:w="9320"/>
          </w:cols>
        </w:sectPr>
      </w:pPr>
      <w:rPr/>
    </w:p>
    <w:p>
      <w:pPr>
        <w:spacing w:before="9" w:after="0" w:line="264" w:lineRule="auto"/>
        <w:ind w:left="4563" w:right="3669" w:firstLine="-4429"/>
        <w:jc w:val="left"/>
        <w:tabs>
          <w:tab w:pos="4560" w:val="left"/>
          <w:tab w:pos="6960" w:val="left"/>
          <w:tab w:pos="7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Blektri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4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6"/>
          <w:position w:val="0"/>
        </w:rPr>
        <w:t>:23:45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1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u w:val="single" w:color="1C1C1C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u w:val="single" w:color="1C1C1C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u w:val="single" w:color="1C1C1C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0"/>
          <w:position w:val="0"/>
        </w:rPr>
        <w:t>23:41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2000" w:right="-20"/>
        <w:jc w:val="left"/>
        <w:tabs>
          <w:tab w:pos="4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100"/>
          <w:position w:val="-4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3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5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5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5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  <w:position w:val="-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280"/>
        </w:sectPr>
      </w:pPr>
      <w:rPr/>
    </w:p>
    <w:p>
      <w:pPr>
        <w:spacing w:before="0" w:after="0" w:line="135" w:lineRule="exact"/>
        <w:ind w:left="110" w:right="-60"/>
        <w:jc w:val="left"/>
        <w:rPr>
          <w:rFonts w:ascii="Courier New" w:hAnsi="Courier New" w:cs="Courier New" w:eastAsia="Courier New"/>
          <w:sz w:val="13"/>
          <w:szCs w:val="13"/>
        </w:rPr>
      </w:pPr>
      <w:rPr/>
      <w:r>
        <w:rPr>
          <w:rFonts w:ascii="Courier New" w:hAnsi="Courier New" w:cs="Courier New" w:eastAsia="Courier New"/>
          <w:sz w:val="13"/>
          <w:szCs w:val="13"/>
          <w:color w:val="484848"/>
          <w:spacing w:val="0"/>
          <w:w w:val="100"/>
          <w:position w:val="1"/>
        </w:rPr>
        <w:t>1-</w:t>
      </w:r>
      <w:r>
        <w:rPr>
          <w:rFonts w:ascii="Courier New" w:hAnsi="Courier New" w:cs="Courier New" w:eastAsia="Courier New"/>
          <w:sz w:val="13"/>
          <w:szCs w:val="13"/>
          <w:color w:val="484848"/>
          <w:spacing w:val="-31"/>
          <w:w w:val="100"/>
          <w:position w:val="1"/>
        </w:rPr>
        <w:t> </w:t>
      </w:r>
      <w:r>
        <w:rPr>
          <w:rFonts w:ascii="Courier New" w:hAnsi="Courier New" w:cs="Courier New" w:eastAsia="Courier New"/>
          <w:sz w:val="13"/>
          <w:szCs w:val="13"/>
          <w:color w:val="AFB1A7"/>
          <w:spacing w:val="0"/>
          <w:w w:val="147"/>
          <w:position w:val="1"/>
        </w:rPr>
        <w:t>·</w:t>
      </w:r>
      <w:r>
        <w:rPr>
          <w:rFonts w:ascii="Courier New" w:hAnsi="Courier New" w:cs="Courier New" w:eastAsia="Courier New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76" w:after="0" w:line="214" w:lineRule="exact"/>
        <w:ind w:right="-20"/>
        <w:jc w:val="left"/>
        <w:tabs>
          <w:tab w:pos="1520" w:val="left"/>
          <w:tab w:pos="4080" w:val="left"/>
          <w:tab w:pos="6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lımcı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280"/>
          <w:cols w:num="2" w:equalWidth="0">
            <w:col w:w="428" w:space="44"/>
            <w:col w:w="10848"/>
          </w:cols>
        </w:sectPr>
      </w:pPr>
      <w:rPr/>
    </w:p>
    <w:p>
      <w:pPr>
        <w:spacing w:before="20" w:after="0" w:line="240" w:lineRule="auto"/>
        <w:ind w:left="110"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pitmişse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0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0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"/>
          <w:w w:val="10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29" w:right="-20"/>
        <w:jc w:val="left"/>
        <w:tabs>
          <w:tab w:pos="1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1-Yangı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katında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daireni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girişini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38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100"/>
        </w:rPr>
        <w:t>Durum</w:t>
        <w:tab/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35"/>
        </w:rPr>
        <w:t>uluna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3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mutfaktaki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aspiratörü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dolabını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yanmaleta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görülmüştür.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180" w:lineRule="exact"/>
        <w:ind w:left="4524" w:right="391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8"/>
          <w:position w:val="-3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1" w:lineRule="exact"/>
        <w:ind w:left="129" w:right="-20"/>
        <w:jc w:val="left"/>
        <w:tabs>
          <w:tab w:pos="2380" w:val="left"/>
          <w:tab w:pos="5260" w:val="left"/>
          <w:tab w:pos="6460" w:val="left"/>
          <w:tab w:pos="6800" w:val="left"/>
          <w:tab w:pos="8020" w:val="left"/>
          <w:tab w:pos="9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K.K.T.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  <w:position w:val="-2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2"/>
        </w:rPr>
      </w:r>
      <w:r>
        <w:rPr>
          <w:rFonts w:ascii="Arial" w:hAnsi="Arial" w:cs="Arial" w:eastAsia="Arial"/>
          <w:sz w:val="38"/>
          <w:szCs w:val="38"/>
          <w:color w:val="131313"/>
          <w:spacing w:val="0"/>
          <w:w w:val="56"/>
          <w:position w:val="-4"/>
        </w:rPr>
        <w:t>ı</w:t>
      </w:r>
      <w:r>
        <w:rPr>
          <w:rFonts w:ascii="Arial" w:hAnsi="Arial" w:cs="Arial" w:eastAsia="Arial"/>
          <w:sz w:val="38"/>
          <w:szCs w:val="38"/>
          <w:color w:val="131313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38"/>
          <w:szCs w:val="38"/>
          <w:color w:val="131313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1"/>
          <w:position w:val="-1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131313"/>
          <w:spacing w:val="0"/>
          <w:w w:val="56"/>
          <w:position w:val="-4"/>
        </w:rPr>
        <w:t>ı</w:t>
      </w:r>
      <w:r>
        <w:rPr>
          <w:rFonts w:ascii="Arial" w:hAnsi="Arial" w:cs="Arial" w:eastAsia="Arial"/>
          <w:sz w:val="38"/>
          <w:szCs w:val="38"/>
          <w:color w:val="131313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38"/>
          <w:szCs w:val="38"/>
          <w:color w:val="131313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  <w:position w:val="-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2" w:lineRule="exact"/>
        <w:ind w:left="5594" w:right="-20"/>
        <w:jc w:val="left"/>
        <w:tabs>
          <w:tab w:pos="6440" w:val="left"/>
          <w:tab w:pos="7400" w:val="left"/>
          <w:tab w:pos="8020" w:val="left"/>
          <w:tab w:pos="958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0"/>
          <w:w w:val="73"/>
          <w:position w:val="2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1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0"/>
          <w:w w:val="65"/>
          <w:position w:val="2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-48"/>
          <w:w w:val="65"/>
          <w:position w:val="2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0"/>
          <w:w w:val="100"/>
          <w:position w:val="2"/>
        </w:rPr>
      </w:r>
      <w:r>
        <w:rPr>
          <w:rFonts w:ascii="Arial" w:hAnsi="Arial" w:cs="Arial" w:eastAsia="Arial"/>
          <w:sz w:val="34"/>
          <w:szCs w:val="34"/>
          <w:color w:val="343434"/>
          <w:spacing w:val="0"/>
          <w:w w:val="65"/>
          <w:position w:val="2"/>
        </w:rPr>
        <w:t>ı</w:t>
      </w:r>
      <w:r>
        <w:rPr>
          <w:rFonts w:ascii="Arial" w:hAnsi="Arial" w:cs="Arial" w:eastAsia="Arial"/>
          <w:sz w:val="34"/>
          <w:szCs w:val="34"/>
          <w:color w:val="343434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4"/>
          <w:szCs w:val="34"/>
          <w:color w:val="343434"/>
          <w:spacing w:val="0"/>
          <w:w w:val="100"/>
          <w:position w:val="2"/>
        </w:rPr>
      </w:r>
      <w:r>
        <w:rPr>
          <w:rFonts w:ascii="Arial" w:hAnsi="Arial" w:cs="Arial" w:eastAsia="Arial"/>
          <w:sz w:val="26"/>
          <w:szCs w:val="26"/>
          <w:color w:val="232323"/>
          <w:spacing w:val="0"/>
          <w:w w:val="228"/>
          <w:position w:val="4"/>
        </w:rPr>
        <w:t>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right="15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sonucunda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mutfakta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aspiratör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prizi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$öndürme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dolabını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40x60cm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küçü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kısmı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aspiratörü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üzerindeki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kapak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tesisatı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ınutfağın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43"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boyası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zarar:900,00TL.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9" w:lineRule="auto"/>
        <w:ind w:left="2019" w:right="101" w:firstLine="20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Eşyalardan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ocak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hortu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muhteli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miktarda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tabak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kısmen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suretiyle,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elektrikli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kahve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makinas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-6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çaydanlık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büyük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kavanozlarda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gıda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maddeleri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2"/>
          <w:position w:val="0"/>
        </w:rPr>
        <w:t>zar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8"/>
          <w:w w:val="10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5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5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  <w:position w:val="0"/>
        </w:rPr>
        <w:t>zarar:600,00TL.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20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-Toplam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150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5"/>
          <w:w w:val="105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6"/>
          <w:w w:val="105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00TL.'dir.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9" w:lineRule="auto"/>
        <w:ind w:left="94" w:right="96" w:firstLine="1890"/>
        <w:jc w:val="right"/>
        <w:tabs>
          <w:tab w:pos="1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w w:val="16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1"/>
          <w:w w:val="16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katında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d&lt;ıirenin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rtangı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girişini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mutfaktaki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aspiratörde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soruşturmad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3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38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3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mutfakta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aspiratördeki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kablolarını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zamanla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eskime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deforme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olması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nedeniyle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yaparak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68" w:lineRule="auto"/>
        <w:ind w:left="193" w:right="3996" w:firstLine="1826"/>
        <w:jc w:val="left"/>
        <w:tabs>
          <w:tab w:pos="200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ı&lt;abl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izolelerini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</w:rPr>
        <w:t>tutuşturarakyangı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çıktıı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0"/>
        </w:rPr>
        <w:t>lm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</w:rPr>
        <w:t>ştır.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5"/>
        </w:rPr>
        <w:t>ıgörtalı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66" w:lineRule="auto"/>
        <w:ind w:left="201" w:right="5656" w:firstLine="-54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2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1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Sun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ÖZDAMAR'a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  <w:position w:val="0"/>
        </w:rPr>
        <w:t>edilmişti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"/>
          <w:w w:val="105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4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4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52"/>
          <w:position w:val="0"/>
        </w:rPr>
        <w:t>eslim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5"/>
          <w:w w:val="15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  <w:position w:val="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left="157" w:right="-20"/>
        <w:jc w:val="left"/>
        <w:tabs>
          <w:tab w:pos="2000" w:val="left"/>
          <w:tab w:pos="5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40"/>
        </w:rPr>
        <w:t>[a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0"/>
          <w:w w:val="14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3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17.05.2017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\Saati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00:15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57" w:lineRule="auto"/>
        <w:ind w:left="2181" w:right="1488" w:firstLine="-1943"/>
        <w:jc w:val="left"/>
        <w:tabs>
          <w:tab w:pos="1400" w:val="left"/>
          <w:tab w:pos="4700" w:val="left"/>
          <w:tab w:pos="8480" w:val="left"/>
          <w:tab w:pos="8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7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i/>
          <w:position w:val="-13"/>
        </w:rPr>
        <w:t>1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i/>
          <w:position w:val="-13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30"/>
          <w:w w:val="100"/>
          <w:i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13"/>
        </w:rPr>
        <w:t>/2017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280"/>
        </w:sectPr>
      </w:pPr>
      <w:rPr/>
    </w:p>
    <w:p>
      <w:pPr>
        <w:spacing w:before="45" w:after="0" w:line="240" w:lineRule="auto"/>
        <w:ind w:right="-1"/>
        <w:jc w:val="righ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343434"/>
          <w:spacing w:val="0"/>
          <w:w w:val="138"/>
          <w:i/>
        </w:rPr>
        <w:t>V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-10"/>
          <w:w w:val="53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232323"/>
          <w:spacing w:val="-113"/>
          <w:w w:val="50"/>
          <w:position w:val="4"/>
        </w:rPr>
        <w:t>&lt;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53"/>
          <w:position w:val="0"/>
        </w:rPr>
        <w:t>..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-39"/>
          <w:w w:val="53"/>
          <w:position w:val="0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232323"/>
          <w:spacing w:val="-14"/>
          <w:w w:val="50"/>
          <w:position w:val="4"/>
        </w:rPr>
        <w:t>t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-31"/>
          <w:w w:val="53"/>
          <w:position w:val="0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232323"/>
          <w:spacing w:val="-21"/>
          <w:w w:val="50"/>
          <w:position w:val="4"/>
        </w:rPr>
        <w:t>l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53"/>
          <w:position w:val="0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442" w:lineRule="exact"/>
        <w:ind w:left="5656" w:right="-20"/>
        <w:jc w:val="left"/>
        <w:rPr>
          <w:rFonts w:ascii="Arial" w:hAnsi="Arial" w:cs="Arial" w:eastAsia="Arial"/>
          <w:sz w:val="43"/>
          <w:szCs w:val="43"/>
        </w:rPr>
      </w:pPr>
      <w:rPr/>
      <w:r>
        <w:rPr/>
        <w:pict>
          <v:group style="position:absolute;margin-left:420.267517pt;margin-top:12.427039pt;width:97.131678pt;height:33.348129pt;mso-position-horizontal-relative:page;mso-position-vertical-relative:paragraph;z-index:-15462" coordorigin="8405,249" coordsize="1943,667">
            <v:group style="position:absolute;left:8415;top:815;width:1924;height:2" coordorigin="8415,815" coordsize="1924,2">
              <v:shape style="position:absolute;left:8415;top:815;width:1924;height:2" coordorigin="8415,815" coordsize="1924,0" path="m8415,815l10338,815e" filled="f" stroked="t" strokeweight=".954611pt" strokecolor="#545B74">
                <v:path arrowok="t"/>
              </v:shape>
            </v:group>
            <v:group style="position:absolute;left:9060;top:286;width:2;height:592" coordorigin="9060,286" coordsize="2,592">
              <v:shape style="position:absolute;left:9060;top:286;width:2;height:592" coordorigin="9060,286" coordsize="0,592" path="m9060,878l9060,286e" filled="f" stroked="t" strokeweight="3.731917pt" strokecolor="#EBEBEB">
                <v:path arrowok="t"/>
              </v:shape>
            </v:group>
            <v:group style="position:absolute;left:10172;top:286;width:2;height:592" coordorigin="10172,286" coordsize="2,592">
              <v:shape style="position:absolute;left:10172;top:286;width:2;height:592" coordorigin="10172,286" coordsize="0,592" path="m10172,878l10172,286e" filled="f" stroked="t" strokeweight="2.3pt" strokecolor="#EBEBE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43"/>
          <w:szCs w:val="43"/>
          <w:color w:val="BFBFBF"/>
          <w:spacing w:val="25"/>
          <w:w w:val="49"/>
          <w:position w:val="-5"/>
        </w:rPr>
        <w:t>-</w:t>
      </w:r>
      <w:r>
        <w:rPr>
          <w:rFonts w:ascii="Arial" w:hAnsi="Arial" w:cs="Arial" w:eastAsia="Arial"/>
          <w:sz w:val="43"/>
          <w:szCs w:val="43"/>
          <w:color w:val="9A9C9C"/>
          <w:spacing w:val="0"/>
          <w:w w:val="49"/>
          <w:position w:val="-5"/>
        </w:rPr>
        <w:t>-</w:t>
      </w:r>
      <w:r>
        <w:rPr>
          <w:rFonts w:ascii="Arial" w:hAnsi="Arial" w:cs="Arial" w:eastAsia="Arial"/>
          <w:sz w:val="43"/>
          <w:szCs w:val="43"/>
          <w:color w:val="9A9C9C"/>
          <w:spacing w:val="-67"/>
          <w:w w:val="100"/>
          <w:position w:val="-5"/>
        </w:rPr>
        <w:t> </w:t>
      </w:r>
      <w:r>
        <w:rPr>
          <w:rFonts w:ascii="Arial" w:hAnsi="Arial" w:cs="Arial" w:eastAsia="Arial"/>
          <w:sz w:val="43"/>
          <w:szCs w:val="43"/>
          <w:color w:val="484848"/>
          <w:spacing w:val="-40"/>
          <w:w w:val="57"/>
          <w:position w:val="-5"/>
        </w:rPr>
        <w:t>W</w:t>
      </w:r>
      <w:r>
        <w:rPr>
          <w:rFonts w:ascii="Arial" w:hAnsi="Arial" w:cs="Arial" w:eastAsia="Arial"/>
          <w:sz w:val="43"/>
          <w:szCs w:val="43"/>
          <w:color w:val="484848"/>
          <w:spacing w:val="0"/>
          <w:w w:val="58"/>
          <w:position w:val="-5"/>
        </w:rPr>
        <w:t>i</w:t>
      </w:r>
      <w:r>
        <w:rPr>
          <w:rFonts w:ascii="Arial" w:hAnsi="Arial" w:cs="Arial" w:eastAsia="Arial"/>
          <w:sz w:val="43"/>
          <w:szCs w:val="43"/>
          <w:color w:val="484848"/>
          <w:spacing w:val="0"/>
          <w:w w:val="57"/>
          <w:position w:val="-5"/>
        </w:rPr>
        <w:t>!</w:t>
      </w:r>
      <w:r>
        <w:rPr>
          <w:rFonts w:ascii="Arial" w:hAnsi="Arial" w:cs="Arial" w:eastAsia="Arial"/>
          <w:sz w:val="43"/>
          <w:szCs w:val="43"/>
          <w:color w:val="000000"/>
          <w:spacing w:val="0"/>
          <w:w w:val="100"/>
          <w:position w:val="0"/>
        </w:rPr>
      </w:r>
    </w:p>
    <w:p>
      <w:pPr>
        <w:spacing w:before="0" w:after="0" w:line="283" w:lineRule="exact"/>
        <w:ind w:right="-20"/>
        <w:jc w:val="left"/>
        <w:tabs>
          <w:tab w:pos="5480" w:val="left"/>
          <w:tab w:pos="6140" w:val="left"/>
          <w:tab w:pos="7260" w:val="left"/>
        </w:tabs>
        <w:rPr>
          <w:rFonts w:ascii="Times New Roman" w:hAnsi="Times New Roman" w:cs="Times New Roman" w:eastAsia="Times New Roman"/>
          <w:sz w:val="44"/>
          <w:szCs w:val="4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9.996506pt;margin-top:-27.358734pt;width:321.060971pt;height:43.5pt;mso-position-horizontal-relative:page;mso-position-vertical-relative:paragraph;z-index:-15457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0"/>
                    <w:jc w:val="left"/>
                    <w:tabs>
                      <w:tab w:pos="2300" w:val="left"/>
                      <w:tab w:pos="4860" w:val="left"/>
                    </w:tabs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343434"/>
                      <w:w w:val="192"/>
                      <w:position w:val="3"/>
                    </w:rPr>
                    <w:t>•e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343434"/>
                      <w:spacing w:val="-9"/>
                      <w:w w:val="192"/>
                      <w:position w:val="3"/>
                    </w:rPr>
                    <w:t>m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343434"/>
                      <w:spacing w:val="-55"/>
                      <w:w w:val="90"/>
                      <w:position w:val="3"/>
                    </w:rPr>
                    <w:t>K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343434"/>
                      <w:spacing w:val="-3"/>
                      <w:w w:val="192"/>
                      <w:position w:val="3"/>
                    </w:rPr>
                    <w:t>i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343434"/>
                      <w:spacing w:val="0"/>
                      <w:w w:val="90"/>
                      <w:position w:val="3"/>
                    </w:rPr>
                    <w:t>AR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343434"/>
                      <w:spacing w:val="0"/>
                      <w:w w:val="100"/>
                      <w:position w:val="3"/>
                    </w:rPr>
                    <w:tab/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343434"/>
                      <w:spacing w:val="0"/>
                      <w:w w:val="100"/>
                      <w:position w:val="3"/>
                    </w:rPr>
                  </w:r>
                  <w:r>
                    <w:rPr>
                      <w:rFonts w:ascii="Arial" w:hAnsi="Arial" w:cs="Arial" w:eastAsia="Arial"/>
                      <w:sz w:val="81"/>
                      <w:szCs w:val="81"/>
                      <w:color w:val="2D346D"/>
                      <w:spacing w:val="0"/>
                      <w:w w:val="191"/>
                      <w:position w:val="3"/>
                    </w:rPr>
                    <w:t>e:L</w:t>
                  </w:r>
                  <w:r>
                    <w:rPr>
                      <w:rFonts w:ascii="Arial" w:hAnsi="Arial" w:cs="Arial" w:eastAsia="Arial"/>
                      <w:sz w:val="81"/>
                      <w:szCs w:val="81"/>
                      <w:color w:val="2D346D"/>
                      <w:spacing w:val="0"/>
                      <w:w w:val="100"/>
                      <w:position w:val="3"/>
                    </w:rPr>
                    <w:tab/>
                  </w:r>
                  <w:r>
                    <w:rPr>
                      <w:rFonts w:ascii="Arial" w:hAnsi="Arial" w:cs="Arial" w:eastAsia="Arial"/>
                      <w:sz w:val="81"/>
                      <w:szCs w:val="81"/>
                      <w:color w:val="2D346D"/>
                      <w:spacing w:val="0"/>
                      <w:w w:val="100"/>
                      <w:position w:val="3"/>
                    </w:rPr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38418E"/>
                      <w:spacing w:val="0"/>
                      <w:w w:val="65"/>
                      <w:i/>
                      <w:position w:val="-1"/>
                    </w:rPr>
                    <w:t>cr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38418E"/>
                      <w:spacing w:val="-10"/>
                      <w:w w:val="65"/>
                      <w:i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464D72"/>
                      <w:spacing w:val="0"/>
                      <w:w w:val="100"/>
                      <w:i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464D72"/>
                      <w:spacing w:val="-35"/>
                      <w:w w:val="100"/>
                      <w:i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9A9C9C"/>
                      <w:spacing w:val="9"/>
                      <w:w w:val="53"/>
                      <w:i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898989"/>
                      <w:spacing w:val="0"/>
                      <w:w w:val="54"/>
                      <w:i/>
                      <w:position w:val="-1"/>
                    </w:rPr>
                    <w:t>·,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484848"/>
          <w:w w:val="89"/>
          <w:position w:val="-12"/>
        </w:rPr>
        <w:t>,</w:t>
      </w:r>
      <w:r>
        <w:rPr>
          <w:rFonts w:ascii="Arial" w:hAnsi="Arial" w:cs="Arial" w:eastAsia="Arial"/>
          <w:sz w:val="20"/>
          <w:szCs w:val="20"/>
          <w:color w:val="484848"/>
          <w:spacing w:val="-32"/>
          <w:w w:val="100"/>
          <w:position w:val="-12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position w:val="-12"/>
        </w:rPr>
        <w:t>Jney</w:t>
      </w:r>
      <w:r>
        <w:rPr>
          <w:rFonts w:ascii="Arial" w:hAnsi="Arial" w:cs="Arial" w:eastAsia="Arial"/>
          <w:sz w:val="20"/>
          <w:szCs w:val="20"/>
          <w:color w:val="343434"/>
          <w:spacing w:val="20"/>
          <w:w w:val="100"/>
          <w:position w:val="-12"/>
        </w:rPr>
        <w:t> </w:t>
      </w:r>
      <w:r>
        <w:rPr>
          <w:rFonts w:ascii="Arial" w:hAnsi="Arial" w:cs="Arial" w:eastAsia="Arial"/>
          <w:sz w:val="20"/>
          <w:szCs w:val="20"/>
          <w:color w:val="232323"/>
          <w:spacing w:val="0"/>
          <w:w w:val="127"/>
          <w:b/>
          <w:bCs/>
          <w:position w:val="-12"/>
        </w:rPr>
        <w:t>Bölp</w:t>
      </w:r>
      <w:r>
        <w:rPr>
          <w:rFonts w:ascii="Arial" w:hAnsi="Arial" w:cs="Arial" w:eastAsia="Arial"/>
          <w:sz w:val="20"/>
          <w:szCs w:val="20"/>
          <w:color w:val="232323"/>
          <w:spacing w:val="-34"/>
          <w:w w:val="100"/>
          <w:b/>
          <w:bCs/>
          <w:position w:val="-12"/>
        </w:rPr>
        <w:t> </w:t>
      </w:r>
      <w:r>
        <w:rPr>
          <w:rFonts w:ascii="Arial" w:hAnsi="Arial" w:cs="Arial" w:eastAsia="Arial"/>
          <w:sz w:val="21"/>
          <w:szCs w:val="21"/>
          <w:color w:val="232323"/>
          <w:spacing w:val="0"/>
          <w:w w:val="100"/>
          <w:b/>
          <w:bCs/>
          <w:position w:val="-12"/>
        </w:rPr>
        <w:t>3</w:t>
      </w:r>
      <w:r>
        <w:rPr>
          <w:rFonts w:ascii="Arial" w:hAnsi="Arial" w:cs="Arial" w:eastAsia="Arial"/>
          <w:sz w:val="21"/>
          <w:szCs w:val="21"/>
          <w:color w:val="232323"/>
          <w:spacing w:val="0"/>
          <w:w w:val="100"/>
          <w:b/>
          <w:bCs/>
          <w:position w:val="-12"/>
        </w:rPr>
        <w:t>.</w:t>
      </w:r>
      <w:r>
        <w:rPr>
          <w:rFonts w:ascii="Arial" w:hAnsi="Arial" w:cs="Arial" w:eastAsia="Arial"/>
          <w:sz w:val="21"/>
          <w:szCs w:val="21"/>
          <w:color w:val="232323"/>
          <w:spacing w:val="-22"/>
          <w:w w:val="100"/>
          <w:b/>
          <w:bCs/>
          <w:position w:val="-12"/>
        </w:rPr>
        <w:t> </w:t>
      </w:r>
      <w:r>
        <w:rPr>
          <w:rFonts w:ascii="Arial" w:hAnsi="Arial" w:cs="Arial" w:eastAsia="Arial"/>
          <w:sz w:val="22"/>
          <w:szCs w:val="22"/>
          <w:color w:val="343434"/>
          <w:spacing w:val="0"/>
          <w:w w:val="100"/>
          <w:b/>
          <w:bCs/>
          <w:position w:val="-12"/>
        </w:rPr>
        <w:t>Paılıli</w:t>
      </w:r>
      <w:r>
        <w:rPr>
          <w:rFonts w:ascii="Arial" w:hAnsi="Arial" w:cs="Arial" w:eastAsia="Arial"/>
          <w:sz w:val="22"/>
          <w:szCs w:val="22"/>
          <w:color w:val="343434"/>
          <w:spacing w:val="0"/>
          <w:w w:val="100"/>
          <w:b/>
          <w:bCs/>
          <w:position w:val="-12"/>
        </w:rPr>
        <w:t> </w:t>
      </w:r>
      <w:r>
        <w:rPr>
          <w:rFonts w:ascii="Arial" w:hAnsi="Arial" w:cs="Arial" w:eastAsia="Arial"/>
          <w:sz w:val="22"/>
          <w:szCs w:val="22"/>
          <w:color w:val="343434"/>
          <w:spacing w:val="5"/>
          <w:w w:val="100"/>
          <w:b/>
          <w:bCs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2"/>
        </w:rPr>
        <w:t>Ali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2"/>
        </w:rPr>
        <w:t>KARADANA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5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44"/>
          <w:szCs w:val="44"/>
          <w:color w:val="5D5E60"/>
          <w:spacing w:val="0"/>
          <w:w w:val="100"/>
          <w:position w:val="-8"/>
        </w:rPr>
        <w:t>e·</w:t>
      </w:r>
      <w:r>
        <w:rPr>
          <w:rFonts w:ascii="Times New Roman" w:hAnsi="Times New Roman" w:cs="Times New Roman" w:eastAsia="Times New Roman"/>
          <w:sz w:val="44"/>
          <w:szCs w:val="44"/>
          <w:color w:val="5D5E60"/>
          <w:spacing w:val="-79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5D5E60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44"/>
          <w:szCs w:val="44"/>
          <w:color w:val="5D5E60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44"/>
          <w:szCs w:val="44"/>
          <w:color w:val="AFB1A7"/>
          <w:spacing w:val="0"/>
          <w:w w:val="30"/>
          <w:position w:val="-8"/>
        </w:rPr>
        <w:t>..</w:t>
      </w:r>
      <w:r>
        <w:rPr>
          <w:rFonts w:ascii="Times New Roman" w:hAnsi="Times New Roman" w:cs="Times New Roman" w:eastAsia="Times New Roman"/>
          <w:sz w:val="44"/>
          <w:szCs w:val="44"/>
          <w:color w:val="AFB1A7"/>
          <w:spacing w:val="0"/>
          <w:w w:val="30"/>
          <w:position w:val="-8"/>
        </w:rPr>
        <w:t>  </w:t>
      </w:r>
      <w:r>
        <w:rPr>
          <w:rFonts w:ascii="Times New Roman" w:hAnsi="Times New Roman" w:cs="Times New Roman" w:eastAsia="Times New Roman"/>
          <w:sz w:val="44"/>
          <w:szCs w:val="44"/>
          <w:color w:val="AFB1A7"/>
          <w:spacing w:val="0"/>
          <w:w w:val="30"/>
          <w:position w:val="-8"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5D5E60"/>
          <w:spacing w:val="0"/>
          <w:w w:val="40"/>
          <w:position w:val="-8"/>
        </w:rPr>
        <w:t>...</w:t>
      </w:r>
      <w:r>
        <w:rPr>
          <w:rFonts w:ascii="Times New Roman" w:hAnsi="Times New Roman" w:cs="Times New Roman" w:eastAsia="Times New Roman"/>
          <w:sz w:val="44"/>
          <w:szCs w:val="44"/>
          <w:color w:val="5D5E60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44"/>
          <w:szCs w:val="44"/>
          <w:color w:val="5D5E60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44"/>
          <w:szCs w:val="44"/>
          <w:color w:val="AFB1A7"/>
          <w:spacing w:val="0"/>
          <w:w w:val="40"/>
          <w:position w:val="-8"/>
        </w:rPr>
        <w:t>.</w:t>
      </w:r>
      <w:r>
        <w:rPr>
          <w:rFonts w:ascii="Times New Roman" w:hAnsi="Times New Roman" w:cs="Times New Roman" w:eastAsia="Times New Roman"/>
          <w:sz w:val="44"/>
          <w:szCs w:val="4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280"/>
          <w:cols w:num="2" w:equalWidth="0">
            <w:col w:w="584" w:space="2003"/>
            <w:col w:w="8733"/>
          </w:cols>
        </w:sectPr>
      </w:pPr>
      <w:rPr/>
    </w:p>
    <w:p>
      <w:pPr>
        <w:spacing w:before="85" w:after="0" w:line="286" w:lineRule="exact"/>
        <w:ind w:left="2883" w:right="-88"/>
        <w:jc w:val="left"/>
        <w:tabs>
          <w:tab w:pos="4680" w:val="left"/>
          <w:tab w:pos="792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92"/>
          <w:position w:val="2"/>
        </w:rPr>
        <w:t>C'-Rupla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92"/>
          <w:position w:val="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7"/>
          <w:w w:val="92"/>
          <w:position w:val="2"/>
        </w:rPr>
        <w:t> </w:t>
      </w:r>
      <w:r>
        <w:rPr>
          <w:rFonts w:ascii="Arial" w:hAnsi="Arial" w:cs="Arial" w:eastAsia="Arial"/>
          <w:sz w:val="22"/>
          <w:szCs w:val="22"/>
          <w:color w:val="343434"/>
          <w:spacing w:val="0"/>
          <w:w w:val="100"/>
          <w:b/>
          <w:bCs/>
          <w:position w:val="2"/>
        </w:rPr>
        <w:t>Amtrf</w:t>
      </w:r>
      <w:r>
        <w:rPr>
          <w:rFonts w:ascii="Arial" w:hAnsi="Arial" w:cs="Arial" w:eastAsia="Arial"/>
          <w:sz w:val="22"/>
          <w:szCs w:val="22"/>
          <w:color w:val="343434"/>
          <w:spacing w:val="0"/>
          <w:w w:val="100"/>
          <w:b/>
          <w:bCs/>
          <w:position w:val="2"/>
        </w:rPr>
        <w:tab/>
      </w:r>
      <w:r>
        <w:rPr>
          <w:rFonts w:ascii="Arial" w:hAnsi="Arial" w:cs="Arial" w:eastAsia="Arial"/>
          <w:sz w:val="22"/>
          <w:szCs w:val="22"/>
          <w:color w:val="343434"/>
          <w:spacing w:val="0"/>
          <w:w w:val="100"/>
          <w:b/>
          <w:bCs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>Soruml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</w:r>
      <w:r>
        <w:rPr>
          <w:rFonts w:ascii="Arial" w:hAnsi="Arial" w:cs="Arial" w:eastAsia="Arial"/>
          <w:sz w:val="12"/>
          <w:szCs w:val="12"/>
          <w:color w:val="777779"/>
          <w:spacing w:val="-23"/>
          <w:w w:val="135"/>
          <w:position w:val="5"/>
        </w:rPr>
        <w:t>(</w:t>
      </w:r>
      <w:r>
        <w:rPr>
          <w:rFonts w:ascii="Times New Roman" w:hAnsi="Times New Roman" w:cs="Times New Roman" w:eastAsia="Times New Roman"/>
          <w:sz w:val="28"/>
          <w:szCs w:val="28"/>
          <w:color w:val="898989"/>
          <w:spacing w:val="0"/>
          <w:w w:val="78"/>
          <w:i/>
          <w:position w:val="-6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898989"/>
          <w:spacing w:val="-48"/>
          <w:w w:val="100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64D72"/>
          <w:spacing w:val="-48"/>
          <w:w w:val="67"/>
          <w:i/>
          <w:position w:val="-6"/>
        </w:rPr>
        <w:t>-</w:t>
      </w:r>
      <w:r>
        <w:rPr>
          <w:rFonts w:ascii="Arial" w:hAnsi="Arial" w:cs="Arial" w:eastAsia="Arial"/>
          <w:sz w:val="12"/>
          <w:szCs w:val="12"/>
          <w:color w:val="5D5E60"/>
          <w:spacing w:val="-2"/>
          <w:w w:val="152"/>
          <w:position w:val="5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464D72"/>
          <w:spacing w:val="-174"/>
          <w:w w:val="66"/>
          <w:i/>
          <w:position w:val="-6"/>
        </w:rPr>
        <w:t>w</w:t>
      </w:r>
      <w:r>
        <w:rPr>
          <w:rFonts w:ascii="Arial" w:hAnsi="Arial" w:cs="Arial" w:eastAsia="Arial"/>
          <w:sz w:val="12"/>
          <w:szCs w:val="12"/>
          <w:color w:val="5D5E60"/>
          <w:spacing w:val="0"/>
          <w:w w:val="151"/>
          <w:position w:val="5"/>
        </w:rPr>
        <w:t>'"</w:t>
      </w:r>
      <w:r>
        <w:rPr>
          <w:rFonts w:ascii="Arial" w:hAnsi="Arial" w:cs="Arial" w:eastAsia="Arial"/>
          <w:sz w:val="12"/>
          <w:szCs w:val="12"/>
          <w:color w:val="5D5E60"/>
          <w:spacing w:val="0"/>
          <w:w w:val="100"/>
          <w:position w:val="5"/>
        </w:rPr>
        <w:t>    </w:t>
      </w:r>
      <w:r>
        <w:rPr>
          <w:rFonts w:ascii="Arial" w:hAnsi="Arial" w:cs="Arial" w:eastAsia="Arial"/>
          <w:sz w:val="12"/>
          <w:szCs w:val="12"/>
          <w:color w:val="5D5E60"/>
          <w:spacing w:val="-26"/>
          <w:w w:val="237"/>
          <w:position w:val="5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5D5E60"/>
          <w:spacing w:val="-23"/>
          <w:w w:val="158"/>
          <w:position w:val="-6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777779"/>
          <w:spacing w:val="0"/>
          <w:w w:val="152"/>
          <w:position w:val="-6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777779"/>
          <w:spacing w:val="-7"/>
          <w:w w:val="152"/>
          <w:position w:val="-6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777779"/>
          <w:spacing w:val="0"/>
          <w:w w:val="152"/>
          <w:position w:val="-6"/>
        </w:rPr>
        <w:t>!</w:t>
      </w:r>
      <w:r>
        <w:rPr>
          <w:rFonts w:ascii="Times New Roman" w:hAnsi="Times New Roman" w:cs="Times New Roman" w:eastAsia="Times New Roman"/>
          <w:sz w:val="22"/>
          <w:szCs w:val="22"/>
          <w:color w:val="777779"/>
          <w:spacing w:val="-2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777779"/>
          <w:spacing w:val="0"/>
          <w:w w:val="152"/>
          <w:position w:val="-6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337" w:lineRule="exact"/>
        <w:ind w:right="-90"/>
        <w:jc w:val="left"/>
        <w:tabs>
          <w:tab w:pos="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33"/>
          <w:szCs w:val="33"/>
          <w:color w:val="5D5E60"/>
          <w:spacing w:val="0"/>
          <w:w w:val="100"/>
        </w:rPr>
        <w:t>lı</w:t>
      </w:r>
      <w:r>
        <w:rPr>
          <w:rFonts w:ascii="Arial" w:hAnsi="Arial" w:cs="Arial" w:eastAsia="Arial"/>
          <w:sz w:val="33"/>
          <w:szCs w:val="33"/>
          <w:color w:val="5D5E60"/>
          <w:spacing w:val="0"/>
          <w:w w:val="100"/>
        </w:rPr>
        <w:tab/>
      </w:r>
      <w:r>
        <w:rPr>
          <w:rFonts w:ascii="Arial" w:hAnsi="Arial" w:cs="Arial" w:eastAsia="Arial"/>
          <w:sz w:val="33"/>
          <w:szCs w:val="33"/>
          <w:color w:val="5D5E60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D5E60"/>
          <w:spacing w:val="0"/>
          <w:w w:val="409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199" w:lineRule="exact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5D5E60"/>
          <w:spacing w:val="0"/>
          <w:w w:val="127"/>
          <w:position w:val="-5"/>
        </w:rPr>
        <w:t>J'</w:t>
      </w:r>
      <w:r>
        <w:rPr>
          <w:rFonts w:ascii="Times New Roman" w:hAnsi="Times New Roman" w:cs="Times New Roman" w:eastAsia="Times New Roman"/>
          <w:sz w:val="22"/>
          <w:szCs w:val="22"/>
          <w:color w:val="5D5E60"/>
          <w:spacing w:val="0"/>
          <w:w w:val="127"/>
          <w:position w:val="-5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5D5E60"/>
          <w:spacing w:val="-10"/>
          <w:w w:val="127"/>
          <w:position w:val="-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9A9C9C"/>
          <w:spacing w:val="13"/>
          <w:w w:val="121"/>
          <w:position w:val="-5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5D5E60"/>
          <w:spacing w:val="0"/>
          <w:w w:val="82"/>
          <w:position w:val="-5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5D5E60"/>
          <w:spacing w:val="9"/>
          <w:w w:val="83"/>
          <w:position w:val="-5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9A9C9C"/>
          <w:spacing w:val="0"/>
          <w:w w:val="121"/>
          <w:position w:val="-5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280"/>
          <w:cols w:num="3" w:equalWidth="0">
            <w:col w:w="8883" w:space="348"/>
            <w:col w:w="792" w:space="248"/>
            <w:col w:w="1049"/>
          </w:cols>
        </w:sectPr>
      </w:pPr>
      <w:rPr/>
    </w:p>
    <w:p>
      <w:pPr>
        <w:spacing w:before="0" w:after="0" w:line="186" w:lineRule="exact"/>
        <w:ind w:right="1429"/>
        <w:jc w:val="right"/>
        <w:tabs>
          <w:tab w:pos="11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E60"/>
          <w:w w:val="106"/>
          <w:position w:val="-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-30"/>
          <w:w w:val="106"/>
          <w:position w:val="-4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777779"/>
          <w:spacing w:val="0"/>
          <w:w w:val="93"/>
          <w:position w:val="-4"/>
        </w:rPr>
        <w:t>'h</w:t>
      </w:r>
      <w:r>
        <w:rPr>
          <w:rFonts w:ascii="Times New Roman" w:hAnsi="Times New Roman" w:cs="Times New Roman" w:eastAsia="Times New Roman"/>
          <w:sz w:val="19"/>
          <w:szCs w:val="19"/>
          <w:color w:val="777779"/>
          <w:spacing w:val="0"/>
          <w:w w:val="92"/>
          <w:position w:val="-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777779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77779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4"/>
          <w:szCs w:val="24"/>
          <w:color w:val="5D5E60"/>
          <w:spacing w:val="0"/>
          <w:w w:val="58"/>
          <w:position w:val="-4"/>
        </w:rPr>
        <w:t>Y._nu</w:t>
      </w:r>
      <w:r>
        <w:rPr>
          <w:rFonts w:ascii="Times New Roman" w:hAnsi="Times New Roman" w:cs="Times New Roman" w:eastAsia="Times New Roman"/>
          <w:sz w:val="24"/>
          <w:szCs w:val="24"/>
          <w:color w:val="232323"/>
          <w:spacing w:val="0"/>
          <w:w w:val="62"/>
          <w:position w:val="-4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320" w:right="280"/>
        </w:sectPr>
      </w:pPr>
      <w:rPr/>
    </w:p>
    <w:p>
      <w:pPr>
        <w:spacing w:before="0" w:after="0" w:line="240" w:lineRule="exact"/>
        <w:ind w:right="-20"/>
        <w:jc w:val="right"/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489.107513pt;margin-top:2.095078pt;width:.1pt;height:6.730957pt;mso-position-horizontal-relative:page;mso-position-vertical-relative:paragraph;z-index:-15461" coordorigin="9782,42" coordsize="2,135">
            <v:shape style="position:absolute;left:9782;top:42;width:2;height:135" coordorigin="9782,42" coordsize="0,135" path="m9782,177l9782,42e" filled="f" stroked="t" strokeweight="3.4125pt" strokecolor="#EBEBEB">
              <v:path arrowok="t"/>
            </v:shape>
          </v:group>
          <w10:wrap type="none"/>
        </w:pict>
      </w:r>
      <w:r>
        <w:rPr/>
        <w:pict>
          <v:group style="position:absolute;margin-left:501.101013pt;margin-top:2.095078pt;width:.1pt;height:6.730957pt;mso-position-horizontal-relative:page;mso-position-vertical-relative:paragraph;z-index:-15460" coordorigin="10022,42" coordsize="2,135">
            <v:shape style="position:absolute;left:10022;top:42;width:2;height:135" coordorigin="10022,42" coordsize="0,135" path="m10022,177l10022,42e" filled="f" stroked="t" strokeweight="1.465pt" strokecolor="#EBEBE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7"/>
          <w:szCs w:val="17"/>
          <w:color w:val="777779"/>
          <w:spacing w:val="0"/>
          <w:w w:val="72"/>
          <w:position w:val="-5"/>
        </w:rPr>
        <w:t>\</w:t>
      </w:r>
      <w:r>
        <w:rPr>
          <w:rFonts w:ascii="Arial" w:hAnsi="Arial" w:cs="Arial" w:eastAsia="Arial"/>
          <w:sz w:val="17"/>
          <w:szCs w:val="17"/>
          <w:color w:val="777779"/>
          <w:spacing w:val="0"/>
          <w:w w:val="72"/>
          <w:position w:val="-5"/>
        </w:rPr>
        <w:t>-</w:t>
      </w:r>
      <w:r>
        <w:rPr>
          <w:rFonts w:ascii="Arial" w:hAnsi="Arial" w:cs="Arial" w:eastAsia="Arial"/>
          <w:sz w:val="17"/>
          <w:szCs w:val="17"/>
          <w:color w:val="777779"/>
          <w:spacing w:val="25"/>
          <w:w w:val="72"/>
          <w:position w:val="-5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43434"/>
          <w:spacing w:val="0"/>
          <w:w w:val="100"/>
          <w:i/>
          <w:position w:val="5"/>
        </w:rPr>
        <w:t>.{</w:t>
      </w:r>
      <w:r>
        <w:rPr>
          <w:rFonts w:ascii="Times New Roman" w:hAnsi="Times New Roman" w:cs="Times New Roman" w:eastAsia="Times New Roman"/>
          <w:sz w:val="12"/>
          <w:szCs w:val="12"/>
          <w:color w:val="343434"/>
          <w:spacing w:val="-12"/>
          <w:w w:val="100"/>
          <w:i/>
          <w:position w:val="5"/>
        </w:rPr>
        <w:t>o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i/>
          <w:position w:val="-5"/>
        </w:rPr>
        <w:t>li'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i/>
          <w:position w:val="-5"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23"/>
          <w:w w:val="100"/>
          <w:i/>
          <w:position w:val="-5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87"/>
          <w:i/>
          <w:position w:val="5"/>
        </w:rPr>
        <w:t>"M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2" w:after="0" w:line="98" w:lineRule="exact"/>
        <w:ind w:left="110" w:right="-20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"/>
          <w:szCs w:val="10"/>
          <w:color w:val="232323"/>
          <w:w w:val="69"/>
          <w:position w:val="-1"/>
        </w:rPr>
        <w:t>ol'</w:t>
      </w:r>
      <w:r>
        <w:rPr>
          <w:rFonts w:ascii="Times New Roman" w:hAnsi="Times New Roman" w:cs="Times New Roman" w:eastAsia="Times New Roman"/>
          <w:sz w:val="10"/>
          <w:szCs w:val="10"/>
          <w:color w:val="232323"/>
          <w:spacing w:val="-15"/>
          <w:w w:val="70"/>
          <w:position w:val="-1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AFB1A7"/>
          <w:spacing w:val="0"/>
          <w:w w:val="265"/>
          <w:position w:val="-1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AFB1A7"/>
          <w:spacing w:val="0"/>
          <w:w w:val="100"/>
          <w:position w:val="-1"/>
        </w:rPr>
        <w:t>       </w:t>
      </w:r>
      <w:r>
        <w:rPr>
          <w:rFonts w:ascii="Times New Roman" w:hAnsi="Times New Roman" w:cs="Times New Roman" w:eastAsia="Times New Roman"/>
          <w:sz w:val="10"/>
          <w:szCs w:val="10"/>
          <w:color w:val="AFB1A7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FBFBF"/>
          <w:spacing w:val="0"/>
          <w:w w:val="78"/>
          <w:position w:val="-1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90" w:lineRule="exact"/>
        <w:ind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232323"/>
          <w:spacing w:val="0"/>
          <w:w w:val="71"/>
          <w:position w:val="-2"/>
        </w:rPr>
        <w:t>ç.</w:t>
      </w:r>
      <w:r>
        <w:rPr>
          <w:rFonts w:ascii="Times New Roman" w:hAnsi="Times New Roman" w:cs="Times New Roman" w:eastAsia="Times New Roman"/>
          <w:sz w:val="14"/>
          <w:szCs w:val="14"/>
          <w:color w:val="232323"/>
          <w:spacing w:val="0"/>
          <w:w w:val="71"/>
          <w:position w:val="-2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232323"/>
          <w:spacing w:val="20"/>
          <w:w w:val="71"/>
          <w:position w:val="-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232323"/>
          <w:spacing w:val="0"/>
          <w:w w:val="100"/>
          <w:position w:val="-2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232323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232323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898989"/>
          <w:spacing w:val="-1"/>
          <w:w w:val="70"/>
          <w:position w:val="-2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BFBFBF"/>
          <w:spacing w:val="0"/>
          <w:w w:val="83"/>
          <w:position w:val="-2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280"/>
          <w:cols w:num="2" w:equalWidth="0">
            <w:col w:w="9041" w:space="204"/>
            <w:col w:w="2075"/>
          </w:cols>
        </w:sectPr>
      </w:pPr>
      <w:rPr/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05" w:lineRule="exact"/>
        <w:ind w:left="453" w:right="-20"/>
        <w:jc w:val="left"/>
        <w:tabs>
          <w:tab w:pos="248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.570972pt;margin-top:-1.501988pt;width:5.423pt;height:5.5pt;mso-position-horizontal-relative:page;mso-position-vertical-relative:paragraph;z-index:-15456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7"/>
                    <w:jc w:val="left"/>
                    <w:rPr>
                      <w:rFonts w:ascii="Arial" w:hAnsi="Arial" w:cs="Arial" w:eastAsia="Arial"/>
                      <w:sz w:val="11"/>
                      <w:szCs w:val="11"/>
                    </w:rPr>
                  </w:pPr>
                  <w:rPr/>
                  <w:r>
                    <w:rPr>
                      <w:rFonts w:ascii="Arial" w:hAnsi="Arial" w:cs="Arial" w:eastAsia="Arial"/>
                      <w:sz w:val="11"/>
                      <w:szCs w:val="11"/>
                      <w:color w:val="232323"/>
                      <w:spacing w:val="0"/>
                      <w:w w:val="49"/>
                    </w:rPr>
                    <w:t>&lt;1:1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232323"/>
          <w:spacing w:val="0"/>
          <w:w w:val="51"/>
          <w:position w:val="12"/>
        </w:rPr>
        <w:t>::ı::</w:t>
      </w:r>
      <w:r>
        <w:rPr>
          <w:rFonts w:ascii="Arial" w:hAnsi="Arial" w:cs="Arial" w:eastAsia="Arial"/>
          <w:sz w:val="22"/>
          <w:szCs w:val="22"/>
          <w:color w:val="232323"/>
          <w:spacing w:val="0"/>
          <w:w w:val="100"/>
          <w:position w:val="12"/>
        </w:rPr>
        <w:tab/>
      </w:r>
      <w:r>
        <w:rPr>
          <w:rFonts w:ascii="Arial" w:hAnsi="Arial" w:cs="Arial" w:eastAsia="Arial"/>
          <w:sz w:val="22"/>
          <w:szCs w:val="22"/>
          <w:color w:val="232323"/>
          <w:spacing w:val="0"/>
          <w:w w:val="100"/>
          <w:position w:val="12"/>
        </w:rPr>
      </w:r>
      <w:r>
        <w:rPr>
          <w:rFonts w:ascii="Times New Roman" w:hAnsi="Times New Roman" w:cs="Times New Roman" w:eastAsia="Times New Roman"/>
          <w:sz w:val="29"/>
          <w:szCs w:val="29"/>
          <w:color w:val="777779"/>
          <w:spacing w:val="0"/>
          <w:w w:val="100"/>
          <w:position w:val="-2"/>
        </w:rPr>
        <w:t>.Ergün</w:t>
      </w:r>
      <w:r>
        <w:rPr>
          <w:rFonts w:ascii="Times New Roman" w:hAnsi="Times New Roman" w:cs="Times New Roman" w:eastAsia="Times New Roman"/>
          <w:sz w:val="29"/>
          <w:szCs w:val="29"/>
          <w:color w:val="777779"/>
          <w:spacing w:val="26"/>
          <w:w w:val="100"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5D5E60"/>
          <w:spacing w:val="0"/>
          <w:w w:val="125"/>
          <w:position w:val="-2"/>
        </w:rPr>
        <w:t>K</w:t>
      </w:r>
      <w:r>
        <w:rPr>
          <w:rFonts w:ascii="Arial" w:hAnsi="Arial" w:cs="Arial" w:eastAsia="Arial"/>
          <w:sz w:val="25"/>
          <w:szCs w:val="25"/>
          <w:color w:val="5D5E60"/>
          <w:spacing w:val="-15"/>
          <w:w w:val="125"/>
          <w:position w:val="-2"/>
        </w:rPr>
        <w:t>A</w:t>
      </w:r>
      <w:r>
        <w:rPr>
          <w:rFonts w:ascii="Arial" w:hAnsi="Arial" w:cs="Arial" w:eastAsia="Arial"/>
          <w:sz w:val="25"/>
          <w:szCs w:val="25"/>
          <w:color w:val="777779"/>
          <w:spacing w:val="0"/>
          <w:w w:val="121"/>
          <w:position w:val="-2"/>
        </w:rPr>
        <w:t>YA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2300" w:right="-131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777779"/>
          <w:spacing w:val="0"/>
          <w:w w:val="80"/>
        </w:rPr>
        <w:t>I</w:t>
      </w:r>
      <w:r>
        <w:rPr>
          <w:rFonts w:ascii="Arial" w:hAnsi="Arial" w:cs="Arial" w:eastAsia="Arial"/>
          <w:sz w:val="23"/>
          <w:szCs w:val="23"/>
          <w:color w:val="777779"/>
          <w:spacing w:val="10"/>
          <w:w w:val="80"/>
        </w:rPr>
        <w:t>t</w:t>
      </w:r>
      <w:r>
        <w:rPr>
          <w:rFonts w:ascii="Arial" w:hAnsi="Arial" w:cs="Arial" w:eastAsia="Arial"/>
          <w:sz w:val="23"/>
          <w:szCs w:val="23"/>
          <w:color w:val="484848"/>
          <w:spacing w:val="0"/>
          <w:w w:val="80"/>
        </w:rPr>
        <w:t>faiy</w:t>
      </w:r>
      <w:r>
        <w:rPr>
          <w:rFonts w:ascii="Arial" w:hAnsi="Arial" w:cs="Arial" w:eastAsia="Arial"/>
          <w:sz w:val="23"/>
          <w:szCs w:val="23"/>
          <w:color w:val="484848"/>
          <w:spacing w:val="0"/>
          <w:w w:val="80"/>
        </w:rPr>
        <w:t>e</w:t>
      </w:r>
      <w:r>
        <w:rPr>
          <w:rFonts w:ascii="Arial" w:hAnsi="Arial" w:cs="Arial" w:eastAsia="Arial"/>
          <w:sz w:val="23"/>
          <w:szCs w:val="23"/>
          <w:color w:val="484848"/>
          <w:spacing w:val="-9"/>
          <w:w w:val="80"/>
        </w:rPr>
        <w:t> </w:t>
      </w:r>
      <w:r>
        <w:rPr>
          <w:rFonts w:ascii="Arial" w:hAnsi="Arial" w:cs="Arial" w:eastAsia="Arial"/>
          <w:sz w:val="23"/>
          <w:szCs w:val="23"/>
          <w:color w:val="5D5E60"/>
          <w:spacing w:val="-29"/>
          <w:w w:val="80"/>
        </w:rPr>
        <w:t>G</w:t>
      </w:r>
      <w:r>
        <w:rPr>
          <w:rFonts w:ascii="Times New Roman" w:hAnsi="Times New Roman" w:cs="Times New Roman" w:eastAsia="Times New Roman"/>
          <w:sz w:val="61"/>
          <w:szCs w:val="61"/>
          <w:color w:val="38418E"/>
          <w:spacing w:val="-226"/>
          <w:w w:val="61"/>
          <w:i/>
          <w:position w:val="-28"/>
        </w:rPr>
        <w:t>J</w:t>
      </w:r>
      <w:r>
        <w:rPr>
          <w:rFonts w:ascii="Arial" w:hAnsi="Arial" w:cs="Arial" w:eastAsia="Arial"/>
          <w:sz w:val="23"/>
          <w:szCs w:val="23"/>
          <w:color w:val="5D5E60"/>
          <w:spacing w:val="-6"/>
          <w:w w:val="81"/>
          <w:position w:val="0"/>
        </w:rPr>
        <w:t>ü</w:t>
      </w:r>
      <w:r>
        <w:rPr>
          <w:rFonts w:ascii="Arial" w:hAnsi="Arial" w:cs="Arial" w:eastAsia="Arial"/>
          <w:sz w:val="23"/>
          <w:szCs w:val="23"/>
          <w:color w:val="343434"/>
          <w:spacing w:val="-65"/>
          <w:w w:val="77"/>
          <w:position w:val="0"/>
        </w:rPr>
        <w:t>n</w:t>
      </w:r>
      <w:r>
        <w:rPr>
          <w:rFonts w:ascii="Times New Roman" w:hAnsi="Times New Roman" w:cs="Times New Roman" w:eastAsia="Times New Roman"/>
          <w:sz w:val="61"/>
          <w:szCs w:val="61"/>
          <w:color w:val="38418E"/>
          <w:spacing w:val="-58"/>
          <w:w w:val="62"/>
          <w:i/>
          <w:position w:val="-28"/>
        </w:rPr>
        <w:t>.</w:t>
      </w:r>
      <w:r>
        <w:rPr>
          <w:rFonts w:ascii="Arial" w:hAnsi="Arial" w:cs="Arial" w:eastAsia="Arial"/>
          <w:sz w:val="23"/>
          <w:szCs w:val="23"/>
          <w:color w:val="343434"/>
          <w:spacing w:val="-70"/>
          <w:w w:val="77"/>
          <w:position w:val="0"/>
        </w:rPr>
        <w:t>e</w:t>
      </w:r>
      <w:r>
        <w:rPr>
          <w:rFonts w:ascii="Times New Roman" w:hAnsi="Times New Roman" w:cs="Times New Roman" w:eastAsia="Times New Roman"/>
          <w:sz w:val="61"/>
          <w:szCs w:val="61"/>
          <w:color w:val="38418E"/>
          <w:spacing w:val="-106"/>
          <w:w w:val="62"/>
          <w:i/>
          <w:position w:val="-28"/>
        </w:rPr>
        <w:t>!</w:t>
      </w:r>
      <w:r>
        <w:rPr>
          <w:rFonts w:ascii="Arial" w:hAnsi="Arial" w:cs="Arial" w:eastAsia="Arial"/>
          <w:sz w:val="23"/>
          <w:szCs w:val="23"/>
          <w:color w:val="343434"/>
          <w:spacing w:val="-24"/>
          <w:w w:val="77"/>
          <w:position w:val="0"/>
        </w:rPr>
        <w:t>y</w:t>
      </w:r>
      <w:r>
        <w:rPr>
          <w:rFonts w:ascii="Times New Roman" w:hAnsi="Times New Roman" w:cs="Times New Roman" w:eastAsia="Times New Roman"/>
          <w:sz w:val="61"/>
          <w:szCs w:val="61"/>
          <w:color w:val="38418E"/>
          <w:spacing w:val="-36"/>
          <w:w w:val="62"/>
          <w:i/>
          <w:position w:val="-28"/>
        </w:rPr>
        <w:t>,</w:t>
      </w:r>
      <w:r>
        <w:rPr>
          <w:rFonts w:ascii="Arial" w:hAnsi="Arial" w:cs="Arial" w:eastAsia="Arial"/>
          <w:sz w:val="23"/>
          <w:szCs w:val="23"/>
          <w:color w:val="484848"/>
          <w:spacing w:val="-116"/>
          <w:w w:val="79"/>
          <w:position w:val="0"/>
        </w:rPr>
        <w:t>B</w:t>
      </w:r>
      <w:r>
        <w:rPr>
          <w:rFonts w:ascii="Times New Roman" w:hAnsi="Times New Roman" w:cs="Times New Roman" w:eastAsia="Times New Roman"/>
          <w:sz w:val="61"/>
          <w:szCs w:val="61"/>
          <w:color w:val="38418E"/>
          <w:spacing w:val="-11"/>
          <w:w w:val="61"/>
          <w:i/>
          <w:position w:val="-28"/>
        </w:rPr>
        <w:t>i</w:t>
      </w:r>
      <w:r>
        <w:rPr>
          <w:rFonts w:ascii="Arial" w:hAnsi="Arial" w:cs="Arial" w:eastAsia="Arial"/>
          <w:sz w:val="23"/>
          <w:szCs w:val="23"/>
          <w:color w:val="484848"/>
          <w:spacing w:val="0"/>
          <w:w w:val="80"/>
          <w:position w:val="0"/>
        </w:rPr>
        <w:t>ölg</w:t>
      </w:r>
      <w:r>
        <w:rPr>
          <w:rFonts w:ascii="Arial" w:hAnsi="Arial" w:cs="Arial" w:eastAsia="Arial"/>
          <w:sz w:val="23"/>
          <w:szCs w:val="23"/>
          <w:color w:val="484848"/>
          <w:spacing w:val="-82"/>
          <w:w w:val="80"/>
          <w:position w:val="0"/>
        </w:rPr>
        <w:t>e</w:t>
      </w:r>
      <w:r>
        <w:rPr>
          <w:rFonts w:ascii="Times New Roman" w:hAnsi="Times New Roman" w:cs="Times New Roman" w:eastAsia="Times New Roman"/>
          <w:sz w:val="48"/>
          <w:szCs w:val="48"/>
          <w:color w:val="38418E"/>
          <w:spacing w:val="-81"/>
          <w:w w:val="80"/>
          <w:i/>
          <w:position w:val="-28"/>
        </w:rPr>
        <w:t>c</w:t>
      </w:r>
      <w:r>
        <w:rPr>
          <w:rFonts w:ascii="Arial" w:hAnsi="Arial" w:cs="Arial" w:eastAsia="Arial"/>
          <w:sz w:val="23"/>
          <w:szCs w:val="23"/>
          <w:color w:val="484848"/>
          <w:spacing w:val="-68"/>
          <w:w w:val="81"/>
          <w:position w:val="0"/>
        </w:rPr>
        <w:t>A</w:t>
      </w:r>
      <w:r>
        <w:rPr>
          <w:rFonts w:ascii="Times New Roman" w:hAnsi="Times New Roman" w:cs="Times New Roman" w:eastAsia="Times New Roman"/>
          <w:sz w:val="48"/>
          <w:szCs w:val="48"/>
          <w:color w:val="38418E"/>
          <w:spacing w:val="-141"/>
          <w:w w:val="80"/>
          <w:i/>
          <w:position w:val="-28"/>
        </w:rPr>
        <w:t>J</w:t>
      </w:r>
      <w:r>
        <w:rPr>
          <w:rFonts w:ascii="Arial" w:hAnsi="Arial" w:cs="Arial" w:eastAsia="Arial"/>
          <w:sz w:val="23"/>
          <w:szCs w:val="23"/>
          <w:color w:val="484848"/>
          <w:spacing w:val="-50"/>
          <w:w w:val="82"/>
          <w:position w:val="0"/>
        </w:rPr>
        <w:t>m</w:t>
      </w:r>
      <w:r>
        <w:rPr>
          <w:rFonts w:ascii="Times New Roman" w:hAnsi="Times New Roman" w:cs="Times New Roman" w:eastAsia="Times New Roman"/>
          <w:sz w:val="48"/>
          <w:szCs w:val="48"/>
          <w:color w:val="38418E"/>
          <w:spacing w:val="-78"/>
          <w:w w:val="80"/>
          <w:i/>
          <w:position w:val="-28"/>
        </w:rPr>
        <w:t>i</w:t>
      </w:r>
      <w:r>
        <w:rPr>
          <w:rFonts w:ascii="Arial" w:hAnsi="Arial" w:cs="Arial" w:eastAsia="Arial"/>
          <w:sz w:val="23"/>
          <w:szCs w:val="23"/>
          <w:color w:val="484848"/>
          <w:spacing w:val="0"/>
          <w:w w:val="82"/>
          <w:position w:val="0"/>
        </w:rPr>
        <w:t>iri</w:t>
      </w:r>
      <w:r>
        <w:rPr>
          <w:rFonts w:ascii="Arial" w:hAnsi="Arial" w:cs="Arial" w:eastAsia="Arial"/>
          <w:sz w:val="23"/>
          <w:szCs w:val="23"/>
          <w:color w:val="48484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3"/>
          <w:szCs w:val="23"/>
          <w:color w:val="48484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Ali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  <w:position w:val="0"/>
        </w:rPr>
        <w:t>ÇALlŞKAN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2" w:lineRule="exact"/>
        <w:ind w:right="-20"/>
        <w:jc w:val="left"/>
        <w:tabs>
          <w:tab w:pos="1140" w:val="left"/>
        </w:tabs>
        <w:rPr>
          <w:rFonts w:ascii="Arial" w:hAnsi="Arial" w:cs="Arial" w:eastAsia="Arial"/>
          <w:sz w:val="9"/>
          <w:szCs w:val="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777779"/>
          <w:spacing w:val="0"/>
          <w:w w:val="192"/>
          <w:position w:val="-3"/>
        </w:rPr>
        <w:t>"</w:t>
      </w:r>
      <w:r>
        <w:rPr>
          <w:rFonts w:ascii="Times New Roman" w:hAnsi="Times New Roman" w:cs="Times New Roman" w:eastAsia="Times New Roman"/>
          <w:sz w:val="16"/>
          <w:szCs w:val="16"/>
          <w:color w:val="777779"/>
          <w:spacing w:val="0"/>
          <w:w w:val="192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77779"/>
          <w:spacing w:val="31"/>
          <w:w w:val="192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-3"/>
        </w:rPr>
        <w:t>,flll':'\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-3"/>
        </w:rPr>
        <w:t>1-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-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-3"/>
        </w:rPr>
      </w:r>
      <w:r>
        <w:rPr>
          <w:rFonts w:ascii="Arial" w:hAnsi="Arial" w:cs="Arial" w:eastAsia="Arial"/>
          <w:sz w:val="9"/>
          <w:szCs w:val="9"/>
          <w:color w:val="777779"/>
          <w:spacing w:val="0"/>
          <w:w w:val="176"/>
          <w:i/>
          <w:position w:val="5"/>
        </w:rPr>
        <w:t>1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132" w:lineRule="exact"/>
        <w:ind w:left="91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439.769012pt;margin-top:-3.555743pt;width:.1pt;height:11.457032pt;mso-position-horizontal-relative:page;mso-position-vertical-relative:paragraph;z-index:-15459" coordorigin="8795,-71" coordsize="2,229">
            <v:shape style="position:absolute;left:8795;top:-71;width:2;height:229" coordorigin="8795,-71" coordsize="0,229" path="m8795,-71l8795,158,8795,-71xe" filled="t" fillcolor="#EBEBEB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5D5E60"/>
          <w:spacing w:val="-21"/>
          <w:w w:val="96"/>
          <w:b/>
          <w:bCs/>
          <w:position w:val="1"/>
        </w:rPr>
        <w:t>·</w:t>
      </w:r>
      <w:r>
        <w:rPr>
          <w:rFonts w:ascii="Arial" w:hAnsi="Arial" w:cs="Arial" w:eastAsia="Arial"/>
          <w:sz w:val="16"/>
          <w:szCs w:val="16"/>
          <w:color w:val="5D5E60"/>
          <w:spacing w:val="0"/>
          <w:w w:val="96"/>
          <w:b/>
          <w:bCs/>
          <w:position w:val="1"/>
        </w:rPr>
        <w:t>.</w:t>
      </w:r>
      <w:r>
        <w:rPr>
          <w:rFonts w:ascii="Arial" w:hAnsi="Arial" w:cs="Arial" w:eastAsia="Arial"/>
          <w:sz w:val="16"/>
          <w:szCs w:val="16"/>
          <w:color w:val="5D5E60"/>
          <w:spacing w:val="-5"/>
          <w:w w:val="96"/>
          <w:b/>
          <w:bCs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5D5E60"/>
          <w:spacing w:val="0"/>
          <w:w w:val="83"/>
          <w:b/>
          <w:bCs/>
          <w:position w:val="1"/>
        </w:rPr>
        <w:t>.,.</w:t>
      </w:r>
      <w:r>
        <w:rPr>
          <w:rFonts w:ascii="Arial" w:hAnsi="Arial" w:cs="Arial" w:eastAsia="Arial"/>
          <w:sz w:val="16"/>
          <w:szCs w:val="16"/>
          <w:color w:val="5D5E60"/>
          <w:spacing w:val="-12"/>
          <w:w w:val="83"/>
          <w:b/>
          <w:bCs/>
          <w:position w:val="1"/>
        </w:rPr>
        <w:t>,</w:t>
      </w:r>
      <w:r>
        <w:rPr>
          <w:rFonts w:ascii="Arial" w:hAnsi="Arial" w:cs="Arial" w:eastAsia="Arial"/>
          <w:sz w:val="16"/>
          <w:szCs w:val="16"/>
          <w:color w:val="9A9C9C"/>
          <w:spacing w:val="0"/>
          <w:w w:val="69"/>
          <w:b/>
          <w:bCs/>
          <w:position w:val="1"/>
        </w:rPr>
        <w:t>,</w:t>
      </w:r>
      <w:r>
        <w:rPr>
          <w:rFonts w:ascii="Arial" w:hAnsi="Arial" w:cs="Arial" w:eastAsia="Arial"/>
          <w:sz w:val="16"/>
          <w:szCs w:val="16"/>
          <w:color w:val="9A9C9C"/>
          <w:spacing w:val="-1"/>
          <w:w w:val="69"/>
          <w:b/>
          <w:bCs/>
          <w:position w:val="1"/>
        </w:rPr>
        <w:t>.</w:t>
      </w:r>
      <w:r>
        <w:rPr>
          <w:rFonts w:ascii="Arial" w:hAnsi="Arial" w:cs="Arial" w:eastAsia="Arial"/>
          <w:sz w:val="16"/>
          <w:szCs w:val="16"/>
          <w:color w:val="343434"/>
          <w:spacing w:val="-10"/>
          <w:w w:val="134"/>
          <w:b/>
          <w:bCs/>
          <w:position w:val="1"/>
        </w:rPr>
        <w:t>•</w:t>
      </w:r>
      <w:r>
        <w:rPr>
          <w:rFonts w:ascii="Arial" w:hAnsi="Arial" w:cs="Arial" w:eastAsia="Arial"/>
          <w:sz w:val="16"/>
          <w:szCs w:val="16"/>
          <w:color w:val="898989"/>
          <w:spacing w:val="-31"/>
          <w:w w:val="108"/>
          <w:b/>
          <w:bCs/>
          <w:position w:val="1"/>
        </w:rPr>
        <w:t>.</w:t>
      </w:r>
      <w:r>
        <w:rPr>
          <w:rFonts w:ascii="Arial" w:hAnsi="Arial" w:cs="Arial" w:eastAsia="Arial"/>
          <w:sz w:val="16"/>
          <w:szCs w:val="16"/>
          <w:color w:val="5D5E60"/>
          <w:spacing w:val="0"/>
          <w:w w:val="189"/>
          <w:b/>
          <w:bCs/>
          <w:position w:val="1"/>
        </w:rPr>
        <w:t>.,</w:t>
      </w:r>
      <w:r>
        <w:rPr>
          <w:rFonts w:ascii="Arial" w:hAnsi="Arial" w:cs="Arial" w:eastAsia="Arial"/>
          <w:sz w:val="16"/>
          <w:szCs w:val="16"/>
          <w:color w:val="9A9C9C"/>
          <w:spacing w:val="-5"/>
          <w:w w:val="86"/>
          <w:b/>
          <w:bCs/>
          <w:position w:val="1"/>
        </w:rPr>
        <w:t>.</w:t>
      </w:r>
      <w:r>
        <w:rPr>
          <w:rFonts w:ascii="Arial" w:hAnsi="Arial" w:cs="Arial" w:eastAsia="Arial"/>
          <w:sz w:val="16"/>
          <w:szCs w:val="16"/>
          <w:color w:val="777779"/>
          <w:spacing w:val="0"/>
          <w:w w:val="57"/>
          <w:b/>
          <w:bCs/>
          <w:position w:val="1"/>
        </w:rPr>
        <w:t>.</w:t>
      </w:r>
      <w:r>
        <w:rPr>
          <w:rFonts w:ascii="Arial" w:hAnsi="Arial" w:cs="Arial" w:eastAsia="Arial"/>
          <w:sz w:val="16"/>
          <w:szCs w:val="16"/>
          <w:color w:val="777779"/>
          <w:spacing w:val="-8"/>
          <w:w w:val="57"/>
          <w:b/>
          <w:bCs/>
          <w:position w:val="1"/>
        </w:rPr>
        <w:t>.</w:t>
      </w:r>
      <w:r>
        <w:rPr>
          <w:rFonts w:ascii="Arial" w:hAnsi="Arial" w:cs="Arial" w:eastAsia="Arial"/>
          <w:sz w:val="16"/>
          <w:szCs w:val="16"/>
          <w:color w:val="898989"/>
          <w:spacing w:val="0"/>
          <w:w w:val="77"/>
          <w:b/>
          <w:bCs/>
          <w:position w:val="1"/>
        </w:rPr>
        <w:t>r-</w:t>
      </w:r>
      <w:r>
        <w:rPr>
          <w:rFonts w:ascii="Arial" w:hAnsi="Arial" w:cs="Arial" w:eastAsia="Arial"/>
          <w:sz w:val="16"/>
          <w:szCs w:val="16"/>
          <w:color w:val="898989"/>
          <w:spacing w:val="-30"/>
          <w:w w:val="77"/>
          <w:b/>
          <w:bCs/>
          <w:position w:val="1"/>
        </w:rPr>
        <w:t>"</w:t>
      </w:r>
      <w:r>
        <w:rPr>
          <w:rFonts w:ascii="Arial" w:hAnsi="Arial" w:cs="Arial" w:eastAsia="Arial"/>
          <w:sz w:val="16"/>
          <w:szCs w:val="16"/>
          <w:color w:val="BFBFBF"/>
          <w:spacing w:val="-27"/>
          <w:w w:val="109"/>
          <w:b/>
          <w:bCs/>
          <w:position w:val="1"/>
        </w:rPr>
        <w:t>·</w:t>
      </w:r>
      <w:r>
        <w:rPr>
          <w:rFonts w:ascii="Arial" w:hAnsi="Arial" w:cs="Arial" w:eastAsia="Arial"/>
          <w:sz w:val="16"/>
          <w:szCs w:val="16"/>
          <w:color w:val="898989"/>
          <w:spacing w:val="-18"/>
          <w:w w:val="87"/>
          <w:b/>
          <w:bCs/>
          <w:position w:val="1"/>
        </w:rPr>
        <w:t>·</w:t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131"/>
          <w:b/>
          <w:bCs/>
          <w:position w:val="1"/>
        </w:rPr>
        <w:t>·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280"/>
          <w:cols w:num="2" w:equalWidth="0">
            <w:col w:w="5999" w:space="2339"/>
            <w:col w:w="2982"/>
          </w:cols>
        </w:sectPr>
      </w:pPr>
      <w:rPr/>
    </w:p>
    <w:p>
      <w:pPr>
        <w:spacing w:before="0" w:after="0" w:line="296" w:lineRule="exact"/>
        <w:ind w:left="3546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0.285486pt;margin-top:40.696999pt;width:556.538263pt;height:767.70634pt;mso-position-horizontal-relative:page;mso-position-vertical-relative:page;z-index:-15463" coordorigin="406,814" coordsize="11131,15354">
            <v:group style="position:absolute;left:415;top:840;width:3394;height:2" coordorigin="415,840" coordsize="3394,2">
              <v:shape style="position:absolute;left:415;top:840;width:3394;height:2" coordorigin="415,840" coordsize="3394,0" path="m415,840l3809,840e" filled="f" stroked="t" strokeweight=".954611pt" strokecolor="#545454">
                <v:path arrowok="t"/>
              </v:shape>
            </v:group>
            <v:group style="position:absolute;left:425;top:823;width:2;height:1412" coordorigin="425,823" coordsize="2,1412">
              <v:shape style="position:absolute;left:425;top:823;width:2;height:1412" coordorigin="425,823" coordsize="0,1412" path="m425,2236l425,823e" filled="f" stroked="t" strokeweight=".954611pt" strokecolor="#606060">
                <v:path arrowok="t"/>
              </v:shape>
            </v:group>
            <v:group style="position:absolute;left:2296;top:843;width:19;height:2" coordorigin="2296,843" coordsize="19,2">
              <v:shape style="position:absolute;left:2296;top:843;width:19;height:2" coordorigin="2296,843" coordsize="19,0" path="m2296,843l2315,843e" filled="f" stroked="t" strokeweight=".957541pt" strokecolor="#3F3F3F">
                <v:path arrowok="t"/>
              </v:shape>
            </v:group>
            <v:group style="position:absolute;left:3518;top:852;width:7952;height:2" coordorigin="3518,852" coordsize="7952,2">
              <v:shape style="position:absolute;left:3518;top:852;width:7952;height:2" coordorigin="3518,852" coordsize="7952,0" path="m3518,852l11470,852e" filled="f" stroked="t" strokeweight=".954611pt" strokecolor="#4B4B4B">
                <v:path arrowok="t"/>
              </v:shape>
            </v:group>
            <v:group style="position:absolute;left:7632;top:850;width:544;height:2" coordorigin="7632,850" coordsize="544,2">
              <v:shape style="position:absolute;left:7632;top:850;width:544;height:2" coordorigin="7632,850" coordsize="544,0" path="m7632,850l8176,850e" filled="f" stroked="t" strokeweight=".715958pt" strokecolor="#383838">
                <v:path arrowok="t"/>
              </v:shape>
            </v:group>
            <v:group style="position:absolute;left:8119;top:852;width:348;height:2" coordorigin="8119,852" coordsize="348,2">
              <v:shape style="position:absolute;left:8119;top:852;width:348;height:2" coordorigin="8119,852" coordsize="348,0" path="m8119,852l8467,852e" filled="f" stroked="t" strokeweight=".477306pt" strokecolor="#181818">
                <v:path arrowok="t"/>
              </v:shape>
            </v:group>
            <v:group style="position:absolute;left:8849;top:850;width:315;height:2" coordorigin="8849,850" coordsize="315,2">
              <v:shape style="position:absolute;left:8849;top:850;width:315;height:2" coordorigin="8849,850" coordsize="315,0" path="m8849,850l9164,850e" filled="f" stroked="t" strokeweight="1.193264pt" strokecolor="#676767">
                <v:path arrowok="t"/>
              </v:shape>
            </v:group>
            <v:group style="position:absolute;left:9069;top:838;width:2;height:1063" coordorigin="9069,838" coordsize="2,1063">
              <v:shape style="position:absolute;left:9069;top:838;width:2;height:1063" coordorigin="9069,838" coordsize="0,1063" path="m9069,1901l9069,838e" filled="f" stroked="t" strokeweight=".477306pt" strokecolor="#343434">
                <v:path arrowok="t"/>
              </v:shape>
            </v:group>
            <v:group style="position:absolute;left:11467;top:847;width:2;height:5099" coordorigin="11467,847" coordsize="2,5099">
              <v:shape style="position:absolute;left:11467;top:847;width:2;height:5099" coordorigin="11467,847" coordsize="0,5099" path="m11467,5946l11467,847e" filled="f" stroked="t" strokeweight=".954611pt" strokecolor="#4F4F4F">
                <v:path arrowok="t"/>
              </v:shape>
            </v:group>
            <v:group style="position:absolute;left:420;top:2339;width:7809;height:2" coordorigin="420,2339" coordsize="7809,2">
              <v:shape style="position:absolute;left:420;top:2339;width:7809;height:2" coordorigin="420,2339" coordsize="7809,0" path="m420,2339l8229,2339e" filled="f" stroked="t" strokeweight=".954611pt" strokecolor="#444444">
                <v:path arrowok="t"/>
              </v:shape>
            </v:group>
            <v:group style="position:absolute;left:427;top:823;width:2;height:5611" coordorigin="427,823" coordsize="2,5611">
              <v:shape style="position:absolute;left:427;top:823;width:2;height:5611" coordorigin="427,823" coordsize="0,5611" path="m427,6435l427,823e" filled="f" stroked="t" strokeweight=".715958pt" strokecolor="#444444">
                <v:path arrowok="t"/>
              </v:shape>
            </v:group>
            <v:group style="position:absolute;left:2310;top:1317;width:2;height:584" coordorigin="2310,1317" coordsize="2,584">
              <v:shape style="position:absolute;left:2310;top:1317;width:2;height:584" coordorigin="2310,1317" coordsize="0,584" path="m2310,1901l2310,1317e" filled="f" stroked="t" strokeweight=".477306pt" strokecolor="#545454">
                <v:path arrowok="t"/>
              </v:shape>
            </v:group>
            <v:group style="position:absolute;left:2301;top:1843;width:2;height:503" coordorigin="2301,1843" coordsize="2,503">
              <v:shape style="position:absolute;left:2301;top:1843;width:2;height:503" coordorigin="2301,1843" coordsize="0,503" path="m2301,2346l2301,1843e" filled="f" stroked="t" strokeweight=".715958pt" strokecolor="#484848">
                <v:path arrowok="t"/>
              </v:shape>
            </v:group>
            <v:group style="position:absolute;left:6873;top:2346;width:1356;height:2" coordorigin="6873,2346" coordsize="1356,2">
              <v:shape style="position:absolute;left:6873;top:2346;width:1356;height:2" coordorigin="6873,2346" coordsize="1356,0" path="m6873,2346l8229,2346e" filled="f" stroked="t" strokeweight=".954611pt" strokecolor="#4B4B4B">
                <v:path arrowok="t"/>
              </v:shape>
            </v:group>
            <v:group style="position:absolute;left:8119;top:2346;width:845;height:2" coordorigin="8119,2346" coordsize="845,2">
              <v:shape style="position:absolute;left:8119;top:2346;width:845;height:2" coordorigin="8119,2346" coordsize="845,0" path="m8119,2346l8964,2346e" filled="f" stroked="t" strokeweight=".477306pt" strokecolor="#2B2B2B">
                <v:path arrowok="t"/>
              </v:shape>
            </v:group>
            <v:group style="position:absolute;left:9059;top:2344;width:19;height:2" coordorigin="9059,2344" coordsize="19,2">
              <v:shape style="position:absolute;left:9059;top:2344;width:19;height:2" coordorigin="9059,2344" coordsize="19,0" path="m9059,2344l9078,2344e" filled="f" stroked="t" strokeweight="1.196928pt" strokecolor="#4F4F4F">
                <v:path arrowok="t"/>
              </v:shape>
            </v:group>
            <v:group style="position:absolute;left:8873;top:2348;width:2597;height:2" coordorigin="8873,2348" coordsize="2597,2">
              <v:shape style="position:absolute;left:8873;top:2348;width:2597;height:2" coordorigin="8873,2348" coordsize="2597,0" path="m8873,2348l11470,2348e" filled="f" stroked="t" strokeweight=".954611pt" strokecolor="#545454">
                <v:path arrowok="t"/>
              </v:shape>
            </v:group>
            <v:group style="position:absolute;left:420;top:2636;width:7880;height:2" coordorigin="420,2636" coordsize="7880,2">
              <v:shape style="position:absolute;left:420;top:2636;width:7880;height:2" coordorigin="420,2636" coordsize="7880,0" path="m420,2636l8300,2636e" filled="f" stroked="t" strokeweight=".954611pt" strokecolor="#444444">
                <v:path arrowok="t"/>
              </v:shape>
            </v:group>
            <v:group style="position:absolute;left:7632;top:2640;width:1675;height:2" coordorigin="7632,2640" coordsize="1675,2">
              <v:shape style="position:absolute;left:7632;top:2640;width:1675;height:2" coordorigin="7632,2640" coordsize="1675,0" path="m7632,2640l9307,2640e" filled="f" stroked="t" strokeweight=".715958pt" strokecolor="#3B3B3B">
                <v:path arrowok="t"/>
              </v:shape>
            </v:group>
            <v:group style="position:absolute;left:8844;top:2645;width:2630;height:2" coordorigin="8844,2645" coordsize="2630,2">
              <v:shape style="position:absolute;left:8844;top:2645;width:2630;height:2" coordorigin="8844,2645" coordsize="2630,0" path="m8844,2645l11474,2645e" filled="f" stroked="t" strokeweight=".954611pt" strokecolor="#4F4F4F">
                <v:path arrowok="t"/>
              </v:shape>
            </v:group>
            <v:group style="position:absolute;left:420;top:2875;width:10673;height:2" coordorigin="420,2875" coordsize="10673,2">
              <v:shape style="position:absolute;left:420;top:2875;width:10673;height:2" coordorigin="420,2875" coordsize="10673,0" path="m420,2875l11093,2875e" filled="f" stroked="t" strokeweight=".954611pt" strokecolor="#484848">
                <v:path arrowok="t"/>
              </v:shape>
            </v:group>
            <v:group style="position:absolute;left:7918;top:2885;width:3556;height:2" coordorigin="7918,2885" coordsize="3556,2">
              <v:shape style="position:absolute;left:7918;top:2885;width:3556;height:2" coordorigin="7918,2885" coordsize="3556,0" path="m7918,2885l11474,2885e" filled="f" stroked="t" strokeweight=".954611pt" strokecolor="#4B4B4B">
                <v:path arrowok="t"/>
              </v:shape>
            </v:group>
            <v:group style="position:absolute;left:415;top:3119;width:7981;height:2" coordorigin="415,3119" coordsize="7981,2">
              <v:shape style="position:absolute;left:415;top:3119;width:7981;height:2" coordorigin="415,3119" coordsize="7981,0" path="m415,3119l8396,3119e" filled="f" stroked="t" strokeweight=".715958pt" strokecolor="#444444">
                <v:path arrowok="t"/>
              </v:shape>
            </v:group>
            <v:group style="position:absolute;left:8119;top:3119;width:348;height:2" coordorigin="8119,3119" coordsize="348,2">
              <v:shape style="position:absolute;left:8119;top:3119;width:348;height:2" coordorigin="8119,3119" coordsize="348,0" path="m8119,3119l8467,3119e" filled="f" stroked="t" strokeweight=".715958pt" strokecolor="#2F2F2F">
                <v:path arrowok="t"/>
              </v:shape>
            </v:group>
            <v:group style="position:absolute;left:8410;top:3122;width:554;height:2" coordorigin="8410,3122" coordsize="554,2">
              <v:shape style="position:absolute;left:8410;top:3122;width:554;height:2" coordorigin="8410,3122" coordsize="554,0" path="m8410,3122l8964,3122e" filled="f" stroked="t" strokeweight=".477306pt" strokecolor="#0F0F0F">
                <v:path arrowok="t"/>
              </v:shape>
            </v:group>
            <v:group style="position:absolute;left:8840;top:3122;width:2635;height:2" coordorigin="8840,3122" coordsize="2635,2">
              <v:shape style="position:absolute;left:8840;top:3122;width:2635;height:2" coordorigin="8840,3122" coordsize="2635,0" path="m8840,3122l11474,3122e" filled="f" stroked="t" strokeweight=".954611pt" strokecolor="#484848">
                <v:path arrowok="t"/>
              </v:shape>
            </v:group>
            <v:group style="position:absolute;left:415;top:3359;width:7761;height:2" coordorigin="415,3359" coordsize="7761,2">
              <v:shape style="position:absolute;left:415;top:3359;width:7761;height:2" coordorigin="415,3359" coordsize="7761,0" path="m415,3359l8176,3359e" filled="f" stroked="t" strokeweight=".954611pt" strokecolor="#444444">
                <v:path arrowok="t"/>
              </v:shape>
            </v:group>
            <v:group style="position:absolute;left:432;top:823;width:2;height:9978" coordorigin="432,823" coordsize="2,9978">
              <v:shape style="position:absolute;left:432;top:823;width:2;height:9978" coordorigin="432,823" coordsize="0,9978" path="m432,10801l432,823e" filled="f" stroked="t" strokeweight=".715958pt" strokecolor="#444444">
                <v:path arrowok="t"/>
              </v:shape>
            </v:group>
            <v:group style="position:absolute;left:8119;top:3361;width:845;height:2" coordorigin="8119,3361" coordsize="845,2">
              <v:shape style="position:absolute;left:8119;top:3361;width:845;height:2" coordorigin="8119,3361" coordsize="845,0" path="m8119,3361l8964,3361e" filled="f" stroked="t" strokeweight=".477306pt" strokecolor="#131313">
                <v:path arrowok="t"/>
              </v:shape>
            </v:group>
            <v:group style="position:absolute;left:8907;top:3363;width:181;height:2" coordorigin="8907,3363" coordsize="181,2">
              <v:shape style="position:absolute;left:8907;top:3363;width:181;height:2" coordorigin="8907,3363" coordsize="181,0" path="m8907,3363l9088,3363e" filled="f" stroked="t" strokeweight=".715958pt" strokecolor="#2B2B2B">
                <v:path arrowok="t"/>
              </v:shape>
            </v:group>
            <v:group style="position:absolute;left:8992;top:3363;width:2482;height:2" coordorigin="8992,3363" coordsize="2482,2">
              <v:shape style="position:absolute;left:8992;top:3363;width:2482;height:2" coordorigin="8992,3363" coordsize="2482,0" path="m8992,3363l11474,3363e" filled="f" stroked="t" strokeweight=".954611pt" strokecolor="#484848">
                <v:path arrowok="t"/>
              </v:shape>
            </v:group>
            <v:group style="position:absolute;left:425;top:3603;width:10611;height:2" coordorigin="425,3603" coordsize="10611,2">
              <v:shape style="position:absolute;left:425;top:3603;width:10611;height:2" coordorigin="425,3603" coordsize="10611,0" path="m425,3603l11035,3603e" filled="f" stroked="t" strokeweight=".954611pt" strokecolor="#444444">
                <v:path arrowok="t"/>
              </v:shape>
            </v:group>
            <v:group style="position:absolute;left:427;top:3304;width:2;height:326" coordorigin="427,3304" coordsize="2,326">
              <v:shape style="position:absolute;left:427;top:3304;width:2;height:326" coordorigin="427,3304" coordsize="0,326" path="m427,3629l427,3304e" filled="f" stroked="t" strokeweight=".477306pt" strokecolor="#2B2B2B">
                <v:path arrowok="t"/>
              </v:shape>
            </v:group>
            <v:group style="position:absolute;left:10978;top:3610;width:496;height:2" coordorigin="10978,3610" coordsize="496,2">
              <v:shape style="position:absolute;left:10978;top:3610;width:496;height:2" coordorigin="10978,3610" coordsize="496,0" path="m10978,3610l11474,3610e" filled="f" stroked="t" strokeweight=".477306pt" strokecolor="#1C1C1C">
                <v:path arrowok="t"/>
              </v:shape>
            </v:group>
            <v:group style="position:absolute;left:3795;top:3596;width:2;height:747" coordorigin="3795,3596" coordsize="2,747">
              <v:shape style="position:absolute;left:3795;top:3596;width:2;height:747" coordorigin="3795,3596" coordsize="0,747" path="m3795,4342l3795,3596e" filled="f" stroked="t" strokeweight=".954611pt" strokecolor="#3F3F3F">
                <v:path arrowok="t"/>
              </v:shape>
            </v:group>
            <v:group style="position:absolute;left:6143;top:4022;width:768;height:2" coordorigin="6143,4022" coordsize="768,2">
              <v:shape style="position:absolute;left:6143;top:4022;width:768;height:2" coordorigin="6143,4022" coordsize="768,0" path="m6143,4022l6911,4022e" filled="f" stroked="t" strokeweight=".477306pt" strokecolor="#8C8C8C">
                <v:path arrowok="t"/>
              </v:shape>
            </v:group>
            <v:group style="position:absolute;left:6899;top:3596;width:2;height:752" coordorigin="6899,3596" coordsize="2,752">
              <v:shape style="position:absolute;left:6899;top:3596;width:2;height:752" coordorigin="6899,3596" coordsize="0,752" path="m6899,4347l6899,3596e" filled="f" stroked="t" strokeweight=".715958pt" strokecolor="#3F3F3F">
                <v:path arrowok="t"/>
              </v:shape>
            </v:group>
            <v:group style="position:absolute;left:6892;top:4036;width:2043;height:2" coordorigin="6892,4036" coordsize="2043,2">
              <v:shape style="position:absolute;left:6892;top:4036;width:2043;height:2" coordorigin="6892,4036" coordsize="2043,0" path="m6892,4036l8935,4036e" filled="f" stroked="t" strokeweight=".238653pt" strokecolor="#3F3F3F">
                <v:path arrowok="t"/>
              </v:shape>
            </v:group>
            <v:group style="position:absolute;left:3785;top:4026;width:2415;height:2" coordorigin="3785,4026" coordsize="2415,2">
              <v:shape style="position:absolute;left:3785;top:4026;width:2415;height:2" coordorigin="3785,4026" coordsize="2415,0" path="m3785,4026l6200,4026e" filled="f" stroked="t" strokeweight=".715958pt" strokecolor="#4B4B4B">
                <v:path arrowok="t"/>
              </v:shape>
            </v:group>
            <v:group style="position:absolute;left:8935;top:4036;width:2072;height:2" coordorigin="8935,4036" coordsize="2072,2">
              <v:shape style="position:absolute;left:8935;top:4036;width:2072;height:2" coordorigin="8935,4036" coordsize="2072,0" path="m8935,4036l11007,4036e" filled="f" stroked="t" strokeweight=".238653pt" strokecolor="#000000">
                <v:path arrowok="t"/>
              </v:shape>
            </v:group>
            <v:group style="position:absolute;left:11007;top:4036;width:473;height:2" coordorigin="11007,4036" coordsize="473,2">
              <v:shape style="position:absolute;left:11007;top:4036;width:473;height:2" coordorigin="11007,4036" coordsize="473,0" path="m11007,4036l11479,4036e" filled="f" stroked="t" strokeweight=".238653pt" strokecolor="#5B5B5B">
                <v:path arrowok="t"/>
              </v:shape>
            </v:group>
            <v:group style="position:absolute;left:420;top:4335;width:1904;height:2" coordorigin="420,4335" coordsize="1904,2">
              <v:shape style="position:absolute;left:420;top:4335;width:1904;height:2" coordorigin="420,4335" coordsize="1904,0" path="m420,4335l2324,4335e" filled="f" stroked="t" strokeweight=".954611pt" strokecolor="#575757">
                <v:path arrowok="t"/>
              </v:shape>
            </v:group>
            <v:group style="position:absolute;left:2267;top:4338;width:1308;height:2" coordorigin="2267,4338" coordsize="1308,2">
              <v:shape style="position:absolute;left:2267;top:4338;width:1308;height:2" coordorigin="2267,4338" coordsize="1308,0" path="m2267,4338l3575,4338e" filled="f" stroked="t" strokeweight=".715958pt" strokecolor="#3F3F3F">
                <v:path arrowok="t"/>
              </v:shape>
            </v:group>
            <v:group style="position:absolute;left:3518;top:4338;width:320;height:2" coordorigin="3518,4338" coordsize="320,2">
              <v:shape style="position:absolute;left:3518;top:4338;width:320;height:2" coordorigin="3518,4338" coordsize="320,0" path="m3518,4338l3838,4338e" filled="f" stroked="t" strokeweight=".477306pt" strokecolor="#1C1C1C">
                <v:path arrowok="t"/>
              </v:shape>
            </v:group>
            <v:group style="position:absolute;left:3790;top:4333;width:7689;height:2" coordorigin="3790,4333" coordsize="7689,2">
              <v:shape style="position:absolute;left:3790;top:4333;width:7689;height:2" coordorigin="3790,4333" coordsize="7689,0" path="m3790,4333l11479,4333e" filled="f" stroked="t" strokeweight=".954611pt" strokecolor="#4B4B4B">
                <v:path arrowok="t"/>
              </v:shape>
            </v:group>
            <v:group style="position:absolute;left:420;top:4711;width:5780;height:2" coordorigin="420,4711" coordsize="5780,2">
              <v:shape style="position:absolute;left:420;top:4711;width:5780;height:2" coordorigin="420,4711" coordsize="5780,0" path="m420,4711l6200,4711e" filled="f" stroked="t" strokeweight=".954611pt" strokecolor="#4F4F4F">
                <v:path arrowok="t"/>
              </v:shape>
            </v:group>
            <v:group style="position:absolute;left:2313;top:4328;width:2;height:3050" coordorigin="2313,4328" coordsize="2,3050">
              <v:shape style="position:absolute;left:2313;top:4328;width:2;height:3050" coordorigin="2313,4328" coordsize="0,3050" path="m2313,7378l2313,4328e" filled="f" stroked="t" strokeweight=".954611pt" strokecolor="#444444">
                <v:path arrowok="t"/>
              </v:shape>
            </v:group>
            <v:group style="position:absolute;left:6143;top:4711;width:387;height:2" coordorigin="6143,4711" coordsize="387,2">
              <v:shape style="position:absolute;left:6143;top:4711;width:387;height:2" coordorigin="6143,4711" coordsize="387,0" path="m6143,4711l6530,4711e" filled="f" stroked="t" strokeweight=".477306pt" strokecolor="#343434">
                <v:path arrowok="t"/>
              </v:shape>
            </v:group>
            <v:group style="position:absolute;left:6472;top:4716;width:5012;height:2" coordorigin="6472,4716" coordsize="5012,2">
              <v:shape style="position:absolute;left:6472;top:4716;width:5012;height:2" coordorigin="6472,4716" coordsize="5012,0" path="m6472,4716l11484,4716e" filled="f" stroked="t" strokeweight=".715958pt" strokecolor="#4F4F4F">
                <v:path arrowok="t"/>
              </v:shape>
            </v:group>
            <v:group style="position:absolute;left:2301;top:4953;width:7007;height:2" coordorigin="2301,4953" coordsize="7007,2">
              <v:shape style="position:absolute;left:2301;top:4953;width:7007;height:2" coordorigin="2301,4953" coordsize="7007,0" path="m2301,4953l9307,4953e" filled="f" stroked="t" strokeweight=".954611pt" strokecolor="#4F4F4F">
                <v:path arrowok="t"/>
              </v:shape>
            </v:group>
            <v:group style="position:absolute;left:9250;top:4955;width:936;height:2" coordorigin="9250,4955" coordsize="936,2">
              <v:shape style="position:absolute;left:9250;top:4955;width:936;height:2" coordorigin="9250,4955" coordsize="936,0" path="m9250,4955l10186,4955e" filled="f" stroked="t" strokeweight=".477306pt" strokecolor="#2B2B2B">
                <v:path arrowok="t"/>
              </v:shape>
            </v:group>
            <v:group style="position:absolute;left:10128;top:4955;width:1356;height:2" coordorigin="10128,4955" coordsize="1356,2">
              <v:shape style="position:absolute;left:10128;top:4955;width:1356;height:2" coordorigin="10128,4955" coordsize="1356,0" path="m10128,4955l11484,4955e" filled="f" stroked="t" strokeweight=".954611pt" strokecolor="#545454">
                <v:path arrowok="t"/>
              </v:shape>
            </v:group>
            <v:group style="position:absolute;left:4864;top:4941;width:2;height:2183" coordorigin="4864,4941" coordsize="2,2183">
              <v:shape style="position:absolute;left:4864;top:4941;width:2;height:2183" coordorigin="4864,4941" coordsize="0,2183" path="m4864,7124l4864,4941e" filled="f" stroked="t" strokeweight=".715958pt" strokecolor="#444444">
                <v:path arrowok="t"/>
              </v:shape>
            </v:group>
            <v:group style="position:absolute;left:7661;top:4936;width:2;height:259" coordorigin="7661,4936" coordsize="2,259">
              <v:shape style="position:absolute;left:7661;top:4936;width:2;height:259" coordorigin="7661,4936" coordsize="0,259" path="m7661,5195l7661,4936e" filled="f" stroked="t" strokeweight=".238653pt" strokecolor="#5B5B5B">
                <v:path arrowok="t"/>
              </v:shape>
            </v:group>
            <v:group style="position:absolute;left:4854;top:5436;width:3322;height:2" coordorigin="4854,5436" coordsize="3322,2">
              <v:shape style="position:absolute;left:4854;top:5436;width:3322;height:2" coordorigin="4854,5436" coordsize="3322,0" path="m4854,5436l8176,5436e" filled="f" stroked="t" strokeweight=".954611pt" strokecolor="#4B4B4B">
                <v:path arrowok="t"/>
              </v:shape>
            </v:group>
            <v:group style="position:absolute;left:7661;top:5195;width:2;height:239" coordorigin="7661,5195" coordsize="2,239">
              <v:shape style="position:absolute;left:7661;top:5195;width:2;height:239" coordorigin="7661,5195" coordsize="0,239" path="m7661,5434l7661,5195e" filled="f" stroked="t" strokeweight=".238653pt" strokecolor="#484848">
                <v:path arrowok="t"/>
              </v:shape>
            </v:group>
            <v:group style="position:absolute;left:8119;top:5439;width:845;height:2" coordorigin="8119,5439" coordsize="845,2">
              <v:shape style="position:absolute;left:8119;top:5439;width:845;height:2" coordorigin="8119,5439" coordsize="845,0" path="m8119,5439l8964,5439e" filled="f" stroked="t" strokeweight=".477306pt" strokecolor="#0F0F0F">
                <v:path arrowok="t"/>
              </v:shape>
            </v:group>
            <v:group style="position:absolute;left:8907;top:5441;width:2577;height:2" coordorigin="8907,5441" coordsize="2577,2">
              <v:shape style="position:absolute;left:8907;top:5441;width:2577;height:2" coordorigin="8907,5441" coordsize="2577,0" path="m8907,5441l11484,5441e" filled="f" stroked="t" strokeweight=".954611pt" strokecolor="#484848">
                <v:path arrowok="t"/>
              </v:shape>
            </v:group>
            <v:group style="position:absolute;left:4866;top:4946;width:2;height:2178" coordorigin="4866,4946" coordsize="2,2178">
              <v:shape style="position:absolute;left:4866;top:4946;width:2;height:2178" coordorigin="4866,4946" coordsize="0,2178" path="m4866,7124l4866,4946e" filled="f" stroked="t" strokeweight=".954611pt" strokecolor="#444444">
                <v:path arrowok="t"/>
              </v:shape>
            </v:group>
            <v:group style="position:absolute;left:4854;top:5678;width:3322;height:2" coordorigin="4854,5678" coordsize="3322,2">
              <v:shape style="position:absolute;left:4854;top:5678;width:3322;height:2" coordorigin="4854,5678" coordsize="3322,0" path="m4854,5678l8176,5678e" filled="f" stroked="t" strokeweight=".954611pt" strokecolor="#4B4B4B">
                <v:path arrowok="t"/>
              </v:shape>
            </v:group>
            <v:group style="position:absolute;left:8119;top:5678;width:348;height:2" coordorigin="8119,5678" coordsize="348,2">
              <v:shape style="position:absolute;left:8119;top:5678;width:348;height:2" coordorigin="8119,5678" coordsize="348,0" path="m8119,5678l8467,5678e" filled="f" stroked="t" strokeweight=".477306pt" strokecolor="#1C1C1C">
                <v:path arrowok="t"/>
              </v:shape>
            </v:group>
            <v:group style="position:absolute;left:8410;top:5678;width:2673;height:2" coordorigin="8410,5678" coordsize="2673,2">
              <v:shape style="position:absolute;left:8410;top:5678;width:2673;height:2" coordorigin="8410,5678" coordsize="2673,0" path="m8410,5678l11083,5678e" filled="f" stroked="t" strokeweight=".954611pt" strokecolor="#4F4F4F">
                <v:path arrowok="t"/>
              </v:shape>
            </v:group>
            <v:group style="position:absolute;left:10978;top:5681;width:506;height:2" coordorigin="10978,5681" coordsize="506,2">
              <v:shape style="position:absolute;left:10978;top:5681;width:506;height:2" coordorigin="10978,5681" coordsize="506,0" path="m10978,5681l11484,5681e" filled="f" stroked="t" strokeweight=".715958pt" strokecolor="#3B3B3B">
                <v:path arrowok="t"/>
              </v:shape>
            </v:group>
            <v:group style="position:absolute;left:4854;top:5925;width:6625;height:2" coordorigin="4854,5925" coordsize="6625,2">
              <v:shape style="position:absolute;left:4854;top:5925;width:6625;height:2" coordorigin="4854,5925" coordsize="6625,0" path="m4854,5925l11479,5925e" filled="f" stroked="t" strokeweight=".954611pt" strokecolor="#4B4B4B">
                <v:path arrowok="t"/>
              </v:shape>
            </v:group>
            <v:group style="position:absolute;left:2305;top:6159;width:7074;height:2" coordorigin="2305,6159" coordsize="7074,2">
              <v:shape style="position:absolute;left:2305;top:6159;width:7074;height:2" coordorigin="2305,6159" coordsize="7074,0" path="m2305,6159l9379,6159e" filled="f" stroked="t" strokeweight=".954611pt" strokecolor="#4B4B4B">
                <v:path arrowok="t"/>
              </v:shape>
            </v:group>
            <v:group style="position:absolute;left:9250;top:6162;width:936;height:2" coordorigin="9250,6162" coordsize="936,2">
              <v:shape style="position:absolute;left:9250;top:6162;width:936;height:2" coordorigin="9250,6162" coordsize="936,0" path="m9250,6162l10186,6162e" filled="f" stroked="t" strokeweight=".477306pt" strokecolor="#282828">
                <v:path arrowok="t"/>
              </v:shape>
            </v:group>
            <v:group style="position:absolute;left:10128;top:6162;width:1370;height:2" coordorigin="10128,6162" coordsize="1370,2">
              <v:shape style="position:absolute;left:10128;top:6162;width:1370;height:2" coordorigin="10128,6162" coordsize="1370,0" path="m10128,6162l11498,6162e" filled="f" stroked="t" strokeweight=".715958pt" strokecolor="#4B4B4B">
                <v:path arrowok="t"/>
              </v:shape>
            </v:group>
            <v:group style="position:absolute;left:11474;top:5870;width:2;height:575" coordorigin="11474,5870" coordsize="2,575">
              <v:shape style="position:absolute;left:11474;top:5870;width:2;height:575" coordorigin="11474,5870" coordsize="0,575" path="m11474,6444l11474,5870e" filled="f" stroked="t" strokeweight=".477306pt" strokecolor="#2B2B2B">
                <v:path arrowok="t"/>
              </v:shape>
            </v:group>
            <v:group style="position:absolute;left:663;top:6401;width:9832;height:2" coordorigin="663,6401" coordsize="9832,2">
              <v:shape style="position:absolute;left:663;top:6401;width:9832;height:2" coordorigin="663,6401" coordsize="9832,0" path="m663,6401l10496,6401e" filled="f" stroked="t" strokeweight=".954611pt" strokecolor="#4B4B4B">
                <v:path arrowok="t"/>
              </v:shape>
            </v:group>
            <v:group style="position:absolute;left:10128;top:6404;width:907;height:2" coordorigin="10128,6404" coordsize="907,2">
              <v:shape style="position:absolute;left:10128;top:6404;width:907;height:2" coordorigin="10128,6404" coordsize="907,0" path="m10128,6404l11035,6404e" filled="f" stroked="t" strokeweight=".477306pt" strokecolor="#383838">
                <v:path arrowok="t"/>
              </v:shape>
            </v:group>
            <v:group style="position:absolute;left:10978;top:6404;width:501;height:2" coordorigin="10978,6404" coordsize="501,2">
              <v:shape style="position:absolute;left:10978;top:6404;width:501;height:2" coordorigin="10978,6404" coordsize="501,0" path="m10978,6404l11479,6404e" filled="f" stroked="t" strokeweight=".715958pt" strokecolor="#4B4B4B">
                <v:path arrowok="t"/>
              </v:shape>
            </v:group>
            <v:group style="position:absolute;left:7661;top:6401;width:2;height:709" coordorigin="7661,6401" coordsize="2,709">
              <v:shape style="position:absolute;left:7661;top:6401;width:2;height:709" coordorigin="7661,6401" coordsize="0,709" path="m7661,7110l7661,6401e" filled="f" stroked="t" strokeweight=".238653pt" strokecolor="#3F3F3F">
                <v:path arrowok="t"/>
              </v:shape>
            </v:group>
            <v:group style="position:absolute;left:434;top:6492;width:2;height:4577" coordorigin="434,6492" coordsize="2,4577">
              <v:shape style="position:absolute;left:434;top:6492;width:2;height:4577" coordorigin="434,6492" coordsize="0,4577" path="m434,11069l434,6492e" filled="f" stroked="t" strokeweight=".715958pt" strokecolor="#3B3B3B">
                <v:path arrowok="t"/>
              </v:shape>
            </v:group>
            <v:group style="position:absolute;left:2301;top:6875;width:8735;height:2" coordorigin="2301,6875" coordsize="8735,2">
              <v:shape style="position:absolute;left:2301;top:6875;width:8735;height:2" coordorigin="2301,6875" coordsize="8735,0" path="m2301,6875l11035,6875e" filled="f" stroked="t" strokeweight=".954611pt" strokecolor="#484848">
                <v:path arrowok="t"/>
              </v:shape>
            </v:group>
            <v:group style="position:absolute;left:10978;top:6875;width:511;height:2" coordorigin="10978,6875" coordsize="511,2">
              <v:shape style="position:absolute;left:10978;top:6875;width:511;height:2" coordorigin="10978,6875" coordsize="511,0" path="m10978,6875l11489,6875e" filled="f" stroked="t" strokeweight=".477306pt" strokecolor="#2F2F2F">
                <v:path arrowok="t"/>
              </v:shape>
            </v:group>
            <v:group style="position:absolute;left:2301;top:7112;width:3375;height:2" coordorigin="2301,7112" coordsize="3375,2">
              <v:shape style="position:absolute;left:2301;top:7112;width:3375;height:2" coordorigin="2301,7112" coordsize="3375,0" path="m2301,7112l5675,7112e" filled="f" stroked="t" strokeweight=".954611pt" strokecolor="#484848">
                <v:path arrowok="t"/>
              </v:shape>
            </v:group>
            <v:group style="position:absolute;left:5551;top:7115;width:372;height:2" coordorigin="5551,7115" coordsize="372,2">
              <v:shape style="position:absolute;left:5551;top:7115;width:372;height:2" coordorigin="5551,7115" coordsize="372,0" path="m5551,7115l5923,7115e" filled="f" stroked="t" strokeweight=".477306pt" strokecolor="#232323">
                <v:path arrowok="t"/>
              </v:shape>
            </v:group>
            <v:group style="position:absolute;left:5866;top:7110;width:334;height:2" coordorigin="5866,7110" coordsize="334,2">
              <v:shape style="position:absolute;left:5866;top:7110;width:334;height:2" coordorigin="5866,7110" coordsize="334,0" path="m5866,7110l6200,7110e" filled="f" stroked="t" strokeweight=".715958pt" strokecolor="#2F2F2F">
                <v:path arrowok="t"/>
              </v:shape>
            </v:group>
            <v:group style="position:absolute;left:6090;top:7112;width:2291;height:2" coordorigin="6090,7112" coordsize="2291,2">
              <v:shape style="position:absolute;left:6090;top:7112;width:2291;height:2" coordorigin="6090,7112" coordsize="2291,0" path="m6090,7112l8381,7112e" filled="f" stroked="t" strokeweight=".954611pt" strokecolor="#484848">
                <v:path arrowok="t"/>
              </v:shape>
            </v:group>
            <v:group style="position:absolute;left:8119;top:7110;width:845;height:2" coordorigin="8119,7110" coordsize="845,2">
              <v:shape style="position:absolute;left:8119;top:7110;width:845;height:2" coordorigin="8119,7110" coordsize="845,0" path="m8119,7110l8964,7110e" filled="f" stroked="t" strokeweight=".715958pt" strokecolor="#2F2F2F">
                <v:path arrowok="t"/>
              </v:shape>
            </v:group>
            <v:group style="position:absolute;left:8821;top:7115;width:2215;height:2" coordorigin="8821,7115" coordsize="2215,2">
              <v:shape style="position:absolute;left:8821;top:7115;width:2215;height:2" coordorigin="8821,7115" coordsize="2215,0" path="m8821,7115l11035,7115e" filled="f" stroked="t" strokeweight=".954611pt" strokecolor="#4F4F4F">
                <v:path arrowok="t"/>
              </v:shape>
            </v:group>
            <v:group style="position:absolute;left:10978;top:7115;width:511;height:2" coordorigin="10978,7115" coordsize="511,2">
              <v:shape style="position:absolute;left:10978;top:7115;width:511;height:2" coordorigin="10978,7115" coordsize="511,0" path="m10978,7115l11489,7115e" filled="f" stroked="t" strokeweight=".477306pt" strokecolor="#232323">
                <v:path arrowok="t"/>
              </v:shape>
            </v:group>
            <v:group style="position:absolute;left:11477;top:6382;width:2;height:752" coordorigin="11477,6382" coordsize="2,752">
              <v:shape style="position:absolute;left:11477;top:6382;width:2;height:752" coordorigin="11477,6382" coordsize="0,752" path="m11477,7134l11477,6382e" filled="f" stroked="t" strokeweight=".954611pt" strokecolor="#5B5B5B">
                <v:path arrowok="t"/>
              </v:shape>
            </v:group>
            <v:group style="position:absolute;left:430;top:7352;width:678;height:2" coordorigin="430,7352" coordsize="678,2">
              <v:shape style="position:absolute;left:430;top:7352;width:678;height:2" coordorigin="430,7352" coordsize="678,0" path="m430,7352l1107,7352e" filled="f" stroked="t" strokeweight=".715958pt" strokecolor="#3B3B3B">
                <v:path arrowok="t"/>
              </v:shape>
            </v:group>
            <v:group style="position:absolute;left:1050;top:7354;width:644;height:2" coordorigin="1050,7354" coordsize="644,2">
              <v:shape style="position:absolute;left:1050;top:7354;width:644;height:2" coordorigin="1050,7354" coordsize="644,0" path="m1050,7354l1694,7354e" filled="f" stroked="t" strokeweight=".477306pt" strokecolor="#1C1C1C">
                <v:path arrowok="t"/>
              </v:shape>
            </v:group>
            <v:group style="position:absolute;left:1637;top:7352;width:9852;height:2" coordorigin="1637,7352" coordsize="9852,2">
              <v:shape style="position:absolute;left:1637;top:7352;width:9852;height:2" coordorigin="1637,7352" coordsize="9852,0" path="m1637,7352l11489,7352e" filled="f" stroked="t" strokeweight=".954611pt" strokecolor="#484848">
                <v:path arrowok="t"/>
              </v:shape>
            </v:group>
            <v:group style="position:absolute;left:11489;top:7052;width:2;height:3399" coordorigin="11489,7052" coordsize="2,3399">
              <v:shape style="position:absolute;left:11489;top:7052;width:2;height:3399" coordorigin="11489,7052" coordsize="0,3399" path="m11489,10452l11489,7052e" filled="f" stroked="t" strokeweight=".954611pt" strokecolor="#545454">
                <v:path arrowok="t"/>
              </v:shape>
            </v:group>
            <v:group style="position:absolute;left:444;top:7301;width:2;height:3768" coordorigin="444,7301" coordsize="2,3768">
              <v:shape style="position:absolute;left:444;top:7301;width:2;height:3768" coordorigin="444,7301" coordsize="0,3768" path="m444,11069l444,7301e" filled="f" stroked="t" strokeweight=".715958pt" strokecolor="#3F3F3F">
                <v:path arrowok="t"/>
              </v:shape>
            </v:group>
            <v:group style="position:absolute;left:2315;top:7301;width:2;height:330" coordorigin="2315,7301" coordsize="2,330">
              <v:shape style="position:absolute;left:2315;top:7301;width:2;height:330" coordorigin="2315,7301" coordsize="0,330" path="m2315,7632l2315,7301e" filled="f" stroked="t" strokeweight=".715958pt" strokecolor="#282828">
                <v:path arrowok="t"/>
              </v:shape>
            </v:group>
            <v:group style="position:absolute;left:430;top:7828;width:10606;height:2" coordorigin="430,7828" coordsize="10606,2">
              <v:shape style="position:absolute;left:430;top:7828;width:10606;height:2" coordorigin="430,7828" coordsize="10606,0" path="m430,7828l11035,7828e" filled="f" stroked="t" strokeweight=".954611pt" strokecolor="#4B4B4B">
                <v:path arrowok="t"/>
              </v:shape>
            </v:group>
            <v:group style="position:absolute;left:10978;top:7823;width:515;height:2" coordorigin="10978,7823" coordsize="515,2">
              <v:shape style="position:absolute;left:10978;top:7823;width:515;height:2" coordorigin="10978,7823" coordsize="515,0" path="m10978,7823l11494,7823e" filled="f" stroked="t" strokeweight=".477306pt" strokecolor="#282828">
                <v:path arrowok="t"/>
              </v:shape>
            </v:group>
            <v:group style="position:absolute;left:2317;top:7574;width:2;height:752" coordorigin="2317,7574" coordsize="2,752">
              <v:shape style="position:absolute;left:2317;top:7574;width:2;height:752" coordorigin="2317,7574" coordsize="0,752" path="m2317,8326l2317,7574e" filled="f" stroked="t" strokeweight=".715958pt" strokecolor="#484848">
                <v:path arrowok="t"/>
              </v:shape>
            </v:group>
            <v:group style="position:absolute;left:4873;top:7823;width:2;height:737" coordorigin="4873,7823" coordsize="2,737">
              <v:shape style="position:absolute;left:4873;top:7823;width:2;height:737" coordorigin="4873,7823" coordsize="0,737" path="m4873,8560l4873,7823e" filled="f" stroked="t" strokeweight=".954611pt" strokecolor="#484848">
                <v:path arrowok="t"/>
              </v:shape>
            </v:group>
            <v:group style="position:absolute;left:4864;top:8067;width:6630;height:2" coordorigin="4864,8067" coordsize="6630,2">
              <v:shape style="position:absolute;left:4864;top:8067;width:6630;height:2" coordorigin="4864,8067" coordsize="6630,0" path="m4864,8067l11494,8067e" filled="f" stroked="t" strokeweight=".954611pt" strokecolor="#4B4B4B">
                <v:path arrowok="t"/>
              </v:shape>
            </v:group>
            <v:group style="position:absolute;left:4864;top:8309;width:6630;height:2" coordorigin="4864,8309" coordsize="6630,2">
              <v:shape style="position:absolute;left:4864;top:8309;width:6630;height:2" coordorigin="4864,8309" coordsize="6630,0" path="m4864,8309l11494,8309e" filled="f" stroked="t" strokeweight=".954611pt" strokecolor="#4B4B4B">
                <v:path arrowok="t"/>
              </v:shape>
            </v:group>
            <v:group style="position:absolute;left:434;top:8548;width:673;height:2" coordorigin="434,8548" coordsize="673,2">
              <v:shape style="position:absolute;left:434;top:8548;width:673;height:2" coordorigin="434,8548" coordsize="673,0" path="m434,8548l1107,8548e" filled="f" stroked="t" strokeweight=".477306pt" strokecolor="#2B2B2B">
                <v:path arrowok="t"/>
              </v:shape>
            </v:group>
            <v:group style="position:absolute;left:1050;top:8551;width:644;height:2" coordorigin="1050,8551" coordsize="644,2">
              <v:shape style="position:absolute;left:1050;top:8551;width:644;height:2" coordorigin="1050,8551" coordsize="644,0" path="m1050,8551l1694,8551e" filled="f" stroked="t" strokeweight=".477306pt" strokecolor="#0F0F0F">
                <v:path arrowok="t"/>
              </v:shape>
            </v:group>
            <v:group style="position:absolute;left:1637;top:8551;width:1938;height:2" coordorigin="1637,8551" coordsize="1938,2">
              <v:shape style="position:absolute;left:1637;top:8551;width:1938;height:2" coordorigin="1637,8551" coordsize="1938,0" path="m1637,8551l3575,8551e" filled="f" stroked="t" strokeweight=".954611pt" strokecolor="#484848">
                <v:path arrowok="t"/>
              </v:shape>
            </v:group>
            <v:group style="position:absolute;left:2320;top:8268;width:2;height:302" coordorigin="2320,8268" coordsize="2,302">
              <v:shape style="position:absolute;left:2320;top:8268;width:2;height:302" coordorigin="2320,8268" coordsize="0,302" path="m2320,8570l2320,8268e" filled="f" stroked="t" strokeweight=".477306pt" strokecolor="#131313">
                <v:path arrowok="t"/>
              </v:shape>
            </v:group>
            <v:group style="position:absolute;left:3518;top:8551;width:597;height:2" coordorigin="3518,8551" coordsize="597,2">
              <v:shape style="position:absolute;left:3518;top:8551;width:597;height:2" coordorigin="3518,8551" coordsize="597,0" path="m3518,8551l4114,8551e" filled="f" stroked="t" strokeweight=".477306pt" strokecolor="#0C0C0C">
                <v:path arrowok="t"/>
              </v:shape>
            </v:group>
            <v:group style="position:absolute;left:4057;top:8548;width:7441;height:2" coordorigin="4057,8548" coordsize="7441,2">
              <v:shape style="position:absolute;left:4057;top:8548;width:7441;height:2" coordorigin="4057,8548" coordsize="7441,0" path="m4057,8548l11498,8548e" filled="f" stroked="t" strokeweight=".954611pt" strokecolor="#4B4B4B">
                <v:path arrowok="t"/>
              </v:shape>
            </v:group>
            <v:group style="position:absolute;left:2324;top:8493;width:2;height:330" coordorigin="2324,8493" coordsize="2,330">
              <v:shape style="position:absolute;left:2324;top:8493;width:2;height:330" coordorigin="2324,8493" coordsize="0,330" path="m2324,8824l2324,8493e" filled="f" stroked="t" strokeweight=".715958pt" strokecolor="#2B2B2B">
                <v:path arrowok="t"/>
              </v:shape>
            </v:group>
            <v:group style="position:absolute;left:2324;top:8766;width:2;height:1944" coordorigin="2324,8766" coordsize="2,1944">
              <v:shape style="position:absolute;left:2324;top:8766;width:2;height:1944" coordorigin="2324,8766" coordsize="0,1944" path="m2324,10710l2324,8766e" filled="f" stroked="t" strokeweight=".715958pt" strokecolor="#484848">
                <v:path arrowok="t"/>
              </v:shape>
            </v:group>
            <v:group style="position:absolute;left:444;top:9010;width:2;height:287" coordorigin="444,9010" coordsize="2,287">
              <v:shape style="position:absolute;left:444;top:9010;width:2;height:287" coordorigin="444,9010" coordsize="0,287" path="m444,9298l444,9010e" filled="f" stroked="t" strokeweight=".954611pt" strokecolor="#575757">
                <v:path arrowok="t"/>
              </v:shape>
            </v:group>
            <v:group style="position:absolute;left:444;top:9240;width:2;height:287" coordorigin="444,9240" coordsize="2,287">
              <v:shape style="position:absolute;left:444;top:9240;width:2;height:287" coordorigin="444,9240" coordsize="0,287" path="m444,9528l444,9240e" filled="f" stroked="t" strokeweight=".477306pt" strokecolor="#282828">
                <v:path arrowok="t"/>
              </v:shape>
            </v:group>
            <v:group style="position:absolute;left:444;top:9470;width:2;height:292" coordorigin="444,9470" coordsize="2,292">
              <v:shape style="position:absolute;left:444;top:9470;width:2;height:292" coordorigin="444,9470" coordsize="0,292" path="m444,9762l444,9470e" filled="f" stroked="t" strokeweight=".477306pt" strokecolor="#131313">
                <v:path arrowok="t"/>
              </v:shape>
            </v:group>
            <v:group style="position:absolute;left:444;top:9705;width:2;height:1364" coordorigin="444,9705" coordsize="2,1364">
              <v:shape style="position:absolute;left:444;top:9705;width:2;height:1364" coordorigin="444,9705" coordsize="0,1364" path="m444,11069l444,9705e" filled="f" stroked="t" strokeweight=".477306pt" strokecolor="#3B3B3B">
                <v:path arrowok="t"/>
              </v:shape>
            </v:group>
            <v:group style="position:absolute;left:446;top:9963;width:2;height:445" coordorigin="446,9963" coordsize="2,445">
              <v:shape style="position:absolute;left:446;top:9963;width:2;height:445" coordorigin="446,9963" coordsize="0,445" path="m446,10408l446,9963e" filled="f" stroked="t" strokeweight=".954611pt" strokecolor="#4F4F4F">
                <v:path arrowok="t"/>
              </v:shape>
            </v:group>
            <v:group style="position:absolute;left:439;top:10181;width:5169;height:2" coordorigin="439,10181" coordsize="5169,2">
              <v:shape style="position:absolute;left:439;top:10181;width:5169;height:2" coordorigin="439,10181" coordsize="5169,0" path="m439,10181l5608,10181e" filled="f" stroked="t" strokeweight=".954611pt" strokecolor="#4B4B4B">
                <v:path arrowok="t"/>
              </v:shape>
            </v:group>
            <v:group style="position:absolute;left:5551;top:10179;width:372;height:2" coordorigin="5551,10179" coordsize="372,2">
              <v:shape style="position:absolute;left:5551;top:10179;width:372;height:2" coordorigin="5551,10179" coordsize="372,0" path="m5551,10179l5923,10179e" filled="f" stroked="t" strokeweight=".477306pt" strokecolor="#1F1F1F">
                <v:path arrowok="t"/>
              </v:shape>
            </v:group>
            <v:group style="position:absolute;left:5866;top:10179;width:334;height:2" coordorigin="5866,10179" coordsize="334,2">
              <v:shape style="position:absolute;left:5866;top:10179;width:334;height:2" coordorigin="5866,10179" coordsize="334,0" path="m5866,10179l6200,10179e" filled="f" stroked="t" strokeweight=".477306pt" strokecolor="#080808">
                <v:path arrowok="t"/>
              </v:shape>
            </v:group>
            <v:group style="position:absolute;left:6143;top:10176;width:1284;height:2" coordorigin="6143,10176" coordsize="1284,2">
              <v:shape style="position:absolute;left:6143;top:10176;width:1284;height:2" coordorigin="6143,10176" coordsize="1284,0" path="m6143,10176l7427,10176e" filled="f" stroked="t" strokeweight=".954611pt" strokecolor="#4B4B4B">
                <v:path arrowok="t"/>
              </v:shape>
            </v:group>
            <v:group style="position:absolute;left:7308;top:10176;width:869;height:2" coordorigin="7308,10176" coordsize="869,2">
              <v:shape style="position:absolute;left:7308;top:10176;width:869;height:2" coordorigin="7308,10176" coordsize="869,0" path="m7308,10176l8176,10176e" filled="f" stroked="t" strokeweight=".715958pt" strokecolor="#383838">
                <v:path arrowok="t"/>
              </v:shape>
            </v:group>
            <v:group style="position:absolute;left:7594;top:10176;width:3909;height:2" coordorigin="7594,10176" coordsize="3909,2">
              <v:shape style="position:absolute;left:7594;top:10176;width:3909;height:2" coordorigin="7594,10176" coordsize="3909,0" path="m7594,10176l11503,10176e" filled="f" stroked="t" strokeweight=".954611pt" strokecolor="#4B4B4B">
                <v:path arrowok="t"/>
              </v:shape>
            </v:group>
            <v:group style="position:absolute;left:11496;top:8369;width:2;height:4544" coordorigin="11496,8369" coordsize="2,4544">
              <v:shape style="position:absolute;left:11496;top:8369;width:2;height:4544" coordorigin="11496,8369" coordsize="0,4544" path="m11496,12912l11496,8369e" filled="f" stroked="t" strokeweight=".477306pt" strokecolor="#545454">
                <v:path arrowok="t"/>
              </v:shape>
            </v:group>
            <v:group style="position:absolute;left:2327;top:10653;width:2;height:723" coordorigin="2327,10653" coordsize="2,723">
              <v:shape style="position:absolute;left:2327;top:10653;width:2;height:723" coordorigin="2327,10653" coordsize="0,723" path="m2327,11376l2327,10653e" filled="f" stroked="t" strokeweight=".238653pt" strokecolor="#1F1F1F">
                <v:path arrowok="t"/>
              </v:shape>
            </v:group>
            <v:group style="position:absolute;left:449;top:10854;width:2;height:220" coordorigin="449,10854" coordsize="2,220">
              <v:shape style="position:absolute;left:449;top:10854;width:2;height:220" coordorigin="449,10854" coordsize="0,220" path="m449,11074l449,10854e" filled="f" stroked="t" strokeweight=".477306pt" strokecolor="#282828">
                <v:path arrowok="t"/>
              </v:shape>
            </v:group>
            <v:group style="position:absolute;left:788;top:11112;width:7389;height:2" coordorigin="788,11112" coordsize="7389,2">
              <v:shape style="position:absolute;left:788;top:11112;width:7389;height:2" coordorigin="788,11112" coordsize="7389,0" path="m788,11112l8176,11112e" filled="f" stroked="t" strokeweight=".954611pt" strokecolor="#4B4B4B">
                <v:path arrowok="t"/>
              </v:shape>
            </v:group>
            <v:group style="position:absolute;left:8119;top:11107;width:845;height:2" coordorigin="8119,11107" coordsize="845,2">
              <v:shape style="position:absolute;left:8119;top:11107;width:845;height:2" coordorigin="8119,11107" coordsize="845,0" path="m8119,11107l8964,11107e" filled="f" stroked="t" strokeweight=".477306pt" strokecolor="#181818">
                <v:path arrowok="t"/>
              </v:shape>
            </v:group>
            <v:group style="position:absolute;left:8907;top:11105;width:1623;height:2" coordorigin="8907,11105" coordsize="1623,2">
              <v:shape style="position:absolute;left:8907;top:11105;width:1623;height:2" coordorigin="8907,11105" coordsize="1623,0" path="m8907,11105l10529,11105e" filled="f" stroked="t" strokeweight=".954611pt" strokecolor="#545454">
                <v:path arrowok="t"/>
              </v:shape>
            </v:group>
            <v:group style="position:absolute;left:10128;top:11103;width:1375;height:2" coordorigin="10128,11103" coordsize="1375,2">
              <v:shape style="position:absolute;left:10128;top:11103;width:1375;height:2" coordorigin="10128,11103" coordsize="1375,0" path="m10128,11103l11503,11103e" filled="f" stroked="t" strokeweight=".715958pt" strokecolor="#3F3F3F">
                <v:path arrowok="t"/>
              </v:shape>
            </v:group>
            <v:group style="position:absolute;left:444;top:11356;width:1251;height:2" coordorigin="444,11356" coordsize="1251,2">
              <v:shape style="position:absolute;left:444;top:11356;width:1251;height:2" coordorigin="444,11356" coordsize="1251,0" path="m444,11356l1694,11356e" filled="f" stroked="t" strokeweight=".477306pt" strokecolor="#3F3F3F">
                <v:path arrowok="t"/>
              </v:shape>
            </v:group>
            <v:group style="position:absolute;left:1546;top:11354;width:3365;height:2" coordorigin="1546,11354" coordsize="3365,2">
              <v:shape style="position:absolute;left:1546;top:11354;width:3365;height:2" coordorigin="1546,11354" coordsize="3365,0" path="m1546,11354l4911,11354e" filled="f" stroked="t" strokeweight=".954611pt" strokecolor="#4F4F4F">
                <v:path arrowok="t"/>
              </v:shape>
            </v:group>
            <v:group style="position:absolute;left:4830;top:11354;width:778;height:2" coordorigin="4830,11354" coordsize="778,2">
              <v:shape style="position:absolute;left:4830;top:11354;width:778;height:2" coordorigin="4830,11354" coordsize="778,0" path="m4830,11354l5608,11354e" filled="f" stroked="t" strokeweight=".715958pt" strokecolor="#3B3F3F">
                <v:path arrowok="t"/>
              </v:shape>
            </v:group>
            <v:group style="position:absolute;left:5403;top:11349;width:2792;height:2" coordorigin="5403,11349" coordsize="2792,2">
              <v:shape style="position:absolute;left:5403;top:11349;width:2792;height:2" coordorigin="5403,11349" coordsize="2792,0" path="m5403,11349l8195,11349e" filled="f" stroked="t" strokeweight=".954611pt" strokecolor="#545454">
                <v:path arrowok="t"/>
              </v:shape>
            </v:group>
            <v:group style="position:absolute;left:8119;top:11347;width:845;height:2" coordorigin="8119,11347" coordsize="845,2">
              <v:shape style="position:absolute;left:8119;top:11347;width:845;height:2" coordorigin="8119,11347" coordsize="845,0" path="m8119,11347l8964,11347e" filled="f" stroked="t" strokeweight=".477306pt" strokecolor="#343434">
                <v:path arrowok="t"/>
              </v:shape>
            </v:group>
            <v:group style="position:absolute;left:8806;top:11344;width:2697;height:2" coordorigin="8806,11344" coordsize="2697,2">
              <v:shape style="position:absolute;left:8806;top:11344;width:2697;height:2" coordorigin="8806,11344" coordsize="2697,0" path="m8806,11344l11503,11344e" filled="f" stroked="t" strokeweight=".954611pt" strokecolor="#545454">
                <v:path arrowok="t"/>
              </v:shape>
            </v:group>
            <v:group style="position:absolute;left:2327;top:11299;width:2;height:354" coordorigin="2327,11299" coordsize="2,354">
              <v:shape style="position:absolute;left:2327;top:11299;width:2;height:354" coordorigin="2327,11299" coordsize="0,354" path="m2327,11653l2327,11299e" filled="f" stroked="t" strokeweight=".238653pt" strokecolor="#3F3F3F">
                <v:path arrowok="t"/>
              </v:shape>
            </v:group>
            <v:group style="position:absolute;left:444;top:11596;width:4181;height:2" coordorigin="444,11596" coordsize="4181,2">
              <v:shape style="position:absolute;left:444;top:11596;width:4181;height:2" coordorigin="444,11596" coordsize="4181,0" path="m444,11596l4625,11596e" filled="f" stroked="t" strokeweight=".954611pt" strokecolor="#4B4B4B">
                <v:path arrowok="t"/>
              </v:shape>
            </v:group>
            <v:group style="position:absolute;left:4501;top:11591;width:745;height:2" coordorigin="4501,11591" coordsize="745,2">
              <v:shape style="position:absolute;left:4501;top:11591;width:745;height:2" coordorigin="4501,11591" coordsize="745,0" path="m4501,11591l5246,11591e" filled="f" stroked="t" strokeweight=".477306pt" strokecolor="#282828">
                <v:path arrowok="t"/>
              </v:shape>
            </v:group>
            <v:group style="position:absolute;left:5188;top:11589;width:6315;height:2" coordorigin="5188,11589" coordsize="6315,2">
              <v:shape style="position:absolute;left:5188;top:11589;width:6315;height:2" coordorigin="5188,11589" coordsize="6315,0" path="m5188,11589l11503,11589e" filled="f" stroked="t" strokeweight=".954611pt" strokecolor="#4F4F4F">
                <v:path arrowok="t"/>
              </v:shape>
            </v:group>
            <v:group style="position:absolute;left:2324;top:11581;width:2;height:225" coordorigin="2324,11581" coordsize="2,225">
              <v:shape style="position:absolute;left:2324;top:11581;width:2;height:225" coordorigin="2324,11581" coordsize="0,225" path="m2324,11806l2324,11581e" filled="f" stroked="t" strokeweight=".477306pt" strokecolor="#676767">
                <v:path arrowok="t"/>
              </v:shape>
            </v:group>
            <v:group style="position:absolute;left:446;top:11194;width:2;height:2786" coordorigin="446,11194" coordsize="2,2786">
              <v:shape style="position:absolute;left:446;top:11194;width:2;height:2786" coordorigin="446,11194" coordsize="0,2786" path="m446,13980l446,11194e" filled="f" stroked="t" strokeweight=".477306pt" strokecolor="#444444">
                <v:path arrowok="t"/>
              </v:shape>
            </v:group>
            <v:group style="position:absolute;left:2296;top:11840;width:2;height:469" coordorigin="2296,11840" coordsize="2,469">
              <v:shape style="position:absolute;left:2296;top:11840;width:2;height:469" coordorigin="2296,11840" coordsize="0,469" path="m2296,12309l2296,11840e" filled="f" stroked="t" strokeweight=".238653pt" strokecolor="#5B5B5B">
                <v:path arrowok="t"/>
              </v:shape>
            </v:group>
            <v:group style="position:absolute;left:449;top:12072;width:7728;height:2" coordorigin="449,12072" coordsize="7728,2">
              <v:shape style="position:absolute;left:449;top:12072;width:7728;height:2" coordorigin="449,12072" coordsize="7728,0" path="m449,12072l8176,12072e" filled="f" stroked="t" strokeweight=".954611pt" strokecolor="#4B4B4B">
                <v:path arrowok="t"/>
              </v:shape>
            </v:group>
            <v:group style="position:absolute;left:8119;top:12065;width:845;height:2" coordorigin="8119,12065" coordsize="845,2">
              <v:shape style="position:absolute;left:8119;top:12065;width:845;height:2" coordorigin="8119,12065" coordsize="845,0" path="m8119,12065l8964,12065e" filled="f" stroked="t" strokeweight=".477306pt" strokecolor="#2F2F2F">
                <v:path arrowok="t"/>
              </v:shape>
            </v:group>
            <v:group style="position:absolute;left:8792;top:12063;width:2711;height:2" coordorigin="8792,12063" coordsize="2711,2">
              <v:shape style="position:absolute;left:8792;top:12063;width:2711;height:2" coordorigin="8792,12063" coordsize="2711,0" path="m8792,12063l11503,12063e" filled="f" stroked="t" strokeweight=".954611pt" strokecolor="#545454">
                <v:path arrowok="t"/>
              </v:shape>
            </v:group>
            <v:group style="position:absolute;left:11498;top:11811;width:2;height:412" coordorigin="11498,11811" coordsize="2,412">
              <v:shape style="position:absolute;left:11498;top:11811;width:2;height:412" coordorigin="11498,11811" coordsize="0,412" path="m11498,12223l11498,11811e" filled="f" stroked="t" strokeweight=".477306pt" strokecolor="#676767">
                <v:path arrowok="t"/>
              </v:shape>
            </v:group>
            <v:group style="position:absolute;left:451;top:12041;width:2;height:297" coordorigin="451,12041" coordsize="2,297">
              <v:shape style="position:absolute;left:451;top:12041;width:2;height:297" coordorigin="451,12041" coordsize="0,297" path="m451,12338l451,12041e" filled="f" stroked="t" strokeweight=".477306pt" strokecolor="#0F0F0F">
                <v:path arrowok="t"/>
              </v:shape>
            </v:group>
            <v:group style="position:absolute;left:449;top:12316;width:2931;height:2" coordorigin="449,12316" coordsize="2931,2">
              <v:shape style="position:absolute;left:449;top:12316;width:2931;height:2" coordorigin="449,12316" coordsize="2931,0" path="m449,12316l3379,12316e" filled="f" stroked="t" strokeweight=".954611pt" strokecolor="#4F4F4F">
                <v:path arrowok="t"/>
              </v:shape>
            </v:group>
            <v:group style="position:absolute;left:2816;top:12316;width:1298;height:2" coordorigin="2816,12316" coordsize="1298,2">
              <v:shape style="position:absolute;left:2816;top:12316;width:1298;height:2" coordorigin="2816,12316" coordsize="1298,0" path="m2816,12316l4114,12316e" filled="f" stroked="t" strokeweight=".477306pt" strokecolor="#3B3B3B">
                <v:path arrowok="t"/>
              </v:shape>
            </v:group>
            <v:group style="position:absolute;left:4057;top:12309;width:4410;height:2" coordorigin="4057,12309" coordsize="4410,2">
              <v:shape style="position:absolute;left:4057;top:12309;width:4410;height:2" coordorigin="4057,12309" coordsize="4410,0" path="m4057,12309l8467,12309e" filled="f" stroked="t" strokeweight=".954611pt" strokecolor="#545454">
                <v:path arrowok="t"/>
              </v:shape>
            </v:group>
            <v:group style="position:absolute;left:8410;top:12304;width:554;height:2" coordorigin="8410,12304" coordsize="554,2">
              <v:shape style="position:absolute;left:8410;top:12304;width:554;height:2" coordorigin="8410,12304" coordsize="554,0" path="m8410,12304l8964,12304e" filled="f" stroked="t" strokeweight=".477306pt" strokecolor="#383838">
                <v:path arrowok="t"/>
              </v:shape>
            </v:group>
            <v:group style="position:absolute;left:8907;top:12302;width:258;height:2" coordorigin="8907,12302" coordsize="258,2">
              <v:shape style="position:absolute;left:8907;top:12302;width:258;height:2" coordorigin="8907,12302" coordsize="258,0" path="m8907,12302l9164,12302e" filled="f" stroked="t" strokeweight="1.193264pt" strokecolor="#6B6B6B">
                <v:path arrowok="t"/>
              </v:shape>
            </v:group>
            <v:group style="position:absolute;left:8873;top:12302;width:2630;height:2" coordorigin="8873,12302" coordsize="2630,2">
              <v:shape style="position:absolute;left:8873;top:12302;width:2630;height:2" coordorigin="8873,12302" coordsize="2630,0" path="m8873,12302l11503,12302e" filled="f" stroked="t" strokeweight=".954611pt" strokecolor="#4F4F4F">
                <v:path arrowok="t"/>
              </v:shape>
            </v:group>
            <v:group style="position:absolute;left:449;top:12558;width:1566;height:2" coordorigin="449,12558" coordsize="1566,2">
              <v:shape style="position:absolute;left:449;top:12558;width:1566;height:2" coordorigin="449,12558" coordsize="1566,0" path="m449,12558l2014,12558e" filled="f" stroked="t" strokeweight=".954611pt" strokecolor="#575757">
                <v:path arrowok="t"/>
              </v:shape>
            </v:group>
            <v:group style="position:absolute;left:451;top:12261;width:2;height:340" coordorigin="451,12261" coordsize="2,340">
              <v:shape style="position:absolute;left:451;top:12261;width:2;height:340" coordorigin="451,12261" coordsize="0,340" path="m451,12601l451,12261e" filled="f" stroked="t" strokeweight=".477306pt" strokecolor="#232323">
                <v:path arrowok="t"/>
              </v:shape>
            </v:group>
            <v:group style="position:absolute;left:2296;top:12290;width:2;height:282" coordorigin="2296,12290" coordsize="2,282">
              <v:shape style="position:absolute;left:2296;top:12290;width:2;height:282" coordorigin="2296,12290" coordsize="0,282" path="m2296,12573l2296,12290e" filled="f" stroked="t" strokeweight=".238653pt" strokecolor="#444444">
                <v:path arrowok="t"/>
              </v:shape>
            </v:group>
            <v:group style="position:absolute;left:1628;top:12556;width:5336;height:2" coordorigin="1628,12556" coordsize="5336,2">
              <v:shape style="position:absolute;left:1628;top:12556;width:5336;height:2" coordorigin="1628,12556" coordsize="5336,0" path="m1628,12556l6964,12556e" filled="f" stroked="t" strokeweight=".954611pt" strokecolor="#5B5B5B">
                <v:path arrowok="t"/>
              </v:shape>
            </v:group>
            <v:group style="position:absolute;left:6873;top:12549;width:501;height:2" coordorigin="6873,12549" coordsize="501,2">
              <v:shape style="position:absolute;left:6873;top:12549;width:501;height:2" coordorigin="6873,12549" coordsize="501,0" path="m6873,12549l7374,12549e" filled="f" stroked="t" strokeweight=".477306pt" strokecolor="#3F3F3F">
                <v:path arrowok="t"/>
              </v:shape>
            </v:group>
            <v:group style="position:absolute;left:7346;top:12295;width:2;height:3849" coordorigin="7346,12295" coordsize="2,3849">
              <v:shape style="position:absolute;left:7346;top:12295;width:2;height:3849" coordorigin="7346,12295" coordsize="0,3849" path="m7346,16144l7346,12295e" filled="f" stroked="t" strokeweight=".715958pt" strokecolor="#4B4B4B">
                <v:path arrowok="t"/>
              </v:shape>
            </v:group>
            <v:group style="position:absolute;left:7274;top:12544;width:4229;height:2" coordorigin="7274,12544" coordsize="4229,2">
              <v:shape style="position:absolute;left:7274;top:12544;width:4229;height:2" coordorigin="7274,12544" coordsize="4229,0" path="m7274,12544l11503,12544e" filled="f" stroked="t" strokeweight=".954611pt" strokecolor="#545454">
                <v:path arrowok="t"/>
              </v:shape>
            </v:group>
            <v:group style="position:absolute;left:11470;top:12290;width:2;height:282" coordorigin="11470,12290" coordsize="2,282">
              <v:shape style="position:absolute;left:11470;top:12290;width:2;height:282" coordorigin="11470,12290" coordsize="0,282" path="m11470,12573l11470,12290e" filled="f" stroked="t" strokeweight=".238653pt" strokecolor="#606060">
                <v:path arrowok="t"/>
              </v:shape>
            </v:group>
            <v:group style="position:absolute;left:2296;top:12553;width:2;height:330" coordorigin="2296,12553" coordsize="2,330">
              <v:shape style="position:absolute;left:2296;top:12553;width:2;height:330" coordorigin="2296,12553" coordsize="0,330" path="m2296,12884l2296,12553e" filled="f" stroked="t" strokeweight=".238653pt" strokecolor="#2B2B2B">
                <v:path arrowok="t"/>
              </v:shape>
            </v:group>
            <v:group style="position:absolute;left:11470;top:12553;width:2;height:3083" coordorigin="11470,12553" coordsize="2,3083">
              <v:shape style="position:absolute;left:11470;top:12553;width:2;height:3083" coordorigin="11470,12553" coordsize="0,3083" path="m11470,15637l11470,12553e" filled="f" stroked="t" strokeweight=".238653pt" strokecolor="#000000">
                <v:path arrowok="t"/>
              </v:shape>
            </v:group>
            <v:group style="position:absolute;left:449;top:12525;width:2;height:3045" coordorigin="449,12525" coordsize="2,3045">
              <v:shape style="position:absolute;left:449;top:12525;width:2;height:3045" coordorigin="449,12525" coordsize="0,3045" path="m449,15570l449,12525e" filled="f" stroked="t" strokeweight=".477306pt" strokecolor="#5B5B5B">
                <v:path arrowok="t"/>
              </v:shape>
            </v:group>
            <v:group style="position:absolute;left:1086;top:12261;width:2;height:938" coordorigin="1086,12261" coordsize="2,938">
              <v:shape style="position:absolute;left:1086;top:12261;width:2;height:938" coordorigin="1086,12261" coordsize="0,938" path="m1086,13200l1086,12261e" filled="f" stroked="t" strokeweight=".954611pt" strokecolor="#444444">
                <v:path arrowok="t"/>
              </v:shape>
            </v:group>
            <v:group style="position:absolute;left:1668;top:12309;width:2;height:733" coordorigin="1668,12309" coordsize="2,733">
              <v:shape style="position:absolute;left:1668;top:12309;width:2;height:733" coordorigin="1668,12309" coordsize="0,733" path="m1668,13042l1668,12309e" filled="f" stroked="t" strokeweight=".954611pt" strokecolor="#4F4F4F">
                <v:path arrowok="t"/>
              </v:shape>
            </v:group>
            <v:group style="position:absolute;left:2296;top:12884;width:2;height:1216" coordorigin="2296,12884" coordsize="2,1216">
              <v:shape style="position:absolute;left:2296;top:12884;width:2;height:1216" coordorigin="2296,12884" coordsize="0,1216" path="m2296,14100l2296,12884e" filled="f" stroked="t" strokeweight=".238653pt" strokecolor="#000000">
                <v:path arrowok="t"/>
              </v:shape>
            </v:group>
            <v:group style="position:absolute;left:420;top:13013;width:2;height:3126" coordorigin="420,13013" coordsize="2,3126">
              <v:shape style="position:absolute;left:420;top:13013;width:2;height:3126" coordorigin="420,13013" coordsize="0,3126" path="m420,16139l420,13013e" filled="f" stroked="t" strokeweight=".238653pt" strokecolor="#000000">
                <v:path arrowok="t"/>
              </v:shape>
            </v:group>
            <v:group style="position:absolute;left:1671;top:12984;width:2;height:330" coordorigin="1671,12984" coordsize="2,330">
              <v:shape style="position:absolute;left:1671;top:12984;width:2;height:330" coordorigin="1671,12984" coordsize="0,330" path="m1671,13315l1671,12984e" filled="f" stroked="t" strokeweight=".477306pt" strokecolor="#2B2B2B">
                <v:path arrowok="t"/>
              </v:shape>
            </v:group>
            <v:group style="position:absolute;left:1088;top:13142;width:2;height:359" coordorigin="1088,13142" coordsize="2,359">
              <v:shape style="position:absolute;left:1088;top:13142;width:2;height:359" coordorigin="1088,13142" coordsize="0,359" path="m1088,13501l1088,13142e" filled="f" stroked="t" strokeweight=".477306pt" strokecolor="#0F0F0F">
                <v:path arrowok="t"/>
              </v:shape>
            </v:group>
            <v:group style="position:absolute;left:1675;top:13257;width:2;height:1029" coordorigin="1675,13257" coordsize="2,1029">
              <v:shape style="position:absolute;left:1675;top:13257;width:2;height:1029" coordorigin="1675,13257" coordsize="0,1029" path="m1675,14287l1675,13257e" filled="f" stroked="t" strokeweight=".954611pt" strokecolor="#545454">
                <v:path arrowok="t"/>
              </v:shape>
            </v:group>
            <v:group style="position:absolute;left:1091;top:13444;width:2;height:196" coordorigin="1091,13444" coordsize="2,196">
              <v:shape style="position:absolute;left:1091;top:13444;width:2;height:196" coordorigin="1091,13444" coordsize="0,196" path="m1091,13640l1091,13444e" filled="f" stroked="t" strokeweight=".715958pt" strokecolor="#232323">
                <v:path arrowok="t"/>
              </v:shape>
            </v:group>
            <v:group style="position:absolute;left:7346;top:13444;width:2;height:196" coordorigin="7346,13444" coordsize="2,196">
              <v:shape style="position:absolute;left:7346;top:13444;width:2;height:196" coordorigin="7346,13444" coordsize="0,196" path="m7346,13640l7346,13444e" filled="f" stroked="t" strokeweight=".715958pt" strokecolor="#343434">
                <v:path arrowok="t"/>
              </v:shape>
            </v:group>
            <v:group style="position:absolute;left:7351;top:13583;width:2;height:541" coordorigin="7351,13583" coordsize="2,541">
              <v:shape style="position:absolute;left:7351;top:13583;width:2;height:541" coordorigin="7351,13583" coordsize="0,541" path="m7351,14124l7351,13583e" filled="f" stroked="t" strokeweight=".477306pt" strokecolor="#282828">
                <v:path arrowok="t"/>
              </v:shape>
            </v:group>
            <v:group style="position:absolute;left:420;top:14095;width:1255;height:2" coordorigin="420,14095" coordsize="1255,2">
              <v:shape style="position:absolute;left:420;top:14095;width:1255;height:2" coordorigin="420,14095" coordsize="1255,0" path="m420,14095l1675,14095e" filled="f" stroked="t" strokeweight=".238653pt" strokecolor="#4F4F4F">
                <v:path arrowok="t"/>
              </v:shape>
            </v:group>
            <v:group style="position:absolute;left:1656;top:14095;width:644;height:2" coordorigin="1656,14095" coordsize="644,2">
              <v:shape style="position:absolute;left:1656;top:14095;width:644;height:2" coordorigin="1656,14095" coordsize="644,0" path="m1656,14095l2301,14095e" filled="f" stroked="t" strokeweight=".238653pt" strokecolor="#646464">
                <v:path arrowok="t"/>
              </v:shape>
            </v:group>
            <v:group style="position:absolute;left:1091;top:13583;width:2;height:747" coordorigin="1091,13583" coordsize="2,747">
              <v:shape style="position:absolute;left:1091;top:13583;width:2;height:747" coordorigin="1091,13583" coordsize="0,747" path="m1091,14330l1091,13583e" filled="f" stroked="t" strokeweight=".954611pt" strokecolor="#4F4F4F">
                <v:path arrowok="t"/>
              </v:shape>
            </v:group>
            <v:group style="position:absolute;left:2296;top:14095;width:2;height:163" coordorigin="2296,14095" coordsize="2,163">
              <v:shape style="position:absolute;left:2296;top:14095;width:2;height:163" coordorigin="2296,14095" coordsize="0,163" path="m2296,14258l2296,14095e" filled="f" stroked="t" strokeweight=".238653pt" strokecolor="#131313">
                <v:path arrowok="t"/>
              </v:shape>
            </v:group>
            <v:group style="position:absolute;left:1088;top:14229;width:2;height:263" coordorigin="1088,14229" coordsize="2,263">
              <v:shape style="position:absolute;left:1088;top:14229;width:2;height:263" coordorigin="1088,14229" coordsize="0,263" path="m1088,14492l1088,14229e" filled="f" stroked="t" strokeweight=".715958pt" strokecolor="#383838">
                <v:path arrowok="t"/>
              </v:shape>
            </v:group>
            <v:group style="position:absolute;left:1675;top:14229;width:2;height:263" coordorigin="1675,14229" coordsize="2,263">
              <v:shape style="position:absolute;left:1675;top:14229;width:2;height:263" coordorigin="1675,14229" coordsize="0,263" path="m1675,14492l1675,14229e" filled="f" stroked="t" strokeweight=".477306pt" strokecolor="#2F2F2F">
                <v:path arrowok="t"/>
              </v:shape>
            </v:group>
            <v:group style="position:absolute;left:2296;top:14258;width:2;height:1882" coordorigin="2296,14258" coordsize="2,1882">
              <v:shape style="position:absolute;left:2296;top:14258;width:2;height:1882" coordorigin="2296,14258" coordsize="0,1882" path="m2296,16139l2296,14258e" filled="f" stroked="t" strokeweight=".238653pt" strokecolor="#000000">
                <v:path arrowok="t"/>
              </v:shape>
            </v:group>
            <v:group style="position:absolute;left:1093;top:14435;width:2;height:551" coordorigin="1093,14435" coordsize="2,551">
              <v:shape style="position:absolute;left:1093;top:14435;width:2;height:551" coordorigin="1093,14435" coordsize="0,551" path="m1093,14986l1093,14435e" filled="f" stroked="t" strokeweight=".477306pt" strokecolor="#0C0C0C">
                <v:path arrowok="t"/>
              </v:shape>
            </v:group>
            <v:group style="position:absolute;left:1675;top:14435;width:2;height:642" coordorigin="1675,14435" coordsize="2,642">
              <v:shape style="position:absolute;left:1675;top:14435;width:2;height:642" coordorigin="1675,14435" coordsize="0,642" path="m1675,15076l1675,14435e" filled="f" stroked="t" strokeweight=".477306pt" strokecolor="#131313">
                <v:path arrowok="t"/>
              </v:shape>
            </v:group>
            <v:group style="position:absolute;left:1093;top:14928;width:2;height:148" coordorigin="1093,14928" coordsize="2,148">
              <v:shape style="position:absolute;left:1093;top:14928;width:2;height:148" coordorigin="1093,14928" coordsize="0,148" path="m1093,15076l1093,14928e" filled="f" stroked="t" strokeweight=".477306pt" strokecolor="#232323">
                <v:path arrowok="t"/>
              </v:shape>
            </v:group>
            <v:group style="position:absolute;left:1095;top:15019;width:2;height:1139" coordorigin="1095,15019" coordsize="2,1139">
              <v:shape style="position:absolute;left:1095;top:15019;width:2;height:1139" coordorigin="1095,15019" coordsize="0,1139" path="m1095,16159l1095,15019e" filled="f" stroked="t" strokeweight=".954611pt" strokecolor="#4B4B4B">
                <v:path arrowok="t"/>
              </v:shape>
            </v:group>
            <v:group style="position:absolute;left:1678;top:15019;width:2;height:694" coordorigin="1678,15019" coordsize="2,694">
              <v:shape style="position:absolute;left:1678;top:15019;width:2;height:694" coordorigin="1678,15019" coordsize="0,694" path="m1678,15713l1678,15019e" filled="f" stroked="t" strokeweight=".954611pt" strokecolor="#606060">
                <v:path arrowok="t"/>
              </v:shape>
            </v:group>
            <v:group style="position:absolute;left:7355;top:14124;width:2;height:2020" coordorigin="7355,14124" coordsize="2,2020">
              <v:shape style="position:absolute;left:7355;top:14124;width:2;height:2020" coordorigin="7355,14124" coordsize="0,2020" path="m7355,16144l7355,14124e" filled="f" stroked="t" strokeweight=".715958pt" strokecolor="#4B4B4B">
                <v:path arrowok="t"/>
              </v:shape>
            </v:group>
            <v:group style="position:absolute;left:463;top:16151;width:1866;height:2" coordorigin="463,16151" coordsize="1866,2">
              <v:shape style="position:absolute;left:463;top:16151;width:1866;height:2" coordorigin="463,16151" coordsize="1866,0" path="m463,16151l2329,16151e" filled="f" stroked="t" strokeweight=".954611pt" strokecolor="#4F4F4F">
                <v:path arrowok="t"/>
              </v:shape>
            </v:group>
            <v:group style="position:absolute;left:1680;top:15608;width:2;height:551" coordorigin="1680,15608" coordsize="2,551">
              <v:shape style="position:absolute;left:1680;top:15608;width:2;height:551" coordorigin="1680,15608" coordsize="0,551" path="m1680,16159l1680,15608e" filled="f" stroked="t" strokeweight=".477306pt" strokecolor="#2F2F2F">
                <v:path arrowok="t"/>
              </v:shape>
            </v:group>
            <v:group style="position:absolute;left:2267;top:16149;width:606;height:2" coordorigin="2267,16149" coordsize="606,2">
              <v:shape style="position:absolute;left:2267;top:16149;width:606;height:2" coordorigin="2267,16149" coordsize="606,0" path="m2267,16149l2873,16149e" filled="f" stroked="t" strokeweight=".477306pt" strokecolor="#3B3B3B">
                <v:path arrowok="t"/>
              </v:shape>
            </v:group>
            <v:group style="position:absolute;left:2682;top:16144;width:4210;height:2" coordorigin="2682,16144" coordsize="4210,2">
              <v:shape style="position:absolute;left:2682;top:16144;width:4210;height:2" coordorigin="2682,16144" coordsize="4210,0" path="m2682,16144l6892,16144e" filled="f" stroked="t" strokeweight=".715958pt" strokecolor="#4B4B4B">
                <v:path arrowok="t"/>
              </v:shape>
            </v:group>
            <v:group style="position:absolute;left:6873;top:16139;width:501;height:2" coordorigin="6873,16139" coordsize="501,2">
              <v:shape style="position:absolute;left:6873;top:16139;width:501;height:2" coordorigin="6873,16139" coordsize="501,0" path="m6873,16139l7374,16139e" filled="f" stroked="t" strokeweight=".477306pt" strokecolor="#282828">
                <v:path arrowok="t"/>
              </v:shape>
            </v:group>
            <v:group style="position:absolute;left:8868;top:16132;width:296;height:2" coordorigin="8868,16132" coordsize="296,2">
              <v:shape style="position:absolute;left:8868;top:16132;width:296;height:2" coordorigin="8868,16132" coordsize="296,0" path="m8868,16132l9164,16132e" filled="f" stroked="t" strokeweight="1.193264pt" strokecolor="#707070">
                <v:path arrowok="t"/>
              </v:shape>
            </v:group>
            <v:group style="position:absolute;left:6472;top:16135;width:5055;height:2" coordorigin="6472,16135" coordsize="5055,2">
              <v:shape style="position:absolute;left:6472;top:16135;width:5055;height:2" coordorigin="6472,16135" coordsize="5055,0" path="m6472,16135l11527,16135e" filled="f" stroked="t" strokeweight=".954611pt" strokecolor="#545454">
                <v:path arrowok="t"/>
              </v:shape>
            </v:group>
            <v:group style="position:absolute;left:11470;top:15637;width:2;height:503" coordorigin="11470,15637" coordsize="2,503">
              <v:shape style="position:absolute;left:11470;top:15637;width:2;height:503" coordorigin="11470,15637" coordsize="0,503" path="m11470,16139l11470,15637e" filled="f" stroked="t" strokeweight=".238653pt" strokecolor="#60606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9"/>
          <w:szCs w:val="29"/>
          <w:color w:val="38418E"/>
          <w:spacing w:val="0"/>
          <w:w w:val="81"/>
          <w:i/>
        </w:rPr>
        <w:t>.5</w:t>
      </w:r>
      <w:r>
        <w:rPr>
          <w:rFonts w:ascii="Times New Roman" w:hAnsi="Times New Roman" w:cs="Times New Roman" w:eastAsia="Times New Roman"/>
          <w:sz w:val="29"/>
          <w:szCs w:val="29"/>
          <w:color w:val="38418E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38418E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280"/>
        </w:sectPr>
      </w:pPr>
      <w:rPr/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471" w:right="4620"/>
        <w:jc w:val="center"/>
        <w:tabs>
          <w:tab w:pos="676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000793pt;margin-top:-11.718489pt;width:45.772702pt;height:44.5pt;mso-position-horizontal-relative:page;mso-position-vertical-relative:paragraph;z-index:-15446" type="#_x0000_t202" filled="f" stroked="f">
            <v:textbox inset="0,0,0,0">
              <w:txbxContent>
                <w:p>
                  <w:pPr>
                    <w:spacing w:before="0" w:after="0" w:line="890" w:lineRule="exact"/>
                    <w:ind w:right="-173"/>
                    <w:jc w:val="left"/>
                    <w:rPr>
                      <w:rFonts w:ascii="Arial" w:hAnsi="Arial" w:cs="Arial" w:eastAsia="Arial"/>
                      <w:sz w:val="89"/>
                      <w:szCs w:val="89"/>
                    </w:rPr>
                  </w:pPr>
                  <w:rPr/>
                  <w:r>
                    <w:rPr>
                      <w:rFonts w:ascii="Arial" w:hAnsi="Arial" w:cs="Arial" w:eastAsia="Arial"/>
                      <w:sz w:val="89"/>
                      <w:szCs w:val="89"/>
                      <w:color w:val="343434"/>
                      <w:spacing w:val="0"/>
                      <w:w w:val="185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9"/>
                      <w:szCs w:val="8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4"/>
          <w:w w:val="100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59595B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Y</w:t>
        <w:tab/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5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236"/>
        </w:rPr>
        <w:t>i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221" w:lineRule="exact"/>
        <w:ind w:left="3578" w:right="4842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2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2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1"/>
          <w:position w:val="-2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72" w:lineRule="exact"/>
        <w:ind w:left="854" w:right="4076"/>
        <w:jc w:val="center"/>
        <w:tabs>
          <w:tab w:pos="31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.076607pt;margin-top:6.083806pt;width:51.342977pt;height:8.5pt;mso-position-horizontal-relative:page;mso-position-vertical-relative:paragraph;z-index:-15445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6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343434"/>
                      <w:spacing w:val="0"/>
                      <w:w w:val="92"/>
                    </w:rPr>
                    <w:t>BÜYÜKSEHIR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11"/>
        </w:rPr>
        <w:t>IZMIR</w:t>
      </w:r>
      <w:r>
        <w:rPr>
          <w:rFonts w:ascii="Arial" w:hAnsi="Arial" w:cs="Arial" w:eastAsia="Arial"/>
          <w:sz w:val="15"/>
          <w:szCs w:val="15"/>
          <w:color w:val="343434"/>
          <w:spacing w:val="7"/>
          <w:w w:val="100"/>
          <w:position w:val="11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11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1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669" w:right="-20"/>
        <w:jc w:val="left"/>
        <w:tabs>
          <w:tab w:pos="42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7"/>
          <w:position w:val="7"/>
        </w:rPr>
        <w:t>BELEDIYESI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00"/>
          <w:position w:val="0"/>
        </w:rPr>
        <w:t>YANGIN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2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88" w:lineRule="exact"/>
        <w:ind w:left="245" w:right="-20"/>
        <w:jc w:val="left"/>
        <w:tabs>
          <w:tab w:pos="1480" w:val="left"/>
          <w:tab w:pos="2980" w:val="left"/>
          <w:tab w:pos="5340" w:val="left"/>
          <w:tab w:pos="7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221"/>
          <w:position w:val="-2"/>
        </w:rPr>
        <w:t>la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221"/>
          <w:position w:val="-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4"/>
          <w:w w:val="221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2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109"/>
          <w:position w:val="-1"/>
        </w:rPr>
        <w:t>6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-1"/>
          <w:w w:val="112"/>
          <w:position w:val="-1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1"/>
          <w:position w:val="-1"/>
        </w:rPr>
        <w:t>05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0"/>
          <w:w w:val="113"/>
          <w:position w:val="-1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-6"/>
          <w:w w:val="114"/>
          <w:position w:val="-1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8"/>
          <w:w w:val="116"/>
          <w:position w:val="-1"/>
        </w:rPr>
        <w:t>0</w:t>
      </w:r>
      <w:r>
        <w:rPr>
          <w:rFonts w:ascii="Arial" w:hAnsi="Arial" w:cs="Arial" w:eastAsia="Arial"/>
          <w:sz w:val="26"/>
          <w:szCs w:val="26"/>
          <w:color w:val="343434"/>
          <w:spacing w:val="-14"/>
          <w:w w:val="164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3"/>
          <w:position w:val="-1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2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2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100"/>
          <w:position w:val="-2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2"/>
        </w:rPr>
        <w:t>36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2"/>
          <w:position w:val="-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1"/>
          <w:w w:val="12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21:51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3"/>
          <w:position w:val="-2"/>
        </w:rPr>
        <w:t>!Iel: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9" w:lineRule="exact"/>
        <w:ind w:left="164" w:right="-20"/>
        <w:jc w:val="left"/>
        <w:tabs>
          <w:tab w:pos="1500" w:val="left"/>
          <w:tab w:pos="2980" w:val="left"/>
          <w:tab w:pos="4340" w:val="left"/>
          <w:tab w:pos="53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yıt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</w:r>
      <w:r>
        <w:rPr>
          <w:rFonts w:ascii="Arial" w:hAnsi="Arial" w:cs="Arial" w:eastAsia="Arial"/>
          <w:sz w:val="26"/>
          <w:szCs w:val="26"/>
          <w:color w:val="464646"/>
          <w:spacing w:val="0"/>
          <w:w w:val="90"/>
          <w:position w:val="1"/>
        </w:rPr>
        <w:t>:</w:t>
      </w:r>
      <w:r>
        <w:rPr>
          <w:rFonts w:ascii="Arial" w:hAnsi="Arial" w:cs="Arial" w:eastAsia="Arial"/>
          <w:sz w:val="26"/>
          <w:szCs w:val="26"/>
          <w:color w:val="464646"/>
          <w:spacing w:val="-31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343434"/>
          <w:spacing w:val="4"/>
          <w:w w:val="205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  <w:position w:val="1"/>
        </w:rPr>
        <w:t>6/05/2017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>!Kayıt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3176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  <w:position w:val="1"/>
        </w:rPr>
        <w:t>Meneme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  <w:position w:val="1"/>
        </w:rPr>
        <w:t>Santral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0" w:after="0" w:line="203" w:lineRule="exact"/>
        <w:ind w:left="16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Ulukent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Metr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9"/>
          <w:w w:val="69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0"/>
          <w:w w:val="108"/>
          <w:position w:val="-1"/>
        </w:rPr>
        <w:t>stas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2"/>
          <w:w w:val="109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6"/>
          <w:position w:val="-1"/>
        </w:rPr>
        <w:t>onu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yanı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5"/>
          <w:position w:val="-1"/>
        </w:rPr>
        <w:t>-Menemen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" w:after="0" w:line="10" w:lineRule="exact"/>
        <w:jc w:val="left"/>
        <w:rPr>
          <w:sz w:val="1"/>
          <w:szCs w:val="1"/>
        </w:rPr>
      </w:pPr>
      <w:rPr/>
      <w:r>
        <w:rPr>
          <w:sz w:val="1"/>
          <w:szCs w:val="1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8.965921" w:type="dxa"/>
      </w:tblPr>
      <w:tblGrid/>
      <w:tr>
        <w:trPr>
          <w:trHeight w:val="243" w:hRule="exact"/>
        </w:trPr>
        <w:tc>
          <w:tcPr>
            <w:tcW w:w="1211" w:type="dxa"/>
            <w:tcBorders>
              <w:top w:val="single" w:sz="5.66408" w:space="0" w:color="575757"/>
              <w:bottom w:val="single" w:sz="5.6640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20" w:after="0" w:line="240" w:lineRule="auto"/>
              <w:ind w:left="49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>Doğru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64646"/>
                <w:spacing w:val="0"/>
                <w:w w:val="108"/>
              </w:rPr>
              <w:t>Adres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5490" w:type="dxa"/>
            <w:tcBorders>
              <w:top w:val="single" w:sz="5.66408" w:space="0" w:color="575757"/>
              <w:bottom w:val="single" w:sz="5.6640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20" w:after="0" w:line="240" w:lineRule="auto"/>
              <w:ind w:left="193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6464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64646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>Ulukent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>Metr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64646"/>
                <w:spacing w:val="0"/>
                <w:w w:val="115"/>
              </w:rPr>
              <w:t>istasyonuyanı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64646"/>
                <w:spacing w:val="-13"/>
                <w:w w:val="115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64646"/>
                <w:spacing w:val="0"/>
                <w:w w:val="115"/>
              </w:rPr>
              <w:t>-Menemen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4333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66408" w:space="0" w:color="6B6B6B"/>
            </w:tcBorders>
          </w:tcPr>
          <w:p>
            <w:pPr/>
            <w:rPr/>
          </w:p>
        </w:tc>
      </w:tr>
      <w:tr>
        <w:trPr>
          <w:trHeight w:val="240" w:hRule="exact"/>
        </w:trPr>
        <w:tc>
          <w:tcPr>
            <w:tcW w:w="1211" w:type="dxa"/>
            <w:tcBorders>
              <w:top w:val="single" w:sz="5.66408" w:space="0" w:color="5B5B5B"/>
              <w:bottom w:val="single" w:sz="5.6640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5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64646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6464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64646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7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5490" w:type="dxa"/>
            <w:tcBorders>
              <w:top w:val="single" w:sz="5.66408" w:space="0" w:color="5B5B5B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5" w:after="0" w:line="240" w:lineRule="auto"/>
              <w:ind w:left="170" w:right="-20"/>
              <w:jc w:val="left"/>
              <w:tabs>
                <w:tab w:pos="244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6464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6464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64646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11"/>
              </w:rPr>
              <w:t>OtYangını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4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1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4333" w:type="dxa"/>
            <w:tcBorders>
              <w:top w:val="nil" w:sz="6" w:space="0" w:color="auto"/>
              <w:bottom w:val="single" w:sz="5.66408" w:space="0" w:color="5B5B5B"/>
              <w:left w:val="nil" w:sz="6" w:space="0" w:color="auto"/>
              <w:right w:val="single" w:sz="5.66408" w:space="0" w:color="6B6B6B"/>
            </w:tcBorders>
          </w:tcPr>
          <w:p>
            <w:pPr>
              <w:spacing w:before="22" w:after="0" w:line="240" w:lineRule="auto"/>
              <w:ind w:left="11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64646"/>
                <w:spacing w:val="0"/>
                <w:w w:val="100"/>
              </w:rPr>
              <w:t>Yangm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64646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B"/>
                <w:spacing w:val="0"/>
                <w:w w:val="143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B"/>
                <w:spacing w:val="-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64646"/>
                <w:spacing w:val="0"/>
                <w:w w:val="111"/>
              </w:rPr>
              <w:t>Sigara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</w:tbl>
    <w:p>
      <w:pPr>
        <w:jc w:val="left"/>
        <w:spacing w:after="0"/>
        <w:sectPr>
          <w:pgSz w:w="11920" w:h="16840"/>
          <w:pgMar w:top="460" w:bottom="280" w:left="280" w:right="0"/>
        </w:sectPr>
      </w:pPr>
      <w:rPr/>
    </w:p>
    <w:p>
      <w:pPr>
        <w:spacing w:before="3" w:after="0" w:line="240" w:lineRule="auto"/>
        <w:ind w:left="164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İs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195" w:lineRule="auto"/>
        <w:ind w:left="5" w:right="3437" w:firstLine="-5"/>
        <w:jc w:val="left"/>
        <w:tabs>
          <w:tab w:pos="3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  <w:position w:val="8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  <w:position w:val="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87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7"/>
          <w:position w:val="0"/>
        </w:rPr>
        <w:t>Betonarme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7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Ç_clik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Di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1"/>
          <w:position w:val="0"/>
        </w:rPr>
        <w:t>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85" w:lineRule="exact"/>
        <w:ind w:left="642" w:right="-20"/>
        <w:jc w:val="left"/>
        <w:tabs>
          <w:tab w:pos="1320" w:val="left"/>
          <w:tab w:pos="1980" w:val="left"/>
          <w:tab w:pos="2660" w:val="left"/>
          <w:tab w:pos="3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42"/>
          <w:szCs w:val="42"/>
          <w:color w:val="464646"/>
          <w:spacing w:val="0"/>
          <w:w w:val="53"/>
        </w:rPr>
        <w:t>ı</w:t>
      </w:r>
      <w:r>
        <w:rPr>
          <w:rFonts w:ascii="Arial" w:hAnsi="Arial" w:cs="Arial" w:eastAsia="Arial"/>
          <w:sz w:val="42"/>
          <w:szCs w:val="42"/>
          <w:color w:val="464646"/>
          <w:spacing w:val="-50"/>
          <w:w w:val="53"/>
        </w:rPr>
        <w:t> </w:t>
      </w:r>
      <w:r>
        <w:rPr>
          <w:rFonts w:ascii="Arial" w:hAnsi="Arial" w:cs="Arial" w:eastAsia="Arial"/>
          <w:sz w:val="42"/>
          <w:szCs w:val="42"/>
          <w:color w:val="464646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464646"/>
          <w:spacing w:val="0"/>
          <w:w w:val="53"/>
        </w:rPr>
        <w:t>ı</w:t>
      </w:r>
      <w:r>
        <w:rPr>
          <w:rFonts w:ascii="Arial" w:hAnsi="Arial" w:cs="Arial" w:eastAsia="Arial"/>
          <w:sz w:val="42"/>
          <w:szCs w:val="42"/>
          <w:color w:val="464646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464646"/>
          <w:spacing w:val="0"/>
          <w:w w:val="53"/>
        </w:rPr>
        <w:t>ı</w:t>
      </w:r>
      <w:r>
        <w:rPr>
          <w:rFonts w:ascii="Arial" w:hAnsi="Arial" w:cs="Arial" w:eastAsia="Arial"/>
          <w:sz w:val="42"/>
          <w:szCs w:val="42"/>
          <w:color w:val="464646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464646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343434"/>
          <w:spacing w:val="0"/>
          <w:w w:val="53"/>
        </w:rPr>
        <w:t>ı</w:t>
      </w:r>
      <w:r>
        <w:rPr>
          <w:rFonts w:ascii="Arial" w:hAnsi="Arial" w:cs="Arial" w:eastAsia="Arial"/>
          <w:sz w:val="42"/>
          <w:szCs w:val="42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89"/>
          <w:position w:val="10"/>
        </w:rPr>
        <w:t>IY'angını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9"/>
          <w:w w:val="89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9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5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1"/>
          <w:position w:val="10"/>
        </w:rPr>
        <w:t>21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7"/>
          <w:position w:val="10"/>
        </w:rPr>
        <w:t>:57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0"/>
          <w:cols w:num="2" w:equalWidth="0">
            <w:col w:w="1702" w:space="1766"/>
            <w:col w:w="8172"/>
          </w:cols>
        </w:sectPr>
      </w:pPr>
      <w:rPr/>
    </w:p>
    <w:p>
      <w:pPr>
        <w:spacing w:before="0" w:after="0" w:line="189" w:lineRule="exact"/>
        <w:ind w:left="145" w:right="-20"/>
        <w:jc w:val="left"/>
        <w:tabs>
          <w:tab w:pos="1980" w:val="left"/>
          <w:tab w:pos="5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!Yana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8"/>
          <w:w w:val="37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5"/>
          <w:position w:val="1"/>
        </w:rPr>
        <w:t>Kiracı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7"/>
          <w:position w:val="1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4" w:after="0" w:line="203" w:lineRule="exact"/>
        <w:ind w:left="199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3"/>
          <w:position w:val="-1"/>
        </w:rPr>
        <w:t>ErcanÇAM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0"/>
        </w:sectPr>
      </w:pPr>
      <w:rPr/>
    </w:p>
    <w:p>
      <w:pPr>
        <w:spacing w:before="35" w:after="0" w:line="240" w:lineRule="auto"/>
        <w:ind w:left="199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7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6" w:after="0" w:line="203" w:lineRule="exact"/>
        <w:ind w:left="145" w:right="-67"/>
        <w:jc w:val="left"/>
        <w:tabs>
          <w:tab w:pos="19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9"/>
          <w:position w:val="-1"/>
        </w:rPr>
        <w:t>Piden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ECB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1"/>
          <w:position w:val="-1"/>
        </w:rPr>
        <w:t>90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25"/>
          <w:w w:val="14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14"/>
        </w:rPr>
        <w:t>2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247"/>
        </w:rPr>
        <w:t>I</w:t>
      </w:r>
      <w:r>
        <w:rPr>
          <w:rFonts w:ascii="Arial" w:hAnsi="Arial" w:cs="Arial" w:eastAsia="Arial"/>
          <w:sz w:val="18"/>
          <w:szCs w:val="18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:52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92"/>
          <w:position w:val="1"/>
        </w:rPr>
        <w:t>Varı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92"/>
          <w:position w:val="1"/>
        </w:rPr>
        <w:t>ş</w:t>
      </w:r>
      <w:r>
        <w:rPr>
          <w:rFonts w:ascii="Arial" w:hAnsi="Arial" w:cs="Arial" w:eastAsia="Arial"/>
          <w:sz w:val="18"/>
          <w:szCs w:val="18"/>
          <w:color w:val="343434"/>
          <w:spacing w:val="6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21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8"/>
          <w:position w:val="1"/>
        </w:rPr>
        <w:t>:56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0"/>
          <w:cols w:num="2" w:equalWidth="0">
            <w:col w:w="3972" w:space="534"/>
            <w:col w:w="7134"/>
          </w:cols>
        </w:sectPr>
      </w:pPr>
      <w:rPr/>
    </w:p>
    <w:p>
      <w:pPr>
        <w:spacing w:before="19" w:after="0" w:line="240" w:lineRule="auto"/>
        <w:ind w:left="168" w:right="-20"/>
        <w:jc w:val="left"/>
        <w:tabs>
          <w:tab w:pos="4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2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7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left="4513" w:right="491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4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4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"/>
          <w:w w:val="4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40" w:lineRule="atLeast"/>
        <w:ind w:left="2005" w:right="4543" w:firstLine="2525"/>
        <w:jc w:val="left"/>
        <w:tabs>
          <w:tab w:pos="4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10"/>
          <w:w w:val="10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6"/>
        </w:rPr>
        <w:t>mniyet-Jandarma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5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0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3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87"/>
          <w:w w:val="103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0"/>
          <w:w w:val="54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lg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9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0"/>
        </w:sectPr>
      </w:pPr>
      <w:rPr/>
    </w:p>
    <w:p>
      <w:pPr>
        <w:spacing w:before="36" w:after="0" w:line="240" w:lineRule="auto"/>
        <w:ind w:left="168" w:right="-20"/>
        <w:jc w:val="left"/>
        <w:tabs>
          <w:tab w:pos="19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1" w:after="0" w:line="240" w:lineRule="auto"/>
        <w:ind w:left="145"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6"/>
        </w:rPr>
        <w:t>pitmişse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left="200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8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03" w:lineRule="exact"/>
        <w:ind w:left="2009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9595B"/>
          <w:w w:val="99"/>
          <w:position w:val="-1"/>
        </w:rPr>
        <w:t>Ek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-6"/>
          <w:w w:val="99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64"/>
          <w:position w:val="-1"/>
        </w:rPr>
        <w:t>Q_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7"/>
          <w:position w:val="-1"/>
        </w:rPr>
        <w:t>Adı-So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8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-2"/>
          <w:w w:val="109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5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104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0"/>
          <w:w w:val="143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4"/>
        </w:rPr>
        <w:t>jAraç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0"/>
          <w:cols w:num="2" w:equalWidth="0">
            <w:col w:w="4149" w:space="357"/>
            <w:col w:w="7134"/>
          </w:cols>
        </w:sectPr>
      </w:pPr>
      <w:rPr/>
    </w:p>
    <w:p>
      <w:pPr>
        <w:spacing w:before="44" w:after="0" w:line="240" w:lineRule="auto"/>
        <w:ind w:left="145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11"/>
        </w:rPr>
        <w:t>Playı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3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1"/>
        </w:rPr>
        <w:t>Görüldüğü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6" w:after="0" w:line="240" w:lineRule="auto"/>
        <w:ind w:left="17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4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9"/>
        </w:rPr>
        <w:t>varıldığında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9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6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6"/>
        </w:rPr>
        <w:t>görüldü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03" w:lineRule="exact"/>
        <w:ind w:left="248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8"/>
          <w:position w:val="-1"/>
        </w:rPr>
        <w:t>Söndürınedc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7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8"/>
          <w:position w:val="-1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8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8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0"/>
          <w:cols w:num="2" w:equalWidth="0">
            <w:col w:w="1577" w:space="461"/>
            <w:col w:w="9602"/>
          </w:cols>
        </w:sectPr>
      </w:pPr>
      <w:rPr/>
    </w:p>
    <w:p>
      <w:pPr>
        <w:spacing w:before="29" w:after="0" w:line="211" w:lineRule="exact"/>
        <w:ind w:left="164" w:right="-20"/>
        <w:jc w:val="left"/>
        <w:tabs>
          <w:tab w:pos="2160" w:val="left"/>
          <w:tab w:pos="4520" w:val="left"/>
          <w:tab w:pos="6400" w:val="left"/>
          <w:tab w:pos="79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5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15"/>
          <w:position w:val="-1"/>
        </w:rPr>
        <w:t>Sum3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27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IKöpük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6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8"/>
          <w:w w:val="106"/>
          <w:position w:val="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0"/>
          <w:w w:val="146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83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"/>
          <w:w w:val="83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0"/>
          <w:w w:val="121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K.T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2"/>
          <w:position w:val="0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03" w:lineRule="exact"/>
        <w:ind w:left="4832" w:right="-20"/>
        <w:jc w:val="left"/>
        <w:tabs>
          <w:tab w:pos="5100" w:val="left"/>
          <w:tab w:pos="5440" w:val="left"/>
          <w:tab w:pos="6420" w:val="left"/>
          <w:tab w:pos="7960" w:val="left"/>
        </w:tabs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26"/>
          <w:szCs w:val="26"/>
          <w:color w:val="343434"/>
          <w:w w:val="99"/>
          <w:position w:val="4"/>
        </w:rPr>
      </w:r>
      <w:r>
        <w:rPr>
          <w:rFonts w:ascii="Arial" w:hAnsi="Arial" w:cs="Arial" w:eastAsia="Arial"/>
          <w:sz w:val="26"/>
          <w:szCs w:val="26"/>
          <w:color w:val="343434"/>
          <w:w w:val="99"/>
          <w:u w:val="single" w:color="444444"/>
          <w:position w:val="4"/>
        </w:rPr>
        <w:t> </w:t>
      </w:r>
      <w:r>
        <w:rPr>
          <w:rFonts w:ascii="Arial" w:hAnsi="Arial" w:cs="Arial" w:eastAsia="Arial"/>
          <w:sz w:val="26"/>
          <w:szCs w:val="26"/>
          <w:color w:val="343434"/>
          <w:w w:val="100"/>
          <w:u w:val="single" w:color="444444"/>
          <w:position w:val="4"/>
        </w:rPr>
        <w:tab/>
      </w:r>
      <w:r>
        <w:rPr>
          <w:rFonts w:ascii="Arial" w:hAnsi="Arial" w:cs="Arial" w:eastAsia="Arial"/>
          <w:sz w:val="26"/>
          <w:szCs w:val="26"/>
          <w:color w:val="343434"/>
          <w:w w:val="100"/>
          <w:u w:val="single" w:color="444444"/>
          <w:position w:val="4"/>
        </w:rPr>
      </w:r>
      <w:r>
        <w:rPr>
          <w:rFonts w:ascii="Arial" w:hAnsi="Arial" w:cs="Arial" w:eastAsia="Arial"/>
          <w:sz w:val="26"/>
          <w:szCs w:val="26"/>
          <w:color w:val="343434"/>
          <w:w w:val="100"/>
          <w:position w:val="4"/>
        </w:rPr>
      </w:r>
      <w:r>
        <w:rPr>
          <w:rFonts w:ascii="Arial" w:hAnsi="Arial" w:cs="Arial" w:eastAsia="Arial"/>
          <w:sz w:val="26"/>
          <w:szCs w:val="26"/>
          <w:color w:val="343434"/>
          <w:w w:val="100"/>
          <w:position w:val="4"/>
        </w:rPr>
        <w:tab/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185"/>
          <w:position w:val="4"/>
        </w:rPr>
        <w:t>ı</w:t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100"/>
          <w:position w:val="4"/>
        </w:rPr>
      </w:r>
      <w:r>
        <w:rPr>
          <w:rFonts w:ascii="Arial" w:hAnsi="Arial" w:cs="Arial" w:eastAsia="Arial"/>
          <w:sz w:val="30"/>
          <w:szCs w:val="30"/>
          <w:color w:val="343434"/>
          <w:spacing w:val="0"/>
          <w:w w:val="100"/>
          <w:position w:val="0"/>
        </w:rPr>
        <w:t>l</w:t>
      </w:r>
      <w:r>
        <w:rPr>
          <w:rFonts w:ascii="Arial" w:hAnsi="Arial" w:cs="Arial" w:eastAsia="Arial"/>
          <w:sz w:val="30"/>
          <w:szCs w:val="30"/>
          <w:color w:val="343434"/>
          <w:spacing w:val="-79"/>
          <w:w w:val="100"/>
          <w:position w:val="0"/>
        </w:rPr>
        <w:t> </w:t>
      </w:r>
      <w:r>
        <w:rPr>
          <w:rFonts w:ascii="Arial" w:hAnsi="Arial" w:cs="Arial" w:eastAsia="Arial"/>
          <w:sz w:val="30"/>
          <w:szCs w:val="30"/>
          <w:color w:val="343434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0"/>
          <w:szCs w:val="30"/>
          <w:color w:val="343434"/>
          <w:spacing w:val="0"/>
          <w:w w:val="100"/>
          <w:position w:val="0"/>
        </w:rPr>
      </w:r>
      <w:r>
        <w:rPr>
          <w:rFonts w:ascii="Arial" w:hAnsi="Arial" w:cs="Arial" w:eastAsia="Arial"/>
          <w:sz w:val="30"/>
          <w:szCs w:val="30"/>
          <w:color w:val="464646"/>
          <w:spacing w:val="0"/>
          <w:w w:val="53"/>
          <w:position w:val="0"/>
        </w:rPr>
        <w:t>L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204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8"/>
        </w:rPr>
        <w:t>kenarında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3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yanara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7"/>
        </w:rPr>
        <w:t>görmüştür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7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6"/>
        </w:rPr>
        <w:t>yoktur.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0"/>
        </w:sectPr>
      </w:pPr>
      <w:rPr/>
    </w:p>
    <w:p>
      <w:pPr>
        <w:spacing w:before="30" w:after="0" w:line="240" w:lineRule="auto"/>
        <w:ind w:left="164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8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8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8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1" w:after="0" w:line="240" w:lineRule="auto"/>
        <w:ind w:left="17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6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  <w:position w:val="-1"/>
        </w:rPr>
        <w:t>başlangıcının;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6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8"/>
          <w:position w:val="-1"/>
        </w:rPr>
        <w:t>kenarındaki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7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6"/>
          <w:position w:val="-1"/>
        </w:rPr>
        <w:t>olup;yapılan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0"/>
          <w:cols w:num="2" w:equalWidth="0">
            <w:col w:w="1865" w:space="229"/>
            <w:col w:w="9546"/>
          </w:cols>
        </w:sectPr>
      </w:pPr>
      <w:rPr/>
    </w:p>
    <w:p>
      <w:pPr>
        <w:spacing w:before="35" w:after="0" w:line="264" w:lineRule="auto"/>
        <w:ind w:left="2067" w:right="474" w:firstLine="-1894"/>
        <w:jc w:val="left"/>
        <w:tabs>
          <w:tab w:pos="20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34"/>
        </w:rPr>
        <w:t>raştırma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5"/>
          <w:w w:val="13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3"/>
        </w:rPr>
        <w:t>soruşturmadakimliği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1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8"/>
        </w:rPr>
        <w:t>söndürülmede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6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7"/>
        </w:rPr>
        <w:t>izmaritini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rüzgarı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</w:rPr>
        <w:t>da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59"/>
        </w:rPr>
        <w:t>tkisi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yle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9"/>
        </w:rPr>
        <w:t>alevlenere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9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8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1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</w:rPr>
        <w:t>varılmıştı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2"/>
          <w:w w:val="11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0"/>
          <w:w w:val="12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70" w:lineRule="auto"/>
        <w:ind w:left="173" w:right="4321" w:firstLine="-5"/>
        <w:jc w:val="left"/>
        <w:tabs>
          <w:tab w:pos="1980" w:val="left"/>
          <w:tab w:pos="6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0"/>
        </w:rPr>
        <w:t>Sigoıialı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!Şirketi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lB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deli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-16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4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7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40" w:lineRule="auto"/>
        <w:ind w:left="17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6" w:after="0" w:line="204" w:lineRule="exact"/>
        <w:ind w:left="16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]'eslim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8"/>
          <w:position w:val="-1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67" w:lineRule="exact"/>
        <w:ind w:left="178" w:right="-20"/>
        <w:jc w:val="left"/>
        <w:tabs>
          <w:tab w:pos="1980" w:val="left"/>
          <w:tab w:pos="59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12"/>
          <w:position w:val="1"/>
        </w:rPr>
        <w:t>8kibi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12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2"/>
          <w:w w:val="112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9"/>
          <w:position w:val="0"/>
        </w:rPr>
        <w:t>Ir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89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6"/>
          <w:position w:val="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106"/>
          <w:position w:val="1"/>
        </w:rPr>
        <w:t>6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-6"/>
          <w:w w:val="121"/>
          <w:position w:val="1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0"/>
          <w:position w:val="1"/>
        </w:rPr>
        <w:t>05/2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8"/>
          <w:w w:val="110"/>
          <w:position w:val="1"/>
        </w:rPr>
        <w:t>0</w:t>
      </w:r>
      <w:r>
        <w:rPr>
          <w:rFonts w:ascii="Arial" w:hAnsi="Arial" w:cs="Arial" w:eastAsia="Arial"/>
          <w:sz w:val="26"/>
          <w:szCs w:val="26"/>
          <w:color w:val="343434"/>
          <w:spacing w:val="-8"/>
          <w:w w:val="185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7"/>
          <w:position w:val="1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87"/>
          <w:position w:val="1"/>
        </w:rPr>
        <w:t>aati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20"/>
          <w:w w:val="187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8"/>
          <w:position w:val="1"/>
        </w:rPr>
        <w:t>22:30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" w:after="0" w:line="211" w:lineRule="exact"/>
        <w:ind w:left="258" w:right="-20"/>
        <w:jc w:val="left"/>
        <w:tabs>
          <w:tab w:pos="1360" w:val="left"/>
          <w:tab w:pos="8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1"/>
          <w:position w:val="0"/>
        </w:rPr>
        <w:t>piDE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1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"/>
          <w:w w:val="12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8"/>
          <w:position w:val="0"/>
        </w:rPr>
        <w:t>Meneme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8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6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3.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3"/>
          <w:position w:val="0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3"/>
          <w:w w:val="104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5"/>
          <w:position w:val="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0"/>
        </w:sectPr>
      </w:pPr>
      <w:rPr/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33" w:lineRule="atLeast"/>
        <w:ind w:left="2274" w:right="-88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2.721649pt;margin-top:5.821604pt;width:26.406939pt;height:46.5pt;mso-position-horizontal-relative:page;mso-position-vertical-relative:paragraph;z-index:-15444" type="#_x0000_t202" filled="f" stroked="f">
            <v:textbox inset="0,0,0,0">
              <w:txbxContent>
                <w:p>
                  <w:pPr>
                    <w:spacing w:before="0" w:after="0" w:line="930" w:lineRule="exact"/>
                    <w:ind w:right="-179"/>
                    <w:jc w:val="left"/>
                    <w:rPr>
                      <w:rFonts w:ascii="Arial" w:hAnsi="Arial" w:cs="Arial" w:eastAsia="Arial"/>
                      <w:sz w:val="93"/>
                      <w:szCs w:val="93"/>
                    </w:rPr>
                  </w:pPr>
                  <w:rPr/>
                  <w:r>
                    <w:rPr>
                      <w:rFonts w:ascii="Arial" w:hAnsi="Arial" w:cs="Arial" w:eastAsia="Arial"/>
                      <w:sz w:val="93"/>
                      <w:szCs w:val="93"/>
                      <w:color w:val="6E7091"/>
                      <w:w w:val="131"/>
                      <w:i/>
                      <w:position w:val="-1"/>
                    </w:rPr>
                    <w:t>i</w:t>
                  </w:r>
                  <w:r>
                    <w:rPr>
                      <w:rFonts w:ascii="Arial" w:hAnsi="Arial" w:cs="Arial" w:eastAsia="Arial"/>
                      <w:sz w:val="93"/>
                      <w:szCs w:val="93"/>
                      <w:color w:val="6E7091"/>
                      <w:spacing w:val="-130"/>
                      <w:w w:val="131"/>
                      <w:i/>
                      <w:position w:val="-1"/>
                    </w:rPr>
                    <w:t>)</w:t>
                  </w:r>
                  <w:r>
                    <w:rPr>
                      <w:rFonts w:ascii="Arial" w:hAnsi="Arial" w:cs="Arial" w:eastAsia="Arial"/>
                      <w:sz w:val="93"/>
                      <w:szCs w:val="93"/>
                      <w:color w:val="A5A5A5"/>
                      <w:spacing w:val="0"/>
                      <w:w w:val="22"/>
                      <w:i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93"/>
                      <w:szCs w:val="9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9"/>
          <w:szCs w:val="29"/>
          <w:color w:val="A5A5A5"/>
          <w:spacing w:val="0"/>
          <w:w w:val="100"/>
          <w:i/>
        </w:rPr>
        <w:t>Nı</w:t>
      </w:r>
      <w:r>
        <w:rPr>
          <w:rFonts w:ascii="Times New Roman" w:hAnsi="Times New Roman" w:cs="Times New Roman" w:eastAsia="Times New Roman"/>
          <w:sz w:val="29"/>
          <w:szCs w:val="29"/>
          <w:color w:val="A5A5A5"/>
          <w:spacing w:val="17"/>
          <w:w w:val="100"/>
          <w:i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A5A5A5"/>
          <w:spacing w:val="0"/>
          <w:w w:val="98"/>
        </w:rPr>
        <w:t>n:u</w:t>
      </w:r>
      <w:r>
        <w:rPr>
          <w:rFonts w:ascii="Times New Roman" w:hAnsi="Times New Roman" w:cs="Times New Roman" w:eastAsia="Times New Roman"/>
          <w:sz w:val="32"/>
          <w:szCs w:val="32"/>
          <w:color w:val="A5A5A5"/>
          <w:spacing w:val="-54"/>
          <w:w w:val="99"/>
        </w:rPr>
        <w:t>·</w:t>
      </w:r>
      <w:r>
        <w:rPr>
          <w:rFonts w:ascii="Times New Roman" w:hAnsi="Times New Roman" w:cs="Times New Roman" w:eastAsia="Times New Roman"/>
          <w:sz w:val="32"/>
          <w:szCs w:val="32"/>
          <w:color w:val="858587"/>
          <w:spacing w:val="0"/>
          <w:w w:val="137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85858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858587"/>
          <w:spacing w:val="4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919795"/>
          <w:spacing w:val="0"/>
          <w:w w:val="134"/>
          <w:i/>
          <w:position w:val="3"/>
        </w:rPr>
        <w:t>)</w:t>
      </w:r>
      <w:r>
        <w:rPr>
          <w:rFonts w:ascii="Arial" w:hAnsi="Arial" w:cs="Arial" w:eastAsia="Arial"/>
          <w:sz w:val="21"/>
          <w:szCs w:val="21"/>
          <w:color w:val="919795"/>
          <w:spacing w:val="0"/>
          <w:w w:val="134"/>
          <w:i/>
          <w:position w:val="3"/>
        </w:rPr>
        <w:t>\</w:t>
      </w:r>
      <w:r>
        <w:rPr>
          <w:rFonts w:ascii="Arial" w:hAnsi="Arial" w:cs="Arial" w:eastAsia="Arial"/>
          <w:sz w:val="21"/>
          <w:szCs w:val="21"/>
          <w:color w:val="919795"/>
          <w:spacing w:val="0"/>
          <w:w w:val="134"/>
          <w:i/>
          <w:position w:val="3"/>
        </w:rPr>
        <w:t> </w:t>
      </w:r>
      <w:r>
        <w:rPr>
          <w:rFonts w:ascii="Arial" w:hAnsi="Arial" w:cs="Arial" w:eastAsia="Arial"/>
          <w:sz w:val="21"/>
          <w:szCs w:val="21"/>
          <w:color w:val="919795"/>
          <w:spacing w:val="7"/>
          <w:w w:val="134"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919795"/>
          <w:spacing w:val="0"/>
          <w:w w:val="134"/>
          <w:position w:val="2"/>
        </w:rPr>
        <w:t>'</w:t>
      </w:r>
      <w:r>
        <w:rPr>
          <w:rFonts w:ascii="Times New Roman" w:hAnsi="Times New Roman" w:cs="Times New Roman" w:eastAsia="Times New Roman"/>
          <w:sz w:val="28"/>
          <w:szCs w:val="28"/>
          <w:color w:val="919795"/>
          <w:spacing w:val="-14"/>
          <w:w w:val="134"/>
          <w:position w:val="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A5A5A5"/>
          <w:spacing w:val="0"/>
          <w:w w:val="77"/>
          <w:position w:val="2"/>
        </w:rPr>
        <w:t>:Ai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right="-20"/>
        <w:jc w:val="left"/>
        <w:rPr>
          <w:rFonts w:ascii="Times New Roman" w:hAnsi="Times New Roman" w:cs="Times New Roman" w:eastAsia="Times New Roman"/>
          <w:sz w:val="64"/>
          <w:szCs w:val="64"/>
        </w:rPr>
      </w:pPr>
      <w:rPr/>
      <w:r>
        <w:rPr/>
        <w:br w:type="column"/>
      </w:r>
      <w:r>
        <w:rPr>
          <w:rFonts w:ascii="Arial" w:hAnsi="Arial" w:cs="Arial" w:eastAsia="Arial"/>
          <w:sz w:val="144"/>
          <w:szCs w:val="144"/>
          <w:color w:val="464646"/>
          <w:w w:val="22"/>
          <w:position w:val="-102"/>
        </w:rPr>
        <w:t>HI.</w:t>
      </w:r>
      <w:r>
        <w:rPr>
          <w:rFonts w:ascii="Arial" w:hAnsi="Arial" w:cs="Arial" w:eastAsia="Arial"/>
          <w:sz w:val="144"/>
          <w:szCs w:val="144"/>
          <w:color w:val="464646"/>
          <w:spacing w:val="-292"/>
          <w:w w:val="22"/>
          <w:position w:val="-102"/>
        </w:rPr>
        <w:t>,</w:t>
      </w:r>
      <w:r>
        <w:rPr>
          <w:rFonts w:ascii="Times New Roman" w:hAnsi="Times New Roman" w:cs="Times New Roman" w:eastAsia="Times New Roman"/>
          <w:sz w:val="64"/>
          <w:szCs w:val="64"/>
          <w:color w:val="707070"/>
          <w:spacing w:val="16"/>
          <w:w w:val="30"/>
          <w:i/>
          <w:position w:val="-86"/>
        </w:rPr>
        <w:t>-</w:t>
      </w:r>
      <w:r>
        <w:rPr>
          <w:rFonts w:ascii="Arial" w:hAnsi="Arial" w:cs="Arial" w:eastAsia="Arial"/>
          <w:sz w:val="144"/>
          <w:szCs w:val="144"/>
          <w:color w:val="707070"/>
          <w:spacing w:val="-53"/>
          <w:w w:val="42"/>
          <w:position w:val="-102"/>
        </w:rPr>
        <w:t>,</w:t>
      </w:r>
      <w:r>
        <w:rPr>
          <w:rFonts w:ascii="Times New Roman" w:hAnsi="Times New Roman" w:cs="Times New Roman" w:eastAsia="Times New Roman"/>
          <w:sz w:val="64"/>
          <w:szCs w:val="64"/>
          <w:color w:val="343434"/>
          <w:spacing w:val="0"/>
          <w:w w:val="299"/>
          <w:i/>
          <w:position w:val="-86"/>
        </w:rPr>
        <w:t>,</w:t>
      </w:r>
      <w:r>
        <w:rPr>
          <w:rFonts w:ascii="Times New Roman" w:hAnsi="Times New Roman" w:cs="Times New Roman" w:eastAsia="Times New Roman"/>
          <w:sz w:val="64"/>
          <w:szCs w:val="64"/>
          <w:color w:val="343434"/>
          <w:spacing w:val="-18"/>
          <w:w w:val="100"/>
          <w:i/>
          <w:position w:val="-86"/>
        </w:rPr>
        <w:t> </w:t>
      </w:r>
      <w:r>
        <w:rPr>
          <w:rFonts w:ascii="Times New Roman" w:hAnsi="Times New Roman" w:cs="Times New Roman" w:eastAsia="Times New Roman"/>
          <w:sz w:val="64"/>
          <w:szCs w:val="64"/>
          <w:color w:val="858587"/>
          <w:spacing w:val="40"/>
          <w:w w:val="30"/>
          <w:i/>
          <w:position w:val="-86"/>
        </w:rPr>
        <w:t>-</w:t>
      </w:r>
      <w:r>
        <w:rPr>
          <w:rFonts w:ascii="Times New Roman" w:hAnsi="Times New Roman" w:cs="Times New Roman" w:eastAsia="Times New Roman"/>
          <w:sz w:val="64"/>
          <w:szCs w:val="64"/>
          <w:color w:val="A5A5A5"/>
          <w:spacing w:val="0"/>
          <w:w w:val="37"/>
          <w:i/>
          <w:position w:val="-86"/>
        </w:rPr>
        <w:t>.</w:t>
      </w:r>
      <w:r>
        <w:rPr>
          <w:rFonts w:ascii="Times New Roman" w:hAnsi="Times New Roman" w:cs="Times New Roman" w:eastAsia="Times New Roman"/>
          <w:sz w:val="64"/>
          <w:szCs w:val="6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0"/>
          <w:cols w:num="2" w:equalWidth="0">
            <w:col w:w="4131" w:space="4303"/>
            <w:col w:w="3206"/>
          </w:cols>
        </w:sectPr>
      </w:pPr>
      <w:rPr/>
    </w:p>
    <w:p>
      <w:pPr>
        <w:spacing w:before="0" w:after="0" w:line="595" w:lineRule="atLeast"/>
        <w:ind w:left="2156" w:right="-20"/>
        <w:jc w:val="left"/>
        <w:tabs>
          <w:tab w:pos="4620" w:val="left"/>
          <w:tab w:pos="84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v:group style="position:absolute;margin-left:499.774719pt;margin-top:10.317633pt;width:.1pt;height:42.562502pt;mso-position-horizontal-relative:page;mso-position-vertical-relative:paragraph;z-index:-15449" coordorigin="9995,206" coordsize="2,851">
            <v:shape style="position:absolute;left:9995;top:206;width:2;height:851" coordorigin="9995,206" coordsize="0,851" path="m9995,1058l9995,206e" filled="f" stroked="t" strokeweight="3.06pt" strokecolor="#DFE1E2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0"/>
          <w:w w:val="70"/>
          <w:position w:val="1"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22"/>
          <w:w w:val="70"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0"/>
          <w:w w:val="70"/>
          <w:position w:val="1"/>
        </w:rPr>
        <w:t>J</w:t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40"/>
          <w:w w:val="70"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464646"/>
          <w:spacing w:val="0"/>
          <w:w w:val="51"/>
          <w:position w:val="1"/>
        </w:rPr>
        <w:t>MaYıs</w:t>
      </w:r>
      <w:r>
        <w:rPr>
          <w:rFonts w:ascii="Arial" w:hAnsi="Arial" w:cs="Arial" w:eastAsia="Arial"/>
          <w:sz w:val="24"/>
          <w:szCs w:val="24"/>
          <w:color w:val="464646"/>
          <w:spacing w:val="33"/>
          <w:w w:val="51"/>
          <w:position w:val="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0"/>
          <w:w w:val="66"/>
          <w:position w:val="1"/>
        </w:rPr>
        <w:t>20i7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4879" w:right="-20"/>
        <w:jc w:val="left"/>
        <w:tabs>
          <w:tab w:pos="8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480.38446pt;margin-top:38.140213pt;width:62.540843pt;height:14.49091pt;mso-position-horizontal-relative:page;mso-position-vertical-relative:paragraph;z-index:-15454" coordorigin="9608,763" coordsize="1251,290">
            <v:group style="position:absolute;left:9615;top:1002;width:1237;height:2" coordorigin="9615,1002" coordsize="1237,2">
              <v:shape style="position:absolute;left:9615;top:1002;width:1237;height:2" coordorigin="9615,1002" coordsize="1237,0" path="m9615,1002l10851,1002e" filled="f" stroked="t" strokeweight=".70801pt" strokecolor="#38448C">
                <v:path arrowok="t"/>
              </v:shape>
            </v:group>
            <v:group style="position:absolute;left:10282;top:795;width:2;height:226" coordorigin="10282,795" coordsize="2,226">
              <v:shape style="position:absolute;left:10282;top:795;width:2;height:226" coordorigin="10282,795" coordsize="0,226" path="m10282,1021l10282,795e" filled="f" stroked="t" strokeweight="3.185245pt" strokecolor="#DFE1E2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59595B"/>
          <w:spacing w:val="0"/>
          <w:w w:val="75"/>
          <w:i/>
        </w:rPr>
        <w:t>1</w:t>
      </w:r>
      <w:r>
        <w:rPr>
          <w:rFonts w:ascii="Arial" w:hAnsi="Arial" w:cs="Arial" w:eastAsia="Arial"/>
          <w:sz w:val="19"/>
          <w:szCs w:val="19"/>
          <w:color w:val="59595B"/>
          <w:spacing w:val="0"/>
          <w:w w:val="75"/>
          <w:i/>
        </w:rPr>
        <w:t>   </w:t>
      </w:r>
      <w:r>
        <w:rPr>
          <w:rFonts w:ascii="Arial" w:hAnsi="Arial" w:cs="Arial" w:eastAsia="Arial"/>
          <w:sz w:val="19"/>
          <w:szCs w:val="19"/>
          <w:color w:val="59595B"/>
          <w:spacing w:val="12"/>
          <w:w w:val="75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0"/>
          <w:w w:val="120"/>
        </w:rPr>
        <w:t>/2017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0"/>
        </w:sectPr>
      </w:pPr>
      <w:rPr/>
    </w:p>
    <w:p>
      <w:pPr>
        <w:spacing w:before="0" w:after="0" w:line="212" w:lineRule="exact"/>
        <w:ind w:left="253" w:right="-20"/>
        <w:jc w:val="left"/>
        <w:tabs>
          <w:tab w:pos="3040" w:val="left"/>
          <w:tab w:pos="362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169.239059pt;margin-top:11.31167pt;width:.1pt;height:10.769532pt;mso-position-horizontal-relative:page;mso-position-vertical-relative:paragraph;z-index:-15448" coordorigin="3385,226" coordsize="2,215">
            <v:shape style="position:absolute;left:3385;top:226;width:2;height:215" coordorigin="3385,226" coordsize="0,215" path="m3385,442l3385,226e" filled="f" stroked="t" strokeweight="2.6776pt" strokecolor="#DFE1E2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500397pt;margin-top:6.032892pt;width:11.741474pt;height:9.5pt;mso-position-horizontal-relative:page;mso-position-vertical-relative:paragraph;z-index:-15443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8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64646"/>
                      <w:w w:val="90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64646"/>
                      <w:spacing w:val="-2"/>
                      <w:w w:val="90"/>
                    </w:rPr>
                    <w:t>c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343434"/>
                      <w:spacing w:val="0"/>
                      <w:w w:val="221"/>
                    </w:rPr>
                    <w:t>i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1"/>
        </w:rPr>
        <w:t>İtfaiy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21"/>
          <w:szCs w:val="21"/>
          <w:color w:val="919795"/>
          <w:spacing w:val="0"/>
          <w:w w:val="61"/>
          <w:position w:val="1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919795"/>
          <w:spacing w:val="0"/>
          <w:w w:val="61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19795"/>
          <w:spacing w:val="4"/>
          <w:w w:val="61"/>
          <w:position w:val="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858587"/>
          <w:spacing w:val="0"/>
          <w:w w:val="61"/>
          <w:position w:val="1"/>
        </w:rPr>
        <w:t>uz_</w:t>
      </w:r>
      <w:r>
        <w:rPr>
          <w:rFonts w:ascii="Times New Roman" w:hAnsi="Times New Roman" w:cs="Times New Roman" w:eastAsia="Times New Roman"/>
          <w:sz w:val="25"/>
          <w:szCs w:val="25"/>
          <w:color w:val="858587"/>
          <w:spacing w:val="-31"/>
          <w:w w:val="61"/>
          <w:position w:val="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85858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85858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A5A5A5"/>
          <w:spacing w:val="0"/>
          <w:w w:val="61"/>
          <w:position w:val="1"/>
        </w:rPr>
        <w:t>13</w:t>
      </w:r>
      <w:r>
        <w:rPr>
          <w:rFonts w:ascii="Times New Roman" w:hAnsi="Times New Roman" w:cs="Times New Roman" w:eastAsia="Times New Roman"/>
          <w:sz w:val="21"/>
          <w:szCs w:val="21"/>
          <w:color w:val="A5A5A5"/>
          <w:spacing w:val="22"/>
          <w:w w:val="61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919795"/>
          <w:spacing w:val="0"/>
          <w:w w:val="100"/>
          <w:position w:val="1"/>
        </w:rPr>
        <w:t>)</w:t>
      </w:r>
      <w:r>
        <w:rPr>
          <w:rFonts w:ascii="Arial" w:hAnsi="Arial" w:cs="Arial" w:eastAsia="Arial"/>
          <w:sz w:val="20"/>
          <w:szCs w:val="20"/>
          <w:color w:val="919795"/>
          <w:spacing w:val="0"/>
          <w:w w:val="100"/>
          <w:position w:val="1"/>
        </w:rPr>
        <w:t>t</w:t>
      </w:r>
      <w:r>
        <w:rPr>
          <w:rFonts w:ascii="Arial" w:hAnsi="Arial" w:cs="Arial" w:eastAsia="Arial"/>
          <w:sz w:val="20"/>
          <w:szCs w:val="20"/>
          <w:color w:val="919795"/>
          <w:spacing w:val="-2"/>
          <w:w w:val="100"/>
          <w:position w:val="1"/>
        </w:rPr>
        <w:t>g</w:t>
      </w:r>
      <w:r>
        <w:rPr>
          <w:rFonts w:ascii="Arial" w:hAnsi="Arial" w:cs="Arial" w:eastAsia="Arial"/>
          <w:sz w:val="20"/>
          <w:szCs w:val="20"/>
          <w:color w:val="464646"/>
          <w:spacing w:val="0"/>
          <w:w w:val="100"/>
          <w:position w:val="1"/>
        </w:rPr>
        <w:t>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79" w:lineRule="exact"/>
        <w:ind w:right="-20"/>
        <w:jc w:val="right"/>
        <w:tabs>
          <w:tab w:pos="26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A5A5A5"/>
          <w:w w:val="179"/>
          <w:position w:val="4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A5A5A5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A5A5A5"/>
          <w:w w:val="100"/>
          <w:position w:val="4"/>
        </w:rPr>
      </w:r>
      <w:r>
        <w:rPr>
          <w:rFonts w:ascii="Times New Roman" w:hAnsi="Times New Roman" w:cs="Times New Roman" w:eastAsia="Times New Roman"/>
          <w:sz w:val="28"/>
          <w:szCs w:val="28"/>
          <w:color w:val="A5A5A5"/>
          <w:w w:val="41"/>
          <w:position w:val="0"/>
        </w:rPr>
        <w:t>•</w:t>
      </w:r>
      <w:r>
        <w:rPr>
          <w:rFonts w:ascii="Times New Roman" w:hAnsi="Times New Roman" w:cs="Times New Roman" w:eastAsia="Times New Roman"/>
          <w:sz w:val="28"/>
          <w:szCs w:val="28"/>
          <w:color w:val="A5A5A5"/>
          <w:spacing w:val="-5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0"/>
          <w:w w:val="53"/>
          <w:position w:val="0"/>
        </w:rPr>
        <w:t>r·</w:t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13"/>
          <w:w w:val="52"/>
          <w:position w:val="0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707070"/>
          <w:spacing w:val="0"/>
          <w:w w:val="34"/>
          <w:position w:val="0"/>
        </w:rPr>
        <w:t>z:</w:t>
      </w:r>
      <w:r>
        <w:rPr>
          <w:rFonts w:ascii="Times New Roman" w:hAnsi="Times New Roman" w:cs="Times New Roman" w:eastAsia="Times New Roman"/>
          <w:sz w:val="28"/>
          <w:szCs w:val="28"/>
          <w:color w:val="707070"/>
          <w:spacing w:val="12"/>
          <w:w w:val="35"/>
          <w:position w:val="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A5A5A5"/>
          <w:spacing w:val="0"/>
          <w:w w:val="56"/>
          <w:position w:val="0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A5A5A5"/>
          <w:spacing w:val="-18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919795"/>
          <w:spacing w:val="0"/>
          <w:w w:val="111"/>
          <w:position w:val="0"/>
        </w:rPr>
        <w:t>,\ır</w:t>
      </w:r>
      <w:r>
        <w:rPr>
          <w:rFonts w:ascii="Arial" w:hAnsi="Arial" w:cs="Arial" w:eastAsia="Arial"/>
          <w:sz w:val="20"/>
          <w:szCs w:val="20"/>
          <w:color w:val="919795"/>
          <w:spacing w:val="-31"/>
          <w:w w:val="111"/>
          <w:position w:val="0"/>
        </w:rPr>
        <w:t>ı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10"/>
          <w:position w:val="0"/>
        </w:rPr>
        <w:t>irl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left="322" w:right="-74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64646"/>
          <w:spacing w:val="0"/>
          <w:w w:val="600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2" w:lineRule="exact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9595B"/>
          <w:spacing w:val="0"/>
          <w:w w:val="105"/>
        </w:rPr>
        <w:t>Eri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90" w:lineRule="exact"/>
        <w:ind w:left="104" w:right="-121"/>
        <w:jc w:val="left"/>
        <w:tabs>
          <w:tab w:pos="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4"/>
          <w:szCs w:val="54"/>
          <w:color w:val="858587"/>
          <w:spacing w:val="-5"/>
          <w:w w:val="64"/>
          <w:position w:val="2"/>
        </w:rPr>
        <w:t>n</w:t>
      </w:r>
      <w:r>
        <w:rPr>
          <w:rFonts w:ascii="Times New Roman" w:hAnsi="Times New Roman" w:cs="Times New Roman" w:eastAsia="Times New Roman"/>
          <w:sz w:val="54"/>
          <w:szCs w:val="54"/>
          <w:color w:val="59595B"/>
          <w:spacing w:val="0"/>
          <w:w w:val="37"/>
          <w:position w:val="2"/>
        </w:rPr>
        <w:t>...</w:t>
      </w:r>
      <w:r>
        <w:rPr>
          <w:rFonts w:ascii="Times New Roman" w:hAnsi="Times New Roman" w:cs="Times New Roman" w:eastAsia="Times New Roman"/>
          <w:sz w:val="54"/>
          <w:szCs w:val="54"/>
          <w:color w:val="59595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54"/>
          <w:szCs w:val="54"/>
          <w:color w:val="59595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6"/>
          <w:szCs w:val="16"/>
          <w:color w:val="2D3A60"/>
          <w:spacing w:val="0"/>
          <w:w w:val="100"/>
          <w:i/>
          <w:position w:val="2"/>
        </w:rPr>
        <w:t>1.</w:t>
      </w:r>
      <w:r>
        <w:rPr>
          <w:rFonts w:ascii="Times New Roman" w:hAnsi="Times New Roman" w:cs="Times New Roman" w:eastAsia="Times New Roman"/>
          <w:sz w:val="16"/>
          <w:szCs w:val="16"/>
          <w:color w:val="2D3A60"/>
          <w:spacing w:val="11"/>
          <w:w w:val="100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B"/>
          <w:spacing w:val="0"/>
          <w:w w:val="125"/>
          <w:position w:val="2"/>
        </w:rPr>
        <w:t>)!</w:t>
      </w:r>
      <w:r>
        <w:rPr>
          <w:rFonts w:ascii="Times New Roman" w:hAnsi="Times New Roman" w:cs="Times New Roman" w:eastAsia="Times New Roman"/>
          <w:sz w:val="17"/>
          <w:szCs w:val="17"/>
          <w:color w:val="59595B"/>
          <w:spacing w:val="0"/>
          <w:w w:val="125"/>
          <w:position w:val="2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59595B"/>
          <w:spacing w:val="0"/>
          <w:w w:val="125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B"/>
          <w:spacing w:val="36"/>
          <w:w w:val="125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B"/>
          <w:spacing w:val="0"/>
          <w:w w:val="505"/>
          <w:position w:val="2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430" w:lineRule="exact"/>
        <w:ind w:right="-20"/>
        <w:jc w:val="left"/>
        <w:rPr>
          <w:rFonts w:ascii="Arial" w:hAnsi="Arial" w:cs="Arial" w:eastAsia="Arial"/>
          <w:sz w:val="49"/>
          <w:szCs w:val="49"/>
        </w:rPr>
      </w:pPr>
      <w:rPr/>
      <w:r>
        <w:rPr/>
        <w:pict>
          <v:group style="position:absolute;margin-left:456.902161pt;margin-top:17.24869pt;width:.1pt;height:8.331089pt;mso-position-horizontal-relative:page;mso-position-vertical-relative:paragraph;z-index:-15453" coordorigin="9138,345" coordsize="2,167">
            <v:shape style="position:absolute;left:9138;top:345;width:2;height:167" coordorigin="9138,345" coordsize="0,167" path="m9138,512l9138,345e" filled="f" stroked="t" strokeweight="2.596035pt" strokecolor="#4B4F4F">
              <v:path arrowok="t"/>
            </v:shape>
          </v:group>
          <w10:wrap type="none"/>
        </w:pict>
      </w:r>
      <w:r>
        <w:rPr/>
        <w:pict>
          <v:group style="position:absolute;margin-left:462.094208pt;margin-top:18.676876pt;width:.1pt;height:5.474716pt;mso-position-horizontal-relative:page;mso-position-vertical-relative:paragraph;z-index:-15452" coordorigin="9242,374" coordsize="2,109">
            <v:shape style="position:absolute;left:9242;top:374;width:2;height:109" coordorigin="9242,374" coordsize="0,109" path="m9242,483l9242,374e" filled="f" stroked="t" strokeweight="2.596035pt" strokecolor="#4B4F4F">
              <v:path arrowok="t"/>
            </v:shape>
          </v:group>
          <w10:wrap type="none"/>
        </w:pict>
      </w:r>
      <w:r>
        <w:rPr/>
        <w:pict>
          <v:group style="position:absolute;margin-left:470.118317pt;margin-top:18.676876pt;width:.1pt;height:5.474716pt;mso-position-horizontal-relative:page;mso-position-vertical-relative:paragraph;z-index:-15451" coordorigin="9402,374" coordsize="2,109">
            <v:shape style="position:absolute;left:9402;top:374;width:2;height:109" coordorigin="9402,374" coordsize="0,109" path="m9402,483l9402,374e" filled="f" stroked="t" strokeweight="2.596035pt" strokecolor="#484848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49"/>
          <w:szCs w:val="49"/>
          <w:color w:val="464646"/>
          <w:w w:val="160"/>
          <w:position w:val="-11"/>
        </w:rPr>
        <w:t>Ji</w:t>
      </w:r>
      <w:r>
        <w:rPr>
          <w:rFonts w:ascii="Arial" w:hAnsi="Arial" w:cs="Arial" w:eastAsia="Arial"/>
          <w:sz w:val="49"/>
          <w:szCs w:val="49"/>
          <w:color w:val="707070"/>
          <w:w w:val="55"/>
          <w:position w:val="-11"/>
        </w:rPr>
        <w:t>(</w:t>
      </w:r>
      <w:r>
        <w:rPr>
          <w:rFonts w:ascii="Arial" w:hAnsi="Arial" w:cs="Arial" w:eastAsia="Arial"/>
          <w:sz w:val="49"/>
          <w:szCs w:val="49"/>
          <w:color w:val="707070"/>
          <w:w w:val="54"/>
          <w:position w:val="-11"/>
        </w:rPr>
        <w:t>A</w:t>
      </w:r>
      <w:r>
        <w:rPr>
          <w:rFonts w:ascii="Arial" w:hAnsi="Arial" w:cs="Arial" w:eastAsia="Arial"/>
          <w:sz w:val="49"/>
          <w:szCs w:val="49"/>
          <w:color w:val="707070"/>
          <w:spacing w:val="-62"/>
          <w:w w:val="100"/>
          <w:position w:val="-11"/>
        </w:rPr>
        <w:t> </w:t>
      </w:r>
      <w:r>
        <w:rPr>
          <w:rFonts w:ascii="Arial" w:hAnsi="Arial" w:cs="Arial" w:eastAsia="Arial"/>
          <w:sz w:val="49"/>
          <w:szCs w:val="49"/>
          <w:color w:val="707070"/>
          <w:spacing w:val="0"/>
          <w:w w:val="54"/>
          <w:position w:val="-11"/>
        </w:rPr>
        <w:t>/</w:t>
      </w:r>
      <w:r>
        <w:rPr>
          <w:rFonts w:ascii="Arial" w:hAnsi="Arial" w:cs="Arial" w:eastAsia="Arial"/>
          <w:sz w:val="49"/>
          <w:szCs w:val="49"/>
          <w:color w:val="000000"/>
          <w:spacing w:val="0"/>
          <w:w w:val="100"/>
          <w:position w:val="0"/>
        </w:rPr>
      </w:r>
    </w:p>
    <w:p>
      <w:pPr>
        <w:spacing w:before="0" w:after="0" w:line="497" w:lineRule="exact"/>
        <w:ind w:left="258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57"/>
          <w:szCs w:val="5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B5B5B3"/>
          <w:spacing w:val="-4"/>
          <w:w w:val="190"/>
          <w:position w:val="2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B5B5B3"/>
          <w:spacing w:val="0"/>
          <w:w w:val="109"/>
          <w:i/>
          <w:position w:val="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B5B5B3"/>
          <w:spacing w:val="0"/>
          <w:w w:val="100"/>
          <w:i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B5B5B3"/>
          <w:spacing w:val="0"/>
          <w:w w:val="100"/>
          <w:i/>
          <w:position w:val="2"/>
        </w:rPr>
      </w:r>
      <w:r>
        <w:rPr>
          <w:rFonts w:ascii="Times New Roman" w:hAnsi="Times New Roman" w:cs="Times New Roman" w:eastAsia="Times New Roman"/>
          <w:sz w:val="57"/>
          <w:szCs w:val="57"/>
          <w:color w:val="313883"/>
          <w:spacing w:val="0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57"/>
          <w:szCs w:val="57"/>
          <w:color w:val="313883"/>
          <w:spacing w:val="0"/>
          <w:w w:val="101"/>
          <w:position w:val="2"/>
        </w:rPr>
        <w:t>)</w:t>
      </w:r>
      <w:r>
        <w:rPr>
          <w:rFonts w:ascii="Times New Roman" w:hAnsi="Times New Roman" w:cs="Times New Roman" w:eastAsia="Times New Roman"/>
          <w:sz w:val="57"/>
          <w:szCs w:val="57"/>
          <w:color w:val="000000"/>
          <w:spacing w:val="0"/>
          <w:w w:val="100"/>
          <w:position w:val="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06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6"/>
          <w:szCs w:val="16"/>
          <w:color w:val="464646"/>
          <w:w w:val="105"/>
          <w:position w:val="-8"/>
        </w:rPr>
        <w:t>(j(l</w:t>
      </w:r>
      <w:r>
        <w:rPr>
          <w:rFonts w:ascii="Arial" w:hAnsi="Arial" w:cs="Arial" w:eastAsia="Arial"/>
          <w:sz w:val="16"/>
          <w:szCs w:val="16"/>
          <w:color w:val="464646"/>
          <w:spacing w:val="-27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58587"/>
          <w:spacing w:val="7"/>
          <w:w w:val="100"/>
          <w:position w:val="-8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0"/>
          <w:w w:val="100"/>
          <w:position w:val="-8"/>
        </w:rPr>
        <w:t>Iii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0"/>
          <w:cols w:num="4" w:equalWidth="0">
            <w:col w:w="4233" w:space="901"/>
            <w:col w:w="2043" w:space="1087"/>
            <w:col w:w="1392" w:space="29"/>
            <w:col w:w="1955"/>
          </w:cols>
        </w:sectPr>
      </w:pPr>
      <w:rPr/>
    </w:p>
    <w:p>
      <w:pPr>
        <w:spacing w:before="0" w:after="0" w:line="166" w:lineRule="exact"/>
        <w:ind w:right="1536"/>
        <w:jc w:val="right"/>
        <w:tabs>
          <w:tab w:pos="340" w:val="left"/>
          <w:tab w:pos="62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450.40683pt;margin-top:3.998552pt;width:.1pt;height:22.885255pt;mso-position-horizontal-relative:page;mso-position-vertical-relative:paragraph;z-index:-15447" coordorigin="9008,80" coordsize="2,458">
            <v:shape style="position:absolute;left:9008;top:80;width:2;height:458" coordorigin="9008,80" coordsize="0,458" path="m9008,538l9008,80e" filled="f" stroked="t" strokeweight="2.2675pt" strokecolor="#DFE1E2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0"/>
          <w:szCs w:val="20"/>
          <w:color w:val="464646"/>
          <w:w w:val="169"/>
          <w:position w:val="-3"/>
        </w:rPr>
        <w:t>\</w:t>
      </w:r>
      <w:r>
        <w:rPr>
          <w:rFonts w:ascii="Arial" w:hAnsi="Arial" w:cs="Arial" w:eastAsia="Arial"/>
          <w:sz w:val="20"/>
          <w:szCs w:val="20"/>
          <w:color w:val="464646"/>
          <w:w w:val="100"/>
          <w:position w:val="-3"/>
        </w:rPr>
        <w:tab/>
      </w:r>
      <w:r>
        <w:rPr>
          <w:rFonts w:ascii="Arial" w:hAnsi="Arial" w:cs="Arial" w:eastAsia="Arial"/>
          <w:sz w:val="20"/>
          <w:szCs w:val="20"/>
          <w:color w:val="464646"/>
          <w:w w:val="100"/>
          <w:position w:val="-3"/>
        </w:rPr>
      </w:r>
      <w:r>
        <w:rPr>
          <w:rFonts w:ascii="Arial" w:hAnsi="Arial" w:cs="Arial" w:eastAsia="Arial"/>
          <w:sz w:val="20"/>
          <w:szCs w:val="20"/>
          <w:color w:val="A5A5A5"/>
          <w:w w:val="70"/>
          <w:position w:val="-3"/>
        </w:rPr>
        <w:t>.</w:t>
      </w:r>
      <w:r>
        <w:rPr>
          <w:rFonts w:ascii="Arial" w:hAnsi="Arial" w:cs="Arial" w:eastAsia="Arial"/>
          <w:sz w:val="20"/>
          <w:szCs w:val="20"/>
          <w:color w:val="A5A5A5"/>
          <w:w w:val="100"/>
          <w:position w:val="-3"/>
        </w:rPr>
        <w:tab/>
      </w:r>
      <w:r>
        <w:rPr>
          <w:rFonts w:ascii="Arial" w:hAnsi="Arial" w:cs="Arial" w:eastAsia="Arial"/>
          <w:sz w:val="20"/>
          <w:szCs w:val="20"/>
          <w:color w:val="A5A5A5"/>
          <w:w w:val="100"/>
          <w:position w:val="-3"/>
        </w:rPr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position w:val="-3"/>
        </w:rPr>
        <w:t>r: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position w:val="-3"/>
        </w:rPr>
        <w:t>  </w:t>
      </w:r>
      <w:r>
        <w:rPr>
          <w:rFonts w:ascii="Arial" w:hAnsi="Arial" w:cs="Arial" w:eastAsia="Arial"/>
          <w:sz w:val="20"/>
          <w:szCs w:val="20"/>
          <w:color w:val="343434"/>
          <w:spacing w:val="2"/>
          <w:w w:val="100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B5B5B3"/>
          <w:spacing w:val="0"/>
          <w:w w:val="100"/>
          <w:position w:val="-3"/>
        </w:rPr>
        <w:t>.</w:t>
      </w:r>
      <w:r>
        <w:rPr>
          <w:rFonts w:ascii="Arial" w:hAnsi="Arial" w:cs="Arial" w:eastAsia="Arial"/>
          <w:sz w:val="20"/>
          <w:szCs w:val="20"/>
          <w:color w:val="B5B5B3"/>
          <w:spacing w:val="0"/>
          <w:w w:val="100"/>
          <w:position w:val="-3"/>
        </w:rPr>
        <w:t>  </w:t>
      </w:r>
      <w:r>
        <w:rPr>
          <w:rFonts w:ascii="Arial" w:hAnsi="Arial" w:cs="Arial" w:eastAsia="Arial"/>
          <w:sz w:val="20"/>
          <w:szCs w:val="20"/>
          <w:color w:val="B5B5B3"/>
          <w:spacing w:val="42"/>
          <w:w w:val="100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858587"/>
          <w:spacing w:val="0"/>
          <w:w w:val="100"/>
          <w:position w:val="-3"/>
        </w:rPr>
        <w:t>.</w:t>
      </w:r>
      <w:r>
        <w:rPr>
          <w:rFonts w:ascii="Arial" w:hAnsi="Arial" w:cs="Arial" w:eastAsia="Arial"/>
          <w:sz w:val="20"/>
          <w:szCs w:val="20"/>
          <w:color w:val="858587"/>
          <w:spacing w:val="0"/>
          <w:w w:val="100"/>
          <w:position w:val="-3"/>
        </w:rPr>
        <w:t>  </w:t>
      </w:r>
      <w:r>
        <w:rPr>
          <w:rFonts w:ascii="Arial" w:hAnsi="Arial" w:cs="Arial" w:eastAsia="Arial"/>
          <w:sz w:val="20"/>
          <w:szCs w:val="20"/>
          <w:color w:val="858587"/>
          <w:spacing w:val="13"/>
          <w:w w:val="100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position w:val="-3"/>
        </w:rPr>
        <w:t>•</w:t>
      </w:r>
      <w:r>
        <w:rPr>
          <w:rFonts w:ascii="Arial" w:hAnsi="Arial" w:cs="Arial" w:eastAsia="Arial"/>
          <w:sz w:val="20"/>
          <w:szCs w:val="20"/>
          <w:color w:val="343434"/>
          <w:spacing w:val="3"/>
          <w:w w:val="100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B5B5B3"/>
          <w:spacing w:val="0"/>
          <w:w w:val="117"/>
          <w:position w:val="-3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8" w:lineRule="atLeast"/>
        <w:ind w:right="3208"/>
        <w:jc w:val="right"/>
        <w:rPr>
          <w:rFonts w:ascii="Times New Roman" w:hAnsi="Times New Roman" w:cs="Times New Roman" w:eastAsia="Times New Roman"/>
          <w:sz w:val="34"/>
          <w:szCs w:val="34"/>
        </w:rPr>
      </w:pPr>
      <w:rPr/>
      <w:r>
        <w:rPr/>
        <w:pict>
          <v:group style="position:absolute;margin-left:174.170349pt;margin-top:6.614941pt;width:29.736401pt;height:39.737001pt;mso-position-horizontal-relative:page;mso-position-vertical-relative:paragraph;z-index:-15450" coordorigin="3483,132" coordsize="595,795">
            <v:group style="position:absolute;left:3509;top:149;width:2;height:762" coordorigin="3509,149" coordsize="2,762">
              <v:shape style="position:absolute;left:3509;top:149;width:2;height:762" coordorigin="3509,149" coordsize="0,762" path="m3509,911l3509,149e" filled="f" stroked="t" strokeweight="1.652022pt" strokecolor="#343B80">
                <v:path arrowok="t"/>
              </v:shape>
            </v:group>
            <v:group style="position:absolute;left:3507;top:644;width:345;height:2" coordorigin="3507,644" coordsize="345,2">
              <v:shape style="position:absolute;left:3507;top:644;width:345;height:2" coordorigin="3507,644" coordsize="345,0" path="m3507,644l3852,644e" filled="f" stroked="t" strokeweight="2.360032pt" strokecolor="#3B4890">
                <v:path arrowok="t"/>
              </v:shape>
            </v:group>
            <v:group style="position:absolute;left:3837;top:634;width:227;height:2" coordorigin="3837,634" coordsize="227,2">
              <v:shape style="position:absolute;left:3837;top:634;width:227;height:2" coordorigin="3837,634" coordsize="227,0" path="m3837,634l4064,634e" filled="f" stroked="t" strokeweight="1.416019pt" strokecolor="#444B9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0.960052pt;margin-top:8.382983pt;width:15.179601pt;height:10pt;mso-position-horizontal-relative:page;mso-position-vertical-relative:paragraph;z-index:-15442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Pr/>
                  <w:r>
                    <w:rPr>
                      <w:rFonts w:ascii="Arial" w:hAnsi="Arial" w:cs="Arial" w:eastAsia="Arial"/>
                      <w:sz w:val="20"/>
                      <w:szCs w:val="20"/>
                      <w:color w:val="343434"/>
                      <w:spacing w:val="0"/>
                      <w:w w:val="136"/>
                      <w:i/>
                    </w:rPr>
                    <w:t>.,./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858587"/>
          <w:spacing w:val="-6"/>
        </w:rPr>
        <w:t>'</w:t>
      </w:r>
      <w:r>
        <w:rPr>
          <w:rFonts w:ascii="Times New Roman" w:hAnsi="Times New Roman" w:cs="Times New Roman" w:eastAsia="Times New Roman"/>
          <w:sz w:val="34"/>
          <w:szCs w:val="34"/>
          <w:color w:val="858587"/>
          <w:spacing w:val="0"/>
          <w:w w:val="51"/>
          <w:position w:val="-15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52" w:lineRule="atLeast"/>
        <w:ind w:right="1484"/>
        <w:jc w:val="right"/>
        <w:tabs>
          <w:tab w:pos="68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76"/>
          <w:position w:val="15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50"/>
          <w:w w:val="176"/>
          <w:position w:val="15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858587"/>
          <w:spacing w:val="-73"/>
          <w:w w:val="64"/>
          <w:position w:val="0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919795"/>
          <w:spacing w:val="-48"/>
          <w:w w:val="68"/>
          <w:i/>
          <w:position w:val="0"/>
        </w:rPr>
        <w:t>:</w:t>
      </w:r>
      <w:r>
        <w:rPr>
          <w:rFonts w:ascii="Times New Roman" w:hAnsi="Times New Roman" w:cs="Times New Roman" w:eastAsia="Times New Roman"/>
          <w:sz w:val="34"/>
          <w:szCs w:val="34"/>
          <w:color w:val="A5A5A5"/>
          <w:spacing w:val="-43"/>
          <w:w w:val="140"/>
          <w:position w:val="0"/>
        </w:rPr>
        <w:t>'</w:t>
      </w:r>
      <w:r>
        <w:rPr>
          <w:rFonts w:ascii="Times New Roman" w:hAnsi="Times New Roman" w:cs="Times New Roman" w:eastAsia="Times New Roman"/>
          <w:sz w:val="34"/>
          <w:szCs w:val="34"/>
          <w:color w:val="343434"/>
          <w:spacing w:val="-37"/>
          <w:w w:val="39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343434"/>
          <w:spacing w:val="-62"/>
          <w:w w:val="76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98"/>
          <w:i/>
          <w:position w:val="15"/>
        </w:rPr>
        <w:t>l</w:t>
      </w:r>
      <w:r>
        <w:rPr>
          <w:rFonts w:ascii="Times New Roman" w:hAnsi="Times New Roman" w:cs="Times New Roman" w:eastAsia="Times New Roman"/>
          <w:sz w:val="34"/>
          <w:szCs w:val="34"/>
          <w:color w:val="343434"/>
          <w:spacing w:val="-126"/>
          <w:w w:val="39"/>
          <w:i/>
          <w:position w:val="0"/>
        </w:rPr>
        <w:t>o</w:t>
      </w:r>
      <w:r>
        <w:rPr>
          <w:rFonts w:ascii="Times New Roman" w:hAnsi="Times New Roman" w:cs="Times New Roman" w:eastAsia="Times New Roman"/>
          <w:sz w:val="34"/>
          <w:szCs w:val="34"/>
          <w:color w:val="A5A5A5"/>
          <w:spacing w:val="-10"/>
          <w:w w:val="51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1"/>
          <w:w w:val="99"/>
          <w:i/>
          <w:position w:val="15"/>
        </w:rPr>
        <w:t>o</w:t>
      </w:r>
      <w:r>
        <w:rPr>
          <w:rFonts w:ascii="Times New Roman" w:hAnsi="Times New Roman" w:cs="Times New Roman" w:eastAsia="Times New Roman"/>
          <w:sz w:val="34"/>
          <w:szCs w:val="34"/>
          <w:color w:val="B5B5B3"/>
          <w:spacing w:val="-50"/>
          <w:w w:val="51"/>
          <w:i/>
          <w:position w:val="0"/>
        </w:rPr>
        <w:t>·</w:t>
      </w:r>
      <w:r>
        <w:rPr>
          <w:rFonts w:ascii="Times New Roman" w:hAnsi="Times New Roman" w:cs="Times New Roman" w:eastAsia="Times New Roman"/>
          <w:sz w:val="34"/>
          <w:szCs w:val="34"/>
          <w:color w:val="343434"/>
          <w:spacing w:val="0"/>
          <w:w w:val="39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343434"/>
          <w:spacing w:val="-46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58587"/>
          <w:spacing w:val="0"/>
          <w:w w:val="115"/>
          <w:i/>
          <w:position w:val="15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858587"/>
          <w:spacing w:val="0"/>
          <w:w w:val="100"/>
          <w:i/>
          <w:position w:val="1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58587"/>
          <w:spacing w:val="0"/>
          <w:w w:val="100"/>
          <w:i/>
          <w:position w:val="15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5"/>
        </w:rPr>
        <w:t>•i.'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2"/>
          <w:w w:val="100"/>
          <w:position w:val="15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67"/>
          <w:position w:val="0"/>
        </w:rPr>
        <w:t>:tt</w:t>
      </w:r>
      <w:r>
        <w:rPr>
          <w:rFonts w:ascii="Arial" w:hAnsi="Arial" w:cs="Arial" w:eastAsia="Arial"/>
          <w:sz w:val="20"/>
          <w:szCs w:val="20"/>
          <w:color w:val="343434"/>
          <w:spacing w:val="-24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59595B"/>
          <w:spacing w:val="0"/>
          <w:w w:val="51"/>
          <w:position w:val="0"/>
        </w:rPr>
        <w:t>ı&gt;.</w:t>
      </w:r>
      <w:r>
        <w:rPr>
          <w:rFonts w:ascii="Arial" w:hAnsi="Arial" w:cs="Arial" w:eastAsia="Arial"/>
          <w:sz w:val="20"/>
          <w:szCs w:val="20"/>
          <w:color w:val="59595B"/>
          <w:spacing w:val="13"/>
          <w:w w:val="51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2"/>
          <w:w w:val="19"/>
          <w:i/>
          <w:position w:val="0"/>
        </w:rPr>
        <w:t>•</w:t>
      </w:r>
      <w:r>
        <w:rPr>
          <w:rFonts w:ascii="Arial" w:hAnsi="Arial" w:cs="Arial" w:eastAsia="Arial"/>
          <w:sz w:val="20"/>
          <w:szCs w:val="20"/>
          <w:color w:val="59595B"/>
          <w:spacing w:val="0"/>
          <w:w w:val="48"/>
          <w:i/>
          <w:position w:val="0"/>
        </w:rPr>
        <w:t>,</w:t>
      </w:r>
      <w:r>
        <w:rPr>
          <w:rFonts w:ascii="Arial" w:hAnsi="Arial" w:cs="Arial" w:eastAsia="Arial"/>
          <w:sz w:val="20"/>
          <w:szCs w:val="20"/>
          <w:color w:val="59595B"/>
          <w:spacing w:val="0"/>
          <w:w w:val="49"/>
          <w:i/>
          <w:position w:val="0"/>
        </w:rPr>
        <w:t>)</w:t>
      </w:r>
      <w:r>
        <w:rPr>
          <w:rFonts w:ascii="Arial" w:hAnsi="Arial" w:cs="Arial" w:eastAsia="Arial"/>
          <w:sz w:val="20"/>
          <w:szCs w:val="20"/>
          <w:color w:val="59595B"/>
          <w:spacing w:val="-20"/>
          <w:w w:val="100"/>
          <w:i/>
          <w:position w:val="0"/>
        </w:rPr>
        <w:t> </w:t>
      </w:r>
      <w:r>
        <w:rPr>
          <w:rFonts w:ascii="Arial" w:hAnsi="Arial" w:cs="Arial" w:eastAsia="Arial"/>
          <w:sz w:val="10"/>
          <w:szCs w:val="10"/>
          <w:color w:val="343434"/>
          <w:spacing w:val="0"/>
          <w:w w:val="100"/>
          <w:position w:val="15"/>
        </w:rPr>
        <w:t>•&lt;'</w:t>
      </w:r>
      <w:r>
        <w:rPr>
          <w:rFonts w:ascii="Arial" w:hAnsi="Arial" w:cs="Arial" w:eastAsia="Arial"/>
          <w:sz w:val="10"/>
          <w:szCs w:val="10"/>
          <w:color w:val="343434"/>
          <w:spacing w:val="0"/>
          <w:w w:val="100"/>
          <w:position w:val="15"/>
        </w:rPr>
        <w:t>  </w:t>
      </w:r>
      <w:r>
        <w:rPr>
          <w:rFonts w:ascii="Arial" w:hAnsi="Arial" w:cs="Arial" w:eastAsia="Arial"/>
          <w:sz w:val="10"/>
          <w:szCs w:val="10"/>
          <w:color w:val="343434"/>
          <w:spacing w:val="16"/>
          <w:w w:val="100"/>
          <w:position w:val="15"/>
        </w:rPr>
        <w:t> </w:t>
      </w:r>
      <w:r>
        <w:rPr>
          <w:rFonts w:ascii="Arial" w:hAnsi="Arial" w:cs="Arial" w:eastAsia="Arial"/>
          <w:sz w:val="10"/>
          <w:szCs w:val="10"/>
          <w:color w:val="59595B"/>
          <w:spacing w:val="0"/>
          <w:w w:val="100"/>
          <w:position w:val="15"/>
        </w:rPr>
        <w:t>.</w:t>
      </w:r>
      <w:r>
        <w:rPr>
          <w:rFonts w:ascii="Arial" w:hAnsi="Arial" w:cs="Arial" w:eastAsia="Arial"/>
          <w:sz w:val="10"/>
          <w:szCs w:val="10"/>
          <w:color w:val="59595B"/>
          <w:spacing w:val="10"/>
          <w:w w:val="100"/>
          <w:position w:val="15"/>
        </w:rPr>
        <w:t> </w:t>
      </w:r>
      <w:r>
        <w:rPr>
          <w:rFonts w:ascii="Arial" w:hAnsi="Arial" w:cs="Arial" w:eastAsia="Arial"/>
          <w:sz w:val="10"/>
          <w:szCs w:val="10"/>
          <w:color w:val="B5B5B3"/>
          <w:spacing w:val="0"/>
          <w:w w:val="141"/>
          <w:position w:val="15"/>
        </w:rPr>
        <w:t>.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280" w:right="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20.178270pt;margin-top:29.399885pt;width:553.427451pt;height:740.508725pt;mso-position-horizontal-relative:page;mso-position-vertical-relative:page;z-index:-15455" coordorigin="404,588" coordsize="11069,14810">
            <v:group style="position:absolute;left:411;top:609;width:3125;height:2" coordorigin="411,609" coordsize="3125,2">
              <v:shape style="position:absolute;left:411;top:609;width:3125;height:2" coordorigin="411,609" coordsize="3125,0" path="m411,609l3535,609e" filled="f" stroked="t" strokeweight=".70801pt" strokecolor="#5B5B5B">
                <v:path arrowok="t"/>
              </v:shape>
            </v:group>
            <v:group style="position:absolute;left:420;top:595;width:2;height:1509" coordorigin="420,595" coordsize="2,1509">
              <v:shape style="position:absolute;left:420;top:595;width:2;height:1509" coordorigin="420,595" coordsize="0,1509" path="m420,2104l420,595e" filled="f" stroked="t" strokeweight=".70801pt" strokecolor="#6B6B6B">
                <v:path arrowok="t"/>
              </v:shape>
            </v:group>
            <v:group style="position:absolute;left:2259;top:600;width:2;height:1028" coordorigin="2259,600" coordsize="2,1028">
              <v:shape style="position:absolute;left:2259;top:600;width:2;height:1028" coordorigin="2259,600" coordsize="0,1028" path="m2259,1628l2259,600e" filled="f" stroked="t" strokeweight=".70801pt" strokecolor="#838383">
                <v:path arrowok="t"/>
              </v:shape>
            </v:group>
            <v:group style="position:absolute;left:3479;top:609;width:415;height:2" coordorigin="3479,609" coordsize="415,2">
              <v:shape style="position:absolute;left:3479;top:609;width:415;height:2" coordorigin="3479,609" coordsize="415,0" path="m3479,609l3894,609e" filled="f" stroked="t" strokeweight=".472006pt" strokecolor="#3F3F3F">
                <v:path arrowok="t"/>
              </v:shape>
            </v:group>
            <v:group style="position:absolute;left:3837;top:607;width:5329;height:2" coordorigin="3837,607" coordsize="5329,2">
              <v:shape style="position:absolute;left:3837;top:607;width:5329;height:2" coordorigin="3837,607" coordsize="5329,0" path="m3837,607l9166,607e" filled="f" stroked="t" strokeweight=".70801pt" strokecolor="#5B5B5B">
                <v:path arrowok="t"/>
              </v:shape>
            </v:group>
            <v:group style="position:absolute;left:9110;top:609;width:160;height:2" coordorigin="9110,609" coordsize="160,2">
              <v:shape style="position:absolute;left:9110;top:609;width:160;height:2" coordorigin="9110,609" coordsize="160,0" path="m9110,609l9270,609e" filled="f" stroked="t" strokeweight=".472006pt" strokecolor="#484848">
                <v:path arrowok="t"/>
              </v:shape>
            </v:group>
            <v:group style="position:absolute;left:9214;top:605;width:2233;height:2" coordorigin="9214,605" coordsize="2233,2">
              <v:shape style="position:absolute;left:9214;top:605;width:2233;height:2" coordorigin="9214,605" coordsize="2233,0" path="m9214,605l11446,605e" filled="f" stroked="t" strokeweight=".70801pt" strokecolor="#606060">
                <v:path arrowok="t"/>
              </v:shape>
            </v:group>
            <v:group style="position:absolute;left:11418;top:600;width:2;height:3747" coordorigin="11418,600" coordsize="2,3747">
              <v:shape style="position:absolute;left:11418;top:600;width:2;height:3747" coordorigin="11418,600" coordsize="0,3747" path="m11418,4346l11418,600e" filled="f" stroked="t" strokeweight=".70801pt" strokecolor="#6B6B6B">
                <v:path arrowok="t"/>
              </v:shape>
            </v:group>
            <v:group style="position:absolute;left:420;top:1071;width:2;height:395" coordorigin="420,1071" coordsize="2,395">
              <v:shape style="position:absolute;left:420;top:1071;width:2;height:395" coordorigin="420,1071" coordsize="0,395" path="m420,1466l420,1071e" filled="f" stroked="t" strokeweight=".944013pt" strokecolor="#808080">
                <v:path arrowok="t"/>
              </v:shape>
            </v:group>
            <v:group style="position:absolute;left:8966;top:600;width:2;height:781" coordorigin="8966,600" coordsize="2,781">
              <v:shape style="position:absolute;left:8966;top:600;width:2;height:781" coordorigin="8966,600" coordsize="0,781" path="m8966,1381l8966,600e" filled="f" stroked="t" strokeweight=".944013pt" strokecolor="#575757">
                <v:path arrowok="t"/>
              </v:shape>
            </v:group>
            <v:group style="position:absolute;left:8968;top:1323;width:2;height:133" coordorigin="8968,1323" coordsize="2,133">
              <v:shape style="position:absolute;left:8968;top:1323;width:2;height:133" coordorigin="8968,1323" coordsize="0,133" path="m8968,1457l8968,1323e" filled="f" stroked="t" strokeweight=".472006pt" strokecolor="#2B2B2B">
                <v:path arrowok="t"/>
              </v:shape>
            </v:group>
            <v:group style="position:absolute;left:8968;top:1400;width:2;height:686" coordorigin="8968,1400" coordsize="2,686">
              <v:shape style="position:absolute;left:8968;top:1400;width:2;height:686" coordorigin="8968,1400" coordsize="0,686" path="m8968,2085l8968,1400e" filled="f" stroked="t" strokeweight=".70801pt" strokecolor="#575757">
                <v:path arrowok="t"/>
              </v:shape>
            </v:group>
            <v:group style="position:absolute;left:2259;top:1571;width:2;height:514" coordorigin="2259,1571" coordsize="2,514">
              <v:shape style="position:absolute;left:2259;top:1571;width:2;height:514" coordorigin="2259,1571" coordsize="0,514" path="m2259,2085l2259,1571e" filled="f" stroked="t" strokeweight=".472006pt" strokecolor="#444444">
                <v:path arrowok="t"/>
              </v:shape>
            </v:group>
            <v:group style="position:absolute;left:415;top:2078;width:6259;height:2" coordorigin="415,2078" coordsize="6259,2">
              <v:shape style="position:absolute;left:415;top:2078;width:6259;height:2" coordorigin="415,2078" coordsize="6259,0" path="m415,2078l6674,2078e" filled="f" stroked="t" strokeweight=".70801pt" strokecolor="#575757">
                <v:path arrowok="t"/>
              </v:shape>
            </v:group>
            <v:group style="position:absolute;left:6594;top:2076;width:524;height:2" coordorigin="6594,2076" coordsize="524,2">
              <v:shape style="position:absolute;left:6594;top:2076;width:524;height:2" coordorigin="6594,2076" coordsize="524,0" path="m6594,2076l7118,2076e" filled="f" stroked="t" strokeweight=".472006pt" strokecolor="#4B4B4B">
                <v:path arrowok="t"/>
              </v:shape>
            </v:group>
            <v:group style="position:absolute;left:7047;top:2076;width:2119;height:2" coordorigin="7047,2076" coordsize="2119,2">
              <v:shape style="position:absolute;left:7047;top:2076;width:2119;height:2" coordorigin="7047,2076" coordsize="2119,0" path="m7047,2076l9166,2076e" filled="f" stroked="t" strokeweight=".70801pt" strokecolor="#5B5B5B">
                <v:path arrowok="t"/>
              </v:shape>
            </v:group>
            <v:group style="position:absolute;left:9110;top:2076;width:160;height:2" coordorigin="9110,2076" coordsize="160,2">
              <v:shape style="position:absolute;left:9110;top:2076;width:160;height:2" coordorigin="9110,2076" coordsize="160,0" path="m9110,2076l9270,2076e" filled="f" stroked="t" strokeweight=".472006pt" strokecolor="#3F3F3F">
                <v:path arrowok="t"/>
              </v:shape>
            </v:group>
            <v:group style="position:absolute;left:9214;top:2073;width:2214;height:2" coordorigin="9214,2073" coordsize="2214,2">
              <v:shape style="position:absolute;left:9214;top:2073;width:2214;height:2" coordorigin="9214,2073" coordsize="2214,0" path="m9214,2073l11427,2073e" filled="f" stroked="t" strokeweight=".70801pt" strokecolor="#606060">
                <v:path arrowok="t"/>
              </v:shape>
            </v:group>
            <v:group style="position:absolute;left:427;top:595;width:2;height:11292" coordorigin="427,595" coordsize="2,11292">
              <v:shape style="position:absolute;left:427;top:595;width:2;height:11292" coordorigin="427,595" coordsize="0,11292" path="m427,11887l427,595e" filled="f" stroked="t" strokeweight=".70801pt" strokecolor="#545454">
                <v:path arrowok="t"/>
              </v:shape>
            </v:group>
            <v:group style="position:absolute;left:415;top:2311;width:11012;height:2" coordorigin="415,2311" coordsize="11012,2">
              <v:shape style="position:absolute;left:415;top:2311;width:11012;height:2" coordorigin="415,2311" coordsize="11012,0" path="m415,2311l11427,2311e" filled="f" stroked="t" strokeweight=".70801pt" strokecolor="#5B5B5B">
                <v:path arrowok="t"/>
              </v:shape>
            </v:group>
            <v:group style="position:absolute;left:415;top:2556;width:1218;height:2" coordorigin="415,2556" coordsize="1218,2">
              <v:shape style="position:absolute;left:415;top:2556;width:1218;height:2" coordorigin="415,2556" coordsize="1218,0" path="m415,2556l1633,2556e" filled="f" stroked="t" strokeweight=".472006pt" strokecolor="#4F4F4F">
                <v:path arrowok="t"/>
              </v:shape>
            </v:group>
            <v:group style="position:absolute;left:430;top:595;width:2;height:14415" coordorigin="430,595" coordsize="2,14415">
              <v:shape style="position:absolute;left:430;top:595;width:2;height:14415" coordorigin="430,595" coordsize="0,14415" path="m430,15010l430,595e" filled="f" stroked="t" strokeweight=".70801pt" strokecolor="#545454">
                <v:path arrowok="t"/>
              </v:shape>
            </v:group>
            <v:group style="position:absolute;left:1577;top:2556;width:3823;height:2" coordorigin="1577,2556" coordsize="3823,2">
              <v:shape style="position:absolute;left:1577;top:2556;width:3823;height:2" coordorigin="1577,2556" coordsize="3823,0" path="m1577,2556l5400,2556e" filled="f" stroked="t" strokeweight=".70801pt" strokecolor="#606060">
                <v:path arrowok="t"/>
              </v:shape>
            </v:group>
            <v:group style="position:absolute;left:5343;top:2549;width:3823;height:2" coordorigin="5343,2549" coordsize="3823,2">
              <v:shape style="position:absolute;left:5343;top:2549;width:3823;height:2" coordorigin="5343,2549" coordsize="3823,0" path="m5343,2549l9166,2549e" filled="f" stroked="t" strokeweight=".472006pt" strokecolor="#575757">
                <v:path arrowok="t"/>
              </v:shape>
            </v:group>
            <v:group style="position:absolute;left:9110;top:2552;width:160;height:2" coordorigin="9110,2552" coordsize="160,2">
              <v:shape style="position:absolute;left:9110;top:2552;width:160;height:2" coordorigin="9110,2552" coordsize="160,0" path="m9110,2552l9270,2552e" filled="f" stroked="t" strokeweight=".472006pt" strokecolor="#3F3F3F">
                <v:path arrowok="t"/>
              </v:shape>
            </v:group>
            <v:group style="position:absolute;left:9214;top:2549;width:2209;height:2" coordorigin="9214,2549" coordsize="2209,2">
              <v:shape style="position:absolute;left:9214;top:2549;width:2209;height:2" coordorigin="9214,2549" coordsize="2209,0" path="m9214,2549l11423,2549e" filled="f" stroked="t" strokeweight=".70801pt" strokecolor="#606060">
                <v:path arrowok="t"/>
              </v:shape>
            </v:group>
            <v:group style="position:absolute;left:425;top:3485;width:2;height:271" coordorigin="425,3485" coordsize="2,271">
              <v:shape style="position:absolute;left:425;top:3485;width:2;height:271" coordorigin="425,3485" coordsize="0,271" path="m425,3756l425,3485e" filled="f" stroked="t" strokeweight=".472006pt" strokecolor="#2B2B2B">
                <v:path arrowok="t"/>
              </v:shape>
            </v:group>
            <v:group style="position:absolute;left:3866;top:3256;width:2;height:257" coordorigin="3866,3256" coordsize="2,257">
              <v:shape style="position:absolute;left:3866;top:3256;width:2;height:257" coordorigin="3866,3256" coordsize="0,257" path="m3866,3513l3866,3256e" filled="f" stroked="t" strokeweight=".70801pt" strokecolor="#646464">
                <v:path arrowok="t"/>
              </v:shape>
            </v:group>
            <v:group style="position:absolute;left:3866;top:3513;width:2;height:214" coordorigin="3866,3513" coordsize="2,214">
              <v:shape style="position:absolute;left:3866;top:3513;width:2;height:214" coordorigin="3866,3513" coordsize="0,214" path="m3866,3728l3866,3513e" filled="f" stroked="t" strokeweight=".236003pt" strokecolor="#747474">
                <v:path arrowok="t"/>
              </v:shape>
            </v:group>
            <v:group style="position:absolute;left:7085;top:3728;width:1874;height:2" coordorigin="7085,3728" coordsize="1874,2">
              <v:shape style="position:absolute;left:7085;top:3728;width:1874;height:2" coordorigin="7085,3728" coordsize="1874,0" path="m7085,3728l8959,3728e" filled="f" stroked="t" strokeweight=".236003pt" strokecolor="#3B3B3B">
                <v:path arrowok="t"/>
              </v:shape>
            </v:group>
            <v:group style="position:absolute;left:3752;top:3720;width:3351;height:2" coordorigin="3752,3720" coordsize="3351,2">
              <v:shape style="position:absolute;left:3752;top:3720;width:3351;height:2" coordorigin="3752,3720" coordsize="3351,0" path="m3752,3720l7104,3720e" filled="f" stroked="t" strokeweight=".70801pt" strokecolor="#5B5B5B">
                <v:path arrowok="t"/>
              </v:shape>
            </v:group>
            <v:group style="position:absolute;left:7099;top:3266;width:2;height:295" coordorigin="7099,3266" coordsize="2,295">
              <v:shape style="position:absolute;left:7099;top:3266;width:2;height:295" coordorigin="7099,3266" coordsize="0,295" path="m7099,3561l7099,3266e" filled="f" stroked="t" strokeweight=".944013pt" strokecolor="#545454">
                <v:path arrowok="t"/>
              </v:shape>
            </v:group>
            <v:group style="position:absolute;left:7101;top:3485;width:2;height:281" coordorigin="7101,3485" coordsize="2,281">
              <v:shape style="position:absolute;left:7101;top:3485;width:2;height:281" coordorigin="7101,3485" coordsize="0,281" path="m7101,3766l7101,3485e" filled="f" stroked="t" strokeweight=".472006pt" strokecolor="#3F3F3F">
                <v:path arrowok="t"/>
              </v:shape>
            </v:group>
            <v:group style="position:absolute;left:8959;top:3728;width:444;height:2" coordorigin="8959,3728" coordsize="444,2">
              <v:shape style="position:absolute;left:8959;top:3728;width:444;height:2" coordorigin="8959,3728" coordsize="444,0" path="m8959,3728l9402,3728e" filled="f" stroked="t" strokeweight=".236003pt" strokecolor="#000000">
                <v:path arrowok="t"/>
              </v:shape>
            </v:group>
            <v:group style="position:absolute;left:9402;top:3728;width:2025;height:2" coordorigin="9402,3728" coordsize="2025,2">
              <v:shape style="position:absolute;left:9402;top:3728;width:2025;height:2" coordorigin="9402,3728" coordsize="2025,0" path="m9402,3728l11427,3728e" filled="f" stroked="t" strokeweight=".236003pt" strokecolor="#444444">
                <v:path arrowok="t"/>
              </v:shape>
            </v:group>
            <v:group style="position:absolute;left:415;top:4049;width:3120;height:2" coordorigin="415,4049" coordsize="3120,2">
              <v:shape style="position:absolute;left:415;top:4049;width:3120;height:2" coordorigin="415,4049" coordsize="3120,0" path="m415,4049l3535,4049e" filled="f" stroked="t" strokeweight=".70801pt" strokecolor="#5B5B5B">
                <v:path arrowok="t"/>
              </v:shape>
            </v:group>
            <v:group style="position:absolute;left:3866;top:3728;width:2;height:309" coordorigin="3866,3728" coordsize="2,309">
              <v:shape style="position:absolute;left:3866;top:3728;width:2;height:309" coordorigin="3866,3728" coordsize="0,309" path="m3866,4037l3866,3728e" filled="f" stroked="t" strokeweight=".236003pt" strokecolor="#545454">
                <v:path arrowok="t"/>
              </v:shape>
            </v:group>
            <v:group style="position:absolute;left:3479;top:4039;width:3800;height:2" coordorigin="3479,4039" coordsize="3800,2">
              <v:shape style="position:absolute;left:3479;top:4039;width:3800;height:2" coordorigin="3479,4039" coordsize="3800,0" path="m3479,4039l7278,4039e" filled="f" stroked="t" strokeweight="1.180016pt" strokecolor="#3F3F3F">
                <v:path arrowok="t"/>
              </v:shape>
            </v:group>
            <v:group style="position:absolute;left:7104;top:3694;width:2;height:362" coordorigin="7104,3694" coordsize="2,362">
              <v:shape style="position:absolute;left:7104;top:3694;width:2;height:362" coordorigin="7104,3694" coordsize="0,362" path="m7104,4056l7104,3694e" filled="f" stroked="t" strokeweight=".70801pt" strokecolor="#575757">
                <v:path arrowok="t"/>
              </v:shape>
            </v:group>
            <v:group style="position:absolute;left:7056;top:4042;width:4375;height:2" coordorigin="7056,4042" coordsize="4375,2">
              <v:shape style="position:absolute;left:7056;top:4042;width:4375;height:2" coordorigin="7056,4042" coordsize="4375,0" path="m7056,4042l11432,4042e" filled="f" stroked="t" strokeweight=".70801pt" strokecolor="#575757">
                <v:path arrowok="t"/>
              </v:shape>
            </v:group>
            <v:group style="position:absolute;left:11430;top:2304;width:2;height:3975" coordorigin="11430,2304" coordsize="2,3975">
              <v:shape style="position:absolute;left:11430;top:2304;width:2;height:3975" coordorigin="11430,2304" coordsize="0,3975" path="m11430,6279l11430,2304e" filled="f" stroked="t" strokeweight=".70801pt" strokecolor="#6B6B6B">
                <v:path arrowok="t"/>
              </v:shape>
            </v:group>
            <v:group style="position:absolute;left:420;top:4318;width:11012;height:2" coordorigin="420,4318" coordsize="11012,2">
              <v:shape style="position:absolute;left:420;top:4318;width:11012;height:2" coordorigin="420,4318" coordsize="11012,0" path="m420,4318l11432,4318e" filled="f" stroked="t" strokeweight=".70801pt" strokecolor="#5B5B5B">
                <v:path arrowok="t"/>
              </v:shape>
            </v:group>
            <v:group style="position:absolute;left:2263;top:4042;width:2;height:1247" coordorigin="2263,4042" coordsize="2,1247">
              <v:shape style="position:absolute;left:2263;top:4042;width:2;height:1247" coordorigin="2263,4042" coordsize="0,1247" path="m2263,5289l2263,4042e" filled="f" stroked="t" strokeweight=".944013pt" strokecolor="#545454">
                <v:path arrowok="t"/>
              </v:shape>
            </v:group>
            <v:group style="position:absolute;left:2251;top:4558;width:4116;height:2" coordorigin="2251,4558" coordsize="4116,2">
              <v:shape style="position:absolute;left:2251;top:4558;width:4116;height:2" coordorigin="2251,4558" coordsize="4116,0" path="m2251,4558l6367,4558e" filled="f" stroked="t" strokeweight=".70801pt" strokecolor="#5B5B5B">
                <v:path arrowok="t"/>
              </v:shape>
            </v:group>
            <v:group style="position:absolute;left:6311;top:4556;width:340;height:2" coordorigin="6311,4556" coordsize="340,2">
              <v:shape style="position:absolute;left:6311;top:4556;width:340;height:2" coordorigin="6311,4556" coordsize="340,0" path="m6311,4556l6651,4556e" filled="f" stroked="t" strokeweight=".472006pt" strokecolor="#484848">
                <v:path arrowok="t"/>
              </v:shape>
            </v:group>
            <v:group style="position:absolute;left:6594;top:4556;width:524;height:2" coordorigin="6594,4556" coordsize="524,2">
              <v:shape style="position:absolute;left:6594;top:4556;width:524;height:2" coordorigin="6594,4556" coordsize="524,0" path="m6594,4556l7118,4556e" filled="f" stroked="t" strokeweight=".944013pt" strokecolor="#676767">
                <v:path arrowok="t"/>
              </v:shape>
            </v:group>
            <v:group style="position:absolute;left:7061;top:4556;width:203;height:2" coordorigin="7061,4556" coordsize="203,2">
              <v:shape style="position:absolute;left:7061;top:4556;width:203;height:2" coordorigin="7061,4556" coordsize="203,0" path="m7061,4556l7264,4556e" filled="f" stroked="t" strokeweight=".472006pt" strokecolor="#383838">
                <v:path arrowok="t"/>
              </v:shape>
            </v:group>
            <v:group style="position:absolute;left:7208;top:4554;width:4229;height:2" coordorigin="7208,4554" coordsize="4229,2">
              <v:shape style="position:absolute;left:7208;top:4554;width:4229;height:2" coordorigin="7208,4554" coordsize="4229,0" path="m7208,4554l11437,4554e" filled="f" stroked="t" strokeweight=".70801pt" strokecolor="#5B5B5B">
                <v:path arrowok="t"/>
              </v:shape>
            </v:group>
            <v:group style="position:absolute;left:4789;top:4551;width:2;height:314" coordorigin="4789,4551" coordsize="2,314">
              <v:shape style="position:absolute;left:4789;top:4551;width:2;height:314" coordorigin="4789,4551" coordsize="0,314" path="m4789,4865l4789,4551e" filled="f" stroked="t" strokeweight=".70801pt" strokecolor="#676767">
                <v:path arrowok="t"/>
              </v:shape>
            </v:group>
            <v:group style="position:absolute;left:7576;top:4561;width:2;height:243" coordorigin="7576,4561" coordsize="2,243">
              <v:shape style="position:absolute;left:7576;top:4561;width:2;height:243" coordorigin="7576,4561" coordsize="0,243" path="m7576,4803l7576,4561e" filled="f" stroked="t" strokeweight=".236003pt" strokecolor="#676767">
                <v:path arrowok="t"/>
              </v:shape>
            </v:group>
            <v:group style="position:absolute;left:4791;top:4775;width:2;height:514" coordorigin="4791,4775" coordsize="2,514">
              <v:shape style="position:absolute;left:4791;top:4775;width:2;height:514" coordorigin="4791,4775" coordsize="0,514" path="m4791,5289l4791,4775e" filled="f" stroked="t" strokeweight=".472006pt" strokecolor="#4F4F4F">
                <v:path arrowok="t"/>
              </v:shape>
            </v:group>
            <v:group style="position:absolute;left:7576;top:4803;width:2;height:248" coordorigin="7576,4803" coordsize="2,248">
              <v:shape style="position:absolute;left:7576;top:4803;width:2;height:248" coordorigin="7576,4803" coordsize="0,248" path="m7576,5051l7576,4803e" filled="f" stroked="t" strokeweight=".236003pt" strokecolor="#383838">
                <v:path arrowok="t"/>
              </v:shape>
            </v:group>
            <v:group style="position:absolute;left:4786;top:5034;width:6646;height:2" coordorigin="4786,5034" coordsize="6646,2">
              <v:shape style="position:absolute;left:4786;top:5034;width:6646;height:2" coordorigin="4786,5034" coordsize="6646,0" path="m4786,5034l11432,5034e" filled="f" stroked="t" strokeweight=".70801pt" strokecolor="#5B5B5B">
                <v:path arrowok="t"/>
              </v:shape>
            </v:group>
            <v:group style="position:absolute;left:11427;top:4775;width:2;height:305" coordorigin="11427,4775" coordsize="2,305">
              <v:shape style="position:absolute;left:11427;top:4775;width:2;height:305" coordorigin="11427,4775" coordsize="0,305" path="m11427,5080l11427,4775e" filled="f" stroked="t" strokeweight=".472006pt" strokecolor="#5B5B5B">
                <v:path arrowok="t"/>
              </v:shape>
            </v:group>
            <v:group style="position:absolute;left:4781;top:5275;width:4385;height:2" coordorigin="4781,5275" coordsize="4385,2">
              <v:shape style="position:absolute;left:4781;top:5275;width:4385;height:2" coordorigin="4781,5275" coordsize="4385,0" path="m4781,5275l9166,5275e" filled="f" stroked="t" strokeweight=".70801pt" strokecolor="#5B5B5B">
                <v:path arrowok="t"/>
              </v:shape>
            </v:group>
            <v:group style="position:absolute;left:9110;top:5275;width:160;height:2" coordorigin="9110,5275" coordsize="160,2">
              <v:shape style="position:absolute;left:9110;top:5275;width:160;height:2" coordorigin="9110,5275" coordsize="160,0" path="m9110,5275l9270,5275e" filled="f" stroked="t" strokeweight=".472006pt" strokecolor="#3F3F3F">
                <v:path arrowok="t"/>
              </v:shape>
            </v:group>
            <v:group style="position:absolute;left:9214;top:5270;width:2223;height:2" coordorigin="9214,5270" coordsize="2223,2">
              <v:shape style="position:absolute;left:9214;top:5270;width:2223;height:2" coordorigin="9214,5270" coordsize="2223,0" path="m9214,5270l11437,5270e" filled="f" stroked="t" strokeweight=".70801pt" strokecolor="#5B5B5B">
                <v:path arrowok="t"/>
              </v:shape>
            </v:group>
            <v:group style="position:absolute;left:2266;top:5232;width:2;height:305" coordorigin="2266,5232" coordsize="2,305">
              <v:shape style="position:absolute;left:2266;top:5232;width:2;height:305" coordorigin="2266,5232" coordsize="0,305" path="m2266,5537l2266,5232e" filled="f" stroked="t" strokeweight=".472006pt" strokecolor="#2F2F2F">
                <v:path arrowok="t"/>
              </v:shape>
            </v:group>
            <v:group style="position:absolute;left:4791;top:5218;width:2;height:400" coordorigin="4791,5218" coordsize="2,400">
              <v:shape style="position:absolute;left:4791;top:5218;width:2;height:400" coordorigin="4791,5218" coordsize="0,400" path="m4791,5618l4791,5218e" filled="f" stroked="t" strokeweight=".944013pt" strokecolor="#6B6B6B">
                <v:path arrowok="t"/>
              </v:shape>
            </v:group>
            <v:group style="position:absolute;left:4781;top:5518;width:2336;height:2" coordorigin="4781,5518" coordsize="2336,2">
              <v:shape style="position:absolute;left:4781;top:5518;width:2336;height:2" coordorigin="4781,5518" coordsize="2336,0" path="m4781,5518l7118,5518e" filled="f" stroked="t" strokeweight=".70801pt" strokecolor="#5B5B5B">
                <v:path arrowok="t"/>
              </v:shape>
            </v:group>
            <v:group style="position:absolute;left:7061;top:5518;width:203;height:2" coordorigin="7061,5518" coordsize="203,2">
              <v:shape style="position:absolute;left:7061;top:5518;width:203;height:2" coordorigin="7061,5518" coordsize="203,0" path="m7061,5518l7264,5518e" filled="f" stroked="t" strokeweight=".472006pt" strokecolor="#383838">
                <v:path arrowok="t"/>
              </v:shape>
            </v:group>
            <v:group style="position:absolute;left:7208;top:5515;width:4229;height:2" coordorigin="7208,5515" coordsize="4229,2">
              <v:shape style="position:absolute;left:7208;top:5515;width:4229;height:2" coordorigin="7208,5515" coordsize="4229,0" path="m7208,5515l11437,5515e" filled="f" stroked="t" strokeweight=".70801pt" strokecolor="#606060">
                <v:path arrowok="t"/>
              </v:shape>
            </v:group>
            <v:group style="position:absolute;left:2266;top:5479;width:2;height:543" coordorigin="2266,5479" coordsize="2,543">
              <v:shape style="position:absolute;left:2266;top:5479;width:2;height:543" coordorigin="2266,5479" coordsize="0,543" path="m2266,6022l2266,5479e" filled="f" stroked="t" strokeweight=".944013pt" strokecolor="#545454">
                <v:path arrowok="t"/>
              </v:shape>
            </v:group>
            <v:group style="position:absolute;left:4791;top:5479;width:2;height:543" coordorigin="4791,5479" coordsize="2,543">
              <v:shape style="position:absolute;left:4791;top:5479;width:2;height:543" coordorigin="4791,5479" coordsize="0,543" path="m4791,6022l4791,5479e" filled="f" stroked="t" strokeweight=".472006pt" strokecolor="#545454">
                <v:path arrowok="t"/>
              </v:shape>
            </v:group>
            <v:group style="position:absolute;left:3479;top:5760;width:415;height:2" coordorigin="3479,5760" coordsize="415,2">
              <v:shape style="position:absolute;left:3479;top:5760;width:415;height:2" coordorigin="3479,5760" coordsize="415,0" path="m3479,5760l3894,5760e" filled="f" stroked="t" strokeweight=".472006pt" strokecolor="#4B4B4B">
                <v:path arrowok="t"/>
              </v:shape>
            </v:group>
            <v:group style="position:absolute;left:2256;top:5760;width:9181;height:2" coordorigin="2256,5760" coordsize="9181,2">
              <v:shape style="position:absolute;left:2256;top:5760;width:9181;height:2" coordorigin="2256,5760" coordsize="9181,0" path="m2256,5760l11437,5760e" filled="f" stroked="t" strokeweight=".70801pt" strokecolor="#5B5B5B">
                <v:path arrowok="t"/>
              </v:shape>
            </v:group>
            <v:group style="position:absolute;left:420;top:6001;width:4399;height:2" coordorigin="420,6001" coordsize="4399,2">
              <v:shape style="position:absolute;left:420;top:6001;width:4399;height:2" coordorigin="420,6001" coordsize="4399,0" path="m420,6001l4819,6001e" filled="f" stroked="t" strokeweight=".70801pt" strokecolor="#5B5B5B">
                <v:path arrowok="t"/>
              </v:shape>
            </v:group>
            <v:group style="position:absolute;left:4748;top:5998;width:2369;height:2" coordorigin="4748,5998" coordsize="2369,2">
              <v:shape style="position:absolute;left:4748;top:5998;width:2369;height:2" coordorigin="4748,5998" coordsize="2369,0" path="m4748,5998l7118,5998e" filled="f" stroked="t" strokeweight=".472006pt" strokecolor="#575757">
                <v:path arrowok="t"/>
              </v:shape>
            </v:group>
            <v:group style="position:absolute;left:6929;top:5996;width:4512;height:2" coordorigin="6929,5996" coordsize="4512,2">
              <v:shape style="position:absolute;left:6929;top:5996;width:4512;height:2" coordorigin="6929,5996" coordsize="4512,0" path="m6929,5996l11441,5996e" filled="f" stroked="t" strokeweight=".70801pt" strokecolor="#5B5B5B">
                <v:path arrowok="t"/>
              </v:shape>
            </v:group>
            <v:group style="position:absolute;left:2266;top:5951;width:2;height:328" coordorigin="2266,5951" coordsize="2,328">
              <v:shape style="position:absolute;left:2266;top:5951;width:2;height:328" coordorigin="2266,5951" coordsize="0,328" path="m2266,6279l2266,5951e" filled="f" stroked="t" strokeweight=".472006pt" strokecolor="#343434">
                <v:path arrowok="t"/>
              </v:shape>
            </v:group>
            <v:group style="position:absolute;left:4791;top:5951;width:2;height:586" coordorigin="4791,5951" coordsize="2,586">
              <v:shape style="position:absolute;left:4791;top:5951;width:2;height:586" coordorigin="4791,5951" coordsize="0,586" path="m4791,6536l4791,5951e" filled="f" stroked="t" strokeweight=".70801pt" strokecolor="#646464">
                <v:path arrowok="t"/>
              </v:shape>
            </v:group>
            <v:group style="position:absolute;left:7576;top:5979;width:2;height:271" coordorigin="7576,5979" coordsize="2,271">
              <v:shape style="position:absolute;left:7576;top:5979;width:2;height:271" coordorigin="7576,5979" coordsize="0,271" path="m7576,6251l7576,5979e" filled="f" stroked="t" strokeweight=".236003pt" strokecolor="#383838">
                <v:path arrowok="t"/>
              </v:shape>
            </v:group>
            <v:group style="position:absolute;left:2270;top:6222;width:2;height:3861" coordorigin="2270,6222" coordsize="2,3861">
              <v:shape style="position:absolute;left:2270;top:6222;width:2;height:3861" coordorigin="2270,6222" coordsize="0,3861" path="m2270,10083l2270,6222e" filled="f" stroked="t" strokeweight=".70801pt" strokecolor="#4F4F4F">
                <v:path arrowok="t"/>
              </v:shape>
            </v:group>
            <v:group style="position:absolute;left:2256;top:6472;width:4135;height:2" coordorigin="2256,6472" coordsize="4135,2">
              <v:shape style="position:absolute;left:2256;top:6472;width:4135;height:2" coordorigin="2256,6472" coordsize="4135,0" path="m2256,6472l6391,6472e" filled="f" stroked="t" strokeweight=".70801pt" strokecolor="#5B5B5B">
                <v:path arrowok="t"/>
              </v:shape>
            </v:group>
            <v:group style="position:absolute;left:6311;top:6470;width:340;height:2" coordorigin="6311,6470" coordsize="340,2">
              <v:shape style="position:absolute;left:6311;top:6470;width:340;height:2" coordorigin="6311,6470" coordsize="340,0" path="m6311,6470l6651,6470e" filled="f" stroked="t" strokeweight=".472006pt" strokecolor="#444444">
                <v:path arrowok="t"/>
              </v:shape>
            </v:group>
            <v:group style="position:absolute;left:6594;top:6472;width:524;height:2" coordorigin="6594,6472" coordsize="524,2">
              <v:shape style="position:absolute;left:6594;top:6472;width:524;height:2" coordorigin="6594,6472" coordsize="524,0" path="m6594,6472l7118,6472e" filled="f" stroked="t" strokeweight=".70801pt" strokecolor="#646464">
                <v:path arrowok="t"/>
              </v:shape>
            </v:group>
            <v:group style="position:absolute;left:7061;top:6470;width:203;height:2" coordorigin="7061,6470" coordsize="203,2">
              <v:shape style="position:absolute;left:7061;top:6470;width:203;height:2" coordorigin="7061,6470" coordsize="203,0" path="m7061,6470l7264,6470e" filled="f" stroked="t" strokeweight=".472006pt" strokecolor="#444444">
                <v:path arrowok="t"/>
              </v:shape>
            </v:group>
            <v:group style="position:absolute;left:7576;top:6251;width:2;height:252" coordorigin="7576,6251" coordsize="2,252">
              <v:shape style="position:absolute;left:7576;top:6251;width:2;height:252" coordorigin="7576,6251" coordsize="0,252" path="m7576,6503l7576,6251e" filled="f" stroked="t" strokeweight=".236003pt" strokecolor="#646464">
                <v:path arrowok="t"/>
              </v:shape>
            </v:group>
            <v:group style="position:absolute;left:7208;top:6470;width:4229;height:2" coordorigin="7208,6470" coordsize="4229,2">
              <v:shape style="position:absolute;left:7208;top:6470;width:4229;height:2" coordorigin="7208,6470" coordsize="4229,0" path="m7208,6470l11437,6470e" filled="f" stroked="t" strokeweight=".70801pt" strokecolor="#5B5B5B">
                <v:path arrowok="t"/>
              </v:shape>
            </v:group>
            <v:group style="position:absolute;left:11432;top:6222;width:2;height:309" coordorigin="11432,6222" coordsize="2,309">
              <v:shape style="position:absolute;left:11432;top:6222;width:2;height:309" coordorigin="11432,6222" coordsize="0,309" path="m11432,6532l11432,6222e" filled="f" stroked="t" strokeweight=".472006pt" strokecolor="#545454">
                <v:path arrowok="t"/>
              </v:shape>
            </v:group>
            <v:group style="position:absolute;left:430;top:6470;width:2;height:252" coordorigin="430,6470" coordsize="2,252">
              <v:shape style="position:absolute;left:430;top:6470;width:2;height:252" coordorigin="430,6470" coordsize="0,252" path="m430,6722l430,6470e" filled="f" stroked="t" strokeweight=".472006pt" strokecolor="#343434">
                <v:path arrowok="t"/>
              </v:shape>
            </v:group>
            <v:group style="position:absolute;left:2261;top:6712;width:2558;height:2" coordorigin="2261,6712" coordsize="2558,2">
              <v:shape style="position:absolute;left:2261;top:6712;width:2558;height:2" coordorigin="2261,6712" coordsize="2558,0" path="m2261,6712l4819,6712e" filled="f" stroked="t" strokeweight=".472006pt" strokecolor="#575757">
                <v:path arrowok="t"/>
              </v:shape>
            </v:group>
            <v:group style="position:absolute;left:4791;top:6465;width:2;height:257" coordorigin="4791,6465" coordsize="2,257">
              <v:shape style="position:absolute;left:4791;top:6465;width:2;height:257" coordorigin="4791,6465" coordsize="0,257" path="m4791,6722l4791,6465e" filled="f" stroked="t" strokeweight=".472006pt" strokecolor="#3F3F3F">
                <v:path arrowok="t"/>
              </v:shape>
            </v:group>
            <v:group style="position:absolute;left:2280;top:6712;width:2889;height:2" coordorigin="2280,6712" coordsize="2889,2">
              <v:shape style="position:absolute;left:2280;top:6712;width:2889;height:2" coordorigin="2280,6712" coordsize="2889,0" path="m2280,6712l5168,6712e" filled="f" stroked="t" strokeweight=".70801pt" strokecolor="#5B5B5B">
                <v:path arrowok="t"/>
              </v:shape>
            </v:group>
            <v:group style="position:absolute;left:5112;top:6712;width:288;height:2" coordorigin="5112,6712" coordsize="288,2">
              <v:shape style="position:absolute;left:5112;top:6712;width:288;height:2" coordorigin="5112,6712" coordsize="288,0" path="m5112,6712l5400,6712e" filled="f" stroked="t" strokeweight=".472006pt" strokecolor="#444444">
                <v:path arrowok="t"/>
              </v:shape>
            </v:group>
            <v:group style="position:absolute;left:7576;top:6498;width:2;height:205" coordorigin="7576,6498" coordsize="2,205">
              <v:shape style="position:absolute;left:7576;top:6498;width:2;height:205" coordorigin="7576,6498" coordsize="0,205" path="m7576,6703l7576,6498e" filled="f" stroked="t" strokeweight=".236003pt" strokecolor="#838383">
                <v:path arrowok="t"/>
              </v:shape>
            </v:group>
            <v:group style="position:absolute;left:5343;top:6708;width:6098;height:2" coordorigin="5343,6708" coordsize="6098,2">
              <v:shape style="position:absolute;left:5343;top:6708;width:6098;height:2" coordorigin="5343,6708" coordsize="6098,0" path="m5343,6708l11441,6708e" filled="f" stroked="t" strokeweight=".70801pt" strokecolor="#5B5B5B">
                <v:path arrowok="t"/>
              </v:shape>
            </v:group>
            <v:group style="position:absolute;left:11432;top:6465;width:2;height:547" coordorigin="11432,6465" coordsize="2,547">
              <v:shape style="position:absolute;left:11432;top:6465;width:2;height:547" coordorigin="11432,6465" coordsize="0,547" path="m11432,7012l11432,6465e" filled="f" stroked="t" strokeweight=".944013pt" strokecolor="#747474">
                <v:path arrowok="t"/>
              </v:shape>
            </v:group>
            <v:group style="position:absolute;left:949;top:6953;width:8218;height:2" coordorigin="949,6953" coordsize="8218,2">
              <v:shape style="position:absolute;left:949;top:6953;width:8218;height:2" coordorigin="949,6953" coordsize="8218,0" path="m949,6953l9166,6953e" filled="f" stroked="t" strokeweight=".70801pt" strokecolor="#5B5B5B">
                <v:path arrowok="t"/>
              </v:shape>
            </v:group>
            <v:group style="position:absolute;left:9110;top:6951;width:160;height:2" coordorigin="9110,6951" coordsize="160,2">
              <v:shape style="position:absolute;left:9110;top:6951;width:160;height:2" coordorigin="9110,6951" coordsize="160,0" path="m9110,6951l9270,6951e" filled="f" stroked="t" strokeweight=".472006pt" strokecolor="#3F3F3F">
                <v:path arrowok="t"/>
              </v:shape>
            </v:group>
            <v:group style="position:absolute;left:9214;top:6946;width:2228;height:2" coordorigin="9214,6946" coordsize="2228,2">
              <v:shape style="position:absolute;left:9214;top:6946;width:2228;height:2" coordorigin="9214,6946" coordsize="2228,0" path="m9214,6946l11441,6946e" filled="f" stroked="t" strokeweight=".70801pt" strokecolor="#5B5B5B">
                <v:path arrowok="t"/>
              </v:shape>
            </v:group>
            <v:group style="position:absolute;left:11432;top:6941;width:2;height:305" coordorigin="11432,6941" coordsize="2,305">
              <v:shape style="position:absolute;left:11432;top:6941;width:2;height:305" coordorigin="11432,6941" coordsize="0,305" path="m11432,7246l11432,6941e" filled="f" stroked="t" strokeweight=".472006pt" strokecolor="#4F4F4F">
                <v:path arrowok="t"/>
              </v:shape>
            </v:group>
            <v:group style="position:absolute;left:425;top:7424;width:5943;height:2" coordorigin="425,7424" coordsize="5943,2">
              <v:shape style="position:absolute;left:425;top:7424;width:5943;height:2" coordorigin="425,7424" coordsize="5943,0" path="m425,7424l6367,7424e" filled="f" stroked="t" strokeweight=".70801pt" strokecolor="#5B5B5B">
                <v:path arrowok="t"/>
              </v:shape>
            </v:group>
            <v:group style="position:absolute;left:6311;top:7422;width:340;height:2" coordorigin="6311,7422" coordsize="340,2">
              <v:shape style="position:absolute;left:6311;top:7422;width:340;height:2" coordorigin="6311,7422" coordsize="340,0" path="m6311,7422l6651,7422e" filled="f" stroked="t" strokeweight=".472006pt" strokecolor="#3B3B3B">
                <v:path arrowok="t"/>
              </v:shape>
            </v:group>
            <v:group style="position:absolute;left:6594;top:7422;width:524;height:2" coordorigin="6594,7422" coordsize="524,2">
              <v:shape style="position:absolute;left:6594;top:7422;width:524;height:2" coordorigin="6594,7422" coordsize="524,0" path="m6594,7422l7118,7422e" filled="f" stroked="t" strokeweight=".944013pt" strokecolor="#606060">
                <v:path arrowok="t"/>
              </v:shape>
            </v:group>
            <v:group style="position:absolute;left:7061;top:7422;width:203;height:2" coordorigin="7061,7422" coordsize="203,2">
              <v:shape style="position:absolute;left:7061;top:7422;width:203;height:2" coordorigin="7061,7422" coordsize="203,0" path="m7061,7422l7264,7422e" filled="f" stroked="t" strokeweight=".472006pt" strokecolor="#444444">
                <v:path arrowok="t"/>
              </v:shape>
            </v:group>
            <v:group style="position:absolute;left:7208;top:7419;width:4234;height:2" coordorigin="7208,7419" coordsize="4234,2">
              <v:shape style="position:absolute;left:7208;top:7419;width:4234;height:2" coordorigin="7208,7419" coordsize="4234,0" path="m7208,7419l11441,7419e" filled="f" stroked="t" strokeweight=".70801pt" strokecolor="#5B5B5B">
                <v:path arrowok="t"/>
              </v:shape>
            </v:group>
            <v:group style="position:absolute;left:11437;top:7189;width:2;height:3099" coordorigin="11437,7189" coordsize="2,3099">
              <v:shape style="position:absolute;left:11437;top:7189;width:2;height:3099" coordorigin="11437,7189" coordsize="0,3099" path="m11437,10288l11437,7189e" filled="f" stroked="t" strokeweight=".70801pt" strokecolor="#6B6B6B">
                <v:path arrowok="t"/>
              </v:shape>
            </v:group>
            <v:group style="position:absolute;left:4803;top:7417;width:2;height:362" coordorigin="4803,7417" coordsize="2,362">
              <v:shape style="position:absolute;left:4803;top:7417;width:2;height:362" coordorigin="4803,7417" coordsize="0,362" path="m4803,7779l4803,7417e" filled="f" stroked="t" strokeweight="1.416019pt" strokecolor="#6B6B6B">
                <v:path arrowok="t"/>
              </v:shape>
            </v:group>
            <v:group style="position:absolute;left:4781;top:7657;width:4489;height:2" coordorigin="4781,7657" coordsize="4489,2">
              <v:shape style="position:absolute;left:4781;top:7657;width:4489;height:2" coordorigin="4781,7657" coordsize="4489,0" path="m4781,7657l9270,7657e" filled="f" stroked="t" strokeweight=".70801pt" strokecolor="#5B5B5B">
                <v:path arrowok="t"/>
              </v:shape>
            </v:group>
            <v:group style="position:absolute;left:9214;top:7655;width:217;height:2" coordorigin="9214,7655" coordsize="217,2">
              <v:shape style="position:absolute;left:9214;top:7655;width:217;height:2" coordorigin="9214,7655" coordsize="217,0" path="m9214,7655l9431,7655e" filled="f" stroked="t" strokeweight=".472006pt" strokecolor="#3B3B3B">
                <v:path arrowok="t"/>
              </v:shape>
            </v:group>
            <v:group style="position:absolute;left:9374;top:7655;width:2067;height:2" coordorigin="9374,7655" coordsize="2067,2">
              <v:shape style="position:absolute;left:9374;top:7655;width:2067;height:2" coordorigin="9374,7655" coordsize="2067,0" path="m9374,7655l11441,7655e" filled="f" stroked="t" strokeweight=".70801pt" strokecolor="#606060">
                <v:path arrowok="t"/>
              </v:shape>
            </v:group>
            <v:group style="position:absolute;left:4796;top:7631;width:2;height:281" coordorigin="4796,7631" coordsize="2,281">
              <v:shape style="position:absolute;left:4796;top:7631;width:2;height:281" coordorigin="4796,7631" coordsize="0,281" path="m4796,7912l4796,7631e" filled="f" stroked="t" strokeweight=".472006pt" strokecolor="#575757">
                <v:path arrowok="t"/>
              </v:shape>
            </v:group>
            <v:group style="position:absolute;left:4791;top:7898;width:609;height:2" coordorigin="4791,7898" coordsize="609,2">
              <v:shape style="position:absolute;left:4791;top:7898;width:609;height:2" coordorigin="4791,7898" coordsize="609,0" path="m4791,7898l5400,7898e" filled="f" stroked="t" strokeweight=".472006pt" strokecolor="#545454">
                <v:path arrowok="t"/>
              </v:shape>
            </v:group>
            <v:group style="position:absolute;left:5239;top:7898;width:1128;height:2" coordorigin="5239,7898" coordsize="1128,2">
              <v:shape style="position:absolute;left:5239;top:7898;width:1128;height:2" coordorigin="5239,7898" coordsize="1128,0" path="m5239,7898l6367,7898e" filled="f" stroked="t" strokeweight=".70801pt" strokecolor="#606060">
                <v:path arrowok="t"/>
              </v:shape>
            </v:group>
            <v:group style="position:absolute;left:6311;top:7898;width:340;height:2" coordorigin="6311,7898" coordsize="340,2">
              <v:shape style="position:absolute;left:6311;top:7898;width:340;height:2" coordorigin="6311,7898" coordsize="340,0" path="m6311,7898l6651,7898e" filled="f" stroked="t" strokeweight=".472006pt" strokecolor="#3F3F3F">
                <v:path arrowok="t"/>
              </v:shape>
            </v:group>
            <v:group style="position:absolute;left:6594;top:7898;width:1010;height:2" coordorigin="6594,7898" coordsize="1010,2">
              <v:shape style="position:absolute;left:6594;top:7898;width:1010;height:2" coordorigin="6594,7898" coordsize="1010,0" path="m6594,7898l7604,7898e" filled="f" stroked="t" strokeweight=".472006pt" strokecolor="#575757">
                <v:path arrowok="t"/>
              </v:shape>
            </v:group>
            <v:group style="position:absolute;left:7547;top:7895;width:3894;height:2" coordorigin="7547,7895" coordsize="3894,2">
              <v:shape style="position:absolute;left:7547;top:7895;width:3894;height:2" coordorigin="7547,7895" coordsize="3894,0" path="m7547,7895l11441,7895e" filled="f" stroked="t" strokeweight=".70801pt" strokecolor="#646464">
                <v:path arrowok="t"/>
              </v:shape>
            </v:group>
            <v:group style="position:absolute;left:11434;top:7627;width:2;height:295" coordorigin="11434,7627" coordsize="2,295">
              <v:shape style="position:absolute;left:11434;top:7627;width:2;height:295" coordorigin="11434,7627" coordsize="0,295" path="m11434,7922l11434,7627e" filled="f" stroked="t" strokeweight=".472006pt" strokecolor="#5B5B5B">
                <v:path arrowok="t"/>
              </v:shape>
            </v:group>
            <v:group style="position:absolute;left:4796;top:7855;width:2;height:295" coordorigin="4796,7855" coordsize="2,295">
              <v:shape style="position:absolute;left:4796;top:7855;width:2;height:295" coordorigin="4796,7855" coordsize="0,295" path="m4796,8150l4796,7855e" filled="f" stroked="t" strokeweight=".70801pt" strokecolor="#606060">
                <v:path arrowok="t"/>
              </v:shape>
            </v:group>
            <v:group style="position:absolute;left:425;top:8141;width:11017;height:2" coordorigin="425,8141" coordsize="11017,2">
              <v:shape style="position:absolute;left:425;top:8141;width:11017;height:2" coordorigin="425,8141" coordsize="11017,0" path="m425,8141l11441,8141e" filled="f" stroked="t" strokeweight=".70801pt" strokecolor="#5B5B5B">
                <v:path arrowok="t"/>
              </v:shape>
            </v:group>
            <v:group style="position:absolute;left:425;top:8945;width:3469;height:2" coordorigin="425,8945" coordsize="3469,2">
              <v:shape style="position:absolute;left:425;top:8945;width:3469;height:2" coordorigin="425,8945" coordsize="3469,0" path="m425,8945l3894,8945e" filled="f" stroked="t" strokeweight=".70801pt" strokecolor="#5B5B5B">
                <v:path arrowok="t"/>
              </v:shape>
            </v:group>
            <v:group style="position:absolute;left:3837;top:8945;width:227;height:2" coordorigin="3837,8945" coordsize="227,2">
              <v:shape style="position:absolute;left:3837;top:8945;width:227;height:2" coordorigin="3837,8945" coordsize="227,0" path="m3837,8945l4064,8945e" filled="f" stroked="t" strokeweight=".472006pt" strokecolor="#3F3F3F">
                <v:path arrowok="t"/>
              </v:shape>
            </v:group>
            <v:group style="position:absolute;left:4007;top:8943;width:5159;height:2" coordorigin="4007,8943" coordsize="5159,2">
              <v:shape style="position:absolute;left:4007;top:8943;width:5159;height:2" coordorigin="4007,8943" coordsize="5159,0" path="m4007,8943l9166,8943e" filled="f" stroked="t" strokeweight=".70801pt" strokecolor="#5B5B5B">
                <v:path arrowok="t"/>
              </v:shape>
            </v:group>
            <v:group style="position:absolute;left:9110;top:8940;width:321;height:2" coordorigin="9110,8940" coordsize="321,2">
              <v:shape style="position:absolute;left:9110;top:8940;width:321;height:2" coordorigin="9110,8940" coordsize="321,0" path="m9110,8940l9431,8940e" filled="f" stroked="t" strokeweight=".472006pt" strokecolor="#3B3B3B">
                <v:path arrowok="t"/>
              </v:shape>
            </v:group>
            <v:group style="position:absolute;left:9374;top:8940;width:2067;height:2" coordorigin="9374,8940" coordsize="2067,2">
              <v:shape style="position:absolute;left:9374;top:8940;width:2067;height:2" coordorigin="9374,8940" coordsize="2067,0" path="m9374,8940l11441,8940e" filled="f" stroked="t" strokeweight=".70801pt" strokecolor="#606060">
                <v:path arrowok="t"/>
              </v:shape>
            </v:group>
            <v:group style="position:absolute;left:11437;top:8902;width:2;height:328" coordorigin="11437,8902" coordsize="2,328">
              <v:shape style="position:absolute;left:11437;top:8902;width:2;height:328" coordorigin="11437,8902" coordsize="0,328" path="m11437,9231l11437,8902e" filled="f" stroked="t" strokeweight=".472006pt" strokecolor="#545454">
                <v:path arrowok="t"/>
              </v:shape>
            </v:group>
            <v:group style="position:absolute;left:434;top:9174;width:2;height:290" coordorigin="434,9174" coordsize="2,290">
              <v:shape style="position:absolute;left:434;top:9174;width:2;height:290" coordorigin="434,9174" coordsize="0,290" path="m434,9464l434,9174e" filled="f" stroked="t" strokeweight=".472006pt" strokecolor="#2F2F2F">
                <v:path arrowok="t"/>
              </v:shape>
            </v:group>
            <v:group style="position:absolute;left:425;top:9785;width:11021;height:2" coordorigin="425,9785" coordsize="11021,2">
              <v:shape style="position:absolute;left:425;top:9785;width:11021;height:2" coordorigin="425,9785" coordsize="11021,0" path="m425,9785l11446,9785e" filled="f" stroked="t" strokeweight=".70801pt" strokecolor="#5B5B5B">
                <v:path arrowok="t"/>
              </v:shape>
            </v:group>
            <v:group style="position:absolute;left:430;top:10026;width:3106;height:2" coordorigin="430,10026" coordsize="3106,2">
              <v:shape style="position:absolute;left:430;top:10026;width:3106;height:2" coordorigin="430,10026" coordsize="3106,0" path="m430,10026l3535,10026e" filled="f" stroked="t" strokeweight=".70801pt" strokecolor="#606060">
                <v:path arrowok="t"/>
              </v:shape>
            </v:group>
            <v:group style="position:absolute;left:3479;top:10026;width:415;height:2" coordorigin="3479,10026" coordsize="415,2">
              <v:shape style="position:absolute;left:3479;top:10026;width:415;height:2" coordorigin="3479,10026" coordsize="415,0" path="m3479,10026l3894,10026e" filled="f" stroked="t" strokeweight=".472006pt" strokecolor="#484848">
                <v:path arrowok="t"/>
              </v:shape>
            </v:group>
            <v:group style="position:absolute;left:3837;top:10026;width:1331;height:2" coordorigin="3837,10026" coordsize="1331,2">
              <v:shape style="position:absolute;left:3837;top:10026;width:1331;height:2" coordorigin="3837,10026" coordsize="1331,0" path="m3837,10026l5168,10026e" filled="f" stroked="t" strokeweight=".70801pt" strokecolor="#646464">
                <v:path arrowok="t"/>
              </v:shape>
            </v:group>
            <v:group style="position:absolute;left:5112;top:10026;width:288;height:2" coordorigin="5112,10026" coordsize="288,2">
              <v:shape style="position:absolute;left:5112;top:10026;width:288;height:2" coordorigin="5112,10026" coordsize="288,0" path="m5112,10026l5400,10026e" filled="f" stroked="t" strokeweight=".472006pt" strokecolor="#484848">
                <v:path arrowok="t"/>
              </v:shape>
            </v:group>
            <v:group style="position:absolute;left:5343;top:10023;width:6108;height:2" coordorigin="5343,10023" coordsize="6108,2">
              <v:shape style="position:absolute;left:5343;top:10023;width:6108;height:2" coordorigin="5343,10023" coordsize="6108,0" path="m5343,10023l11451,10023e" filled="f" stroked="t" strokeweight=".70801pt" strokecolor="#606060">
                <v:path arrowok="t"/>
              </v:shape>
            </v:group>
            <v:group style="position:absolute;left:444;top:10012;width:2;height:5380" coordorigin="444,10012" coordsize="2,5380">
              <v:shape style="position:absolute;left:444;top:10012;width:2;height:5380" coordorigin="444,10012" coordsize="0,5380" path="m444,15391l444,10012e" filled="f" stroked="t" strokeweight=".70801pt" strokecolor="#545454">
                <v:path arrowok="t"/>
              </v:shape>
            </v:group>
            <v:group style="position:absolute;left:430;top:10266;width:4739;height:2" coordorigin="430,10266" coordsize="4739,2">
              <v:shape style="position:absolute;left:430;top:10266;width:4739;height:2" coordorigin="430,10266" coordsize="4739,0" path="m430,10266l5168,10266e" filled="f" stroked="t" strokeweight=".70801pt" strokecolor="#5B5B5B">
                <v:path arrowok="t"/>
              </v:shape>
            </v:group>
            <v:group style="position:absolute;left:5112;top:10264;width:288;height:2" coordorigin="5112,10264" coordsize="288,2">
              <v:shape style="position:absolute;left:5112;top:10264;width:288;height:2" coordorigin="5112,10264" coordsize="288,0" path="m5112,10264l5400,10264e" filled="f" stroked="t" strokeweight=".472006pt" strokecolor="#3B3B3B">
                <v:path arrowok="t"/>
              </v:shape>
            </v:group>
            <v:group style="position:absolute;left:5343;top:10262;width:1921;height:2" coordorigin="5343,10262" coordsize="1921,2">
              <v:shape style="position:absolute;left:5343;top:10262;width:1921;height:2" coordorigin="5343,10262" coordsize="1921,0" path="m5343,10262l7264,10262e" filled="f" stroked="t" strokeweight=".70801pt" strokecolor="#606060">
                <v:path arrowok="t"/>
              </v:shape>
            </v:group>
            <v:group style="position:absolute;left:7208;top:10262;width:396;height:2" coordorigin="7208,10262" coordsize="396,2">
              <v:shape style="position:absolute;left:7208;top:10262;width:396;height:2" coordorigin="7208,10262" coordsize="396,0" path="m7208,10262l7604,10262e" filled="f" stroked="t" strokeweight=".472006pt" strokecolor="#484848">
                <v:path arrowok="t"/>
              </v:shape>
            </v:group>
            <v:group style="position:absolute;left:7547;top:10259;width:3899;height:2" coordorigin="7547,10259" coordsize="3899,2">
              <v:shape style="position:absolute;left:7547;top:10259;width:3899;height:2" coordorigin="7547,10259" coordsize="3899,0" path="m7547,10259l11446,10259e" filled="f" stroked="t" strokeweight=".70801pt" strokecolor="#606060">
                <v:path arrowok="t"/>
              </v:shape>
            </v:group>
            <v:group style="position:absolute;left:437;top:10216;width:2;height:324" coordorigin="437,10216" coordsize="2,324">
              <v:shape style="position:absolute;left:437;top:10216;width:2;height:324" coordorigin="437,10216" coordsize="0,324" path="m437,10540l437,10216e" filled="f" stroked="t" strokeweight=".944013pt" strokecolor="#676767">
                <v:path arrowok="t"/>
              </v:shape>
            </v:group>
            <v:group style="position:absolute;left:2275;top:10216;width:2;height:1019" coordorigin="2275,10216" coordsize="2,1019">
              <v:shape style="position:absolute;left:2275;top:10216;width:2;height:1019" coordorigin="2275,10216" coordsize="0,1019" path="m2275,11235l2275,10216e" filled="f" stroked="t" strokeweight=".70801pt" strokecolor="#4F4F4F">
                <v:path arrowok="t"/>
              </v:shape>
            </v:group>
            <v:group style="position:absolute;left:11444;top:10216;width:2;height:324" coordorigin="11444,10216" coordsize="2,324">
              <v:shape style="position:absolute;left:11444;top:10216;width:2;height:324" coordorigin="11444,10216" coordsize="0,324" path="m11444,10540l11444,10216e" filled="f" stroked="t" strokeweight=".472006pt" strokecolor="#5B5B5B">
                <v:path arrowok="t"/>
              </v:shape>
            </v:group>
            <v:group style="position:absolute;left:430;top:10745;width:3465;height:2" coordorigin="430,10745" coordsize="3465,2">
              <v:shape style="position:absolute;left:430;top:10745;width:3465;height:2" coordorigin="430,10745" coordsize="3465,0" path="m430,10745l3894,10745e" filled="f" stroked="t" strokeweight=".70801pt" strokecolor="#646464">
                <v:path arrowok="t"/>
              </v:shape>
            </v:group>
            <v:group style="position:absolute;left:3837;top:10745;width:227;height:2" coordorigin="3837,10745" coordsize="227,2">
              <v:shape style="position:absolute;left:3837;top:10745;width:227;height:2" coordorigin="3837,10745" coordsize="227,0" path="m3837,10745l4064,10745e" filled="f" stroked="t" strokeweight=".472006pt" strokecolor="#383838">
                <v:path arrowok="t"/>
              </v:shape>
            </v:group>
            <v:group style="position:absolute;left:4007;top:10740;width:4980;height:2" coordorigin="4007,10740" coordsize="4980,2">
              <v:shape style="position:absolute;left:4007;top:10740;width:4980;height:2" coordorigin="4007,10740" coordsize="4980,0" path="m4007,10740l8987,10740e" filled="f" stroked="t" strokeweight=".70801pt" strokecolor="#606060">
                <v:path arrowok="t"/>
              </v:shape>
            </v:group>
            <v:group style="position:absolute;left:8930;top:10738;width:340;height:2" coordorigin="8930,10738" coordsize="340,2">
              <v:shape style="position:absolute;left:8930;top:10738;width:340;height:2" coordorigin="8930,10738" coordsize="340,0" path="m8930,10738l9270,10738e" filled="f" stroked="t" strokeweight=".472006pt" strokecolor="#484848">
                <v:path arrowok="t"/>
              </v:shape>
            </v:group>
            <v:group style="position:absolute;left:9214;top:10735;width:2237;height:2" coordorigin="9214,10735" coordsize="2237,2">
              <v:shape style="position:absolute;left:9214;top:10735;width:2237;height:2" coordorigin="9214,10735" coordsize="2237,0" path="m9214,10735l11451,10735e" filled="f" stroked="t" strokeweight=".70801pt" strokecolor="#606060">
                <v:path arrowok="t"/>
              </v:shape>
            </v:group>
            <v:group style="position:absolute;left:11441;top:10421;width:2;height:933" coordorigin="11441,10421" coordsize="2,933">
              <v:shape style="position:absolute;left:11441;top:10421;width:2;height:933" coordorigin="11441,10421" coordsize="0,933" path="m11441,11354l11441,10421e" filled="f" stroked="t" strokeweight=".70801pt" strokecolor="#707070">
                <v:path arrowok="t"/>
              </v:shape>
            </v:group>
            <v:group style="position:absolute;left:430;top:10983;width:1204;height:2" coordorigin="430,10983" coordsize="1204,2">
              <v:shape style="position:absolute;left:430;top:10983;width:1204;height:2" coordorigin="430,10983" coordsize="1204,0" path="m430,10983l1633,10983e" filled="f" stroked="t" strokeweight=".472006pt" strokecolor="#606060">
                <v:path arrowok="t"/>
              </v:shape>
            </v:group>
            <v:group style="position:absolute;left:1577;top:10983;width:2318;height:2" coordorigin="1577,10983" coordsize="2318,2">
              <v:shape style="position:absolute;left:1577;top:10983;width:2318;height:2" coordorigin="1577,10983" coordsize="2318,0" path="m1577,10983l3894,10983e" filled="f" stroked="t" strokeweight=".70801pt" strokecolor="#5B5B5B">
                <v:path arrowok="t"/>
              </v:shape>
            </v:group>
            <v:group style="position:absolute;left:3837;top:10983;width:227;height:2" coordorigin="3837,10983" coordsize="227,2">
              <v:shape style="position:absolute;left:3837;top:10983;width:227;height:2" coordorigin="3837,10983" coordsize="227,0" path="m3837,10983l4064,10983e" filled="f" stroked="t" strokeweight=".472006pt" strokecolor="#383838">
                <v:path arrowok="t"/>
              </v:shape>
            </v:group>
            <v:group style="position:absolute;left:4007;top:10978;width:7444;height:2" coordorigin="4007,10978" coordsize="7444,2">
              <v:shape style="position:absolute;left:4007;top:10978;width:7444;height:2" coordorigin="4007,10978" coordsize="7444,0" path="m4007,10978l11451,10978e" filled="f" stroked="t" strokeweight=".70801pt" strokecolor="#606060">
                <v:path arrowok="t"/>
              </v:shape>
            </v:group>
            <v:group style="position:absolute;left:425;top:11321;width:1189;height:2" coordorigin="425,11321" coordsize="1189,2">
              <v:shape style="position:absolute;left:425;top:11321;width:1189;height:2" coordorigin="425,11321" coordsize="1189,0" path="m425,11321l1614,11321e" filled="f" stroked="t" strokeweight=".236003pt" strokecolor="#444444">
                <v:path arrowok="t"/>
              </v:shape>
            </v:group>
            <v:group style="position:absolute;left:1034;top:10807;width:2;height:4584" coordorigin="1034,10807" coordsize="2,4584">
              <v:shape style="position:absolute;left:1034;top:10807;width:2;height:4584" coordorigin="1034,10807" coordsize="0,4584" path="m1034,15391l1034,10807e" filled="f" stroked="t" strokeweight=".70801pt" strokecolor="#4F4F4F">
                <v:path arrowok="t"/>
              </v:shape>
            </v:group>
            <v:group style="position:absolute;left:1612;top:10845;width:2;height:1723" coordorigin="1612,10845" coordsize="2,1723">
              <v:shape style="position:absolute;left:1612;top:10845;width:2;height:1723" coordorigin="1612,10845" coordsize="0,1723" path="m1612,12568l1612,10845e" filled="f" stroked="t" strokeweight=".70801pt" strokecolor="#4F4F4F">
                <v:path arrowok="t"/>
              </v:shape>
            </v:group>
            <v:group style="position:absolute;left:1600;top:11321;width:4489;height:2" coordorigin="1600,11321" coordsize="4489,2">
              <v:shape style="position:absolute;left:1600;top:11321;width:4489;height:2" coordorigin="1600,11321" coordsize="4489,0" path="m1600,11321l6089,11321e" filled="f" stroked="t" strokeweight=".236003pt" strokecolor="#2B2B2B">
                <v:path arrowok="t"/>
              </v:shape>
            </v:group>
            <v:group style="position:absolute;left:2275;top:4903;width:2;height:9607" coordorigin="2275,4903" coordsize="2,9607">
              <v:shape style="position:absolute;left:2275;top:4903;width:2;height:9607" coordorigin="2275,4903" coordsize="0,9607" path="m2275,14510l2275,4903e" filled="f" stroked="t" strokeweight=".70801pt" strokecolor="#4B4B4B">
                <v:path arrowok="t"/>
              </v:shape>
            </v:group>
            <v:group style="position:absolute;left:6089;top:11321;width:1001;height:2" coordorigin="6089,11321" coordsize="1001,2">
              <v:shape style="position:absolute;left:6089;top:11321;width:1001;height:2" coordorigin="6089,11321" coordsize="1001,0" path="m6089,11321l7090,11321e" filled="f" stroked="t" strokeweight=".236003pt" strokecolor="#000000">
                <v:path arrowok="t"/>
              </v:shape>
            </v:group>
            <v:group style="position:absolute;left:7090;top:11321;width:486;height:2" coordorigin="7090,11321" coordsize="486,2">
              <v:shape style="position:absolute;left:7090;top:11321;width:486;height:2" coordorigin="7090,11321" coordsize="486,0" path="m7090,11321l7576,11321e" filled="f" stroked="t" strokeweight=".236003pt" strokecolor="#4F4F4F">
                <v:path arrowok="t"/>
              </v:shape>
            </v:group>
            <v:group style="position:absolute;left:7243;top:10968;width:2;height:2218" coordorigin="7243,10968" coordsize="2,2218">
              <v:shape style="position:absolute;left:7243;top:10968;width:2;height:2218" coordorigin="7243,10968" coordsize="0,2218" path="m7243,13187l7243,10968e" filled="f" stroked="t" strokeweight=".70801pt" strokecolor="#575757">
                <v:path arrowok="t"/>
              </v:shape>
            </v:group>
            <v:group style="position:absolute;left:7576;top:11321;width:3847;height:2" coordorigin="7576,11321" coordsize="3847,2">
              <v:shape style="position:absolute;left:7576;top:11321;width:3847;height:2" coordorigin="7576,11321" coordsize="3847,0" path="m7576,11321l11423,11321e" filled="f" stroked="t" strokeweight=".236003pt" strokecolor="#000000">
                <v:path arrowok="t"/>
              </v:shape>
            </v:group>
            <v:group style="position:absolute;left:2277;top:11292;width:2;height:443" coordorigin="2277,11292" coordsize="2,443">
              <v:shape style="position:absolute;left:2277;top:11292;width:2;height:443" coordorigin="2277,11292" coordsize="0,443" path="m2277,11735l2277,11292e" filled="f" stroked="t" strokeweight=".472006pt" strokecolor="#383838">
                <v:path arrowok="t"/>
              </v:shape>
            </v:group>
            <v:group style="position:absolute;left:11446;top:11292;width:2;height:443" coordorigin="11446,11292" coordsize="2,443">
              <v:shape style="position:absolute;left:11446;top:11292;width:2;height:443" coordorigin="11446,11292" coordsize="0,443" path="m11446,11735l11446,11292e" filled="f" stroked="t" strokeweight=".472006pt" strokecolor="#646464">
                <v:path arrowok="t"/>
              </v:shape>
            </v:group>
            <v:group style="position:absolute;left:11446;top:11678;width:2;height:409" coordorigin="11446,11678" coordsize="2,409">
              <v:shape style="position:absolute;left:11446;top:11678;width:2;height:409" coordorigin="11446,11678" coordsize="0,409" path="m11446,12087l11446,11678e" filled="f" stroked="t" strokeweight=".944013pt" strokecolor="#676777">
                <v:path arrowok="t"/>
              </v:shape>
            </v:group>
            <v:group style="position:absolute;left:1034;top:12030;width:2;height:257" coordorigin="1034,12030" coordsize="2,257">
              <v:shape style="position:absolute;left:1034;top:12030;width:2;height:257" coordorigin="1034,12030" coordsize="0,257" path="m1034,12287l1034,12030e" filled="f" stroked="t" strokeweight=".472006pt" strokecolor="#2B2B2B">
                <v:path arrowok="t"/>
              </v:shape>
            </v:group>
            <v:group style="position:absolute;left:11446;top:12030;width:2;height:3347" coordorigin="11446,12030" coordsize="2,3347">
              <v:shape style="position:absolute;left:11446;top:12030;width:2;height:3347" coordorigin="11446,12030" coordsize="0,3347" path="m11446,15377l11446,12030e" filled="f" stroked="t" strokeweight=".472006pt" strokecolor="#67676B">
                <v:path arrowok="t"/>
              </v:shape>
            </v:group>
            <v:group style="position:absolute;left:444;top:12511;width:2;height:171" coordorigin="444,12511" coordsize="2,171">
              <v:shape style="position:absolute;left:444;top:12511;width:2;height:171" coordorigin="444,12511" coordsize="0,171" path="m444,12682l444,12511e" filled="f" stroked="t" strokeweight=".472006pt" strokecolor="#1C1C1C">
                <v:path arrowok="t"/>
              </v:shape>
            </v:group>
            <v:group style="position:absolute;left:1614;top:12511;width:2;height:171" coordorigin="1614,12511" coordsize="2,171">
              <v:shape style="position:absolute;left:1614;top:12511;width:2;height:171" coordorigin="1614,12511" coordsize="0,171" path="m1614,12682l1614,12511e" filled="f" stroked="t" strokeweight=".472006pt" strokecolor="#1F1F1F">
                <v:path arrowok="t"/>
              </v:shape>
            </v:group>
            <v:group style="position:absolute;left:2247;top:12539;width:2;height:114" coordorigin="2247,12539" coordsize="2,114">
              <v:shape style="position:absolute;left:2247;top:12539;width:2;height:114" coordorigin="2247,12539" coordsize="0,114" path="m2247,12654l2247,12539e" filled="f" stroked="t" strokeweight=".236003pt" strokecolor="#000000">
                <v:path arrowok="t"/>
              </v:shape>
            </v:group>
            <v:group style="position:absolute;left:1614;top:12625;width:2;height:676" coordorigin="1614,12625" coordsize="2,676">
              <v:shape style="position:absolute;left:1614;top:12625;width:2;height:676" coordorigin="1614,12625" coordsize="0,676" path="m1614,13301l1614,12625e" filled="f" stroked="t" strokeweight=".70801pt" strokecolor="#545454">
                <v:path arrowok="t"/>
              </v:shape>
            </v:group>
            <v:group style="position:absolute;left:439;top:13294;width:1841;height:2" coordorigin="439,13294" coordsize="1841,2">
              <v:shape style="position:absolute;left:439;top:13294;width:1841;height:2" coordorigin="439,13294" coordsize="1841,0" path="m439,13294l2280,13294e" filled="f" stroked="t" strokeweight=".70801pt" strokecolor="#646464">
                <v:path arrowok="t"/>
              </v:shape>
            </v:group>
            <v:group style="position:absolute;left:7245;top:13130;width:2;height:167" coordorigin="7245,13130" coordsize="2,167">
              <v:shape style="position:absolute;left:7245;top:13130;width:2;height:167" coordorigin="7245,13130" coordsize="0,167" path="m7245,13296l7245,13130e" filled="f" stroked="t" strokeweight=".472006pt" strokecolor="#3B3B3B">
                <v:path arrowok="t"/>
              </v:shape>
            </v:group>
            <v:group style="position:absolute;left:444;top:13239;width:2;height:2152" coordorigin="444,13239" coordsize="2,2152">
              <v:shape style="position:absolute;left:444;top:13239;width:2;height:2152" coordorigin="444,13239" coordsize="0,2152" path="m444,15391l444,13239e" filled="f" stroked="t" strokeweight=".472006pt" strokecolor="#484848">
                <v:path arrowok="t"/>
              </v:shape>
            </v:group>
            <v:group style="position:absolute;left:1619;top:13239;width:2;height:286" coordorigin="1619,13239" coordsize="2,286">
              <v:shape style="position:absolute;left:1619;top:13239;width:2;height:286" coordorigin="1619,13239" coordsize="0,286" path="m1619,13525l1619,13239e" filled="f" stroked="t" strokeweight=".70801pt" strokecolor="#3F3F3F">
                <v:path arrowok="t"/>
              </v:shape>
            </v:group>
            <v:group style="position:absolute;left:2247;top:13268;width:2;height:100" coordorigin="2247,13268" coordsize="2,100">
              <v:shape style="position:absolute;left:2247;top:13268;width:2;height:100" coordorigin="2247,13268" coordsize="0,100" path="m2247,13368l2247,13268e" filled="f" stroked="t" strokeweight=".236003pt" strokecolor="#646464">
                <v:path arrowok="t"/>
              </v:shape>
            </v:group>
            <v:group style="position:absolute;left:7245;top:13239;width:2;height:538" coordorigin="7245,13239" coordsize="2,538">
              <v:shape style="position:absolute;left:7245;top:13239;width:2;height:538" coordorigin="7245,13239" coordsize="0,538" path="m7245,13777l7245,13239e" filled="f" stroked="t" strokeweight=".70801pt" strokecolor="#575757">
                <v:path arrowok="t"/>
              </v:shape>
            </v:group>
            <v:group style="position:absolute;left:1038;top:13339;width:2;height:186" coordorigin="1038,13339" coordsize="2,186">
              <v:shape style="position:absolute;left:1038;top:13339;width:2;height:186" coordorigin="1038,13339" coordsize="0,186" path="m1038,13525l1038,13339e" filled="f" stroked="t" strokeweight=".472006pt" strokecolor="#1C1C1C">
                <v:path arrowok="t"/>
              </v:shape>
            </v:group>
            <v:group style="position:absolute;left:2247;top:13368;width:2;height:129" coordorigin="2247,13368" coordsize="2,129">
              <v:shape style="position:absolute;left:2247;top:13368;width:2;height:129" coordorigin="2247,13368" coordsize="0,129" path="m2247,13496l2247,13368e" filled="f" stroked="t" strokeweight=".236003pt" strokecolor="#000000">
                <v:path arrowok="t"/>
              </v:shape>
            </v:group>
            <v:group style="position:absolute;left:1617;top:13468;width:2;height:309" coordorigin="1617,13468" coordsize="2,309">
              <v:shape style="position:absolute;left:1617;top:13468;width:2;height:309" coordorigin="1617,13468" coordsize="0,309" path="m1617,13777l1617,13468e" filled="f" stroked="t" strokeweight=".944013pt" strokecolor="#5B5B5B">
                <v:path arrowok="t"/>
              </v:shape>
            </v:group>
            <v:group style="position:absolute;left:448;top:13720;width:2;height:257" coordorigin="448,13720" coordsize="2,257">
              <v:shape style="position:absolute;left:448;top:13720;width:2;height:257" coordorigin="448,13720" coordsize="0,257" path="m448,13977l448,13720e" filled="f" stroked="t" strokeweight=".472006pt" strokecolor="#2F2F2F">
                <v:path arrowok="t"/>
              </v:shape>
            </v:group>
            <v:group style="position:absolute;left:1619;top:13720;width:2;height:257" coordorigin="1619,13720" coordsize="2,257">
              <v:shape style="position:absolute;left:1619;top:13720;width:2;height:257" coordorigin="1619,13720" coordsize="0,257" path="m1619,13977l1619,13720e" filled="f" stroked="t" strokeweight=".472006pt" strokecolor="#2F2F2F">
                <v:path arrowok="t"/>
              </v:shape>
            </v:group>
            <v:group style="position:absolute;left:2277;top:13606;width:2;height:428" coordorigin="2277,13606" coordsize="2,428">
              <v:shape style="position:absolute;left:2277;top:13606;width:2;height:428" coordorigin="2277,13606" coordsize="0,428" path="m2277,14034l2277,13606e" filled="f" stroked="t" strokeweight=".944013pt" strokecolor="#747474">
                <v:path arrowok="t"/>
              </v:shape>
            </v:group>
            <v:group style="position:absolute;left:7245;top:13720;width:2;height:257" coordorigin="7245,13720" coordsize="2,257">
              <v:shape style="position:absolute;left:7245;top:13720;width:2;height:257" coordorigin="7245,13720" coordsize="0,257" path="m7245,13977l7245,13720e" filled="f" stroked="t" strokeweight=".472006pt" strokecolor="#3B3B3B">
                <v:path arrowok="t"/>
              </v:shape>
            </v:group>
            <v:group style="position:absolute;left:11446;top:13720;width:2;height:357" coordorigin="11446,13720" coordsize="2,357">
              <v:shape style="position:absolute;left:11446;top:13720;width:2;height:357" coordorigin="11446,13720" coordsize="0,357" path="m11446,14077l11446,13720e" filled="f" stroked="t" strokeweight=".472006pt" strokecolor="#7C7C7C">
                <v:path arrowok="t"/>
              </v:shape>
            </v:group>
            <v:group style="position:absolute;left:1619;top:13920;width:2;height:1466" coordorigin="1619,13920" coordsize="2,1466">
              <v:shape style="position:absolute;left:1619;top:13920;width:2;height:1466" coordorigin="1619,13920" coordsize="0,1466" path="m1619,15386l1619,13920e" filled="f" stroked="t" strokeweight=".70801pt" strokecolor="#4F4F4F">
                <v:path arrowok="t"/>
              </v:shape>
            </v:group>
            <v:group style="position:absolute;left:2247;top:13949;width:2;height:557" coordorigin="2247,13949" coordsize="2,557">
              <v:shape style="position:absolute;left:2247;top:13949;width:2;height:557" coordorigin="2247,13949" coordsize="0,557" path="m2247,14506l2247,13949e" filled="f" stroked="t" strokeweight=".236003pt" strokecolor="#000000">
                <v:path arrowok="t"/>
              </v:shape>
            </v:group>
            <v:group style="position:absolute;left:7250;top:13920;width:2;height:252" coordorigin="7250,13920" coordsize="2,252">
              <v:shape style="position:absolute;left:7250;top:13920;width:2;height:252" coordorigin="7250,13920" coordsize="0,252" path="m7250,14172l7250,13920e" filled="f" stroked="t" strokeweight=".944013pt" strokecolor="#606060">
                <v:path arrowok="t"/>
              </v:shape>
            </v:group>
            <v:group style="position:absolute;left:1043;top:14115;width:2;height:1276" coordorigin="1043,14115" coordsize="2,1276">
              <v:shape style="position:absolute;left:1043;top:14115;width:2;height:1276" coordorigin="1043,14115" coordsize="0,1276" path="m1043,15391l1043,14115e" filled="f" stroked="t" strokeweight=".70801pt" strokecolor="#545454">
                <v:path arrowok="t"/>
              </v:shape>
            </v:group>
            <v:group style="position:absolute;left:7250;top:14115;width:2;height:419" coordorigin="7250,14115" coordsize="2,419">
              <v:shape style="position:absolute;left:7250;top:14115;width:2;height:419" coordorigin="7250,14115" coordsize="0,419" path="m7250,14534l7250,14115e" filled="f" stroked="t" strokeweight=".472006pt" strokecolor="#3F3F3F">
                <v:path arrowok="t"/>
              </v:shape>
            </v:group>
            <v:group style="position:absolute;left:451;top:14477;width:2;height:914" coordorigin="451,14477" coordsize="2,914">
              <v:shape style="position:absolute;left:451;top:14477;width:2;height:914" coordorigin="451,14477" coordsize="0,914" path="m451,15391l451,14477e" filled="f" stroked="t" strokeweight=".70801pt" strokecolor="#545454">
                <v:path arrowok="t"/>
              </v:shape>
            </v:group>
            <v:group style="position:absolute;left:2247;top:14506;width:2;height:866" coordorigin="2247,14506" coordsize="2,866">
              <v:shape style="position:absolute;left:2247;top:14506;width:2;height:866" coordorigin="2247,14506" coordsize="0,866" path="m2247,15372l2247,14506e" filled="f" stroked="t" strokeweight=".236003pt" strokecolor="#808080">
                <v:path arrowok="t"/>
              </v:shape>
            </v:group>
            <v:group style="position:absolute;left:444;top:15374;width:11021;height:2" coordorigin="444,15374" coordsize="11021,2">
              <v:shape style="position:absolute;left:444;top:15374;width:11021;height:2" coordorigin="444,15374" coordsize="11021,0" path="m444,15374l11465,15374e" filled="f" stroked="t" strokeweight=".70801pt" strokecolor="#777777">
                <v:path arrowok="t"/>
              </v:shape>
            </v:group>
            <v:group style="position:absolute;left:7250;top:14477;width:2;height:909" coordorigin="7250,14477" coordsize="2,909">
              <v:shape style="position:absolute;left:7250;top:14477;width:2;height:909" coordorigin="7250,14477" coordsize="0,909" path="m7250,15386l7250,14477e" filled="f" stroked="t" strokeweight=".70801pt" strokecolor="#5B5B5B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83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5"/>
        </w:rPr>
        <w:t>Halk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485" w:lineRule="exact"/>
        <w:ind w:left="2327" w:right="-121"/>
        <w:jc w:val="left"/>
        <w:rPr>
          <w:rFonts w:ascii="Arial" w:hAnsi="Arial" w:cs="Arial" w:eastAsia="Arial"/>
          <w:sz w:val="54"/>
          <w:szCs w:val="54"/>
        </w:rPr>
      </w:pPr>
      <w:rPr/>
      <w:r>
        <w:rPr/>
        <w:br w:type="column"/>
      </w:r>
      <w:r>
        <w:rPr>
          <w:rFonts w:ascii="Arial" w:hAnsi="Arial" w:cs="Arial" w:eastAsia="Arial"/>
          <w:sz w:val="54"/>
          <w:szCs w:val="54"/>
          <w:color w:val="343434"/>
          <w:spacing w:val="0"/>
          <w:w w:val="52"/>
        </w:rPr>
        <w:t>Hakad::aÖLU</w:t>
      </w:r>
      <w:r>
        <w:rPr>
          <w:rFonts w:ascii="Arial" w:hAnsi="Arial" w:cs="Arial" w:eastAsia="Arial"/>
          <w:sz w:val="54"/>
          <w:szCs w:val="54"/>
          <w:color w:val="000000"/>
          <w:spacing w:val="0"/>
          <w:w w:val="100"/>
        </w:rPr>
      </w:r>
    </w:p>
    <w:p>
      <w:pPr>
        <w:spacing w:before="0" w:after="0" w:line="297" w:lineRule="exact"/>
        <w:ind w:right="-20"/>
        <w:jc w:val="left"/>
        <w:tabs>
          <w:tab w:pos="11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59595B"/>
          <w:spacing w:val="0"/>
          <w:w w:val="74"/>
          <w:i/>
        </w:rPr>
        <w:t>iX</w:t>
      </w:r>
      <w:r>
        <w:rPr>
          <w:rFonts w:ascii="Times New Roman" w:hAnsi="Times New Roman" w:cs="Times New Roman" w:eastAsia="Times New Roman"/>
          <w:sz w:val="30"/>
          <w:szCs w:val="30"/>
          <w:color w:val="59595B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59595B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0"/>
          <w:w w:val="487"/>
          <w:i/>
        </w:rPr>
        <w:t>SE</w:t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-210"/>
          <w:w w:val="487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8"/>
          <w:position w:val="11"/>
        </w:rPr>
        <w:t>İtf.Er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8"/>
          <w:position w:val="1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21"/>
          <w:position w:val="1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5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43434"/>
          <w:spacing w:val="0"/>
          <w:w w:val="87"/>
        </w:rPr>
        <w:t>tfaiy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7"/>
        </w:rPr>
        <w:t>e</w:t>
      </w:r>
      <w:r>
        <w:rPr>
          <w:rFonts w:ascii="Arial" w:hAnsi="Arial" w:cs="Arial" w:eastAsia="Arial"/>
          <w:sz w:val="20"/>
          <w:szCs w:val="20"/>
          <w:color w:val="343434"/>
          <w:spacing w:val="21"/>
          <w:w w:val="87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7"/>
        </w:rPr>
        <w:t>Kuze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7"/>
        </w:rPr>
        <w:t>y</w:t>
      </w:r>
      <w:r>
        <w:rPr>
          <w:rFonts w:ascii="Arial" w:hAnsi="Arial" w:cs="Arial" w:eastAsia="Arial"/>
          <w:sz w:val="20"/>
          <w:szCs w:val="20"/>
          <w:color w:val="343434"/>
          <w:spacing w:val="-11"/>
          <w:w w:val="87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7"/>
        </w:rPr>
        <w:t>Bölg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7"/>
        </w:rPr>
        <w:t>e</w:t>
      </w:r>
      <w:r>
        <w:rPr>
          <w:rFonts w:ascii="Arial" w:hAnsi="Arial" w:cs="Arial" w:eastAsia="Arial"/>
          <w:sz w:val="20"/>
          <w:szCs w:val="20"/>
          <w:color w:val="343434"/>
          <w:spacing w:val="23"/>
          <w:w w:val="87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23" w:after="0" w:line="240" w:lineRule="auto"/>
        <w:ind w:right="-20"/>
        <w:jc w:val="left"/>
        <w:rPr>
          <w:rFonts w:ascii="Arial" w:hAnsi="Arial" w:cs="Arial" w:eastAsia="Arial"/>
          <w:sz w:val="7"/>
          <w:szCs w:val="7"/>
        </w:rPr>
      </w:pPr>
      <w:rPr/>
      <w:r>
        <w:rPr/>
        <w:br w:type="column"/>
      </w:r>
      <w:r>
        <w:rPr>
          <w:rFonts w:ascii="Arial" w:hAnsi="Arial" w:cs="Arial" w:eastAsia="Arial"/>
          <w:sz w:val="9"/>
          <w:szCs w:val="9"/>
          <w:color w:val="858587"/>
          <w:spacing w:val="0"/>
          <w:w w:val="100"/>
        </w:rPr>
        <w:t>...</w:t>
      </w:r>
      <w:r>
        <w:rPr>
          <w:rFonts w:ascii="Arial" w:hAnsi="Arial" w:cs="Arial" w:eastAsia="Arial"/>
          <w:sz w:val="9"/>
          <w:szCs w:val="9"/>
          <w:color w:val="858587"/>
          <w:spacing w:val="0"/>
          <w:w w:val="100"/>
        </w:rPr>
        <w:t>     </w:t>
      </w:r>
      <w:r>
        <w:rPr>
          <w:rFonts w:ascii="Arial" w:hAnsi="Arial" w:cs="Arial" w:eastAsia="Arial"/>
          <w:sz w:val="9"/>
          <w:szCs w:val="9"/>
          <w:color w:val="858587"/>
          <w:spacing w:val="1"/>
          <w:w w:val="100"/>
        </w:rPr>
        <w:t> </w:t>
      </w:r>
      <w:r>
        <w:rPr>
          <w:rFonts w:ascii="Arial" w:hAnsi="Arial" w:cs="Arial" w:eastAsia="Arial"/>
          <w:sz w:val="9"/>
          <w:szCs w:val="9"/>
          <w:color w:val="59595B"/>
          <w:spacing w:val="0"/>
          <w:w w:val="102"/>
        </w:rPr>
        <w:t>""W"</w:t>
      </w:r>
      <w:r>
        <w:rPr>
          <w:rFonts w:ascii="Arial" w:hAnsi="Arial" w:cs="Arial" w:eastAsia="Arial"/>
          <w:sz w:val="9"/>
          <w:szCs w:val="9"/>
          <w:color w:val="A5A5A5"/>
          <w:spacing w:val="0"/>
          <w:w w:val="58"/>
        </w:rPr>
        <w:t>-</w:t>
      </w:r>
      <w:r>
        <w:rPr>
          <w:rFonts w:ascii="Arial" w:hAnsi="Arial" w:cs="Arial" w:eastAsia="Arial"/>
          <w:sz w:val="9"/>
          <w:szCs w:val="9"/>
          <w:color w:val="A5A5A5"/>
          <w:spacing w:val="0"/>
          <w:w w:val="100"/>
        </w:rPr>
        <w:t>      </w:t>
      </w:r>
      <w:r>
        <w:rPr>
          <w:rFonts w:ascii="Arial" w:hAnsi="Arial" w:cs="Arial" w:eastAsia="Arial"/>
          <w:sz w:val="9"/>
          <w:szCs w:val="9"/>
          <w:color w:val="A5A5A5"/>
          <w:spacing w:val="9"/>
          <w:w w:val="100"/>
        </w:rPr>
        <w:t> </w:t>
      </w:r>
      <w:r>
        <w:rPr>
          <w:rFonts w:ascii="Arial" w:hAnsi="Arial" w:cs="Arial" w:eastAsia="Arial"/>
          <w:sz w:val="7"/>
          <w:szCs w:val="7"/>
          <w:color w:val="919795"/>
          <w:spacing w:val="0"/>
          <w:w w:val="173"/>
          <w:i/>
        </w:rPr>
        <w:t>,.r'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0"/>
          <w:cols w:num="3" w:equalWidth="0">
            <w:col w:w="554" w:space="1767"/>
            <w:col w:w="4060" w:space="2505"/>
            <w:col w:w="275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33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4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BÜYCJKŞEHİR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6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BELL:DİYI:Si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49" w:lineRule="exact"/>
        <w:ind w:left="342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6"/>
          <w:position w:val="-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9"/>
          <w:w w:val="56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3"/>
          <w:position w:val="-4"/>
        </w:rPr>
        <w:t>rF!\</w:t>
      </w:r>
      <w:r>
        <w:rPr>
          <w:rFonts w:ascii="Arial" w:hAnsi="Arial" w:cs="Arial" w:eastAsia="Arial"/>
          <w:sz w:val="18"/>
          <w:szCs w:val="18"/>
          <w:color w:val="3D3D3D"/>
          <w:spacing w:val="-2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4"/>
        </w:rPr>
        <w:t>İY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  <w:position w:val="-4"/>
        </w:rPr>
        <w:t>Dt\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5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45"/>
          <w:position w:val="-4"/>
        </w:rPr>
        <w:t>İ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45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4"/>
        </w:rPr>
        <w:t>RESi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7"/>
          <w:position w:val="-4"/>
        </w:rPr>
        <w:t>Bt\ŞK/\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8"/>
          <w:position w:val="-4"/>
        </w:rPr>
        <w:t>NU(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7"/>
          <w:position w:val="-4"/>
        </w:rPr>
        <w:t>il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08" w:lineRule="exact"/>
        <w:ind w:left="833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8.552216pt;margin-top:-33.271946pt;width:483.914553pt;height:56.284811pt;mso-position-horizontal-relative:page;mso-position-vertical-relative:paragraph;z-index:-15430" type="#_x0000_t202" filled="f" stroked="f">
            <v:textbox inset="0,0,0,0">
              <w:txbxContent>
                <w:p>
                  <w:pPr>
                    <w:spacing w:before="0" w:after="0" w:line="1126" w:lineRule="exact"/>
                    <w:ind w:right="-209"/>
                    <w:jc w:val="left"/>
                    <w:tabs>
                      <w:tab w:pos="8560" w:val="left"/>
                    </w:tabs>
                    <w:rPr>
                      <w:rFonts w:ascii="Times New Roman" w:hAnsi="Times New Roman" w:cs="Times New Roman" w:eastAsia="Times New Roman"/>
                      <w:sz w:val="110"/>
                      <w:szCs w:val="110"/>
                    </w:rPr>
                  </w:pPr>
                  <w:rPr/>
                  <w:r>
                    <w:rPr>
                      <w:rFonts w:ascii="Arial" w:hAnsi="Arial" w:cs="Arial" w:eastAsia="Arial"/>
                      <w:sz w:val="81"/>
                      <w:szCs w:val="81"/>
                      <w:color w:val="3D3D3D"/>
                      <w:spacing w:val="0"/>
                      <w:w w:val="162"/>
                      <w:b/>
                      <w:bCs/>
                      <w:position w:val="24"/>
                    </w:rPr>
                    <w:t>1</w:t>
                  </w:r>
                  <w:r>
                    <w:rPr>
                      <w:rFonts w:ascii="Arial" w:hAnsi="Arial" w:cs="Arial" w:eastAsia="Arial"/>
                      <w:sz w:val="81"/>
                      <w:szCs w:val="81"/>
                      <w:color w:val="3D3D3D"/>
                      <w:spacing w:val="0"/>
                      <w:w w:val="100"/>
                      <w:b/>
                      <w:bCs/>
                      <w:position w:val="24"/>
                    </w:rPr>
                    <w:tab/>
                  </w:r>
                  <w:r>
                    <w:rPr>
                      <w:rFonts w:ascii="Arial" w:hAnsi="Arial" w:cs="Arial" w:eastAsia="Arial"/>
                      <w:sz w:val="81"/>
                      <w:szCs w:val="81"/>
                      <w:color w:val="3D3D3D"/>
                      <w:spacing w:val="0"/>
                      <w:w w:val="100"/>
                      <w:b/>
                      <w:bCs/>
                      <w:position w:val="24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10"/>
                      <w:szCs w:val="110"/>
                      <w:color w:val="828282"/>
                      <w:spacing w:val="0"/>
                      <w:w w:val="200"/>
                      <w:b/>
                      <w:bCs/>
                      <w:position w:val="-1"/>
                    </w:rPr>
                    <w:t>8</w:t>
                  </w:r>
                  <w:r>
                    <w:rPr>
                      <w:rFonts w:ascii="Times New Roman" w:hAnsi="Times New Roman" w:cs="Times New Roman" w:eastAsia="Times New Roman"/>
                      <w:sz w:val="110"/>
                      <w:szCs w:val="11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8.204208pt;margin-top:2.347797pt;width:6.01398pt;height:10.5pt;mso-position-horizontal-relative:page;mso-position-vertical-relative:paragraph;z-index:-15429" type="#_x0000_t202" filled="f" stroked="f">
            <v:textbox inset="0,0,0,0">
              <w:txbxContent>
                <w:p>
                  <w:pPr>
                    <w:spacing w:before="0" w:after="0" w:line="210" w:lineRule="exact"/>
                    <w:ind w:right="-71"/>
                    <w:jc w:val="left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  <w:rPr/>
                  <w:r>
                    <w:rPr>
                      <w:rFonts w:ascii="Arial" w:hAnsi="Arial" w:cs="Arial" w:eastAsia="Arial"/>
                      <w:sz w:val="21"/>
                      <w:szCs w:val="21"/>
                      <w:color w:val="3D3D3D"/>
                      <w:spacing w:val="0"/>
                      <w:w w:val="129"/>
                    </w:rPr>
                    <w:t>il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18"/>
          <w:position w:val="-3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527" w:right="3982"/>
        <w:jc w:val="center"/>
        <w:tabs>
          <w:tab w:pos="3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504.64624pt;margin-top:7.709786pt;width:33.118133pt;height:.1pt;mso-position-horizontal-relative:page;mso-position-vertical-relative:paragraph;z-index:-15440" coordorigin="10093,154" coordsize="662,2">
            <v:shape style="position:absolute;left:10093;top:154;width:662;height:2" coordorigin="10093,154" coordsize="662,0" path="m10093,154l10755,154e" filled="f" stroked="t" strokeweight=".926381pt" strokecolor="#97A0A3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  <w:b/>
          <w:bCs/>
          <w:position w:val="-2"/>
        </w:rPr>
        <w:t>BÜYÜKŞEHIR</w:t>
        <w:tab/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7"/>
          <w:position w:val="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6"/>
          <w:position w:val="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4"/>
        </w:rPr>
        <w:t>iye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8"/>
          <w:position w:val="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8"/>
          <w:position w:val="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4"/>
          <w:w w:val="88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8"/>
          <w:position w:val="4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8"/>
          <w:position w:val="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88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4"/>
        </w:rPr>
        <w:t>/\cil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  <w:position w:val="4"/>
        </w:rPr>
        <w:t>Müdalıale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93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4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4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615" w:right="-20"/>
        <w:jc w:val="left"/>
        <w:tabs>
          <w:tab w:pos="39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3D3D3D"/>
          <w:spacing w:val="0"/>
          <w:w w:val="112"/>
          <w:position w:val="2"/>
        </w:rPr>
        <w:t>BELEDIYESI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  <w:position w:val="0"/>
        </w:rPr>
        <w:t>YANGl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4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Rt\I'ORlJ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79" w:right="-20"/>
        <w:jc w:val="left"/>
        <w:tabs>
          <w:tab w:pos="1280" w:val="left"/>
          <w:tab w:pos="3080" w:val="left"/>
          <w:tab w:pos="5400" w:val="left"/>
          <w:tab w:pos="744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w w:val="68"/>
        </w:rPr>
        <w:t>&gt;la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75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7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18"/>
          <w:w w:val="7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rarilıi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16.05.20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Sım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Nn:3175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72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"/>
          <w:w w:val="7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C1C6C6"/>
          <w:spacing w:val="-4"/>
          <w:w w:val="4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\ildiriı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21:35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5"/>
          <w:szCs w:val="25"/>
          <w:color w:val="3D3D3D"/>
          <w:spacing w:val="0"/>
          <w:w w:val="49"/>
        </w:rPr>
        <w:t>rc:</w:t>
      </w:r>
      <w:r>
        <w:rPr>
          <w:rFonts w:ascii="Times New Roman" w:hAnsi="Times New Roman" w:cs="Times New Roman" w:eastAsia="Times New Roman"/>
          <w:sz w:val="25"/>
          <w:szCs w:val="25"/>
          <w:color w:val="3D3D3D"/>
          <w:spacing w:val="5"/>
          <w:w w:val="49"/>
        </w:rPr>
        <w:t>ı</w:t>
      </w:r>
      <w:r>
        <w:rPr>
          <w:rFonts w:ascii="Times New Roman" w:hAnsi="Times New Roman" w:cs="Times New Roman" w:eastAsia="Times New Roman"/>
          <w:sz w:val="25"/>
          <w:szCs w:val="25"/>
          <w:color w:val="959597"/>
          <w:spacing w:val="0"/>
          <w:w w:val="118"/>
        </w:rPr>
        <w:t>: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0" w:after="0" w:line="202" w:lineRule="exact"/>
        <w:ind w:left="110" w:right="-20"/>
        <w:jc w:val="left"/>
        <w:tabs>
          <w:tab w:pos="1300" w:val="left"/>
          <w:tab w:pos="3080" w:val="left"/>
          <w:tab w:pos="4280" w:val="left"/>
          <w:tab w:pos="54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0"/>
          <w:w w:val="79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93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94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1"/>
          <w:position w:val="1"/>
        </w:rPr>
        <w:t>ıı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2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l'arihi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5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16.05.2017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2"/>
          <w:position w:val="0"/>
        </w:rPr>
        <w:t>!K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1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75"/>
          <w:position w:val="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77"/>
          <w:position w:val="0"/>
        </w:rPr>
        <w:t>ıt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9"/>
          <w:w w:val="7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Nıı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7"/>
          <w:position w:val="0"/>
        </w:rPr>
        <w:t>II!ildiriııı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Inn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39" w:lineRule="auto"/>
        <w:ind w:left="110" w:right="7375" w:firstLine="5"/>
        <w:jc w:val="left"/>
        <w:tabs>
          <w:tab w:pos="13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llildirik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/\dres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0"/>
          <w:w w:val="9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Bavraklı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1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Ozmı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/\Bi\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7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8"/>
          <w:w w:val="7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No:54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4"/>
          <w:position w:val="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"/>
          <w:w w:val="105"/>
          <w:position w:val="1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3"/>
          <w:w w:val="79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3"/>
          <w:w w:val="141"/>
          <w:position w:val="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11"/>
          <w:w w:val="91"/>
          <w:position w:val="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2"/>
          <w:position w:val="1"/>
        </w:rPr>
        <w:t>ııı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/\dres</w:t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95"/>
          <w:position w:val="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82"/>
          <w:position w:val="0"/>
        </w:rPr>
        <w:t>ıı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83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0"/>
        </w:rPr>
        <w:t>nıklı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0"/>
        </w:rPr>
        <w:t>Oza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0"/>
        </w:rPr>
        <w:t>/\BA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2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4"/>
          <w:position w:val="0"/>
        </w:rPr>
        <w:t>Ca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1"/>
          <w:w w:val="95"/>
          <w:position w:val="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71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No:54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15" w:right="-20"/>
        <w:jc w:val="left"/>
        <w:tabs>
          <w:tab w:pos="1300" w:val="left"/>
          <w:tab w:pos="3600" w:val="left"/>
          <w:tab w:pos="4940" w:val="left"/>
          <w:tab w:pos="59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w w:val="80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w w:val="8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10"/>
          <w:w w:val="88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Arial" w:hAnsi="Arial" w:cs="Arial" w:eastAsia="Arial"/>
          <w:sz w:val="16"/>
          <w:szCs w:val="16"/>
          <w:color w:val="828282"/>
          <w:spacing w:val="0"/>
          <w:w w:val="86"/>
        </w:rPr>
        <w:t>:</w:t>
      </w:r>
      <w:r>
        <w:rPr>
          <w:rFonts w:ascii="Arial" w:hAnsi="Arial" w:cs="Arial" w:eastAsia="Arial"/>
          <w:sz w:val="16"/>
          <w:szCs w:val="16"/>
          <w:color w:val="828282"/>
          <w:spacing w:val="-23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545454"/>
          <w:spacing w:val="0"/>
          <w:w w:val="89"/>
          <w:i/>
        </w:rPr>
        <w:t>1</w:t>
      </w:r>
      <w:r>
        <w:rPr>
          <w:rFonts w:ascii="Arial" w:hAnsi="Arial" w:cs="Arial" w:eastAsia="Arial"/>
          <w:sz w:val="16"/>
          <w:szCs w:val="16"/>
          <w:color w:val="545454"/>
          <w:spacing w:val="0"/>
          <w:w w:val="88"/>
          <w:i/>
        </w:rPr>
        <w:t>\</w:t>
      </w:r>
      <w:r>
        <w:rPr>
          <w:rFonts w:ascii="Arial" w:hAnsi="Arial" w:cs="Arial" w:eastAsia="Arial"/>
          <w:sz w:val="16"/>
          <w:szCs w:val="16"/>
          <w:color w:val="545454"/>
          <w:spacing w:val="-23"/>
          <w:w w:val="100"/>
          <w:i/>
        </w:rPr>
        <w:t> </w:t>
      </w:r>
      <w:r>
        <w:rPr>
          <w:rFonts w:ascii="Arial" w:hAnsi="Arial" w:cs="Arial" w:eastAsia="Arial"/>
          <w:sz w:val="16"/>
          <w:szCs w:val="16"/>
          <w:color w:val="6E6E6E"/>
          <w:spacing w:val="0"/>
          <w:w w:val="86"/>
          <w:i/>
        </w:rPr>
        <w:t>ğ</w:t>
      </w:r>
      <w:r>
        <w:rPr>
          <w:rFonts w:ascii="Arial" w:hAnsi="Arial" w:cs="Arial" w:eastAsia="Arial"/>
          <w:sz w:val="16"/>
          <w:szCs w:val="16"/>
          <w:color w:val="6E6E6E"/>
          <w:spacing w:val="-33"/>
          <w:w w:val="100"/>
          <w:i/>
        </w:rPr>
        <w:t> </w:t>
      </w:r>
      <w:r>
        <w:rPr>
          <w:rFonts w:ascii="Arial" w:hAnsi="Arial" w:cs="Arial" w:eastAsia="Arial"/>
          <w:sz w:val="16"/>
          <w:szCs w:val="16"/>
          <w:color w:val="545454"/>
          <w:spacing w:val="0"/>
          <w:w w:val="81"/>
          <w:i/>
        </w:rPr>
        <w:t>;</w:t>
      </w:r>
      <w:r>
        <w:rPr>
          <w:rFonts w:ascii="Arial" w:hAnsi="Arial" w:cs="Arial" w:eastAsia="Arial"/>
          <w:sz w:val="16"/>
          <w:szCs w:val="16"/>
          <w:color w:val="545454"/>
          <w:spacing w:val="7"/>
          <w:w w:val="81"/>
          <w:i/>
        </w:rPr>
        <w:t>ı</w:t>
      </w:r>
      <w:r>
        <w:rPr>
          <w:rFonts w:ascii="Arial" w:hAnsi="Arial" w:cs="Arial" w:eastAsia="Arial"/>
          <w:sz w:val="16"/>
          <w:szCs w:val="16"/>
          <w:color w:val="6E6E6E"/>
          <w:spacing w:val="0"/>
          <w:w w:val="81"/>
          <w:i/>
        </w:rPr>
        <w:t>ç</w:t>
      </w:r>
      <w:r>
        <w:rPr>
          <w:rFonts w:ascii="Arial" w:hAnsi="Arial" w:cs="Arial" w:eastAsia="Arial"/>
          <w:sz w:val="16"/>
          <w:szCs w:val="16"/>
          <w:color w:val="6E6E6E"/>
          <w:spacing w:val="25"/>
          <w:w w:val="81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9"/>
          <w:w w:val="8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8"/>
          <w:w w:val="8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1"/>
        </w:rPr>
        <w:t>ııı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8"/>
          <w:w w:val="74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8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1"/>
        </w:rPr>
        <w:t>ıı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3"/>
          <w:w w:val="9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3"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Sııııfı: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  <w:i/>
        </w:rPr>
        <w:t>1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  <w:i/>
        </w:rPr>
        <w:t>\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  <w:i/>
        </w:rPr>
        <w:tab/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84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11"/>
          <w:w w:val="84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4"/>
        </w:rPr>
        <w:t>ıı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"/>
          <w:w w:val="84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8"/>
          <w:w w:val="84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4"/>
        </w:rPr>
        <w:t>ııı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7"/>
          <w:w w:val="8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:Si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88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" w:after="0" w:line="204" w:lineRule="exact"/>
        <w:ind w:left="115" w:right="-20"/>
        <w:jc w:val="left"/>
        <w:tabs>
          <w:tab w:pos="3560" w:val="left"/>
          <w:tab w:pos="6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1"/>
          <w:w w:val="77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66"/>
        </w:rPr>
        <w:t>ıı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8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9"/>
          <w:w w:val="87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7"/>
        </w:rPr>
        <w:t>ııı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7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7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3"/>
        </w:rPr>
        <w:t>Yııpıııııı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0"/>
          <w:w w:val="8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  <w:position w:val="-1"/>
        </w:rPr>
        <w:t>Kııllanıııı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6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AAAAC"/>
          <w:spacing w:val="0"/>
          <w:w w:val="117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3534" w:right="846"/>
        <w:jc w:val="center"/>
        <w:tabs>
          <w:tab w:pos="598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>lkl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80"/>
          <w:position w:val="-3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79"/>
          <w:position w:val="-3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3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3"/>
        </w:rPr>
        <w:t>ııarım: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5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4"/>
          <w:position w:val="-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79"/>
          <w:position w:val="-3"/>
        </w:rPr>
        <w:t>i!.i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79"/>
          <w:position w:val="-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2"/>
          <w:w w:val="79"/>
          <w:position w:val="-3"/>
        </w:rPr>
        <w:t> 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79"/>
          <w:i/>
          <w:position w:val="-3"/>
        </w:rPr>
        <w:t>1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79"/>
          <w:i/>
          <w:position w:val="-3"/>
        </w:rPr>
        <w:t>\</w:t>
      </w:r>
      <w:r>
        <w:rPr>
          <w:rFonts w:ascii="Arial" w:hAnsi="Arial" w:cs="Arial" w:eastAsia="Arial"/>
          <w:sz w:val="16"/>
          <w:szCs w:val="16"/>
          <w:color w:val="3D3D3D"/>
          <w:spacing w:val="7"/>
          <w:w w:val="79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9"/>
          <w:position w:val="-3"/>
        </w:rPr>
        <w:t>lı;;;ıp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9"/>
          <w:position w:val="-3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0"/>
          <w:w w:val="79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6"/>
          <w:w w:val="100"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828282"/>
          <w:spacing w:val="0"/>
          <w:w w:val="75"/>
          <w:position w:val="-3"/>
        </w:rPr>
        <w:t>...</w:t>
      </w:r>
      <w:r>
        <w:rPr>
          <w:rFonts w:ascii="Arial" w:hAnsi="Arial" w:cs="Arial" w:eastAsia="Arial"/>
          <w:sz w:val="21"/>
          <w:szCs w:val="21"/>
          <w:color w:val="828282"/>
          <w:spacing w:val="-18"/>
          <w:w w:val="75"/>
          <w:position w:val="-3"/>
        </w:rPr>
        <w:t>.</w:t>
      </w:r>
      <w:r>
        <w:rPr>
          <w:rFonts w:ascii="Arial" w:hAnsi="Arial" w:cs="Arial" w:eastAsia="Arial"/>
          <w:sz w:val="21"/>
          <w:szCs w:val="21"/>
          <w:color w:val="545454"/>
          <w:spacing w:val="-10"/>
          <w:w w:val="87"/>
          <w:position w:val="-3"/>
        </w:rPr>
        <w:t>.</w:t>
      </w:r>
      <w:r>
        <w:rPr>
          <w:rFonts w:ascii="Arial" w:hAnsi="Arial" w:cs="Arial" w:eastAsia="Arial"/>
          <w:sz w:val="21"/>
          <w:szCs w:val="21"/>
          <w:color w:val="6E6E6E"/>
          <w:spacing w:val="0"/>
          <w:w w:val="68"/>
          <w:position w:val="-3"/>
        </w:rPr>
        <w:t>.......................</w:t>
      </w:r>
      <w:r>
        <w:rPr>
          <w:rFonts w:ascii="Arial" w:hAnsi="Arial" w:cs="Arial" w:eastAsia="Arial"/>
          <w:sz w:val="21"/>
          <w:szCs w:val="21"/>
          <w:color w:val="6E6E6E"/>
          <w:spacing w:val="-10"/>
          <w:w w:val="68"/>
          <w:position w:val="-3"/>
        </w:rPr>
        <w:t>.</w:t>
      </w:r>
      <w:r>
        <w:rPr>
          <w:rFonts w:ascii="Arial" w:hAnsi="Arial" w:cs="Arial" w:eastAsia="Arial"/>
          <w:sz w:val="21"/>
          <w:szCs w:val="21"/>
          <w:color w:val="AAAAAC"/>
          <w:spacing w:val="-18"/>
          <w:w w:val="109"/>
          <w:position w:val="-3"/>
        </w:rPr>
        <w:t>.</w:t>
      </w:r>
      <w:r>
        <w:rPr>
          <w:rFonts w:ascii="Arial" w:hAnsi="Arial" w:cs="Arial" w:eastAsia="Arial"/>
          <w:sz w:val="21"/>
          <w:szCs w:val="21"/>
          <w:color w:val="6E6E6E"/>
          <w:spacing w:val="0"/>
          <w:w w:val="77"/>
          <w:position w:val="-3"/>
        </w:rPr>
        <w:t>...</w:t>
      </w:r>
      <w:r>
        <w:rPr>
          <w:rFonts w:ascii="Arial" w:hAnsi="Arial" w:cs="Arial" w:eastAsia="Arial"/>
          <w:sz w:val="21"/>
          <w:szCs w:val="21"/>
          <w:color w:val="6E6E6E"/>
          <w:spacing w:val="-18"/>
          <w:w w:val="77"/>
          <w:position w:val="-3"/>
        </w:rPr>
        <w:t>.</w:t>
      </w:r>
      <w:r>
        <w:rPr>
          <w:rFonts w:ascii="Arial" w:hAnsi="Arial" w:cs="Arial" w:eastAsia="Arial"/>
          <w:sz w:val="21"/>
          <w:szCs w:val="21"/>
          <w:color w:val="959597"/>
          <w:spacing w:val="-18"/>
          <w:w w:val="109"/>
          <w:position w:val="-3"/>
        </w:rPr>
        <w:t>.</w:t>
      </w:r>
      <w:r>
        <w:rPr>
          <w:rFonts w:ascii="Arial" w:hAnsi="Arial" w:cs="Arial" w:eastAsia="Arial"/>
          <w:sz w:val="21"/>
          <w:szCs w:val="21"/>
          <w:color w:val="6E6E6E"/>
          <w:spacing w:val="0"/>
          <w:w w:val="75"/>
          <w:position w:val="-3"/>
        </w:rPr>
        <w:t>.</w:t>
      </w:r>
      <w:r>
        <w:rPr>
          <w:rFonts w:ascii="Arial" w:hAnsi="Arial" w:cs="Arial" w:eastAsia="Arial"/>
          <w:sz w:val="21"/>
          <w:szCs w:val="21"/>
          <w:color w:val="6E6E6E"/>
          <w:spacing w:val="-18"/>
          <w:w w:val="75"/>
          <w:position w:val="-3"/>
        </w:rPr>
        <w:t>.</w:t>
      </w:r>
      <w:r>
        <w:rPr>
          <w:rFonts w:ascii="Arial" w:hAnsi="Arial" w:cs="Arial" w:eastAsia="Arial"/>
          <w:sz w:val="21"/>
          <w:szCs w:val="21"/>
          <w:color w:val="AAAAAC"/>
          <w:spacing w:val="-18"/>
          <w:w w:val="109"/>
          <w:position w:val="-3"/>
        </w:rPr>
        <w:t>.</w:t>
      </w:r>
      <w:r>
        <w:rPr>
          <w:rFonts w:ascii="Arial" w:hAnsi="Arial" w:cs="Arial" w:eastAsia="Arial"/>
          <w:sz w:val="21"/>
          <w:szCs w:val="21"/>
          <w:color w:val="6E6E6E"/>
          <w:spacing w:val="0"/>
          <w:w w:val="80"/>
          <w:position w:val="-3"/>
        </w:rPr>
        <w:t>..</w:t>
      </w:r>
      <w:r>
        <w:rPr>
          <w:rFonts w:ascii="Arial" w:hAnsi="Arial" w:cs="Arial" w:eastAsia="Arial"/>
          <w:sz w:val="21"/>
          <w:szCs w:val="21"/>
          <w:color w:val="6E6E6E"/>
          <w:spacing w:val="-27"/>
          <w:w w:val="80"/>
          <w:position w:val="-3"/>
        </w:rPr>
        <w:t>.</w:t>
      </w:r>
      <w:r>
        <w:rPr>
          <w:rFonts w:ascii="Arial" w:hAnsi="Arial" w:cs="Arial" w:eastAsia="Arial"/>
          <w:sz w:val="21"/>
          <w:szCs w:val="21"/>
          <w:color w:val="959597"/>
          <w:spacing w:val="0"/>
          <w:w w:val="78"/>
          <w:position w:val="-3"/>
        </w:rPr>
        <w:t>......</w:t>
      </w:r>
      <w:r>
        <w:rPr>
          <w:rFonts w:ascii="Arial" w:hAnsi="Arial" w:cs="Arial" w:eastAsia="Arial"/>
          <w:sz w:val="21"/>
          <w:szCs w:val="21"/>
          <w:color w:val="959597"/>
          <w:spacing w:val="-37"/>
          <w:w w:val="78"/>
          <w:position w:val="-3"/>
        </w:rPr>
        <w:t>.</w:t>
      </w:r>
      <w:r>
        <w:rPr>
          <w:rFonts w:ascii="Arial" w:hAnsi="Arial" w:cs="Arial" w:eastAsia="Arial"/>
          <w:sz w:val="21"/>
          <w:szCs w:val="21"/>
          <w:color w:val="6E6E6E"/>
          <w:spacing w:val="-5"/>
          <w:w w:val="87"/>
          <w:position w:val="-3"/>
        </w:rPr>
        <w:t>.</w:t>
      </w:r>
      <w:r>
        <w:rPr>
          <w:rFonts w:ascii="Arial" w:hAnsi="Arial" w:cs="Arial" w:eastAsia="Arial"/>
          <w:sz w:val="21"/>
          <w:szCs w:val="21"/>
          <w:color w:val="3D3D3D"/>
          <w:spacing w:val="-10"/>
          <w:w w:val="87"/>
          <w:position w:val="-3"/>
        </w:rPr>
        <w:t>.</w:t>
      </w:r>
      <w:r>
        <w:rPr>
          <w:rFonts w:ascii="Arial" w:hAnsi="Arial" w:cs="Arial" w:eastAsia="Arial"/>
          <w:sz w:val="21"/>
          <w:szCs w:val="21"/>
          <w:color w:val="6E6E6E"/>
          <w:spacing w:val="-10"/>
          <w:w w:val="87"/>
          <w:position w:val="-3"/>
        </w:rPr>
        <w:t>.</w:t>
      </w:r>
      <w:r>
        <w:rPr>
          <w:rFonts w:ascii="Arial" w:hAnsi="Arial" w:cs="Arial" w:eastAsia="Arial"/>
          <w:sz w:val="21"/>
          <w:szCs w:val="21"/>
          <w:color w:val="959597"/>
          <w:spacing w:val="-18"/>
          <w:w w:val="109"/>
          <w:position w:val="-3"/>
        </w:rPr>
        <w:t>.</w:t>
      </w:r>
      <w:r>
        <w:rPr>
          <w:rFonts w:ascii="Arial" w:hAnsi="Arial" w:cs="Arial" w:eastAsia="Arial"/>
          <w:sz w:val="21"/>
          <w:szCs w:val="21"/>
          <w:color w:val="6E6E6E"/>
          <w:spacing w:val="0"/>
          <w:w w:val="78"/>
          <w:position w:val="-3"/>
        </w:rPr>
        <w:t>....</w:t>
      </w:r>
      <w:r>
        <w:rPr>
          <w:rFonts w:ascii="Arial" w:hAnsi="Arial" w:cs="Arial" w:eastAsia="Arial"/>
          <w:sz w:val="21"/>
          <w:szCs w:val="21"/>
          <w:color w:val="6E6E6E"/>
          <w:spacing w:val="-37"/>
          <w:w w:val="78"/>
          <w:position w:val="-3"/>
        </w:rPr>
        <w:t>.</w:t>
      </w:r>
      <w:r>
        <w:rPr>
          <w:rFonts w:ascii="Arial" w:hAnsi="Arial" w:cs="Arial" w:eastAsia="Arial"/>
          <w:sz w:val="21"/>
          <w:szCs w:val="21"/>
          <w:color w:val="959597"/>
          <w:spacing w:val="0"/>
          <w:w w:val="76"/>
          <w:position w:val="-3"/>
        </w:rPr>
        <w:t>.....</w:t>
      </w:r>
      <w:r>
        <w:rPr>
          <w:rFonts w:ascii="Arial" w:hAnsi="Arial" w:cs="Arial" w:eastAsia="Arial"/>
          <w:sz w:val="21"/>
          <w:szCs w:val="21"/>
          <w:color w:val="959597"/>
          <w:spacing w:val="-10"/>
          <w:w w:val="76"/>
          <w:position w:val="-3"/>
        </w:rPr>
        <w:t>.</w:t>
      </w:r>
      <w:r>
        <w:rPr>
          <w:rFonts w:ascii="Arial" w:hAnsi="Arial" w:cs="Arial" w:eastAsia="Arial"/>
          <w:sz w:val="21"/>
          <w:szCs w:val="21"/>
          <w:color w:val="6E6E6E"/>
          <w:spacing w:val="0"/>
          <w:w w:val="80"/>
          <w:position w:val="-3"/>
        </w:rPr>
        <w:t>..</w:t>
      </w:r>
      <w:r>
        <w:rPr>
          <w:rFonts w:ascii="Arial" w:hAnsi="Arial" w:cs="Arial" w:eastAsia="Arial"/>
          <w:sz w:val="21"/>
          <w:szCs w:val="21"/>
          <w:color w:val="6E6E6E"/>
          <w:spacing w:val="-18"/>
          <w:w w:val="80"/>
          <w:position w:val="-3"/>
        </w:rPr>
        <w:t>.</w:t>
      </w:r>
      <w:r>
        <w:rPr>
          <w:rFonts w:ascii="Arial" w:hAnsi="Arial" w:cs="Arial" w:eastAsia="Arial"/>
          <w:sz w:val="21"/>
          <w:szCs w:val="21"/>
          <w:color w:val="AAAAAC"/>
          <w:spacing w:val="-20"/>
          <w:w w:val="109"/>
          <w:position w:val="-3"/>
        </w:rPr>
        <w:t>.</w:t>
      </w:r>
      <w:r>
        <w:rPr>
          <w:rFonts w:ascii="Arial" w:hAnsi="Arial" w:cs="Arial" w:eastAsia="Arial"/>
          <w:sz w:val="21"/>
          <w:szCs w:val="21"/>
          <w:color w:val="828282"/>
          <w:spacing w:val="0"/>
          <w:w w:val="77"/>
          <w:position w:val="-3"/>
        </w:rPr>
        <w:t>......</w:t>
      </w:r>
      <w:r>
        <w:rPr>
          <w:rFonts w:ascii="Arial" w:hAnsi="Arial" w:cs="Arial" w:eastAsia="Arial"/>
          <w:sz w:val="21"/>
          <w:szCs w:val="21"/>
          <w:color w:val="828282"/>
          <w:spacing w:val="-27"/>
          <w:w w:val="77"/>
          <w:position w:val="-3"/>
        </w:rPr>
        <w:t>.</w:t>
      </w:r>
      <w:r>
        <w:rPr>
          <w:rFonts w:ascii="Arial" w:hAnsi="Arial" w:cs="Arial" w:eastAsia="Arial"/>
          <w:sz w:val="21"/>
          <w:szCs w:val="21"/>
          <w:color w:val="AAAAAC"/>
          <w:spacing w:val="0"/>
          <w:w w:val="80"/>
          <w:position w:val="-3"/>
        </w:rPr>
        <w:t>..</w:t>
      </w:r>
      <w:r>
        <w:rPr>
          <w:rFonts w:ascii="Arial" w:hAnsi="Arial" w:cs="Arial" w:eastAsia="Arial"/>
          <w:sz w:val="21"/>
          <w:szCs w:val="21"/>
          <w:color w:val="AAAAAC"/>
          <w:spacing w:val="-10"/>
          <w:w w:val="80"/>
          <w:position w:val="-3"/>
        </w:rPr>
        <w:t>.</w:t>
      </w:r>
      <w:r>
        <w:rPr>
          <w:rFonts w:ascii="Arial" w:hAnsi="Arial" w:cs="Arial" w:eastAsia="Arial"/>
          <w:sz w:val="21"/>
          <w:szCs w:val="21"/>
          <w:color w:val="6E6E6E"/>
          <w:spacing w:val="0"/>
          <w:w w:val="76"/>
          <w:position w:val="-3"/>
        </w:rPr>
        <w:t>.......</w:t>
      </w:r>
      <w:r>
        <w:rPr>
          <w:rFonts w:ascii="Arial" w:hAnsi="Arial" w:cs="Arial" w:eastAsia="Arial"/>
          <w:sz w:val="21"/>
          <w:szCs w:val="21"/>
          <w:color w:val="6E6E6E"/>
          <w:spacing w:val="-27"/>
          <w:w w:val="76"/>
          <w:position w:val="-3"/>
        </w:rPr>
        <w:t>.</w:t>
      </w:r>
      <w:r>
        <w:rPr>
          <w:rFonts w:ascii="Arial" w:hAnsi="Arial" w:cs="Arial" w:eastAsia="Arial"/>
          <w:sz w:val="21"/>
          <w:szCs w:val="21"/>
          <w:color w:val="959597"/>
          <w:spacing w:val="0"/>
          <w:w w:val="93"/>
          <w:position w:val="-3"/>
        </w:rPr>
        <w:t>.</w:t>
      </w:r>
      <w:r>
        <w:rPr>
          <w:rFonts w:ascii="Arial" w:hAnsi="Arial" w:cs="Arial" w:eastAsia="Arial"/>
          <w:sz w:val="21"/>
          <w:szCs w:val="21"/>
          <w:color w:val="959597"/>
          <w:spacing w:val="-32"/>
          <w:w w:val="93"/>
          <w:position w:val="-3"/>
        </w:rPr>
        <w:t>.</w:t>
      </w:r>
      <w:r>
        <w:rPr>
          <w:rFonts w:ascii="Arial" w:hAnsi="Arial" w:cs="Arial" w:eastAsia="Arial"/>
          <w:sz w:val="21"/>
          <w:szCs w:val="21"/>
          <w:color w:val="6E6E6E"/>
          <w:spacing w:val="0"/>
          <w:w w:val="87"/>
          <w:position w:val="-3"/>
        </w:rPr>
        <w:t>..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391" w:lineRule="exact"/>
        <w:ind w:left="4300" w:right="1588"/>
        <w:jc w:val="center"/>
        <w:tabs>
          <w:tab w:pos="4880" w:val="left"/>
          <w:tab w:pos="65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44"/>
          <w:szCs w:val="44"/>
          <w:color w:val="3D3D3D"/>
          <w:spacing w:val="0"/>
          <w:w w:val="53"/>
        </w:rPr>
        <w:t>ı</w:t>
      </w:r>
      <w:r>
        <w:rPr>
          <w:rFonts w:ascii="Arial" w:hAnsi="Arial" w:cs="Arial" w:eastAsia="Arial"/>
          <w:sz w:val="44"/>
          <w:szCs w:val="44"/>
          <w:color w:val="3D3D3D"/>
          <w:spacing w:val="-57"/>
          <w:w w:val="53"/>
        </w:rPr>
        <w:t> </w:t>
      </w:r>
      <w:r>
        <w:rPr>
          <w:rFonts w:ascii="Arial" w:hAnsi="Arial" w:cs="Arial" w:eastAsia="Arial"/>
          <w:sz w:val="44"/>
          <w:szCs w:val="44"/>
          <w:color w:val="3D3D3D"/>
          <w:spacing w:val="0"/>
          <w:w w:val="100"/>
        </w:rPr>
        <w:tab/>
      </w:r>
      <w:r>
        <w:rPr>
          <w:rFonts w:ascii="Arial" w:hAnsi="Arial" w:cs="Arial" w:eastAsia="Arial"/>
          <w:sz w:val="44"/>
          <w:szCs w:val="44"/>
          <w:color w:val="3D3D3D"/>
          <w:spacing w:val="0"/>
          <w:w w:val="53"/>
        </w:rPr>
        <w:t>ı</w:t>
      </w:r>
      <w:r>
        <w:rPr>
          <w:rFonts w:ascii="Arial" w:hAnsi="Arial" w:cs="Arial" w:eastAsia="Arial"/>
          <w:sz w:val="44"/>
          <w:szCs w:val="44"/>
          <w:color w:val="3D3D3D"/>
          <w:spacing w:val="0"/>
          <w:w w:val="100"/>
        </w:rPr>
        <w:tab/>
      </w:r>
      <w:r>
        <w:rPr>
          <w:rFonts w:ascii="Arial" w:hAnsi="Arial" w:cs="Arial" w:eastAsia="Arial"/>
          <w:sz w:val="44"/>
          <w:szCs w:val="44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2"/>
          <w:w w:val="77"/>
          <w:position w:val="1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88"/>
          <w:position w:val="1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32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4"/>
          <w:position w:val="1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6"/>
          <w:w w:val="84"/>
          <w:position w:val="1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4"/>
          <w:w w:val="84"/>
          <w:position w:val="1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4"/>
          <w:position w:val="11"/>
        </w:rPr>
        <w:t>ıııı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4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"/>
          <w:w w:val="84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1"/>
        </w:rPr>
        <w:t>Kııntnıll\ltına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  <w:position w:val="1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  <w:position w:val="11"/>
        </w:rPr>
        <w:t>\lıııa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5"/>
          <w:w w:val="91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6"/>
          <w:position w:val="11"/>
        </w:rPr>
        <w:t>:2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6"/>
          <w:position w:val="1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4"/>
          <w:w w:val="76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6"/>
          <w:position w:val="11"/>
        </w:rPr>
        <w:t>:3X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110" w:right="-20"/>
        <w:jc w:val="left"/>
        <w:tabs>
          <w:tab w:pos="2080" w:val="left"/>
          <w:tab w:pos="56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7"/>
          <w:w w:val="74"/>
          <w:position w:val="2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11"/>
          <w:w w:val="68"/>
          <w:position w:val="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3"/>
          <w:w w:val="83"/>
          <w:position w:val="2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88"/>
          <w:position w:val="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3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1"/>
          <w:position w:val="2"/>
        </w:rPr>
        <w:t>ıı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5"/>
          <w:w w:val="71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81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4"/>
          <w:position w:val="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45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9"/>
          <w:w w:val="4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1"/>
          <w:position w:val="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  <w:t>Kiracı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2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100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959597"/>
          <w:spacing w:val="0"/>
          <w:w w:val="102"/>
          <w:position w:val="0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71" w:lineRule="exact"/>
        <w:ind w:left="208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545454"/>
          <w:w w:val="54"/>
          <w:position w:val="-1"/>
        </w:rPr>
        <w:t>ll\</w:t>
      </w:r>
      <w:r>
        <w:rPr>
          <w:rFonts w:ascii="Times New Roman" w:hAnsi="Times New Roman" w:cs="Times New Roman" w:eastAsia="Times New Roman"/>
          <w:sz w:val="25"/>
          <w:szCs w:val="25"/>
          <w:color w:val="545454"/>
          <w:spacing w:val="-38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3"/>
          <w:position w:val="-1"/>
        </w:rPr>
        <w:t>n</w:t>
      </w:r>
      <w:r>
        <w:rPr>
          <w:rFonts w:ascii="Arial" w:hAnsi="Arial" w:cs="Arial" w:eastAsia="Arial"/>
          <w:sz w:val="16"/>
          <w:szCs w:val="16"/>
          <w:color w:val="3D3D3D"/>
          <w:spacing w:val="7"/>
          <w:w w:val="102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56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3"/>
          <w:position w:val="-1"/>
        </w:rPr>
        <w:t>ri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7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28282"/>
          <w:spacing w:val="0"/>
          <w:w w:val="132"/>
          <w:position w:val="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828282"/>
          <w:spacing w:val="-10"/>
          <w:w w:val="132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0"/>
        </w:rPr>
        <w:t>I: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  <w:position w:val="0"/>
        </w:rPr>
        <w:t>Mehmet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7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YARI\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MIŞ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2188" w:right="-20"/>
        <w:jc w:val="left"/>
        <w:tabs>
          <w:tab w:pos="4580" w:val="left"/>
          <w:tab w:pos="74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w w:val="233"/>
          <w:position w:val="-1"/>
        </w:rPr>
        <w:t>rı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7"/>
          <w:w w:val="233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51"/>
          <w:position w:val="-1"/>
        </w:rPr>
        <w:t>ı,: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  <w:position w:val="-1"/>
        </w:rPr>
        <w:t>Sayı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0"/>
          <w:w w:val="96"/>
          <w:position w:val="-1"/>
        </w:rPr>
        <w:t>s</w:t>
      </w:r>
      <w:r>
        <w:rPr>
          <w:rFonts w:ascii="Arial" w:hAnsi="Arial" w:cs="Arial" w:eastAsia="Arial"/>
          <w:sz w:val="16"/>
          <w:szCs w:val="16"/>
          <w:color w:val="3D3D3D"/>
          <w:spacing w:val="-5"/>
          <w:w w:val="173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100"/>
          <w:b/>
          <w:bCs/>
          <w:position w:val="0"/>
        </w:rPr>
        <w:t>ı</w:t>
      </w:r>
      <w:r>
        <w:rPr>
          <w:rFonts w:ascii="Arial" w:hAnsi="Arial" w:cs="Arial" w:eastAsia="Arial"/>
          <w:sz w:val="22"/>
          <w:szCs w:val="22"/>
          <w:color w:val="3D3D3D"/>
          <w:spacing w:val="-48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100"/>
          <w:b/>
          <w:bCs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37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7"/>
          <w:w w:val="136"/>
          <w:position w:val="0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2"/>
          <w:position w:val="0"/>
        </w:rPr>
        <w:t>ıkı!i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0"/>
        </w:rPr>
        <w:t>Grupta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2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0"/>
        </w:rPr>
        <w:t>çı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8"/>
          <w:w w:val="93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67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4"/>
          <w:position w:val="0"/>
        </w:rPr>
        <w:t>21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:36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7"/>
          <w:w w:val="81"/>
          <w:position w:val="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88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9"/>
          <w:position w:val="0"/>
        </w:rPr>
        <w:t>rı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9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5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  <w:position w:val="0"/>
        </w:rPr>
        <w:t>Sııati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0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9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0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21:.37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184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6E6E6E"/>
          <w:spacing w:val="-2"/>
          <w:w w:val="155"/>
          <w:position w:val="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8"/>
          <w:position w:val="2"/>
        </w:rPr>
        <w:t>iden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98"/>
          <w:position w:val="0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3"/>
          <w:w w:val="19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0"/>
        </w:rPr>
        <w:t>Phıkası: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92"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100"/>
          <w:position w:val="0"/>
        </w:rPr>
        <w:t>ı:</w:t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100"/>
          <w:position w:val="0"/>
        </w:rPr>
        <w:t>c</w:t>
      </w:r>
      <w:r>
        <w:rPr>
          <w:rFonts w:ascii="Arial" w:hAnsi="Arial" w:cs="Arial" w:eastAsia="Arial"/>
          <w:sz w:val="21"/>
          <w:szCs w:val="21"/>
          <w:color w:val="3D3D3D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646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68" w:lineRule="exact"/>
        <w:ind w:left="110" w:right="-20"/>
        <w:jc w:val="left"/>
        <w:tabs>
          <w:tab w:pos="4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9"/>
          <w:w w:val="9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  <w:position w:val="-1"/>
        </w:rPr>
        <w:t>lektri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5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  <w:position w:val="-1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4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4573" w:right="4325"/>
        <w:jc w:val="center"/>
        <w:tabs>
          <w:tab w:pos="6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1121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\cil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1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1"/>
        </w:rPr>
        <w:t>Ge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6"/>
          <w:w w:val="94"/>
          <w:position w:val="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4"/>
          <w:w w:val="94"/>
          <w:position w:val="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0"/>
          <w:w w:val="126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4558" w:right="448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w w:val="87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w w:val="86"/>
        </w:rPr>
        <w:t>\nıııi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9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6"/>
          <w:w w:val="9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t-.Jandarnıa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Ge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7"/>
          <w:w w:val="94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3"/>
          <w:w w:val="94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aaıi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59597"/>
          <w:spacing w:val="0"/>
          <w:w w:val="14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40" w:lineRule="auto"/>
        <w:ind w:left="2106" w:right="-20"/>
        <w:jc w:val="left"/>
        <w:tabs>
          <w:tab w:pos="4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w w:val="97"/>
        </w:rPr>
        <w:t>l'c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98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9"/>
          <w:w w:val="127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7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6"/>
        </w:rPr>
        <w:t>lııcl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84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5"/>
          <w:w w:val="5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18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5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92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47"/>
        </w:rPr>
        <w:t>ı.ı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0"/>
          <w:w w:val="44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89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7"/>
          <w:w w:val="88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56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4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240" w:lineRule="auto"/>
        <w:ind w:left="110" w:right="-20"/>
        <w:jc w:val="left"/>
        <w:tabs>
          <w:tab w:pos="2080" w:val="left"/>
          <w:tab w:pos="4600" w:val="left"/>
          <w:tab w:pos="74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9"/>
          <w:position w:val="1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34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45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13"/>
          <w:w w:val="164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  <w:position w:val="1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Gilınişsc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2"/>
          <w:position w:val="0"/>
        </w:rPr>
        <w:t>!'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51"/>
          <w:position w:val="0"/>
        </w:rPr>
        <w:t>&gt;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10"/>
          <w:w w:val="104"/>
          <w:position w:val="0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3"/>
          <w:position w:val="0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  <w:position w:val="0"/>
        </w:rPr>
        <w:t>Saaıi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3"/>
          <w:position w:val="0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3"/>
          <w:position w:val="0"/>
        </w:rPr>
        <w:t>\raı;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2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6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  <w:position w:val="0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7"/>
          <w:w w:val="100"/>
          <w:position w:val="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rsonel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  <w:position w:val="0"/>
        </w:rPr>
        <w:t>Sayıs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95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959597"/>
          <w:spacing w:val="0"/>
          <w:w w:val="141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left="210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w w:val="6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60"/>
        </w:rPr>
        <w:t>&gt;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5"/>
          <w:w w:val="69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5"/>
        </w:rPr>
        <w:t>\nl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3"/>
          <w:w w:val="85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1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" w:after="0" w:line="245" w:lineRule="auto"/>
        <w:ind w:left="2106" w:right="7111" w:firstLine="-23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w w:val="66"/>
        </w:rPr>
        <w:t>IY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w w:val="6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5"/>
          <w:w w:val="85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dııı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94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67"/>
        </w:rPr>
        <w:t>ıt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Gelen!\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2"/>
        </w:rPr>
        <w:t>t: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8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5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\ıniriniıı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9"/>
        </w:rPr>
        <w:t>/\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3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"/>
          <w:w w:val="10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2"/>
          <w:w w:val="95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9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0"/>
          <w:w w:val="14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40" w:lineRule="auto"/>
        <w:ind w:left="170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</w:rPr>
        <w:t>!ayı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4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9"/>
        </w:rPr>
        <w:t>Ciürlildiiğ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9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9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89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7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5"/>
        </w:rPr>
        <w:t>varıldığında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5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duma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2"/>
        </w:rPr>
        <w:t>lı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8"/>
          <w:w w:val="8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2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1"/>
          <w:w w:val="8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yanınakla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9" w:lineRule="exact"/>
        <w:ind w:left="4560" w:right="410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6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"/>
          <w:w w:val="86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9"/>
          <w:w w:val="86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6"/>
          <w:position w:val="-1"/>
        </w:rPr>
        <w:t>ııcli\rım:dc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4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-1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8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-1"/>
        </w:rPr>
        <w:t>söndliriicii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101" w:right="-20"/>
        <w:jc w:val="left"/>
        <w:tabs>
          <w:tab w:pos="4580" w:val="left"/>
          <w:tab w:pos="6460" w:val="left"/>
          <w:tab w:pos="7980" w:val="left"/>
          <w:tab w:pos="95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1"/>
          <w:w w:val="88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"/>
          <w:w w:val="8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5"/>
          <w:w w:val="88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8"/>
        </w:rPr>
        <w:t>ııd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8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8"/>
        </w:rPr>
        <w:t>irıı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5"/>
          <w:w w:val="8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88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14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Tiirii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3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3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>nı3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4"/>
          <w:position w:val="-3"/>
        </w:rPr>
        <w:t>IKöpi\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4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36"/>
          <w:w w:val="84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1"/>
          <w:w w:val="72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959597"/>
          <w:spacing w:val="0"/>
          <w:w w:val="143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959597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959597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67"/>
          <w:position w:val="-3"/>
        </w:rPr>
        <w:t>IK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0"/>
          <w:w w:val="95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-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76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  <w:position w:val="-3"/>
        </w:rPr>
        <w:t>.T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2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  <w:position w:val="-3"/>
        </w:rPr>
        <w:t>ıt.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  <w:position w:val="-3"/>
        </w:rPr>
      </w:r>
      <w:r>
        <w:rPr>
          <w:rFonts w:ascii="Arial" w:hAnsi="Arial" w:cs="Arial" w:eastAsia="Arial"/>
          <w:sz w:val="25"/>
          <w:szCs w:val="25"/>
          <w:color w:val="6E6E6E"/>
          <w:spacing w:val="0"/>
          <w:w w:val="53"/>
          <w:i/>
          <w:position w:val="-3"/>
        </w:rPr>
        <w:t>K</w:t>
      </w:r>
      <w:r>
        <w:rPr>
          <w:rFonts w:ascii="Arial" w:hAnsi="Arial" w:cs="Arial" w:eastAsia="Arial"/>
          <w:sz w:val="25"/>
          <w:szCs w:val="25"/>
          <w:color w:val="6E6E6E"/>
          <w:spacing w:val="5"/>
          <w:w w:val="53"/>
          <w:i/>
          <w:position w:val="-3"/>
        </w:rPr>
        <w:t>:</w:t>
      </w:r>
      <w:r>
        <w:rPr>
          <w:rFonts w:ascii="Arial" w:hAnsi="Arial" w:cs="Arial" w:eastAsia="Arial"/>
          <w:sz w:val="25"/>
          <w:szCs w:val="25"/>
          <w:color w:val="545454"/>
          <w:spacing w:val="0"/>
          <w:w w:val="102"/>
          <w:i/>
          <w:position w:val="-3"/>
        </w:rPr>
        <w:t>m</w:t>
      </w:r>
      <w:r>
        <w:rPr>
          <w:rFonts w:ascii="Arial" w:hAnsi="Arial" w:cs="Arial" w:eastAsia="Arial"/>
          <w:sz w:val="25"/>
          <w:szCs w:val="25"/>
          <w:color w:val="545454"/>
          <w:spacing w:val="-11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2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2"/>
          <w:w w:val="97"/>
          <w:position w:val="-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959597"/>
          <w:spacing w:val="0"/>
          <w:w w:val="119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87" w:lineRule="exact"/>
        <w:ind w:left="4612" w:right="-20"/>
        <w:jc w:val="left"/>
        <w:tabs>
          <w:tab w:pos="6460" w:val="left"/>
          <w:tab w:pos="7980" w:val="left"/>
          <w:tab w:pos="948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2"/>
          <w:szCs w:val="22"/>
          <w:color w:val="3D3D3D"/>
          <w:spacing w:val="0"/>
          <w:w w:val="100"/>
          <w:b/>
          <w:bCs/>
          <w:position w:val="4"/>
        </w:rPr>
        <w:t>ı</w:t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100"/>
          <w:b/>
          <w:bCs/>
          <w:position w:val="4"/>
        </w:rPr>
        <w:tab/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100"/>
          <w:b/>
          <w:bCs/>
          <w:position w:val="4"/>
        </w:rPr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61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6E6E6E"/>
          <w:spacing w:val="0"/>
          <w:w w:val="100"/>
          <w:b/>
          <w:bCs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6E6E6E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6E6E6E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25"/>
          <w:szCs w:val="25"/>
          <w:color w:val="6E6E6E"/>
          <w:spacing w:val="0"/>
          <w:w w:val="187"/>
          <w:i/>
          <w:position w:val="-1"/>
        </w:rPr>
        <w:t>l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59" w:lineRule="exact"/>
        <w:ind w:left="218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8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lımdalı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içindeki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ağaç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kısme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3"/>
        </w:rPr>
        <w:t>yanmıştır.Zanı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34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yoktu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2" w:lineRule="exact"/>
        <w:ind w:left="10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4"/>
          <w:w w:val="83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8"/>
          <w:w w:val="83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0"/>
          <w:w w:val="8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1"/>
          <w:w w:val="8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3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0"/>
          <w:w w:val="8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78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nı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Snnundaki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Ilasar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3" w:lineRule="exact"/>
        <w:ind w:left="11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w w:val="85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72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nııııu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210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w w:val="82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w w:val="8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4"/>
          <w:w w:val="9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0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9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8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8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4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başlangıcını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Inırdalı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8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içinde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ağacı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dalında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0"/>
        </w:rPr>
        <w:t>göriilıııii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02" w:lineRule="exact"/>
        <w:ind w:left="2143" w:right="56" w:firstLine="-2029"/>
        <w:jc w:val="left"/>
        <w:tabs>
          <w:tab w:pos="2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8"/>
          <w:w w:val="70"/>
          <w:position w:val="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3"/>
          <w:position w:val="1"/>
        </w:rPr>
        <w:t>angııı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5"/>
          <w:position w:val="1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5"/>
          <w:position w:val="1"/>
        </w:rPr>
        <w:t>,.'ıkı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5"/>
          <w:position w:val="1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0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45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2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68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4"/>
          <w:w w:val="11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  <w:position w:val="0"/>
        </w:rPr>
        <w:t>tırımı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  <w:position w:val="0"/>
        </w:rPr>
        <w:t>sonışlurıııada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  <w:position w:val="0"/>
        </w:rPr>
        <w:t>gliııd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  <w:position w:val="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  <w:position w:val="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  <w:position w:val="0"/>
        </w:rPr>
        <w:t>saatlerinde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2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  <w:position w:val="0"/>
        </w:rPr>
        <w:t>lıurdalıkta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çıka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0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7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ata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  <w:position w:val="0"/>
        </w:rPr>
        <w:t>kıvılcııııları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7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93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93"/>
          <w:position w:val="0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  <w:position w:val="0"/>
        </w:rPr>
        <w:t>aca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1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sirayel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etmesi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  <w:position w:val="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  <w:position w:val="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9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yangın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33"/>
          <w:position w:val="0"/>
        </w:rPr>
        <w:t>ıktığı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3"/>
          <w:w w:val="13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  <w:position w:val="0"/>
        </w:rPr>
        <w:t>kancıaline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01" w:right="-20"/>
        <w:jc w:val="left"/>
        <w:tabs>
          <w:tab w:pos="2080" w:val="left"/>
          <w:tab w:pos="6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4"/>
          <w:w w:val="99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5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gortalı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6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6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irkcli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2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1"/>
        </w:rPr>
        <w:t>\clı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!Bedel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98" w:after="0" w:line="240" w:lineRule="auto"/>
        <w:ind w:left="14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8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8"/>
        </w:rPr>
        <w:t>jcrcı,: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3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9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3" w:after="0" w:line="198" w:lineRule="exact"/>
        <w:ind w:left="133" w:right="6520" w:firstLine="-28"/>
        <w:jc w:val="left"/>
        <w:tabs>
          <w:tab w:pos="2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E6E6E"/>
          <w:w w:val="78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w w:val="7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2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Kiıııc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llurd&lt;ılı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giicvlilcrinc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6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edild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lesliııı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89" w:lineRule="exact"/>
        <w:ind w:left="101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828282"/>
          <w:spacing w:val="0"/>
          <w:w w:val="275"/>
          <w:position w:val="-5"/>
        </w:rPr>
        <w:t>-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80" w:bottom="280" w:left="520" w:right="200"/>
        </w:sectPr>
      </w:pPr>
      <w:rPr/>
    </w:p>
    <w:p>
      <w:pPr>
        <w:spacing w:before="0" w:after="0" w:line="174" w:lineRule="exact"/>
        <w:ind w:left="110" w:right="-67"/>
        <w:jc w:val="left"/>
        <w:tabs>
          <w:tab w:pos="600" w:val="left"/>
          <w:tab w:pos="2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2"/>
          <w:position w:val="-1"/>
        </w:rPr>
        <w:t>I:k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2"/>
          <w:position w:val="-1"/>
        </w:rPr>
        <w:t>Düııi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82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82"/>
          <w:position w:val="-1"/>
        </w:rPr>
        <w:t>ş!1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29"/>
          <w:w w:val="8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5"/>
          <w:position w:val="-1"/>
        </w:rPr>
        <w:t>!'ari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1"/>
          <w:position w:val="-1"/>
        </w:rPr>
        <w:t>lı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1"/>
          <w:position w:val="-1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7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16.05.2017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w w:val="93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w w:val="94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4"/>
          <w:w w:val="87"/>
          <w:position w:val="-1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7"/>
          <w:position w:val="-1"/>
        </w:rPr>
        <w:t>ııi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87"/>
          <w:position w:val="-1"/>
        </w:rPr>
        <w:t>:22: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87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17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20" w:right="200"/>
          <w:cols w:num="2" w:equalWidth="0">
            <w:col w:w="3490" w:space="2419"/>
            <w:col w:w="5291"/>
          </w:cols>
        </w:sectPr>
      </w:pPr>
      <w:rPr/>
    </w:p>
    <w:p>
      <w:pPr>
        <w:spacing w:before="0" w:after="0" w:line="227" w:lineRule="exact"/>
        <w:ind w:left="101" w:right="-20"/>
        <w:jc w:val="left"/>
        <w:tabs>
          <w:tab w:pos="960" w:val="left"/>
          <w:tab w:pos="1460" w:val="left"/>
          <w:tab w:pos="2160" w:val="left"/>
          <w:tab w:pos="8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84"/>
        </w:rPr>
        <w:t>"V;;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1"/>
          <w:w w:val="84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4"/>
        </w:rPr>
        <w:t>rsa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6"/>
          <w:w w:val="8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545454"/>
          <w:spacing w:val="0"/>
          <w:w w:val="100"/>
        </w:rPr>
        <w:t>üın</w:t>
      </w:r>
      <w:r>
        <w:rPr>
          <w:rFonts w:ascii="Arial" w:hAnsi="Arial" w:cs="Arial" w:eastAsia="Arial"/>
          <w:sz w:val="22"/>
          <w:szCs w:val="22"/>
          <w:color w:val="545454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Yanılı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56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iDJ: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85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Kil':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6"/>
          <w:position w:val="-1"/>
        </w:rPr>
        <w:t>Postıı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6"/>
          <w:position w:val="-1"/>
        </w:rPr>
        <w:t>1J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5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84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-30"/>
          <w:w w:val="56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27"/>
          <w:w w:val="138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  <w:position w:val="-1"/>
        </w:rPr>
        <w:t>ıklı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ON/\YI.t\Vt\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1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04" w:lineRule="exact"/>
        <w:ind w:left="2222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3.65387pt;margin-top:20.953325pt;width:25.39026pt;height:9pt;mso-position-horizontal-relative:page;mso-position-vertical-relative:paragraph;z-index:-15428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545454"/>
                      <w:spacing w:val="0"/>
                      <w:w w:val="100"/>
                      <w:i/>
                    </w:rPr>
                    <w:t>(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545454"/>
                      <w:spacing w:val="0"/>
                      <w:w w:val="100"/>
                      <w:i/>
                    </w:rPr>
                    <w:t> 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545454"/>
                      <w:spacing w:val="36"/>
                      <w:w w:val="100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545454"/>
                      <w:spacing w:val="0"/>
                      <w:w w:val="79"/>
                      <w:i/>
                    </w:rPr>
                    <w:t>1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545454"/>
                      <w:spacing w:val="11"/>
                      <w:w w:val="79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D3D3D"/>
                      <w:spacing w:val="0"/>
                      <w:w w:val="100"/>
                    </w:rPr>
                    <w:t>2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D3D3D"/>
                      <w:spacing w:val="-1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D3D3D"/>
                      <w:spacing w:val="0"/>
                      <w:w w:val="57"/>
                    </w:rPr>
                    <w:t>)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9"/>
          <w:position w:val="-8"/>
        </w:rPr>
        <w:t>Gitıııişse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9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7"/>
          <w:w w:val="89"/>
          <w:position w:val="-8"/>
        </w:rPr>
        <w:t> 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89"/>
          <w:position w:val="-8"/>
        </w:rPr>
        <w:t>Cls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89"/>
          <w:position w:val="-8"/>
        </w:rPr>
        <w:t>t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89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  <w:position w:val="-8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0"/>
          <w:w w:val="100"/>
          <w:position w:val="-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-3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6"/>
          <w:position w:val="-8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6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5"/>
          <w:w w:val="86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6"/>
          <w:position w:val="-8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5"/>
          <w:w w:val="86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8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20" w:right="2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92" w:lineRule="atLeast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55"/>
        </w:rPr>
        <w:t>,_,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317" w:lineRule="exact"/>
        <w:ind w:right="-20"/>
        <w:jc w:val="left"/>
        <w:tabs>
          <w:tab w:pos="4100" w:val="left"/>
        </w:tabs>
        <w:rPr>
          <w:rFonts w:ascii="Times New Roman" w:hAnsi="Times New Roman" w:cs="Times New Roman" w:eastAsia="Times New Roman"/>
          <w:sz w:val="46"/>
          <w:szCs w:val="46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AAAAAC"/>
          <w:spacing w:val="0"/>
          <w:w w:val="435"/>
          <w:position w:val="-7"/>
        </w:rPr>
        <w:t>,</w:t>
      </w:r>
      <w:r>
        <w:rPr>
          <w:rFonts w:ascii="Arial" w:hAnsi="Arial" w:cs="Arial" w:eastAsia="Arial"/>
          <w:sz w:val="15"/>
          <w:szCs w:val="15"/>
          <w:color w:val="AAAAAC"/>
          <w:spacing w:val="7"/>
          <w:w w:val="435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3"/>
        </w:rPr>
        <w:t>EkipAm;c;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3"/>
        </w:rPr>
      </w:r>
      <w:r>
        <w:rPr>
          <w:rFonts w:ascii="Arial" w:hAnsi="Arial" w:cs="Arial" w:eastAsia="Arial"/>
          <w:sz w:val="29"/>
          <w:szCs w:val="29"/>
          <w:color w:val="3D3D3D"/>
          <w:spacing w:val="0"/>
          <w:w w:val="53"/>
          <w:b/>
          <w:bCs/>
          <w:position w:val="-12"/>
        </w:rPr>
        <w:t>1</w:t>
      </w:r>
      <w:r>
        <w:rPr>
          <w:rFonts w:ascii="Arial" w:hAnsi="Arial" w:cs="Arial" w:eastAsia="Arial"/>
          <w:sz w:val="29"/>
          <w:szCs w:val="29"/>
          <w:color w:val="3D3D3D"/>
          <w:spacing w:val="26"/>
          <w:w w:val="53"/>
          <w:b/>
          <w:bCs/>
          <w:position w:val="-12"/>
        </w:rPr>
        <w:t> </w:t>
      </w:r>
      <w:r>
        <w:rPr>
          <w:rFonts w:ascii="Arial" w:hAnsi="Arial" w:cs="Arial" w:eastAsia="Arial"/>
          <w:sz w:val="29"/>
          <w:szCs w:val="29"/>
          <w:color w:val="3D3D3D"/>
          <w:spacing w:val="0"/>
          <w:w w:val="53"/>
          <w:b/>
          <w:bCs/>
          <w:position w:val="-12"/>
        </w:rPr>
        <w:t>6</w:t>
      </w:r>
      <w:r>
        <w:rPr>
          <w:rFonts w:ascii="Arial" w:hAnsi="Arial" w:cs="Arial" w:eastAsia="Arial"/>
          <w:sz w:val="29"/>
          <w:szCs w:val="29"/>
          <w:color w:val="3D3D3D"/>
          <w:spacing w:val="38"/>
          <w:w w:val="53"/>
          <w:b/>
          <w:bCs/>
          <w:position w:val="-1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53"/>
          <w:position w:val="-12"/>
        </w:rPr>
        <w:t>Haziran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53"/>
          <w:position w:val="-1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7"/>
          <w:w w:val="53"/>
          <w:position w:val="-12"/>
        </w:rPr>
        <w:t> </w:t>
      </w:r>
      <w:r>
        <w:rPr>
          <w:rFonts w:ascii="Times New Roman" w:hAnsi="Times New Roman" w:cs="Times New Roman" w:eastAsia="Times New Roman"/>
          <w:sz w:val="46"/>
          <w:szCs w:val="46"/>
          <w:color w:val="3D3D3D"/>
          <w:spacing w:val="0"/>
          <w:w w:val="46"/>
          <w:b/>
          <w:bCs/>
          <w:i/>
          <w:position w:val="-12"/>
        </w:rPr>
        <w:t>+</w:t>
      </w:r>
      <w:r>
        <w:rPr>
          <w:rFonts w:ascii="Times New Roman" w:hAnsi="Times New Roman" w:cs="Times New Roman" w:eastAsia="Times New Roman"/>
          <w:sz w:val="46"/>
          <w:szCs w:val="46"/>
          <w:color w:val="3D3D3D"/>
          <w:spacing w:val="-61"/>
          <w:w w:val="100"/>
          <w:b/>
          <w:bCs/>
          <w:i/>
          <w:position w:val="-12"/>
        </w:rPr>
        <w:t> </w:t>
      </w:r>
      <w:r>
        <w:rPr>
          <w:rFonts w:ascii="Times New Roman" w:hAnsi="Times New Roman" w:cs="Times New Roman" w:eastAsia="Times New Roman"/>
          <w:sz w:val="46"/>
          <w:szCs w:val="46"/>
          <w:color w:val="3D3D3D"/>
          <w:spacing w:val="0"/>
          <w:w w:val="46"/>
          <w:b/>
          <w:bCs/>
          <w:i/>
          <w:position w:val="-12"/>
        </w:rPr>
        <w:t>V</w:t>
      </w:r>
      <w:r>
        <w:rPr>
          <w:rFonts w:ascii="Times New Roman" w:hAnsi="Times New Roman" w:cs="Times New Roman" w:eastAsia="Times New Roman"/>
          <w:sz w:val="46"/>
          <w:szCs w:val="4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20" w:right="200"/>
          <w:cols w:num="2" w:equalWidth="0">
            <w:col w:w="380" w:space="3899"/>
            <w:col w:w="6921"/>
          </w:cols>
        </w:sectPr>
      </w:pPr>
      <w:rPr/>
    </w:p>
    <w:p>
      <w:pPr>
        <w:spacing w:before="0" w:after="0" w:line="189" w:lineRule="atLeast"/>
        <w:ind w:left="221" w:right="-11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3D3D3D"/>
          <w:spacing w:val="-62"/>
          <w:w w:val="114"/>
        </w:rPr>
        <w:t>·</w:t>
      </w:r>
      <w:r>
        <w:rPr>
          <w:rFonts w:ascii="Times New Roman" w:hAnsi="Times New Roman" w:cs="Times New Roman" w:eastAsia="Times New Roman"/>
          <w:sz w:val="37"/>
          <w:szCs w:val="37"/>
          <w:color w:val="6E6E6E"/>
          <w:spacing w:val="0"/>
          <w:w w:val="25"/>
          <w:position w:val="12"/>
        </w:rPr>
        <w:t>-</w:t>
      </w:r>
      <w:r>
        <w:rPr>
          <w:rFonts w:ascii="Times New Roman" w:hAnsi="Times New Roman" w:cs="Times New Roman" w:eastAsia="Times New Roman"/>
          <w:sz w:val="37"/>
          <w:szCs w:val="37"/>
          <w:color w:val="6E6E6E"/>
          <w:spacing w:val="-52"/>
          <w:w w:val="100"/>
          <w:position w:val="12"/>
        </w:rPr>
        <w:t> </w:t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114"/>
          <w:position w:val="0"/>
        </w:rPr>
        <w:t>-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89" w:lineRule="atLeast"/>
        <w:ind w:right="-189"/>
        <w:jc w:val="left"/>
        <w:tabs>
          <w:tab w:pos="2300" w:val="left"/>
        </w:tabs>
        <w:rPr>
          <w:rFonts w:ascii="Arial" w:hAnsi="Arial" w:cs="Arial" w:eastAsia="Arial"/>
          <w:sz w:val="99"/>
          <w:szCs w:val="9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3"/>
          <w:szCs w:val="63"/>
          <w:color w:val="828282"/>
          <w:spacing w:val="27"/>
          <w:w w:val="104"/>
        </w:rPr>
        <w:t>'</w:t>
      </w:r>
      <w:r>
        <w:rPr>
          <w:rFonts w:ascii="Times New Roman" w:hAnsi="Times New Roman" w:cs="Times New Roman" w:eastAsia="Times New Roman"/>
          <w:sz w:val="63"/>
          <w:szCs w:val="63"/>
          <w:color w:val="383F5D"/>
          <w:spacing w:val="0"/>
          <w:w w:val="71"/>
          <w:i/>
        </w:rPr>
        <w:t>:f</w:t>
      </w:r>
      <w:r>
        <w:rPr>
          <w:rFonts w:ascii="Times New Roman" w:hAnsi="Times New Roman" w:cs="Times New Roman" w:eastAsia="Times New Roman"/>
          <w:sz w:val="63"/>
          <w:szCs w:val="63"/>
          <w:color w:val="383F5D"/>
          <w:spacing w:val="-10"/>
          <w:w w:val="71"/>
          <w:i/>
        </w:rPr>
        <w:t>l</w:t>
      </w:r>
      <w:r>
        <w:rPr>
          <w:rFonts w:ascii="Times New Roman" w:hAnsi="Times New Roman" w:cs="Times New Roman" w:eastAsia="Times New Roman"/>
          <w:sz w:val="63"/>
          <w:szCs w:val="63"/>
          <w:color w:val="3D3D3D"/>
          <w:spacing w:val="0"/>
          <w:w w:val="30"/>
          <w:i/>
        </w:rPr>
        <w:t>k</w:t>
      </w:r>
      <w:r>
        <w:rPr>
          <w:rFonts w:ascii="Times New Roman" w:hAnsi="Times New Roman" w:cs="Times New Roman" w:eastAsia="Times New Roman"/>
          <w:sz w:val="63"/>
          <w:szCs w:val="63"/>
          <w:color w:val="3D3D3D"/>
          <w:spacing w:val="-78"/>
          <w:w w:val="100"/>
          <w:i/>
        </w:rPr>
        <w:t> </w:t>
      </w:r>
      <w:r>
        <w:rPr>
          <w:rFonts w:ascii="Arial" w:hAnsi="Arial" w:cs="Arial" w:eastAsia="Arial"/>
          <w:sz w:val="78"/>
          <w:szCs w:val="78"/>
          <w:color w:val="383F5D"/>
          <w:spacing w:val="0"/>
          <w:w w:val="50"/>
          <w:i/>
        </w:rPr>
        <w:t>P!J</w:t>
      </w:r>
      <w:r>
        <w:rPr>
          <w:rFonts w:ascii="Arial" w:hAnsi="Arial" w:cs="Arial" w:eastAsia="Arial"/>
          <w:sz w:val="78"/>
          <w:szCs w:val="78"/>
          <w:color w:val="383F5D"/>
          <w:spacing w:val="0"/>
          <w:w w:val="50"/>
          <w:i/>
        </w:rPr>
        <w:t>)</w:t>
      </w:r>
      <w:r>
        <w:rPr>
          <w:rFonts w:ascii="Arial" w:hAnsi="Arial" w:cs="Arial" w:eastAsia="Arial"/>
          <w:sz w:val="78"/>
          <w:szCs w:val="78"/>
          <w:color w:val="383F5D"/>
          <w:spacing w:val="-106"/>
          <w:w w:val="50"/>
          <w:i/>
        </w:rPr>
        <w:t> </w:t>
      </w:r>
      <w:r>
        <w:rPr>
          <w:rFonts w:ascii="Arial" w:hAnsi="Arial" w:cs="Arial" w:eastAsia="Arial"/>
          <w:sz w:val="78"/>
          <w:szCs w:val="78"/>
          <w:color w:val="383F5D"/>
          <w:spacing w:val="0"/>
          <w:w w:val="100"/>
          <w:i/>
        </w:rPr>
        <w:tab/>
      </w:r>
      <w:r>
        <w:rPr>
          <w:rFonts w:ascii="Arial" w:hAnsi="Arial" w:cs="Arial" w:eastAsia="Arial"/>
          <w:sz w:val="78"/>
          <w:szCs w:val="78"/>
          <w:color w:val="383F5D"/>
          <w:spacing w:val="0"/>
          <w:w w:val="100"/>
          <w:i/>
        </w:rPr>
      </w:r>
      <w:r>
        <w:rPr>
          <w:rFonts w:ascii="Arial" w:hAnsi="Arial" w:cs="Arial" w:eastAsia="Arial"/>
          <w:sz w:val="99"/>
          <w:szCs w:val="99"/>
          <w:color w:val="3D3D3D"/>
          <w:spacing w:val="34"/>
          <w:w w:val="16"/>
          <w:i/>
        </w:rPr>
        <w:t>M</w:t>
      </w:r>
      <w:r>
        <w:rPr>
          <w:rFonts w:ascii="Arial" w:hAnsi="Arial" w:cs="Arial" w:eastAsia="Arial"/>
          <w:sz w:val="99"/>
          <w:szCs w:val="99"/>
          <w:color w:val="383F5D"/>
          <w:spacing w:val="0"/>
          <w:w w:val="62"/>
          <w:i/>
        </w:rPr>
        <w:t>JJi:L</w:t>
      </w:r>
      <w:r>
        <w:rPr>
          <w:rFonts w:ascii="Arial" w:hAnsi="Arial" w:cs="Arial" w:eastAsia="Arial"/>
          <w:sz w:val="99"/>
          <w:szCs w:val="99"/>
          <w:color w:val="000000"/>
          <w:spacing w:val="0"/>
          <w:w w:val="10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300" w:lineRule="atLeas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iıraiyc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47"/>
        </w:rPr>
        <w:t>Birinı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4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47"/>
        </w:rPr>
        <w:t>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20" w:right="200"/>
          <w:cols w:num="3" w:equalWidth="0">
            <w:col w:w="411" w:space="1588"/>
            <w:col w:w="3755" w:space="2711"/>
            <w:col w:w="2735"/>
          </w:cols>
        </w:sectPr>
      </w:pPr>
      <w:rPr/>
    </w:p>
    <w:p>
      <w:pPr>
        <w:spacing w:before="0" w:after="0" w:line="668" w:lineRule="atLeast"/>
        <w:ind w:left="286" w:right="-76"/>
        <w:jc w:val="left"/>
        <w:tabs>
          <w:tab w:pos="25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11"/>
          <w:szCs w:val="11"/>
          <w:color w:val="545454"/>
          <w:spacing w:val="0"/>
          <w:w w:val="180"/>
          <w:position w:val="8"/>
        </w:rPr>
        <w:t>u</w:t>
      </w:r>
      <w:r>
        <w:rPr>
          <w:rFonts w:ascii="Arial" w:hAnsi="Arial" w:cs="Arial" w:eastAsia="Arial"/>
          <w:sz w:val="11"/>
          <w:szCs w:val="11"/>
          <w:color w:val="545454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1"/>
          <w:szCs w:val="11"/>
          <w:color w:val="545454"/>
          <w:spacing w:val="0"/>
          <w:w w:val="100"/>
          <w:position w:val="8"/>
        </w:rPr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100"/>
          <w:b/>
          <w:bCs/>
          <w:position w:val="0"/>
        </w:rPr>
        <w:t>a</w:t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100"/>
          <w:b/>
          <w:bCs/>
          <w:position w:val="0"/>
        </w:rPr>
        <w:t>  </w:t>
      </w:r>
      <w:r>
        <w:rPr>
          <w:rFonts w:ascii="Arial" w:hAnsi="Arial" w:cs="Arial" w:eastAsia="Arial"/>
          <w:sz w:val="21"/>
          <w:szCs w:val="21"/>
          <w:color w:val="3D3D3D"/>
          <w:spacing w:val="5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3D3D3D"/>
          <w:spacing w:val="0"/>
          <w:w w:val="129"/>
          <w:b/>
          <w:bCs/>
          <w:position w:val="0"/>
        </w:rPr>
        <w:t>U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53" w:lineRule="exact"/>
        <w:ind w:left="249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545454"/>
          <w:spacing w:val="0"/>
          <w:w w:val="140"/>
        </w:rPr>
        <w:t>·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77" w:lineRule="exact"/>
        <w:ind w:left="3784" w:right="-20"/>
        <w:jc w:val="left"/>
        <w:rPr>
          <w:rFonts w:ascii="Times New Roman" w:hAnsi="Times New Roman" w:cs="Times New Roman" w:eastAsia="Times New Roman"/>
          <w:sz w:val="56"/>
          <w:szCs w:val="5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545454"/>
          <w:w w:val="98"/>
          <w:b/>
          <w:bCs/>
          <w:position w:val="7"/>
        </w:rPr>
        <w:t>B</w:t>
      </w:r>
      <w:r>
        <w:rPr>
          <w:rFonts w:ascii="Times New Roman" w:hAnsi="Times New Roman" w:cs="Times New Roman" w:eastAsia="Times New Roman"/>
          <w:sz w:val="26"/>
          <w:szCs w:val="26"/>
          <w:color w:val="545454"/>
          <w:spacing w:val="-40"/>
          <w:w w:val="100"/>
          <w:b/>
          <w:bCs/>
          <w:position w:val="7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828282"/>
          <w:spacing w:val="0"/>
          <w:w w:val="77"/>
          <w:b/>
          <w:bCs/>
          <w:position w:val="7"/>
        </w:rPr>
        <w:t>··</w:t>
      </w:r>
      <w:r>
        <w:rPr>
          <w:rFonts w:ascii="Times New Roman" w:hAnsi="Times New Roman" w:cs="Times New Roman" w:eastAsia="Times New Roman"/>
          <w:sz w:val="26"/>
          <w:szCs w:val="26"/>
          <w:color w:val="828282"/>
          <w:spacing w:val="0"/>
          <w:w w:val="77"/>
          <w:b/>
          <w:bCs/>
          <w:position w:val="7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828282"/>
          <w:spacing w:val="24"/>
          <w:w w:val="77"/>
          <w:b/>
          <w:bCs/>
          <w:position w:val="7"/>
        </w:rPr>
        <w:t> </w:t>
      </w:r>
      <w:r>
        <w:rPr>
          <w:rFonts w:ascii="Times New Roman" w:hAnsi="Times New Roman" w:cs="Times New Roman" w:eastAsia="Times New Roman"/>
          <w:sz w:val="56"/>
          <w:szCs w:val="56"/>
          <w:color w:val="6E6E6E"/>
          <w:spacing w:val="-12"/>
          <w:w w:val="55"/>
          <w:b/>
          <w:bCs/>
          <w:position w:val="7"/>
        </w:rPr>
        <w:t>e</w:t>
      </w:r>
      <w:r>
        <w:rPr>
          <w:rFonts w:ascii="Times New Roman" w:hAnsi="Times New Roman" w:cs="Times New Roman" w:eastAsia="Times New Roman"/>
          <w:sz w:val="56"/>
          <w:szCs w:val="56"/>
          <w:color w:val="3D3D3D"/>
          <w:spacing w:val="0"/>
          <w:w w:val="70"/>
          <w:b/>
          <w:bCs/>
          <w:position w:val="7"/>
        </w:rPr>
        <w:t>.:</w:t>
      </w:r>
      <w:r>
        <w:rPr>
          <w:rFonts w:ascii="Times New Roman" w:hAnsi="Times New Roman" w:cs="Times New Roman" w:eastAsia="Times New Roman"/>
          <w:sz w:val="56"/>
          <w:szCs w:val="56"/>
          <w:color w:val="3D3D3D"/>
          <w:spacing w:val="-93"/>
          <w:w w:val="70"/>
          <w:b/>
          <w:bCs/>
          <w:position w:val="7"/>
        </w:rPr>
        <w:t>t</w:t>
      </w:r>
      <w:r>
        <w:rPr>
          <w:rFonts w:ascii="Times New Roman" w:hAnsi="Times New Roman" w:cs="Times New Roman" w:eastAsia="Times New Roman"/>
          <w:sz w:val="56"/>
          <w:szCs w:val="56"/>
          <w:color w:val="383F5D"/>
          <w:spacing w:val="0"/>
          <w:w w:val="81"/>
          <w:b/>
          <w:bCs/>
          <w:position w:val="7"/>
        </w:rPr>
        <w:t>:</w:t>
      </w:r>
      <w:r>
        <w:rPr>
          <w:rFonts w:ascii="Times New Roman" w:hAnsi="Times New Roman" w:cs="Times New Roman" w:eastAsia="Times New Roman"/>
          <w:sz w:val="56"/>
          <w:szCs w:val="56"/>
          <w:color w:val="383F5D"/>
          <w:spacing w:val="-157"/>
          <w:w w:val="81"/>
          <w:b/>
          <w:bCs/>
          <w:position w:val="7"/>
        </w:rPr>
        <w:t>N</w:t>
      </w:r>
      <w:r>
        <w:rPr>
          <w:rFonts w:ascii="Times New Roman" w:hAnsi="Times New Roman" w:cs="Times New Roman" w:eastAsia="Times New Roman"/>
          <w:sz w:val="56"/>
          <w:szCs w:val="56"/>
          <w:color w:val="6E6E6E"/>
          <w:spacing w:val="0"/>
          <w:w w:val="69"/>
          <w:b/>
          <w:bCs/>
          <w:position w:val="7"/>
        </w:rPr>
        <w:t>u</w:t>
      </w:r>
      <w:r>
        <w:rPr>
          <w:rFonts w:ascii="Times New Roman" w:hAnsi="Times New Roman" w:cs="Times New Roman" w:eastAsia="Times New Roman"/>
          <w:sz w:val="56"/>
          <w:szCs w:val="56"/>
          <w:color w:val="000000"/>
          <w:spacing w:val="0"/>
          <w:w w:val="100"/>
          <w:position w:val="0"/>
        </w:rPr>
      </w:r>
    </w:p>
    <w:p>
      <w:pPr>
        <w:spacing w:before="0" w:after="0" w:line="97" w:lineRule="exact"/>
        <w:ind w:right="-20"/>
        <w:jc w:val="left"/>
        <w:tabs>
          <w:tab w:pos="4120" w:val="left"/>
          <w:tab w:pos="522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461.337921pt;margin-top:-3.302873pt;width:.1pt;height:11.074679pt;mso-position-horizontal-relative:page;mso-position-vertical-relative:paragraph;z-index:-15439" coordorigin="9227,-66" coordsize="2,221">
            <v:shape style="position:absolute;left:9227;top:-66;width:2;height:221" coordorigin="9227,-66" coordsize="0,221" path="m9227,155l9227,-66e" filled="f" stroked="t" strokeweight="2.779144pt" strokecolor="#484B4B">
              <v:path arrowok="t"/>
            </v:shape>
          </v:group>
          <w10:wrap type="none"/>
        </w:pict>
      </w:r>
      <w:r>
        <w:rPr/>
        <w:pict>
          <v:group style="position:absolute;margin-left:548.070374pt;margin-top:-1.745033pt;width:3.937121pt;height:36.697968pt;mso-position-horizontal-relative:page;mso-position-vertical-relative:paragraph;z-index:-15438" coordorigin="10961,-35" coordsize="79,734">
            <v:group style="position:absolute;left:10994;top:-5;width:2;height:240" coordorigin="10994,-5" coordsize="2,240">
              <v:shape style="position:absolute;left:10994;top:-5;width:2;height:240" coordorigin="10994,-5" coordsize="0,240" path="m10994,236l10994,-5e" filled="f" stroked="t" strokeweight="3.010739pt" strokecolor="#444444">
                <v:path arrowok="t"/>
              </v:shape>
            </v:group>
            <v:group style="position:absolute;left:11001;top:269;width:2;height:391" coordorigin="11001,269" coordsize="2,391">
              <v:shape style="position:absolute;left:11001;top:269;width:2;height:391" coordorigin="11001,269" coordsize="0,391" path="m11001,660l11001,269e" filled="f" stroked="t" strokeweight="3.937121pt" strokecolor="#3B3B3F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8.144775pt;margin-top:-3.774136pt;width:.1pt;height:12.7241pt;mso-position-horizontal-relative:page;mso-position-vertical-relative:paragraph;z-index:-15437" coordorigin="11163,-75" coordsize="2,254">
            <v:shape style="position:absolute;left:11163;top:-75;width:2;height:254" coordorigin="11163,-75" coordsize="0,254" path="m11163,179l11163,-75e" filled="f" stroked="t" strokeweight=".926381pt" strokecolor="#444B8C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0"/>
        </w:rPr>
        <w:t>ı:r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0"/>
        </w:rPr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76"/>
          <w:b/>
          <w:bCs/>
          <w:position w:val="-6"/>
        </w:rPr>
        <w:t>aiy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76"/>
          <w:b/>
          <w:bCs/>
          <w:position w:val="-6"/>
        </w:rPr>
        <w:t>e</w:t>
      </w:r>
      <w:r>
        <w:rPr>
          <w:rFonts w:ascii="Arial" w:hAnsi="Arial" w:cs="Arial" w:eastAsia="Arial"/>
          <w:sz w:val="19"/>
          <w:szCs w:val="19"/>
          <w:color w:val="545454"/>
          <w:spacing w:val="23"/>
          <w:w w:val="76"/>
          <w:b/>
          <w:bCs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76"/>
          <w:b/>
          <w:bCs/>
          <w:position w:val="-6"/>
        </w:rPr>
        <w:t>Y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b/>
          <w:bCs/>
          <w:position w:val="-6"/>
        </w:rPr>
        <w:tab/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b/>
          <w:bCs/>
          <w:position w:val="-6"/>
        </w:rPr>
      </w:r>
      <w:r>
        <w:rPr>
          <w:rFonts w:ascii="Arial" w:hAnsi="Arial" w:cs="Arial" w:eastAsia="Arial"/>
          <w:sz w:val="14"/>
          <w:szCs w:val="14"/>
          <w:color w:val="545454"/>
          <w:spacing w:val="0"/>
          <w:w w:val="100"/>
          <w:b/>
          <w:bCs/>
          <w:position w:val="-6"/>
        </w:rPr>
        <w:t>A.</w:t>
      </w:r>
      <w:r>
        <w:rPr>
          <w:rFonts w:ascii="Arial" w:hAnsi="Arial" w:cs="Arial" w:eastAsia="Arial"/>
          <w:sz w:val="14"/>
          <w:szCs w:val="14"/>
          <w:color w:val="545454"/>
          <w:spacing w:val="0"/>
          <w:w w:val="100"/>
          <w:b/>
          <w:bCs/>
          <w:position w:val="-6"/>
        </w:rPr>
        <w:t>   </w:t>
      </w:r>
      <w:r>
        <w:rPr>
          <w:rFonts w:ascii="Arial" w:hAnsi="Arial" w:cs="Arial" w:eastAsia="Arial"/>
          <w:sz w:val="14"/>
          <w:szCs w:val="14"/>
          <w:color w:val="545454"/>
          <w:spacing w:val="18"/>
          <w:w w:val="100"/>
          <w:b/>
          <w:bCs/>
          <w:position w:val="-6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347"/>
          <w:position w:val="-6"/>
        </w:rPr>
        <w:t>•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20" w:right="200"/>
          <w:cols w:num="2" w:equalWidth="0">
            <w:col w:w="3048" w:space="1652"/>
            <w:col w:w="6500"/>
          </w:cols>
        </w:sectPr>
      </w:pPr>
      <w:rPr/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5" w:lineRule="exact"/>
        <w:ind w:right="-20"/>
        <w:jc w:val="righ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36"/>
          <w:szCs w:val="36"/>
          <w:color w:val="C1C6C6"/>
          <w:spacing w:val="-38"/>
          <w:w w:val="102"/>
          <w:position w:val="-33"/>
        </w:rPr>
        <w:t>.</w:t>
      </w:r>
      <w:r>
        <w:rPr>
          <w:rFonts w:ascii="Arial" w:hAnsi="Arial" w:cs="Arial" w:eastAsia="Arial"/>
          <w:sz w:val="36"/>
          <w:szCs w:val="36"/>
          <w:color w:val="AAAAAC"/>
          <w:spacing w:val="-6"/>
          <w:w w:val="99"/>
          <w:position w:val="-33"/>
        </w:rPr>
        <w:t>-</w:t>
      </w:r>
      <w:r>
        <w:rPr>
          <w:rFonts w:ascii="Arial" w:hAnsi="Arial" w:cs="Arial" w:eastAsia="Arial"/>
          <w:sz w:val="11"/>
          <w:szCs w:val="11"/>
          <w:color w:val="959597"/>
          <w:spacing w:val="0"/>
          <w:w w:val="377"/>
          <w:position w:val="-29"/>
        </w:rPr>
        <w:t>'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17" w:lineRule="exact"/>
        <w:ind w:right="-20"/>
        <w:jc w:val="left"/>
        <w:rPr>
          <w:rFonts w:ascii="Times New Roman" w:hAnsi="Times New Roman" w:cs="Times New Roman" w:eastAsia="Times New Roman"/>
          <w:sz w:val="64"/>
          <w:szCs w:val="64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545454"/>
          <w:w w:val="134"/>
          <w:position w:val="-34"/>
        </w:rPr>
        <w:t>M</w:t>
      </w:r>
      <w:r>
        <w:rPr>
          <w:rFonts w:ascii="Arial" w:hAnsi="Arial" w:cs="Arial" w:eastAsia="Arial"/>
          <w:sz w:val="19"/>
          <w:szCs w:val="19"/>
          <w:color w:val="3D3D3D"/>
          <w:w w:val="163"/>
          <w:position w:val="-34"/>
        </w:rPr>
        <w:t>.</w:t>
      </w:r>
      <w:r>
        <w:rPr>
          <w:rFonts w:ascii="Arial" w:hAnsi="Arial" w:cs="Arial" w:eastAsia="Arial"/>
          <w:sz w:val="19"/>
          <w:szCs w:val="19"/>
          <w:color w:val="3D3D3D"/>
          <w:spacing w:val="-18"/>
          <w:w w:val="163"/>
          <w:position w:val="-34"/>
        </w:rPr>
        <w:t>.</w:t>
      </w:r>
      <w:r>
        <w:rPr>
          <w:rFonts w:ascii="Arial" w:hAnsi="Arial" w:cs="Arial" w:eastAsia="Arial"/>
          <w:sz w:val="61"/>
          <w:szCs w:val="61"/>
          <w:color w:val="3D3D3D"/>
          <w:spacing w:val="-51"/>
          <w:w w:val="49"/>
          <w:position w:val="-47"/>
        </w:rPr>
        <w:t>.</w:t>
      </w:r>
      <w:r>
        <w:rPr>
          <w:rFonts w:ascii="Arial" w:hAnsi="Arial" w:cs="Arial" w:eastAsia="Arial"/>
          <w:sz w:val="19"/>
          <w:szCs w:val="19"/>
          <w:color w:val="3D3D3D"/>
          <w:spacing w:val="-20"/>
          <w:w w:val="163"/>
          <w:position w:val="-34"/>
        </w:rPr>
        <w:t>.</w:t>
      </w:r>
      <w:r>
        <w:rPr>
          <w:rFonts w:ascii="Arial" w:hAnsi="Arial" w:cs="Arial" w:eastAsia="Arial"/>
          <w:sz w:val="61"/>
          <w:szCs w:val="61"/>
          <w:color w:val="3D3D3D"/>
          <w:spacing w:val="0"/>
          <w:w w:val="49"/>
          <w:position w:val="-47"/>
        </w:rPr>
        <w:t>.</w:t>
      </w:r>
      <w:r>
        <w:rPr>
          <w:rFonts w:ascii="Arial" w:hAnsi="Arial" w:cs="Arial" w:eastAsia="Arial"/>
          <w:sz w:val="61"/>
          <w:szCs w:val="61"/>
          <w:color w:val="3D3D3D"/>
          <w:spacing w:val="74"/>
          <w:w w:val="100"/>
          <w:position w:val="-47"/>
        </w:rPr>
        <w:t> </w:t>
      </w:r>
      <w:r>
        <w:rPr>
          <w:rFonts w:ascii="Arial" w:hAnsi="Arial" w:cs="Arial" w:eastAsia="Arial"/>
          <w:sz w:val="70"/>
          <w:szCs w:val="70"/>
          <w:color w:val="2B2B2B"/>
          <w:spacing w:val="0"/>
          <w:w w:val="61"/>
          <w:position w:val="-47"/>
        </w:rPr>
        <w:t>"</w:t>
      </w:r>
      <w:r>
        <w:rPr>
          <w:rFonts w:ascii="Arial" w:hAnsi="Arial" w:cs="Arial" w:eastAsia="Arial"/>
          <w:sz w:val="70"/>
          <w:szCs w:val="70"/>
          <w:color w:val="2B2B2B"/>
          <w:spacing w:val="23"/>
          <w:w w:val="61"/>
          <w:position w:val="-47"/>
        </w:rPr>
        <w:t> </w:t>
      </w:r>
      <w:r>
        <w:rPr>
          <w:rFonts w:ascii="Arial" w:hAnsi="Arial" w:cs="Arial" w:eastAsia="Arial"/>
          <w:sz w:val="70"/>
          <w:szCs w:val="70"/>
          <w:color w:val="2B2B2B"/>
          <w:spacing w:val="0"/>
          <w:w w:val="61"/>
          <w:position w:val="-47"/>
        </w:rPr>
        <w:t>"'</w:t>
      </w:r>
      <w:r>
        <w:rPr>
          <w:rFonts w:ascii="Arial" w:hAnsi="Arial" w:cs="Arial" w:eastAsia="Arial"/>
          <w:sz w:val="70"/>
          <w:szCs w:val="70"/>
          <w:color w:val="2B2B2B"/>
          <w:spacing w:val="0"/>
          <w:w w:val="61"/>
          <w:position w:val="-47"/>
        </w:rPr>
        <w:t> </w:t>
      </w:r>
      <w:r>
        <w:rPr>
          <w:rFonts w:ascii="Arial" w:hAnsi="Arial" w:cs="Arial" w:eastAsia="Arial"/>
          <w:sz w:val="70"/>
          <w:szCs w:val="70"/>
          <w:color w:val="2B2B2B"/>
          <w:spacing w:val="59"/>
          <w:w w:val="61"/>
          <w:position w:val="-47"/>
        </w:rPr>
        <w:t> </w:t>
      </w:r>
      <w:r>
        <w:rPr>
          <w:rFonts w:ascii="Times New Roman" w:hAnsi="Times New Roman" w:cs="Times New Roman" w:eastAsia="Times New Roman"/>
          <w:sz w:val="64"/>
          <w:szCs w:val="64"/>
          <w:color w:val="3D3D3D"/>
          <w:spacing w:val="0"/>
          <w:w w:val="61"/>
          <w:position w:val="-47"/>
        </w:rPr>
        <w:t>..</w:t>
      </w:r>
      <w:r>
        <w:rPr>
          <w:rFonts w:ascii="Times New Roman" w:hAnsi="Times New Roman" w:cs="Times New Roman" w:eastAsia="Times New Roman"/>
          <w:sz w:val="64"/>
          <w:szCs w:val="6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20" w:right="200"/>
          <w:cols w:num="2" w:equalWidth="0">
            <w:col w:w="5757" w:space="2709"/>
            <w:col w:w="2734"/>
          </w:cols>
        </w:sectPr>
      </w:pPr>
      <w:rPr/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65" w:lineRule="exact"/>
        <w:ind w:left="2963" w:right="-136"/>
        <w:jc w:val="left"/>
        <w:tabs>
          <w:tab w:pos="4440" w:val="left"/>
          <w:tab w:pos="888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v:group style="position:absolute;margin-left:458.211365pt;margin-top:-2.999868pt;width:3.937121pt;height:16.098377pt;mso-position-horizontal-relative:page;mso-position-vertical-relative:paragraph;z-index:-15436" coordorigin="9164,-60" coordsize="79,322">
            <v:group style="position:absolute;left:9192;top:-32;width:2;height:240" coordorigin="9192,-32" coordsize="2,240">
              <v:shape style="position:absolute;left:9192;top:-32;width:2;height:240" coordorigin="9192,-32" coordsize="0,240" path="m9192,208l9192,-32e" filled="f" stroked="t" strokeweight="2.779144pt" strokecolor="#383B3B">
                <v:path arrowok="t"/>
              </v:shape>
            </v:group>
            <v:group style="position:absolute;left:9222;top:95;width:2;height:146" coordorigin="9222,95" coordsize="2,146">
              <v:shape style="position:absolute;left:9222;top:95;width:2;height:146" coordorigin="9222,95" coordsize="0,146" path="m9222,241l9222,95e" filled="f" stroked="t" strokeweight="2.084358pt" strokecolor="#383838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6.986755pt;margin-top:-.196507pt;width:.1pt;height:6.36205pt;mso-position-horizontal-relative:page;mso-position-vertical-relative:paragraph;z-index:-15435" coordorigin="11140,-4" coordsize="2,127">
            <v:shape style="position:absolute;left:11140;top:-4;width:2;height:127" coordorigin="11140,-4" coordsize="0,127" path="m11140,123l11140,-4e" filled="f" stroked="t" strokeweight=".694786pt" strokecolor="#74749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38"/>
          <w:szCs w:val="38"/>
          <w:color w:val="4F5D9C"/>
          <w:spacing w:val="0"/>
          <w:w w:val="78"/>
          <w:position w:val="-49"/>
        </w:rPr>
        <w:t>\</w:t>
      </w:r>
      <w:r>
        <w:rPr>
          <w:rFonts w:ascii="Arial" w:hAnsi="Arial" w:cs="Arial" w:eastAsia="Arial"/>
          <w:sz w:val="38"/>
          <w:szCs w:val="38"/>
          <w:color w:val="4F5D9C"/>
          <w:spacing w:val="0"/>
          <w:w w:val="100"/>
          <w:position w:val="-49"/>
        </w:rPr>
        <w:tab/>
      </w:r>
      <w:r>
        <w:rPr>
          <w:rFonts w:ascii="Arial" w:hAnsi="Arial" w:cs="Arial" w:eastAsia="Arial"/>
          <w:sz w:val="38"/>
          <w:szCs w:val="38"/>
          <w:color w:val="4F5D9C"/>
          <w:spacing w:val="0"/>
          <w:w w:val="100"/>
          <w:position w:val="-49"/>
        </w:rPr>
      </w:r>
      <w:r>
        <w:rPr>
          <w:rFonts w:ascii="Times New Roman" w:hAnsi="Times New Roman" w:cs="Times New Roman" w:eastAsia="Times New Roman"/>
          <w:sz w:val="30"/>
          <w:szCs w:val="30"/>
          <w:color w:val="383F79"/>
          <w:spacing w:val="0"/>
          <w:w w:val="51"/>
          <w:position w:val="-30"/>
        </w:rPr>
        <w:t>...</w:t>
      </w:r>
      <w:r>
        <w:rPr>
          <w:rFonts w:ascii="Times New Roman" w:hAnsi="Times New Roman" w:cs="Times New Roman" w:eastAsia="Times New Roman"/>
          <w:sz w:val="30"/>
          <w:szCs w:val="30"/>
          <w:color w:val="383F79"/>
          <w:spacing w:val="0"/>
          <w:w w:val="100"/>
          <w:position w:val="-30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383F79"/>
          <w:spacing w:val="0"/>
          <w:w w:val="100"/>
          <w:position w:val="-30"/>
        </w:rPr>
      </w:r>
      <w:r>
        <w:rPr>
          <w:rFonts w:ascii="Times New Roman" w:hAnsi="Times New Roman" w:cs="Times New Roman" w:eastAsia="Times New Roman"/>
          <w:sz w:val="44"/>
          <w:szCs w:val="44"/>
          <w:color w:val="2B2B2B"/>
          <w:spacing w:val="0"/>
          <w:w w:val="91"/>
          <w:position w:val="-28"/>
        </w:rPr>
        <w:t>•,..</w:t>
      </w:r>
      <w:r>
        <w:rPr>
          <w:rFonts w:ascii="Times New Roman" w:hAnsi="Times New Roman" w:cs="Times New Roman" w:eastAsia="Times New Roman"/>
          <w:sz w:val="44"/>
          <w:szCs w:val="44"/>
          <w:color w:val="2B2B2B"/>
          <w:spacing w:val="-12"/>
          <w:w w:val="91"/>
          <w:position w:val="-28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-3"/>
          <w:w w:val="149"/>
          <w:b/>
          <w:bCs/>
          <w:position w:val="-43"/>
        </w:rPr>
        <w:t>•</w:t>
      </w:r>
      <w:r>
        <w:rPr>
          <w:rFonts w:ascii="Arial" w:hAnsi="Arial" w:cs="Arial" w:eastAsia="Arial"/>
          <w:sz w:val="13"/>
          <w:szCs w:val="13"/>
          <w:color w:val="545454"/>
          <w:spacing w:val="-25"/>
          <w:w w:val="70"/>
          <w:position w:val="-28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0"/>
          <w:w w:val="149"/>
          <w:b/>
          <w:bCs/>
          <w:position w:val="-43"/>
        </w:rPr>
        <w:t>n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374" w:lineRule="exact"/>
        <w:ind w:right="-20"/>
        <w:jc w:val="left"/>
        <w:rPr>
          <w:rFonts w:ascii="Times New Roman" w:hAnsi="Times New Roman" w:cs="Times New Roman" w:eastAsia="Times New Roman"/>
          <w:sz w:val="77"/>
          <w:szCs w:val="7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77"/>
          <w:szCs w:val="77"/>
          <w:color w:val="2B2B2B"/>
          <w:spacing w:val="0"/>
          <w:w w:val="49"/>
          <w:position w:val="-32"/>
        </w:rPr>
        <w:t>.</w:t>
      </w:r>
      <w:r>
        <w:rPr>
          <w:rFonts w:ascii="Times New Roman" w:hAnsi="Times New Roman" w:cs="Times New Roman" w:eastAsia="Times New Roman"/>
          <w:sz w:val="77"/>
          <w:szCs w:val="77"/>
          <w:color w:val="2B2B2B"/>
          <w:spacing w:val="94"/>
          <w:w w:val="49"/>
          <w:position w:val="-32"/>
        </w:rPr>
        <w:t> </w:t>
      </w:r>
      <w:r>
        <w:rPr>
          <w:rFonts w:ascii="Times New Roman" w:hAnsi="Times New Roman" w:cs="Times New Roman" w:eastAsia="Times New Roman"/>
          <w:sz w:val="77"/>
          <w:szCs w:val="77"/>
          <w:color w:val="2B2B2B"/>
          <w:spacing w:val="0"/>
          <w:w w:val="49"/>
          <w:position w:val="-32"/>
        </w:rPr>
        <w:t>.</w:t>
      </w:r>
      <w:r>
        <w:rPr>
          <w:rFonts w:ascii="Times New Roman" w:hAnsi="Times New Roman" w:cs="Times New Roman" w:eastAsia="Times New Roman"/>
          <w:sz w:val="77"/>
          <w:szCs w:val="77"/>
          <w:color w:val="2B2B2B"/>
          <w:spacing w:val="-50"/>
          <w:w w:val="49"/>
          <w:position w:val="-32"/>
        </w:rPr>
        <w:t>.</w:t>
      </w:r>
      <w:r>
        <w:rPr>
          <w:rFonts w:ascii="Times New Roman" w:hAnsi="Times New Roman" w:cs="Times New Roman" w:eastAsia="Times New Roman"/>
          <w:sz w:val="77"/>
          <w:szCs w:val="77"/>
          <w:color w:val="AAAAAC"/>
          <w:spacing w:val="0"/>
          <w:w w:val="28"/>
          <w:position w:val="-32"/>
        </w:rPr>
        <w:t>.</w:t>
      </w:r>
      <w:r>
        <w:rPr>
          <w:rFonts w:ascii="Times New Roman" w:hAnsi="Times New Roman" w:cs="Times New Roman" w:eastAsia="Times New Roman"/>
          <w:sz w:val="77"/>
          <w:szCs w:val="7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20" w:right="200"/>
          <w:cols w:num="2" w:equalWidth="0">
            <w:col w:w="9790" w:space="112"/>
            <w:col w:w="1298"/>
          </w:cols>
        </w:sectPr>
      </w:pPr>
      <w:rPr/>
    </w:p>
    <w:p>
      <w:pPr>
        <w:spacing w:before="0" w:after="0" w:line="143" w:lineRule="exact"/>
        <w:ind w:right="1033"/>
        <w:jc w:val="right"/>
        <w:tabs>
          <w:tab w:pos="88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177.74942pt;margin-top:5.560447pt;width:11.811362pt;height:41.690626pt;mso-position-horizontal-relative:page;mso-position-vertical-relative:paragraph;z-index:-15434" coordorigin="3555,111" coordsize="236,834">
            <v:group style="position:absolute;left:3567;top:118;width:2;height:353" coordorigin="3567,118" coordsize="2,353">
              <v:shape style="position:absolute;left:3567;top:118;width:2;height:353" coordorigin="3567,118" coordsize="0,353" path="m3567,472l3567,118e" filled="f" stroked="t" strokeweight=".694786pt" strokecolor="#4854A0">
                <v:path arrowok="t"/>
              </v:shape>
            </v:group>
            <v:group style="position:absolute;left:3569;top:443;width:2;height:179" coordorigin="3569,443" coordsize="2,179">
              <v:shape style="position:absolute;left:3569;top:443;width:2;height:179" coordorigin="3569,443" coordsize="0,179" path="m3569,622l3569,443e" filled="f" stroked="t" strokeweight=".926381pt" strokecolor="#7483AF">
                <v:path arrowok="t"/>
              </v:shape>
            </v:group>
            <v:group style="position:absolute;left:3567;top:599;width:2;height:335" coordorigin="3567,599" coordsize="2,335">
              <v:shape style="position:absolute;left:3567;top:599;width:2;height:335" coordorigin="3567,599" coordsize="0,335" path="m3567,933l3567,599e" filled="f" stroked="t" strokeweight="1.157977pt" strokecolor="#647080">
                <v:path arrowok="t"/>
              </v:shape>
            </v:group>
            <v:group style="position:absolute;left:3557;top:933;width:232;height:2" coordorigin="3557,933" coordsize="232,2">
              <v:shape style="position:absolute;left:3557;top:933;width:232;height:2" coordorigin="3557,933" coordsize="232,0" path="m3557,933l3789,933e" filled="f" stroked="t" strokeweight=".231595pt" strokecolor="#9793D8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56.955017pt;margin-top:12.761333pt;width:34.160312pt;height:2.315953pt;mso-position-horizontal-relative:page;mso-position-vertical-relative:paragraph;z-index:-15433" coordorigin="5139,255" coordsize="683,46">
            <v:group style="position:absolute;left:5151;top:285;width:259;height:2" coordorigin="5151,285" coordsize="259,2">
              <v:shape style="position:absolute;left:5151;top:285;width:259;height:2" coordorigin="5151,285" coordsize="259,0" path="m5151,285l5410,285e" filled="f" stroked="t" strokeweight="1.157977pt" strokecolor="#4B4F77">
                <v:path arrowok="t"/>
              </v:shape>
            </v:group>
            <v:group style="position:absolute;left:5382;top:278;width:417;height:2" coordorigin="5382,278" coordsize="417,2">
              <v:shape style="position:absolute;left:5382;top:278;width:417;height:2" coordorigin="5382,278" coordsize="417,0" path="m5382,278l5799,278e" filled="f" stroked="t" strokeweight="2.315953pt" strokecolor="#383F6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60.179932pt;margin-top:5.90784pt;width:.1pt;height:8.011470pt;mso-position-horizontal-relative:page;mso-position-vertical-relative:paragraph;z-index:-15432" coordorigin="9204,118" coordsize="2,160">
            <v:shape style="position:absolute;left:9204;top:118;width:2;height:160" coordorigin="9204,118" coordsize="0,160" path="m9204,278l9204,118e" filled="f" stroked="t" strokeweight="1.157977pt" strokecolor="#00000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6.879395pt;margin-top:9.182628pt;width:6.8175pt;height:13.5pt;mso-position-horizontal-relative:page;mso-position-vertical-relative:paragraph;z-index:-15427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0"/>
                    <w:jc w:val="left"/>
                    <w:rPr>
                      <w:rFonts w:ascii="Times New Roman" w:hAnsi="Times New Roman" w:cs="Times New Roman" w:eastAsia="Times New Roman"/>
                      <w:sz w:val="27"/>
                      <w:szCs w:val="2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3D3D3D"/>
                      <w:w w:val="10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3D3D3D"/>
                      <w:spacing w:val="0"/>
                      <w:w w:val="101"/>
                      <w:emboss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3D3D3D"/>
                      <w:spacing w:val="0"/>
                      <w:w w:val="101"/>
                      <w:emboss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3D3D3D"/>
                      <w:spacing w:val="0"/>
                      <w:w w:val="101"/>
                      <w:emboss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3D3D3D"/>
                      <w:spacing w:val="0"/>
                      <w:w w:val="10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600"/>
        </w:rPr>
        <w:t>,</w:t>
      </w:r>
      <w:r>
        <w:rPr>
          <w:rFonts w:ascii="Arial" w:hAnsi="Arial" w:cs="Arial" w:eastAsia="Arial"/>
          <w:sz w:val="14"/>
          <w:szCs w:val="14"/>
          <w:color w:val="3D3D3D"/>
          <w:spacing w:val="-168"/>
          <w:w w:val="600"/>
        </w:rPr>
        <w:t> </w:t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44"/>
          <w:b/>
          <w:bCs/>
          <w:i/>
        </w:rPr>
        <w:t>IJ1</w:t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00"/>
          <w:b/>
          <w:bCs/>
          <w:i/>
        </w:rPr>
        <w:tab/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00"/>
          <w:b/>
          <w:bCs/>
          <w:i/>
        </w:rPr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292"/>
        </w:rPr>
        <w:t>-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40" w:after="0" w:line="133" w:lineRule="exact"/>
        <w:ind w:left="249" w:right="-20"/>
        <w:jc w:val="left"/>
        <w:tabs>
          <w:tab w:pos="9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88.550354pt;margin-top:15.961458pt;width:35.434086pt;height:4.42251pt;mso-position-horizontal-relative:page;mso-position-vertical-relative:paragraph;z-index:-15431" coordorigin="9771,319" coordsize="709,88">
            <v:group style="position:absolute;left:9986;top:375;width:394;height:2" coordorigin="9986,375" coordsize="394,2">
              <v:shape style="position:absolute;left:9986;top:375;width:394;height:2" coordorigin="9986,375" coordsize="394,0" path="m9986,375l10380,375e" filled="f" stroked="t" strokeweight="3.242335pt" strokecolor="#3F3F44">
                <v:path arrowok="t"/>
              </v:shape>
            </v:group>
            <v:group style="position:absolute;left:9801;top:349;width:648;height:2" coordorigin="9801,349" coordsize="648,2">
              <v:shape style="position:absolute;left:9801;top:349;width:648;height:2" coordorigin="9801,349" coordsize="648,0" path="m9801,349l10450,349e" filled="f" stroked="t" strokeweight="3.010739pt" strokecolor="#3F444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2"/>
          <w:szCs w:val="12"/>
          <w:color w:val="3D3D3D"/>
          <w:spacing w:val="0"/>
          <w:w w:val="82"/>
          <w:position w:val="-7"/>
        </w:rPr>
        <w:t>..:.:</w:t>
      </w:r>
      <w:r>
        <w:rPr>
          <w:rFonts w:ascii="Arial" w:hAnsi="Arial" w:cs="Arial" w:eastAsia="Arial"/>
          <w:sz w:val="12"/>
          <w:szCs w:val="12"/>
          <w:color w:val="3D3D3D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2"/>
          <w:szCs w:val="12"/>
          <w:color w:val="3D3D3D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1"/>
          <w:position w:val="-7"/>
        </w:rPr>
        <w:t>#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1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31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242"/>
          <w:position w:val="-7"/>
        </w:rPr>
        <w:t>.....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20" w:right="200"/>
        </w:sectPr>
      </w:pPr>
      <w:rPr/>
    </w:p>
    <w:p>
      <w:pPr>
        <w:spacing w:before="59" w:after="0" w:line="240" w:lineRule="auto"/>
        <w:ind w:left="254" w:right="-77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9.76pt;margin-top:37.589275pt;width:551.428494pt;height:741.520148pt;mso-position-horizontal-relative:page;mso-position-vertical-relative:page;z-index:-15441" coordorigin="595,752" coordsize="11029,14830">
            <v:group style="position:absolute;left:607;top:771;width:10992;height:2" coordorigin="607,771" coordsize="10992,2">
              <v:shape style="position:absolute;left:607;top:771;width:10992;height:2" coordorigin="607,771" coordsize="10992,0" path="m607,771l11598,771e" filled="f" stroked="t" strokeweight=".694786pt" strokecolor="#808080">
                <v:path arrowok="t"/>
              </v:shape>
            </v:group>
            <v:group style="position:absolute;left:611;top:759;width:2;height:848" coordorigin="611,759" coordsize="2,848">
              <v:shape style="position:absolute;left:611;top:759;width:2;height:848" coordorigin="611,759" coordsize="0,848" path="m611,1607l611,759e" filled="f" stroked="t" strokeweight=".694786pt" strokecolor="#ACACAC">
                <v:path arrowok="t"/>
              </v:shape>
            </v:group>
            <v:group style="position:absolute;left:3395;top:773;width:199;height:2" coordorigin="3395,773" coordsize="199,2">
              <v:shape style="position:absolute;left:3395;top:773;width:199;height:2" coordorigin="3395,773" coordsize="199,0" path="m3395,773l3594,773e" filled="f" stroked="t" strokeweight=".463191pt" strokecolor="#676767">
                <v:path arrowok="t"/>
              </v:shape>
            </v:group>
            <v:group style="position:absolute;left:7462;top:775;width:245;height:2" coordorigin="7462,775" coordsize="245,2">
              <v:shape style="position:absolute;left:7462;top:775;width:245;height:2" coordorigin="7462,775" coordsize="245,0" path="m7462,775l7707,775e" filled="f" stroked="t" strokeweight=".463191pt" strokecolor="#6B6B6B">
                <v:path arrowok="t"/>
              </v:shape>
            </v:group>
            <v:group style="position:absolute;left:9229;top:768;width:2;height:1489" coordorigin="9229,768" coordsize="2,1489">
              <v:shape style="position:absolute;left:9229;top:768;width:2;height:1489" coordorigin="9229,768" coordsize="0,1489" path="m9229,2257l9229,768e" filled="f" stroked="t" strokeweight=".694786pt" strokecolor="#606060">
                <v:path arrowok="t"/>
              </v:shape>
            </v:group>
            <v:group style="position:absolute;left:11596;top:768;width:2;height:3289" coordorigin="11596,768" coordsize="2,3289">
              <v:shape style="position:absolute;left:11596;top:768;width:2;height:3289" coordorigin="11596,768" coordsize="0,3289" path="m11596,4058l11596,768e" filled="f" stroked="t" strokeweight=".694786pt" strokecolor="#707070">
                <v:path arrowok="t"/>
              </v:shape>
            </v:group>
            <v:group style="position:absolute;left:2605;top:763;width:2;height:1489" coordorigin="2605,763" coordsize="2,1489">
              <v:shape style="position:absolute;left:2605;top:763;width:2;height:1489" coordorigin="2605,763" coordsize="0,1489" path="m2605,2253l2605,763e" filled="f" stroked="t" strokeweight=".694786pt" strokecolor="#606060">
                <v:path arrowok="t"/>
              </v:shape>
            </v:group>
            <v:group style="position:absolute;left:611;top:1145;width:2;height:14425" coordorigin="611,1145" coordsize="2,14425">
              <v:shape style="position:absolute;left:611;top:1145;width:2;height:14425" coordorigin="611,1145" coordsize="0,14425" path="m611,15571l611,1145e" filled="f" stroked="t" strokeweight=".694786pt" strokecolor="#6B6B6B">
                <v:path arrowok="t"/>
              </v:shape>
            </v:group>
            <v:group style="position:absolute;left:607;top:2248;width:10996;height:2" coordorigin="607,2248" coordsize="10996,2">
              <v:shape style="position:absolute;left:607;top:2248;width:10996;height:2" coordorigin="607,2248" coordsize="10996,0" path="m607,2248l11603,2248e" filled="f" stroked="t" strokeweight=".694786pt" strokecolor="#808080">
                <v:path arrowok="t"/>
              </v:shape>
            </v:group>
            <v:group style="position:absolute;left:607;top:2465;width:10996;height:2" coordorigin="607,2465" coordsize="10996,2">
              <v:shape style="position:absolute;left:607;top:2465;width:10996;height:2" coordorigin="607,2465" coordsize="10996,0" path="m607,2465l11603,2465e" filled="f" stroked="t" strokeweight=".694786pt" strokecolor="#808080">
                <v:path arrowok="t"/>
              </v:shape>
            </v:group>
            <v:group style="position:absolute;left:7934;top:2238;width:2;height:240" coordorigin="7934,2238" coordsize="2,240">
              <v:shape style="position:absolute;left:7934;top:2238;width:2;height:240" coordorigin="7934,2238" coordsize="0,240" path="m7934,2479l7934,2238e" filled="f" stroked="t" strokeweight=".694786pt" strokecolor="#6B6B6B">
                <v:path arrowok="t"/>
              </v:shape>
            </v:group>
            <v:group style="position:absolute;left:611;top:2679;width:10992;height:2" coordorigin="611,2679" coordsize="10992,2">
              <v:shape style="position:absolute;left:611;top:2679;width:10992;height:2" coordorigin="611,2679" coordsize="10992,0" path="m611,2679l11603,2679e" filled="f" stroked="t" strokeweight=".694786pt" strokecolor="#808080">
                <v:path arrowok="t"/>
              </v:shape>
            </v:group>
            <v:group style="position:absolute;left:10973;top:2677;width:195;height:2" coordorigin="10973,2677" coordsize="195,2">
              <v:shape style="position:absolute;left:10973;top:2677;width:195;height:2" coordorigin="10973,2677" coordsize="195,0" path="m10973,2677l11168,2677e" filled="f" stroked="t" strokeweight=".463191pt" strokecolor="#777777">
                <v:path arrowok="t"/>
              </v:shape>
            </v:group>
            <v:group style="position:absolute;left:602;top:2894;width:11001;height:2" coordorigin="602,2894" coordsize="11001,2">
              <v:shape style="position:absolute;left:602;top:2894;width:11001;height:2" coordorigin="602,2894" coordsize="11001,0" path="m602,2894l11603,2894e" filled="f" stroked="t" strokeweight=".694786pt" strokecolor="#808080">
                <v:path arrowok="t"/>
              </v:shape>
            </v:group>
            <v:group style="position:absolute;left:611;top:2418;width:2;height:664" coordorigin="611,2418" coordsize="2,664">
              <v:shape style="position:absolute;left:611;top:2418;width:2;height:664" coordorigin="611,2418" coordsize="0,664" path="m611,3082l611,2418e" filled="f" stroked="t" strokeweight=".694786pt" strokecolor="#646464">
                <v:path arrowok="t"/>
              </v:shape>
            </v:group>
            <v:group style="position:absolute;left:607;top:3103;width:11001;height:2" coordorigin="607,3103" coordsize="11001,2">
              <v:shape style="position:absolute;left:607;top:3103;width:11001;height:2" coordorigin="607,3103" coordsize="11001,0" path="m607,3103l11608,3103e" filled="f" stroked="t" strokeweight=".694786pt" strokecolor="#808080">
                <v:path arrowok="t"/>
              </v:shape>
            </v:group>
            <v:group style="position:absolute;left:602;top:3320;width:11005;height:2" coordorigin="602,3320" coordsize="11005,2">
              <v:shape style="position:absolute;left:602;top:3320;width:11005;height:2" coordorigin="602,3320" coordsize="11005,0" path="m602,3320l11608,3320e" filled="f" stroked="t" strokeweight=".694786pt" strokecolor="#808080">
                <v:path arrowok="t"/>
              </v:shape>
            </v:group>
            <v:group style="position:absolute;left:4071;top:3308;width:2;height:745" coordorigin="4071,3308" coordsize="2,745">
              <v:shape style="position:absolute;left:4071;top:3308;width:2;height:745" coordorigin="4071,3308" coordsize="0,745" path="m4071,4053l4071,3308e" filled="f" stroked="t" strokeweight=".694786pt" strokecolor="#575757">
                <v:path arrowok="t"/>
              </v:shape>
            </v:group>
            <v:group style="position:absolute;left:4067;top:3737;width:1894;height:2" coordorigin="4067,3737" coordsize="1894,2">
              <v:shape style="position:absolute;left:4067;top:3737;width:1894;height:2" coordorigin="4067,3737" coordsize="1894,0" path="m4067,3737l5961,3737e" filled="f" stroked="t" strokeweight=".694786pt" strokecolor="#7C7C7C">
                <v:path arrowok="t"/>
              </v:shape>
            </v:group>
            <v:group style="position:absolute;left:7103;top:3313;width:2;height:745" coordorigin="7103,3313" coordsize="2,745">
              <v:shape style="position:absolute;left:7103;top:3313;width:2;height:745" coordorigin="7103,3313" coordsize="0,745" path="m7103,4058l7103,3313e" filled="f" stroked="t" strokeweight=".694786pt" strokecolor="#646464">
                <v:path arrowok="t"/>
              </v:shape>
            </v:group>
            <v:group style="position:absolute;left:602;top:4043;width:2849;height:2" coordorigin="602,4043" coordsize="2849,2">
              <v:shape style="position:absolute;left:602;top:4043;width:2849;height:2" coordorigin="602,4043" coordsize="2849,0" path="m602,4043l3451,4043e" filled="f" stroked="t" strokeweight=".694786pt" strokecolor="#838383">
                <v:path arrowok="t"/>
              </v:shape>
            </v:group>
            <v:group style="position:absolute;left:3395;top:4043;width:199;height:2" coordorigin="3395,4043" coordsize="199,2">
              <v:shape style="position:absolute;left:3395;top:4043;width:199;height:2" coordorigin="3395,4043" coordsize="199,0" path="m3395,4043l3594,4043e" filled="f" stroked="t" strokeweight=".463191pt" strokecolor="#6B6B6B">
                <v:path arrowok="t"/>
              </v:shape>
            </v:group>
            <v:group style="position:absolute;left:3539;top:4043;width:560;height:2" coordorigin="3539,4043" coordsize="560,2">
              <v:shape style="position:absolute;left:3539;top:4043;width:560;height:2" coordorigin="3539,4043" coordsize="560,0" path="m3539,4043l4099,4043e" filled="f" stroked="t" strokeweight=".694786pt" strokecolor="#7C7C7C">
                <v:path arrowok="t"/>
              </v:shape>
            </v:group>
            <v:group style="position:absolute;left:3923;top:4041;width:2112;height:2" coordorigin="3923,4041" coordsize="2112,2">
              <v:shape style="position:absolute;left:3923;top:4041;width:2112;height:2" coordorigin="3923,4041" coordsize="2112,0" path="m3923,4041l6035,4041e" filled="f" stroked="t" strokeweight=".926381pt" strokecolor="#4B4B4B">
                <v:path arrowok="t"/>
              </v:shape>
            </v:group>
            <v:group style="position:absolute;left:5980;top:4043;width:5628;height:2" coordorigin="5980,4043" coordsize="5628,2">
              <v:shape style="position:absolute;left:5980;top:4043;width:5628;height:2" coordorigin="5980,4043" coordsize="5628,0" path="m5980,4043l11608,4043e" filled="f" stroked="t" strokeweight=".694786pt" strokecolor="#808080">
                <v:path arrowok="t"/>
              </v:shape>
            </v:group>
            <v:group style="position:absolute;left:607;top:4319;width:11001;height:2" coordorigin="607,4319" coordsize="11001,2">
              <v:shape style="position:absolute;left:607;top:4319;width:11001;height:2" coordorigin="607,4319" coordsize="11001,0" path="m607,4319l11608,4319e" filled="f" stroked="t" strokeweight=".694786pt" strokecolor="#808080">
                <v:path arrowok="t"/>
              </v:shape>
            </v:group>
            <v:group style="position:absolute;left:2608;top:4034;width:2;height:11537" coordorigin="2608,4034" coordsize="2,11537">
              <v:shape style="position:absolute;left:2608;top:4034;width:2;height:11537" coordorigin="2608,4034" coordsize="0,11537" path="m2608,15571l2608,4034e" filled="f" stroked="t" strokeweight=".694786pt" strokecolor="#5B5B5B">
                <v:path arrowok="t"/>
              </v:shape>
            </v:group>
            <v:group style="position:absolute;left:3395;top:4317;width:199;height:2" coordorigin="3395,4317" coordsize="199,2">
              <v:shape style="position:absolute;left:3395;top:4317;width:199;height:2" coordorigin="3395,4317" coordsize="199,0" path="m3395,4317l3594,4317e" filled="f" stroked="t" strokeweight=".463191pt" strokecolor="#6B6B6B">
                <v:path arrowok="t"/>
              </v:shape>
            </v:group>
            <v:group style="position:absolute;left:4910;top:4319;width:204;height:2" coordorigin="4910,4319" coordsize="204,2">
              <v:shape style="position:absolute;left:4910;top:4319;width:204;height:2" coordorigin="4910,4319" coordsize="204,0" path="m4910,4319l5114,4319e" filled="f" stroked="t" strokeweight=".463191pt" strokecolor="#646464">
                <v:path arrowok="t"/>
              </v:shape>
            </v:group>
            <v:group style="position:absolute;left:2603;top:4536;width:9009;height:2" coordorigin="2603,4536" coordsize="9009,2">
              <v:shape style="position:absolute;left:2603;top:4536;width:9009;height:2" coordorigin="2603,4536" coordsize="9009,0" path="m2603,4536l11612,4536e" filled="f" stroked="t" strokeweight=".694786pt" strokecolor="#7C7C7C">
                <v:path arrowok="t"/>
              </v:shape>
            </v:group>
            <v:group style="position:absolute;left:11608;top:4307;width:2;height:7686" coordorigin="11608,4307" coordsize="2,7686">
              <v:shape style="position:absolute;left:11608;top:4307;width:2;height:7686" coordorigin="11608,4307" coordsize="0,7686" path="m11608,11994l11608,4307e" filled="f" stroked="t" strokeweight=".694786pt" strokecolor="#707070">
                <v:path arrowok="t"/>
              </v:shape>
            </v:group>
            <v:group style="position:absolute;left:5095;top:4534;width:2;height:250" coordorigin="5095,4534" coordsize="2,250">
              <v:shape style="position:absolute;left:5095;top:4534;width:2;height:250" coordorigin="5095,4534" coordsize="0,250" path="m5095,4783l5095,4534e" filled="f" stroked="t" strokeweight=".694786pt" strokecolor="#4F4F4F">
                <v:path arrowok="t"/>
              </v:shape>
            </v:group>
            <v:group style="position:absolute;left:7939;top:4529;width:2;height:471" coordorigin="7939,4529" coordsize="2,471">
              <v:shape style="position:absolute;left:7939;top:4529;width:2;height:471" coordorigin="7939,4529" coordsize="0,471" path="m7939,5000l7939,4529e" filled="f" stroked="t" strokeweight=".694786pt" strokecolor="#707070">
                <v:path arrowok="t"/>
              </v:shape>
            </v:group>
            <v:group style="position:absolute;left:5081;top:4967;width:2409;height:2" coordorigin="5081,4967" coordsize="2409,2">
              <v:shape style="position:absolute;left:5081;top:4967;width:2409;height:2" coordorigin="5081,4967" coordsize="2409,0" path="m5081,4967l7490,4967e" filled="f" stroked="t" strokeweight=".231595pt" strokecolor="#606060">
                <v:path arrowok="t"/>
              </v:shape>
            </v:group>
            <v:group style="position:absolute;left:5095;top:4727;width:2;height:693" coordorigin="5095,4727" coordsize="2,693">
              <v:shape style="position:absolute;left:5095;top:4727;width:2;height:693" coordorigin="5095,4727" coordsize="0,693" path="m5095,5420l5095,4727e" filled="f" stroked="t" strokeweight=".694786pt" strokecolor="#5B5B5B">
                <v:path arrowok="t"/>
              </v:shape>
            </v:group>
            <v:group style="position:absolute;left:7490;top:4967;width:190;height:2" coordorigin="7490,4967" coordsize="190,2">
              <v:shape style="position:absolute;left:7490;top:4967;width:190;height:2" coordorigin="7490,4967" coordsize="190,0" path="m7490,4967l7680,4967e" filled="f" stroked="t" strokeweight=".231595pt" strokecolor="#000000">
                <v:path arrowok="t"/>
              </v:shape>
            </v:group>
            <v:group style="position:absolute;left:7680;top:4967;width:672;height:2" coordorigin="7680,4967" coordsize="672,2">
              <v:shape style="position:absolute;left:7680;top:4967;width:672;height:2" coordorigin="7680,4967" coordsize="672,0" path="m7680,4967l8351,4967e" filled="f" stroked="t" strokeweight=".231595pt" strokecolor="#808080">
                <v:path arrowok="t"/>
              </v:shape>
            </v:group>
            <v:group style="position:absolute;left:8351;top:4967;width:2788;height:2" coordorigin="8351,4967" coordsize="2788,2">
              <v:shape style="position:absolute;left:8351;top:4967;width:2788;height:2" coordorigin="8351,4967" coordsize="2788,0" path="m8351,4967l11140,4967e" filled="f" stroked="t" strokeweight=".231595pt" strokecolor="#000000">
                <v:path arrowok="t"/>
              </v:shape>
            </v:group>
            <v:group style="position:absolute;left:11140;top:4967;width:454;height:2" coordorigin="11140,4967" coordsize="454,2">
              <v:shape style="position:absolute;left:11140;top:4967;width:454;height:2" coordorigin="11140,4967" coordsize="454,0" path="m11140,4967l11594,4967e" filled="f" stroked="t" strokeweight=".231595pt" strokecolor="#838383">
                <v:path arrowok="t"/>
              </v:shape>
            </v:group>
            <v:group style="position:absolute;left:611;top:4939;width:2;height:330" coordorigin="611,4939" coordsize="2,330">
              <v:shape style="position:absolute;left:611;top:4939;width:2;height:330" coordorigin="611,4939" coordsize="0,330" path="m611,5269l611,4939e" filled="f" stroked="t" strokeweight=".463191pt" strokecolor="#646464">
                <v:path arrowok="t"/>
              </v:shape>
            </v:group>
            <v:group style="position:absolute;left:5086;top:5252;width:6526;height:2" coordorigin="5086,5252" coordsize="6526,2">
              <v:shape style="position:absolute;left:5086;top:5252;width:6526;height:2" coordorigin="5086,5252" coordsize="6526,0" path="m5086,5252l11612,5252e" filled="f" stroked="t" strokeweight=".694786pt" strokecolor="#808080">
                <v:path arrowok="t"/>
              </v:shape>
            </v:group>
            <v:group style="position:absolute;left:5095;top:5212;width:2;height:542" coordorigin="5095,5212" coordsize="2,542">
              <v:shape style="position:absolute;left:5095;top:5212;width:2;height:542" coordorigin="5095,5212" coordsize="0,542" path="m5095,5754l5095,5212e" filled="f" stroked="t" strokeweight=".926381pt" strokecolor="#606060">
                <v:path arrowok="t"/>
              </v:shape>
            </v:group>
            <v:group style="position:absolute;left:5090;top:5488;width:6517;height:2" coordorigin="5090,5488" coordsize="6517,2">
              <v:shape style="position:absolute;left:5090;top:5488;width:6517;height:2" coordorigin="5090,5488" coordsize="6517,0" path="m5090,5488l11608,5488e" filled="f" stroked="t" strokeweight=".694786pt" strokecolor="#7C7C7C">
                <v:path arrowok="t"/>
              </v:shape>
            </v:group>
            <v:group style="position:absolute;left:2598;top:5700;width:9014;height:2" coordorigin="2598,5700" coordsize="9014,2">
              <v:shape style="position:absolute;left:2598;top:5700;width:9014;height:2" coordorigin="2598,5700" coordsize="9014,0" path="m2598,5700l11612,5700e" filled="f" stroked="t" strokeweight=".694786pt" strokecolor="#7C7C7C">
                <v:path arrowok="t"/>
              </v:shape>
            </v:group>
            <v:group style="position:absolute;left:602;top:5926;width:11010;height:2" coordorigin="602,5926" coordsize="11010,2">
              <v:shape style="position:absolute;left:602;top:5926;width:11010;height:2" coordorigin="602,5926" coordsize="11010,0" path="m602,5926l11612,5926e" filled="f" stroked="t" strokeweight=".694786pt" strokecolor="#7C7C7C">
                <v:path arrowok="t"/>
              </v:shape>
            </v:group>
            <v:group style="position:absolute;left:5095;top:5561;width:2;height:537" coordorigin="5095,5561" coordsize="2,537">
              <v:shape style="position:absolute;left:5095;top:5561;width:2;height:537" coordorigin="5095,5561" coordsize="0,537" path="m5095,6098l5095,5561e" filled="f" stroked="t" strokeweight=".694786pt" strokecolor="#575757">
                <v:path arrowok="t"/>
              </v:shape>
            </v:group>
            <v:group style="position:absolute;left:10250;top:5928;width:227;height:2" coordorigin="10250,5928" coordsize="227,2">
              <v:shape style="position:absolute;left:10250;top:5928;width:227;height:2" coordorigin="10250,5928" coordsize="227,0" path="m10250,5928l10477,5928e" filled="f" stroked="t" strokeweight=".463191pt" strokecolor="#777777">
                <v:path arrowok="t"/>
              </v:shape>
            </v:group>
            <v:group style="position:absolute;left:5097;top:5910;width:2;height:660" coordorigin="5097,5910" coordsize="2,660">
              <v:shape style="position:absolute;left:5097;top:5910;width:2;height:660" coordorigin="5097,5910" coordsize="0,660" path="m5097,6569l5097,5910e" filled="f" stroked="t" strokeweight=".926381pt" strokecolor="#5B5B5B">
                <v:path arrowok="t"/>
              </v:shape>
            </v:group>
            <v:group style="position:absolute;left:7939;top:5924;width:2;height:646" coordorigin="7939,5924" coordsize="2,646">
              <v:shape style="position:absolute;left:7939;top:5924;width:2;height:646" coordorigin="7939,5924" coordsize="0,646" path="m7939,6569l7939,5924e" filled="f" stroked="t" strokeweight=".694786pt" strokecolor="#707070">
                <v:path arrowok="t"/>
              </v:shape>
            </v:group>
            <v:group style="position:absolute;left:2603;top:6346;width:9009;height:2" coordorigin="2603,6346" coordsize="9009,2">
              <v:shape style="position:absolute;left:2603;top:6346;width:9009;height:2" coordorigin="2603,6346" coordsize="9009,0" path="m2603,6346l11612,6346e" filled="f" stroked="t" strokeweight=".694786pt" strokecolor="#7C7C7C">
                <v:path arrowok="t"/>
              </v:shape>
            </v:group>
            <v:group style="position:absolute;left:2598;top:6560;width:9014;height:2" coordorigin="2598,6560" coordsize="9014,2">
              <v:shape style="position:absolute;left:2598;top:6560;width:9014;height:2" coordorigin="2598,6560" coordsize="9014,0" path="m2598,6560l11612,6560e" filled="f" stroked="t" strokeweight=".694786pt" strokecolor="#7C7C7C">
                <v:path arrowok="t"/>
              </v:shape>
            </v:group>
            <v:group style="position:absolute;left:602;top:6777;width:11010;height:2" coordorigin="602,6777" coordsize="11010,2">
              <v:shape style="position:absolute;left:602;top:6777;width:11010;height:2" coordorigin="602,6777" coordsize="11010,0" path="m602,6777l11612,6777e" filled="f" stroked="t" strokeweight=".694786pt" strokecolor="#808080">
                <v:path arrowok="t"/>
              </v:shape>
            </v:group>
            <v:group style="position:absolute;left:7064;top:6779;width:644;height:2" coordorigin="7064,6779" coordsize="644,2">
              <v:shape style="position:absolute;left:7064;top:6779;width:644;height:2" coordorigin="7064,6779" coordsize="644,0" path="m7064,6779l7707,6779e" filled="f" stroked="t" strokeweight=".463191pt" strokecolor="#747474">
                <v:path arrowok="t"/>
              </v:shape>
            </v:group>
            <v:group style="position:absolute;left:9032;top:6779;width:931;height:2" coordorigin="9032,6779" coordsize="931,2">
              <v:shape style="position:absolute;left:9032;top:6779;width:931;height:2" coordorigin="9032,6779" coordsize="931,0" path="m9032,6779l9963,6779e" filled="f" stroked="t" strokeweight=".694786pt" strokecolor="#7C7C7C">
                <v:path arrowok="t"/>
              </v:shape>
            </v:group>
            <v:group style="position:absolute;left:602;top:7401;width:11015;height:2" coordorigin="602,7401" coordsize="11015,2">
              <v:shape style="position:absolute;left:602;top:7401;width:11015;height:2" coordorigin="602,7401" coordsize="11015,0" path="m602,7401l11617,7401e" filled="f" stroked="t" strokeweight=".694786pt" strokecolor="#878787">
                <v:path arrowok="t"/>
              </v:shape>
            </v:group>
            <v:group style="position:absolute;left:5100;top:7399;width:2;height:245" coordorigin="5100,7399" coordsize="2,245">
              <v:shape style="position:absolute;left:5100;top:7399;width:2;height:245" coordorigin="5100,7399" coordsize="0,245" path="m5100,7644l5100,7399e" filled="f" stroked="t" strokeweight=".694786pt" strokecolor="#4F4F4F">
                <v:path arrowok="t"/>
              </v:shape>
            </v:group>
            <v:group style="position:absolute;left:5095;top:7625;width:6517;height:2" coordorigin="5095,7625" coordsize="6517,2">
              <v:shape style="position:absolute;left:5095;top:7625;width:6517;height:2" coordorigin="5095,7625" coordsize="6517,0" path="m5095,7625l11612,7625e" filled="f" stroked="t" strokeweight=".694786pt" strokecolor="#7C7C7C">
                <v:path arrowok="t"/>
              </v:shape>
            </v:group>
            <v:group style="position:absolute;left:10250;top:7625;width:227;height:2" coordorigin="10250,7625" coordsize="227,2">
              <v:shape style="position:absolute;left:10250;top:7625;width:227;height:2" coordorigin="10250,7625" coordsize="227,0" path="m10250,7625l10477,7625e" filled="f" stroked="t" strokeweight=".463191pt" strokecolor="#707070">
                <v:path arrowok="t"/>
              </v:shape>
            </v:group>
            <v:group style="position:absolute;left:5100;top:7587;width:2;height:471" coordorigin="5100,7587" coordsize="2,471">
              <v:shape style="position:absolute;left:5100;top:7587;width:2;height:471" coordorigin="5100,7587" coordsize="0,471" path="m5100,8059l5100,7587e" filled="f" stroked="t" strokeweight=".694786pt" strokecolor="#545454">
                <v:path arrowok="t"/>
              </v:shape>
            </v:group>
            <v:group style="position:absolute;left:5086;top:7842;width:6531;height:2" coordorigin="5086,7842" coordsize="6531,2">
              <v:shape style="position:absolute;left:5086;top:7842;width:6531;height:2" coordorigin="5086,7842" coordsize="6531,0" path="m5086,7842l11617,7842e" filled="f" stroked="t" strokeweight=".694786pt" strokecolor="#808080">
                <v:path arrowok="t"/>
              </v:shape>
            </v:group>
            <v:group style="position:absolute;left:607;top:8054;width:11005;height:2" coordorigin="607,8054" coordsize="11005,2">
              <v:shape style="position:absolute;left:607;top:8054;width:11005;height:2" coordorigin="607,8054" coordsize="11005,0" path="m607,8054l11612,8054e" filled="f" stroked="t" strokeweight=".694786pt" strokecolor="#808080">
                <v:path arrowok="t"/>
              </v:shape>
            </v:group>
            <v:group style="position:absolute;left:3395;top:8049;width:199;height:2" coordorigin="3395,8049" coordsize="199,2">
              <v:shape style="position:absolute;left:3395;top:8049;width:199;height:2" coordorigin="3395,8049" coordsize="199,0" path="m3395,8049l3594,8049e" filled="f" stroked="t" strokeweight=".463191pt" strokecolor="#6B6B6B">
                <v:path arrowok="t"/>
              </v:shape>
            </v:group>
            <v:group style="position:absolute;left:602;top:8843;width:11015;height:2" coordorigin="602,8843" coordsize="11015,2">
              <v:shape style="position:absolute;left:602;top:8843;width:11015;height:2" coordorigin="602,8843" coordsize="11015,0" path="m602,8843l11617,8843e" filled="f" stroked="t" strokeweight=".694786pt" strokecolor="#808080">
                <v:path arrowok="t"/>
              </v:shape>
            </v:group>
            <v:group style="position:absolute;left:602;top:9717;width:11010;height:2" coordorigin="602,9717" coordsize="11010,2">
              <v:shape style="position:absolute;left:602;top:9717;width:11010;height:2" coordorigin="602,9717" coordsize="11010,0" path="m602,9717l11612,9717e" filled="f" stroked="t" strokeweight=".694786pt" strokecolor="#808080">
                <v:path arrowok="t"/>
              </v:shape>
            </v:group>
            <v:group style="position:absolute;left:602;top:10047;width:11015;height:2" coordorigin="602,10047" coordsize="11015,2">
              <v:shape style="position:absolute;left:602;top:10047;width:11015;height:2" coordorigin="602,10047" coordsize="11015,0" path="m602,10047l11617,10047e" filled="f" stroked="t" strokeweight=".694786pt" strokecolor="#808080">
                <v:path arrowok="t"/>
              </v:shape>
            </v:group>
            <v:group style="position:absolute;left:607;top:10283;width:10982;height:2" coordorigin="607,10283" coordsize="10982,2">
              <v:shape style="position:absolute;left:607;top:10283;width:10982;height:2" coordorigin="607,10283" coordsize="10982,0" path="m607,10283l11589,10283e" filled="f" stroked="t" strokeweight=".694786pt" strokecolor="#808080">
                <v:path arrowok="t"/>
              </v:shape>
            </v:group>
            <v:group style="position:absolute;left:9129;top:10285;width:1177;height:2" coordorigin="9129,10285" coordsize="1177,2">
              <v:shape style="position:absolute;left:9129;top:10285;width:1177;height:2" coordorigin="9129,10285" coordsize="1177,0" path="m9129,10285l10306,10285e" filled="f" stroked="t" strokeweight=".694786pt" strokecolor="#838383">
                <v:path arrowok="t"/>
              </v:shape>
            </v:group>
            <v:group style="position:absolute;left:10913;top:10285;width:704;height:2" coordorigin="10913,10285" coordsize="704,2">
              <v:shape style="position:absolute;left:10913;top:10285;width:704;height:2" coordorigin="10913,10285" coordsize="704,0" path="m10913,10285l11617,10285e" filled="f" stroked="t" strokeweight=".694786pt" strokecolor="#8C8C8C">
                <v:path arrowok="t"/>
              </v:shape>
            </v:group>
            <v:group style="position:absolute;left:598;top:10702;width:2483;height:2" coordorigin="598,10702" coordsize="2483,2">
              <v:shape style="position:absolute;left:598;top:10702;width:2483;height:2" coordorigin="598,10702" coordsize="2483,0" path="m598,10702l3080,10702e" filled="f" stroked="t" strokeweight=".231595pt" strokecolor="#606060">
                <v:path arrowok="t"/>
              </v:shape>
            </v:group>
            <v:group style="position:absolute;left:3080;top:10702;width:8513;height:2" coordorigin="3080,10702" coordsize="8513,2">
              <v:shape style="position:absolute;left:3080;top:10702;width:8513;height:2" coordorigin="3080,10702" coordsize="8513,0" path="m3080,10702l11594,10702e" filled="f" stroked="t" strokeweight=".231595pt" strokecolor="#000000">
                <v:path arrowok="t"/>
              </v:shape>
            </v:group>
            <v:group style="position:absolute;left:996;top:10969;width:10621;height:2" coordorigin="996,10969" coordsize="10621,2">
              <v:shape style="position:absolute;left:996;top:10969;width:10621;height:2" coordorigin="996,10969" coordsize="10621,0" path="m996,10969l11617,10969e" filled="f" stroked="t" strokeweight=".694786pt" strokecolor="#808080">
                <v:path arrowok="t"/>
              </v:shape>
            </v:group>
            <v:group style="position:absolute;left:602;top:11200;width:11015;height:2" coordorigin="602,11200" coordsize="11015,2">
              <v:shape style="position:absolute;left:602;top:11200;width:11015;height:2" coordorigin="602,11200" coordsize="11015,0" path="m602,11200l11617,11200e" filled="f" stroked="t" strokeweight=".694786pt" strokecolor="#808080">
                <v:path arrowok="t"/>
              </v:shape>
            </v:group>
            <v:group style="position:absolute;left:1802;top:10952;width:2;height:674" coordorigin="1802,10952" coordsize="2,674">
              <v:shape style="position:absolute;left:1802;top:10952;width:2;height:674" coordorigin="1802,10952" coordsize="0,674" path="m1802,11626l1802,10952e" filled="f" stroked="t" strokeweight=".231595pt" strokecolor="#838383">
                <v:path arrowok="t"/>
              </v:shape>
            </v:group>
            <v:group style="position:absolute;left:7499;top:10966;width:2;height:1056" coordorigin="7499,10966" coordsize="2,1056">
              <v:shape style="position:absolute;left:7499;top:10966;width:2;height:1056" coordorigin="7499,10966" coordsize="0,1056" path="m7499,12022l7499,10966e" filled="f" stroked="t" strokeweight=".694786pt" strokecolor="#5B5B5B">
                <v:path arrowok="t"/>
              </v:shape>
            </v:group>
            <v:group style="position:absolute;left:1385;top:10962;width:2;height:2785" coordorigin="1385,10962" coordsize="2,2785">
              <v:shape style="position:absolute;left:1385;top:10962;width:2;height:2785" coordorigin="1385,10962" coordsize="0,2785" path="m1385,13747l1385,10962e" filled="f" stroked="t" strokeweight=".694786pt" strokecolor="#6B6B6B">
                <v:path arrowok="t"/>
              </v:shape>
            </v:group>
            <v:group style="position:absolute;left:611;top:11598;width:2;height:236" coordorigin="611,11598" coordsize="2,236">
              <v:shape style="position:absolute;left:611;top:11598;width:2;height:236" coordorigin="611,11598" coordsize="0,236" path="m611,11833l611,11598e" filled="f" stroked="t" strokeweight=".463191pt" strokecolor="#5B5B5B">
                <v:path arrowok="t"/>
              </v:shape>
            </v:group>
            <v:group style="position:absolute;left:1802;top:11626;width:2;height:1517" coordorigin="1802,11626" coordsize="2,1517">
              <v:shape style="position:absolute;left:1802;top:11626;width:2;height:1517" coordorigin="1802,11626" coordsize="0,1517" path="m1802,13144l1802,11626e" filled="f" stroked="t" strokeweight=".231595pt" strokecolor="#000000">
                <v:path arrowok="t"/>
              </v:shape>
            </v:group>
            <v:group style="position:absolute;left:1385;top:11862;width:2;height:160" coordorigin="1385,11862" coordsize="2,160">
              <v:shape style="position:absolute;left:1385;top:11862;width:2;height:160" coordorigin="1385,11862" coordsize="0,160" path="m1385,12022l1385,11862e" filled="f" stroked="t" strokeweight=".463191pt" strokecolor="#545454">
                <v:path arrowok="t"/>
              </v:shape>
            </v:group>
            <v:group style="position:absolute;left:2608;top:11862;width:2;height:160" coordorigin="2608,11862" coordsize="2,160">
              <v:shape style="position:absolute;left:2608;top:11862;width:2;height:160" coordorigin="2608,11862" coordsize="0,160" path="m2608,12022l2608,11862e" filled="f" stroked="t" strokeweight=".463191pt" strokecolor="#3F3F3F">
                <v:path arrowok="t"/>
              </v:shape>
            </v:group>
            <v:group style="position:absolute;left:11608;top:11862;width:2;height:353" coordorigin="11608,11862" coordsize="2,353">
              <v:shape style="position:absolute;left:11608;top:11862;width:2;height:353" coordorigin="11608,11862" coordsize="0,353" path="m11608,12215l11608,11862e" filled="f" stroked="t" strokeweight=".463191pt" strokecolor="#979797">
                <v:path arrowok="t"/>
              </v:shape>
            </v:group>
            <v:group style="position:absolute;left:611;top:11965;width:2;height:189" coordorigin="611,11965" coordsize="2,189">
              <v:shape style="position:absolute;left:611;top:11965;width:2;height:189" coordorigin="611,11965" coordsize="0,189" path="m611,12154l611,11965e" filled="f" stroked="t" strokeweight=".463191pt" strokecolor="#575757">
                <v:path arrowok="t"/>
              </v:shape>
            </v:group>
            <v:group style="position:absolute;left:7499;top:11796;width:2;height:1664" coordorigin="7499,11796" coordsize="2,1664">
              <v:shape style="position:absolute;left:7499;top:11796;width:2;height:1664" coordorigin="7499,11796" coordsize="0,1664" path="m7499,13459l7499,11796e" filled="f" stroked="t" strokeweight=".694786pt" strokecolor="#606060">
                <v:path arrowok="t"/>
              </v:shape>
            </v:group>
            <v:group style="position:absolute;left:11605;top:11965;width:2;height:250" coordorigin="11605,11965" coordsize="2,250">
              <v:shape style="position:absolute;left:11605;top:11965;width:2;height:250" coordorigin="11605,11965" coordsize="0,250" path="m11605,12215l11605,11965e" filled="f" stroked="t" strokeweight=".231595pt" strokecolor="#AFAFAF">
                <v:path arrowok="t"/>
              </v:shape>
            </v:group>
            <v:group style="position:absolute;left:598;top:13139;width:2010;height:2" coordorigin="598,13139" coordsize="2010,2">
              <v:shape style="position:absolute;left:598;top:13139;width:2010;height:2" coordorigin="598,13139" coordsize="2010,0" path="m598,13139l2608,13139e" filled="f" stroked="t" strokeweight=".231595pt" strokecolor="#6B6B6B">
                <v:path arrowok="t"/>
              </v:shape>
            </v:group>
            <v:group style="position:absolute;left:1802;top:13139;width:2;height:292" coordorigin="1802,13139" coordsize="2,292">
              <v:shape style="position:absolute;left:1802;top:13139;width:2;height:292" coordorigin="1802,13139" coordsize="0,292" path="m1802,13431l1802,13139e" filled="f" stroked="t" strokeweight=".231595pt" strokecolor="#676767">
                <v:path arrowok="t"/>
              </v:shape>
            </v:group>
            <v:group style="position:absolute;left:1802;top:13431;width:2;height:1188" coordorigin="1802,13431" coordsize="2,1188">
              <v:shape style="position:absolute;left:1802;top:13431;width:2;height:1188" coordorigin="1802,13431" coordsize="0,1188" path="m1802,14619l1802,13431e" filled="f" stroked="t" strokeweight=".231595pt" strokecolor="#000000">
                <v:path arrowok="t"/>
              </v:shape>
            </v:group>
            <v:group style="position:absolute;left:7501;top:13403;width:2;height:184" coordorigin="7501,13403" coordsize="2,184">
              <v:shape style="position:absolute;left:7501;top:13403;width:2;height:184" coordorigin="7501,13403" coordsize="0,184" path="m7501,13587l7501,13403e" filled="f" stroked="t" strokeweight=".463191pt" strokecolor="#484848">
                <v:path arrowok="t"/>
              </v:shape>
            </v:group>
            <v:group style="position:absolute;left:7501;top:13530;width:2;height:1032" coordorigin="7501,13530" coordsize="2,1032">
              <v:shape style="position:absolute;left:7501;top:13530;width:2;height:1032" coordorigin="7501,13530" coordsize="0,1032" path="m7501,14562l7501,13530e" filled="f" stroked="t" strokeweight=".694786pt" strokecolor="#646464">
                <v:path arrowok="t"/>
              </v:shape>
            </v:group>
            <v:group style="position:absolute;left:1385;top:13690;width:2;height:726" coordorigin="1385,13690" coordsize="2,726">
              <v:shape style="position:absolute;left:1385;top:13690;width:2;height:726" coordorigin="1385,13690" coordsize="0,726" path="m1385,14416l1385,13690e" filled="f" stroked="t" strokeweight=".463191pt" strokecolor="#676767">
                <v:path arrowok="t"/>
              </v:shape>
            </v:group>
            <v:group style="position:absolute;left:1385;top:13850;width:2;height:250" coordorigin="1385,13850" coordsize="2,250">
              <v:shape style="position:absolute;left:1385;top:13850;width:2;height:250" coordorigin="1385,13850" coordsize="0,250" path="m1385,14100l1385,13850e" filled="f" stroked="t" strokeweight=".926381pt" strokecolor="#747474">
                <v:path arrowok="t"/>
              </v:shape>
            </v:group>
            <v:group style="position:absolute;left:1385;top:14171;width:2;height:1400" coordorigin="1385,14171" coordsize="2,1400">
              <v:shape style="position:absolute;left:1385;top:14171;width:2;height:1400" coordorigin="1385,14171" coordsize="0,1400" path="m1385,15571l1385,14171e" filled="f" stroked="t" strokeweight=".694786pt" strokecolor="#707070">
                <v:path arrowok="t"/>
              </v:shape>
            </v:group>
            <v:group style="position:absolute;left:2608;top:14505;width:2;height:141" coordorigin="2608,14505" coordsize="2,141">
              <v:shape style="position:absolute;left:2608;top:14505;width:2;height:141" coordorigin="2608,14505" coordsize="0,141" path="m2608,14647l2608,14505e" filled="f" stroked="t" strokeweight=".463191pt" strokecolor="#444444">
                <v:path arrowok="t"/>
              </v:shape>
            </v:group>
            <v:group style="position:absolute;left:7501;top:14505;width:2;height:141" coordorigin="7501,14505" coordsize="2,141">
              <v:shape style="position:absolute;left:7501;top:14505;width:2;height:141" coordorigin="7501,14505" coordsize="0,141" path="m7501,14647l7501,14505e" filled="f" stroked="t" strokeweight=".463191pt" strokecolor="#4B4B4B">
                <v:path arrowok="t"/>
              </v:shape>
            </v:group>
            <v:group style="position:absolute;left:602;top:15566;width:10922;height:2" coordorigin="602,15566" coordsize="10922,2">
              <v:shape style="position:absolute;left:602;top:15566;width:10922;height:2" coordorigin="602,15566" coordsize="10922,0" path="m602,15566l11524,15566e" filled="f" stroked="t" strokeweight=".694786pt" strokecolor="#878787">
                <v:path arrowok="t"/>
              </v:shape>
            </v:group>
            <v:group style="position:absolute;left:1802;top:14619;width:2;height:947" coordorigin="1802,14619" coordsize="2,947">
              <v:shape style="position:absolute;left:1802;top:14619;width:2;height:947" coordorigin="1802,14619" coordsize="0,947" path="m1802,15566l1802,14619e" filled="f" stroked="t" strokeweight=".231595pt" strokecolor="#939393">
                <v:path arrowok="t"/>
              </v:shape>
            </v:group>
            <v:group style="position:absolute;left:5354;top:15568;width:681;height:2" coordorigin="5354,15568" coordsize="681,2">
              <v:shape style="position:absolute;left:5354;top:15568;width:681;height:2" coordorigin="5354,15568" coordsize="681,0" path="m5354,15568l6035,15568e" filled="f" stroked="t" strokeweight=".463191pt" strokecolor="#838383">
                <v:path arrowok="t"/>
              </v:shape>
            </v:group>
            <v:group style="position:absolute;left:7504;top:14590;width:2;height:985" coordorigin="7504,14590" coordsize="2,985">
              <v:shape style="position:absolute;left:7504;top:14590;width:2;height:985" coordorigin="7504,14590" coordsize="0,985" path="m7504,15575l7504,14590e" filled="f" stroked="t" strokeweight=".694786pt" strokecolor="#646464">
                <v:path arrowok="t"/>
              </v:shape>
            </v:group>
            <v:group style="position:absolute;left:1936;top:15575;width:9588;height:2" coordorigin="1936,15575" coordsize="9588,2">
              <v:shape style="position:absolute;left:1936;top:15575;width:9588;height:2" coordorigin="1936,15575" coordsize="9588,0" path="m1936,15575l11524,15575e" filled="f" stroked="t" strokeweight=".463191pt" strokecolor="#838383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5"/>
          <w:w w:val="80"/>
        </w:rPr>
        <w:t>:</w:t>
      </w:r>
      <w:r>
        <w:rPr>
          <w:rFonts w:ascii="Arial" w:hAnsi="Arial" w:cs="Arial" w:eastAsia="Arial"/>
          <w:sz w:val="24"/>
          <w:szCs w:val="24"/>
          <w:color w:val="545454"/>
          <w:spacing w:val="-54"/>
          <w:w w:val="59"/>
          <w:position w:val="1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8"/>
          <w:w w:val="81"/>
          <w:position w:val="0"/>
        </w:rPr>
        <w:t>r</w:t>
      </w:r>
      <w:r>
        <w:rPr>
          <w:rFonts w:ascii="Arial" w:hAnsi="Arial" w:cs="Arial" w:eastAsia="Arial"/>
          <w:sz w:val="24"/>
          <w:szCs w:val="24"/>
          <w:color w:val="545454"/>
          <w:spacing w:val="-50"/>
          <w:w w:val="59"/>
          <w:position w:val="1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8" w:after="0" w:line="240" w:lineRule="auto"/>
        <w:ind w:right="-48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9"/>
          <w:szCs w:val="29"/>
          <w:color w:val="545454"/>
          <w:w w:val="69"/>
          <w:b/>
          <w:bCs/>
        </w:rPr>
        <w:t>Alt</w:t>
      </w:r>
      <w:r>
        <w:rPr>
          <w:rFonts w:ascii="Arial" w:hAnsi="Arial" w:cs="Arial" w:eastAsia="Arial"/>
          <w:sz w:val="29"/>
          <w:szCs w:val="29"/>
          <w:color w:val="545454"/>
          <w:spacing w:val="-36"/>
          <w:w w:val="69"/>
          <w:b/>
          <w:bCs/>
        </w:rPr>
        <w:t>d</w:t>
      </w:r>
      <w:r>
        <w:rPr>
          <w:rFonts w:ascii="Arial" w:hAnsi="Arial" w:cs="Arial" w:eastAsia="Arial"/>
          <w:sz w:val="29"/>
          <w:szCs w:val="29"/>
          <w:color w:val="545454"/>
          <w:spacing w:val="0"/>
          <w:w w:val="105"/>
          <w:b/>
          <w:bCs/>
        </w:rPr>
        <w:t>..</w:t>
      </w:r>
      <w:r>
        <w:rPr>
          <w:rFonts w:ascii="Arial" w:hAnsi="Arial" w:cs="Arial" w:eastAsia="Arial"/>
          <w:sz w:val="29"/>
          <w:szCs w:val="29"/>
          <w:color w:val="545454"/>
          <w:spacing w:val="-20"/>
          <w:w w:val="105"/>
          <w:b/>
          <w:bCs/>
        </w:rPr>
        <w:t>.</w:t>
      </w:r>
      <w:r>
        <w:rPr>
          <w:rFonts w:ascii="Arial" w:hAnsi="Arial" w:cs="Arial" w:eastAsia="Arial"/>
          <w:sz w:val="24"/>
          <w:szCs w:val="24"/>
          <w:color w:val="545454"/>
          <w:spacing w:val="0"/>
          <w:w w:val="51"/>
          <w:b/>
          <w:bCs/>
        </w:rPr>
        <w:t>J111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0" w:after="0" w:line="265" w:lineRule="exact"/>
        <w:ind w:right="-77"/>
        <w:jc w:val="left"/>
        <w:tabs>
          <w:tab w:pos="66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4"/>
          <w:szCs w:val="24"/>
          <w:color w:val="3D3D3D"/>
          <w:w w:val="69"/>
          <w:b/>
          <w:bCs/>
          <w:position w:val="1"/>
        </w:rPr>
        <w:t>Itf</w:t>
      </w:r>
      <w:r>
        <w:rPr>
          <w:rFonts w:ascii="Arial" w:hAnsi="Arial" w:cs="Arial" w:eastAsia="Arial"/>
          <w:sz w:val="24"/>
          <w:szCs w:val="24"/>
          <w:color w:val="3D3D3D"/>
          <w:spacing w:val="-5"/>
          <w:w w:val="70"/>
          <w:b/>
          <w:bCs/>
          <w:position w:val="1"/>
        </w:rPr>
        <w:t>a</w:t>
      </w:r>
      <w:r>
        <w:rPr>
          <w:rFonts w:ascii="Arial" w:hAnsi="Arial" w:cs="Arial" w:eastAsia="Arial"/>
          <w:sz w:val="22"/>
          <w:szCs w:val="22"/>
          <w:color w:val="383F5D"/>
          <w:spacing w:val="0"/>
          <w:w w:val="91"/>
          <w:b/>
          <w:bCs/>
          <w:position w:val="1"/>
        </w:rPr>
        <w:t>i</w:t>
      </w:r>
      <w:r>
        <w:rPr>
          <w:rFonts w:ascii="Arial" w:hAnsi="Arial" w:cs="Arial" w:eastAsia="Arial"/>
          <w:sz w:val="22"/>
          <w:szCs w:val="22"/>
          <w:color w:val="383F5D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2"/>
          <w:szCs w:val="22"/>
          <w:color w:val="383F5D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69"/>
          <w:b/>
          <w:bCs/>
          <w:position w:val="0"/>
        </w:rPr>
        <w:t>erk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left="-41" w:right="-61"/>
        <w:jc w:val="center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5"/>
          <w:szCs w:val="25"/>
          <w:color w:val="545454"/>
          <w:spacing w:val="0"/>
          <w:w w:val="100"/>
          <w:b/>
          <w:bCs/>
          <w:position w:val="-2"/>
        </w:rPr>
        <w:t>n</w:t>
      </w:r>
      <w:r>
        <w:rPr>
          <w:rFonts w:ascii="Arial" w:hAnsi="Arial" w:cs="Arial" w:eastAsia="Arial"/>
          <w:sz w:val="25"/>
          <w:szCs w:val="25"/>
          <w:color w:val="545454"/>
          <w:spacing w:val="59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26"/>
          <w:szCs w:val="26"/>
          <w:color w:val="545454"/>
          <w:spacing w:val="-32"/>
          <w:w w:val="82"/>
          <w:position w:val="0"/>
        </w:rPr>
        <w:t>O</w:t>
      </w:r>
      <w:r>
        <w:rPr>
          <w:rFonts w:ascii="Arial" w:hAnsi="Arial" w:cs="Arial" w:eastAsia="Arial"/>
          <w:sz w:val="26"/>
          <w:szCs w:val="26"/>
          <w:color w:val="6E6E6E"/>
          <w:spacing w:val="-5"/>
          <w:w w:val="75"/>
          <w:position w:val="0"/>
        </w:rPr>
        <w:t>P</w:t>
      </w:r>
      <w:r>
        <w:rPr>
          <w:rFonts w:ascii="Arial" w:hAnsi="Arial" w:cs="Arial" w:eastAsia="Arial"/>
          <w:sz w:val="26"/>
          <w:szCs w:val="26"/>
          <w:color w:val="3D3D3D"/>
          <w:spacing w:val="-210"/>
          <w:w w:val="84"/>
          <w:position w:val="0"/>
        </w:rPr>
        <w:t>M</w:t>
      </w:r>
      <w:r>
        <w:rPr>
          <w:rFonts w:ascii="Arial" w:hAnsi="Arial" w:cs="Arial" w:eastAsia="Arial"/>
          <w:sz w:val="26"/>
          <w:szCs w:val="26"/>
          <w:color w:val="6E6E6E"/>
          <w:spacing w:val="0"/>
          <w:w w:val="76"/>
          <w:position w:val="0"/>
        </w:rPr>
        <w:t>Ç</w:t>
      </w:r>
      <w:r>
        <w:rPr>
          <w:rFonts w:ascii="Arial" w:hAnsi="Arial" w:cs="Arial" w:eastAsia="Arial"/>
          <w:sz w:val="26"/>
          <w:szCs w:val="26"/>
          <w:color w:val="6E6E6E"/>
          <w:spacing w:val="-38"/>
          <w:w w:val="100"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3D3D3D"/>
          <w:spacing w:val="0"/>
          <w:w w:val="83"/>
          <w:position w:val="0"/>
        </w:rPr>
        <w:t>AI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left="250" w:right="49"/>
        <w:jc w:val="center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6E6E6E"/>
          <w:spacing w:val="0"/>
          <w:w w:val="75"/>
          <w:b/>
          <w:bCs/>
        </w:rPr>
        <w:t>e</w:t>
      </w:r>
      <w:r>
        <w:rPr>
          <w:rFonts w:ascii="Arial" w:hAnsi="Arial" w:cs="Arial" w:eastAsia="Arial"/>
          <w:sz w:val="23"/>
          <w:szCs w:val="23"/>
          <w:color w:val="6E6E6E"/>
          <w:spacing w:val="-7"/>
          <w:w w:val="75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68"/>
          <w:b/>
          <w:bCs/>
        </w:rPr>
        <w:t>Ami</w:t>
      </w:r>
      <w:r>
        <w:rPr>
          <w:rFonts w:ascii="Arial" w:hAnsi="Arial" w:cs="Arial" w:eastAsia="Arial"/>
          <w:sz w:val="23"/>
          <w:szCs w:val="23"/>
          <w:color w:val="545454"/>
          <w:spacing w:val="-1"/>
          <w:w w:val="69"/>
          <w:b/>
          <w:bCs/>
        </w:rPr>
        <w:t>r</w:t>
      </w:r>
      <w:r>
        <w:rPr>
          <w:rFonts w:ascii="Arial" w:hAnsi="Arial" w:cs="Arial" w:eastAsia="Arial"/>
          <w:sz w:val="23"/>
          <w:szCs w:val="23"/>
          <w:color w:val="6E6E6E"/>
          <w:spacing w:val="0"/>
          <w:w w:val="72"/>
          <w:b/>
          <w:bCs/>
        </w:rPr>
        <w:t>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386" w:lineRule="exact"/>
        <w:ind w:right="1389"/>
        <w:jc w:val="right"/>
        <w:rPr>
          <w:rFonts w:ascii="Arial" w:hAnsi="Arial" w:cs="Arial" w:eastAsia="Arial"/>
          <w:sz w:val="41"/>
          <w:szCs w:val="41"/>
        </w:rPr>
      </w:pPr>
      <w:rPr/>
      <w:r>
        <w:rPr/>
        <w:br w:type="column"/>
      </w:r>
      <w:r>
        <w:rPr>
          <w:rFonts w:ascii="Arial" w:hAnsi="Arial" w:cs="Arial" w:eastAsia="Arial"/>
          <w:sz w:val="41"/>
          <w:szCs w:val="41"/>
          <w:color w:val="3D3D3D"/>
          <w:spacing w:val="0"/>
          <w:w w:val="233"/>
          <w:position w:val="-2"/>
        </w:rPr>
        <w:t>-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50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w w:val="101"/>
          <w:position w:val="1"/>
        </w:rPr>
        <w:t>/\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w w:val="102"/>
          <w:position w:val="1"/>
        </w:rPr>
        <w:t>.1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w w:val="101"/>
          <w:position w:val="1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w w:val="102"/>
          <w:position w:val="1"/>
        </w:rPr>
        <w:t>.K.I'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520" w:right="200"/>
          <w:cols w:num="4" w:equalWidth="0">
            <w:col w:w="398" w:space="1797"/>
            <w:col w:w="910" w:space="299"/>
            <w:col w:w="938" w:space="206"/>
            <w:col w:w="6652"/>
          </w:cols>
        </w:sectPr>
      </w:pPr>
      <w:rPr/>
    </w:p>
    <w:p>
      <w:pPr>
        <w:spacing w:before="67" w:after="0" w:line="240" w:lineRule="auto"/>
        <w:ind w:left="3649" w:right="-20"/>
        <w:jc w:val="left"/>
        <w:tabs>
          <w:tab w:pos="9380" w:val="left"/>
          <w:tab w:pos="1040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v:group style="position:absolute;margin-left:507.276123pt;margin-top:12.491384pt;width:5.2947pt;height:.1pt;mso-position-horizontal-relative:page;mso-position-vertical-relative:paragraph;z-index:-15421" coordorigin="10146,250" coordsize="106,2">
            <v:shape style="position:absolute;left:10146;top:250;width:106;height:2" coordorigin="10146,250" coordsize="106,0" path="m10146,250l10251,250e" filled="f" stroked="t" strokeweight="4.138574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0.584972pt;margin-top:7.184624pt;width:39.423182pt;height:43.5pt;mso-position-horizontal-relative:page;mso-position-vertical-relative:paragraph;z-index:-15418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242424"/>
                      <w:spacing w:val="0"/>
                      <w:w w:val="163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7.399139pt;margin-top:11.176702pt;width:5.2947pt;height:3pt;mso-position-horizontal-relative:page;mso-position-vertical-relative:paragraph;z-index:-15415" type="#_x0000_t202" filled="f" stroked="f">
            <v:textbox inset="0,0,0,0">
              <w:txbxContent>
                <w:p>
                  <w:pPr>
                    <w:spacing w:before="0" w:after="0" w:line="60" w:lineRule="exact"/>
                    <w:ind w:right="-49"/>
                    <w:jc w:val="left"/>
                    <w:rPr>
                      <w:rFonts w:ascii="Times New Roman" w:hAnsi="Times New Roman" w:cs="Times New Roman" w:eastAsia="Times New Roman"/>
                      <w:sz w:val="6"/>
                      <w:szCs w:val="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  <w:color w:val="DFDFDF"/>
                      <w:spacing w:val="0"/>
                      <w:w w:val="530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B3B3B3"/>
          <w:spacing w:val="0"/>
          <w:w w:val="323"/>
          <w:position w:val="13"/>
        </w:rPr>
        <w:t>-</w:t>
      </w:r>
      <w:r>
        <w:rPr>
          <w:rFonts w:ascii="Arial" w:hAnsi="Arial" w:cs="Arial" w:eastAsia="Arial"/>
          <w:sz w:val="21"/>
          <w:szCs w:val="21"/>
          <w:color w:val="B3B3B3"/>
          <w:spacing w:val="0"/>
          <w:w w:val="100"/>
          <w:position w:val="13"/>
        </w:rPr>
        <w:tab/>
      </w:r>
      <w:r>
        <w:rPr>
          <w:rFonts w:ascii="Arial" w:hAnsi="Arial" w:cs="Arial" w:eastAsia="Arial"/>
          <w:sz w:val="21"/>
          <w:szCs w:val="21"/>
          <w:color w:val="B3B3B3"/>
          <w:spacing w:val="0"/>
          <w:w w:val="100"/>
          <w:position w:val="13"/>
        </w:rPr>
      </w:r>
      <w:r>
        <w:rPr>
          <w:rFonts w:ascii="Times New Roman" w:hAnsi="Times New Roman" w:cs="Times New Roman" w:eastAsia="Times New Roman"/>
          <w:sz w:val="29"/>
          <w:szCs w:val="29"/>
          <w:color w:val="CCCCCC"/>
          <w:spacing w:val="0"/>
          <w:w w:val="103"/>
          <w:position w:val="12"/>
        </w:rPr>
        <w:t>-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3722" w:right="427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8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3"/>
          <w:w w:val="108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8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7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3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1"/>
          <w:w w:val="114"/>
        </w:rPr>
        <w:t>S</w:t>
      </w:r>
      <w:r>
        <w:rPr>
          <w:rFonts w:ascii="Arial" w:hAnsi="Arial" w:cs="Arial" w:eastAsia="Arial"/>
          <w:sz w:val="21"/>
          <w:szCs w:val="21"/>
          <w:color w:val="242424"/>
          <w:spacing w:val="-19"/>
          <w:w w:val="268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3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11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29" w:lineRule="exact"/>
        <w:ind w:left="842" w:right="-20"/>
        <w:jc w:val="left"/>
        <w:tabs>
          <w:tab w:pos="3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42424"/>
          <w:spacing w:val="0"/>
          <w:w w:val="115"/>
          <w:position w:val="-1"/>
        </w:rPr>
        <w:t>IZMIR</w:t>
      </w:r>
      <w:r>
        <w:rPr>
          <w:rFonts w:ascii="Arial" w:hAnsi="Arial" w:cs="Arial" w:eastAsia="Arial"/>
          <w:sz w:val="15"/>
          <w:szCs w:val="15"/>
          <w:color w:val="24242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24242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5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4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2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left="577" w:right="-20"/>
        <w:jc w:val="left"/>
        <w:tabs>
          <w:tab w:pos="44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.461948pt;margin-top:7.131547pt;width:46.769702pt;height:7.5pt;mso-position-horizontal-relative:page;mso-position-vertical-relative:paragraph;z-index:-15417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242424"/>
                      <w:spacing w:val="0"/>
                      <w:w w:val="106"/>
                    </w:rPr>
                    <w:t>BELEDIYESI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42424"/>
          <w:spacing w:val="0"/>
          <w:w w:val="100"/>
          <w:b/>
          <w:bCs/>
          <w:position w:val="7"/>
        </w:rPr>
        <w:t>BÜYÜKŞEHIR</w:t>
      </w:r>
      <w:r>
        <w:rPr>
          <w:rFonts w:ascii="Arial" w:hAnsi="Arial" w:cs="Arial" w:eastAsia="Arial"/>
          <w:sz w:val="15"/>
          <w:szCs w:val="15"/>
          <w:color w:val="242424"/>
          <w:spacing w:val="-22"/>
          <w:w w:val="100"/>
          <w:b/>
          <w:bCs/>
          <w:position w:val="7"/>
        </w:rPr>
        <w:t> </w:t>
      </w:r>
      <w:r>
        <w:rPr>
          <w:rFonts w:ascii="Arial" w:hAnsi="Arial" w:cs="Arial" w:eastAsia="Arial"/>
          <w:sz w:val="15"/>
          <w:szCs w:val="15"/>
          <w:color w:val="242424"/>
          <w:spacing w:val="0"/>
          <w:w w:val="100"/>
          <w:b/>
          <w:bCs/>
          <w:position w:val="7"/>
        </w:rPr>
        <w:tab/>
      </w:r>
      <w:r>
        <w:rPr>
          <w:rFonts w:ascii="Arial" w:hAnsi="Arial" w:cs="Arial" w:eastAsia="Arial"/>
          <w:sz w:val="15"/>
          <w:szCs w:val="15"/>
          <w:color w:val="242424"/>
          <w:spacing w:val="0"/>
          <w:w w:val="100"/>
          <w:b/>
          <w:bCs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08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8"/>
          <w:position w:val="0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9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8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96" w:after="0" w:line="240" w:lineRule="auto"/>
        <w:ind w:left="104" w:right="-20"/>
        <w:jc w:val="left"/>
        <w:tabs>
          <w:tab w:pos="1460" w:val="left"/>
          <w:tab w:pos="3120" w:val="left"/>
          <w:tab w:pos="548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Taıihi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16.05.2017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34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0"/>
        </w:rPr>
        <w:t>!Bi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0"/>
          <w:w w:val="89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0"/>
          <w:w w:val="9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20:57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tı'e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6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9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  <w:position w:val="0"/>
        </w:rPr>
        <w:t>2938898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23" w:right="-20"/>
        <w:jc w:val="left"/>
        <w:tabs>
          <w:tab w:pos="1480" w:val="left"/>
          <w:tab w:pos="3120" w:val="left"/>
          <w:tab w:pos="4480" w:val="left"/>
          <w:tab w:pos="5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16.05.2017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3174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4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1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61" w:lineRule="auto"/>
        <w:ind w:left="123" w:right="4851" w:firstLine="-5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</w:rPr>
        <w:t>Bildiri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7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:Ahmet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Özka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Bulva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İnönü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Bulva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</w:rPr>
        <w:t>AyrancılarfiORBALI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Dogru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Özka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Bulva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İnönü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Bulva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Ayrancılar/TORBALI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9" w:lineRule="auto"/>
        <w:ind w:left="123" w:right="444" w:firstLine="-19"/>
        <w:jc w:val="left"/>
        <w:tabs>
          <w:tab w:pos="1460" w:val="left"/>
          <w:tab w:pos="3600" w:val="left"/>
          <w:tab w:pos="6700" w:val="left"/>
          <w:tab w:pos="7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1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88"/>
          <w:position w:val="1"/>
        </w:rPr>
        <w:t>TUrU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65659"/>
          <w:spacing w:val="0"/>
          <w:w w:val="13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9"/>
          <w:spacing w:val="18"/>
          <w:w w:val="13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Baraka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2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SINIF!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2"/>
          <w:position w:val="2"/>
        </w:rPr>
        <w:t>!Yapını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2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8"/>
          <w:w w:val="92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0"/>
        </w:rPr>
        <w:t>Depo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3621" w:right="-20"/>
        <w:jc w:val="left"/>
        <w:tabs>
          <w:tab w:pos="5400" w:val="left"/>
          <w:tab w:pos="6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-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etonarme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Kagir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Djğ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6" w:lineRule="exact"/>
        <w:ind w:left="4317" w:right="4733"/>
        <w:jc w:val="center"/>
        <w:tabs>
          <w:tab w:pos="5080" w:val="left"/>
          <w:tab w:pos="5860" w:val="left"/>
          <w:tab w:pos="626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42"/>
          <w:szCs w:val="42"/>
          <w:color w:val="343434"/>
          <w:spacing w:val="0"/>
          <w:w w:val="50"/>
          <w:position w:val="-2"/>
        </w:rPr>
        <w:t>ı</w:t>
      </w:r>
      <w:r>
        <w:rPr>
          <w:rFonts w:ascii="Arial" w:hAnsi="Arial" w:cs="Arial" w:eastAsia="Arial"/>
          <w:sz w:val="42"/>
          <w:szCs w:val="42"/>
          <w:color w:val="343434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2"/>
          <w:szCs w:val="42"/>
          <w:color w:val="343434"/>
          <w:spacing w:val="0"/>
          <w:w w:val="100"/>
          <w:position w:val="-2"/>
        </w:rPr>
      </w:r>
      <w:r>
        <w:rPr>
          <w:rFonts w:ascii="Arial" w:hAnsi="Arial" w:cs="Arial" w:eastAsia="Arial"/>
          <w:sz w:val="42"/>
          <w:szCs w:val="42"/>
          <w:color w:val="151515"/>
          <w:spacing w:val="0"/>
          <w:w w:val="50"/>
          <w:position w:val="-2"/>
        </w:rPr>
        <w:t>ı</w:t>
      </w:r>
      <w:r>
        <w:rPr>
          <w:rFonts w:ascii="Arial" w:hAnsi="Arial" w:cs="Arial" w:eastAsia="Arial"/>
          <w:sz w:val="42"/>
          <w:szCs w:val="42"/>
          <w:color w:val="151515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2"/>
          <w:szCs w:val="42"/>
          <w:color w:val="151515"/>
          <w:spacing w:val="0"/>
          <w:w w:val="100"/>
          <w:position w:val="-2"/>
        </w:rPr>
      </w:r>
      <w:r>
        <w:rPr>
          <w:rFonts w:ascii="Arial" w:hAnsi="Arial" w:cs="Arial" w:eastAsia="Arial"/>
          <w:sz w:val="42"/>
          <w:szCs w:val="42"/>
          <w:color w:val="343434"/>
          <w:spacing w:val="0"/>
          <w:w w:val="50"/>
          <w:position w:val="-2"/>
        </w:rPr>
        <w:t>ı</w:t>
      </w:r>
      <w:r>
        <w:rPr>
          <w:rFonts w:ascii="Arial" w:hAnsi="Arial" w:cs="Arial" w:eastAsia="Arial"/>
          <w:sz w:val="42"/>
          <w:szCs w:val="42"/>
          <w:color w:val="343434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2"/>
          <w:szCs w:val="42"/>
          <w:color w:val="343434"/>
          <w:spacing w:val="0"/>
          <w:w w:val="100"/>
          <w:position w:val="-2"/>
        </w:rPr>
      </w:r>
      <w:r>
        <w:rPr>
          <w:rFonts w:ascii="Arial" w:hAnsi="Arial" w:cs="Arial" w:eastAsia="Arial"/>
          <w:sz w:val="13"/>
          <w:szCs w:val="13"/>
          <w:color w:val="242424"/>
          <w:spacing w:val="0"/>
          <w:w w:val="110"/>
          <w:position w:val="6"/>
        </w:rPr>
        <w:t>X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104" w:right="-20"/>
        <w:jc w:val="left"/>
        <w:tabs>
          <w:tab w:pos="2220" w:val="left"/>
          <w:tab w:pos="5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343434"/>
          <w:w w:val="52"/>
          <w:position w:val="1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343434"/>
          <w:spacing w:val="-1"/>
          <w:w w:val="52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1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10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9"/>
          <w:spacing w:val="0"/>
          <w:w w:val="13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9"/>
          <w:spacing w:val="0"/>
          <w:w w:val="13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9"/>
          <w:spacing w:val="-28"/>
          <w:w w:val="13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Öğrenilemedi.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8" w:after="0" w:line="240" w:lineRule="auto"/>
        <w:ind w:left="2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Nusret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S1ÖLAN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14" w:lineRule="exact"/>
        <w:ind w:left="2130" w:right="-20"/>
        <w:jc w:val="left"/>
        <w:tabs>
          <w:tab w:pos="466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20:58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  <w:position w:val="-1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7"/>
          <w:w w:val="10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720" w:bottom="280" w:left="360" w:right="320"/>
        </w:sectPr>
      </w:pPr>
      <w:rPr/>
    </w:p>
    <w:p>
      <w:pPr>
        <w:spacing w:before="0" w:after="0" w:line="214" w:lineRule="exact"/>
        <w:ind w:left="10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4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5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123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320"/>
          <w:cols w:num="2" w:equalWidth="0">
            <w:col w:w="589" w:space="1540"/>
            <w:col w:w="9111"/>
          </w:cols>
        </w:sectPr>
      </w:pPr>
      <w:rPr/>
    </w:p>
    <w:p>
      <w:pPr>
        <w:spacing w:before="0" w:after="0" w:line="266" w:lineRule="exact"/>
        <w:ind w:left="118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4661" w:right="43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46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Emniyet-Jandaıma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</w:rPr>
        <w:t>21:20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06" w:lineRule="exact"/>
        <w:ind w:left="2144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4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9"/>
          <w:spacing w:val="0"/>
          <w:w w:val="136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9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565659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alg;az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1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8" w:lineRule="exact"/>
        <w:ind w:left="104" w:right="-20"/>
        <w:jc w:val="left"/>
        <w:tabs>
          <w:tab w:pos="468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343434"/>
          <w:w w:val="52"/>
          <w:position w:val="1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3"/>
          <w:w w:val="52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1"/>
        </w:rPr>
        <w:t>ardımcı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83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83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2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5"/>
          <w:position w:val="-1"/>
        </w:rPr>
        <w:t>DönUş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5" w:lineRule="exact"/>
        <w:ind w:left="2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242424"/>
          <w:w w:val="59"/>
        </w:rPr>
        <w:t>l</w:t>
      </w:r>
      <w:r>
        <w:rPr>
          <w:rFonts w:ascii="Arial" w:hAnsi="Arial" w:cs="Arial" w:eastAsia="Arial"/>
          <w:sz w:val="27"/>
          <w:szCs w:val="27"/>
          <w:color w:val="242424"/>
          <w:spacing w:val="8"/>
          <w:w w:val="5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</w:rPr>
        <w:t>arduna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00"/>
        </w:rPr>
        <w:t>A.</w:t>
      </w:r>
      <w:r>
        <w:rPr>
          <w:rFonts w:ascii="Arial" w:hAnsi="Arial" w:cs="Arial" w:eastAsia="Arial"/>
          <w:sz w:val="19"/>
          <w:szCs w:val="19"/>
          <w:color w:val="2424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auto"/>
        <w:ind w:left="21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1" w:lineRule="auto"/>
        <w:ind w:left="132" w:right="2429" w:firstLine="-9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Görüldugu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</w:rPr>
        <w:t>vanldıgında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320"/>
        </w:sectPr>
      </w:pPr>
      <w:rPr/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2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TürU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w w:val="10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10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lendi.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7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182" w:lineRule="exact"/>
        <w:ind w:right="-20"/>
        <w:jc w:val="left"/>
        <w:tabs>
          <w:tab w:pos="1880" w:val="left"/>
          <w:tab w:pos="3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3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9"/>
          <w:spacing w:val="0"/>
          <w:w w:val="154"/>
          <w:position w:val="-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65659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9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88"/>
          <w:position w:val="-3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88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88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88"/>
          <w:position w:val="-3"/>
        </w:rPr>
        <w:t>Kg;.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0"/>
          <w:w w:val="100"/>
          <w:position w:val="-3"/>
        </w:rPr>
        <w:t>!K.K.</w:t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-5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4" w:lineRule="exact"/>
        <w:ind w:right="-20"/>
        <w:jc w:val="left"/>
        <w:tabs>
          <w:tab w:pos="1880" w:val="left"/>
          <w:tab w:pos="344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100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343434"/>
          <w:spacing w:val="0"/>
          <w:w w:val="62"/>
          <w:position w:val="2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320"/>
          <w:cols w:num="3" w:equalWidth="0">
            <w:col w:w="1365" w:space="1078"/>
            <w:col w:w="582" w:space="1662"/>
            <w:col w:w="6553"/>
          </w:cols>
        </w:sectPr>
      </w:pPr>
      <w:rPr/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35" w:after="0" w:line="251" w:lineRule="auto"/>
        <w:ind w:left="137" w:right="7674" w:firstLine="-14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</w:rPr>
        <w:t>yok.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2149" w:right="47" w:firstLine="-201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      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9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65659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arazi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9"/>
          <w:spacing w:val="8"/>
          <w:w w:val="8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</w:rPr>
        <w:t>ıl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barakada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olup;yapıla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soruşturınada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7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sigarcı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izmaritinin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barakanı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yanında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kattonları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tutuşturma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0"/>
          <w:w w:val="55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2"/>
          <w:w w:val="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barakaya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sirayeti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çıktıgı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5" w:after="0" w:line="159" w:lineRule="exact"/>
        <w:ind w:left="207" w:right="-20"/>
        <w:jc w:val="left"/>
        <w:tabs>
          <w:tab w:pos="220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7"/>
          <w:position w:val="-6"/>
        </w:rPr>
        <w:t>.ıwıtal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7"/>
          <w:u w:val="single" w:color="606060"/>
          <w:position w:val="-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37"/>
          <w:u w:val="single" w:color="60606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606060"/>
          <w:position w:val="-6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60606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  <w:u w:val="single" w:color="60606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7"/>
          <w:position w:val="-6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7"/>
          <w:position w:val="-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37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6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  <w:position w:val="-5"/>
        </w:rPr>
        <w:t>!Bedel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97"/>
          <w:position w:val="-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9"/>
          <w:spacing w:val="0"/>
          <w:w w:val="136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320"/>
        </w:sectPr>
      </w:pPr>
      <w:rPr/>
    </w:p>
    <w:p>
      <w:pPr>
        <w:spacing w:before="0" w:after="0" w:line="235" w:lineRule="exact"/>
        <w:ind w:left="142" w:right="-125"/>
        <w:jc w:val="left"/>
        <w:rPr>
          <w:rFonts w:ascii="Arial" w:hAnsi="Arial" w:cs="Arial" w:eastAsia="Arial"/>
          <w:sz w:val="57"/>
          <w:szCs w:val="57"/>
        </w:rPr>
      </w:pPr>
      <w:rPr/>
      <w:r>
        <w:rPr>
          <w:rFonts w:ascii="Arial" w:hAnsi="Arial" w:cs="Arial" w:eastAsia="Arial"/>
          <w:sz w:val="20"/>
          <w:szCs w:val="20"/>
          <w:color w:val="343434"/>
          <w:spacing w:val="-105"/>
          <w:w w:val="61"/>
          <w:position w:val="-7"/>
        </w:rPr>
        <w:t>6</w:t>
      </w:r>
      <w:r>
        <w:rPr>
          <w:rFonts w:ascii="Arial" w:hAnsi="Arial" w:cs="Arial" w:eastAsia="Arial"/>
          <w:sz w:val="57"/>
          <w:szCs w:val="57"/>
          <w:color w:val="242424"/>
          <w:spacing w:val="-46"/>
          <w:w w:val="52"/>
          <w:position w:val="-27"/>
        </w:rPr>
        <w:t>-</w:t>
      </w:r>
      <w:r>
        <w:rPr>
          <w:rFonts w:ascii="Arial" w:hAnsi="Arial" w:cs="Arial" w:eastAsia="Arial"/>
          <w:sz w:val="20"/>
          <w:szCs w:val="20"/>
          <w:color w:val="343434"/>
          <w:spacing w:val="-51"/>
          <w:w w:val="61"/>
          <w:position w:val="-7"/>
        </w:rPr>
        <w:t>_</w:t>
      </w:r>
      <w:r>
        <w:rPr>
          <w:rFonts w:ascii="Arial" w:hAnsi="Arial" w:cs="Arial" w:eastAsia="Arial"/>
          <w:sz w:val="57"/>
          <w:szCs w:val="57"/>
          <w:color w:val="242424"/>
          <w:spacing w:val="0"/>
          <w:w w:val="52"/>
          <w:position w:val="-27"/>
        </w:rPr>
        <w:t>-</w:t>
      </w:r>
      <w:r>
        <w:rPr>
          <w:rFonts w:ascii="Arial" w:hAnsi="Arial" w:cs="Arial" w:eastAsia="Arial"/>
          <w:sz w:val="57"/>
          <w:szCs w:val="57"/>
          <w:color w:val="000000"/>
          <w:spacing w:val="0"/>
          <w:w w:val="100"/>
          <w:position w:val="0"/>
        </w:rPr>
      </w:r>
    </w:p>
    <w:p>
      <w:pPr>
        <w:spacing w:before="84" w:after="0" w:line="151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6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  <w:position w:val="-6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320"/>
          <w:cols w:num="2" w:equalWidth="0">
            <w:col w:w="340" w:space="247"/>
            <w:col w:w="10653"/>
          </w:cols>
        </w:sectPr>
      </w:pPr>
      <w:rPr/>
    </w:p>
    <w:p>
      <w:pPr>
        <w:spacing w:before="0" w:after="0" w:line="311" w:lineRule="exact"/>
        <w:ind w:left="151" w:right="-8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0"/>
          <w:w w:val="101"/>
          <w:position w:val="-2"/>
        </w:rPr>
        <w:t>ı</w:t>
      </w:r>
      <w:r>
        <w:rPr>
          <w:rFonts w:ascii="Arial" w:hAnsi="Arial" w:cs="Arial" w:eastAsia="Arial"/>
          <w:sz w:val="28"/>
          <w:szCs w:val="28"/>
          <w:color w:val="343434"/>
          <w:spacing w:val="-29"/>
          <w:w w:val="67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"/>
          <w:w w:val="101"/>
          <w:position w:val="-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14" w:lineRule="exact"/>
        <w:ind w:left="1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  <w:position w:val="-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22"/>
        </w:rPr>
        <w:t>andrmaya.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320"/>
          <w:cols w:num="2" w:equalWidth="0">
            <w:col w:w="1596" w:space="611"/>
            <w:col w:w="9033"/>
          </w:cols>
        </w:sectPr>
      </w:pPr>
      <w:rPr/>
    </w:p>
    <w:p>
      <w:pPr>
        <w:spacing w:before="19" w:after="0" w:line="240" w:lineRule="auto"/>
        <w:ind w:left="146" w:right="-20"/>
        <w:jc w:val="left"/>
        <w:tabs>
          <w:tab w:pos="2140" w:val="left"/>
          <w:tab w:pos="6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DönüsU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irarih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16.0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65659"/>
          <w:spacing w:val="-18"/>
          <w:w w:val="13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89"/>
          <w:position w:val="1"/>
        </w:rPr>
        <w:t>ISaali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6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65659"/>
          <w:spacing w:val="1"/>
          <w:w w:val="113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76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62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224" w:lineRule="exact"/>
        <w:ind w:left="236" w:right="-20"/>
        <w:jc w:val="left"/>
        <w:tabs>
          <w:tab w:pos="1040" w:val="left"/>
          <w:tab w:pos="1540" w:val="left"/>
          <w:tab w:pos="3620" w:val="left"/>
          <w:tab w:pos="8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lGiDE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2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320"/>
        </w:sectPr>
      </w:pPr>
      <w:rPr/>
    </w:p>
    <w:p>
      <w:pPr>
        <w:spacing w:before="1" w:after="0" w:line="598" w:lineRule="exact"/>
        <w:ind w:left="303" w:right="-136"/>
        <w:jc w:val="left"/>
        <w:tabs>
          <w:tab w:pos="2300" w:val="left"/>
        </w:tabs>
        <w:rPr>
          <w:rFonts w:ascii="Arial" w:hAnsi="Arial" w:cs="Arial" w:eastAsia="Arial"/>
          <w:sz w:val="64"/>
          <w:szCs w:val="64"/>
        </w:rPr>
      </w:pPr>
      <w:rPr/>
      <w:r>
        <w:rPr>
          <w:rFonts w:ascii="Arial" w:hAnsi="Arial" w:cs="Arial" w:eastAsia="Arial"/>
          <w:sz w:val="25"/>
          <w:szCs w:val="25"/>
          <w:color w:val="242424"/>
          <w:spacing w:val="0"/>
          <w:w w:val="71"/>
          <w:position w:val="-17"/>
        </w:rPr>
        <w:t>"u</w:t>
      </w:r>
      <w:r>
        <w:rPr>
          <w:rFonts w:ascii="Arial" w:hAnsi="Arial" w:cs="Arial" w:eastAsia="Arial"/>
          <w:sz w:val="25"/>
          <w:szCs w:val="25"/>
          <w:color w:val="242424"/>
          <w:spacing w:val="0"/>
          <w:w w:val="100"/>
          <w:position w:val="-17"/>
        </w:rPr>
        <w:tab/>
      </w:r>
      <w:r>
        <w:rPr>
          <w:rFonts w:ascii="Arial" w:hAnsi="Arial" w:cs="Arial" w:eastAsia="Arial"/>
          <w:sz w:val="25"/>
          <w:szCs w:val="25"/>
          <w:color w:val="242424"/>
          <w:spacing w:val="0"/>
          <w:w w:val="100"/>
          <w:position w:val="-17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2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5"/>
          <w:w w:val="100"/>
          <w:position w:val="-12"/>
        </w:rPr>
        <w:t> </w:t>
      </w:r>
      <w:r>
        <w:rPr>
          <w:rFonts w:ascii="Arial" w:hAnsi="Arial" w:cs="Arial" w:eastAsia="Arial"/>
          <w:sz w:val="64"/>
          <w:szCs w:val="64"/>
          <w:color w:val="6E6E6E"/>
          <w:spacing w:val="-160"/>
          <w:w w:val="58"/>
          <w:position w:val="-12"/>
        </w:rPr>
        <w:t>.</w:t>
      </w:r>
      <w:r>
        <w:rPr>
          <w:rFonts w:ascii="Arial" w:hAnsi="Arial" w:cs="Arial" w:eastAsia="Arial"/>
          <w:sz w:val="64"/>
          <w:szCs w:val="64"/>
          <w:color w:val="242424"/>
          <w:spacing w:val="-51"/>
          <w:w w:val="37"/>
          <w:position w:val="-12"/>
        </w:rPr>
        <w:t>Ü</w:t>
      </w:r>
      <w:r>
        <w:rPr>
          <w:rFonts w:ascii="Arial" w:hAnsi="Arial" w:cs="Arial" w:eastAsia="Arial"/>
          <w:sz w:val="64"/>
          <w:szCs w:val="64"/>
          <w:color w:val="2F3462"/>
          <w:spacing w:val="0"/>
          <w:w w:val="194"/>
          <w:position w:val="-12"/>
        </w:rPr>
        <w:t>;</w:t>
      </w:r>
      <w:r>
        <w:rPr>
          <w:rFonts w:ascii="Arial" w:hAnsi="Arial" w:cs="Arial" w:eastAsia="Arial"/>
          <w:sz w:val="64"/>
          <w:szCs w:val="64"/>
          <w:color w:val="000000"/>
          <w:spacing w:val="0"/>
          <w:w w:val="100"/>
          <w:position w:val="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120" w:lineRule="exact"/>
        <w:ind w:left="227" w:right="-20"/>
        <w:jc w:val="left"/>
        <w:tabs>
          <w:tab w:pos="57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8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8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8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6"/>
          <w:szCs w:val="16"/>
          <w:color w:val="B3B3B3"/>
          <w:spacing w:val="0"/>
          <w:w w:val="179"/>
          <w:position w:val="-5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320"/>
          <w:cols w:num="2" w:equalWidth="0">
            <w:col w:w="3552" w:space="1261"/>
            <w:col w:w="6427"/>
          </w:cols>
        </w:sectPr>
      </w:pPr>
      <w:rPr/>
    </w:p>
    <w:p>
      <w:pPr>
        <w:spacing w:before="0" w:after="0" w:line="187" w:lineRule="exact"/>
        <w:ind w:left="350" w:right="-20"/>
        <w:jc w:val="left"/>
        <w:tabs>
          <w:tab w:pos="844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.369068pt;margin-top:6.624994pt;width:9.58086pt;height:9pt;mso-position-horizontal-relative:page;mso-position-vertical-relative:paragraph;z-index:-15416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343434"/>
                      <w:spacing w:val="0"/>
                      <w:w w:val="100"/>
                      <w:i/>
                    </w:rPr>
                    <w:t>.Q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"/>
          <w:szCs w:val="8"/>
          <w:color w:val="242424"/>
          <w:spacing w:val="0"/>
          <w:w w:val="175"/>
          <w:position w:val="3"/>
        </w:rPr>
        <w:t>ll)</w:t>
      </w:r>
      <w:r>
        <w:rPr>
          <w:rFonts w:ascii="Arial" w:hAnsi="Arial" w:cs="Arial" w:eastAsia="Arial"/>
          <w:sz w:val="8"/>
          <w:szCs w:val="8"/>
          <w:color w:val="242424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8"/>
          <w:szCs w:val="8"/>
          <w:color w:val="24242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30"/>
          <w:szCs w:val="30"/>
          <w:color w:val="242424"/>
          <w:spacing w:val="0"/>
          <w:w w:val="74"/>
          <w:b/>
          <w:bCs/>
          <w:position w:val="-12"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242424"/>
          <w:spacing w:val="-34"/>
          <w:w w:val="100"/>
          <w:b/>
          <w:bCs/>
          <w:position w:val="-1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42424"/>
          <w:spacing w:val="0"/>
          <w:w w:val="60"/>
          <w:b/>
          <w:bCs/>
          <w:position w:val="-12"/>
        </w:rPr>
        <w:t>6</w:t>
      </w:r>
      <w:r>
        <w:rPr>
          <w:rFonts w:ascii="Times New Roman" w:hAnsi="Times New Roman" w:cs="Times New Roman" w:eastAsia="Times New Roman"/>
          <w:sz w:val="30"/>
          <w:szCs w:val="30"/>
          <w:color w:val="242424"/>
          <w:spacing w:val="0"/>
          <w:w w:val="60"/>
          <w:b/>
          <w:bCs/>
          <w:position w:val="-1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42424"/>
          <w:spacing w:val="13"/>
          <w:w w:val="60"/>
          <w:b/>
          <w:bCs/>
          <w:position w:val="-12"/>
        </w:rPr>
        <w:t> </w:t>
      </w:r>
      <w:r>
        <w:rPr>
          <w:rFonts w:ascii="Arial" w:hAnsi="Arial" w:cs="Arial" w:eastAsia="Arial"/>
          <w:sz w:val="26"/>
          <w:szCs w:val="26"/>
          <w:color w:val="242424"/>
          <w:spacing w:val="0"/>
          <w:w w:val="60"/>
          <w:position w:val="-12"/>
        </w:rPr>
        <w:t>Mım</w:t>
      </w:r>
      <w:r>
        <w:rPr>
          <w:rFonts w:ascii="Arial" w:hAnsi="Arial" w:cs="Arial" w:eastAsia="Arial"/>
          <w:sz w:val="26"/>
          <w:szCs w:val="26"/>
          <w:color w:val="242424"/>
          <w:spacing w:val="41"/>
          <w:w w:val="60"/>
          <w:position w:val="-12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242424"/>
          <w:spacing w:val="0"/>
          <w:w w:val="60"/>
          <w:b/>
          <w:bCs/>
          <w:position w:val="-12"/>
        </w:rPr>
        <w:t>2..9ll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320"/>
        </w:sectPr>
      </w:pPr>
      <w:rPr/>
    </w:p>
    <w:p>
      <w:pPr>
        <w:spacing w:before="96" w:after="0" w:line="240" w:lineRule="auto"/>
        <w:ind w:left="284" w:right="-83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v:group style="position:absolute;margin-left:495.097931pt;margin-top:14.68543pt;width:.1pt;height:23.558351pt;mso-position-horizontal-relative:page;mso-position-vertical-relative:paragraph;z-index:-15420" coordorigin="9902,294" coordsize="2,471">
            <v:shape style="position:absolute;left:9902;top:294;width:2;height:471" coordorigin="9902,294" coordsize="0,471" path="m9902,765l9902,294e" filled="f" stroked="t" strokeweight="3.188575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9"/>
          <w:szCs w:val="29"/>
          <w:color w:val="343434"/>
          <w:w w:val="52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w w:val="52"/>
          <w:emboss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w w:val="52"/>
          <w:emboss/>
        </w:rPr>
      </w:r>
      <w:r>
        <w:rPr>
          <w:rFonts w:ascii="Times New Roman" w:hAnsi="Times New Roman" w:cs="Times New Roman" w:eastAsia="Times New Roman"/>
          <w:sz w:val="29"/>
          <w:szCs w:val="29"/>
          <w:color w:val="343434"/>
          <w:w w:val="52"/>
        </w:rPr>
      </w:r>
      <w:r>
        <w:rPr>
          <w:rFonts w:ascii="Times New Roman" w:hAnsi="Times New Roman" w:cs="Times New Roman" w:eastAsia="Times New Roman"/>
          <w:sz w:val="29"/>
          <w:szCs w:val="29"/>
          <w:color w:val="343434"/>
          <w:w w:val="52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-34"/>
          <w:w w:val="52"/>
          <w:emboss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-34"/>
          <w:w w:val="52"/>
          <w:emboss/>
        </w:rPr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-34"/>
          <w:w w:val="52"/>
        </w:rPr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-34"/>
          <w:w w:val="52"/>
        </w:rPr>
      </w:r>
      <w:r>
        <w:rPr>
          <w:rFonts w:ascii="Arial" w:hAnsi="Arial" w:cs="Arial" w:eastAsia="Arial"/>
          <w:sz w:val="19"/>
          <w:szCs w:val="19"/>
          <w:color w:val="242424"/>
          <w:spacing w:val="-8"/>
          <w:w w:val="53"/>
          <w:position w:val="5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-8"/>
          <w:w w:val="52"/>
          <w:position w:val="0"/>
        </w:rPr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52"/>
          <w:emboss/>
          <w:position w:val="0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52"/>
          <w:position w:val="0"/>
        </w:rPr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578" w:lineRule="exact"/>
        <w:ind w:left="47" w:right="-20"/>
        <w:jc w:val="left"/>
        <w:rPr>
          <w:rFonts w:ascii="Times New Roman" w:hAnsi="Times New Roman" w:cs="Times New Roman" w:eastAsia="Times New Roman"/>
          <w:sz w:val="35"/>
          <w:szCs w:val="35"/>
        </w:rPr>
      </w:pPr>
      <w:rPr/>
      <w:r>
        <w:rPr/>
        <w:br w:type="column"/>
      </w:r>
      <w:r>
        <w:rPr>
          <w:rFonts w:ascii="Arial" w:hAnsi="Arial" w:cs="Arial" w:eastAsia="Arial"/>
          <w:sz w:val="63"/>
          <w:szCs w:val="63"/>
          <w:color w:val="7E807E"/>
          <w:spacing w:val="0"/>
          <w:w w:val="100"/>
          <w:i/>
          <w:position w:val="-5"/>
        </w:rPr>
        <w:t>.</w:t>
      </w:r>
      <w:r>
        <w:rPr>
          <w:rFonts w:ascii="Arial" w:hAnsi="Arial" w:cs="Arial" w:eastAsia="Arial"/>
          <w:sz w:val="63"/>
          <w:szCs w:val="63"/>
          <w:color w:val="7E807E"/>
          <w:spacing w:val="-14"/>
          <w:w w:val="100"/>
          <w:i/>
          <w:position w:val="-5"/>
        </w:rPr>
        <w:t> </w:t>
      </w:r>
      <w:r>
        <w:rPr>
          <w:rFonts w:ascii="Arial" w:hAnsi="Arial" w:cs="Arial" w:eastAsia="Arial"/>
          <w:sz w:val="63"/>
          <w:szCs w:val="63"/>
          <w:color w:val="414685"/>
          <w:spacing w:val="0"/>
          <w:w w:val="100"/>
          <w:i/>
          <w:position w:val="-5"/>
        </w:rPr>
        <w:t>J</w:t>
      </w:r>
      <w:r>
        <w:rPr>
          <w:rFonts w:ascii="Arial" w:hAnsi="Arial" w:cs="Arial" w:eastAsia="Arial"/>
          <w:sz w:val="63"/>
          <w:szCs w:val="63"/>
          <w:color w:val="414685"/>
          <w:spacing w:val="-43"/>
          <w:w w:val="100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343434"/>
          <w:spacing w:val="0"/>
          <w:w w:val="83"/>
          <w:b/>
          <w:bCs/>
          <w:position w:val="-5"/>
        </w:rPr>
        <w:t>-···"Ouı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Arial" w:hAnsi="Arial" w:cs="Arial" w:eastAsia="Arial"/>
          <w:sz w:val="19"/>
          <w:szCs w:val="19"/>
          <w:color w:val="565659"/>
          <w:w w:val="135"/>
          <w:i/>
          <w:position w:val="2"/>
        </w:rPr>
        <w:t>vr</w:t>
      </w:r>
      <w:r>
        <w:rPr>
          <w:rFonts w:ascii="Arial" w:hAnsi="Arial" w:cs="Arial" w:eastAsia="Arial"/>
          <w:sz w:val="19"/>
          <w:szCs w:val="19"/>
          <w:color w:val="565659"/>
          <w:spacing w:val="7"/>
          <w:w w:val="134"/>
          <w:i/>
          <w:position w:val="2"/>
        </w:rPr>
        <w:t>ı</w:t>
      </w:r>
      <w:r>
        <w:rPr>
          <w:rFonts w:ascii="Arial" w:hAnsi="Arial" w:cs="Arial" w:eastAsia="Arial"/>
          <w:sz w:val="19"/>
          <w:szCs w:val="19"/>
          <w:color w:val="6E6E6E"/>
          <w:spacing w:val="0"/>
          <w:w w:val="37"/>
          <w:i/>
          <w:position w:val="2"/>
        </w:rPr>
        <w:t>o'</w:t>
      </w:r>
      <w:r>
        <w:rPr>
          <w:rFonts w:ascii="Arial" w:hAnsi="Arial" w:cs="Arial" w:eastAsia="Arial"/>
          <w:sz w:val="19"/>
          <w:szCs w:val="19"/>
          <w:color w:val="6E6E6E"/>
          <w:spacing w:val="0"/>
          <w:w w:val="38"/>
          <w:i/>
          <w:position w:val="2"/>
        </w:rPr>
        <w:t>J</w:t>
      </w:r>
      <w:r>
        <w:rPr>
          <w:rFonts w:ascii="Arial" w:hAnsi="Arial" w:cs="Arial" w:eastAsia="Arial"/>
          <w:sz w:val="19"/>
          <w:szCs w:val="19"/>
          <w:color w:val="6E6E6E"/>
          <w:spacing w:val="-20"/>
          <w:w w:val="100"/>
          <w:i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i/>
          <w:position w:val="2"/>
        </w:rPr>
        <w:t>y</w:t>
      </w:r>
      <w:r>
        <w:rPr>
          <w:rFonts w:ascii="Arial" w:hAnsi="Arial" w:cs="Arial" w:eastAsia="Arial"/>
          <w:sz w:val="19"/>
          <w:szCs w:val="19"/>
          <w:color w:val="343434"/>
          <w:spacing w:val="3"/>
          <w:w w:val="100"/>
          <w:i/>
          <w:position w:val="2"/>
        </w:rPr>
        <w:t> </w:t>
      </w:r>
      <w:r>
        <w:rPr>
          <w:rFonts w:ascii="Arial" w:hAnsi="Arial" w:cs="Arial" w:eastAsia="Arial"/>
          <w:sz w:val="21"/>
          <w:szCs w:val="21"/>
          <w:color w:val="242424"/>
          <w:spacing w:val="0"/>
          <w:w w:val="119"/>
          <w:b/>
          <w:bCs/>
          <w:position w:val="2"/>
        </w:rPr>
        <w:t>Bölp</w:t>
      </w:r>
      <w:r>
        <w:rPr>
          <w:rFonts w:ascii="Arial" w:hAnsi="Arial" w:cs="Arial" w:eastAsia="Arial"/>
          <w:sz w:val="21"/>
          <w:szCs w:val="21"/>
          <w:color w:val="242424"/>
          <w:spacing w:val="-30"/>
          <w:w w:val="100"/>
          <w:b/>
          <w:bCs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242424"/>
          <w:spacing w:val="0"/>
          <w:w w:val="100"/>
          <w:b/>
          <w:bCs/>
          <w:position w:val="2"/>
        </w:rPr>
        <w:t>3.</w:t>
      </w:r>
      <w:r>
        <w:rPr>
          <w:rFonts w:ascii="Arial" w:hAnsi="Arial" w:cs="Arial" w:eastAsia="Arial"/>
          <w:sz w:val="20"/>
          <w:szCs w:val="20"/>
          <w:color w:val="242424"/>
          <w:spacing w:val="30"/>
          <w:w w:val="100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0"/>
          <w:w w:val="100"/>
          <w:b/>
          <w:bCs/>
          <w:position w:val="2"/>
        </w:rPr>
        <w:t>Po.t11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86" w:lineRule="exact"/>
        <w:ind w:left="322" w:right="-88"/>
        <w:jc w:val="left"/>
        <w:tabs>
          <w:tab w:pos="230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242424"/>
          <w:spacing w:val="0"/>
          <w:w w:val="100"/>
          <w:position w:val="1"/>
        </w:rPr>
        <w:t>G.:wplar</w:t>
      </w:r>
      <w:r>
        <w:rPr>
          <w:rFonts w:ascii="Arial" w:hAnsi="Arial" w:cs="Arial" w:eastAsia="Arial"/>
          <w:sz w:val="19"/>
          <w:szCs w:val="19"/>
          <w:color w:val="242424"/>
          <w:spacing w:val="-9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242424"/>
          <w:spacing w:val="0"/>
          <w:w w:val="80"/>
          <w:b/>
          <w:bCs/>
          <w:position w:val="1"/>
        </w:rPr>
        <w:t>Amfrt</w:t>
      </w:r>
      <w:r>
        <w:rPr>
          <w:rFonts w:ascii="Arial" w:hAnsi="Arial" w:cs="Arial" w:eastAsia="Arial"/>
          <w:sz w:val="23"/>
          <w:szCs w:val="23"/>
          <w:color w:val="242424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242424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27"/>
          <w:position w:val="-8"/>
        </w:rPr>
        <w:t>N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2" w:after="0" w:line="240" w:lineRule="auto"/>
        <w:ind w:right="-20"/>
        <w:jc w:val="left"/>
        <w:tabs>
          <w:tab w:pos="560" w:val="left"/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82"/>
          <w:szCs w:val="82"/>
          <w:color w:val="565659"/>
          <w:spacing w:val="-43"/>
          <w:w w:val="171"/>
          <w:position w:val="-20"/>
        </w:rPr>
        <w:t>.</w:t>
      </w:r>
      <w:r>
        <w:rPr>
          <w:rFonts w:ascii="Times New Roman" w:hAnsi="Times New Roman" w:cs="Times New Roman" w:eastAsia="Times New Roman"/>
          <w:sz w:val="82"/>
          <w:szCs w:val="82"/>
          <w:color w:val="343434"/>
          <w:spacing w:val="26"/>
          <w:w w:val="23"/>
          <w:position w:val="-20"/>
        </w:rPr>
        <w:t>-</w:t>
      </w:r>
      <w:r>
        <w:rPr>
          <w:rFonts w:ascii="Times New Roman" w:hAnsi="Times New Roman" w:cs="Times New Roman" w:eastAsia="Times New Roman"/>
          <w:sz w:val="35"/>
          <w:szCs w:val="35"/>
          <w:color w:val="343434"/>
          <w:spacing w:val="-38"/>
          <w:w w:val="56"/>
          <w:position w:val="0"/>
        </w:rPr>
        <w:t>ı</w:t>
      </w:r>
      <w:r>
        <w:rPr>
          <w:rFonts w:ascii="Arial" w:hAnsi="Arial" w:cs="Arial" w:eastAsia="Arial"/>
          <w:sz w:val="42"/>
          <w:szCs w:val="42"/>
          <w:color w:val="6E6E6E"/>
          <w:spacing w:val="-84"/>
          <w:w w:val="56"/>
          <w:position w:val="-20"/>
        </w:rPr>
        <w:t>·</w:t>
      </w:r>
      <w:r>
        <w:rPr>
          <w:rFonts w:ascii="Times New Roman" w:hAnsi="Times New Roman" w:cs="Times New Roman" w:eastAsia="Times New Roman"/>
          <w:sz w:val="35"/>
          <w:szCs w:val="35"/>
          <w:color w:val="343434"/>
          <w:spacing w:val="0"/>
          <w:w w:val="56"/>
          <w:position w:val="0"/>
        </w:rPr>
        <w:t>t</w:t>
      </w:r>
      <w:r>
        <w:rPr>
          <w:rFonts w:ascii="Times New Roman" w:hAnsi="Times New Roman" w:cs="Times New Roman" w:eastAsia="Times New Roman"/>
          <w:sz w:val="35"/>
          <w:szCs w:val="35"/>
          <w:color w:val="343434"/>
          <w:spacing w:val="-24"/>
          <w:w w:val="56"/>
          <w:position w:val="0"/>
        </w:rPr>
        <w:t>ı</w:t>
      </w:r>
      <w:r>
        <w:rPr>
          <w:rFonts w:ascii="Arial" w:hAnsi="Arial" w:cs="Arial" w:eastAsia="Arial"/>
          <w:sz w:val="42"/>
          <w:szCs w:val="42"/>
          <w:color w:val="343434"/>
          <w:spacing w:val="-88"/>
          <w:w w:val="46"/>
          <w:position w:val="-20"/>
        </w:rPr>
        <w:t>-</w:t>
      </w:r>
      <w:r>
        <w:rPr>
          <w:rFonts w:ascii="Times New Roman" w:hAnsi="Times New Roman" w:cs="Times New Roman" w:eastAsia="Times New Roman"/>
          <w:sz w:val="35"/>
          <w:szCs w:val="35"/>
          <w:color w:val="343434"/>
          <w:spacing w:val="0"/>
          <w:w w:val="56"/>
          <w:position w:val="0"/>
        </w:rPr>
        <w:t>ı</w:t>
      </w:r>
      <w:r>
        <w:rPr>
          <w:rFonts w:ascii="Times New Roman" w:hAnsi="Times New Roman" w:cs="Times New Roman" w:eastAsia="Times New Roman"/>
          <w:sz w:val="35"/>
          <w:szCs w:val="35"/>
          <w:color w:val="343434"/>
          <w:spacing w:val="21"/>
          <w:w w:val="57"/>
          <w:position w:val="0"/>
        </w:rPr>
        <w:t>n</w:t>
      </w:r>
      <w:r>
        <w:rPr>
          <w:rFonts w:ascii="Times New Roman" w:hAnsi="Times New Roman" w:cs="Times New Roman" w:eastAsia="Times New Roman"/>
          <w:sz w:val="35"/>
          <w:szCs w:val="35"/>
          <w:color w:val="B3B3B3"/>
          <w:spacing w:val="0"/>
          <w:w w:val="53"/>
          <w:position w:val="0"/>
        </w:rPr>
        <w:t>·</w:t>
      </w:r>
      <w:r>
        <w:rPr>
          <w:rFonts w:ascii="Times New Roman" w:hAnsi="Times New Roman" w:cs="Times New Roman" w:eastAsia="Times New Roman"/>
          <w:sz w:val="35"/>
          <w:szCs w:val="35"/>
          <w:color w:val="B3B3B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35"/>
          <w:szCs w:val="35"/>
          <w:color w:val="B3B3B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id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320"/>
          <w:cols w:num="3" w:equalWidth="0">
            <w:col w:w="473" w:space="2263"/>
            <w:col w:w="2503" w:space="3103"/>
            <w:col w:w="289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47" w:lineRule="exact"/>
        <w:ind w:left="5500" w:right="-100"/>
        <w:jc w:val="left"/>
        <w:tabs>
          <w:tab w:pos="812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v:group style="position:absolute;margin-left:522.545349pt;margin-top:-5.675886pt;width:.1pt;height:19.069462pt;mso-position-horizontal-relative:page;mso-position-vertical-relative:paragraph;z-index:-15424" coordorigin="10451,-114" coordsize="2,381">
            <v:shape style="position:absolute;left:10451;top:-114;width:2;height:381" coordorigin="10451,-114" coordsize="0,381" path="m10451,268l10451,-114e" filled="f" stroked="t" strokeweight="2.839921pt" strokecolor="#484B4F">
              <v:path arrowok="t"/>
            </v:shape>
          </v:group>
          <w10:wrap type="none"/>
        </w:pict>
      </w:r>
      <w:r>
        <w:rPr/>
        <w:pict>
          <v:group style="position:absolute;margin-left:446.216064pt;margin-top:20.898861pt;width:.1pt;height:16.827393pt;mso-position-horizontal-relative:page;mso-position-vertical-relative:paragraph;z-index:-15419" coordorigin="8924,418" coordsize="2,337">
            <v:shape style="position:absolute;left:8924;top:418;width:2;height:337" coordorigin="8924,418" coordsize="0,337" path="m8924,755l8924,418e" filled="f" stroked="t" strokeweight="1.34875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6"/>
          <w:position w:val="8"/>
        </w:rPr>
        <w:t>İtfEri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9"/>
          <w:szCs w:val="29"/>
          <w:color w:val="565659"/>
          <w:spacing w:val="0"/>
          <w:w w:val="51"/>
          <w:position w:val="-3"/>
        </w:rPr>
        <w:t>M:ool</w:t>
      </w:r>
      <w:r>
        <w:rPr>
          <w:rFonts w:ascii="Times New Roman" w:hAnsi="Times New Roman" w:cs="Times New Roman" w:eastAsia="Times New Roman"/>
          <w:sz w:val="29"/>
          <w:szCs w:val="29"/>
          <w:color w:val="565659"/>
          <w:spacing w:val="-11"/>
          <w:w w:val="51"/>
          <w:position w:val="-3"/>
        </w:rPr>
        <w:t>j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57"/>
          <w:position w:val="-3"/>
        </w:rPr>
        <w:t>l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-54"/>
          <w:w w:val="57"/>
          <w:position w:val="-3"/>
        </w:rPr>
        <w:t>ı</w:t>
      </w:r>
      <w:r>
        <w:rPr>
          <w:rFonts w:ascii="Arial" w:hAnsi="Arial" w:cs="Arial" w:eastAsia="Arial"/>
          <w:sz w:val="37"/>
          <w:szCs w:val="37"/>
          <w:color w:val="6E6E6E"/>
          <w:spacing w:val="-70"/>
          <w:w w:val="77"/>
          <w:position w:val="1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57"/>
          <w:position w:val="-3"/>
        </w:rPr>
        <w:t>&lt;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-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6E6E6E"/>
          <w:spacing w:val="0"/>
          <w:w w:val="63"/>
          <w:position w:val="-3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484.679779pt;margin-top:-2.530793pt;width:4.259881pt;height:.1pt;mso-position-horizontal-relative:page;mso-position-vertical-relative:paragraph;z-index:-15425" coordorigin="9694,-51" coordsize="85,2">
            <v:shape style="position:absolute;left:9694;top:-51;width:85;height:2" coordorigin="9694,-51" coordsize="85,0" path="m9694,-51l9779,-51e" filled="f" stroked="t" strokeweight="1.89328pt" strokecolor="#57608C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6E6E6E"/>
          <w:spacing w:val="-5"/>
          <w:w w:val="87"/>
        </w:rPr>
        <w:t>g</w:t>
      </w:r>
      <w:r>
        <w:rPr>
          <w:rFonts w:ascii="Arial" w:hAnsi="Arial" w:cs="Arial" w:eastAsia="Arial"/>
          <w:sz w:val="19"/>
          <w:szCs w:val="19"/>
          <w:color w:val="343434"/>
          <w:spacing w:val="-15"/>
          <w:w w:val="141"/>
        </w:rPr>
        <w:t>ı</w:t>
      </w:r>
      <w:r>
        <w:rPr>
          <w:rFonts w:ascii="Arial" w:hAnsi="Arial" w:cs="Arial" w:eastAsia="Arial"/>
          <w:sz w:val="19"/>
          <w:szCs w:val="19"/>
          <w:color w:val="565659"/>
          <w:spacing w:val="0"/>
          <w:w w:val="89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648" w:lineRule="exact"/>
        <w:ind w:right="-20"/>
        <w:jc w:val="left"/>
        <w:rPr>
          <w:rFonts w:ascii="Times New Roman" w:hAnsi="Times New Roman" w:cs="Times New Roman" w:eastAsia="Times New Roman"/>
          <w:sz w:val="73"/>
          <w:szCs w:val="7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565659"/>
          <w:spacing w:val="-11"/>
          <w:w w:val="119"/>
          <w:position w:val="-7"/>
        </w:rPr>
        <w:t>:</w:t>
      </w:r>
      <w:r>
        <w:rPr>
          <w:rFonts w:ascii="Arial" w:hAnsi="Arial" w:cs="Arial" w:eastAsia="Arial"/>
          <w:sz w:val="24"/>
          <w:szCs w:val="24"/>
          <w:color w:val="565659"/>
          <w:spacing w:val="0"/>
          <w:w w:val="53"/>
          <w:i/>
          <w:position w:val="-7"/>
        </w:rPr>
        <w:t>,&lt;I'!J</w:t>
      </w:r>
      <w:r>
        <w:rPr>
          <w:rFonts w:ascii="Arial" w:hAnsi="Arial" w:cs="Arial" w:eastAsia="Arial"/>
          <w:sz w:val="24"/>
          <w:szCs w:val="24"/>
          <w:color w:val="565659"/>
          <w:spacing w:val="11"/>
          <w:w w:val="100"/>
          <w:i/>
          <w:position w:val="-7"/>
        </w:rPr>
        <w:t> </w:t>
      </w:r>
      <w:r>
        <w:rPr>
          <w:rFonts w:ascii="Times New Roman" w:hAnsi="Times New Roman" w:cs="Times New Roman" w:eastAsia="Times New Roman"/>
          <w:sz w:val="51"/>
          <w:szCs w:val="51"/>
          <w:color w:val="343434"/>
          <w:spacing w:val="0"/>
          <w:w w:val="65"/>
          <w:position w:val="-7"/>
        </w:rPr>
        <w:t>t</w:t>
      </w:r>
      <w:r>
        <w:rPr>
          <w:rFonts w:ascii="Times New Roman" w:hAnsi="Times New Roman" w:cs="Times New Roman" w:eastAsia="Times New Roman"/>
          <w:sz w:val="51"/>
          <w:szCs w:val="51"/>
          <w:color w:val="343434"/>
          <w:spacing w:val="0"/>
          <w:w w:val="65"/>
          <w:position w:val="-7"/>
        </w:rPr>
        <w:t> </w:t>
      </w:r>
      <w:r>
        <w:rPr>
          <w:rFonts w:ascii="Times New Roman" w:hAnsi="Times New Roman" w:cs="Times New Roman" w:eastAsia="Times New Roman"/>
          <w:sz w:val="51"/>
          <w:szCs w:val="51"/>
          <w:color w:val="343434"/>
          <w:spacing w:val="16"/>
          <w:w w:val="65"/>
          <w:position w:val="-7"/>
        </w:rPr>
        <w:t> </w:t>
      </w:r>
      <w:r>
        <w:rPr>
          <w:rFonts w:ascii="Times New Roman" w:hAnsi="Times New Roman" w:cs="Times New Roman" w:eastAsia="Times New Roman"/>
          <w:sz w:val="73"/>
          <w:szCs w:val="73"/>
          <w:color w:val="414685"/>
          <w:spacing w:val="0"/>
          <w:w w:val="65"/>
          <w:i/>
          <w:position w:val="-7"/>
        </w:rPr>
        <w:t>1</w:t>
      </w:r>
      <w:r>
        <w:rPr>
          <w:rFonts w:ascii="Times New Roman" w:hAnsi="Times New Roman" w:cs="Times New Roman" w:eastAsia="Times New Roman"/>
          <w:sz w:val="73"/>
          <w:szCs w:val="7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320"/>
          <w:cols w:num="3" w:equalWidth="0">
            <w:col w:w="8899" w:space="208"/>
            <w:col w:w="230" w:space="310"/>
            <w:col w:w="1593"/>
          </w:cols>
        </w:sectPr>
      </w:pPr>
      <w:rPr/>
    </w:p>
    <w:p>
      <w:pPr>
        <w:spacing w:before="0" w:after="0" w:line="219" w:lineRule="exact"/>
        <w:ind w:right="-20"/>
        <w:jc w:val="righ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919191"/>
          <w:spacing w:val="-10"/>
          <w:w w:val="266"/>
          <w:position w:val="3"/>
        </w:rPr>
        <w:t>'</w:t>
      </w:r>
      <w:r>
        <w:rPr>
          <w:rFonts w:ascii="Times New Roman" w:hAnsi="Times New Roman" w:cs="Times New Roman" w:eastAsia="Times New Roman"/>
          <w:sz w:val="25"/>
          <w:szCs w:val="25"/>
          <w:color w:val="6E6E6E"/>
          <w:spacing w:val="-39"/>
          <w:w w:val="110"/>
          <w:position w:val="-6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565659"/>
          <w:spacing w:val="-62"/>
          <w:w w:val="54"/>
          <w:position w:val="-6"/>
        </w:rPr>
        <w:t>•</w:t>
      </w:r>
      <w:r>
        <w:rPr>
          <w:rFonts w:ascii="Times New Roman" w:hAnsi="Times New Roman" w:cs="Times New Roman" w:eastAsia="Times New Roman"/>
          <w:sz w:val="25"/>
          <w:szCs w:val="25"/>
          <w:color w:val="B3B3B3"/>
          <w:spacing w:val="0"/>
          <w:w w:val="30"/>
          <w:position w:val="-6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-41" w:right="1247"/>
        <w:jc w:val="center"/>
        <w:tabs>
          <w:tab w:pos="1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7E807E"/>
          <w:spacing w:val="0"/>
          <w:w w:val="186"/>
          <w:position w:val="3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7E807E"/>
          <w:spacing w:val="59"/>
          <w:w w:val="186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141"/>
          <w:position w:val="3"/>
        </w:rPr>
        <w:t>#</w:t>
      </w:r>
      <w:r>
        <w:rPr>
          <w:rFonts w:ascii="Times New Roman" w:hAnsi="Times New Roman" w:cs="Times New Roman" w:eastAsia="Times New Roman"/>
          <w:sz w:val="25"/>
          <w:szCs w:val="25"/>
          <w:color w:val="242424"/>
          <w:spacing w:val="0"/>
          <w:w w:val="87"/>
          <w:i/>
          <w:position w:val="-5"/>
        </w:rPr>
        <w:t>t</w:t>
      </w:r>
      <w:r>
        <w:rPr>
          <w:rFonts w:ascii="Times New Roman" w:hAnsi="Times New Roman" w:cs="Times New Roman" w:eastAsia="Times New Roman"/>
          <w:sz w:val="25"/>
          <w:szCs w:val="25"/>
          <w:color w:val="242424"/>
          <w:spacing w:val="-5"/>
          <w:w w:val="88"/>
          <w:i/>
          <w:position w:val="-5"/>
        </w:rPr>
        <w:t>•</w:t>
      </w:r>
      <w:r>
        <w:rPr>
          <w:rFonts w:ascii="Times New Roman" w:hAnsi="Times New Roman" w:cs="Times New Roman" w:eastAsia="Times New Roman"/>
          <w:sz w:val="25"/>
          <w:szCs w:val="25"/>
          <w:color w:val="242424"/>
          <w:spacing w:val="0"/>
          <w:w w:val="88"/>
          <w:i/>
          <w:position w:val="-5"/>
        </w:rPr>
        <w:t>.,</w:t>
      </w:r>
      <w:r>
        <w:rPr>
          <w:rFonts w:ascii="Times New Roman" w:hAnsi="Times New Roman" w:cs="Times New Roman" w:eastAsia="Times New Roman"/>
          <w:sz w:val="25"/>
          <w:szCs w:val="25"/>
          <w:color w:val="242424"/>
          <w:spacing w:val="-43"/>
          <w:w w:val="100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242424"/>
          <w:spacing w:val="0"/>
          <w:w w:val="68"/>
          <w:position w:val="-5"/>
        </w:rPr>
        <w:t>u,_</w:t>
      </w:r>
      <w:r>
        <w:rPr>
          <w:rFonts w:ascii="Times New Roman" w:hAnsi="Times New Roman" w:cs="Times New Roman" w:eastAsia="Times New Roman"/>
          <w:sz w:val="26"/>
          <w:szCs w:val="26"/>
          <w:color w:val="242424"/>
          <w:spacing w:val="-3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65659"/>
          <w:spacing w:val="-15"/>
          <w:w w:val="75"/>
          <w:position w:val="-5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54"/>
          <w:position w:val="-5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1"/>
          <w:szCs w:val="21"/>
          <w:color w:val="565659"/>
          <w:spacing w:val="0"/>
          <w:w w:val="79"/>
          <w:position w:val="-5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565659"/>
          <w:spacing w:val="-72"/>
          <w:w w:val="79"/>
          <w:position w:val="-5"/>
        </w:rPr>
        <w:t>"</w:t>
      </w:r>
      <w:r>
        <w:rPr>
          <w:rFonts w:ascii="Times New Roman" w:hAnsi="Times New Roman" w:cs="Times New Roman" w:eastAsia="Times New Roman"/>
          <w:sz w:val="18"/>
          <w:szCs w:val="18"/>
          <w:color w:val="565659"/>
          <w:spacing w:val="0"/>
          <w:w w:val="95"/>
          <w:position w:val="3"/>
        </w:rPr>
        <w:t>...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4" w:lineRule="atLeast"/>
        <w:ind w:left="79" w:right="1208"/>
        <w:jc w:val="center"/>
        <w:tabs>
          <w:tab w:pos="920" w:val="left"/>
        </w:tabs>
        <w:rPr>
          <w:rFonts w:ascii="Times New Roman" w:hAnsi="Times New Roman" w:cs="Times New Roman" w:eastAsia="Times New Roman"/>
          <w:sz w:val="38"/>
          <w:szCs w:val="38"/>
        </w:rPr>
      </w:pPr>
      <w:rPr/>
      <w:r>
        <w:rPr/>
        <w:pict>
          <v:group style="position:absolute;margin-left:520.060425pt;margin-top:-12.057755pt;width:.1pt;height:11.203308pt;mso-position-horizontal-relative:page;mso-position-vertical-relative:paragraph;z-index:-15423" coordorigin="10401,-241" coordsize="2,224">
            <v:shape style="position:absolute;left:10401;top:-241;width:2;height:224" coordorigin="10401,-241" coordsize="0,224" path="m10401,-17l10401,-241e" filled="f" stroked="t" strokeweight=".94664pt" strokecolor="#4B4B4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38"/>
          <w:szCs w:val="38"/>
          <w:color w:val="343434"/>
          <w:spacing w:val="0"/>
          <w:w w:val="100"/>
        </w:rPr>
        <w:t>"</w:t>
      </w:r>
      <w:r>
        <w:rPr>
          <w:rFonts w:ascii="Times New Roman" w:hAnsi="Times New Roman" w:cs="Times New Roman" w:eastAsia="Times New Roman"/>
          <w:sz w:val="38"/>
          <w:szCs w:val="38"/>
          <w:color w:val="343434"/>
          <w:spacing w:val="-90"/>
          <w:w w:val="100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8"/>
          <w:szCs w:val="3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38"/>
          <w:szCs w:val="38"/>
          <w:color w:val="242424"/>
          <w:spacing w:val="0"/>
          <w:w w:val="43"/>
        </w:rPr>
        <w:t>1,</w:t>
      </w:r>
      <w:r>
        <w:rPr>
          <w:rFonts w:ascii="Times New Roman" w:hAnsi="Times New Roman" w:cs="Times New Roman" w:eastAsia="Times New Roman"/>
          <w:sz w:val="38"/>
          <w:szCs w:val="38"/>
          <w:color w:val="242424"/>
          <w:spacing w:val="-56"/>
          <w:w w:val="100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565659"/>
          <w:spacing w:val="0"/>
          <w:w w:val="253"/>
        </w:rPr>
        <w:t>/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360" w:right="320"/>
          <w:cols w:num="2" w:equalWidth="0">
            <w:col w:w="8390" w:space="144"/>
            <w:col w:w="2706"/>
          </w:cols>
        </w:sectPr>
      </w:pPr>
      <w:rPr/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2" w:lineRule="exact"/>
        <w:ind w:left="667" w:right="-93"/>
        <w:jc w:val="left"/>
        <w:tabs>
          <w:tab w:pos="282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pict>
          <v:group style="position:absolute;margin-left:57.62672pt;margin-top:-8.972536pt;width:1.65662pt;height:84.022254pt;mso-position-horizontal-relative:page;mso-position-vertical-relative:paragraph;z-index:-15422" coordorigin="1153,-179" coordsize="33,1680">
            <v:group style="position:absolute;left:1157;top:-175;width:2;height:272" coordorigin="1157,-175" coordsize="2,272">
              <v:shape style="position:absolute;left:1157;top:-175;width:2;height:272" coordorigin="1157,-175" coordsize="0,272" path="m1157,97l1157,-175e" filled="f" stroked="t" strokeweight=".47332pt" strokecolor="#343434">
                <v:path arrowok="t"/>
              </v:shape>
            </v:group>
            <v:group style="position:absolute;left:1183;top:68;width:2;height:1430" coordorigin="1183,68" coordsize="2,1430">
              <v:shape style="position:absolute;left:1183;top:68;width:2;height:1430" coordorigin="1183,68" coordsize="0,1430" path="m1183,1499l1183,68e" filled="f" stroked="t" strokeweight=".23666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2"/>
          <w:szCs w:val="22"/>
          <w:color w:val="242424"/>
          <w:spacing w:val="0"/>
          <w:w w:val="50"/>
          <w:position w:val="3"/>
        </w:rPr>
        <w:t>::ı::</w:t>
      </w:r>
      <w:r>
        <w:rPr>
          <w:rFonts w:ascii="Times New Roman" w:hAnsi="Times New Roman" w:cs="Times New Roman" w:eastAsia="Times New Roman"/>
          <w:sz w:val="22"/>
          <w:szCs w:val="22"/>
          <w:color w:val="24242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242424"/>
          <w:spacing w:val="0"/>
          <w:w w:val="100"/>
          <w:position w:val="3"/>
        </w:rPr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91"/>
          <w:position w:val="-10"/>
        </w:rPr>
        <w:t>lE!"</w:t>
      </w:r>
      <w:r>
        <w:rPr>
          <w:rFonts w:ascii="Arial" w:hAnsi="Arial" w:cs="Arial" w:eastAsia="Arial"/>
          <w:sz w:val="25"/>
          <w:szCs w:val="25"/>
          <w:color w:val="343434"/>
          <w:spacing w:val="-15"/>
          <w:w w:val="92"/>
          <w:position w:val="-10"/>
        </w:rPr>
        <w:t>g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33"/>
          <w:position w:val="-10"/>
        </w:rPr>
        <w:t>ün</w:t>
      </w:r>
      <w:r>
        <w:rPr>
          <w:rFonts w:ascii="Arial" w:hAnsi="Arial" w:cs="Arial" w:eastAsia="Arial"/>
          <w:sz w:val="25"/>
          <w:szCs w:val="25"/>
          <w:color w:val="343434"/>
          <w:spacing w:val="-48"/>
          <w:w w:val="100"/>
          <w:position w:val="-10"/>
        </w:rPr>
        <w:t> </w:t>
      </w:r>
      <w:r>
        <w:rPr>
          <w:rFonts w:ascii="Arial" w:hAnsi="Arial" w:cs="Arial" w:eastAsia="Arial"/>
          <w:sz w:val="25"/>
          <w:szCs w:val="25"/>
          <w:color w:val="6E6E6E"/>
          <w:spacing w:val="0"/>
          <w:w w:val="125"/>
          <w:position w:val="-10"/>
        </w:rPr>
        <w:t>K</w:t>
      </w:r>
      <w:r>
        <w:rPr>
          <w:rFonts w:ascii="Arial" w:hAnsi="Arial" w:cs="Arial" w:eastAsia="Arial"/>
          <w:sz w:val="25"/>
          <w:szCs w:val="25"/>
          <w:color w:val="6E6E6E"/>
          <w:spacing w:val="-5"/>
          <w:w w:val="125"/>
          <w:position w:val="-10"/>
        </w:rPr>
        <w:t>A</w:t>
      </w:r>
      <w:r>
        <w:rPr>
          <w:rFonts w:ascii="Arial" w:hAnsi="Arial" w:cs="Arial" w:eastAsia="Arial"/>
          <w:sz w:val="25"/>
          <w:szCs w:val="25"/>
          <w:color w:val="6E6E6E"/>
          <w:spacing w:val="0"/>
          <w:w w:val="117"/>
          <w:position w:val="-10"/>
        </w:rPr>
        <w:t>YA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407" w:lineRule="exact"/>
        <w:ind w:right="-148"/>
        <w:jc w:val="left"/>
        <w:tabs>
          <w:tab w:pos="33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9"/>
          <w:szCs w:val="59"/>
          <w:color w:val="414685"/>
          <w:spacing w:val="0"/>
          <w:w w:val="100"/>
          <w:i/>
          <w:position w:val="5"/>
        </w:rPr>
        <w:t>ç!1+t;p</w:t>
      </w:r>
      <w:r>
        <w:rPr>
          <w:rFonts w:ascii="Times New Roman" w:hAnsi="Times New Roman" w:cs="Times New Roman" w:eastAsia="Times New Roman"/>
          <w:sz w:val="59"/>
          <w:szCs w:val="59"/>
          <w:color w:val="414685"/>
          <w:spacing w:val="0"/>
          <w:w w:val="100"/>
          <w:i/>
          <w:position w:val="5"/>
        </w:rPr>
        <w:tab/>
      </w:r>
      <w:r>
        <w:rPr>
          <w:rFonts w:ascii="Times New Roman" w:hAnsi="Times New Roman" w:cs="Times New Roman" w:eastAsia="Times New Roman"/>
          <w:sz w:val="59"/>
          <w:szCs w:val="59"/>
          <w:color w:val="414685"/>
          <w:spacing w:val="0"/>
          <w:w w:val="100"/>
          <w:i/>
          <w:position w:val="5"/>
        </w:rPr>
      </w:r>
      <w:r>
        <w:rPr>
          <w:rFonts w:ascii="Arial" w:hAnsi="Arial" w:cs="Arial" w:eastAsia="Arial"/>
          <w:sz w:val="35"/>
          <w:szCs w:val="35"/>
          <w:color w:val="6E6E6E"/>
          <w:spacing w:val="0"/>
          <w:w w:val="64"/>
          <w:position w:val="37"/>
        </w:rPr>
        <w:t>'</w:t>
      </w:r>
      <w:r>
        <w:rPr>
          <w:rFonts w:ascii="Arial" w:hAnsi="Arial" w:cs="Arial" w:eastAsia="Arial"/>
          <w:sz w:val="35"/>
          <w:szCs w:val="35"/>
          <w:color w:val="6E6E6E"/>
          <w:spacing w:val="39"/>
          <w:w w:val="64"/>
          <w:position w:val="37"/>
        </w:rPr>
        <w:t> </w:t>
      </w:r>
      <w:r>
        <w:rPr>
          <w:rFonts w:ascii="Arial" w:hAnsi="Arial" w:cs="Arial" w:eastAsia="Arial"/>
          <w:sz w:val="35"/>
          <w:szCs w:val="35"/>
          <w:color w:val="242424"/>
          <w:spacing w:val="-76"/>
          <w:w w:val="103"/>
          <w:position w:val="37"/>
        </w:rPr>
        <w:t>"</w:t>
      </w:r>
      <w:r>
        <w:rPr>
          <w:rFonts w:ascii="Times New Roman" w:hAnsi="Times New Roman" w:cs="Times New Roman" w:eastAsia="Times New Roman"/>
          <w:sz w:val="7"/>
          <w:szCs w:val="7"/>
          <w:color w:val="565659"/>
          <w:spacing w:val="0"/>
          <w:w w:val="196"/>
          <w:position w:val="35"/>
        </w:rPr>
        <w:t>"'</w:t>
      </w:r>
      <w:r>
        <w:rPr>
          <w:rFonts w:ascii="Arial" w:hAnsi="Arial" w:cs="Arial" w:eastAsia="Arial"/>
          <w:sz w:val="35"/>
          <w:szCs w:val="35"/>
          <w:color w:val="242424"/>
          <w:spacing w:val="-93"/>
          <w:w w:val="103"/>
          <w:position w:val="37"/>
        </w:rPr>
        <w:t>&lt;</w:t>
      </w:r>
      <w:r>
        <w:rPr>
          <w:rFonts w:ascii="Times New Roman" w:hAnsi="Times New Roman" w:cs="Times New Roman" w:eastAsia="Times New Roman"/>
          <w:sz w:val="26"/>
          <w:szCs w:val="26"/>
          <w:color w:val="6E6E6E"/>
          <w:spacing w:val="0"/>
          <w:w w:val="75"/>
          <w:position w:val="23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6E6E6E"/>
          <w:spacing w:val="-27"/>
          <w:w w:val="75"/>
          <w:position w:val="23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343434"/>
          <w:spacing w:val="-3"/>
          <w:w w:val="162"/>
          <w:position w:val="35"/>
        </w:rPr>
        <w:t>,</w:t>
      </w:r>
      <w:r>
        <w:rPr>
          <w:rFonts w:ascii="Arial" w:hAnsi="Arial" w:cs="Arial" w:eastAsia="Arial"/>
          <w:sz w:val="35"/>
          <w:szCs w:val="35"/>
          <w:color w:val="242424"/>
          <w:spacing w:val="-77"/>
          <w:w w:val="104"/>
          <w:position w:val="37"/>
        </w:rPr>
        <w:t>l</w:t>
      </w:r>
      <w:r>
        <w:rPr>
          <w:rFonts w:ascii="Times New Roman" w:hAnsi="Times New Roman" w:cs="Times New Roman" w:eastAsia="Times New Roman"/>
          <w:sz w:val="26"/>
          <w:szCs w:val="26"/>
          <w:color w:val="6E6E6E"/>
          <w:spacing w:val="-77"/>
          <w:w w:val="75"/>
          <w:position w:val="23"/>
        </w:rPr>
      </w:r>
      <w:r>
        <w:rPr>
          <w:rFonts w:ascii="Times New Roman" w:hAnsi="Times New Roman" w:cs="Times New Roman" w:eastAsia="Times New Roman"/>
          <w:sz w:val="26"/>
          <w:szCs w:val="26"/>
          <w:color w:val="6E6E6E"/>
          <w:spacing w:val="-29"/>
          <w:w w:val="75"/>
          <w:emboss/>
          <w:position w:val="23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6E6E6E"/>
          <w:spacing w:val="-29"/>
          <w:w w:val="75"/>
          <w:emboss/>
          <w:position w:val="23"/>
        </w:rPr>
      </w:r>
      <w:r>
        <w:rPr>
          <w:rFonts w:ascii="Times New Roman" w:hAnsi="Times New Roman" w:cs="Times New Roman" w:eastAsia="Times New Roman"/>
          <w:sz w:val="26"/>
          <w:szCs w:val="26"/>
          <w:color w:val="6E6E6E"/>
          <w:spacing w:val="-29"/>
          <w:w w:val="75"/>
          <w:position w:val="23"/>
        </w:rPr>
      </w:r>
      <w:r>
        <w:rPr>
          <w:rFonts w:ascii="Times New Roman" w:hAnsi="Times New Roman" w:cs="Times New Roman" w:eastAsia="Times New Roman"/>
          <w:sz w:val="26"/>
          <w:szCs w:val="26"/>
          <w:color w:val="6E6E6E"/>
          <w:spacing w:val="-29"/>
          <w:w w:val="75"/>
          <w:position w:val="23"/>
        </w:rPr>
      </w:r>
      <w:r>
        <w:rPr>
          <w:rFonts w:ascii="Times New Roman" w:hAnsi="Times New Roman" w:cs="Times New Roman" w:eastAsia="Times New Roman"/>
          <w:sz w:val="26"/>
          <w:szCs w:val="26"/>
          <w:color w:val="565659"/>
          <w:spacing w:val="0"/>
          <w:w w:val="44"/>
          <w:position w:val="23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565659"/>
          <w:spacing w:val="-5"/>
          <w:w w:val="44"/>
          <w:position w:val="23"/>
        </w:rPr>
        <w:t>.</w:t>
      </w:r>
      <w:r>
        <w:rPr>
          <w:rFonts w:ascii="Arial" w:hAnsi="Arial" w:cs="Arial" w:eastAsia="Arial"/>
          <w:sz w:val="35"/>
          <w:szCs w:val="35"/>
          <w:color w:val="242424"/>
          <w:spacing w:val="-76"/>
          <w:w w:val="104"/>
          <w:position w:val="37"/>
        </w:rPr>
        <w:t>l</w:t>
      </w:r>
      <w:r>
        <w:rPr>
          <w:rFonts w:ascii="Times New Roman" w:hAnsi="Times New Roman" w:cs="Times New Roman" w:eastAsia="Times New Roman"/>
          <w:sz w:val="26"/>
          <w:szCs w:val="26"/>
          <w:color w:val="565659"/>
          <w:spacing w:val="0"/>
          <w:w w:val="44"/>
          <w:position w:val="23"/>
        </w:rPr>
        <w:t>...</w:t>
      </w:r>
      <w:r>
        <w:rPr>
          <w:rFonts w:ascii="Times New Roman" w:hAnsi="Times New Roman" w:cs="Times New Roman" w:eastAsia="Times New Roman"/>
          <w:sz w:val="26"/>
          <w:szCs w:val="26"/>
          <w:color w:val="565659"/>
          <w:spacing w:val="0"/>
          <w:w w:val="100"/>
          <w:position w:val="23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65659"/>
          <w:spacing w:val="-13"/>
          <w:w w:val="100"/>
          <w:position w:val="2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217"/>
          <w:position w:val="23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5" w:lineRule="atLeast"/>
        <w:ind w:right="-20"/>
        <w:jc w:val="left"/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7"/>
          <w:szCs w:val="7"/>
          <w:color w:val="343434"/>
          <w:spacing w:val="0"/>
          <w:w w:val="100"/>
          <w:b/>
          <w:bCs/>
          <w:i/>
        </w:rPr>
        <w:t>ll'</w:t>
      </w:r>
      <w:r>
        <w:rPr>
          <w:rFonts w:ascii="Times New Roman" w:hAnsi="Times New Roman" w:cs="Times New Roman" w:eastAsia="Times New Roman"/>
          <w:sz w:val="7"/>
          <w:szCs w:val="7"/>
          <w:color w:val="343434"/>
          <w:spacing w:val="0"/>
          <w:w w:val="100"/>
          <w:b/>
          <w:bCs/>
          <w:i/>
        </w:rPr>
        <w:t>    </w:t>
      </w:r>
      <w:r>
        <w:rPr>
          <w:rFonts w:ascii="Times New Roman" w:hAnsi="Times New Roman" w:cs="Times New Roman" w:eastAsia="Times New Roman"/>
          <w:sz w:val="7"/>
          <w:szCs w:val="7"/>
          <w:color w:val="343434"/>
          <w:spacing w:val="15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B3B3B3"/>
          <w:spacing w:val="0"/>
          <w:w w:val="121"/>
          <w:b/>
          <w:bCs/>
          <w:i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320"/>
          <w:cols w:num="3" w:equalWidth="0">
            <w:col w:w="4487" w:space="676"/>
            <w:col w:w="4220" w:space="187"/>
            <w:col w:w="1670"/>
          </w:cols>
        </w:sectPr>
      </w:pPr>
      <w:rPr/>
    </w:p>
    <w:p>
      <w:pPr>
        <w:spacing w:before="0" w:after="0" w:line="281" w:lineRule="exact"/>
        <w:ind w:left="2589" w:right="4413"/>
        <w:jc w:val="center"/>
        <w:tabs>
          <w:tab w:pos="5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1.891054pt;margin-top:43.266403pt;width:555.677785pt;height:795.071394pt;mso-position-horizontal-relative:page;mso-position-vertical-relative:page;z-index:-15426" coordorigin="438,865" coordsize="11114,15901">
            <v:group style="position:absolute;left:450;top:884;width:762;height:2" coordorigin="450,884" coordsize="762,2">
              <v:shape style="position:absolute;left:450;top:884;width:762;height:2" coordorigin="450,884" coordsize="762,0" path="m450,884l1212,884e" filled="f" stroked="t" strokeweight=".94664pt" strokecolor="#575757">
                <v:path arrowok="t"/>
              </v:shape>
            </v:group>
            <v:group style="position:absolute;left:452;top:872;width:2;height:396" coordorigin="452,872" coordsize="2,396">
              <v:shape style="position:absolute;left:452;top:872;width:2;height:396" coordorigin="452,872" coordsize="0,396" path="m452,1268l452,872e" filled="f" stroked="t" strokeweight=".70998pt" strokecolor="#676767">
                <v:path arrowok="t"/>
              </v:shape>
            </v:group>
            <v:group style="position:absolute;left:1155;top:887;width:653;height:2" coordorigin="1155,887" coordsize="653,2">
              <v:shape style="position:absolute;left:1155;top:887;width:653;height:2" coordorigin="1155,887" coordsize="653,0" path="m1155,887l1808,887e" filled="f" stroked="t" strokeweight=".47332pt" strokecolor="#383838">
                <v:path arrowok="t"/>
              </v:shape>
            </v:group>
            <v:group style="position:absolute;left:1661;top:896;width:6461;height:2" coordorigin="1661,896" coordsize="6461,2">
              <v:shape style="position:absolute;left:1661;top:896;width:6461;height:2" coordorigin="1661,896" coordsize="6461,0" path="m1661,896l8122,896e" filled="f" stroked="t" strokeweight=".94664pt" strokecolor="#484848">
                <v:path arrowok="t"/>
              </v:shape>
            </v:group>
            <v:group style="position:absolute;left:2466;top:882;width:2;height:415" coordorigin="2466,882" coordsize="2,415">
              <v:shape style="position:absolute;left:2466;top:882;width:2;height:415" coordorigin="2466,882" coordsize="0,415" path="m2466,1297l2466,882e" filled="f" stroked="t" strokeweight=".94664pt" strokecolor="#2F2F2F">
                <v:path arrowok="t"/>
              </v:shape>
            </v:group>
            <v:group style="position:absolute;left:7341;top:908;width:4127;height:2" coordorigin="7341,908" coordsize="4127,2">
              <v:shape style="position:absolute;left:7341;top:908;width:4127;height:2" coordorigin="7341,908" coordsize="4127,0" path="m7341,908l11469,908e" filled="f" stroked="t" strokeweight=".94664pt" strokecolor="#484848">
                <v:path arrowok="t"/>
              </v:shape>
            </v:group>
            <v:group style="position:absolute;left:9192;top:901;width:2;height:1173" coordorigin="9192,901" coordsize="2,1173">
              <v:shape style="position:absolute;left:9192;top:901;width:2;height:1173" coordorigin="9192,901" coordsize="0,1173" path="m9192,2074l9192,901e" filled="f" stroked="t" strokeweight=".94664pt" strokecolor="#444444">
                <v:path arrowok="t"/>
              </v:shape>
            </v:group>
            <v:group style="position:absolute;left:11466;top:906;width:2;height:3962" coordorigin="11466,906" coordsize="2,3962">
              <v:shape style="position:absolute;left:11466;top:906;width:2;height:3962" coordorigin="11466,906" coordsize="0,3962" path="m11466,4867l11466,906e" filled="f" stroked="t" strokeweight=".94664pt" strokecolor="#484848">
                <v:path arrowok="t"/>
              </v:shape>
            </v:group>
            <v:group style="position:absolute;left:450;top:1211;width:2;height:396" coordorigin="450,1211" coordsize="2,396">
              <v:shape style="position:absolute;left:450;top:1211;width:2;height:396" coordorigin="450,1211" coordsize="0,396" path="m450,1607l450,1211e" filled="f" stroked="t" strokeweight=".47332pt" strokecolor="#444444">
                <v:path arrowok="t"/>
              </v:shape>
            </v:group>
            <v:group style="position:absolute;left:2468;top:1211;width:2;height:853" coordorigin="2468,1211" coordsize="2,853">
              <v:shape style="position:absolute;left:2468;top:1211;width:2;height:853" coordorigin="2468,1211" coordsize="0,853" path="m2468,2064l2468,1211e" filled="f" stroked="t" strokeweight=".94664pt" strokecolor="#444444">
                <v:path arrowok="t"/>
              </v:shape>
            </v:group>
            <v:group style="position:absolute;left:452;top:1549;width:2;height:358" coordorigin="452,1549" coordsize="2,358">
              <v:shape style="position:absolute;left:452;top:1549;width:2;height:358" coordorigin="452,1549" coordsize="0,358" path="m452,1907l452,1549e" filled="f" stroked="t" strokeweight=".70998pt" strokecolor="#646464">
                <v:path arrowok="t"/>
              </v:shape>
            </v:group>
            <v:group style="position:absolute;left:450;top:2052;width:6674;height:2" coordorigin="450,2052" coordsize="6674,2">
              <v:shape style="position:absolute;left:450;top:2052;width:6674;height:2" coordorigin="450,2052" coordsize="6674,0" path="m450,2052l7123,2052e" filled="f" stroked="t" strokeweight=".94664pt" strokecolor="#484848">
                <v:path arrowok="t"/>
              </v:shape>
            </v:group>
            <v:group style="position:absolute;left:454;top:1850;width:2;height:234" coordorigin="454,1850" coordsize="2,234">
              <v:shape style="position:absolute;left:454;top:1850;width:2;height:234" coordorigin="454,1850" coordsize="0,234" path="m454,2083l454,1850e" filled="f" stroked="t" strokeweight=".47332pt" strokecolor="#3B3B3B">
                <v:path arrowok="t"/>
              </v:shape>
            </v:group>
            <v:group style="position:absolute;left:3223;top:2055;width:218;height:2" coordorigin="3223,2055" coordsize="218,2">
              <v:shape style="position:absolute;left:3223;top:2055;width:218;height:2" coordorigin="3223,2055" coordsize="218,0" path="m3223,2055l3441,2055e" filled="f" stroked="t" strokeweight=".94664pt" strokecolor="#3B3B3B">
                <v:path arrowok="t"/>
              </v:shape>
            </v:group>
            <v:group style="position:absolute;left:6319;top:2062;width:5159;height:2" coordorigin="6319,2062" coordsize="5159,2">
              <v:shape style="position:absolute;left:6319;top:2062;width:5159;height:2" coordorigin="6319,2062" coordsize="5159,0" path="m6319,2062l11478,2062e" filled="f" stroked="t" strokeweight=".94664pt" strokecolor="#444444">
                <v:path arrowok="t"/>
              </v:shape>
            </v:group>
            <v:group style="position:absolute;left:454;top:2291;width:5311;height:2" coordorigin="454,2291" coordsize="5311,2">
              <v:shape style="position:absolute;left:454;top:2291;width:5311;height:2" coordorigin="454,2291" coordsize="5311,0" path="m454,2291l5765,2291e" filled="f" stroked="t" strokeweight=".94664pt" strokecolor="#444444">
                <v:path arrowok="t"/>
              </v:shape>
            </v:group>
            <v:group style="position:absolute;left:461;top:2007;width:2;height:2307" coordorigin="461,2007" coordsize="2,2307">
              <v:shape style="position:absolute;left:461;top:2007;width:2;height:2307" coordorigin="461,2007" coordsize="0,2307" path="m461,4314l461,2007e" filled="f" stroked="t" strokeweight=".94664pt" strokecolor="#3F3F3F">
                <v:path arrowok="t"/>
              </v:shape>
            </v:group>
            <v:group style="position:absolute;left:5708;top:2300;width:5779;height:2" coordorigin="5708,2300" coordsize="5779,2">
              <v:shape style="position:absolute;left:5708;top:2300;width:5779;height:2" coordorigin="5708,2300" coordsize="5779,0" path="m5708,2300l11487,2300e" filled="f" stroked="t" strokeweight=".94664pt" strokecolor="#444444">
                <v:path arrowok="t"/>
              </v:shape>
            </v:group>
            <v:group style="position:absolute;left:454;top:2534;width:11028;height:2" coordorigin="454,2534" coordsize="11028,2">
              <v:shape style="position:absolute;left:454;top:2534;width:11028;height:2" coordorigin="454,2534" coordsize="11028,0" path="m454,2534l11483,2534e" filled="f" stroked="t" strokeweight=".94664pt" strokecolor="#3F3F3F">
                <v:path arrowok="t"/>
              </v:shape>
            </v:group>
            <v:group style="position:absolute;left:450;top:2775;width:11033;height:2" coordorigin="450,2775" coordsize="11033,2">
              <v:shape style="position:absolute;left:450;top:2775;width:11033;height:2" coordorigin="450,2775" coordsize="11033,0" path="m450,2775l11483,2775e" filled="f" stroked="t" strokeweight=".94664pt" strokecolor="#3F3F3F">
                <v:path arrowok="t"/>
              </v:shape>
            </v:group>
            <v:group style="position:absolute;left:454;top:3006;width:1354;height:2" coordorigin="454,3006" coordsize="1354,2">
              <v:shape style="position:absolute;left:454;top:3006;width:1354;height:2" coordorigin="454,3006" coordsize="1354,0" path="m454,3006l1808,3006e" filled="f" stroked="t" strokeweight=".94664pt" strokecolor="#444444">
                <v:path arrowok="t"/>
              </v:shape>
            </v:group>
            <v:group style="position:absolute;left:1751;top:3015;width:5107;height:2" coordorigin="1751,3015" coordsize="5107,2">
              <v:shape style="position:absolute;left:1751;top:3015;width:5107;height:2" coordorigin="1751,3015" coordsize="5107,0" path="m1751,3015l6858,3015e" filled="f" stroked="t" strokeweight=".70998pt" strokecolor="#3B3B3B">
                <v:path arrowok="t"/>
              </v:shape>
            </v:group>
            <v:group style="position:absolute;left:6570;top:3018;width:4908;height:2" coordorigin="6570,3018" coordsize="4908,2">
              <v:shape style="position:absolute;left:6570;top:3018;width:4908;height:2" coordorigin="6570,3018" coordsize="4908,0" path="m6570,3018l11478,3018e" filled="f" stroked="t" strokeweight=".94664pt" strokecolor="#484848">
                <v:path arrowok="t"/>
              </v:shape>
            </v:group>
            <v:group style="position:absolute;left:454;top:3254;width:11024;height:2" coordorigin="454,3254" coordsize="11024,2">
              <v:shape style="position:absolute;left:454;top:3254;width:11024;height:2" coordorigin="454,3254" coordsize="11024,0" path="m454,3254l11478,3254e" filled="f" stroked="t" strokeweight=".94664pt" strokecolor="#444444">
                <v:path arrowok="t"/>
              </v:shape>
            </v:group>
            <v:group style="position:absolute;left:3952;top:3702;width:3100;height:2" coordorigin="3952,3702" coordsize="3100,2">
              <v:shape style="position:absolute;left:3952;top:3702;width:3100;height:2" coordorigin="3952,3702" coordsize="3100,0" path="m3952,3702l7052,3702e" filled="f" stroked="t" strokeweight=".94664pt" strokecolor="#484848">
                <v:path arrowok="t"/>
              </v:shape>
            </v:group>
            <v:group style="position:absolute;left:3964;top:3242;width:2;height:772" coordorigin="3964,3242" coordsize="2,772">
              <v:shape style="position:absolute;left:3964;top:3242;width:2;height:772" coordorigin="3964,3242" coordsize="0,772" path="m3964,4014l3964,3242e" filled="f" stroked="t" strokeweight=".94664pt" strokecolor="#444444">
                <v:path arrowok="t"/>
              </v:shape>
            </v:group>
            <v:group style="position:absolute;left:450;top:4002;width:7062;height:2" coordorigin="450,4002" coordsize="7062,2">
              <v:shape style="position:absolute;left:450;top:4002;width:7062;height:2" coordorigin="450,4002" coordsize="7062,0" path="m450,4002l7512,4002e" filled="f" stroked="t" strokeweight="1.1833pt" strokecolor="#3B3B3B">
                <v:path arrowok="t"/>
              </v:shape>
            </v:group>
            <v:group style="position:absolute;left:7041;top:3247;width:2;height:772" coordorigin="7041,3247" coordsize="2,772">
              <v:shape style="position:absolute;left:7041;top:3247;width:2;height:772" coordorigin="7041,3247" coordsize="0,772" path="m7041,4019l7041,3247e" filled="f" stroked="t" strokeweight=".94664pt" strokecolor="#444444">
                <v:path arrowok="t"/>
              </v:shape>
            </v:group>
            <v:group style="position:absolute;left:6991;top:4012;width:4492;height:2" coordorigin="6991,4012" coordsize="4492,2">
              <v:shape style="position:absolute;left:6991;top:4012;width:4492;height:2" coordorigin="6991,4012" coordsize="4492,0" path="m6991,4012l11483,4012e" filled="f" stroked="t" strokeweight=".94664pt" strokecolor="#484848">
                <v:path arrowok="t"/>
              </v:shape>
            </v:group>
            <v:group style="position:absolute;left:454;top:4286;width:11028;height:2" coordorigin="454,4286" coordsize="11028,2">
              <v:shape style="position:absolute;left:454;top:4286;width:11028;height:2" coordorigin="454,4286" coordsize="11028,0" path="m454,4286l11483,4286e" filled="f" stroked="t" strokeweight=".94664pt" strokecolor="#444444">
                <v:path arrowok="t"/>
              </v:shape>
            </v:group>
            <v:group style="position:absolute;left:2475;top:4000;width:2;height:2269" coordorigin="2475,4000" coordsize="2,2269">
              <v:shape style="position:absolute;left:2475;top:4000;width:2;height:2269" coordorigin="2475,4000" coordsize="0,2269" path="m2475,6269l2475,4000e" filled="f" stroked="t" strokeweight=".94664pt" strokecolor="#3F3F3F">
                <v:path arrowok="t"/>
              </v:shape>
            </v:group>
            <v:group style="position:absolute;left:2537;top:3986;width:2;height:300" coordorigin="2537,3986" coordsize="2,300">
              <v:shape style="position:absolute;left:2537;top:3986;width:2;height:300" coordorigin="2537,3986" coordsize="0,300" path="m2537,4286l2537,3986e" filled="f" stroked="t" strokeweight=".94664pt" strokecolor="#484848">
                <v:path arrowok="t"/>
              </v:shape>
            </v:group>
            <v:group style="position:absolute;left:459;top:4238;width:2;height:300" coordorigin="459,4238" coordsize="2,300">
              <v:shape style="position:absolute;left:459;top:4238;width:2;height:300" coordorigin="459,4238" coordsize="0,300" path="m459,4539l459,4238e" filled="f" stroked="t" strokeweight=".47332pt" strokecolor="#131313">
                <v:path arrowok="t"/>
              </v:shape>
            </v:group>
            <v:group style="position:absolute;left:2471;top:4527;width:9012;height:2" coordorigin="2471,4527" coordsize="9012,2">
              <v:shape style="position:absolute;left:2471;top:4527;width:9012;height:2" coordorigin="2471,4527" coordsize="9012,0" path="m2471,4527l11483,4527e" filled="f" stroked="t" strokeweight=".94664pt" strokecolor="#444444">
                <v:path arrowok="t"/>
              </v:shape>
            </v:group>
            <v:group style="position:absolute;left:469;top:2036;width:2;height:11046" coordorigin="469,2036" coordsize="2,11046">
              <v:shape style="position:absolute;left:469;top:2036;width:2;height:11046" coordorigin="469,2036" coordsize="0,11046" path="m469,13082l469,2036e" filled="f" stroked="t" strokeweight=".70998pt" strokecolor="#444444">
                <v:path arrowok="t"/>
              </v:shape>
            </v:group>
            <v:group style="position:absolute;left:5020;top:4519;width:2;height:281" coordorigin="5020,4519" coordsize="2,281">
              <v:shape style="position:absolute;left:5020;top:4519;width:2;height:281" coordorigin="5020,4519" coordsize="0,281" path="m5020,4801l5020,4519e" filled="f" stroked="t" strokeweight=".70998pt" strokecolor="#3B3B3B">
                <v:path arrowok="t"/>
              </v:shape>
            </v:group>
            <v:group style="position:absolute;left:7815;top:4500;width:2;height:272" coordorigin="7815,4500" coordsize="2,272">
              <v:shape style="position:absolute;left:7815;top:4500;width:2;height:272" coordorigin="7815,4500" coordsize="0,272" path="m7815,4772l7815,4500e" filled="f" stroked="t" strokeweight=".23666pt" strokecolor="#3F3F3F">
                <v:path arrowok="t"/>
              </v:shape>
            </v:group>
            <v:group style="position:absolute;left:5012;top:5013;width:6466;height:2" coordorigin="5012,5013" coordsize="6466,2">
              <v:shape style="position:absolute;left:5012;top:5013;width:6466;height:2" coordorigin="5012,5013" coordsize="6466,0" path="m5012,5013l11478,5013e" filled="f" stroked="t" strokeweight=".94664pt" strokecolor="#484848">
                <v:path arrowok="t"/>
              </v:shape>
            </v:group>
            <v:group style="position:absolute;left:5017;top:4744;width:2;height:286" coordorigin="5017,4744" coordsize="2,286">
              <v:shape style="position:absolute;left:5017;top:4744;width:2;height:286" coordorigin="5017,4744" coordsize="0,286" path="m5017,5030l5017,4744e" filled="f" stroked="t" strokeweight=".70998pt" strokecolor="#232323">
                <v:path arrowok="t"/>
              </v:shape>
            </v:group>
            <v:group style="position:absolute;left:7815;top:4772;width:2;height:238" coordorigin="7815,4772" coordsize="2,238">
              <v:shape style="position:absolute;left:7815;top:4772;width:2;height:238" coordorigin="7815,4772" coordsize="0,238" path="m7815,5011l7815,4772e" filled="f" stroked="t" strokeweight=".23666pt" strokecolor="#131313">
                <v:path arrowok="t"/>
              </v:shape>
            </v:group>
            <v:group style="position:absolute;left:11476;top:4744;width:2;height:296" coordorigin="11476,4744" coordsize="2,296">
              <v:shape style="position:absolute;left:11476;top:4744;width:2;height:296" coordorigin="11476,4744" coordsize="0,296" path="m11476,5039l11476,4744e" filled="f" stroked="t" strokeweight=".47332pt" strokecolor="#343434">
                <v:path arrowok="t"/>
              </v:shape>
            </v:group>
            <v:group style="position:absolute;left:5008;top:5251;width:6475;height:2" coordorigin="5008,5251" coordsize="6475,2">
              <v:shape style="position:absolute;left:5008;top:5251;width:6475;height:2" coordorigin="5008,5251" coordsize="6475,0" path="m5008,5251l11483,5251e" filled="f" stroked="t" strokeweight=".94664pt" strokecolor="#484848">
                <v:path arrowok="t"/>
              </v:shape>
            </v:group>
            <v:group style="position:absolute;left:5020;top:4934;width:2;height:572" coordorigin="5020,4934" coordsize="2,572">
              <v:shape style="position:absolute;left:5020;top:4934;width:2;height:572" coordorigin="5020,4934" coordsize="0,572" path="m5020,5506l5020,4934e" filled="f" stroked="t" strokeweight=".94664pt" strokecolor="#4F4F4F">
                <v:path arrowok="t"/>
              </v:shape>
            </v:group>
            <v:group style="position:absolute;left:5017;top:5494;width:6466;height:2" coordorigin="5017,5494" coordsize="6466,2">
              <v:shape style="position:absolute;left:5017;top:5494;width:6466;height:2" coordorigin="5017,5494" coordsize="6466,0" path="m5017,5494l11483,5494e" filled="f" stroked="t" strokeweight=".94664pt" strokecolor="#444444">
                <v:path arrowok="t"/>
              </v:shape>
            </v:group>
            <v:group style="position:absolute;left:11483;top:1411;width:2;height:8972" coordorigin="11483,1411" coordsize="2,8972">
              <v:shape style="position:absolute;left:11483;top:1411;width:2;height:8972" coordorigin="11483,1411" coordsize="0,8972" path="m11483,10383l11483,1411e" filled="f" stroked="t" strokeweight=".70998pt" strokecolor="#484848">
                <v:path arrowok="t"/>
              </v:shape>
            </v:group>
            <v:group style="position:absolute;left:2475;top:5730;width:9007;height:2" coordorigin="2475,5730" coordsize="9007,2">
              <v:shape style="position:absolute;left:2475;top:5730;width:9007;height:2" coordorigin="2475,5730" coordsize="9007,0" path="m2475,5730l11483,5730e" filled="f" stroked="t" strokeweight=".94664pt" strokecolor="#444444">
                <v:path arrowok="t"/>
              </v:shape>
            </v:group>
            <v:group style="position:absolute;left:5022;top:5449;width:2;height:310" coordorigin="5022,5449" coordsize="2,310">
              <v:shape style="position:absolute;left:5022;top:5449;width:2;height:310" coordorigin="5022,5449" coordsize="0,310" path="m5022,5759l5022,5449e" filled="f" stroked="t" strokeweight=".70998pt" strokecolor="#383838">
                <v:path arrowok="t"/>
              </v:shape>
            </v:group>
            <v:group style="position:absolute;left:459;top:5962;width:11028;height:2" coordorigin="459,5962" coordsize="11028,2">
              <v:shape style="position:absolute;left:459;top:5962;width:11028;height:2" coordorigin="459,5962" coordsize="11028,0" path="m459,5962l11487,5962e" filled="f" stroked="t" strokeweight=".94664pt" strokecolor="#444444">
                <v:path arrowok="t"/>
              </v:shape>
            </v:group>
            <v:group style="position:absolute;left:466;top:5063;width:2;height:5392" coordorigin="466,5063" coordsize="2,5392">
              <v:shape style="position:absolute;left:466;top:5063;width:2;height:5392" coordorigin="466,5063" coordsize="0,5392" path="m466,10455l466,5063e" filled="f" stroked="t" strokeweight=".47332pt" strokecolor="#3B3B3B">
                <v:path arrowok="t"/>
              </v:shape>
            </v:group>
            <v:group style="position:absolute;left:5024;top:5654;width:2;height:825" coordorigin="5024,5654" coordsize="2,825">
              <v:shape style="position:absolute;left:5024;top:5654;width:2;height:825" coordorigin="5024,5654" coordsize="0,825" path="m5024,6479l5024,5654e" filled="f" stroked="t" strokeweight=".94664pt" strokecolor="#484848">
                <v:path arrowok="t"/>
              </v:shape>
            </v:group>
            <v:group style="position:absolute;left:7815;top:5945;width:2;height:725" coordorigin="7815,5945" coordsize="2,725">
              <v:shape style="position:absolute;left:7815;top:5945;width:2;height:725" coordorigin="7815,5945" coordsize="0,725" path="m7815,6670l7815,5945e" filled="f" stroked="t" strokeweight=".23666pt" strokecolor="#343434">
                <v:path arrowok="t"/>
              </v:shape>
            </v:group>
            <v:group style="position:absolute;left:11487;top:1745;width:2;height:5211" coordorigin="11487,1745" coordsize="2,5211">
              <v:shape style="position:absolute;left:11487;top:1745;width:2;height:5211" coordorigin="11487,1745" coordsize="0,5211" path="m11487,6956l11487,1745e" filled="f" stroked="t" strokeweight=".70998pt" strokecolor="#444444">
                <v:path arrowok="t"/>
              </v:shape>
            </v:group>
            <v:group style="position:absolute;left:2483;top:6212;width:2;height:257" coordorigin="2483,6212" coordsize="2,257">
              <v:shape style="position:absolute;left:2483;top:6212;width:2;height:257" coordorigin="2483,6212" coordsize="0,257" path="m2483,6469l2483,6212e" filled="f" stroked="t" strokeweight=".70998pt" strokecolor="#131313">
                <v:path arrowok="t"/>
              </v:shape>
            </v:group>
            <v:group style="position:absolute;left:2480;top:6431;width:9012;height:2" coordorigin="2480,6431" coordsize="9012,2">
              <v:shape style="position:absolute;left:2480;top:6431;width:9012;height:2" coordorigin="2480,6431" coordsize="9012,0" path="m2480,6431l11492,6431e" filled="f" stroked="t" strokeweight=".94664pt" strokecolor="#444444">
                <v:path arrowok="t"/>
              </v:shape>
            </v:group>
            <v:group style="position:absolute;left:2483;top:6374;width:2;height:362" coordorigin="2483,6374" coordsize="2,362">
              <v:shape style="position:absolute;left:2483;top:6374;width:2;height:362" coordorigin="2483,6374" coordsize="0,362" path="m2483,6736l2483,6374e" filled="f" stroked="t" strokeweight=".94664pt" strokecolor="#3B3B3B">
                <v:path arrowok="t"/>
              </v:shape>
            </v:group>
            <v:group style="position:absolute;left:5031;top:6403;width:2;height:277" coordorigin="5031,6403" coordsize="2,277">
              <v:shape style="position:absolute;left:5031;top:6403;width:2;height:277" coordorigin="5031,6403" coordsize="0,277" path="m5031,6679l5031,6403e" filled="f" stroked="t" strokeweight=".47332pt" strokecolor="#2B2B2B">
                <v:path arrowok="t"/>
              </v:shape>
            </v:group>
            <v:group style="position:absolute;left:2475;top:6670;width:9017;height:2" coordorigin="2475,6670" coordsize="9017,2">
              <v:shape style="position:absolute;left:2475;top:6670;width:9017;height:2" coordorigin="2475,6670" coordsize="9017,0" path="m2475,6670l11492,6670e" filled="f" stroked="t" strokeweight=".94664pt" strokecolor="#444444">
                <v:path arrowok="t"/>
              </v:shape>
            </v:group>
            <v:group style="position:absolute;left:11487;top:6403;width:2;height:296" coordorigin="11487,6403" coordsize="2,296">
              <v:shape style="position:absolute;left:11487;top:6403;width:2;height:296" coordorigin="11487,6403" coordsize="0,296" path="m11487,6698l11487,6403e" filled="f" stroked="t" strokeweight=".47332pt" strokecolor="#282828">
                <v:path arrowok="t"/>
              </v:shape>
            </v:group>
            <v:group style="position:absolute;left:473;top:6631;width:2;height:4891" coordorigin="473,6631" coordsize="2,4891">
              <v:shape style="position:absolute;left:473;top:6631;width:2;height:4891" coordorigin="473,6631" coordsize="0,4891" path="m473,11523l473,6631e" filled="f" stroked="t" strokeweight=".70998pt" strokecolor="#3B3B3B">
                <v:path arrowok="t"/>
              </v:shape>
            </v:group>
            <v:group style="position:absolute;left:2452;top:6660;width:2;height:267" coordorigin="2452,6660" coordsize="2,267">
              <v:shape style="position:absolute;left:2452;top:6660;width:2;height:267" coordorigin="2452,6660" coordsize="0,267" path="m2452,6927l2452,6660e" filled="f" stroked="t" strokeweight=".23666pt" strokecolor="#575757">
                <v:path arrowok="t"/>
              </v:shape>
            </v:group>
            <v:group style="position:absolute;left:469;top:6910;width:11028;height:2" coordorigin="469,6910" coordsize="11028,2">
              <v:shape style="position:absolute;left:469;top:6910;width:11028;height:2" coordorigin="469,6910" coordsize="11028,0" path="m469,6910l11497,6910e" filled="f" stroked="t" strokeweight=".94664pt" strokecolor="#484848">
                <v:path arrowok="t"/>
              </v:shape>
            </v:group>
            <v:group style="position:absolute;left:2483;top:6879;width:2;height:324" coordorigin="2483,6879" coordsize="2,324">
              <v:shape style="position:absolute;left:2483;top:6879;width:2;height:324" coordorigin="2483,6879" coordsize="0,324" path="m2483,7203l2483,6879e" filled="f" stroked="t" strokeweight=".70998pt" strokecolor="#2B2B2B">
                <v:path arrowok="t"/>
              </v:shape>
            </v:group>
            <v:group style="position:absolute;left:464;top:7425;width:2021;height:2" coordorigin="464,7425" coordsize="2021,2">
              <v:shape style="position:absolute;left:464;top:7425;width:2021;height:2" coordorigin="464,7425" coordsize="2021,0" path="m464,7425l2485,7425e" filled="f" stroked="t" strokeweight=".94664pt" strokecolor="#484848">
                <v:path arrowok="t"/>
              </v:shape>
            </v:group>
            <v:group style="position:absolute;left:2404;top:7430;width:161;height:2" coordorigin="2404,7430" coordsize="161,2">
              <v:shape style="position:absolute;left:2404;top:7430;width:161;height:2" coordorigin="2404,7430" coordsize="161,0" path="m2404,7430l2565,7430e" filled="f" stroked="t" strokeweight=".70998pt" strokecolor="#2F2F2F">
                <v:path arrowok="t"/>
              </v:shape>
            </v:group>
            <v:group style="position:absolute;left:2509;top:7428;width:8984;height:2" coordorigin="2509,7428" coordsize="8984,2">
              <v:shape style="position:absolute;left:2509;top:7428;width:8984;height:2" coordorigin="2509,7428" coordsize="8984,0" path="m2509,7428l11492,7428e" filled="f" stroked="t" strokeweight=".94664pt" strokecolor="#444444">
                <v:path arrowok="t"/>
              </v:shape>
            </v:group>
            <v:group style="position:absolute;left:2480;top:7037;width:2;height:891" coordorigin="2480,7037" coordsize="2,891">
              <v:shape style="position:absolute;left:2480;top:7037;width:2;height:891" coordorigin="2480,7037" coordsize="0,891" path="m2480,7928l2480,7037e" filled="f" stroked="t" strokeweight=".94664pt" strokecolor="#484848">
                <v:path arrowok="t"/>
              </v:shape>
            </v:group>
            <v:group style="position:absolute;left:5034;top:7418;width:2;height:744" coordorigin="5034,7418" coordsize="2,744">
              <v:shape style="position:absolute;left:5034;top:7418;width:2;height:744" coordorigin="5034,7418" coordsize="0,744" path="m5034,8162l5034,7418e" filled="f" stroked="t" strokeweight=".94664pt" strokecolor="#545454">
                <v:path arrowok="t"/>
              </v:shape>
            </v:group>
            <v:group style="position:absolute;left:5022;top:7668;width:6470;height:2" coordorigin="5022,7668" coordsize="6470,2">
              <v:shape style="position:absolute;left:5022;top:7668;width:6470;height:2" coordorigin="5022,7668" coordsize="6470,0" path="m5022,7668l11492,7668e" filled="f" stroked="t" strokeweight=".94664pt" strokecolor="#484848">
                <v:path arrowok="t"/>
              </v:shape>
            </v:group>
            <v:group style="position:absolute;left:11487;top:7380;width:2;height:329" coordorigin="11487,7380" coordsize="2,329">
              <v:shape style="position:absolute;left:11487;top:7380;width:2;height:329" coordorigin="11487,7380" coordsize="0,329" path="m11487,7709l11487,7380e" filled="f" stroked="t" strokeweight=".47332pt" strokecolor="#2F2F2F">
                <v:path arrowok="t"/>
              </v:shape>
            </v:group>
            <v:group style="position:absolute;left:5022;top:7909;width:6475;height:2" coordorigin="5022,7909" coordsize="6475,2">
              <v:shape style="position:absolute;left:5022;top:7909;width:6475;height:2" coordorigin="5022,7909" coordsize="6475,0" path="m5022,7909l11497,7909e" filled="f" stroked="t" strokeweight=".94664pt" strokecolor="#484848">
                <v:path arrowok="t"/>
              </v:shape>
            </v:group>
            <v:group style="position:absolute;left:469;top:8271;width:516;height:2" coordorigin="469,8271" coordsize="516,2">
              <v:shape style="position:absolute;left:469;top:8271;width:516;height:2" coordorigin="469,8271" coordsize="516,0" path="m469,8271l985,8271e" filled="f" stroked="t" strokeweight=".23666pt" strokecolor="#444444">
                <v:path arrowok="t"/>
              </v:shape>
            </v:group>
            <v:group style="position:absolute;left:2452;top:8271;width:961;height:2" coordorigin="2452,8271" coordsize="961,2">
              <v:shape style="position:absolute;left:2452;top:8271;width:961;height:2" coordorigin="2452,8271" coordsize="961,0" path="m2452,8271l3413,8271e" filled="f" stroked="t" strokeweight=".23666pt" strokecolor="#2F2F2F">
                <v:path arrowok="t"/>
              </v:shape>
            </v:group>
            <v:group style="position:absolute;left:985;top:8271;width:1472;height:2" coordorigin="985,8271" coordsize="1472,2">
              <v:shape style="position:absolute;left:985;top:8271;width:1472;height:2" coordorigin="985,8271" coordsize="1472,0" path="m985,8271l2457,8271e" filled="f" stroked="t" strokeweight=".23666pt" strokecolor="#000000">
                <v:path arrowok="t"/>
              </v:shape>
            </v:group>
            <v:group style="position:absolute;left:2483;top:7871;width:2;height:434" coordorigin="2483,7871" coordsize="2,434">
              <v:shape style="position:absolute;left:2483;top:7871;width:2;height:434" coordorigin="2483,7871" coordsize="0,434" path="m2483,8305l2483,7871e" filled="f" stroked="t" strokeweight=".70998pt" strokecolor="#232323">
                <v:path arrowok="t"/>
              </v:shape>
            </v:group>
            <v:group style="position:absolute;left:3413;top:8271;width:7015;height:2" coordorigin="3413,8271" coordsize="7015,2">
              <v:shape style="position:absolute;left:3413;top:8271;width:7015;height:2" coordorigin="3413,8271" coordsize="7015,0" path="m3413,8271l10427,8271e" filled="f" stroked="t" strokeweight=".23666pt" strokecolor="#000000">
                <v:path arrowok="t"/>
              </v:shape>
            </v:group>
            <v:group style="position:absolute;left:10427;top:8271;width:1060;height:2" coordorigin="10427,8271" coordsize="1060,2">
              <v:shape style="position:absolute;left:10427;top:8271;width:1060;height:2" coordorigin="10427,8271" coordsize="1060,0" path="m10427,8271l11487,8271e" filled="f" stroked="t" strokeweight=".23666pt" strokecolor="#3B3B3B">
                <v:path arrowok="t"/>
              </v:shape>
            </v:group>
            <v:group style="position:absolute;left:2483;top:8181;width:2;height:524" coordorigin="2483,8181" coordsize="2,524">
              <v:shape style="position:absolute;left:2483;top:8181;width:2;height:524" coordorigin="2483,8181" coordsize="0,524" path="m2483,8705l2483,8181e" filled="f" stroked="t" strokeweight=".94664pt" strokecolor="#3F3F3F">
                <v:path arrowok="t"/>
              </v:shape>
            </v:group>
            <v:group style="position:absolute;left:2452;top:8643;width:2;height:310" coordorigin="2452,8643" coordsize="2,310">
              <v:shape style="position:absolute;left:2452;top:8643;width:2;height:310" coordorigin="2452,8643" coordsize="0,310" path="m2452,8953l2452,8643e" filled="f" stroked="t" strokeweight=".23666pt" strokecolor="#131313">
                <v:path arrowok="t"/>
              </v:shape>
            </v:group>
            <v:group style="position:absolute;left:469;top:8951;width:11028;height:2" coordorigin="469,8951" coordsize="11028,2">
              <v:shape style="position:absolute;left:469;top:8951;width:11028;height:2" coordorigin="469,8951" coordsize="11028,0" path="m469,8951l11497,8951e" filled="f" stroked="t" strokeweight=".94664pt" strokecolor="#444444">
                <v:path arrowok="t"/>
              </v:shape>
            </v:group>
            <v:group style="position:absolute;left:2452;top:8934;width:2;height:510" coordorigin="2452,8934" coordsize="2,510">
              <v:shape style="position:absolute;left:2452;top:8934;width:2;height:510" coordorigin="2452,8934" coordsize="0,510" path="m2452,9444l2452,8934e" filled="f" stroked="t" strokeweight=".23666pt" strokecolor="#444444">
                <v:path arrowok="t"/>
              </v:shape>
            </v:group>
            <v:group style="position:absolute;left:2452;top:9444;width:2;height:458" coordorigin="2452,9444" coordsize="2,458">
              <v:shape style="position:absolute;left:2452;top:9444;width:2;height:458" coordorigin="2452,9444" coordsize="0,458" path="m2452,9902l2452,9444e" filled="f" stroked="t" strokeweight=".23666pt" strokecolor="#000000">
                <v:path arrowok="t"/>
              </v:shape>
            </v:group>
            <v:group style="position:absolute;left:11499;top:6064;width:2;height:4825" coordorigin="11499,6064" coordsize="2,4825">
              <v:shape style="position:absolute;left:11499;top:6064;width:2;height:4825" coordorigin="11499,6064" coordsize="0,4825" path="m11499,10889l11499,6064e" filled="f" stroked="t" strokeweight=".94664pt" strokecolor="#484848">
                <v:path arrowok="t"/>
              </v:shape>
            </v:group>
            <v:group style="position:absolute;left:478;top:10572;width:4279;height:2" coordorigin="478,10572" coordsize="4279,2">
              <v:shape style="position:absolute;left:478;top:10572;width:4279;height:2" coordorigin="478,10572" coordsize="4279,0" path="m478,10572l4757,10572e" filled="f" stroked="t" strokeweight=".94664pt" strokecolor="#484848">
                <v:path arrowok="t"/>
              </v:shape>
            </v:group>
            <v:group style="position:absolute;left:492;top:9873;width:2;height:6846" coordorigin="492,9873" coordsize="2,6846">
              <v:shape style="position:absolute;left:492;top:9873;width:2;height:6846" coordorigin="492,9873" coordsize="0,6846" path="m492,16719l492,9873e" filled="f" stroked="t" strokeweight=".70998pt" strokecolor="#3F3F3F">
                <v:path arrowok="t"/>
              </v:shape>
            </v:group>
            <v:group style="position:absolute;left:2452;top:9902;width:2;height:663" coordorigin="2452,9902" coordsize="2,663">
              <v:shape style="position:absolute;left:2452;top:9902;width:2;height:663" coordorigin="2452,9902" coordsize="0,663" path="m2452,10564l2452,9902e" filled="f" stroked="t" strokeweight=".23666pt" strokecolor="#808080">
                <v:path arrowok="t"/>
              </v:shape>
            </v:group>
            <v:group style="position:absolute;left:4089;top:10562;width:7426;height:2" coordorigin="4089,10562" coordsize="7426,2">
              <v:shape style="position:absolute;left:4089;top:10562;width:7426;height:2" coordorigin="4089,10562" coordsize="7426,0" path="m4089,10562l11516,10562e" filled="f" stroked="t" strokeweight=".94664pt" strokecolor="#444444">
                <v:path arrowok="t"/>
              </v:shape>
            </v:group>
            <v:group style="position:absolute;left:1780;top:10855;width:677;height:2" coordorigin="1780,10855" coordsize="677,2">
              <v:shape style="position:absolute;left:1780;top:10855;width:677;height:2" coordorigin="1780,10855" coordsize="677,0" path="m1780,10855l2457,10855e" filled="f" stroked="t" strokeweight=".23666pt" strokecolor="#000000">
                <v:path arrowok="t"/>
              </v:shape>
            </v:group>
            <v:group style="position:absolute;left:2452;top:10545;width:2;height:315" coordorigin="2452,10545" coordsize="2,315">
              <v:shape style="position:absolute;left:2452;top:10545;width:2;height:315" coordorigin="2452,10545" coordsize="0,315" path="m2452,10860l2452,10545e" filled="f" stroked="t" strokeweight=".23666pt" strokecolor="#4F4F4F">
                <v:path arrowok="t"/>
              </v:shape>
            </v:group>
            <v:group style="position:absolute;left:2452;top:10855;width:961;height:2" coordorigin="2452,10855" coordsize="961,2">
              <v:shape style="position:absolute;left:2452;top:10855;width:961;height:2" coordorigin="2452,10855" coordsize="961,0" path="m2452,10855l3413,10855e" filled="f" stroked="t" strokeweight=".23666pt" strokecolor="#383838">
                <v:path arrowok="t"/>
              </v:shape>
            </v:group>
            <v:group style="position:absolute;left:3413;top:10855;width:8070;height:2" coordorigin="3413,10855" coordsize="8070,2">
              <v:shape style="position:absolute;left:3413;top:10855;width:8070;height:2" coordorigin="3413,10855" coordsize="8070,0" path="m3413,10855l11483,10855e" filled="f" stroked="t" strokeweight=".23666pt" strokecolor="#000000">
                <v:path arrowok="t"/>
              </v:shape>
            </v:group>
            <v:group style="position:absolute;left:852;top:11053;width:1633;height:2" coordorigin="852,11053" coordsize="1633,2">
              <v:shape style="position:absolute;left:852;top:11053;width:1633;height:2" coordorigin="852,11053" coordsize="1633,0" path="m852,11053l2485,11053e" filled="f" stroked="t" strokeweight=".94664pt" strokecolor="#2B2B2B">
                <v:path arrowok="t"/>
              </v:shape>
            </v:group>
            <v:group style="position:absolute;left:2452;top:10855;width:2;height:267" coordorigin="2452,10855" coordsize="2,267">
              <v:shape style="position:absolute;left:2452;top:10855;width:2;height:267" coordorigin="2452,10855" coordsize="0,267" path="m2452,11122l2452,10855e" filled="f" stroked="t" strokeweight=".23666pt" strokecolor="#1F1F1F">
                <v:path arrowok="t"/>
              </v:shape>
            </v:group>
            <v:group style="position:absolute;left:2343;top:11048;width:8553;height:2" coordorigin="2343,11048" coordsize="8553,2">
              <v:shape style="position:absolute;left:2343;top:11048;width:8553;height:2" coordorigin="2343,11048" coordsize="8553,0" path="m2343,11048l10896,11048e" filled="f" stroked="t" strokeweight=".94664pt" strokecolor="#484848">
                <v:path arrowok="t"/>
              </v:shape>
            </v:group>
            <v:group style="position:absolute;left:7417;top:11034;width:4094;height:2" coordorigin="7417,11034" coordsize="4094,2">
              <v:shape style="position:absolute;left:7417;top:11034;width:4094;height:2" coordorigin="7417,11034" coordsize="4094,0" path="m7417,11034l11511,11034e" filled="f" stroked="t" strokeweight=".94664pt" strokecolor="#484848">
                <v:path arrowok="t"/>
              </v:shape>
            </v:group>
            <v:group style="position:absolute;left:11506;top:10827;width:2;height:248" coordorigin="11506,10827" coordsize="2,248">
              <v:shape style="position:absolute;left:11506;top:10827;width:2;height:248" coordorigin="11506,10827" coordsize="0,248" path="m11506,11075l11506,10827e" filled="f" stroked="t" strokeweight=".23666pt" strokecolor="#383838">
                <v:path arrowok="t"/>
              </v:shape>
            </v:group>
            <v:group style="position:absolute;left:2452;top:11122;width:2;height:172" coordorigin="2452,11122" coordsize="2,172">
              <v:shape style="position:absolute;left:2452;top:11122;width:2;height:172" coordorigin="2452,11122" coordsize="0,172" path="m2452,11294l2452,11122e" filled="f" stroked="t" strokeweight=".23666pt" strokecolor="#000000">
                <v:path arrowok="t"/>
              </v:shape>
            </v:group>
            <v:group style="position:absolute;left:2452;top:11294;width:2;height:1192" coordorigin="2452,11294" coordsize="2,1192">
              <v:shape style="position:absolute;left:2452;top:11294;width:2;height:1192" coordorigin="2452,11294" coordsize="0,1192" path="m2452,12486l2452,11294e" filled="f" stroked="t" strokeweight=".23666pt" strokecolor="#3F3F3F">
                <v:path arrowok="t"/>
              </v:shape>
            </v:group>
            <v:group style="position:absolute;left:488;top:11527;width:6385;height:2" coordorigin="488,11527" coordsize="6385,2">
              <v:shape style="position:absolute;left:488;top:11527;width:6385;height:2" coordorigin="488,11527" coordsize="6385,0" path="m488,11527l6873,11527e" filled="f" stroked="t" strokeweight=".94664pt" strokecolor="#484848">
                <v:path arrowok="t"/>
              </v:shape>
            </v:group>
            <v:group style="position:absolute;left:6802;top:11516;width:4710;height:2" coordorigin="6802,11516" coordsize="4710,2">
              <v:shape style="position:absolute;left:6802;top:11516;width:4710;height:2" coordorigin="6802,11516" coordsize="4710,0" path="m6802,11516l11511,11516e" filled="f" stroked="t" strokeweight=".94664pt" strokecolor="#4B4B4B">
                <v:path arrowok="t"/>
              </v:shape>
            </v:group>
            <v:group style="position:absolute;left:495;top:11494;width:2;height:296" coordorigin="495,11494" coordsize="2,296">
              <v:shape style="position:absolute;left:495;top:11494;width:2;height:296" coordorigin="495,11494" coordsize="0,296" path="m495,11790l495,11494e" filled="f" stroked="t" strokeweight=".47332pt" strokecolor="#2B2B2B">
                <v:path arrowok="t"/>
              </v:shape>
            </v:group>
            <v:group style="position:absolute;left:488;top:11771;width:3659;height:2" coordorigin="488,11771" coordsize="3659,2">
              <v:shape style="position:absolute;left:488;top:11771;width:3659;height:2" coordorigin="488,11771" coordsize="3659,0" path="m488,11771l4146,11771e" filled="f" stroked="t" strokeweight=".70998pt" strokecolor="#444444">
                <v:path arrowok="t"/>
              </v:shape>
            </v:group>
            <v:group style="position:absolute;left:3820;top:11763;width:5386;height:2" coordorigin="3820,11763" coordsize="5386,2">
              <v:shape style="position:absolute;left:3820;top:11763;width:5386;height:2" coordorigin="3820,11763" coordsize="5386,0" path="m3820,11763l9206,11763e" filled="f" stroked="t" strokeweight=".94664pt" strokecolor="#4B4B4B">
                <v:path arrowok="t"/>
              </v:shape>
            </v:group>
            <v:group style="position:absolute;left:9149;top:11756;width:237;height:2" coordorigin="9149,11756" coordsize="237,2">
              <v:shape style="position:absolute;left:9149;top:11756;width:237;height:2" coordorigin="9149,11756" coordsize="237,0" path="m9149,11756l9386,11756e" filled="f" stroked="t" strokeweight=".47332pt" strokecolor="#1F1F1F">
                <v:path arrowok="t"/>
              </v:shape>
            </v:group>
            <v:group style="position:absolute;left:9329;top:11754;width:2182;height:2" coordorigin="9329,11754" coordsize="2182,2">
              <v:shape style="position:absolute;left:9329;top:11754;width:2182;height:2" coordorigin="9329,11754" coordsize="2182,0" path="m9329,11754l11511,11754e" filled="f" stroked="t" strokeweight=".94664pt" strokecolor="#4B4B4B">
                <v:path arrowok="t"/>
              </v:shape>
            </v:group>
            <v:group style="position:absolute;left:11504;top:10998;width:2;height:3270" coordorigin="11504,10998" coordsize="2,3270">
              <v:shape style="position:absolute;left:11504;top:10998;width:2;height:3270" coordorigin="11504,10998" coordsize="0,3270" path="m11504,14269l11504,10998e" filled="f" stroked="t" strokeweight=".47332pt" strokecolor="#545454">
                <v:path arrowok="t"/>
              </v:shape>
            </v:group>
            <v:group style="position:absolute;left:1183;top:11742;width:2;height:257" coordorigin="1183,11742" coordsize="2,257">
              <v:shape style="position:absolute;left:1183;top:11742;width:2;height:257" coordorigin="1183,11742" coordsize="0,257" path="m1183,11999l1183,11742e" filled="f" stroked="t" strokeweight=".23666pt" strokecolor="#707070">
                <v:path arrowok="t"/>
              </v:shape>
            </v:group>
            <v:group style="position:absolute;left:1780;top:11742;width:2;height:744" coordorigin="1780,11742" coordsize="2,744">
              <v:shape style="position:absolute;left:1780;top:11742;width:2;height:744" coordorigin="1780,11742" coordsize="0,744" path="m1780,12486l1780,11742e" filled="f" stroked="t" strokeweight=".23666pt" strokecolor="#4B4B4B">
                <v:path arrowok="t"/>
              </v:shape>
            </v:group>
            <v:group style="position:absolute;left:7497;top:11752;width:2;height:3733" coordorigin="7497,11752" coordsize="2,3733">
              <v:shape style="position:absolute;left:7497;top:11752;width:2;height:3733" coordorigin="7497,11752" coordsize="0,3733" path="m7497,15484l7497,11752e" filled="f" stroked="t" strokeweight=".70998pt" strokecolor="#3F3F3F">
                <v:path arrowok="t"/>
              </v:shape>
            </v:group>
            <v:group style="position:absolute;left:483;top:11999;width:11028;height:2" coordorigin="483,11999" coordsize="11028,2">
              <v:shape style="position:absolute;left:483;top:11999;width:11028;height:2" coordorigin="483,11999" coordsize="11028,0" path="m483,11999l11511,11999e" filled="f" stroked="t" strokeweight=".94664pt" strokecolor="#4B4B4B">
                <v:path arrowok="t"/>
              </v:shape>
            </v:group>
            <v:group style="position:absolute;left:1183;top:11980;width:2;height:505" coordorigin="1183,11980" coordsize="2,505">
              <v:shape style="position:absolute;left:1183;top:11980;width:2;height:505" coordorigin="1183,11980" coordsize="0,505" path="m1183,12486l1183,11980e" filled="f" stroked="t" strokeweight=".23666pt" strokecolor="#575757">
                <v:path arrowok="t"/>
              </v:shape>
            </v:group>
            <v:group style="position:absolute;left:492;top:12457;width:2;height:315" coordorigin="492,12457" coordsize="2,315">
              <v:shape style="position:absolute;left:492;top:12457;width:2;height:315" coordorigin="492,12457" coordsize="0,315" path="m492,12772l492,12457e" filled="f" stroked="t" strokeweight=".47332pt" strokecolor="#232323">
                <v:path arrowok="t"/>
              </v:shape>
            </v:group>
            <v:group style="position:absolute;left:1183;top:12486;width:2;height:1502" coordorigin="1183,12486" coordsize="2,1502">
              <v:shape style="position:absolute;left:1183;top:12486;width:2;height:1502" coordorigin="1183,12486" coordsize="0,1502" path="m1183,13987l1183,12486e" filled="f" stroked="t" strokeweight=".23666pt" strokecolor="#000000">
                <v:path arrowok="t"/>
              </v:shape>
            </v:group>
            <v:group style="position:absolute;left:1780;top:12486;width:2;height:1502" coordorigin="1780,12486" coordsize="2,1502">
              <v:shape style="position:absolute;left:1780;top:12486;width:2;height:1502" coordorigin="1780,12486" coordsize="0,1502" path="m1780,13987l1780,12486e" filled="f" stroked="t" strokeweight=".23666pt" strokecolor="#000000">
                <v:path arrowok="t"/>
              </v:shape>
            </v:group>
            <v:group style="position:absolute;left:2452;top:12486;width:2;height:1502" coordorigin="2452,12486" coordsize="2,1502">
              <v:shape style="position:absolute;left:2452;top:12486;width:2;height:1502" coordorigin="2452,12486" coordsize="0,1502" path="m2452,13987l2452,12486e" filled="f" stroked="t" strokeweight=".23666pt" strokecolor="#000000">
                <v:path arrowok="t"/>
              </v:shape>
            </v:group>
            <v:group style="position:absolute;left:11478;top:12486;width:2;height:167" coordorigin="11478,12486" coordsize="2,167">
              <v:shape style="position:absolute;left:11478;top:12486;width:2;height:167" coordorigin="11478,12486" coordsize="0,167" path="m11478,12653l11478,12486e" filled="f" stroked="t" strokeweight=".23666pt" strokecolor="#000000">
                <v:path arrowok="t"/>
              </v:shape>
            </v:group>
            <v:group style="position:absolute;left:7497;top:12624;width:2;height:148" coordorigin="7497,12624" coordsize="2,148">
              <v:shape style="position:absolute;left:7497;top:12624;width:2;height:148" coordorigin="7497,12624" coordsize="0,148" path="m7497,12772l7497,12624e" filled="f" stroked="t" strokeweight=".47332pt" strokecolor="#0F0F0F">
                <v:path arrowok="t"/>
              </v:shape>
            </v:group>
            <v:group style="position:absolute;left:11509;top:12624;width:2;height:400" coordorigin="11509,12624" coordsize="2,400">
              <v:shape style="position:absolute;left:11509;top:12624;width:2;height:400" coordorigin="11509,12624" coordsize="0,400" path="m11509,13024l11509,12624e" filled="f" stroked="t" strokeweight=".23666pt" strokecolor="#575757">
                <v:path arrowok="t"/>
              </v:shape>
            </v:group>
            <v:group style="position:absolute;left:7500;top:12715;width:2;height:210" coordorigin="7500,12715" coordsize="2,210">
              <v:shape style="position:absolute;left:7500;top:12715;width:2;height:210" coordorigin="7500,12715" coordsize="0,210" path="m7500,12924l7500,12715e" filled="f" stroked="t" strokeweight=".70998pt" strokecolor="#2B2B2B">
                <v:path arrowok="t"/>
              </v:shape>
            </v:group>
            <v:group style="position:absolute;left:11478;top:13044;width:2;height:534" coordorigin="11478,13044" coordsize="2,534">
              <v:shape style="position:absolute;left:11478;top:13044;width:2;height:534" coordorigin="11478,13044" coordsize="0,534" path="m11478,13577l11478,13044e" filled="f" stroked="t" strokeweight=".23666pt" strokecolor="#000000">
                <v:path arrowok="t"/>
              </v:shape>
            </v:group>
            <v:group style="position:absolute;left:497;top:13082;width:2;height:272" coordorigin="497,13082" coordsize="2,272">
              <v:shape style="position:absolute;left:497;top:13082;width:2;height:272" coordorigin="497,13082" coordsize="0,272" path="m497,13353l497,13082e" filled="f" stroked="t" strokeweight=".47332pt" strokecolor="#181818">
                <v:path arrowok="t"/>
              </v:shape>
            </v:group>
            <v:group style="position:absolute;left:11509;top:13592;width:2;height:176" coordorigin="11509,13592" coordsize="2,176">
              <v:shape style="position:absolute;left:11509;top:13592;width:2;height:176" coordorigin="11509,13592" coordsize="0,176" path="m11509,13768l11509,13592e" filled="f" stroked="t" strokeweight=".23666pt" strokecolor="#7C7C7C">
                <v:path arrowok="t"/>
              </v:shape>
            </v:group>
            <v:group style="position:absolute;left:11478;top:13768;width:2;height:2117" coordorigin="11478,13768" coordsize="2,2117">
              <v:shape style="position:absolute;left:11478;top:13768;width:2;height:2117" coordorigin="11478,13768" coordsize="0,2117" path="m11478,15885l11478,13768e" filled="f" stroked="t" strokeweight=".23666pt" strokecolor="#000000">
                <v:path arrowok="t"/>
              </v:shape>
            </v:group>
            <v:group style="position:absolute;left:492;top:14085;width:2035;height:2" coordorigin="492,14085" coordsize="2035,2">
              <v:shape style="position:absolute;left:492;top:14085;width:2035;height:2" coordorigin="492,14085" coordsize="2035,0" path="m492,14085l2528,14085e" filled="f" stroked="t" strokeweight=".94664pt" strokecolor="#4B4B4B">
                <v:path arrowok="t"/>
              </v:shape>
            </v:group>
            <v:group style="position:absolute;left:1183;top:13987;width:2;height:510" coordorigin="1183,13987" coordsize="2,510">
              <v:shape style="position:absolute;left:1183;top:13987;width:2;height:510" coordorigin="1183,13987" coordsize="0,510" path="m1183,14498l1183,13987e" filled="f" stroked="t" strokeweight=".23666pt" strokecolor="#646464">
                <v:path arrowok="t"/>
              </v:shape>
            </v:group>
            <v:group style="position:absolute;left:1780;top:13987;width:2;height:510" coordorigin="1780,13987" coordsize="2,510">
              <v:shape style="position:absolute;left:1780;top:13987;width:2;height:510" coordorigin="1780,13987" coordsize="0,510" path="m1780,14498l1780,13987e" filled="f" stroked="t" strokeweight=".23666pt" strokecolor="#383838">
                <v:path arrowok="t"/>
              </v:shape>
            </v:group>
            <v:group style="position:absolute;left:2452;top:13987;width:2;height:95" coordorigin="2452,13987" coordsize="2,95">
              <v:shape style="position:absolute;left:2452;top:13987;width:2;height:95" coordorigin="2452,13987" coordsize="0,95" path="m2452,14083l2452,13987e" filled="f" stroked="t" strokeweight=".23666pt" strokecolor="#282828">
                <v:path arrowok="t"/>
              </v:shape>
            </v:group>
            <v:group style="position:absolute;left:7512;top:12815;width:2;height:2827" coordorigin="7512,12815" coordsize="2,2827">
              <v:shape style="position:absolute;left:7512;top:12815;width:2;height:2827" coordorigin="7512,12815" coordsize="0,2827" path="m7512,15642l7512,12815e" filled="f" stroked="t" strokeweight=".70998pt" strokecolor="#3B3B3B">
                <v:path arrowok="t"/>
              </v:shape>
            </v:group>
            <v:group style="position:absolute;left:2452;top:14064;width:2;height:434" coordorigin="2452,14064" coordsize="2,434">
              <v:shape style="position:absolute;left:2452;top:14064;width:2;height:434" coordorigin="2452,14064" coordsize="0,434" path="m2452,14498l2452,14064e" filled="f" stroked="t" strokeweight=".23666pt" strokecolor="#4B4B4B">
                <v:path arrowok="t"/>
              </v:shape>
            </v:group>
            <v:group style="position:absolute;left:504;top:14469;width:2;height:2250" coordorigin="504,14469" coordsize="2,2250">
              <v:shape style="position:absolute;left:504;top:14469;width:2;height:2250" coordorigin="504,14469" coordsize="0,2250" path="m504,16719l504,14469e" filled="f" stroked="t" strokeweight=".70998pt" strokecolor="#383838">
                <v:path arrowok="t"/>
              </v:shape>
            </v:group>
            <v:group style="position:absolute;left:1183;top:14498;width:2;height:515" coordorigin="1183,14498" coordsize="2,515">
              <v:shape style="position:absolute;left:1183;top:14498;width:2;height:515" coordorigin="1183,14498" coordsize="0,515" path="m1183,15012l1183,14498e" filled="f" stroked="t" strokeweight=".23666pt" strokecolor="#000000">
                <v:path arrowok="t"/>
              </v:shape>
            </v:group>
            <v:group style="position:absolute;left:1780;top:14498;width:2;height:2236" coordorigin="1780,14498" coordsize="2,2236">
              <v:shape style="position:absolute;left:1780;top:14498;width:2;height:2236" coordorigin="1780,14498" coordsize="0,2236" path="m1780,16733l1780,14498e" filled="f" stroked="t" strokeweight=".23666pt" strokecolor="#000000">
                <v:path arrowok="t"/>
              </v:shape>
            </v:group>
            <v:group style="position:absolute;left:2452;top:14498;width:2;height:2236" coordorigin="2452,14498" coordsize="2,2236">
              <v:shape style="position:absolute;left:2452;top:14498;width:2;height:2236" coordorigin="2452,14498" coordsize="0,2236" path="m2452,16733l2452,14498e" filled="f" stroked="t" strokeweight=".23666pt" strokecolor="#000000">
                <v:path arrowok="t"/>
              </v:shape>
            </v:group>
            <v:group style="position:absolute;left:509;top:15275;width:2;height:1144" coordorigin="509,15275" coordsize="2,1144">
              <v:shape style="position:absolute;left:509;top:15275;width:2;height:1144" coordorigin="509,15275" coordsize="0,1144" path="m509,16419l509,15275e" filled="f" stroked="t" strokeweight=".70998pt" strokecolor="#383838">
                <v:path arrowok="t"/>
              </v:shape>
            </v:group>
            <v:group style="position:absolute;left:7519;top:15585;width:2;height:329" coordorigin="7519,15585" coordsize="2,329">
              <v:shape style="position:absolute;left:7519;top:15585;width:2;height:329" coordorigin="7519,15585" coordsize="0,329" path="m7519,15913l7519,15585e" filled="f" stroked="t" strokeweight=".47332pt" strokecolor="#2B2B2B">
                <v:path arrowok="t"/>
              </v:shape>
            </v:group>
            <v:group style="position:absolute;left:7000;top:16748;width:535;height:2" coordorigin="7000,16748" coordsize="535,2">
              <v:shape style="position:absolute;left:7000;top:16748;width:535;height:2" coordorigin="7000,16748" coordsize="535,0" path="m7000,16748l7535,16748e" filled="f" stroked="t" strokeweight=".47332pt" strokecolor="#2B2B2B">
                <v:path arrowok="t"/>
              </v:shape>
            </v:group>
            <v:group style="position:absolute;left:7516;top:15790;width:2;height:968" coordorigin="7516,15790" coordsize="2,968">
              <v:shape style="position:absolute;left:7516;top:15790;width:2;height:968" coordorigin="7516,15790" coordsize="0,968" path="m7516,16757l7516,15790e" filled="f" stroked="t" strokeweight=".94664pt" strokecolor="#3F3F3F">
                <v:path arrowok="t"/>
              </v:shape>
            </v:group>
            <v:group style="position:absolute;left:4184;top:16755;width:1207;height:2" coordorigin="4184,16755" coordsize="1207,2">
              <v:shape style="position:absolute;left:4184;top:16755;width:1207;height:2" coordorigin="4184,16755" coordsize="1207,0" path="m4184,16755l5391,16755e" filled="f" stroked="t" strokeweight=".70998pt" strokecolor="#606060">
                <v:path arrowok="t"/>
              </v:shape>
            </v:group>
            <v:group style="position:absolute;left:3876;top:16743;width:7668;height:2" coordorigin="3876,16743" coordsize="7668,2">
              <v:shape style="position:absolute;left:3876;top:16743;width:7668;height:2" coordorigin="3876,16743" coordsize="7668,0" path="m3876,16743l11544,16743e" filled="f" stroked="t" strokeweight=".70998pt" strokecolor="#4F4F4F">
                <v:path arrowok="t"/>
              </v:shape>
            </v:group>
            <v:group style="position:absolute;left:11478;top:15885;width:2;height:858" coordorigin="11478,15885" coordsize="2,858">
              <v:shape style="position:absolute;left:11478;top:15885;width:2;height:858" coordorigin="11478,15885" coordsize="0,858" path="m11478,16743l11478,15885e" filled="f" stroked="t" strokeweight=".23666pt" strokecolor="#6B6B6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6"/>
          <w:szCs w:val="26"/>
          <w:color w:val="B3B3B3"/>
          <w:w w:val="47"/>
          <w:position w:val="-6"/>
        </w:rPr>
        <w:t>l</w:t>
      </w:r>
      <w:r>
        <w:rPr>
          <w:rFonts w:ascii="Times New Roman" w:hAnsi="Times New Roman" w:cs="Times New Roman" w:eastAsia="Times New Roman"/>
          <w:sz w:val="26"/>
          <w:szCs w:val="26"/>
          <w:color w:val="B3B3B3"/>
          <w:spacing w:val="-4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919191"/>
          <w:spacing w:val="0"/>
          <w:w w:val="67"/>
          <w:position w:val="-6"/>
        </w:rPr>
        <w:t>ıfai</w:t>
      </w:r>
      <w:r>
        <w:rPr>
          <w:rFonts w:ascii="Times New Roman" w:hAnsi="Times New Roman" w:cs="Times New Roman" w:eastAsia="Times New Roman"/>
          <w:sz w:val="26"/>
          <w:szCs w:val="26"/>
          <w:color w:val="919191"/>
          <w:spacing w:val="-4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E6E6E"/>
          <w:spacing w:val="0"/>
          <w:w w:val="60"/>
          <w:position w:val="-6"/>
        </w:rPr>
        <w:t>v</w:t>
      </w:r>
      <w:r>
        <w:rPr>
          <w:rFonts w:ascii="Times New Roman" w:hAnsi="Times New Roman" w:cs="Times New Roman" w:eastAsia="Times New Roman"/>
          <w:sz w:val="26"/>
          <w:szCs w:val="26"/>
          <w:color w:val="6E6E6E"/>
          <w:spacing w:val="0"/>
          <w:w w:val="60"/>
          <w:position w:val="-6"/>
        </w:rPr>
        <w:t>  </w:t>
      </w:r>
      <w:r>
        <w:rPr>
          <w:rFonts w:ascii="Times New Roman" w:hAnsi="Times New Roman" w:cs="Times New Roman" w:eastAsia="Times New Roman"/>
          <w:sz w:val="26"/>
          <w:szCs w:val="26"/>
          <w:color w:val="6E6E6E"/>
          <w:spacing w:val="24"/>
          <w:w w:val="60"/>
          <w:position w:val="-6"/>
        </w:rPr>
        <w:t> </w:t>
      </w:r>
      <w:r>
        <w:rPr>
          <w:rFonts w:ascii="Arial" w:hAnsi="Arial" w:cs="Arial" w:eastAsia="Arial"/>
          <w:sz w:val="22"/>
          <w:szCs w:val="22"/>
          <w:color w:val="919191"/>
          <w:spacing w:val="0"/>
          <w:w w:val="90"/>
          <w:position w:val="-9"/>
        </w:rPr>
        <w:t>G</w:t>
      </w:r>
      <w:r>
        <w:rPr>
          <w:rFonts w:ascii="Arial" w:hAnsi="Arial" w:cs="Arial" w:eastAsia="Arial"/>
          <w:sz w:val="22"/>
          <w:szCs w:val="22"/>
          <w:color w:val="919191"/>
          <w:spacing w:val="-16"/>
          <w:w w:val="90"/>
          <w:position w:val="-9"/>
        </w:rPr>
        <w:t>t</w:t>
      </w:r>
      <w:r>
        <w:rPr>
          <w:rFonts w:ascii="Arial" w:hAnsi="Arial" w:cs="Arial" w:eastAsia="Arial"/>
          <w:sz w:val="22"/>
          <w:szCs w:val="22"/>
          <w:color w:val="6E6E6E"/>
          <w:spacing w:val="-13"/>
          <w:w w:val="147"/>
          <w:position w:val="-9"/>
        </w:rPr>
        <w:t>i</w:t>
      </w:r>
      <w:r>
        <w:rPr>
          <w:rFonts w:ascii="Arial" w:hAnsi="Arial" w:cs="Arial" w:eastAsia="Arial"/>
          <w:sz w:val="22"/>
          <w:szCs w:val="22"/>
          <w:color w:val="565659"/>
          <w:spacing w:val="1"/>
          <w:w w:val="82"/>
          <w:position w:val="-9"/>
        </w:rPr>
        <w:t>n</w:t>
      </w:r>
      <w:r>
        <w:rPr>
          <w:rFonts w:ascii="Arial" w:hAnsi="Arial" w:cs="Arial" w:eastAsia="Arial"/>
          <w:sz w:val="22"/>
          <w:szCs w:val="22"/>
          <w:color w:val="6E6E6E"/>
          <w:spacing w:val="0"/>
          <w:w w:val="79"/>
          <w:position w:val="-9"/>
        </w:rPr>
        <w:t>ev</w:t>
      </w:r>
      <w:r>
        <w:rPr>
          <w:rFonts w:ascii="Arial" w:hAnsi="Arial" w:cs="Arial" w:eastAsia="Arial"/>
          <w:sz w:val="22"/>
          <w:szCs w:val="22"/>
          <w:color w:val="6E6E6E"/>
          <w:spacing w:val="-18"/>
          <w:w w:val="100"/>
          <w:position w:val="-9"/>
        </w:rPr>
        <w:t> </w:t>
      </w:r>
      <w:r>
        <w:rPr>
          <w:rFonts w:ascii="Arial" w:hAnsi="Arial" w:cs="Arial" w:eastAsia="Arial"/>
          <w:sz w:val="23"/>
          <w:szCs w:val="23"/>
          <w:color w:val="6E6E6E"/>
          <w:spacing w:val="0"/>
          <w:w w:val="79"/>
          <w:position w:val="-9"/>
        </w:rPr>
        <w:t>B</w:t>
      </w:r>
      <w:r>
        <w:rPr>
          <w:rFonts w:ascii="Arial" w:hAnsi="Arial" w:cs="Arial" w:eastAsia="Arial"/>
          <w:sz w:val="23"/>
          <w:szCs w:val="23"/>
          <w:color w:val="6E6E6E"/>
          <w:spacing w:val="-5"/>
          <w:w w:val="80"/>
          <w:position w:val="-9"/>
        </w:rPr>
        <w:t>ö</w:t>
      </w:r>
      <w:r>
        <w:rPr>
          <w:rFonts w:ascii="Arial" w:hAnsi="Arial" w:cs="Arial" w:eastAsia="Arial"/>
          <w:sz w:val="23"/>
          <w:szCs w:val="23"/>
          <w:color w:val="565659"/>
          <w:spacing w:val="-16"/>
          <w:w w:val="140"/>
          <w:position w:val="-9"/>
        </w:rPr>
        <w:t>l</w:t>
      </w:r>
      <w:r>
        <w:rPr>
          <w:rFonts w:ascii="Arial" w:hAnsi="Arial" w:cs="Arial" w:eastAsia="Arial"/>
          <w:sz w:val="23"/>
          <w:szCs w:val="23"/>
          <w:color w:val="6E6E6E"/>
          <w:spacing w:val="0"/>
          <w:w w:val="87"/>
          <w:position w:val="-9"/>
        </w:rPr>
        <w:t>ge</w:t>
      </w:r>
      <w:r>
        <w:rPr>
          <w:rFonts w:ascii="Arial" w:hAnsi="Arial" w:cs="Arial" w:eastAsia="Arial"/>
          <w:sz w:val="23"/>
          <w:szCs w:val="23"/>
          <w:color w:val="6E6E6E"/>
          <w:spacing w:val="-6"/>
          <w:w w:val="86"/>
          <w:position w:val="-9"/>
        </w:rPr>
        <w:t>A</w:t>
      </w:r>
      <w:r>
        <w:rPr>
          <w:rFonts w:ascii="Arial" w:hAnsi="Arial" w:cs="Arial" w:eastAsia="Arial"/>
          <w:sz w:val="23"/>
          <w:szCs w:val="23"/>
          <w:color w:val="565659"/>
          <w:spacing w:val="0"/>
          <w:w w:val="89"/>
          <w:position w:val="-9"/>
        </w:rPr>
        <w:t>m</w:t>
      </w:r>
      <w:r>
        <w:rPr>
          <w:rFonts w:ascii="Arial" w:hAnsi="Arial" w:cs="Arial" w:eastAsia="Arial"/>
          <w:sz w:val="23"/>
          <w:szCs w:val="23"/>
          <w:color w:val="565659"/>
          <w:spacing w:val="-37"/>
          <w:w w:val="89"/>
          <w:position w:val="-9"/>
        </w:rPr>
        <w:t>i</w:t>
      </w:r>
      <w:r>
        <w:rPr>
          <w:rFonts w:ascii="Arial" w:hAnsi="Arial" w:cs="Arial" w:eastAsia="Arial"/>
          <w:sz w:val="23"/>
          <w:szCs w:val="23"/>
          <w:color w:val="6E6E6E"/>
          <w:spacing w:val="0"/>
          <w:w w:val="98"/>
          <w:position w:val="-9"/>
        </w:rPr>
        <w:t>ri</w:t>
      </w:r>
      <w:r>
        <w:rPr>
          <w:rFonts w:ascii="Arial" w:hAnsi="Arial" w:cs="Arial" w:eastAsia="Arial"/>
          <w:sz w:val="23"/>
          <w:szCs w:val="23"/>
          <w:color w:val="6E6E6E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23"/>
          <w:szCs w:val="23"/>
          <w:color w:val="6E6E6E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7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  <w:position w:val="7"/>
        </w:rPr>
        <w:t>TEKALAN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98" w:lineRule="exact"/>
        <w:ind w:left="3153" w:right="5046"/>
        <w:jc w:val="center"/>
        <w:tabs>
          <w:tab w:pos="5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47"/>
          <w:szCs w:val="47"/>
          <w:color w:val="414685"/>
          <w:spacing w:val="-76"/>
          <w:w w:val="95"/>
          <w:i/>
          <w:position w:val="18"/>
        </w:rPr>
        <w:t>2</w:t>
      </w:r>
      <w:r>
        <w:rPr>
          <w:rFonts w:ascii="Times New Roman" w:hAnsi="Times New Roman" w:cs="Times New Roman" w:eastAsia="Times New Roman"/>
          <w:sz w:val="47"/>
          <w:szCs w:val="47"/>
          <w:color w:val="414685"/>
          <w:spacing w:val="0"/>
          <w:w w:val="95"/>
          <w:i/>
          <w:position w:val="-2"/>
        </w:rPr>
        <w:t>:;t</w:t>
      </w:r>
      <w:r>
        <w:rPr>
          <w:rFonts w:ascii="Times New Roman" w:hAnsi="Times New Roman" w:cs="Times New Roman" w:eastAsia="Times New Roman"/>
          <w:sz w:val="47"/>
          <w:szCs w:val="47"/>
          <w:color w:val="414685"/>
          <w:spacing w:val="0"/>
          <w:w w:val="95"/>
          <w:i/>
          <w:position w:val="-2"/>
        </w:rPr>
        <w:t>5</w:t>
      </w:r>
      <w:r>
        <w:rPr>
          <w:rFonts w:ascii="Times New Roman" w:hAnsi="Times New Roman" w:cs="Times New Roman" w:eastAsia="Times New Roman"/>
          <w:sz w:val="47"/>
          <w:szCs w:val="47"/>
          <w:color w:val="414685"/>
          <w:spacing w:val="-14"/>
          <w:w w:val="95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47"/>
          <w:szCs w:val="47"/>
          <w:color w:val="4F56A3"/>
          <w:spacing w:val="0"/>
          <w:w w:val="100"/>
          <w:i/>
          <w:position w:val="-2"/>
        </w:rPr>
        <w:t>clt</w:t>
      </w:r>
      <w:r>
        <w:rPr>
          <w:rFonts w:ascii="Times New Roman" w:hAnsi="Times New Roman" w:cs="Times New Roman" w:eastAsia="Times New Roman"/>
          <w:sz w:val="47"/>
          <w:szCs w:val="47"/>
          <w:color w:val="4F56A3"/>
          <w:spacing w:val="-33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47"/>
          <w:szCs w:val="47"/>
          <w:color w:val="4F56A3"/>
          <w:spacing w:val="0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47"/>
          <w:szCs w:val="47"/>
          <w:color w:val="4F56A3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5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5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100"/>
          <w:position w:val="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  <w:position w:val="15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360" w:right="320"/>
        </w:sectPr>
      </w:pPr>
      <w:rPr/>
    </w:p>
    <w:p>
      <w:pPr>
        <w:spacing w:before="53" w:after="0" w:line="240" w:lineRule="auto"/>
        <w:ind w:left="117" w:right="-20"/>
        <w:jc w:val="left"/>
        <w:rPr>
          <w:rFonts w:ascii="Arial" w:hAnsi="Arial" w:cs="Arial" w:eastAsia="Arial"/>
          <w:sz w:val="51"/>
          <w:szCs w:val="5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0.576569pt;margin-top:4.976415pt;width:46.047922pt;height:41pt;mso-position-horizontal-relative:page;mso-position-vertical-relative:paragraph;z-index:-15412" type="#_x0000_t202" filled="f" stroked="f">
            <v:textbox inset="0,0,0,0">
              <w:txbxContent>
                <w:p>
                  <w:pPr>
                    <w:spacing w:before="0" w:after="0" w:line="820" w:lineRule="exact"/>
                    <w:ind w:right="-163"/>
                    <w:jc w:val="left"/>
                    <w:rPr>
                      <w:rFonts w:ascii="Arial" w:hAnsi="Arial" w:cs="Arial" w:eastAsia="Arial"/>
                      <w:sz w:val="82"/>
                      <w:szCs w:val="82"/>
                    </w:rPr>
                  </w:pPr>
                  <w:rPr/>
                  <w:r>
                    <w:rPr>
                      <w:rFonts w:ascii="Arial" w:hAnsi="Arial" w:cs="Arial" w:eastAsia="Arial"/>
                      <w:sz w:val="82"/>
                      <w:szCs w:val="82"/>
                      <w:color w:val="212121"/>
                      <w:spacing w:val="0"/>
                      <w:w w:val="202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51"/>
          <w:szCs w:val="51"/>
          <w:color w:val="B8B8BA"/>
          <w:spacing w:val="0"/>
          <w:w w:val="51"/>
        </w:rPr>
        <w:t>ı</w:t>
      </w:r>
      <w:r>
        <w:rPr>
          <w:rFonts w:ascii="Arial" w:hAnsi="Arial" w:cs="Arial" w:eastAsia="Arial"/>
          <w:sz w:val="51"/>
          <w:szCs w:val="51"/>
          <w:color w:val="000000"/>
          <w:spacing w:val="0"/>
          <w:w w:val="10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15" w:lineRule="auto"/>
        <w:ind w:left="597" w:right="157" w:firstLine="-13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63636"/>
          <w:spacing w:val="0"/>
          <w:w w:val="121"/>
        </w:rPr>
        <w:t>IZMIR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21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3"/>
        </w:rPr>
        <w:t>BÜYÜKŞEHIR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3"/>
        </w:rPr>
        <w:t> 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13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5" w:lineRule="auto"/>
        <w:ind w:left="348" w:right="597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BÜYÜKŞEHiR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1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1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0" w:lineRule="auto"/>
        <w:ind w:right="-76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İtfaiye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0" w:after="0" w:line="237" w:lineRule="exact"/>
        <w:ind w:left="1096" w:right="1396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w w:val="9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42"/>
          <w:szCs w:val="42"/>
        </w:rPr>
      </w:pPr>
      <w:rPr/>
      <w:r>
        <w:rPr>
          <w:rFonts w:ascii="Times New Roman" w:hAnsi="Times New Roman" w:cs="Times New Roman" w:eastAsia="Times New Roman"/>
          <w:sz w:val="42"/>
          <w:szCs w:val="42"/>
          <w:color w:val="7E8083"/>
          <w:w w:val="47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7E8083"/>
          <w:spacing w:val="9"/>
          <w:w w:val="47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4D4D4D"/>
          <w:spacing w:val="0"/>
          <w:w w:val="52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760" w:bottom="280" w:left="320" w:right="340"/>
          <w:cols w:num="3" w:equalWidth="0">
            <w:col w:w="1813" w:space="1417"/>
            <w:col w:w="4356" w:space="2359"/>
            <w:col w:w="1315"/>
          </w:cols>
        </w:sectPr>
      </w:pPr>
      <w:rPr/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55" w:lineRule="auto"/>
        <w:ind w:left="154" w:right="3228" w:firstLine="-14"/>
        <w:jc w:val="left"/>
        <w:tabs>
          <w:tab w:pos="1700" w:val="left"/>
          <w:tab w:pos="3120" w:val="left"/>
          <w:tab w:pos="4520" w:val="left"/>
          <w:tab w:pos="5380" w:val="left"/>
          <w:tab w:pos="544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16.05.2017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2"/>
        </w:rPr>
        <w:t>IBiJdirim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:20:56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rrel: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16.05.2017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0"/>
        </w:rPr>
        <w:t>_!Kayıt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3173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lBildirim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AKTUG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Cumhuriyet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</w:rPr>
        <w:t>ErdaliNÖN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Stadyum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666666"/>
          <w:spacing w:val="0"/>
          <w:w w:val="92"/>
          <w:i/>
        </w:rPr>
        <w:t>1</w:t>
      </w:r>
      <w:r>
        <w:rPr>
          <w:rFonts w:ascii="Arial" w:hAnsi="Arial" w:cs="Arial" w:eastAsia="Arial"/>
          <w:sz w:val="20"/>
          <w:szCs w:val="20"/>
          <w:color w:val="666666"/>
          <w:spacing w:val="-2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DİKİLi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150" w:right="-20"/>
        <w:jc w:val="left"/>
        <w:tabs>
          <w:tab w:pos="1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Dogı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Cumhuriyet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Erdal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İNÖNÜ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Stadyunı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D1KiLI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7" w:lineRule="exact"/>
        <w:ind w:left="150" w:right="-20"/>
        <w:jc w:val="left"/>
        <w:tabs>
          <w:tab w:pos="1740" w:val="left"/>
          <w:tab w:pos="4480" w:val="left"/>
          <w:tab w:pos="5860" w:val="left"/>
          <w:tab w:pos="6300" w:val="left"/>
          <w:tab w:pos="7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Tüıil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sınıfı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8" w:lineRule="exact"/>
        <w:ind w:left="140" w:right="-20"/>
        <w:jc w:val="left"/>
        <w:tabs>
          <w:tab w:pos="354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363636"/>
          <w:w w:val="70"/>
          <w:position w:val="-1"/>
        </w:rPr>
        <w:t>rı</w:t>
      </w:r>
      <w:r>
        <w:rPr>
          <w:rFonts w:ascii="Arial" w:hAnsi="Arial" w:cs="Arial" w:eastAsia="Arial"/>
          <w:sz w:val="27"/>
          <w:szCs w:val="27"/>
          <w:color w:val="363636"/>
          <w:spacing w:val="-3"/>
          <w:w w:val="70"/>
          <w:position w:val="-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:Yok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4"/>
          <w:position w:val="-1"/>
        </w:rPr>
        <w:t>jYapını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-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left="3528" w:right="358"/>
        <w:jc w:val="center"/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Betonarnıe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1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7"/>
          <w:w w:val="10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B8B8BA"/>
          <w:spacing w:val="-1"/>
          <w:w w:val="76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4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6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6"/>
          <w:w w:val="77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17"/>
          <w:w w:val="13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6"/>
          <w:w w:val="77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3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13"/>
          <w:w w:val="13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2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8AAA8"/>
          <w:spacing w:val="0"/>
          <w:w w:val="4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A8AAA8"/>
          <w:spacing w:val="17"/>
          <w:w w:val="49"/>
        </w:rPr>
        <w:t> </w:t>
      </w:r>
      <w:r>
        <w:rPr>
          <w:rFonts w:ascii="Arial" w:hAnsi="Arial" w:cs="Arial" w:eastAsia="Arial"/>
          <w:sz w:val="21"/>
          <w:szCs w:val="21"/>
          <w:color w:val="4D4D4D"/>
          <w:spacing w:val="0"/>
          <w:w w:val="301"/>
        </w:rPr>
        <w:t>-----------------1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4" w:lineRule="exact"/>
        <w:ind w:left="4326" w:right="1225"/>
        <w:jc w:val="center"/>
        <w:tabs>
          <w:tab w:pos="4900" w:val="left"/>
          <w:tab w:pos="5400" w:val="left"/>
          <w:tab w:pos="5880" w:val="left"/>
          <w:tab w:pos="6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43"/>
          <w:position w:val="-1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43"/>
          <w:position w:val="-1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A8AAA8"/>
          <w:spacing w:val="0"/>
          <w:w w:val="43"/>
          <w:position w:val="-1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A8AAA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A8AAA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0"/>
          <w:w w:val="43"/>
          <w:position w:val="-1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8"/>
          <w:position w:val="-1"/>
        </w:rPr>
        <w:t>:2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9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2"/>
          <w:position w:val="-1"/>
        </w:rPr>
        <w:t>:03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320" w:right="340"/>
        </w:sectPr>
      </w:pPr>
      <w:rPr/>
    </w:p>
    <w:p>
      <w:pPr>
        <w:spacing w:before="80" w:after="0" w:line="240" w:lineRule="auto"/>
        <w:ind w:left="15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0" w:after="0" w:line="240" w:lineRule="auto"/>
        <w:ind w:left="52" w:right="-20"/>
        <w:jc w:val="left"/>
        <w:tabs>
          <w:tab w:pos="3480" w:val="left"/>
          <w:tab w:pos="5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49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9"/>
          <w:w w:val="14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9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0"/>
          <w:w w:val="79"/>
        </w:rPr>
        <w:t>_j</w:t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2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21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33"/>
          <w:w w:val="12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1"/>
          <w:position w:val="-1"/>
        </w:rPr>
        <w:t>SerkanAYDIN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340"/>
          <w:cols w:num="2" w:equalWidth="0">
            <w:col w:w="1208" w:space="886"/>
            <w:col w:w="9166"/>
          </w:cols>
        </w:sectPr>
      </w:pPr>
      <w:rPr/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3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-1"/>
        </w:rPr>
        <w:t>593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86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8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7"/>
          <w:w w:val="1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20:57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:21:00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340"/>
          <w:cols w:num="4" w:equalWidth="0">
            <w:col w:w="622" w:space="1472"/>
            <w:col w:w="1884" w:space="722"/>
            <w:col w:w="1552" w:space="1392"/>
            <w:col w:w="3616"/>
          </w:cols>
        </w:sectPr>
      </w:pPr>
      <w:rPr/>
    </w:p>
    <w:p>
      <w:pPr>
        <w:spacing w:before="0" w:after="0" w:line="256" w:lineRule="exact"/>
        <w:ind w:left="164" w:right="-20"/>
        <w:jc w:val="left"/>
        <w:tabs>
          <w:tab w:pos="4620" w:val="left"/>
          <w:tab w:pos="7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66666"/>
          <w:w w:val="87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w w:val="88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2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ibin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1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4648" w:right="-20"/>
        <w:jc w:val="left"/>
        <w:tabs>
          <w:tab w:pos="7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left="4672" w:right="-20"/>
        <w:jc w:val="left"/>
        <w:tabs>
          <w:tab w:pos="7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Emniyet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-1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340"/>
        </w:sectPr>
      </w:pPr>
      <w:rPr/>
    </w:p>
    <w:p>
      <w:pPr>
        <w:spacing w:before="27" w:after="0" w:line="240" w:lineRule="auto"/>
        <w:ind w:left="2103" w:right="-7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7"/>
        </w:rPr>
        <w:t>Pe12rsonel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3" w:lineRule="exact"/>
        <w:ind w:left="164" w:right="-20"/>
        <w:jc w:val="left"/>
        <w:tabs>
          <w:tab w:pos="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position w:val="3"/>
        </w:rPr>
        <w:t>y</w:t>
      </w:r>
      <w:r>
        <w:rPr>
          <w:rFonts w:ascii="Arial" w:hAnsi="Arial" w:cs="Arial" w:eastAsia="Arial"/>
          <w:sz w:val="19"/>
          <w:szCs w:val="19"/>
          <w:color w:val="4D4D4D"/>
          <w:spacing w:val="-39"/>
          <w:w w:val="10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-1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14" w:lineRule="exact"/>
        <w:ind w:left="209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1"/>
        </w:rPr>
        <w:t>Saati:Yok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7" w:after="0" w:line="240" w:lineRule="auto"/>
        <w:ind w:left="23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Dogalgaz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:Yok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340"/>
          <w:cols w:num="3" w:equalWidth="0">
            <w:col w:w="3656" w:space="955"/>
            <w:col w:w="2136" w:space="311"/>
            <w:col w:w="4202"/>
          </w:cols>
        </w:sectPr>
      </w:pPr>
      <w:rPr/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p!ayı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Göıilldüğü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right="-20"/>
        <w:jc w:val="left"/>
        <w:tabs>
          <w:tab w:pos="2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9" w:right="-20"/>
        <w:jc w:val="left"/>
        <w:tabs>
          <w:tab w:pos="2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4"/>
          <w:w w:val="9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1"/>
        </w:rPr>
        <w:t>kiQ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2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göıiildü.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1" w:lineRule="exact"/>
        <w:ind w:left="25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  <w:position w:val="-2"/>
        </w:rPr>
        <w:t>:::ıöndürınede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340"/>
          <w:cols w:num="2" w:equalWidth="0">
            <w:col w:w="1568" w:space="526"/>
            <w:col w:w="9166"/>
          </w:cols>
        </w:sectPr>
      </w:pPr>
      <w:rPr/>
    </w:p>
    <w:p>
      <w:pPr>
        <w:spacing w:before="32" w:after="0" w:line="240" w:lineRule="auto"/>
        <w:ind w:left="15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Söndünııe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Tüıil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240" w:lineRule="auto"/>
        <w:ind w:right="-69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10"/>
        </w:rPr>
        <w:t>söndürme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70" w:lineRule="exact"/>
        <w:ind w:right="-80"/>
        <w:jc w:val="left"/>
        <w:tabs>
          <w:tab w:pos="1180" w:val="left"/>
          <w:tab w:pos="1540" w:val="left"/>
          <w:tab w:pos="274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666666"/>
          <w:spacing w:val="0"/>
          <w:w w:val="79"/>
        </w:rPr>
        <w:t>i</w:t>
      </w:r>
      <w:r>
        <w:rPr>
          <w:rFonts w:ascii="Arial" w:hAnsi="Arial" w:cs="Arial" w:eastAsia="Arial"/>
          <w:sz w:val="27"/>
          <w:szCs w:val="27"/>
          <w:color w:val="666666"/>
          <w:spacing w:val="0"/>
          <w:w w:val="100"/>
        </w:rPr>
        <w:tab/>
      </w:r>
      <w:r>
        <w:rPr>
          <w:rFonts w:ascii="Arial" w:hAnsi="Arial" w:cs="Arial" w:eastAsia="Arial"/>
          <w:sz w:val="27"/>
          <w:szCs w:val="27"/>
          <w:color w:val="66666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Köptı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9"/>
        </w:rPr>
        <w:t>K.q,.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4D4D4D"/>
          <w:spacing w:val="0"/>
          <w:w w:val="79"/>
        </w:rPr>
        <w:t>i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3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101"/>
        </w:rPr>
        <w:t>K.K.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7E8083"/>
          <w:spacing w:val="0"/>
          <w:w w:val="13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E808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8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3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340"/>
          <w:cols w:num="4" w:equalWidth="0">
            <w:col w:w="1384" w:space="987"/>
            <w:col w:w="1335" w:space="1633"/>
            <w:col w:w="2800" w:space="1060"/>
            <w:col w:w="2061"/>
          </w:cols>
        </w:sectPr>
      </w:pPr>
      <w:rPr/>
    </w:p>
    <w:p>
      <w:pPr>
        <w:spacing w:before="8" w:after="0" w:line="240" w:lineRule="auto"/>
        <w:ind w:left="5545" w:right="-20"/>
        <w:jc w:val="left"/>
        <w:tabs>
          <w:tab w:pos="6520" w:val="left"/>
          <w:tab w:pos="6780" w:val="left"/>
          <w:tab w:pos="8080" w:val="left"/>
          <w:tab w:pos="91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1</w:t>
      </w:r>
      <w:r>
        <w:rPr>
          <w:rFonts w:ascii="Arial" w:hAnsi="Arial" w:cs="Arial" w:eastAsia="Arial"/>
          <w:sz w:val="19"/>
          <w:szCs w:val="19"/>
          <w:color w:val="363636"/>
          <w:spacing w:val="-4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0"/>
          <w:w w:val="56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9"/>
        </w:rPr>
        <w:t>Kullanlimadı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0"/>
          <w:w w:val="45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3"/>
        </w:rPr>
        <w:t>Kullanılmad1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0" w:lineRule="atLeast"/>
        <w:ind w:left="168" w:right="2538" w:firstLine="-9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Söııdürme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Sonundaki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fop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sahası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69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"/>
          <w:w w:val="6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69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5"/>
          <w:w w:val="6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otlu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</w:rPr>
        <w:t>yanmıştır.Maddi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Dunımu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2174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yeriı'ıde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69"/>
        </w:rPr>
        <w:t>i</w:t>
      </w:r>
      <w:r>
        <w:rPr>
          <w:rFonts w:ascii="Arial" w:hAnsi="Arial" w:cs="Arial" w:eastAsia="Arial"/>
          <w:sz w:val="19"/>
          <w:szCs w:val="19"/>
          <w:color w:val="4D4D4D"/>
          <w:spacing w:val="-32"/>
          <w:w w:val="16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başladığı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</w:rPr>
        <w:t>ve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4" w:after="0" w:line="240" w:lineRule="auto"/>
        <w:ind w:left="168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Nedeni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404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wşturmadıı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sırad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7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Dikili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futbol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maçını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izimeye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taraftarları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sönmede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attığı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iımaritinin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21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</w:rPr>
        <w:t>kuru</w:t>
      </w:r>
      <w:r>
        <w:rPr>
          <w:rFonts w:ascii="Arial" w:hAnsi="Arial" w:cs="Arial" w:eastAsia="Arial"/>
          <w:sz w:val="17"/>
          <w:szCs w:val="17"/>
          <w:color w:val="4D4D4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varılmıştır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59" w:right="-20"/>
        <w:jc w:val="left"/>
        <w:tabs>
          <w:tab w:pos="214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6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Adı: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jBedel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14" w:lineRule="exact"/>
        <w:ind w:left="159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-1"/>
        </w:rPr>
        <w:t>!yok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340"/>
        </w:sectPr>
      </w:pPr>
      <w:rPr/>
    </w:p>
    <w:p>
      <w:pPr>
        <w:spacing w:before="18" w:after="0" w:line="240" w:lineRule="auto"/>
        <w:ind w:left="173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95" w:lineRule="exact"/>
        <w:ind w:left="159" w:right="-20"/>
        <w:jc w:val="left"/>
        <w:tabs>
          <w:tab w:pos="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4D4D4D"/>
          <w:spacing w:val="0"/>
          <w:w w:val="100"/>
          <w:position w:val="-2"/>
        </w:rPr>
        <w:t>["(</w:t>
      </w:r>
      <w:r>
        <w:rPr>
          <w:rFonts w:ascii="Times New Roman" w:hAnsi="Times New Roman" w:cs="Times New Roman" w:eastAsia="Times New Roman"/>
          <w:sz w:val="13"/>
          <w:szCs w:val="13"/>
          <w:color w:val="4D4D4D"/>
          <w:spacing w:val="-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4D4D4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4D4D4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3"/>
          <w:szCs w:val="13"/>
          <w:color w:val="363636"/>
          <w:spacing w:val="0"/>
          <w:w w:val="126"/>
          <w:position w:val="-2"/>
        </w:rPr>
        <w:t>'1</w:t>
      </w:r>
      <w:r>
        <w:rPr>
          <w:rFonts w:ascii="Times New Roman" w:hAnsi="Times New Roman" w:cs="Times New Roman" w:eastAsia="Times New Roman"/>
          <w:sz w:val="13"/>
          <w:szCs w:val="13"/>
          <w:color w:val="363636"/>
          <w:spacing w:val="21"/>
          <w:w w:val="12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1"/>
          <w:position w:val="-2"/>
        </w:rPr>
        <w:t>Edi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5"/>
          <w:position w:val="-2"/>
        </w:rPr>
        <w:t>ld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6"/>
          <w:w w:val="95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12"/>
          <w:w w:val="121"/>
          <w:position w:val="-2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5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5" w:lineRule="exact"/>
        <w:ind w:left="159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666666"/>
          <w:w w:val="134"/>
          <w:position w:val="-4"/>
        </w:rPr>
        <w:t>1</w:t>
      </w:r>
      <w:r>
        <w:rPr>
          <w:rFonts w:ascii="Times New Roman" w:hAnsi="Times New Roman" w:cs="Times New Roman" w:eastAsia="Times New Roman"/>
          <w:sz w:val="15"/>
          <w:szCs w:val="15"/>
          <w:color w:val="666666"/>
          <w:spacing w:val="-17"/>
          <w:w w:val="134"/>
          <w:position w:val="-4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B8B8BA"/>
          <w:spacing w:val="0"/>
          <w:w w:val="152"/>
          <w:position w:val="-4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edilmemiştir.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340"/>
          <w:cols w:num="2" w:equalWidth="0">
            <w:col w:w="1608" w:space="589"/>
            <w:col w:w="9063"/>
          </w:cols>
        </w:sectPr>
      </w:pPr>
      <w:rPr/>
    </w:p>
    <w:p>
      <w:pPr>
        <w:spacing w:before="0" w:after="0" w:line="210" w:lineRule="exact"/>
        <w:ind w:left="159" w:right="-20"/>
        <w:jc w:val="left"/>
        <w:tabs>
          <w:tab w:pos="2100" w:val="left"/>
          <w:tab w:pos="60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66666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9"/>
          <w:w w:val="6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kıoı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16.05.2017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67"/>
        </w:rPr>
        <w:t>ant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67"/>
        </w:rPr>
        <w:t>i</w:t>
      </w:r>
      <w:r>
        <w:rPr>
          <w:rFonts w:ascii="Arial" w:hAnsi="Arial" w:cs="Arial" w:eastAsia="Arial"/>
          <w:sz w:val="19"/>
          <w:szCs w:val="19"/>
          <w:color w:val="363636"/>
          <w:spacing w:val="-40"/>
          <w:w w:val="167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:</w:t>
      </w:r>
      <w:r>
        <w:rPr>
          <w:rFonts w:ascii="Arial" w:hAnsi="Arial" w:cs="Arial" w:eastAsia="Arial"/>
          <w:sz w:val="19"/>
          <w:szCs w:val="19"/>
          <w:color w:val="363636"/>
          <w:spacing w:val="-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21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99"/>
        </w:rPr>
        <w:t>:</w:t>
      </w:r>
      <w:r>
        <w:rPr>
          <w:rFonts w:ascii="Arial" w:hAnsi="Arial" w:cs="Arial" w:eastAsia="Arial"/>
          <w:sz w:val="18"/>
          <w:szCs w:val="18"/>
          <w:color w:val="363636"/>
          <w:spacing w:val="-3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12121"/>
          <w:spacing w:val="0"/>
          <w:w w:val="49"/>
        </w:rPr>
        <w:t>1</w:t>
      </w:r>
      <w:r>
        <w:rPr>
          <w:rFonts w:ascii="Arial" w:hAnsi="Arial" w:cs="Arial" w:eastAsia="Arial"/>
          <w:sz w:val="18"/>
          <w:szCs w:val="18"/>
          <w:color w:val="212121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62"/>
        </w:rPr>
        <w:t>O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340"/>
        </w:sectPr>
      </w:pPr>
      <w:rPr/>
    </w:p>
    <w:p>
      <w:pPr>
        <w:spacing w:before="9" w:after="0" w:line="228" w:lineRule="exact"/>
        <w:ind w:left="262" w:right="-70"/>
        <w:jc w:val="left"/>
        <w:tabs>
          <w:tab w:pos="1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w w:val="87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arsa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363636"/>
          <w:spacing w:val="9"/>
          <w:w w:val="86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lll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5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7" w:lineRule="exact"/>
        <w:ind w:right="-71"/>
        <w:jc w:val="left"/>
        <w:tabs>
          <w:tab w:pos="1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Dikili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10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340"/>
          <w:cols w:num="3" w:equalWidth="0">
            <w:col w:w="1965" w:space="148"/>
            <w:col w:w="2489" w:space="3907"/>
            <w:col w:w="2751"/>
          </w:cols>
        </w:sectPr>
      </w:pPr>
      <w:rPr/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40" w:lineRule="auto"/>
        <w:ind w:left="2253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14" w:lineRule="exact"/>
        <w:ind w:left="4938" w:right="533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320" w:right="340"/>
        </w:sectPr>
      </w:pPr>
      <w:rPr/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9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87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12121"/>
          <w:w w:val="158"/>
        </w:rPr>
        <w:t>!</w:t>
      </w:r>
      <w:r>
        <w:rPr>
          <w:rFonts w:ascii="Arial" w:hAnsi="Arial" w:cs="Arial" w:eastAsia="Arial"/>
          <w:sz w:val="19"/>
          <w:szCs w:val="19"/>
          <w:color w:val="212121"/>
          <w:spacing w:val="-2"/>
          <w:w w:val="159"/>
        </w:rPr>
        <w:t>l</w:t>
      </w:r>
      <w:r>
        <w:rPr>
          <w:rFonts w:ascii="Arial" w:hAnsi="Arial" w:cs="Arial" w:eastAsia="Arial"/>
          <w:sz w:val="19"/>
          <w:szCs w:val="19"/>
          <w:color w:val="666666"/>
          <w:spacing w:val="0"/>
          <w:w w:val="78"/>
        </w:rPr>
        <w:t>a</w:t>
      </w:r>
      <w:r>
        <w:rPr>
          <w:rFonts w:ascii="Arial" w:hAnsi="Arial" w:cs="Arial" w:eastAsia="Arial"/>
          <w:sz w:val="19"/>
          <w:szCs w:val="19"/>
          <w:color w:val="666666"/>
          <w:spacing w:val="-3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ik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37" w:after="0" w:line="265" w:lineRule="exact"/>
        <w:ind w:left="146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B8B8BA"/>
          <w:spacing w:val="0"/>
          <w:w w:val="69"/>
          <w:position w:val="-4"/>
        </w:rPr>
        <w:t>h</w:t>
      </w:r>
      <w:r>
        <w:rPr>
          <w:rFonts w:ascii="Arial" w:hAnsi="Arial" w:cs="Arial" w:eastAsia="Arial"/>
          <w:sz w:val="27"/>
          <w:szCs w:val="27"/>
          <w:color w:val="B8B8BA"/>
          <w:spacing w:val="0"/>
          <w:w w:val="69"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B8B8BA"/>
          <w:spacing w:val="47"/>
          <w:w w:val="69"/>
          <w:position w:val="-4"/>
        </w:rPr>
        <w:t> </w:t>
      </w:r>
      <w:r>
        <w:rPr>
          <w:rFonts w:ascii="Arial" w:hAnsi="Arial" w:cs="Arial" w:eastAsia="Arial"/>
          <w:sz w:val="21"/>
          <w:szCs w:val="21"/>
          <w:color w:val="B8B8BA"/>
          <w:spacing w:val="0"/>
          <w:w w:val="118"/>
          <w:position w:val="-4"/>
        </w:rPr>
        <w:t>ı:t'tÜ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46" w:lineRule="exact"/>
        <w:ind w:right="-20"/>
        <w:jc w:val="right"/>
        <w:rPr>
          <w:rFonts w:ascii="Times New Roman" w:hAnsi="Times New Roman" w:cs="Times New Roman" w:eastAsia="Times New Roman"/>
          <w:sz w:val="32"/>
          <w:szCs w:val="32"/>
        </w:rPr>
      </w:pPr>
      <w:rPr/>
      <w:r>
        <w:rPr>
          <w:rFonts w:ascii="Arial" w:hAnsi="Arial" w:cs="Arial" w:eastAsia="Arial"/>
          <w:sz w:val="20"/>
          <w:szCs w:val="20"/>
          <w:color w:val="B8B8BA"/>
          <w:w w:val="146"/>
          <w:position w:val="-1"/>
        </w:rPr>
        <w:t>lli</w:t>
      </w:r>
      <w:r>
        <w:rPr>
          <w:rFonts w:ascii="Arial" w:hAnsi="Arial" w:cs="Arial" w:eastAsia="Arial"/>
          <w:sz w:val="20"/>
          <w:szCs w:val="20"/>
          <w:color w:val="B8B8BA"/>
          <w:spacing w:val="14"/>
          <w:w w:val="146"/>
          <w:position w:val="-1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B8B8BA"/>
          <w:spacing w:val="0"/>
          <w:w w:val="67"/>
          <w:position w:val="-1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B8B8BA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B8B8BA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09397"/>
          <w:spacing w:val="0"/>
          <w:w w:val="100"/>
          <w:position w:val="-1"/>
        </w:rPr>
        <w:t>·,</w:t>
      </w:r>
      <w:r>
        <w:rPr>
          <w:rFonts w:ascii="Times New Roman" w:hAnsi="Times New Roman" w:cs="Times New Roman" w:eastAsia="Times New Roman"/>
          <w:sz w:val="16"/>
          <w:szCs w:val="16"/>
          <w:color w:val="909397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7E8083"/>
          <w:spacing w:val="0"/>
          <w:w w:val="62"/>
          <w:i/>
          <w:position w:val="-1"/>
        </w:rPr>
        <w:t>v</w:t>
      </w:r>
      <w:r>
        <w:rPr>
          <w:rFonts w:ascii="Times New Roman" w:hAnsi="Times New Roman" w:cs="Times New Roman" w:eastAsia="Times New Roman"/>
          <w:sz w:val="32"/>
          <w:szCs w:val="32"/>
          <w:color w:val="7E8083"/>
          <w:spacing w:val="-46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A8AAA8"/>
          <w:spacing w:val="0"/>
          <w:w w:val="62"/>
          <w:i/>
          <w:position w:val="-1"/>
        </w:rPr>
        <w:t>,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153" w:lineRule="exact"/>
        <w:ind w:left="85" w:right="-20"/>
        <w:jc w:val="left"/>
        <w:tabs>
          <w:tab w:pos="60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A8AAA8"/>
          <w:spacing w:val="0"/>
          <w:w w:val="100"/>
          <w:position w:val="-1"/>
        </w:rPr>
        <w:t>.,</w:t>
      </w:r>
      <w:r>
        <w:rPr>
          <w:rFonts w:ascii="Arial" w:hAnsi="Arial" w:cs="Arial" w:eastAsia="Arial"/>
          <w:sz w:val="20"/>
          <w:szCs w:val="20"/>
          <w:color w:val="A8AAA8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A8AAA8"/>
          <w:spacing w:val="2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A8AAA8"/>
          <w:spacing w:val="0"/>
          <w:w w:val="67"/>
          <w:position w:val="-1"/>
        </w:rPr>
        <w:t>r</w:t>
      </w:r>
      <w:r>
        <w:rPr>
          <w:rFonts w:ascii="Arial" w:hAnsi="Arial" w:cs="Arial" w:eastAsia="Arial"/>
          <w:sz w:val="20"/>
          <w:szCs w:val="20"/>
          <w:color w:val="A8AAA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0"/>
          <w:szCs w:val="20"/>
          <w:color w:val="A8AAA8"/>
          <w:spacing w:val="0"/>
          <w:w w:val="154"/>
          <w:position w:val="-1"/>
        </w:rPr>
        <w:t>,</w:t>
      </w:r>
      <w:r>
        <w:rPr>
          <w:rFonts w:ascii="Arial" w:hAnsi="Arial" w:cs="Arial" w:eastAsia="Arial"/>
          <w:sz w:val="20"/>
          <w:szCs w:val="20"/>
          <w:color w:val="B8B8BA"/>
          <w:spacing w:val="0"/>
          <w:w w:val="78"/>
          <w:position w:val="-1"/>
        </w:rPr>
        <w:t>-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16" w:lineRule="exact"/>
        <w:ind w:left="85"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A8AAA8"/>
          <w:w w:val="53"/>
        </w:rPr>
        <w:t>_.</w:t>
      </w:r>
      <w:r>
        <w:rPr>
          <w:rFonts w:ascii="Arial" w:hAnsi="Arial" w:cs="Arial" w:eastAsia="Arial"/>
          <w:sz w:val="13"/>
          <w:szCs w:val="13"/>
          <w:color w:val="A8AAA8"/>
          <w:w w:val="54"/>
        </w:rPr>
        <w:t>)</w:t>
      </w:r>
      <w:r>
        <w:rPr>
          <w:rFonts w:ascii="Arial" w:hAnsi="Arial" w:cs="Arial" w:eastAsia="Arial"/>
          <w:sz w:val="13"/>
          <w:szCs w:val="13"/>
          <w:color w:val="A8AAA8"/>
          <w:spacing w:val="-17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B8B8BA"/>
          <w:spacing w:val="0"/>
          <w:w w:val="143"/>
        </w:rPr>
        <w:t>.</w:t>
      </w:r>
      <w:r>
        <w:rPr>
          <w:rFonts w:ascii="Arial" w:hAnsi="Arial" w:cs="Arial" w:eastAsia="Arial"/>
          <w:sz w:val="13"/>
          <w:szCs w:val="13"/>
          <w:color w:val="B8B8BA"/>
          <w:spacing w:val="16"/>
          <w:w w:val="143"/>
        </w:rPr>
        <w:t> </w:t>
      </w:r>
      <w:r>
        <w:rPr>
          <w:rFonts w:ascii="Arial" w:hAnsi="Arial" w:cs="Arial" w:eastAsia="Arial"/>
          <w:sz w:val="13"/>
          <w:szCs w:val="13"/>
          <w:color w:val="B8B8BA"/>
          <w:spacing w:val="-4"/>
          <w:w w:val="210"/>
        </w:rPr>
        <w:t>'</w:t>
      </w:r>
      <w:r>
        <w:rPr>
          <w:rFonts w:ascii="Arial" w:hAnsi="Arial" w:cs="Arial" w:eastAsia="Arial"/>
          <w:sz w:val="13"/>
          <w:szCs w:val="13"/>
          <w:color w:val="B8B8BA"/>
          <w:spacing w:val="0"/>
          <w:w w:val="210"/>
        </w:rPr>
        <w:t>'</w:t>
      </w:r>
      <w:r>
        <w:rPr>
          <w:rFonts w:ascii="Arial" w:hAnsi="Arial" w:cs="Arial" w:eastAsia="Arial"/>
          <w:sz w:val="13"/>
          <w:szCs w:val="13"/>
          <w:color w:val="909397"/>
          <w:spacing w:val="2"/>
          <w:w w:val="164"/>
        </w:rPr>
        <w:t>l</w:t>
      </w:r>
      <w:r>
        <w:rPr>
          <w:rFonts w:ascii="Arial" w:hAnsi="Arial" w:cs="Arial" w:eastAsia="Arial"/>
          <w:sz w:val="13"/>
          <w:szCs w:val="13"/>
          <w:color w:val="A8AAA8"/>
          <w:spacing w:val="0"/>
          <w:w w:val="109"/>
        </w:rPr>
        <w:t>"</w:t>
      </w:r>
      <w:r>
        <w:rPr>
          <w:rFonts w:ascii="Arial" w:hAnsi="Arial" w:cs="Arial" w:eastAsia="Arial"/>
          <w:sz w:val="13"/>
          <w:szCs w:val="13"/>
          <w:color w:val="A8AAA8"/>
          <w:spacing w:val="-16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B8B8BA"/>
          <w:spacing w:val="0"/>
          <w:w w:val="140"/>
        </w:rPr>
        <w:t>·</w:t>
      </w:r>
      <w:r>
        <w:rPr>
          <w:rFonts w:ascii="Arial" w:hAnsi="Arial" w:cs="Arial" w:eastAsia="Arial"/>
          <w:sz w:val="13"/>
          <w:szCs w:val="13"/>
          <w:color w:val="B8B8BA"/>
          <w:spacing w:val="0"/>
          <w:w w:val="139"/>
        </w:rPr>
        <w:t>'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26"/>
        <w:jc w:val="right"/>
        <w:rPr>
          <w:rFonts w:ascii="Times New Roman" w:hAnsi="Times New Roman" w:cs="Times New Roman" w:eastAsia="Times New Roman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33"/>
          <w:szCs w:val="33"/>
          <w:color w:val="262A7C"/>
          <w:spacing w:val="0"/>
          <w:w w:val="88"/>
          <w:i/>
        </w:rPr>
        <w:t>1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</w:rPr>
      </w:r>
    </w:p>
    <w:p>
      <w:pPr>
        <w:spacing w:before="1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363636"/>
          <w:spacing w:val="0"/>
          <w:w w:val="100"/>
          <w:i/>
        </w:rPr>
        <w:t>SE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12" w:after="0" w:line="240" w:lineRule="auto"/>
        <w:ind w:left="16" w:right="-14"/>
        <w:jc w:val="center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8E8EB3"/>
          <w:spacing w:val="-31"/>
          <w:w w:val="88"/>
        </w:rPr>
        <w:t>.</w:t>
      </w:r>
      <w:r>
        <w:rPr>
          <w:rFonts w:ascii="Arial" w:hAnsi="Arial" w:cs="Arial" w:eastAsia="Arial"/>
          <w:sz w:val="21"/>
          <w:szCs w:val="21"/>
          <w:color w:val="A8AAA8"/>
          <w:spacing w:val="0"/>
          <w:w w:val="156"/>
        </w:rPr>
        <w:t>.</w:t>
      </w:r>
      <w:r>
        <w:rPr>
          <w:rFonts w:ascii="Arial" w:hAnsi="Arial" w:cs="Arial" w:eastAsia="Arial"/>
          <w:sz w:val="21"/>
          <w:szCs w:val="21"/>
          <w:color w:val="A8AAA8"/>
          <w:spacing w:val="0"/>
          <w:w w:val="100"/>
        </w:rPr>
        <w:t>  </w:t>
      </w:r>
      <w:r>
        <w:rPr>
          <w:rFonts w:ascii="Arial" w:hAnsi="Arial" w:cs="Arial" w:eastAsia="Arial"/>
          <w:sz w:val="21"/>
          <w:szCs w:val="21"/>
          <w:color w:val="A8AAA8"/>
          <w:spacing w:val="11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696D89"/>
          <w:spacing w:val="0"/>
          <w:w w:val="61"/>
          <w:i/>
        </w:rPr>
        <w:t>;.</w:t>
      </w:r>
      <w:r>
        <w:rPr>
          <w:rFonts w:ascii="Arial" w:hAnsi="Arial" w:cs="Arial" w:eastAsia="Arial"/>
          <w:sz w:val="21"/>
          <w:szCs w:val="21"/>
          <w:color w:val="696D89"/>
          <w:spacing w:val="-29"/>
          <w:w w:val="100"/>
          <w:i/>
        </w:rPr>
        <w:t> </w:t>
      </w:r>
      <w:r>
        <w:rPr>
          <w:rFonts w:ascii="Arial" w:hAnsi="Arial" w:cs="Arial" w:eastAsia="Arial"/>
          <w:sz w:val="21"/>
          <w:szCs w:val="21"/>
          <w:color w:val="A8AAA8"/>
          <w:spacing w:val="0"/>
          <w:w w:val="255"/>
          <w:i/>
        </w:rPr>
        <w:t>i</w:t>
      </w:r>
      <w:r>
        <w:rPr>
          <w:rFonts w:ascii="Arial" w:hAnsi="Arial" w:cs="Arial" w:eastAsia="Arial"/>
          <w:sz w:val="21"/>
          <w:szCs w:val="21"/>
          <w:color w:val="A8AAA8"/>
          <w:spacing w:val="0"/>
          <w:w w:val="254"/>
          <w:i/>
        </w:rPr>
        <w:t>\[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74" w:after="0" w:line="303" w:lineRule="exact"/>
        <w:ind w:left="289" w:right="122"/>
        <w:jc w:val="center"/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1.783203pt;margin-top:14.349504pt;width:4.264065pt;height:6.5pt;mso-position-horizontal-relative:page;mso-position-vertical-relative:paragraph;z-index:-15411" type="#_x0000_t202" filled="f" stroked="f">
            <v:textbox inset="0,0,0,0">
              <w:txbxContent>
                <w:p>
                  <w:pPr>
                    <w:spacing w:before="0" w:after="0" w:line="130" w:lineRule="exact"/>
                    <w:ind w:right="-59"/>
                    <w:jc w:val="left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A8AAA8"/>
                      <w:spacing w:val="0"/>
                      <w:w w:val="197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A8AAA8"/>
          <w:spacing w:val="0"/>
          <w:w w:val="144"/>
          <w:position w:val="9"/>
        </w:rPr>
        <w:t>0</w:t>
      </w:r>
      <w:r>
        <w:rPr>
          <w:rFonts w:ascii="Times New Roman" w:hAnsi="Times New Roman" w:cs="Times New Roman" w:eastAsia="Times New Roman"/>
          <w:sz w:val="16"/>
          <w:szCs w:val="16"/>
          <w:color w:val="A8AAA8"/>
          <w:spacing w:val="-18"/>
          <w:w w:val="144"/>
          <w:position w:val="9"/>
        </w:rPr>
        <w:t> </w:t>
      </w:r>
      <w:r>
        <w:rPr>
          <w:rFonts w:ascii="Arial" w:hAnsi="Arial" w:cs="Arial" w:eastAsia="Arial"/>
          <w:sz w:val="20"/>
          <w:szCs w:val="20"/>
          <w:color w:val="A8AAA8"/>
          <w:spacing w:val="2"/>
          <w:w w:val="144"/>
          <w:position w:val="5"/>
        </w:rPr>
        <w:t>9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106"/>
          <w:position w:val="-7"/>
        </w:rPr>
        <w:t>ri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left="-39" w:right="-59"/>
        <w:jc w:val="center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A8AAA8"/>
          <w:spacing w:val="5"/>
          <w:w w:val="87"/>
          <w:position w:val="1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909397"/>
          <w:spacing w:val="-6"/>
          <w:w w:val="171"/>
          <w:position w:val="1"/>
        </w:rPr>
        <w:t>'</w:t>
      </w:r>
      <w:r>
        <w:rPr>
          <w:rFonts w:ascii="Times New Roman" w:hAnsi="Times New Roman" w:cs="Times New Roman" w:eastAsia="Times New Roman"/>
          <w:sz w:val="25"/>
          <w:szCs w:val="25"/>
          <w:color w:val="A8AAA8"/>
          <w:spacing w:val="0"/>
          <w:w w:val="94"/>
          <w:position w:val="1"/>
        </w:rPr>
        <w:t>',</w:t>
      </w:r>
      <w:r>
        <w:rPr>
          <w:rFonts w:ascii="Times New Roman" w:hAnsi="Times New Roman" w:cs="Times New Roman" w:eastAsia="Times New Roman"/>
          <w:sz w:val="25"/>
          <w:szCs w:val="25"/>
          <w:color w:val="A8AAA8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909397"/>
          <w:spacing w:val="0"/>
          <w:w w:val="70"/>
          <w:position w:val="1"/>
        </w:rPr>
        <w:t>r</w:t>
      </w:r>
      <w:r>
        <w:rPr>
          <w:rFonts w:ascii="Times New Roman" w:hAnsi="Times New Roman" w:cs="Times New Roman" w:eastAsia="Times New Roman"/>
          <w:sz w:val="25"/>
          <w:szCs w:val="25"/>
          <w:color w:val="909397"/>
          <w:spacing w:val="24"/>
          <w:w w:val="70"/>
          <w:position w:val="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-21"/>
          <w:w w:val="70"/>
          <w:position w:val="1"/>
        </w:rPr>
        <w:t>A</w:t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0"/>
          <w:w w:val="70"/>
          <w:position w:val="1"/>
        </w:rPr>
        <w:t>n</w:t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38"/>
          <w:w w:val="70"/>
          <w:position w:val="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43664"/>
          <w:spacing w:val="0"/>
          <w:w w:val="158"/>
          <w:position w:val="1"/>
        </w:rPr>
        <w:t>1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356" w:lineRule="auto"/>
        <w:ind w:right="-85" w:firstLine="531"/>
        <w:jc w:val="left"/>
        <w:tabs>
          <w:tab w:pos="1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3"/>
          <w:szCs w:val="43"/>
          <w:color w:val="343664"/>
          <w:spacing w:val="0"/>
          <w:w w:val="57"/>
          <w:i/>
        </w:rPr>
        <w:t>J1</w:t>
      </w:r>
      <w:r>
        <w:rPr>
          <w:rFonts w:ascii="Arial" w:hAnsi="Arial" w:cs="Arial" w:eastAsia="Arial"/>
          <w:sz w:val="43"/>
          <w:szCs w:val="43"/>
          <w:color w:val="343664"/>
          <w:spacing w:val="-32"/>
          <w:w w:val="57"/>
          <w:i/>
        </w:rPr>
        <w:t> </w:t>
      </w:r>
      <w:r>
        <w:rPr>
          <w:rFonts w:ascii="Arial" w:hAnsi="Arial" w:cs="Arial" w:eastAsia="Arial"/>
          <w:sz w:val="43"/>
          <w:szCs w:val="43"/>
          <w:color w:val="343664"/>
          <w:spacing w:val="0"/>
          <w:w w:val="100"/>
          <w:i/>
        </w:rPr>
        <w:tab/>
      </w:r>
      <w:r>
        <w:rPr>
          <w:rFonts w:ascii="Arial" w:hAnsi="Arial" w:cs="Arial" w:eastAsia="Arial"/>
          <w:sz w:val="43"/>
          <w:szCs w:val="43"/>
          <w:color w:val="343664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9"/>
          <w:szCs w:val="19"/>
          <w:color w:val="343664"/>
          <w:spacing w:val="0"/>
          <w:w w:val="57"/>
          <w:i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43664"/>
          <w:spacing w:val="0"/>
          <w:w w:val="57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64"/>
          <w:spacing w:val="26"/>
          <w:w w:val="57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82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56578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Serka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YDlN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2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40" w:lineRule="atLeast"/>
        <w:ind w:left="117" w:right="298" w:firstLine="-8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68.480011pt;margin-top:-13.766912pt;width:37.439999pt;height:5.76pt;mso-position-horizontal-relative:page;mso-position-vertical-relative:paragraph;z-index:-15413" type="#_x0000_t75">
            <v:imagedata r:id="rId20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7E8083"/>
          <w:spacing w:val="-41"/>
          <w:w w:val="10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1"/>
        </w:rPr>
        <w:t>AKTUG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D89"/>
          <w:spacing w:val="0"/>
          <w:w w:val="194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696D89"/>
          <w:spacing w:val="0"/>
          <w:w w:val="193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696D89"/>
          <w:spacing w:val="-4"/>
          <w:w w:val="19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4"/>
        </w:rPr>
        <w:t>.A.K.P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05" w:lineRule="exact"/>
        <w:ind w:left="221"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66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5"/>
          <w:position w:val="-1"/>
        </w:rPr>
        <w:t>if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8"/>
          <w:w w:val="106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  <w:position w:val="-1"/>
        </w:rPr>
        <w:t>angıı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B8B8BA"/>
          <w:spacing w:val="5"/>
          <w:w w:val="32"/>
          <w:position w:val="-1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4D4D4D"/>
          <w:spacing w:val="0"/>
          <w:w w:val="61"/>
          <w:position w:val="-1"/>
        </w:rPr>
        <w:t>ve}ci"ı</w:t>
      </w:r>
      <w:r>
        <w:rPr>
          <w:rFonts w:ascii="Times New Roman" w:hAnsi="Times New Roman" w:cs="Times New Roman" w:eastAsia="Times New Roman"/>
          <w:sz w:val="27"/>
          <w:szCs w:val="27"/>
          <w:color w:val="4D4D4D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A8AAA8"/>
          <w:spacing w:val="-27"/>
          <w:w w:val="71"/>
          <w:position w:val="-1"/>
        </w:rPr>
        <w:t>,</w:t>
      </w:r>
      <w:r>
        <w:rPr>
          <w:rFonts w:ascii="Times New Roman" w:hAnsi="Times New Roman" w:cs="Times New Roman" w:eastAsia="Times New Roman"/>
          <w:sz w:val="27"/>
          <w:szCs w:val="27"/>
          <w:color w:val="909397"/>
          <w:spacing w:val="0"/>
          <w:w w:val="105"/>
          <w:position w:val="-1"/>
        </w:rPr>
        <w:t>'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14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363636"/>
          <w:w w:val="94"/>
        </w:rPr>
        <w:t>hal</w:t>
      </w:r>
      <w:r>
        <w:rPr>
          <w:rFonts w:ascii="Arial" w:hAnsi="Arial" w:cs="Arial" w:eastAsia="Arial"/>
          <w:sz w:val="19"/>
          <w:szCs w:val="19"/>
          <w:color w:val="363636"/>
          <w:spacing w:val="-37"/>
          <w:w w:val="93"/>
        </w:rPr>
        <w:t>ı</w:t>
      </w:r>
      <w:r>
        <w:rPr>
          <w:rFonts w:ascii="Arial" w:hAnsi="Arial" w:cs="Arial" w:eastAsia="Arial"/>
          <w:sz w:val="19"/>
          <w:szCs w:val="19"/>
          <w:color w:val="666666"/>
          <w:spacing w:val="0"/>
          <w:w w:val="154"/>
        </w:rPr>
        <w:t>f</w:t>
      </w:r>
      <w:r>
        <w:rPr>
          <w:rFonts w:ascii="Arial" w:hAnsi="Arial" w:cs="Arial" w:eastAsia="Arial"/>
          <w:sz w:val="19"/>
          <w:szCs w:val="19"/>
          <w:color w:val="666666"/>
          <w:spacing w:val="-2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83"/>
        </w:rPr>
        <w:t>Şu</w:t>
      </w:r>
      <w:r>
        <w:rPr>
          <w:rFonts w:ascii="Arial" w:hAnsi="Arial" w:cs="Arial" w:eastAsia="Arial"/>
          <w:sz w:val="19"/>
          <w:szCs w:val="19"/>
          <w:color w:val="363636"/>
          <w:spacing w:val="2"/>
          <w:w w:val="83"/>
        </w:rPr>
        <w:t>b</w:t>
      </w:r>
      <w:r>
        <w:rPr>
          <w:rFonts w:ascii="Arial" w:hAnsi="Arial" w:cs="Arial" w:eastAsia="Arial"/>
          <w:sz w:val="19"/>
          <w:szCs w:val="19"/>
          <w:color w:val="666666"/>
          <w:spacing w:val="0"/>
          <w:w w:val="83"/>
        </w:rPr>
        <w:t>e</w:t>
      </w:r>
      <w:r>
        <w:rPr>
          <w:rFonts w:ascii="Arial" w:hAnsi="Arial" w:cs="Arial" w:eastAsia="Arial"/>
          <w:sz w:val="19"/>
          <w:szCs w:val="19"/>
          <w:color w:val="666666"/>
          <w:spacing w:val="-5"/>
          <w:w w:val="83"/>
        </w:rPr>
        <w:t> 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83"/>
        </w:rPr>
        <w:t>Müdürü</w:t>
      </w:r>
      <w:r>
        <w:rPr>
          <w:rFonts w:ascii="Arial" w:hAnsi="Arial" w:cs="Arial" w:eastAsia="Arial"/>
          <w:sz w:val="19"/>
          <w:szCs w:val="19"/>
          <w:color w:val="4D4D4D"/>
          <w:spacing w:val="13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0"/>
          <w:i/>
        </w:rPr>
        <w:t>Yi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4" w:after="0" w:line="240" w:lineRule="auto"/>
        <w:ind w:left="319" w:right="-20"/>
        <w:jc w:val="lef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909397"/>
          <w:spacing w:val="0"/>
          <w:w w:val="64"/>
          <w:i/>
        </w:rPr>
        <w:t>'</w:t>
      </w:r>
      <w:r>
        <w:rPr>
          <w:rFonts w:ascii="Arial" w:hAnsi="Arial" w:cs="Arial" w:eastAsia="Arial"/>
          <w:sz w:val="11"/>
          <w:szCs w:val="11"/>
          <w:color w:val="909397"/>
          <w:spacing w:val="0"/>
          <w:w w:val="64"/>
          <w:i/>
        </w:rPr>
        <w:t>   </w:t>
      </w:r>
      <w:r>
        <w:rPr>
          <w:rFonts w:ascii="Arial" w:hAnsi="Arial" w:cs="Arial" w:eastAsia="Arial"/>
          <w:sz w:val="11"/>
          <w:szCs w:val="11"/>
          <w:color w:val="909397"/>
          <w:spacing w:val="6"/>
          <w:w w:val="64"/>
          <w:i/>
        </w:rPr>
        <w:t> </w:t>
      </w:r>
      <w:r>
        <w:rPr>
          <w:rFonts w:ascii="Arial" w:hAnsi="Arial" w:cs="Arial" w:eastAsia="Arial"/>
          <w:sz w:val="11"/>
          <w:szCs w:val="11"/>
          <w:color w:val="666666"/>
          <w:spacing w:val="0"/>
          <w:w w:val="132"/>
          <w:i/>
        </w:rPr>
        <w:t>:</w:t>
      </w:r>
      <w:r>
        <w:rPr>
          <w:rFonts w:ascii="Arial" w:hAnsi="Arial" w:cs="Arial" w:eastAsia="Arial"/>
          <w:sz w:val="11"/>
          <w:szCs w:val="11"/>
          <w:color w:val="666666"/>
          <w:spacing w:val="0"/>
          <w:w w:val="132"/>
          <w:i/>
        </w:rPr>
        <w:t>·</w:t>
      </w:r>
      <w:r>
        <w:rPr>
          <w:rFonts w:ascii="Arial" w:hAnsi="Arial" w:cs="Arial" w:eastAsia="Arial"/>
          <w:sz w:val="11"/>
          <w:szCs w:val="11"/>
          <w:color w:val="666666"/>
          <w:spacing w:val="7"/>
          <w:w w:val="132"/>
          <w:i/>
        </w:rPr>
        <w:t> </w:t>
      </w:r>
      <w:r>
        <w:rPr>
          <w:rFonts w:ascii="Arial" w:hAnsi="Arial" w:cs="Arial" w:eastAsia="Arial"/>
          <w:sz w:val="11"/>
          <w:szCs w:val="11"/>
          <w:color w:val="909397"/>
          <w:spacing w:val="0"/>
          <w:w w:val="132"/>
          <w:i/>
        </w:rPr>
        <w:t>.,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0" w:after="0" w:line="212" w:lineRule="exact"/>
        <w:ind w:left="-34" w:right="1756"/>
        <w:jc w:val="center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Arial" w:hAnsi="Arial" w:cs="Arial" w:eastAsia="Arial"/>
          <w:sz w:val="19"/>
          <w:szCs w:val="19"/>
          <w:color w:val="4D4D4D"/>
          <w:w w:val="53"/>
          <w:i/>
        </w:rPr>
        <w:t>i&lt;;</w:t>
      </w:r>
      <w:r>
        <w:rPr>
          <w:rFonts w:ascii="Arial" w:hAnsi="Arial" w:cs="Arial" w:eastAsia="Arial"/>
          <w:sz w:val="19"/>
          <w:szCs w:val="19"/>
          <w:color w:val="4D4D4D"/>
          <w:spacing w:val="-24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4D4D4D"/>
          <w:spacing w:val="-3"/>
          <w:w w:val="54"/>
          <w:i/>
        </w:rPr>
        <w:t>i</w:t>
      </w:r>
      <w:r>
        <w:rPr>
          <w:rFonts w:ascii="Arial" w:hAnsi="Arial" w:cs="Arial" w:eastAsia="Arial"/>
          <w:sz w:val="19"/>
          <w:szCs w:val="19"/>
          <w:color w:val="7E8083"/>
          <w:spacing w:val="-36"/>
          <w:w w:val="41"/>
          <w:i/>
        </w:rPr>
        <w:t>·</w:t>
      </w:r>
      <w:r>
        <w:rPr>
          <w:rFonts w:ascii="Arial" w:hAnsi="Arial" w:cs="Arial" w:eastAsia="Arial"/>
          <w:sz w:val="19"/>
          <w:szCs w:val="19"/>
          <w:color w:val="4D4D4D"/>
          <w:spacing w:val="10"/>
          <w:w w:val="53"/>
          <w:i/>
        </w:rPr>
        <w:t>.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45"/>
          <w:i/>
        </w:rPr>
        <w:t>.</w:t>
      </w:r>
      <w:r>
        <w:rPr>
          <w:rFonts w:ascii="Arial" w:hAnsi="Arial" w:cs="Arial" w:eastAsia="Arial"/>
          <w:sz w:val="19"/>
          <w:szCs w:val="19"/>
          <w:color w:val="363636"/>
          <w:spacing w:val="-19"/>
          <w:w w:val="45"/>
          <w:i/>
        </w:rPr>
        <w:t>:</w:t>
      </w:r>
      <w:r>
        <w:rPr>
          <w:rFonts w:ascii="Arial" w:hAnsi="Arial" w:cs="Arial" w:eastAsia="Arial"/>
          <w:sz w:val="19"/>
          <w:szCs w:val="19"/>
          <w:color w:val="666666"/>
          <w:spacing w:val="-11"/>
          <w:w w:val="61"/>
          <w:i/>
        </w:rPr>
        <w:t>;</w:t>
      </w:r>
      <w:r>
        <w:rPr>
          <w:rFonts w:ascii="Arial" w:hAnsi="Arial" w:cs="Arial" w:eastAsia="Arial"/>
          <w:sz w:val="19"/>
          <w:szCs w:val="19"/>
          <w:color w:val="666666"/>
          <w:spacing w:val="0"/>
          <w:w w:val="61"/>
          <w:i/>
        </w:rPr>
        <w:t>..</w:t>
      </w:r>
      <w:r>
        <w:rPr>
          <w:rFonts w:ascii="Arial" w:hAnsi="Arial" w:cs="Arial" w:eastAsia="Arial"/>
          <w:sz w:val="19"/>
          <w:szCs w:val="19"/>
          <w:color w:val="666666"/>
          <w:spacing w:val="0"/>
          <w:w w:val="100"/>
          <w:i/>
        </w:rPr>
        <w:t>  </w:t>
      </w:r>
      <w:r>
        <w:rPr>
          <w:rFonts w:ascii="Arial" w:hAnsi="Arial" w:cs="Arial" w:eastAsia="Arial"/>
          <w:sz w:val="19"/>
          <w:szCs w:val="19"/>
          <w:color w:val="666666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666666"/>
          <w:spacing w:val="-8"/>
          <w:w w:val="183"/>
        </w:rPr>
        <w:t>!</w:t>
      </w:r>
      <w:r>
        <w:rPr>
          <w:rFonts w:ascii="Times New Roman" w:hAnsi="Times New Roman" w:cs="Times New Roman" w:eastAsia="Times New Roman"/>
          <w:sz w:val="14"/>
          <w:szCs w:val="14"/>
          <w:color w:val="363636"/>
          <w:spacing w:val="0"/>
          <w:w w:val="44"/>
        </w:rPr>
        <w:t>_</w:t>
      </w:r>
      <w:r>
        <w:rPr>
          <w:rFonts w:ascii="Times New Roman" w:hAnsi="Times New Roman" w:cs="Times New Roman" w:eastAsia="Times New Roman"/>
          <w:sz w:val="14"/>
          <w:szCs w:val="14"/>
          <w:color w:val="363636"/>
          <w:spacing w:val="3"/>
          <w:w w:val="44"/>
        </w:rPr>
        <w:t>r</w:t>
      </w:r>
      <w:r>
        <w:rPr>
          <w:rFonts w:ascii="Times New Roman" w:hAnsi="Times New Roman" w:cs="Times New Roman" w:eastAsia="Times New Roman"/>
          <w:sz w:val="14"/>
          <w:szCs w:val="14"/>
          <w:color w:val="363636"/>
          <w:spacing w:val="0"/>
          <w:w w:val="93"/>
          <w:i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363636"/>
          <w:spacing w:val="1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666666"/>
          <w:spacing w:val="0"/>
          <w:w w:val="58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666666"/>
          <w:spacing w:val="0"/>
          <w:w w:val="58"/>
        </w:rPr>
        <w:t>\</w:t>
      </w:r>
      <w:r>
        <w:rPr>
          <w:rFonts w:ascii="Times New Roman" w:hAnsi="Times New Roman" w:cs="Times New Roman" w:eastAsia="Times New Roman"/>
          <w:sz w:val="14"/>
          <w:szCs w:val="14"/>
          <w:color w:val="666666"/>
          <w:spacing w:val="0"/>
          <w:w w:val="58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666666"/>
          <w:spacing w:val="15"/>
          <w:w w:val="58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7E8083"/>
          <w:spacing w:val="0"/>
          <w:w w:val="58"/>
          <w:i/>
        </w:rPr>
        <w:t>:.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320" w:right="340"/>
          <w:cols w:num="5" w:equalWidth="0">
            <w:col w:w="835" w:space="1484"/>
            <w:col w:w="981" w:space="174"/>
            <w:col w:w="912" w:space="403"/>
            <w:col w:w="1335" w:space="2492"/>
            <w:col w:w="2644"/>
          </w:cols>
        </w:sectPr>
      </w:pPr>
      <w:rPr/>
    </w:p>
    <w:p>
      <w:pPr>
        <w:spacing w:before="0" w:after="0" w:line="154" w:lineRule="exact"/>
        <w:ind w:left="2402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21.718344pt;margin-top:41.305714pt;width:564.84167pt;height:768.0856pt;mso-position-horizontal-relative:page;mso-position-vertical-relative:page;z-index:-15414" coordorigin="434,826" coordsize="11297,15362">
            <v:shape style="position:absolute;left:8333;top:12019;width:3398;height:1843" type="#_x0000_t75">
              <v:imagedata r:id="rId21" o:title=""/>
            </v:shape>
            <v:group style="position:absolute;left:441;top:854;width:11002;height:2" coordorigin="441,854" coordsize="11002,2">
              <v:shape style="position:absolute;left:441;top:854;width:11002;height:2" coordorigin="441,854" coordsize="11002,0" path="m441,854l11444,854e" filled="f" stroked="t" strokeweight=".704379pt" strokecolor="#606060">
                <v:path arrowok="t"/>
              </v:shape>
            </v:group>
            <v:group style="position:absolute;left:2390;top:845;width:2;height:1481" coordorigin="2390,845" coordsize="2,1481">
              <v:shape style="position:absolute;left:2390;top:845;width:2;height:1481" coordorigin="2390,845" coordsize="0,1481" path="m2390,2326l2390,845e" filled="f" stroked="t" strokeweight=".704379pt" strokecolor="#646464">
                <v:path arrowok="t"/>
              </v:shape>
            </v:group>
            <v:group style="position:absolute;left:9119;top:845;width:2;height:1486" coordorigin="9119,845" coordsize="2,1486">
              <v:shape style="position:absolute;left:9119;top:845;width:2;height:1486" coordorigin="9119,845" coordsize="0,1486" path="m9119,2331l9119,845e" filled="f" stroked="t" strokeweight=".704379pt" strokecolor="#676767">
                <v:path arrowok="t"/>
              </v:shape>
            </v:group>
            <v:group style="position:absolute;left:11449;top:836;width:2;height:15305" coordorigin="11449,836" coordsize="2,15305">
              <v:shape style="position:absolute;left:11449;top:836;width:2;height:15305" coordorigin="11449,836" coordsize="0,15305" path="m11449,16140l11449,836e" filled="f" stroked="t" strokeweight=".939172pt" strokecolor="#606064">
                <v:path arrowok="t"/>
              </v:shape>
            </v:group>
            <v:group style="position:absolute;left:479;top:1348;width:2;height:14830" coordorigin="479,1348" coordsize="2,14830">
              <v:shape style="position:absolute;left:479;top:1348;width:2;height:14830" coordorigin="479,1348" coordsize="0,14830" path="m479,16178l479,1348e" filled="f" stroked="t" strokeweight=".939172pt" strokecolor="#676767">
                <v:path arrowok="t"/>
              </v:shape>
            </v:group>
            <v:group style="position:absolute;left:9899;top:1681;width:629;height:2" coordorigin="9899,1681" coordsize="629,2">
              <v:shape style="position:absolute;left:9899;top:1681;width:629;height:2" coordorigin="9899,1681" coordsize="629,0" path="m9899,1681l10528,1681e" filled="f" stroked="t" strokeweight="2.113136pt" strokecolor="#707477">
                <v:path arrowok="t"/>
              </v:shape>
            </v:group>
            <v:group style="position:absolute;left:446;top:2321;width:11002;height:2" coordorigin="446,2321" coordsize="11002,2">
              <v:shape style="position:absolute;left:446;top:2321;width:11002;height:2" coordorigin="446,2321" coordsize="11002,0" path="m446,2321l11449,2321e" filled="f" stroked="t" strokeweight=".704379pt" strokecolor="#5B5B5B">
                <v:path arrowok="t"/>
              </v:shape>
            </v:group>
            <v:group style="position:absolute;left:446;top:2559;width:11007;height:2" coordorigin="446,2559" coordsize="11007,2">
              <v:shape style="position:absolute;left:446;top:2559;width:11007;height:2" coordorigin="446,2559" coordsize="11007,0" path="m446,2559l11453,2559e" filled="f" stroked="t" strokeweight=".704379pt" strokecolor="#5B5B5B">
                <v:path arrowok="t"/>
              </v:shape>
            </v:group>
            <v:group style="position:absolute;left:451;top:2796;width:3630;height:2" coordorigin="451,2796" coordsize="3630,2">
              <v:shape style="position:absolute;left:451;top:2796;width:3630;height:2" coordorigin="451,2796" coordsize="3630,0" path="m451,2796l4081,2796e" filled="f" stroked="t" strokeweight=".704379pt" strokecolor="#5B5B5B">
                <v:path arrowok="t"/>
              </v:shape>
            </v:group>
            <v:group style="position:absolute;left:446;top:3038;width:11007;height:2" coordorigin="446,3038" coordsize="11007,2">
              <v:shape style="position:absolute;left:446;top:3038;width:11007;height:2" coordorigin="446,3038" coordsize="11007,0" path="m446,3038l11453,3038e" filled="f" stroked="t" strokeweight=".704379pt" strokecolor="#5B5B5B">
                <v:path arrowok="t"/>
              </v:shape>
            </v:group>
            <v:group style="position:absolute;left:451;top:3276;width:11002;height:2" coordorigin="451,3276" coordsize="11002,2">
              <v:shape style="position:absolute;left:451;top:3276;width:11002;height:2" coordorigin="451,3276" coordsize="11002,0" path="m451,3276l11453,3276e" filled="f" stroked="t" strokeweight=".704379pt" strokecolor="#606060">
                <v:path arrowok="t"/>
              </v:shape>
            </v:group>
            <v:group style="position:absolute;left:446;top:3518;width:11007;height:2" coordorigin="446,3518" coordsize="11007,2">
              <v:shape style="position:absolute;left:446;top:3518;width:11007;height:2" coordorigin="446,3518" coordsize="11007,0" path="m446,3518l11453,3518e" filled="f" stroked="t" strokeweight=".704379pt" strokecolor="#606060">
                <v:path arrowok="t"/>
              </v:shape>
            </v:group>
            <v:group style="position:absolute;left:3865;top:3508;width:2;height:769" coordorigin="3865,3508" coordsize="2,769">
              <v:shape style="position:absolute;left:3865;top:3508;width:2;height:769" coordorigin="3865,3508" coordsize="0,769" path="m3865,4277l3865,3508e" filled="f" stroked="t" strokeweight=".704379pt" strokecolor="#545454">
                <v:path arrowok="t"/>
              </v:shape>
            </v:group>
            <v:group style="position:absolute;left:6964;top:3508;width:2;height:769" coordorigin="6964,3508" coordsize="2,769">
              <v:shape style="position:absolute;left:6964;top:3508;width:2;height:769" coordorigin="6964,3508" coordsize="0,769" path="m6964,4277l6964,3508e" filled="f" stroked="t" strokeweight=".939172pt" strokecolor="#646464">
                <v:path arrowok="t"/>
              </v:shape>
            </v:group>
            <v:group style="position:absolute;left:455;top:4268;width:11002;height:2" coordorigin="455,4268" coordsize="11002,2">
              <v:shape style="position:absolute;left:455;top:4268;width:11002;height:2" coordorigin="455,4268" coordsize="11002,0" path="m455,4268l11458,4268e" filled="f" stroked="t" strokeweight=".704379pt" strokecolor="#575757">
                <v:path arrowok="t"/>
              </v:shape>
            </v:group>
            <v:group style="position:absolute;left:2418;top:4263;width:2;height:11892" coordorigin="2418,4263" coordsize="2,11892">
              <v:shape style="position:absolute;left:2418;top:4263;width:2;height:11892" coordorigin="2418,4263" coordsize="0,11892" path="m2418,16155l2418,4263e" filled="f" stroked="t" strokeweight=".939172pt" strokecolor="#646464">
                <v:path arrowok="t"/>
              </v:shape>
            </v:group>
            <v:group style="position:absolute;left:451;top:4543;width:11012;height:2" coordorigin="451,4543" coordsize="11012,2">
              <v:shape style="position:absolute;left:451;top:4543;width:11012;height:2" coordorigin="451,4543" coordsize="11012,0" path="m451,4543l11463,4543e" filled="f" stroked="t" strokeweight=".704379pt" strokecolor="#606060">
                <v:path arrowok="t"/>
              </v:shape>
            </v:group>
            <v:group style="position:absolute;left:2390;top:4780;width:9068;height:2" coordorigin="2390,4780" coordsize="9068,2">
              <v:shape style="position:absolute;left:2390;top:4780;width:9068;height:2" coordorigin="2390,4780" coordsize="9068,0" path="m2390,4780l11458,4780e" filled="f" stroked="t" strokeweight=".704379pt" strokecolor="#707070">
                <v:path arrowok="t"/>
              </v:shape>
            </v:group>
            <v:group style="position:absolute;left:4935;top:4776;width:2;height:2155" coordorigin="4935,4776" coordsize="2,2155">
              <v:shape style="position:absolute;left:4935;top:4776;width:2;height:2155" coordorigin="4935,4776" coordsize="0,2155" path="m4935,6931l4935,4776e" filled="f" stroked="t" strokeweight=".939172pt" strokecolor="#545454">
                <v:path arrowok="t"/>
              </v:shape>
            </v:group>
            <v:group style="position:absolute;left:4921;top:5265;width:6537;height:2" coordorigin="4921,5265" coordsize="6537,2">
              <v:shape style="position:absolute;left:4921;top:5265;width:6537;height:2" coordorigin="4921,5265" coordsize="6537,0" path="m4921,5265l11458,5265e" filled="f" stroked="t" strokeweight=".704379pt" strokecolor="#606060">
                <v:path arrowok="t"/>
              </v:shape>
            </v:group>
            <v:group style="position:absolute;left:4926;top:5502;width:6537;height:2" coordorigin="4926,5502" coordsize="6537,2">
              <v:shape style="position:absolute;left:4926;top:5502;width:6537;height:2" coordorigin="4926,5502" coordsize="6537,0" path="m4926,5502l11463,5502e" filled="f" stroked="t" strokeweight=".704379pt" strokecolor="#606060">
                <v:path arrowok="t"/>
              </v:shape>
            </v:group>
            <v:group style="position:absolute;left:4921;top:5739;width:6541;height:2" coordorigin="4921,5739" coordsize="6541,2">
              <v:shape style="position:absolute;left:4921;top:5739;width:6541;height:2" coordorigin="4921,5739" coordsize="6541,0" path="m4921,5739l11463,5739e" filled="f" stroked="t" strokeweight=".704379pt" strokecolor="#606060">
                <v:path arrowok="t"/>
              </v:shape>
            </v:group>
            <v:group style="position:absolute;left:2390;top:5979;width:9068;height:2" coordorigin="2390,5979" coordsize="9068,2">
              <v:shape style="position:absolute;left:2390;top:5979;width:9068;height:2" coordorigin="2390,5979" coordsize="9068,0" path="m2390,5979l11458,5979e" filled="f" stroked="t" strokeweight=".704379pt" strokecolor="#676767">
                <v:path arrowok="t"/>
              </v:shape>
            </v:group>
            <v:group style="position:absolute;left:455;top:6214;width:11007;height:2" coordorigin="455,6214" coordsize="11007,2">
              <v:shape style="position:absolute;left:455;top:6214;width:11007;height:2" coordorigin="455,6214" coordsize="11007,0" path="m455,6214l11463,6214e" filled="f" stroked="t" strokeweight=".704379pt" strokecolor="#676767">
                <v:path arrowok="t"/>
              </v:shape>
            </v:group>
            <v:group style="position:absolute;left:7823;top:6209;width:2;height:722" coordorigin="7823,6209" coordsize="2,722">
              <v:shape style="position:absolute;left:7823;top:6209;width:2;height:722" coordorigin="7823,6209" coordsize="0,722" path="m7823,6931l7823,6209e" filled="f" stroked="t" strokeweight=".704379pt" strokecolor="#545454">
                <v:path arrowok="t"/>
              </v:shape>
            </v:group>
            <v:group style="position:absolute;left:2400;top:6684;width:9068;height:2" coordorigin="2400,6684" coordsize="9068,2">
              <v:shape style="position:absolute;left:2400;top:6684;width:9068;height:2" coordorigin="2400,6684" coordsize="9068,0" path="m2400,6684l11467,6684e" filled="f" stroked="t" strokeweight=".704379pt" strokecolor="#606060">
                <v:path arrowok="t"/>
              </v:shape>
            </v:group>
            <v:group style="position:absolute;left:2395;top:6921;width:9068;height:2" coordorigin="2395,6921" coordsize="9068,2">
              <v:shape style="position:absolute;left:2395;top:6921;width:9068;height:2" coordorigin="2395,6921" coordsize="9068,0" path="m2395,6921l11463,6921e" filled="f" stroked="t" strokeweight=".704379pt" strokecolor="#606060">
                <v:path arrowok="t"/>
              </v:shape>
            </v:group>
            <v:group style="position:absolute;left:455;top:7164;width:11012;height:2" coordorigin="455,7164" coordsize="11012,2">
              <v:shape style="position:absolute;left:455;top:7164;width:11012;height:2" coordorigin="455,7164" coordsize="11012,0" path="m455,7164l11467,7164e" filled="f" stroked="t" strokeweight=".704379pt" strokecolor="#646464">
                <v:path arrowok="t"/>
              </v:shape>
            </v:group>
            <v:group style="position:absolute;left:460;top:7629;width:11012;height:2" coordorigin="460,7629" coordsize="11012,2">
              <v:shape style="position:absolute;left:460;top:7629;width:11012;height:2" coordorigin="460,7629" coordsize="11012,0" path="m460,7629l11472,7629e" filled="f" stroked="t" strokeweight=".704379pt" strokecolor="#606060">
                <v:path arrowok="t"/>
              </v:shape>
            </v:group>
            <v:group style="position:absolute;left:4940;top:7624;width:2;height:731" coordorigin="4940,7624" coordsize="2,731">
              <v:shape style="position:absolute;left:4940;top:7624;width:2;height:731" coordorigin="4940,7624" coordsize="0,731" path="m4940,8355l4940,7624e" filled="f" stroked="t" strokeweight=".939172pt" strokecolor="#545454">
                <v:path arrowok="t"/>
              </v:shape>
            </v:group>
            <v:group style="position:absolute;left:4935;top:7871;width:6532;height:2" coordorigin="4935,7871" coordsize="6532,2">
              <v:shape style="position:absolute;left:4935;top:7871;width:6532;height:2" coordorigin="4935,7871" coordsize="6532,0" path="m4935,7871l11467,7871e" filled="f" stroked="t" strokeweight=".704379pt" strokecolor="#606060">
                <v:path arrowok="t"/>
              </v:shape>
            </v:group>
            <v:group style="position:absolute;left:4935;top:8108;width:6532;height:2" coordorigin="4935,8108" coordsize="6532,2">
              <v:shape style="position:absolute;left:4935;top:8108;width:6532;height:2" coordorigin="4935,8108" coordsize="6532,0" path="m4935,8108l11467,8108e" filled="f" stroked="t" strokeweight=".704379pt" strokecolor="#606060">
                <v:path arrowok="t"/>
              </v:shape>
            </v:group>
            <v:group style="position:absolute;left:460;top:8346;width:11007;height:2" coordorigin="460,8346" coordsize="11007,2">
              <v:shape style="position:absolute;left:460;top:8346;width:11007;height:2" coordorigin="460,8346" coordsize="11007,0" path="m460,8346l11467,8346e" filled="f" stroked="t" strokeweight=".704379pt" strokecolor="#676767">
                <v:path arrowok="t"/>
              </v:shape>
            </v:group>
            <v:group style="position:absolute;left:465;top:9143;width:11012;height:2" coordorigin="465,9143" coordsize="11012,2">
              <v:shape style="position:absolute;left:465;top:9143;width:11012;height:2" coordorigin="465,9143" coordsize="11012,0" path="m465,9143l11477,9143e" filled="f" stroked="t" strokeweight=".704379pt" strokecolor="#676767">
                <v:path arrowok="t"/>
              </v:shape>
            </v:group>
            <v:group style="position:absolute;left:470;top:9983;width:11007;height:2" coordorigin="470,9983" coordsize="11007,2">
              <v:shape style="position:absolute;left:470;top:9983;width:11007;height:2" coordorigin="470,9983" coordsize="11007,0" path="m470,9983l11477,9983e" filled="f" stroked="t" strokeweight=".704379pt" strokecolor="#646464">
                <v:path arrowok="t"/>
              </v:shape>
            </v:group>
            <v:group style="position:absolute;left:465;top:10221;width:11012;height:2" coordorigin="465,10221" coordsize="11012,2">
              <v:shape style="position:absolute;left:465;top:10221;width:11012;height:2" coordorigin="465,10221" coordsize="11012,0" path="m465,10221l11477,10221e" filled="f" stroked="t" strokeweight=".704379pt" strokecolor="#646464">
                <v:path arrowok="t"/>
              </v:shape>
            </v:group>
            <v:group style="position:absolute;left:465;top:10463;width:11016;height:2" coordorigin="465,10463" coordsize="11016,2">
              <v:shape style="position:absolute;left:465;top:10463;width:11016;height:2" coordorigin="465,10463" coordsize="11016,0" path="m465,10463l11481,10463e" filled="f" stroked="t" strokeweight=".704379pt" strokecolor="#646464">
                <v:path arrowok="t"/>
              </v:shape>
            </v:group>
            <v:group style="position:absolute;left:1644;top:10933;width:9833;height:2" coordorigin="1644,10933" coordsize="9833,2">
              <v:shape style="position:absolute;left:1644;top:10933;width:9833;height:2" coordorigin="1644,10933" coordsize="9833,0" path="m1644,10933l11477,10933e" filled="f" stroked="t" strokeweight=".704379pt" strokecolor="#646464">
                <v:path arrowok="t"/>
              </v:shape>
            </v:group>
            <v:group style="position:absolute;left:470;top:11175;width:11012;height:2" coordorigin="470,11175" coordsize="11012,2">
              <v:shape style="position:absolute;left:470;top:11175;width:11012;height:2" coordorigin="470,11175" coordsize="11012,0" path="m470,11175l11481,11175e" filled="f" stroked="t" strokeweight=".704379pt" strokecolor="#646464">
                <v:path arrowok="t"/>
              </v:shape>
            </v:group>
            <v:group style="position:absolute;left:1298;top:11165;width:2;height:4989" coordorigin="1298,11165" coordsize="2,4989">
              <v:shape style="position:absolute;left:1298;top:11165;width:2;height:4989" coordorigin="1298,11165" coordsize="0,4989" path="m1298,16155l1298,11165e" filled="f" stroked="t" strokeweight=".704379pt" strokecolor="#5B5B5B">
                <v:path arrowok="t"/>
              </v:shape>
            </v:group>
            <v:group style="position:absolute;left:1752;top:11175;width:2;height:4980" coordorigin="1752,11175" coordsize="2,4980">
              <v:shape style="position:absolute;left:1752;top:11175;width:2;height:4980" coordorigin="1752,11175" coordsize="0,4980" path="m1752,16155l1752,11175e" filled="f" stroked="t" strokeweight=".704379pt" strokecolor="#575757">
                <v:path arrowok="t"/>
              </v:shape>
            </v:group>
            <v:group style="position:absolute;left:7410;top:11165;width:2;height:4980" coordorigin="7410,11165" coordsize="2,4980">
              <v:shape style="position:absolute;left:7410;top:11165;width:2;height:4980" coordorigin="7410,11165" coordsize="0,4980" path="m7410,16145l7410,11165e" filled="f" stroked="t" strokeweight=".704379pt" strokecolor="#6B6B6B">
                <v:path arrowok="t"/>
              </v:shape>
            </v:group>
            <v:group style="position:absolute;left:465;top:11412;width:11016;height:2" coordorigin="465,11412" coordsize="11016,2">
              <v:shape style="position:absolute;left:465;top:11412;width:11016;height:2" coordorigin="465,11412" coordsize="11016,0" path="m465,11412l11481,11412e" filled="f" stroked="t" strokeweight=".704379pt" strokecolor="#646464">
                <v:path arrowok="t"/>
              </v:shape>
            </v:group>
            <v:group style="position:absolute;left:3752;top:12134;width:2;height:722" coordorigin="3752,12134" coordsize="2,722">
              <v:shape style="position:absolute;left:3752;top:12134;width:2;height:722" coordorigin="3752,12134" coordsize="0,722" path="m3752,12855l3752,12134e" filled="f" stroked="t" strokeweight="1.878343pt" strokecolor="#4F5797">
                <v:path arrowok="t"/>
              </v:shape>
            </v:group>
            <v:group style="position:absolute;left:479;top:13482;width:1958;height:2" coordorigin="479,13482" coordsize="1958,2">
              <v:shape style="position:absolute;left:479;top:13482;width:1958;height:2" coordorigin="479,13482" coordsize="1958,0" path="m479,13482l2437,13482e" filled="f" stroked="t" strokeweight=".704379pt" strokecolor="#747474">
                <v:path arrowok="t"/>
              </v:shape>
            </v:group>
            <v:group style="position:absolute;left:488;top:16140;width:10570;height:2" coordorigin="488,16140" coordsize="10570,2">
              <v:shape style="position:absolute;left:488;top:16140;width:10570;height:2" coordorigin="488,16140" coordsize="10570,0" path="m488,16140l11059,16140e" filled="f" stroked="t" strokeweight=".704379pt" strokecolor="#707070">
                <v:path arrowok="t"/>
              </v:shape>
            </v:group>
            <v:group style="position:absolute;left:3883;top:3957;width:3085;height:2" coordorigin="3883,3957" coordsize="3085,2">
              <v:shape style="position:absolute;left:3883;top:3957;width:3085;height:2" coordorigin="3883,3957" coordsize="3085,0" path="m3883,3957l6969,3957e" filled="f" stroked="t" strokeweight=".704379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38"/>
          <w:position w:val="1"/>
        </w:rPr>
        <w:t>fciv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38"/>
          <w:position w:val="1"/>
        </w:rPr>
        <w:t>e</w:t>
      </w:r>
      <w:r>
        <w:rPr>
          <w:rFonts w:ascii="Arial" w:hAnsi="Arial" w:cs="Arial" w:eastAsia="Arial"/>
          <w:sz w:val="18"/>
          <w:szCs w:val="18"/>
          <w:color w:val="363636"/>
          <w:spacing w:val="-32"/>
          <w:w w:val="138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97"/>
          <w:position w:val="1"/>
        </w:rPr>
        <w:t>Kuze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97"/>
          <w:position w:val="1"/>
        </w:rPr>
        <w:t>y</w:t>
      </w:r>
      <w:r>
        <w:rPr>
          <w:rFonts w:ascii="Arial" w:hAnsi="Arial" w:cs="Arial" w:eastAsia="Arial"/>
          <w:sz w:val="18"/>
          <w:szCs w:val="18"/>
          <w:color w:val="363636"/>
          <w:spacing w:val="-7"/>
          <w:w w:val="97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1"/>
        </w:rPr>
        <w:t>Bölg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1"/>
        </w:rPr>
        <w:t>e</w:t>
      </w:r>
      <w:r>
        <w:rPr>
          <w:rFonts w:ascii="Arial" w:hAnsi="Arial" w:cs="Arial" w:eastAsia="Arial"/>
          <w:sz w:val="18"/>
          <w:szCs w:val="18"/>
          <w:color w:val="363636"/>
          <w:spacing w:val="4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8"/>
          <w:position w:val="1"/>
        </w:rPr>
        <w:t>Amiri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20" w:right="340"/>
        </w:sectPr>
      </w:pPr>
      <w:rPr/>
    </w:p>
    <w:p>
      <w:pPr>
        <w:spacing w:before="57" w:after="0" w:line="222" w:lineRule="auto"/>
        <w:ind w:left="557" w:right="-152" w:firstLine="118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22.08pt;margin-top:5.465261pt;width:573.120012pt;height:425.801893pt;mso-position-horizontal-relative:page;mso-position-vertical-relative:paragraph;z-index:-15410" coordorigin="442,109" coordsize="11462,8516">
            <v:shape style="position:absolute;left:10157;top:109;width:979;height:1114" type="#_x0000_t75">
              <v:imagedata r:id="rId22" o:title=""/>
            </v:shape>
            <v:group style="position:absolute;left:472;top:147;width:11101;height:2" coordorigin="472,147" coordsize="11101,2">
              <v:shape style="position:absolute;left:472;top:147;width:11101;height:2" coordorigin="472,147" coordsize="11101,0" path="m472,147l11572,147e" filled="f" stroked="t" strokeweight=".70051pt" strokecolor="#646464">
                <v:path arrowok="t"/>
              </v:shape>
              <v:shape style="position:absolute;left:442;top:1588;width:5069;height:1517" type="#_x0000_t75">
                <v:imagedata r:id="rId23" o:title=""/>
              </v:shape>
              <v:shape style="position:absolute;left:2554;top:2817;width:9350;height:3571" type="#_x0000_t75">
                <v:imagedata r:id="rId24" o:title=""/>
              </v:shape>
              <v:shape style="position:absolute;left:461;top:6311;width:192;height:1670" type="#_x0000_t75">
                <v:imagedata r:id="rId25" o:title=""/>
              </v:shape>
            </v:group>
            <v:group style="position:absolute;left:476;top:121;width:2;height:6973" coordorigin="476,121" coordsize="2,6973">
              <v:shape style="position:absolute;left:476;top:121;width:2;height:6973" coordorigin="476,121" coordsize="0,6973" path="m476,7094l476,121e" filled="f" stroked="t" strokeweight=".70051pt" strokecolor="#606060">
                <v:path arrowok="t"/>
              </v:shape>
            </v:group>
            <v:group style="position:absolute;left:2527;top:131;width:2;height:1477" coordorigin="2527,131" coordsize="2,1477">
              <v:shape style="position:absolute;left:2527;top:131;width:2;height:1477" coordorigin="2527,131" coordsize="0,1477" path="m2527,1608l2527,131e" filled="f" stroked="t" strokeweight=".70051pt" strokecolor="#545454">
                <v:path arrowok="t"/>
              </v:shape>
            </v:group>
            <v:group style="position:absolute;left:9177;top:140;width:2;height:1496" coordorigin="9177,140" coordsize="2,1496">
              <v:shape style="position:absolute;left:9177;top:140;width:2;height:1496" coordorigin="9177,140" coordsize="0,1496" path="m9177,1636l9177,140e" filled="f" stroked="t" strokeweight=".70051pt" strokecolor="#575757">
                <v:path arrowok="t"/>
              </v:shape>
              <v:shape style="position:absolute;left:6067;top:1607;width:2150;height:749" type="#_x0000_t75">
                <v:imagedata r:id="rId26" o:title=""/>
              </v:shape>
            </v:group>
            <v:group style="position:absolute;left:3129;top:2346;width:8462;height:2" coordorigin="3129,2346" coordsize="8462,2">
              <v:shape style="position:absolute;left:3129;top:2346;width:8462;height:2" coordorigin="3129,2346" coordsize="8462,0" path="m3129,2346l11591,2346e" filled="f" stroked="t" strokeweight=".70051pt" strokecolor="#606060">
                <v:path arrowok="t"/>
              </v:shape>
            </v:group>
            <v:group style="position:absolute;left:3129;top:2583;width:8467;height:2" coordorigin="3129,2583" coordsize="8467,2">
              <v:shape style="position:absolute;left:3129;top:2583;width:8467;height:2" coordorigin="3129,2583" coordsize="8467,0" path="m3129,2583l11596,2583e" filled="f" stroked="t" strokeweight=".70051pt" strokecolor="#5B5B5B">
                <v:path arrowok="t"/>
              </v:shape>
            </v:group>
            <v:group style="position:absolute;left:3101;top:2819;width:719;height:2" coordorigin="3101,2819" coordsize="719,2">
              <v:shape style="position:absolute;left:3101;top:2819;width:719;height:2" coordorigin="3101,2819" coordsize="719,0" path="m3101,2819l3820,2819e" filled="f" stroked="t" strokeweight=".70051pt" strokecolor="#606060">
                <v:path arrowok="t"/>
              </v:shape>
            </v:group>
            <v:group style="position:absolute;left:476;top:3567;width:2036;height:2" coordorigin="476,3567" coordsize="2036,2">
              <v:shape style="position:absolute;left:476;top:3567;width:2036;height:2" coordorigin="476,3567" coordsize="2036,0" path="m476,3567l2512,3567e" filled="f" stroked="t" strokeweight=".70051pt" strokecolor="#575757">
                <v:path arrowok="t"/>
              </v:shape>
            </v:group>
            <v:group style="position:absolute;left:476;top:3842;width:2036;height:2" coordorigin="476,3842" coordsize="2036,2">
              <v:shape style="position:absolute;left:476;top:3842;width:2036;height:2" coordorigin="476,3842" coordsize="2036,0" path="m476,3842l2512,3842e" filled="f" stroked="t" strokeweight=".70051pt" strokecolor="#5B5B5B">
                <v:path arrowok="t"/>
              </v:shape>
            </v:group>
            <v:group style="position:absolute;left:2643;top:4088;width:1812;height:2" coordorigin="2643,4088" coordsize="1812,2">
              <v:shape style="position:absolute;left:2643;top:4088;width:1812;height:2" coordorigin="2643,4088" coordsize="1812,0" path="m2643,4088l4455,4088e" filled="f" stroked="t" strokeweight=".70051pt" strokecolor="#575757">
                <v:path arrowok="t"/>
              </v:shape>
            </v:group>
            <v:group style="position:absolute;left:481;top:5324;width:2031;height:2" coordorigin="481,5324" coordsize="2031,2">
              <v:shape style="position:absolute;left:481;top:5324;width:2031;height:2" coordorigin="481,5324" coordsize="2031,0" path="m481,5324l2512,5324e" filled="f" stroked="t" strokeweight=".70051pt" strokecolor="#606060">
                <v:path arrowok="t"/>
              </v:shape>
            </v:group>
            <v:group style="position:absolute;left:7724;top:4370;width:3867;height:2" coordorigin="7724,4370" coordsize="3867,2">
              <v:shape style="position:absolute;left:7724;top:4370;width:3867;height:2" coordorigin="7724,4370" coordsize="3867,0" path="m7724,4370l11591,4370e" filled="f" stroked="t" strokeweight=".70051pt" strokecolor="#5B5B5B">
                <v:path arrowok="t"/>
              </v:shape>
            </v:group>
            <v:group style="position:absolute;left:7724;top:4609;width:3881;height:2" coordorigin="7724,4609" coordsize="3881,2">
              <v:shape style="position:absolute;left:7724;top:4609;width:3881;height:2" coordorigin="7724,4609" coordsize="3881,0" path="m7724,4609l11605,4609e" filled="f" stroked="t" strokeweight=".70051pt" strokecolor="#5B5B5B">
                <v:path arrowok="t"/>
              </v:shape>
            </v:group>
            <v:group style="position:absolute;left:7724;top:4845;width:3876;height:2" coordorigin="7724,4845" coordsize="3876,2">
              <v:shape style="position:absolute;left:7724;top:4845;width:3876;height:2" coordorigin="7724,4845" coordsize="3876,0" path="m7724,4845l11600,4845e" filled="f" stroked="t" strokeweight=".70051pt" strokecolor="#5B5B5B">
                <v:path arrowok="t"/>
              </v:shape>
            </v:group>
            <v:group style="position:absolute;left:7692;top:5082;width:3904;height:2" coordorigin="7692,5082" coordsize="3904,2">
              <v:shape style="position:absolute;left:7692;top:5082;width:3904;height:2" coordorigin="7692,5082" coordsize="3904,0" path="m7692,5082l11596,5082e" filled="f" stroked="t" strokeweight=".70051pt" strokecolor="#5B5B5B">
                <v:path arrowok="t"/>
              </v:shape>
            </v:group>
            <v:group style="position:absolute;left:7892;top:5314;width:2;height:720" coordorigin="7892,5314" coordsize="2,720">
              <v:shape style="position:absolute;left:7892;top:5314;width:2;height:720" coordorigin="7892,5314" coordsize="0,720" path="m7892,6034l7892,5314e" filled="f" stroked="t" strokeweight=".70051pt" strokecolor="#545454">
                <v:path arrowok="t"/>
              </v:shape>
            </v:group>
            <v:group style="position:absolute;left:607;top:6270;width:1905;height:2" coordorigin="607,6270" coordsize="1905,2">
              <v:shape style="position:absolute;left:607;top:6270;width:1905;height:2" coordorigin="607,6270" coordsize="1905,0" path="m607,6270l2512,6270e" filled="f" stroked="t" strokeweight=".70051pt" strokecolor="#575757">
                <v:path arrowok="t"/>
              </v:shape>
            </v:group>
            <v:group style="position:absolute;left:4661;top:5790;width:6944;height:2" coordorigin="4661,5790" coordsize="6944,2">
              <v:shape style="position:absolute;left:4661;top:5790;width:6944;height:2" coordorigin="4661,5790" coordsize="6944,0" path="m4661,5790l11605,5790e" filled="f" stroked="t" strokeweight=".70051pt" strokecolor="#575757">
                <v:path arrowok="t"/>
              </v:shape>
            </v:group>
            <v:group style="position:absolute;left:4661;top:6029;width:6949;height:2" coordorigin="4661,6029" coordsize="6949,2">
              <v:shape style="position:absolute;left:4661;top:6029;width:6949;height:2" coordorigin="4661,6029" coordsize="6949,0" path="m4661,6029l11610,6029e" filled="f" stroked="t" strokeweight=".70051pt" strokecolor="#575757">
                <v:path arrowok="t"/>
              </v:shape>
            </v:group>
            <v:group style="position:absolute;left:2550;top:6474;width:2;height:2144" coordorigin="2550,6474" coordsize="2,2144">
              <v:shape style="position:absolute;left:2550;top:6474;width:2;height:2144" coordorigin="2550,6474" coordsize="0,2144" path="m2550,8618l2550,6474e" filled="f" stroked="t" strokeweight=".70051pt" strokecolor="#545454">
                <v:path arrowok="t"/>
              </v:shape>
            </v:group>
            <v:group style="position:absolute;left:509;top:6739;width:4525;height:2" coordorigin="509,6739" coordsize="4525,2">
              <v:shape style="position:absolute;left:509;top:6739;width:4525;height:2" coordorigin="509,6739" coordsize="4525,0" path="m509,6739l5034,6739e" filled="f" stroked="t" strokeweight=".70051pt" strokecolor="#5B5B5B">
                <v:path arrowok="t"/>
              </v:shape>
              <v:shape style="position:absolute;left:5146;top:6791;width:4493;height:787" type="#_x0000_t75">
                <v:imagedata r:id="rId27" o:title=""/>
              </v:shape>
            </v:group>
            <v:group style="position:absolute;left:570;top:7449;width:11040;height:2" coordorigin="570,7449" coordsize="11040,2">
              <v:shape style="position:absolute;left:570;top:7449;width:11040;height:2" coordorigin="570,7449" coordsize="11040,0" path="m570,7449l11610,7449e" filled="f" stroked="t" strokeweight=".70051pt" strokecolor="#605B60">
                <v:path arrowok="t"/>
              </v:shape>
            </v:group>
            <v:group style="position:absolute;left:9349;top:6971;width:2265;height:2" coordorigin="9349,6971" coordsize="2265,2">
              <v:shape style="position:absolute;left:9349;top:6971;width:2265;height:2" coordorigin="9349,6971" coordsize="2265,0" path="m9349,6971l11614,6971e" filled="f" stroked="t" strokeweight=".70051pt" strokecolor="#5B5B5B">
                <v:path arrowok="t"/>
              </v:shape>
            </v:group>
            <v:group style="position:absolute;left:9349;top:7208;width:2265;height:2" coordorigin="9349,7208" coordsize="2265,2">
              <v:shape style="position:absolute;left:9349;top:7208;width:2265;height:2" coordorigin="9349,7208" coordsize="2265,0" path="m9349,7208l11614,7208e" filled="f" stroked="t" strokeweight=".70051pt" strokecolor="#676767">
                <v:path arrowok="t"/>
              </v:shape>
            </v:group>
            <v:group style="position:absolute;left:500;top:8249;width:11124;height:2" coordorigin="500,8249" coordsize="11124,2">
              <v:shape style="position:absolute;left:500;top:8249;width:11124;height:2" coordorigin="500,8249" coordsize="11124,0" path="m500,8249l11624,8249e" filled="f" stroked="t" strokeweight=".70051pt" strokecolor="#57575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88"/>
          <w:szCs w:val="88"/>
          <w:color w:val="343434"/>
          <w:spacing w:val="-352"/>
          <w:w w:val="157"/>
          <w:b/>
          <w:bCs/>
          <w:i/>
          <w:position w:val="13"/>
        </w:rPr>
        <w:t>l</w:t>
      </w:r>
      <w:r>
        <w:rPr>
          <w:rFonts w:ascii="Arial" w:hAnsi="Arial" w:cs="Arial" w:eastAsia="Arial"/>
          <w:sz w:val="14"/>
          <w:szCs w:val="14"/>
          <w:color w:val="343434"/>
          <w:spacing w:val="5"/>
          <w:w w:val="119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19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19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13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6" w:lineRule="exact"/>
        <w:ind w:left="365" w:right="431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6"/>
        </w:rPr>
        <w:t>BÜYÜKŞEHiR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9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6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DAfRE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100"/>
        </w:rPr>
        <w:t>i</w:t>
      </w:r>
      <w:r>
        <w:rPr>
          <w:rFonts w:ascii="Arial" w:hAnsi="Arial" w:cs="Arial" w:eastAsia="Arial"/>
          <w:sz w:val="26"/>
          <w:szCs w:val="26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6"/>
        </w:rPr>
        <w:t>BAŞKANLIÖI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5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40" w:lineRule="auto"/>
        <w:ind w:left="1109" w:right="511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ANGIN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6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4309" w:right="269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14" w:lineRule="exact"/>
        <w:ind w:left="4248" w:right="319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OKOY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00" w:bottom="280" w:left="400" w:right="160"/>
          <w:cols w:num="2" w:equalWidth="0">
            <w:col w:w="1559" w:space="1703"/>
            <w:col w:w="8098"/>
          </w:cols>
        </w:sectPr>
      </w:pPr>
      <w:rPr/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160"/>
        </w:sectPr>
      </w:pPr>
      <w:rPr/>
    </w:p>
    <w:p>
      <w:pPr>
        <w:spacing w:before="35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9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15" w:lineRule="exact"/>
        <w:ind w:right="-20"/>
        <w:jc w:val="left"/>
        <w:tabs>
          <w:tab w:pos="3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-1"/>
        </w:rPr>
        <w:t>Ya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-1"/>
        </w:rPr>
        <w:t>n</w:t>
      </w:r>
      <w:r>
        <w:rPr>
          <w:rFonts w:ascii="Arial" w:hAnsi="Arial" w:cs="Arial" w:eastAsia="Arial"/>
          <w:sz w:val="18"/>
          <w:szCs w:val="18"/>
          <w:color w:val="343434"/>
          <w:spacing w:val="4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1"/>
        </w:rPr>
        <w:t>ı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343434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-1"/>
        </w:rPr>
        <w:t>ı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-1"/>
        </w:rPr>
        <w:t>n</w:t>
      </w:r>
      <w:r>
        <w:rPr>
          <w:rFonts w:ascii="Arial" w:hAnsi="Arial" w:cs="Arial" w:eastAsia="Arial"/>
          <w:sz w:val="18"/>
          <w:szCs w:val="18"/>
          <w:color w:val="343434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1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7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1"/>
          <w:position w:val="-1"/>
        </w:rPr>
        <w:t>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160"/>
          <w:cols w:num="2" w:equalWidth="0">
            <w:col w:w="3729" w:space="452"/>
            <w:col w:w="7179"/>
          </w:cols>
        </w:sectPr>
      </w:pPr>
      <w:rPr/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160"/>
        </w:sectPr>
      </w:pPr>
      <w:rPr/>
    </w:p>
    <w:p>
      <w:pPr>
        <w:spacing w:before="35" w:after="0" w:line="240" w:lineRule="auto"/>
        <w:ind w:left="1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13" w:right="136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5"/>
        </w:rPr>
        <w:t>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1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10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28" w:lineRule="exact"/>
        <w:ind w:right="-87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92"/>
          <w:position w:val="-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4"/>
          <w:w w:val="13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Mus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KAB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81"/>
          <w:position w:val="-1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156"/>
        </w:rPr>
        <w:t>ı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0" w:after="0" w:line="216" w:lineRule="exact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091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</w:rPr>
        <w:t>21:01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14" w:lineRule="exact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160"/>
          <w:cols w:num="3" w:equalWidth="0">
            <w:col w:w="1987" w:space="294"/>
            <w:col w:w="1953" w:space="3273"/>
            <w:col w:w="385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33" w:after="0" w:line="240" w:lineRule="auto"/>
        <w:ind w:left="2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95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w w:val="9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77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77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9"/>
          <w:w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lay</w:t>
      </w:r>
      <w:r>
        <w:rPr>
          <w:rFonts w:ascii="Arial" w:hAnsi="Arial" w:cs="Arial" w:eastAsia="Arial"/>
          <w:sz w:val="19"/>
          <w:szCs w:val="19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görülmüştür.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14" w:lineRule="exact"/>
        <w:ind w:left="216" w:right="-20"/>
        <w:jc w:val="left"/>
        <w:tabs>
          <w:tab w:pos="2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öndllrnıe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b/>
          <w:bCs/>
          <w:position w:val="-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b/>
          <w:bCs/>
          <w:position w:val="-1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b/>
          <w:bCs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160"/>
        </w:sectPr>
      </w:pPr>
      <w:rPr/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21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öndilime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1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231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esnasında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kurumu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0"/>
          <w:w w:val="13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auto"/>
        <w:ind w:left="33" w:right="67" w:firstLine="42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3.040001pt;margin-top:21.531807pt;width:558.967073pt;height:367.34153pt;mso-position-horizontal-relative:page;mso-position-vertical-relative:paragraph;z-index:-15406" coordorigin="461,431" coordsize="11179,7347">
            <v:shape style="position:absolute;left:2592;top:2658;width:2362;height:1939" type="#_x0000_t75">
              <v:imagedata r:id="rId28" o:title=""/>
            </v:shape>
            <v:shape style="position:absolute;left:461;top:431;width:2304;height:2035" type="#_x0000_t75">
              <v:imagedata r:id="rId29" o:title=""/>
            </v:shape>
            <v:group style="position:absolute;left:1399;top:2284;width:2;height:5487" coordorigin="1399,2284" coordsize="2,5487">
              <v:shape style="position:absolute;left:1399;top:2284;width:2;height:5487" coordorigin="1399,2284" coordsize="0,5487" path="m1399,7770l1399,2284e" filled="f" stroked="t" strokeweight=".70051pt" strokecolor="#646464">
                <v:path arrowok="t"/>
              </v:shape>
            </v:group>
            <v:group style="position:absolute;left:2625;top:826;width:8990;height:2" coordorigin="2625,826" coordsize="8990,2">
              <v:shape style="position:absolute;left:2625;top:826;width:8990;height:2" coordorigin="2625,826" coordsize="8990,0" path="m2625,826l11614,826e" filled="f" stroked="t" strokeweight=".70051pt" strokecolor="#5B5B5B">
                <v:path arrowok="t"/>
              </v:shape>
            </v:group>
            <v:group style="position:absolute;left:2625;top:1063;width:8995;height:2" coordorigin="2625,1063" coordsize="8995,2">
              <v:shape style="position:absolute;left:2625;top:1063;width:8995;height:2" coordorigin="2625,1063" coordsize="8995,0" path="m2625,1063l11619,1063e" filled="f" stroked="t" strokeweight=".70051pt" strokecolor="#606060">
                <v:path arrowok="t"/>
              </v:shape>
            </v:group>
            <v:group style="position:absolute;left:2625;top:1304;width:9009;height:2" coordorigin="2625,1304" coordsize="9009,2">
              <v:shape style="position:absolute;left:2625;top:1304;width:9009;height:2" coordorigin="2625,1304" coordsize="9009,0" path="m2625,1304l11633,1304e" filled="f" stroked="t" strokeweight=".70051pt" strokecolor="#606060">
                <v:path arrowok="t"/>
              </v:shape>
            </v:group>
            <v:group style="position:absolute;left:2662;top:1777;width:8971;height:2" coordorigin="2662,1777" coordsize="8971,2">
              <v:shape style="position:absolute;left:2662;top:1777;width:8971;height:2" coordorigin="2662,1777" coordsize="8971,0" path="m2662,1777l11633,1777e" filled="f" stroked="t" strokeweight=".70051pt" strokecolor="#5B5B5B">
                <v:path arrowok="t"/>
              </v:shape>
            </v:group>
            <v:group style="position:absolute;left:2662;top:2014;width:8967;height:2" coordorigin="2662,2014" coordsize="8967,2">
              <v:shape style="position:absolute;left:2662;top:2014;width:8967;height:2" coordorigin="2662,2014" coordsize="8967,0" path="m2662,2014l11628,2014e" filled="f" stroked="t" strokeweight=".70051pt" strokecolor="#5B5B5B">
                <v:path arrowok="t"/>
              </v:shape>
            </v:group>
            <v:group style="position:absolute;left:2662;top:2251;width:8962;height:2" coordorigin="2662,2251" coordsize="8962,2">
              <v:shape style="position:absolute;left:2662;top:2251;width:8962;height:2" coordorigin="2662,2251" coordsize="8962,0" path="m2662,2251l11624,2251e" filled="f" stroked="t" strokeweight=".70051pt" strokecolor="#5B5B5B">
                <v:path arrowok="t"/>
              </v:shape>
            </v:group>
            <v:group style="position:absolute;left:7493;top:2005;width:2;height:5752" coordorigin="7493,2005" coordsize="2,5752">
              <v:shape style="position:absolute;left:7493;top:2005;width:2;height:5752" coordorigin="7493,2005" coordsize="0,5752" path="m7493,7756l7493,2005e" filled="f" stroked="t" strokeweight=".70051pt" strokecolor="#575757">
                <v:path arrowok="t"/>
              </v:shape>
            </v:group>
            <v:group style="position:absolute;left:528;top:7749;width:11063;height:2" coordorigin="528,7749" coordsize="11063,2">
              <v:shape style="position:absolute;left:528;top:7749;width:11063;height:2" coordorigin="528,7749" coordsize="11063,0" path="m528,7749l11591,7749e" filled="f" stroked="t" strokeweight=".70051pt" strokecolor="#676767">
                <v:path arrowok="t"/>
              </v:shape>
            </v:group>
            <v:group style="position:absolute;left:1905;top:3108;width:2;height:4653" coordorigin="1905,3108" coordsize="2,4653">
              <v:shape style="position:absolute;left:1905;top:3108;width:2;height:4653" coordorigin="1905,3108" coordsize="0,4653" path="m1905,7761l1905,3108e" filled="f" stroked="t" strokeweight=".70051pt" strokecolor="#575757">
                <v:path arrowok="t"/>
              </v:shape>
            </v:group>
            <v:group style="position:absolute;left:518;top:3998;width:2031;height:2" coordorigin="518,3998" coordsize="2031,2">
              <v:shape style="position:absolute;left:518;top:3998;width:2031;height:2" coordorigin="518,3998" coordsize="2031,0" path="m518,3998l2550,3998e" filled="f" stroked="t" strokeweight=".70051pt" strokecolor="#67676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kurumu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örülmil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geçenle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tarafından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</w:rPr>
        <w:t>veı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ehve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3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14" w:lineRule="exact"/>
        <w:ind w:left="70" w:right="400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both"/>
        <w:spacing w:after="0"/>
        <w:sectPr>
          <w:type w:val="continuous"/>
          <w:pgSz w:w="11920" w:h="16840"/>
          <w:pgMar w:top="620" w:bottom="280" w:left="400" w:right="160"/>
          <w:cols w:num="2" w:equalWidth="0">
            <w:col w:w="1793" w:space="413"/>
            <w:col w:w="915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160"/>
        </w:sectPr>
      </w:pPr>
      <w:rPr/>
    </w:p>
    <w:p>
      <w:pPr>
        <w:spacing w:before="27" w:after="0" w:line="240" w:lineRule="auto"/>
        <w:ind w:left="22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i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lı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44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139"/>
        </w:rPr>
        <w:t>:</w:t>
      </w:r>
      <w:r>
        <w:rPr>
          <w:rFonts w:ascii="Arial" w:hAnsi="Arial" w:cs="Arial" w:eastAsia="Arial"/>
          <w:sz w:val="20"/>
          <w:szCs w:val="20"/>
          <w:color w:val="4B4B4B"/>
          <w:spacing w:val="-42"/>
          <w:w w:val="13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16/05/2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3"/>
        </w:rPr>
        <w:t>0</w:t>
      </w:r>
      <w:r>
        <w:rPr>
          <w:rFonts w:ascii="Arial" w:hAnsi="Arial" w:cs="Arial" w:eastAsia="Arial"/>
          <w:sz w:val="26"/>
          <w:szCs w:val="26"/>
          <w:color w:val="343434"/>
          <w:spacing w:val="-10"/>
          <w:w w:val="18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8" w:lineRule="exact"/>
        <w:ind w:left="2318" w:right="-7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0"/>
          <w:w w:val="86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212121"/>
          <w:spacing w:val="10"/>
          <w:w w:val="86"/>
        </w:rPr>
        <w:t>D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86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2"/>
          <w:w w:val="8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86"/>
        </w:rPr>
        <w:t>EK1P: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-13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3.POST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BOSTANLI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8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aati: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21:30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160"/>
          <w:cols w:num="3" w:equalWidth="0">
            <w:col w:w="5143" w:space="981"/>
            <w:col w:w="885" w:space="1599"/>
            <w:col w:w="2752"/>
          </w:cols>
        </w:sectPr>
      </w:pPr>
      <w:rPr/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1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21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74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shape style="position:absolute;margin-left:143.039993pt;margin-top:-42.105083pt;width:98.879997pt;height:52.799999pt;mso-position-horizontal-relative:page;mso-position-vertical-relative:paragraph;z-index:-15405" type="#_x0000_t75">
            <v:imagedata r:id="rId30" o:title=""/>
          </v:shape>
        </w:pic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</w:rPr>
        <w:t>cfcıiy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1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5"/>
        </w:rPr>
        <w:t>Kuze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6"/>
        </w:rPr>
        <w:t>y</w:t>
      </w:r>
      <w:r>
        <w:rPr>
          <w:rFonts w:ascii="Arial" w:hAnsi="Arial" w:cs="Arial" w:eastAsia="Arial"/>
          <w:sz w:val="23"/>
          <w:szCs w:val="23"/>
          <w:color w:val="343434"/>
          <w:spacing w:val="-28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4"/>
          <w:b/>
          <w:bCs/>
        </w:rPr>
        <w:t>Bölg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4"/>
          <w:b/>
          <w:bCs/>
        </w:rPr>
        <w:t>e</w:t>
      </w:r>
      <w:r>
        <w:rPr>
          <w:rFonts w:ascii="Arial" w:hAnsi="Arial" w:cs="Arial" w:eastAsia="Arial"/>
          <w:sz w:val="20"/>
          <w:szCs w:val="20"/>
          <w:color w:val="343434"/>
          <w:spacing w:val="-6"/>
          <w:w w:val="84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4"/>
          <w:b/>
          <w:bCs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35" w:after="0" w:line="240" w:lineRule="auto"/>
        <w:ind w:left="-3" w:right="504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223" w:right="538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268.799988pt;margin-top:30.793924pt;width:78.720001pt;height:50.880001pt;mso-position-horizontal-relative:page;mso-position-vertical-relative:paragraph;z-index:-15409" type="#_x0000_t75">
            <v:imagedata r:id="rId31" o:title=""/>
          </v:shape>
        </w:pict>
      </w:r>
      <w:r>
        <w:rPr/>
        <w:pict>
          <v:shape style="position:absolute;margin-left:431.040009pt;margin-top:5.833921pt;width:146.880005pt;height:117.120003pt;mso-position-horizontal-relative:page;mso-position-vertical-relative:paragraph;z-index:-15407" type="#_x0000_t75">
            <v:imagedata r:id="rId32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9" w:lineRule="auto"/>
        <w:ind w:left="7" w:right="515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258.239990pt;margin-top:30.426338pt;width:95.040001pt;height:85.440002pt;mso-position-horizontal-relative:page;mso-position-vertical-relative:paragraph;z-index:-15408" type="#_x0000_t75">
            <v:imagedata r:id="rId33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Mus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KABAKÇI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400" w:right="160"/>
          <w:cols w:num="3" w:equalWidth="0">
            <w:col w:w="862" w:space="1550"/>
            <w:col w:w="1954" w:space="400"/>
            <w:col w:w="6594"/>
          </w:cols>
        </w:sectPr>
      </w:pPr>
      <w:rPr/>
    </w:p>
    <w:p>
      <w:pPr>
        <w:spacing w:before="72" w:after="0" w:line="240" w:lineRule="auto"/>
        <w:ind w:left="116" w:right="-20"/>
        <w:jc w:val="left"/>
        <w:tabs>
          <w:tab w:pos="3560" w:val="left"/>
          <w:tab w:pos="11220" w:val="left"/>
        </w:tabs>
        <w:rPr>
          <w:rFonts w:ascii="Times New Roman" w:hAnsi="Times New Roman" w:cs="Times New Roman" w:eastAsia="Times New Roman"/>
          <w:sz w:val="35"/>
          <w:szCs w:val="3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1.876049pt;margin-top:4.782643pt;width:56.840403pt;height:54pt;mso-position-horizontal-relative:page;mso-position-vertical-relative:paragraph;z-index:-15403" type="#_x0000_t202" filled="f" stroked="f">
            <v:textbox inset="0,0,0,0">
              <w:txbxContent>
                <w:p>
                  <w:pPr>
                    <w:spacing w:before="0" w:after="0" w:line="1080" w:lineRule="exact"/>
                    <w:ind w:right="-202"/>
                    <w:jc w:val="left"/>
                    <w:rPr>
                      <w:rFonts w:ascii="Arial" w:hAnsi="Arial" w:cs="Arial" w:eastAsia="Arial"/>
                      <w:sz w:val="108"/>
                      <w:szCs w:val="108"/>
                    </w:rPr>
                  </w:pPr>
                  <w:rPr/>
                  <w:r>
                    <w:rPr>
                      <w:rFonts w:ascii="Arial" w:hAnsi="Arial" w:cs="Arial" w:eastAsia="Arial"/>
                      <w:sz w:val="108"/>
                      <w:szCs w:val="108"/>
                      <w:color w:val="3B3B3B"/>
                      <w:spacing w:val="0"/>
                      <w:w w:val="378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108"/>
                      <w:szCs w:val="10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1"/>
          <w:szCs w:val="41"/>
          <w:color w:val="AFAFAF"/>
          <w:spacing w:val="0"/>
          <w:w w:val="52"/>
          <w:position w:val="4"/>
        </w:rPr>
        <w:t>ı</w:t>
      </w:r>
      <w:r>
        <w:rPr>
          <w:rFonts w:ascii="Arial" w:hAnsi="Arial" w:cs="Arial" w:eastAsia="Arial"/>
          <w:sz w:val="41"/>
          <w:szCs w:val="41"/>
          <w:color w:val="AFAFAF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41"/>
          <w:szCs w:val="41"/>
          <w:color w:val="AFAFAF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  <w:t>BÜ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5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3"/>
          <w:w w:val="100"/>
          <w:position w:val="0"/>
        </w:rPr>
        <w:t>Ü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  <w:t>KŞEHİR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5"/>
          <w:szCs w:val="35"/>
          <w:color w:val="C8C8C8"/>
          <w:spacing w:val="0"/>
          <w:w w:val="62"/>
          <w:position w:val="18"/>
        </w:rPr>
        <w:t>!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13" w:after="0" w:line="237" w:lineRule="auto"/>
        <w:ind w:left="616" w:right="3792" w:firstLine="3051"/>
        <w:jc w:val="left"/>
        <w:tabs>
          <w:tab w:pos="3160" w:val="left"/>
          <w:tab w:pos="42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6.189026pt;margin-top:16.030079pt;width:3.767895pt;height:15.5pt;mso-position-horizontal-relative:page;mso-position-vertical-relative:paragraph;z-index:-15402" type="#_x0000_t202" filled="f" stroked="f">
            <v:textbox inset="0,0,0,0">
              <w:txbxContent>
                <w:p>
                  <w:pPr>
                    <w:spacing w:before="0" w:after="0" w:line="310" w:lineRule="exact"/>
                    <w:ind w:right="-87"/>
                    <w:jc w:val="left"/>
                    <w:rPr>
                      <w:rFonts w:ascii="Times New Roman" w:hAnsi="Times New Roman" w:cs="Times New Roman" w:eastAsia="Times New Roman"/>
                      <w:sz w:val="31"/>
                      <w:szCs w:val="3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8E8E8E"/>
                      <w:spacing w:val="0"/>
                      <w:w w:val="73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1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10"/>
          <w:w w:val="102"/>
        </w:rPr>
        <w:t>S</w:t>
      </w:r>
      <w:r>
        <w:rPr>
          <w:rFonts w:ascii="Arial" w:hAnsi="Arial" w:cs="Arial" w:eastAsia="Arial"/>
          <w:sz w:val="20"/>
          <w:szCs w:val="20"/>
          <w:color w:val="3B3B3B"/>
          <w:spacing w:val="4"/>
          <w:w w:val="239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2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2"/>
        </w:rPr>
        <w:t> </w:t>
      </w:r>
      <w:r>
        <w:rPr>
          <w:rFonts w:ascii="Arial" w:hAnsi="Arial" w:cs="Arial" w:eastAsia="Arial"/>
          <w:sz w:val="15"/>
          <w:szCs w:val="15"/>
          <w:color w:val="2A2B2D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2A2B2D"/>
          <w:spacing w:val="-3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A2B2D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A2B2D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1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3"/>
          <w:position w:val="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3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565656"/>
          <w:spacing w:val="0"/>
          <w:w w:val="104"/>
          <w:position w:val="8"/>
        </w:rPr>
        <w:t>BE</w:t>
      </w:r>
      <w:r>
        <w:rPr>
          <w:rFonts w:ascii="Arial" w:hAnsi="Arial" w:cs="Arial" w:eastAsia="Arial"/>
          <w:sz w:val="15"/>
          <w:szCs w:val="15"/>
          <w:color w:val="565656"/>
          <w:spacing w:val="0"/>
          <w:w w:val="105"/>
          <w:position w:val="8"/>
        </w:rPr>
        <w:t>L</w:t>
      </w:r>
      <w:r>
        <w:rPr>
          <w:rFonts w:ascii="Arial" w:hAnsi="Arial" w:cs="Arial" w:eastAsia="Arial"/>
          <w:sz w:val="15"/>
          <w:szCs w:val="15"/>
          <w:color w:val="565656"/>
          <w:spacing w:val="-29"/>
          <w:w w:val="100"/>
          <w:position w:val="8"/>
        </w:rPr>
        <w:t> </w:t>
      </w:r>
      <w:r>
        <w:rPr>
          <w:rFonts w:ascii="Arial" w:hAnsi="Arial" w:cs="Arial" w:eastAsia="Arial"/>
          <w:sz w:val="15"/>
          <w:szCs w:val="15"/>
          <w:color w:val="7C7C7C"/>
          <w:spacing w:val="0"/>
          <w:w w:val="103"/>
          <w:position w:val="8"/>
        </w:rPr>
        <w:t>E</w:t>
      </w:r>
      <w:r>
        <w:rPr>
          <w:rFonts w:ascii="Arial" w:hAnsi="Arial" w:cs="Arial" w:eastAsia="Arial"/>
          <w:sz w:val="15"/>
          <w:szCs w:val="15"/>
          <w:color w:val="7C7C7C"/>
          <w:spacing w:val="10"/>
          <w:w w:val="104"/>
          <w:position w:val="8"/>
        </w:rPr>
        <w:t>D</w:t>
      </w:r>
      <w:r>
        <w:rPr>
          <w:rFonts w:ascii="Arial" w:hAnsi="Arial" w:cs="Arial" w:eastAsia="Arial"/>
          <w:sz w:val="15"/>
          <w:szCs w:val="15"/>
          <w:color w:val="565656"/>
          <w:spacing w:val="5"/>
          <w:w w:val="133"/>
          <w:position w:val="8"/>
        </w:rPr>
        <w:t>I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76"/>
          <w:position w:val="8"/>
        </w:rPr>
        <w:t>Y</w:t>
      </w:r>
      <w:r>
        <w:rPr>
          <w:rFonts w:ascii="Arial" w:hAnsi="Arial" w:cs="Arial" w:eastAsia="Arial"/>
          <w:sz w:val="15"/>
          <w:szCs w:val="15"/>
          <w:color w:val="3B3B3B"/>
          <w:spacing w:val="-25"/>
          <w:w w:val="100"/>
          <w:position w:val="8"/>
        </w:rPr>
        <w:t> </w:t>
      </w:r>
      <w:r>
        <w:rPr>
          <w:rFonts w:ascii="Arial" w:hAnsi="Arial" w:cs="Arial" w:eastAsia="Arial"/>
          <w:sz w:val="15"/>
          <w:szCs w:val="15"/>
          <w:color w:val="696969"/>
          <w:spacing w:val="0"/>
          <w:w w:val="100"/>
          <w:position w:val="8"/>
        </w:rPr>
        <w:t>ESI</w:t>
      </w:r>
      <w:r>
        <w:rPr>
          <w:rFonts w:ascii="Arial" w:hAnsi="Arial" w:cs="Arial" w:eastAsia="Arial"/>
          <w:sz w:val="15"/>
          <w:szCs w:val="15"/>
          <w:color w:val="696969"/>
          <w:spacing w:val="-30"/>
          <w:w w:val="100"/>
          <w:position w:val="8"/>
        </w:rPr>
        <w:t> </w:t>
      </w:r>
      <w:r>
        <w:rPr>
          <w:rFonts w:ascii="Arial" w:hAnsi="Arial" w:cs="Arial" w:eastAsia="Arial"/>
          <w:sz w:val="15"/>
          <w:szCs w:val="15"/>
          <w:color w:val="696969"/>
          <w:spacing w:val="0"/>
          <w:w w:val="100"/>
          <w:position w:val="8"/>
        </w:rPr>
        <w:tab/>
        <w:tab/>
      </w:r>
      <w:r>
        <w:rPr>
          <w:rFonts w:ascii="Arial" w:hAnsi="Arial" w:cs="Arial" w:eastAsia="Arial"/>
          <w:sz w:val="15"/>
          <w:szCs w:val="15"/>
          <w:color w:val="696969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1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2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5" w:right="-20"/>
        <w:jc w:val="left"/>
        <w:tabs>
          <w:tab w:pos="1500" w:val="left"/>
          <w:tab w:pos="3020" w:val="left"/>
          <w:tab w:pos="5400" w:val="left"/>
          <w:tab w:pos="9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w w:val="5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w w:val="55"/>
        </w:rPr>
        <w:t>&gt;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4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7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rihi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6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B2D"/>
          <w:spacing w:val="0"/>
          <w:w w:val="35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2A2B2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8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ldiri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31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1"/>
          <w:w w:val="47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19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53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Tel: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110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45" w:right="-20"/>
        <w:jc w:val="left"/>
        <w:tabs>
          <w:tab w:pos="1500" w:val="left"/>
          <w:tab w:pos="3020" w:val="left"/>
          <w:tab w:pos="4400" w:val="left"/>
          <w:tab w:pos="5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8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7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3"/>
          <w:w w:val="7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2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rihi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B2D"/>
          <w:spacing w:val="0"/>
          <w:w w:val="89"/>
        </w:rPr>
        <w:t>[K</w:t>
      </w:r>
      <w:r>
        <w:rPr>
          <w:rFonts w:ascii="Times New Roman" w:hAnsi="Times New Roman" w:cs="Times New Roman" w:eastAsia="Times New Roman"/>
          <w:sz w:val="19"/>
          <w:szCs w:val="19"/>
          <w:color w:val="2A2B2D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B2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3171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1"/>
          <w:w w:val="47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87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4"/>
        </w:rPr>
        <w:t>il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120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10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116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lOl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49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3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1"/>
          <w:w w:val="89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7" w:lineRule="exact"/>
        <w:ind w:left="125" w:right="-20"/>
        <w:jc w:val="left"/>
        <w:tabs>
          <w:tab w:pos="1500" w:val="left"/>
          <w:tab w:pos="4480" w:val="left"/>
          <w:tab w:pos="7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78"/>
          <w:position w:val="-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78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1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A2B2D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B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B2D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Tüıii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2"/>
          <w:position w:val="-1"/>
        </w:rPr>
        <w:t>şye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0"/>
          <w:w w:val="103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6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97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69"/>
          <w:position w:val="-1"/>
        </w:rPr>
        <w:t>ıı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ıııı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7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0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10"/>
          <w:w w:val="108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5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ktri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  <w:position w:val="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9" w:lineRule="exact"/>
        <w:ind w:left="125" w:right="-20"/>
        <w:jc w:val="left"/>
        <w:tabs>
          <w:tab w:pos="3480" w:val="left"/>
          <w:tab w:pos="6620" w:val="left"/>
          <w:tab w:pos="1122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w w:val="73"/>
        </w:rPr>
        <w:t>!Y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B3B3B"/>
          <w:spacing w:val="0"/>
          <w:w w:val="51"/>
        </w:rPr>
        <w:t>t</w:t>
      </w:r>
      <w:r>
        <w:rPr>
          <w:rFonts w:ascii="Times New Roman" w:hAnsi="Times New Roman" w:cs="Times New Roman" w:eastAsia="Times New Roman"/>
          <w:sz w:val="27"/>
          <w:szCs w:val="27"/>
          <w:color w:val="3B3B3B"/>
          <w:spacing w:val="0"/>
          <w:w w:val="5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B3B3B"/>
          <w:spacing w:val="16"/>
          <w:w w:val="5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49"/>
        </w:rPr>
        <w:t>e: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</w:r>
      <w:r>
        <w:rPr>
          <w:rFonts w:ascii="Arial" w:hAnsi="Arial" w:cs="Arial" w:eastAsia="Arial"/>
          <w:sz w:val="25"/>
          <w:szCs w:val="25"/>
          <w:color w:val="565656"/>
          <w:spacing w:val="0"/>
          <w:w w:val="60"/>
          <w:position w:val="2"/>
        </w:rPr>
        <w:t>I</w:t>
      </w:r>
      <w:r>
        <w:rPr>
          <w:rFonts w:ascii="Arial" w:hAnsi="Arial" w:cs="Arial" w:eastAsia="Arial"/>
          <w:sz w:val="25"/>
          <w:szCs w:val="25"/>
          <w:color w:val="565656"/>
          <w:spacing w:val="4"/>
          <w:w w:val="60"/>
          <w:position w:val="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  <w:position w:val="2"/>
        </w:rPr>
        <w:t>apını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kli: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7"/>
          <w:position w:val="-5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97"/>
          <w:position w:val="-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7"/>
          <w:position w:val="-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5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  <w:position w:val="-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100"/>
          <w:position w:val="-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5"/>
        </w:rPr>
        <w:t>kli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5"/>
        </w:rPr>
        <w:t>Büro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5"/>
        </w:rPr>
      </w:r>
      <w:r>
        <w:rPr>
          <w:rFonts w:ascii="Arial" w:hAnsi="Arial" w:cs="Arial" w:eastAsia="Arial"/>
          <w:sz w:val="21"/>
          <w:szCs w:val="21"/>
          <w:color w:val="C8C8C8"/>
          <w:spacing w:val="0"/>
          <w:w w:val="102"/>
          <w:position w:val="4"/>
        </w:rPr>
        <w:t>ı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56" w:lineRule="exact"/>
        <w:ind w:left="3519" w:right="-20"/>
        <w:jc w:val="left"/>
        <w:tabs>
          <w:tab w:pos="1122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4.65303pt;margin-top:2.201843pt;width:32.977669pt;height:24pt;mso-position-horizontal-relative:page;mso-position-vertical-relative:paragraph;z-index:-15400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565656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65656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65656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B3B3B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B3B3B"/>
          <w:w w:val="79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9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6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8"/>
        </w:rPr>
        <w:t>on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rn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8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agi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87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B2D"/>
          <w:spacing w:val="0"/>
          <w:w w:val="74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A2B2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8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1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9"/>
          <w:w w:val="81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u w:val="single" w:color="000000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C8C8C8"/>
          <w:spacing w:val="0"/>
          <w:w w:val="154"/>
          <w:position w:val="5"/>
        </w:rPr>
        <w:t>ı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316" w:lineRule="exact"/>
        <w:ind w:left="3857" w:right="-20"/>
        <w:jc w:val="left"/>
        <w:tabs>
          <w:tab w:pos="5420" w:val="left"/>
          <w:tab w:pos="5900" w:val="left"/>
          <w:tab w:pos="6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-2"/>
        </w:rPr>
        <w:t>X</w:t>
      </w:r>
      <w:r>
        <w:rPr>
          <w:rFonts w:ascii="Arial" w:hAnsi="Arial" w:cs="Arial" w:eastAsia="Arial"/>
          <w:sz w:val="19"/>
          <w:szCs w:val="19"/>
          <w:color w:val="3B3B3B"/>
          <w:spacing w:val="-45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-2"/>
        </w:rPr>
      </w:r>
      <w:r>
        <w:rPr>
          <w:rFonts w:ascii="Arial" w:hAnsi="Arial" w:cs="Arial" w:eastAsia="Arial"/>
          <w:sz w:val="35"/>
          <w:szCs w:val="35"/>
          <w:color w:val="AFAFAF"/>
          <w:spacing w:val="0"/>
          <w:w w:val="56"/>
          <w:position w:val="-2"/>
        </w:rPr>
        <w:t>i</w:t>
      </w:r>
      <w:r>
        <w:rPr>
          <w:rFonts w:ascii="Arial" w:hAnsi="Arial" w:cs="Arial" w:eastAsia="Arial"/>
          <w:sz w:val="35"/>
          <w:szCs w:val="35"/>
          <w:color w:val="AFAFAF"/>
          <w:spacing w:val="-50"/>
          <w:w w:val="56"/>
          <w:position w:val="-2"/>
        </w:rPr>
        <w:t> </w:t>
      </w:r>
      <w:r>
        <w:rPr>
          <w:rFonts w:ascii="Arial" w:hAnsi="Arial" w:cs="Arial" w:eastAsia="Arial"/>
          <w:sz w:val="35"/>
          <w:szCs w:val="35"/>
          <w:color w:val="AFAFAF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5"/>
          <w:szCs w:val="35"/>
          <w:color w:val="AFAFA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6"/>
          <w:position w:val="-2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4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4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4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4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  <w:position w:val="4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5"/>
          <w:position w:val="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15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  <w:position w:val="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4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4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8" w:lineRule="exact"/>
        <w:ind w:left="125" w:right="-20"/>
        <w:jc w:val="left"/>
        <w:tabs>
          <w:tab w:pos="2000" w:val="left"/>
          <w:tab w:pos="5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565656"/>
          <w:w w:val="55"/>
          <w:position w:val="1"/>
        </w:rPr>
        <w:t>l</w:t>
      </w:r>
      <w:r>
        <w:rPr>
          <w:rFonts w:ascii="Arial" w:hAnsi="Arial" w:cs="Arial" w:eastAsia="Arial"/>
          <w:sz w:val="30"/>
          <w:szCs w:val="30"/>
          <w:color w:val="565656"/>
          <w:spacing w:val="3"/>
          <w:w w:val="55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1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3"/>
          <w:w w:val="13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6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12"/>
          <w:w w:val="106"/>
          <w:position w:val="1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  <w:position w:val="1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Tınaz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TUNCER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3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6"/>
          <w:position w:val="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97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3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103"/>
          <w:position w:val="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A2B2D"/>
          <w:spacing w:val="0"/>
          <w:w w:val="6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B2D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5"/>
          <w:position w:val="2"/>
        </w:rPr>
        <w:t>Ün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54"/>
          <w:position w:val="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2"/>
        </w:rPr>
        <w:t>tı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Tekni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Rulma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2"/>
        </w:rPr>
        <w:t>A.Ş.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1" w:after="0" w:line="215" w:lineRule="exact"/>
        <w:ind w:left="20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3"/>
          <w:position w:val="-1"/>
        </w:rPr>
        <w:t>Ça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4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Yene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2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-1"/>
        </w:rPr>
        <w:t>MiRTAŞ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left="2029" w:right="-20"/>
        <w:jc w:val="left"/>
        <w:tabs>
          <w:tab w:pos="458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8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207"/>
        </w:rPr>
        <w:t>ı</w:t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5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1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8"/>
          <w:position w:val="1"/>
        </w:rPr>
        <w:t>Varış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8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8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108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8"/>
          <w:position w:val="1"/>
        </w:rPr>
        <w:t>ti: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2"/>
          <w:w w:val="10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8"/>
          <w:position w:val="1"/>
        </w:rPr>
        <w:t>19:16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125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Plakas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0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45" w:right="-20"/>
        <w:jc w:val="left"/>
        <w:tabs>
          <w:tab w:pos="4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9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2"/>
          <w:w w:val="65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9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6"/>
          <w:w w:val="11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tri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  <w:position w:val="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5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9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573" w:right="464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B2D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B2D"/>
          <w:spacing w:val="9"/>
          <w:w w:val="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67" w:lineRule="auto"/>
        <w:ind w:left="2039" w:right="4272" w:firstLine="2542"/>
        <w:jc w:val="left"/>
        <w:tabs>
          <w:tab w:pos="4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8"/>
        </w:rPr>
        <w:t>nuıi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10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6"/>
        </w:rPr>
        <w:t>t-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97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9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onel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45" w:right="-20"/>
        <w:jc w:val="left"/>
        <w:tabs>
          <w:tab w:pos="2020" w:val="left"/>
          <w:tab w:pos="458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8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9"/>
          <w:w w:val="8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rdımcı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Ekip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406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w w:val="6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"/>
          <w:w w:val="6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94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6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1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91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  <w:position w:val="1"/>
        </w:rPr>
        <w:t>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2029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18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21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</w:rPr>
        <w:t>14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196" w:lineRule="exact"/>
        <w:ind w:left="20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9.968994pt;margin-top:8.976857pt;width:4.53726pt;height:31.5pt;mso-position-horizontal-relative:page;mso-position-vertical-relative:paragraph;z-index:-15401" type="#_x0000_t202" filled="f" stroked="f">
            <v:textbox inset="0,0,0,0">
              <w:txbxContent>
                <w:p>
                  <w:pPr>
                    <w:spacing w:before="0" w:after="0" w:line="630" w:lineRule="exact"/>
                    <w:ind w:right="-135"/>
                    <w:jc w:val="left"/>
                    <w:rPr>
                      <w:rFonts w:ascii="Arial" w:hAnsi="Arial" w:cs="Arial" w:eastAsia="Arial"/>
                      <w:sz w:val="63"/>
                      <w:szCs w:val="63"/>
                    </w:rPr>
                  </w:pPr>
                  <w:rPr/>
                  <w:r>
                    <w:rPr>
                      <w:rFonts w:ascii="Arial" w:hAnsi="Arial" w:cs="Arial" w:eastAsia="Arial"/>
                      <w:sz w:val="63"/>
                      <w:szCs w:val="63"/>
                      <w:color w:val="C8C8C8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63"/>
                      <w:szCs w:val="6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8"/>
          <w:w w:val="100"/>
          <w:position w:val="-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Soyad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-2"/>
        </w:rPr>
        <w:t>AKBULUT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9" w:lineRule="exact"/>
        <w:ind w:left="125"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playm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100"/>
          <w:position w:val="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rüldüğü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</w:r>
      <w:r>
        <w:rPr>
          <w:rFonts w:ascii="Arial" w:hAnsi="Arial" w:cs="Arial" w:eastAsia="Arial"/>
          <w:sz w:val="30"/>
          <w:szCs w:val="30"/>
          <w:color w:val="3B3B3B"/>
          <w:spacing w:val="0"/>
          <w:w w:val="57"/>
          <w:position w:val="1"/>
        </w:rPr>
        <w:t>l</w:t>
      </w:r>
      <w:r>
        <w:rPr>
          <w:rFonts w:ascii="Arial" w:hAnsi="Arial" w:cs="Arial" w:eastAsia="Arial"/>
          <w:sz w:val="30"/>
          <w:szCs w:val="30"/>
          <w:color w:val="3B3B3B"/>
          <w:spacing w:val="3"/>
          <w:w w:val="57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8"/>
          <w:position w:val="1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şekil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yanınakda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left="1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195" w:lineRule="exact"/>
        <w:ind w:left="4546" w:right="402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-2"/>
        </w:rPr>
        <w:t>söndürücii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5" w:lineRule="exact"/>
        <w:ind w:left="125" w:right="-20"/>
        <w:jc w:val="left"/>
        <w:tabs>
          <w:tab w:pos="2060" w:val="left"/>
          <w:tab w:pos="6500" w:val="left"/>
          <w:tab w:pos="8080" w:val="left"/>
          <w:tab w:pos="11240" w:val="left"/>
        </w:tabs>
        <w:rPr>
          <w:rFonts w:ascii="Arial" w:hAnsi="Arial" w:cs="Arial" w:eastAsia="Arial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3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91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3"/>
        </w:rPr>
        <w:t>Kimyevi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91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3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3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söndürnıe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5"/>
          <w:position w:val="0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91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4"/>
          <w:position w:val="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pük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9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9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6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76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"/>
          <w:w w:val="106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16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00"/>
          <w:position w:val="0"/>
        </w:rPr>
      </w:r>
      <w:r>
        <w:rPr>
          <w:rFonts w:ascii="Arial" w:hAnsi="Arial" w:cs="Arial" w:eastAsia="Arial"/>
          <w:sz w:val="32"/>
          <w:szCs w:val="32"/>
          <w:color w:val="C8C8C8"/>
          <w:spacing w:val="0"/>
          <w:w w:val="67"/>
          <w:position w:val="-2"/>
        </w:rPr>
        <w:t>ı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242" w:lineRule="exact"/>
        <w:ind w:left="2034" w:right="-20"/>
        <w:jc w:val="left"/>
        <w:tabs>
          <w:tab w:pos="8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  <w:position w:val="7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88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7"/>
        </w:rPr>
        <w:t>yapıldı.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-1"/>
        </w:rPr>
        <w:t>Kg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20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isatı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6"/>
          <w:w w:val="105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lanma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büro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tozlanma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suret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125" w:right="-20"/>
        <w:jc w:val="left"/>
        <w:tabs>
          <w:tab w:pos="2060" w:val="left"/>
          <w:tab w:pos="1124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Eşyad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3500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1500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dir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</w:r>
      <w:r>
        <w:rPr>
          <w:rFonts w:ascii="Arial" w:hAnsi="Arial" w:cs="Arial" w:eastAsia="Arial"/>
          <w:sz w:val="14"/>
          <w:szCs w:val="14"/>
          <w:color w:val="C8C8C8"/>
          <w:spacing w:val="0"/>
          <w:w w:val="52"/>
          <w:position w:val="2"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45" w:right="-20"/>
        <w:jc w:val="left"/>
        <w:tabs>
          <w:tab w:pos="1124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C8C8C8"/>
          <w:spacing w:val="0"/>
          <w:w w:val="52"/>
          <w:position w:val="-6"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4" w:lineRule="auto"/>
        <w:ind w:left="112" w:right="135" w:firstLine="1885"/>
        <w:jc w:val="right"/>
        <w:tabs>
          <w:tab w:pos="1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7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9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96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8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6"/>
        </w:rPr>
        <w:t>tın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9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12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55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bürod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yangmı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büroy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girişi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</w:rPr>
        <w:t>ın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2"/>
        </w:rPr>
        <w:t>ak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1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C8C8C8"/>
          <w:spacing w:val="0"/>
          <w:w w:val="7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C8C8C8"/>
          <w:spacing w:val="0"/>
          <w:w w:val="7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5"/>
        </w:rPr>
        <w:t>bö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52"/>
        </w:rPr>
        <w:t>i.l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prizine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takılı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kabloları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ısınara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yapması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çıktıgı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9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5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"/>
          <w:w w:val="10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E8E8E"/>
          <w:spacing w:val="0"/>
          <w:w w:val="2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auto"/>
        <w:ind w:left="20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88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4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8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D"/>
          <w:spacing w:val="0"/>
          <w:w w:val="100"/>
        </w:rPr>
        <w:t>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62" w:lineRule="auto"/>
        <w:ind w:left="125" w:right="4136"/>
        <w:jc w:val="left"/>
        <w:tabs>
          <w:tab w:pos="202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9.968994pt;margin-top:21.028254pt;width:3.74504pt;height:26pt;mso-position-horizontal-relative:page;mso-position-vertical-relative:paragraph;z-index:-15399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C8C8C8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igoıialı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jg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1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9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10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1"/>
          <w:w w:val="47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6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4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59"/>
        </w:rPr>
        <w:t>V..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ııç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9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9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8"/>
        </w:rPr>
        <w:t>eç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6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6"/>
          <w:w w:val="10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52" w:lineRule="auto"/>
        <w:ind w:left="125" w:right="6648"/>
        <w:jc w:val="left"/>
        <w:tabs>
          <w:tab w:pos="460" w:val="left"/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696969"/>
          <w:spacing w:val="0"/>
          <w:w w:val="100"/>
          <w:position w:val="1"/>
        </w:rPr>
        <w:t>i'</w:t>
      </w:r>
      <w:r>
        <w:rPr>
          <w:rFonts w:ascii="Arial" w:hAnsi="Arial" w:cs="Arial" w:eastAsia="Arial"/>
          <w:sz w:val="17"/>
          <w:szCs w:val="17"/>
          <w:color w:val="696969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69696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7"/>
          <w:szCs w:val="17"/>
          <w:color w:val="69696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.s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6"/>
          <w:position w:val="0"/>
        </w:rPr>
        <w:t>Kim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İş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çalışanlarına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0"/>
        </w:rPr>
        <w:t>edild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3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93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eslim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"/>
          <w:w w:val="9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  <w:position w:val="0"/>
        </w:rPr>
        <w:t>dil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9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0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A2B2D"/>
          <w:spacing w:val="0"/>
          <w:w w:val="5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149" w:right="-20"/>
        <w:jc w:val="left"/>
        <w:tabs>
          <w:tab w:pos="2020" w:val="left"/>
          <w:tab w:pos="5920" w:val="left"/>
          <w:tab w:pos="1124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7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D"/>
          <w:spacing w:val="0"/>
          <w:w w:val="82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A2B2D"/>
          <w:spacing w:val="0"/>
          <w:w w:val="82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A2B2D"/>
          <w:spacing w:val="18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16.0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017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76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0"/>
          <w:w w:val="7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:20:05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Arial" w:hAnsi="Arial" w:cs="Arial" w:eastAsia="Arial"/>
          <w:sz w:val="31"/>
          <w:szCs w:val="31"/>
          <w:color w:val="C8C8C8"/>
          <w:spacing w:val="0"/>
          <w:w w:val="51"/>
          <w:position w:val="-2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360" w:lineRule="exact"/>
        <w:ind w:left="230" w:right="-20"/>
        <w:jc w:val="left"/>
        <w:tabs>
          <w:tab w:pos="900" w:val="left"/>
          <w:tab w:pos="1400" w:val="left"/>
          <w:tab w:pos="8520" w:val="left"/>
          <w:tab w:pos="1124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5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5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3"/>
          <w:position w:val="1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D"/>
          <w:spacing w:val="0"/>
          <w:w w:val="99"/>
          <w:position w:val="1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B2D"/>
          <w:spacing w:val="0"/>
          <w:w w:val="100"/>
          <w:position w:val="1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A2B2D"/>
          <w:spacing w:val="-34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0"/>
          <w:position w:val="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100"/>
          <w:position w:val="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  <w:position w:val="1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07"/>
          <w:position w:val="1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37"/>
          <w:position w:val="1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-1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2"/>
          <w:position w:val="10"/>
        </w:rPr>
        <w:t>Ça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4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7"/>
          <w:position w:val="10"/>
        </w:rPr>
        <w:t>ın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8"/>
          <w:position w:val="1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9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77"/>
          <w:position w:val="1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6"/>
          <w:position w:val="1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66"/>
          <w:position w:val="1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66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66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0"/>
        </w:rPr>
        <w:t>Gmb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6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9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  <w:position w:val="1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6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1"/>
        </w:rPr>
      </w:r>
      <w:r>
        <w:rPr>
          <w:rFonts w:ascii="Arial" w:hAnsi="Arial" w:cs="Arial" w:eastAsia="Arial"/>
          <w:sz w:val="36"/>
          <w:szCs w:val="36"/>
          <w:color w:val="C8C8C8"/>
          <w:spacing w:val="-81"/>
          <w:w w:val="52"/>
          <w:position w:val="0"/>
        </w:rPr>
        <w:t>.</w:t>
      </w:r>
      <w:r>
        <w:rPr>
          <w:rFonts w:ascii="Arial" w:hAnsi="Arial" w:cs="Arial" w:eastAsia="Arial"/>
          <w:sz w:val="20"/>
          <w:szCs w:val="20"/>
          <w:color w:val="C8C8C8"/>
          <w:spacing w:val="0"/>
          <w:w w:val="86"/>
          <w:position w:val="11"/>
        </w:rPr>
        <w:t>!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60" w:bottom="280" w:left="360" w:right="100"/>
        </w:sectPr>
      </w:pPr>
      <w:rPr/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14" w:lineRule="exact"/>
        <w:ind w:left="2177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-1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  <w:position w:val="-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100"/>
          <w:cols w:num="2" w:equalWidth="0">
            <w:col w:w="3798" w:space="906"/>
            <w:col w:w="6756"/>
          </w:cols>
        </w:sectPr>
      </w:pPr>
      <w:rPr/>
    </w:p>
    <w:p>
      <w:pPr>
        <w:spacing w:before="0" w:after="0" w:line="369" w:lineRule="exact"/>
        <w:ind w:left="421" w:right="-20"/>
        <w:jc w:val="left"/>
        <w:tabs>
          <w:tab w:pos="4920" w:val="left"/>
          <w:tab w:pos="8720" w:val="left"/>
          <w:tab w:pos="9200" w:val="left"/>
        </w:tabs>
        <w:rPr>
          <w:rFonts w:ascii="Arial" w:hAnsi="Arial" w:cs="Arial" w:eastAsia="Arial"/>
          <w:sz w:val="38"/>
          <w:szCs w:val="3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5.142914pt;margin-top:18.4272pt;width:25.41637pt;height:44pt;mso-position-horizontal-relative:page;mso-position-vertical-relative:paragraph;z-index:-15397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1D2356"/>
                      <w:spacing w:val="0"/>
                      <w:w w:val="100"/>
                      <w:position w:val="-10"/>
                    </w:rPr>
                    <w:t>'/,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1D2356"/>
                      <w:spacing w:val="24"/>
                      <w:w w:val="100"/>
                      <w:position w:val="-10"/>
                    </w:rPr>
                    <w:t> 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2A3175"/>
                      <w:spacing w:val="0"/>
                      <w:w w:val="50"/>
                      <w:i/>
                      <w:position w:val="-1"/>
                    </w:rPr>
                    <w:t>V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2A2B2D"/>
          <w:spacing w:val="0"/>
          <w:w w:val="100"/>
          <w:position w:val="-1"/>
        </w:rPr>
        <w:t>'ü</w:t>
      </w:r>
      <w:r>
        <w:rPr>
          <w:rFonts w:ascii="Arial" w:hAnsi="Arial" w:cs="Arial" w:eastAsia="Arial"/>
          <w:sz w:val="18"/>
          <w:szCs w:val="18"/>
          <w:color w:val="2A2B2D"/>
          <w:spacing w:val="-16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2A2B2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8"/>
          <w:szCs w:val="18"/>
          <w:color w:val="2A2B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0"/>
        </w:rPr>
        <w:t>Amiri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0"/>
        </w:rPr>
      </w:r>
      <w:r>
        <w:rPr>
          <w:rFonts w:ascii="Arial" w:hAnsi="Arial" w:cs="Arial" w:eastAsia="Arial"/>
          <w:sz w:val="39"/>
          <w:szCs w:val="39"/>
          <w:color w:val="565656"/>
          <w:spacing w:val="0"/>
          <w:w w:val="100"/>
          <w:i/>
          <w:position w:val="-8"/>
        </w:rPr>
        <w:t>ı/</w:t>
      </w:r>
      <w:r>
        <w:rPr>
          <w:rFonts w:ascii="Arial" w:hAnsi="Arial" w:cs="Arial" w:eastAsia="Arial"/>
          <w:sz w:val="39"/>
          <w:szCs w:val="39"/>
          <w:color w:val="565656"/>
          <w:spacing w:val="-102"/>
          <w:w w:val="100"/>
          <w:i/>
          <w:position w:val="-8"/>
        </w:rPr>
        <w:t> </w:t>
      </w:r>
      <w:r>
        <w:rPr>
          <w:rFonts w:ascii="Arial" w:hAnsi="Arial" w:cs="Arial" w:eastAsia="Arial"/>
          <w:sz w:val="39"/>
          <w:szCs w:val="39"/>
          <w:color w:val="565656"/>
          <w:spacing w:val="0"/>
          <w:w w:val="100"/>
          <w:i/>
          <w:position w:val="-8"/>
        </w:rPr>
        <w:tab/>
      </w:r>
      <w:r>
        <w:rPr>
          <w:rFonts w:ascii="Arial" w:hAnsi="Arial" w:cs="Arial" w:eastAsia="Arial"/>
          <w:sz w:val="39"/>
          <w:szCs w:val="39"/>
          <w:color w:val="565656"/>
          <w:spacing w:val="0"/>
          <w:w w:val="100"/>
          <w:i/>
          <w:position w:val="-8"/>
        </w:rPr>
      </w:r>
      <w:r>
        <w:rPr>
          <w:rFonts w:ascii="Arial" w:hAnsi="Arial" w:cs="Arial" w:eastAsia="Arial"/>
          <w:sz w:val="45"/>
          <w:szCs w:val="45"/>
          <w:color w:val="3B3B3B"/>
          <w:spacing w:val="0"/>
          <w:w w:val="46"/>
          <w:position w:val="-8"/>
        </w:rPr>
        <w:t>Yo</w:t>
      </w:r>
      <w:r>
        <w:rPr>
          <w:rFonts w:ascii="Arial" w:hAnsi="Arial" w:cs="Arial" w:eastAsia="Arial"/>
          <w:sz w:val="45"/>
          <w:szCs w:val="45"/>
          <w:color w:val="3B3B3B"/>
          <w:spacing w:val="-87"/>
          <w:w w:val="100"/>
          <w:position w:val="-8"/>
        </w:rPr>
        <w:t> </w:t>
      </w:r>
      <w:r>
        <w:rPr>
          <w:rFonts w:ascii="Arial" w:hAnsi="Arial" w:cs="Arial" w:eastAsia="Arial"/>
          <w:sz w:val="38"/>
          <w:szCs w:val="38"/>
          <w:color w:val="3B3B3B"/>
          <w:spacing w:val="0"/>
          <w:w w:val="61"/>
          <w:i/>
          <w:position w:val="-8"/>
        </w:rPr>
        <w:t>fm1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100"/>
        </w:sectPr>
      </w:pPr>
      <w:rPr/>
    </w:p>
    <w:p>
      <w:pPr>
        <w:spacing w:before="12" w:after="0" w:line="135" w:lineRule="exact"/>
        <w:ind w:left="463" w:right="-20"/>
        <w:jc w:val="left"/>
        <w:rPr>
          <w:rFonts w:ascii="Arial" w:hAnsi="Arial" w:cs="Arial" w:eastAsia="Arial"/>
          <w:sz w:val="12"/>
          <w:szCs w:val="1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7.839584pt;margin-top:5.729863pt;width:6.030214pt;height:31pt;mso-position-horizontal-relative:page;mso-position-vertical-relative:paragraph;z-index:-15398" type="#_x0000_t202" filled="f" stroked="f">
            <v:textbox inset="0,0,0,0">
              <w:txbxContent>
                <w:p>
                  <w:pPr>
                    <w:spacing w:before="0" w:after="0" w:line="620" w:lineRule="exact"/>
                    <w:ind w:right="-133"/>
                    <w:jc w:val="left"/>
                    <w:rPr>
                      <w:rFonts w:ascii="Arial" w:hAnsi="Arial" w:cs="Arial" w:eastAsia="Arial"/>
                      <w:sz w:val="62"/>
                      <w:szCs w:val="62"/>
                    </w:rPr>
                  </w:pPr>
                  <w:rPr/>
                  <w:r>
                    <w:rPr>
                      <w:rFonts w:ascii="Arial" w:hAnsi="Arial" w:cs="Arial" w:eastAsia="Arial"/>
                      <w:sz w:val="62"/>
                      <w:szCs w:val="62"/>
                      <w:color w:val="3B3B3B"/>
                      <w:spacing w:val="-46"/>
                      <w:w w:val="52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62"/>
                      <w:szCs w:val="62"/>
                      <w:color w:val="3B3B3B"/>
                      <w:spacing w:val="-181"/>
                      <w:w w:val="52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62"/>
                      <w:szCs w:val="6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2"/>
          <w:szCs w:val="12"/>
          <w:color w:val="3B3B3B"/>
          <w:spacing w:val="0"/>
          <w:w w:val="100"/>
        </w:rPr>
        <w:t>;&gt;..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0" w:after="0" w:line="262" w:lineRule="exact"/>
        <w:ind w:left="440" w:right="-79"/>
        <w:jc w:val="left"/>
        <w:tabs>
          <w:tab w:pos="224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Arial" w:hAnsi="Arial" w:cs="Arial" w:eastAsia="Arial"/>
          <w:sz w:val="15"/>
          <w:szCs w:val="15"/>
          <w:color w:val="3B3B3B"/>
          <w:spacing w:val="0"/>
          <w:w w:val="51"/>
          <w:position w:val="-2"/>
        </w:rPr>
        <w:t>..</w:t>
      </w:r>
      <w:r>
        <w:rPr>
          <w:rFonts w:ascii="Arial" w:hAnsi="Arial" w:cs="Arial" w:eastAsia="Arial"/>
          <w:sz w:val="15"/>
          <w:szCs w:val="15"/>
          <w:color w:val="3B3B3B"/>
          <w:spacing w:val="-1"/>
          <w:w w:val="51"/>
          <w:position w:val="-2"/>
        </w:rPr>
        <w:t>.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51"/>
          <w:position w:val="-2"/>
        </w:rPr>
        <w:t>..,</w:t>
      </w:r>
      <w:r>
        <w:rPr>
          <w:rFonts w:ascii="Arial" w:hAnsi="Arial" w:cs="Arial" w:eastAsia="Arial"/>
          <w:sz w:val="15"/>
          <w:szCs w:val="15"/>
          <w:color w:val="3B3B3B"/>
          <w:spacing w:val="-19"/>
          <w:w w:val="51"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6"/>
          <w:szCs w:val="26"/>
          <w:color w:val="2A2B2D"/>
          <w:spacing w:val="0"/>
          <w:w w:val="100"/>
          <w:position w:val="0"/>
        </w:rPr>
        <w:t>Murac</w:t>
      </w:r>
      <w:r>
        <w:rPr>
          <w:rFonts w:ascii="Times New Roman" w:hAnsi="Times New Roman" w:cs="Times New Roman" w:eastAsia="Times New Roman"/>
          <w:sz w:val="26"/>
          <w:szCs w:val="26"/>
          <w:color w:val="2A2B2D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2A2B2D"/>
          <w:spacing w:val="0"/>
          <w:w w:val="100"/>
          <w:position w:val="0"/>
        </w:rPr>
        <w:t>Il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34" w:after="0" w:line="221" w:lineRule="exact"/>
        <w:ind w:right="136"/>
        <w:jc w:val="righ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2A2B2D"/>
          <w:spacing w:val="0"/>
          <w:w w:val="116"/>
          <w:position w:val="-2"/>
        </w:rPr>
        <w:t>Merke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right="366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A2B2D"/>
          <w:spacing w:val="0"/>
          <w:w w:val="104"/>
          <w:position w:val="1"/>
        </w:rPr>
        <w:t>3.Posta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93" w:right="600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2A2B2D"/>
          <w:spacing w:val="0"/>
          <w:w w:val="51"/>
        </w:rPr>
        <w:t>.....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39" w:after="0" w:line="240" w:lineRule="auto"/>
        <w:ind w:left="-43" w:right="361"/>
        <w:jc w:val="center"/>
        <w:tabs>
          <w:tab w:pos="42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2A2B2D"/>
          <w:spacing w:val="-5"/>
          <w:w w:val="88"/>
        </w:rPr>
        <w:t>r</w:t>
      </w:r>
      <w:r>
        <w:rPr>
          <w:rFonts w:ascii="Times New Roman" w:hAnsi="Times New Roman" w:cs="Times New Roman" w:eastAsia="Times New Roman"/>
          <w:sz w:val="31"/>
          <w:szCs w:val="31"/>
          <w:color w:val="1D2356"/>
          <w:spacing w:val="0"/>
          <w:w w:val="21"/>
        </w:rPr>
        <w:t>J</w:t>
      </w:r>
      <w:r>
        <w:rPr>
          <w:rFonts w:ascii="Times New Roman" w:hAnsi="Times New Roman" w:cs="Times New Roman" w:eastAsia="Times New Roman"/>
          <w:sz w:val="31"/>
          <w:szCs w:val="31"/>
          <w:color w:val="1D235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A2B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4"/>
          <w:szCs w:val="24"/>
          <w:color w:val="2A2B2D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A2B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2A2B2D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2A2B2D"/>
          <w:spacing w:val="0"/>
          <w:w w:val="135"/>
          <w:position w:val="1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30" w:lineRule="exact"/>
        <w:ind w:right="162"/>
        <w:jc w:val="right"/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0.378571pt;margin-top:6.517096pt;width:307.032051pt;height:19.940992pt;mso-position-horizontal-relative:page;mso-position-vertical-relative:paragraph;z-index:-15396" type="#_x0000_t202" filled="f" stroked="f">
            <v:textbox inset="0,0,0,0">
              <w:txbxContent>
                <w:p>
                  <w:pPr>
                    <w:spacing w:before="0" w:after="0" w:line="399" w:lineRule="exact"/>
                    <w:ind w:right="-100"/>
                    <w:jc w:val="left"/>
                    <w:tabs>
                      <w:tab w:pos="6080" w:val="left"/>
                    </w:tabs>
                    <w:rPr>
                      <w:rFonts w:ascii="Times New Roman" w:hAnsi="Times New Roman" w:cs="Times New Roman" w:eastAsia="Times New Roman"/>
                      <w:sz w:val="23"/>
                      <w:szCs w:val="2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2A3175"/>
                      <w:spacing w:val="0"/>
                      <w:w w:val="52"/>
                      <w:i/>
                      <w:position w:val="-1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2A3175"/>
                      <w:spacing w:val="0"/>
                      <w:w w:val="100"/>
                      <w:i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2A3175"/>
                      <w:spacing w:val="0"/>
                      <w:w w:val="100"/>
                      <w:i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8E8E8E"/>
                      <w:spacing w:val="0"/>
                      <w:w w:val="105"/>
                      <w:position w:val="13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5"/>
          <w:i/>
          <w:position w:val="-4"/>
        </w:rPr>
        <w:t>ri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right="1345"/>
        <w:jc w:val="right"/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8.603516pt;margin-top:-3.828558pt;width:5.56270pt;height:55pt;mso-position-horizontal-relative:page;mso-position-vertical-relative:paragraph;z-index:-15395" type="#_x0000_t202" filled="f" stroked="f">
            <v:textbox inset="0,0,0,0">
              <w:txbxContent>
                <w:p>
                  <w:pPr>
                    <w:spacing w:before="0" w:after="0" w:line="1100" w:lineRule="exact"/>
                    <w:ind w:right="-205"/>
                    <w:jc w:val="left"/>
                    <w:rPr>
                      <w:rFonts w:ascii="Times New Roman" w:hAnsi="Times New Roman" w:cs="Times New Roman" w:eastAsia="Times New Roman"/>
                      <w:sz w:val="110"/>
                      <w:szCs w:val="11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0"/>
                      <w:szCs w:val="110"/>
                      <w:color w:val="565656"/>
                      <w:spacing w:val="0"/>
                      <w:w w:val="26"/>
                      <w:position w:val="-1"/>
                    </w:rPr>
                    <w:t>ş</w:t>
                  </w:r>
                  <w:r>
                    <w:rPr>
                      <w:rFonts w:ascii="Times New Roman" w:hAnsi="Times New Roman" w:cs="Times New Roman" w:eastAsia="Times New Roman"/>
                      <w:sz w:val="110"/>
                      <w:szCs w:val="11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696969"/>
          <w:spacing w:val="0"/>
          <w:w w:val="164"/>
        </w:rPr>
        <w:t>..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85" w:after="0" w:line="293" w:lineRule="exact"/>
        <w:ind w:right="1429"/>
        <w:jc w:val="righ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18"/>
          <w:szCs w:val="18"/>
          <w:color w:val="AFAFAF"/>
          <w:w w:val="105"/>
          <w:position w:val="2"/>
        </w:rPr>
        <w:t>.</w:t>
      </w:r>
      <w:r>
        <w:rPr>
          <w:rFonts w:ascii="Arial" w:hAnsi="Arial" w:cs="Arial" w:eastAsia="Arial"/>
          <w:sz w:val="18"/>
          <w:szCs w:val="18"/>
          <w:color w:val="AFAFAF"/>
          <w:spacing w:val="-36"/>
          <w:w w:val="100"/>
          <w:position w:val="2"/>
        </w:rPr>
        <w:t> </w:t>
      </w:r>
      <w:r>
        <w:rPr>
          <w:rFonts w:ascii="Arial" w:hAnsi="Arial" w:cs="Arial" w:eastAsia="Arial"/>
          <w:sz w:val="32"/>
          <w:szCs w:val="32"/>
          <w:color w:val="C8C8C8"/>
          <w:spacing w:val="0"/>
          <w:w w:val="88"/>
          <w:position w:val="-7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38" w:lineRule="exac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B3B3B"/>
          <w:spacing w:val="1"/>
          <w:w w:val="79"/>
          <w:position w:val="-14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565656"/>
          <w:spacing w:val="-31"/>
          <w:w w:val="117"/>
          <w:position w:val="-14"/>
        </w:rPr>
        <w:t>•</w:t>
      </w:r>
      <w:r>
        <w:rPr>
          <w:rFonts w:ascii="Times New Roman" w:hAnsi="Times New Roman" w:cs="Times New Roman" w:eastAsia="Times New Roman"/>
          <w:sz w:val="30"/>
          <w:szCs w:val="30"/>
          <w:color w:val="2A2B2D"/>
          <w:spacing w:val="0"/>
          <w:w w:val="52"/>
          <w:position w:val="-14"/>
        </w:rPr>
        <w:t>•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100"/>
          <w:cols w:num="3" w:equalWidth="0">
            <w:col w:w="3187" w:space="99"/>
            <w:col w:w="966" w:space="367"/>
            <w:col w:w="6841"/>
          </w:cols>
        </w:sectPr>
      </w:pPr>
      <w:rPr/>
    </w:p>
    <w:p>
      <w:pPr>
        <w:spacing w:before="34" w:after="0" w:line="389" w:lineRule="exact"/>
        <w:ind w:left="3429" w:right="-20"/>
        <w:jc w:val="left"/>
        <w:tabs>
          <w:tab w:pos="4740" w:val="left"/>
          <w:tab w:pos="8340" w:val="left"/>
          <w:tab w:pos="970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2A3175"/>
          <w:spacing w:val="0"/>
          <w:w w:val="146"/>
          <w:position w:val="11"/>
        </w:rPr>
        <w:t>V</w:t>
      </w:r>
      <w:r>
        <w:rPr>
          <w:rFonts w:ascii="Times New Roman" w:hAnsi="Times New Roman" w:cs="Times New Roman" w:eastAsia="Times New Roman"/>
          <w:sz w:val="14"/>
          <w:szCs w:val="14"/>
          <w:color w:val="2A3175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2A3175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Çavuşu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8"/>
          <w:szCs w:val="28"/>
          <w:color w:val="565656"/>
          <w:spacing w:val="0"/>
          <w:w w:val="117"/>
          <w:b/>
          <w:bCs/>
          <w:position w:val="5"/>
        </w:rPr>
        <w:t>ülent</w:t>
      </w:r>
      <w:r>
        <w:rPr>
          <w:rFonts w:ascii="Times New Roman" w:hAnsi="Times New Roman" w:cs="Times New Roman" w:eastAsia="Times New Roman"/>
          <w:sz w:val="28"/>
          <w:szCs w:val="28"/>
          <w:color w:val="565656"/>
          <w:spacing w:val="0"/>
          <w:w w:val="100"/>
          <w:b/>
          <w:bCs/>
          <w:position w:val="5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65656"/>
          <w:spacing w:val="0"/>
          <w:w w:val="100"/>
          <w:b/>
          <w:bCs/>
          <w:position w:val="5"/>
        </w:rPr>
      </w:r>
      <w:r>
        <w:rPr>
          <w:rFonts w:ascii="Arial" w:hAnsi="Arial" w:cs="Arial" w:eastAsia="Arial"/>
          <w:sz w:val="25"/>
          <w:szCs w:val="25"/>
          <w:color w:val="3B3B3B"/>
          <w:spacing w:val="-26"/>
          <w:w w:val="132"/>
          <w:position w:val="5"/>
        </w:rPr>
        <w:t>U</w:t>
      </w:r>
      <w:r>
        <w:rPr>
          <w:rFonts w:ascii="Arial" w:hAnsi="Arial" w:cs="Arial" w:eastAsia="Arial"/>
          <w:sz w:val="25"/>
          <w:szCs w:val="25"/>
          <w:color w:val="565656"/>
          <w:spacing w:val="0"/>
          <w:w w:val="138"/>
          <w:position w:val="5"/>
        </w:rPr>
        <w:t>N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100"/>
        </w:sectPr>
      </w:pPr>
      <w:rPr/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91" w:lineRule="exact"/>
        <w:ind w:right="-20"/>
        <w:jc w:val="right"/>
        <w:rPr>
          <w:rFonts w:ascii="Arial" w:hAnsi="Arial" w:cs="Arial" w:eastAsia="Arial"/>
          <w:sz w:val="54"/>
          <w:szCs w:val="54"/>
        </w:rPr>
      </w:pPr>
      <w:rPr/>
      <w:r>
        <w:rPr>
          <w:rFonts w:ascii="Arial" w:hAnsi="Arial" w:cs="Arial" w:eastAsia="Arial"/>
          <w:sz w:val="54"/>
          <w:szCs w:val="54"/>
          <w:color w:val="565656"/>
          <w:spacing w:val="-31"/>
          <w:w w:val="54"/>
          <w:position w:val="-3"/>
        </w:rPr>
        <w:t>,</w:t>
      </w:r>
      <w:r>
        <w:rPr>
          <w:rFonts w:ascii="Arial" w:hAnsi="Arial" w:cs="Arial" w:eastAsia="Arial"/>
          <w:sz w:val="54"/>
          <w:szCs w:val="54"/>
          <w:color w:val="565656"/>
          <w:spacing w:val="-279"/>
          <w:w w:val="38"/>
          <w:position w:val="-3"/>
        </w:rPr>
        <w:t>A</w:t>
      </w:r>
      <w:r>
        <w:rPr>
          <w:rFonts w:ascii="Arial" w:hAnsi="Arial" w:cs="Arial" w:eastAsia="Arial"/>
          <w:sz w:val="54"/>
          <w:szCs w:val="54"/>
          <w:color w:val="565656"/>
          <w:spacing w:val="-89"/>
          <w:w w:val="55"/>
          <w:position w:val="-3"/>
        </w:rPr>
        <w:t>ç</w:t>
      </w:r>
      <w:r>
        <w:rPr>
          <w:rFonts w:ascii="Arial" w:hAnsi="Arial" w:cs="Arial" w:eastAsia="Arial"/>
          <w:sz w:val="54"/>
          <w:szCs w:val="54"/>
          <w:color w:val="3B3B3B"/>
          <w:spacing w:val="0"/>
          <w:w w:val="39"/>
          <w:position w:val="-3"/>
        </w:rPr>
        <w:t>b</w:t>
      </w:r>
      <w:r>
        <w:rPr>
          <w:rFonts w:ascii="Arial" w:hAnsi="Arial" w:cs="Arial" w:eastAsia="Arial"/>
          <w:sz w:val="54"/>
          <w:szCs w:val="54"/>
          <w:color w:val="000000"/>
          <w:spacing w:val="0"/>
          <w:w w:val="100"/>
          <w:position w:val="0"/>
        </w:rPr>
      </w:r>
    </w:p>
    <w:p>
      <w:pPr>
        <w:spacing w:before="11" w:after="0" w:line="906" w:lineRule="exact"/>
        <w:ind w:right="-172"/>
        <w:jc w:val="left"/>
        <w:rPr>
          <w:rFonts w:ascii="Times New Roman" w:hAnsi="Times New Roman" w:cs="Times New Roman" w:eastAsia="Times New Roman"/>
          <w:sz w:val="88"/>
          <w:szCs w:val="8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8"/>
          <w:szCs w:val="88"/>
          <w:color w:val="2A3175"/>
          <w:w w:val="83"/>
          <w:position w:val="-10"/>
        </w:rPr>
        <w:t>JAJJ</w:t>
      </w:r>
      <w:r>
        <w:rPr>
          <w:rFonts w:ascii="Times New Roman" w:hAnsi="Times New Roman" w:cs="Times New Roman" w:eastAsia="Times New Roman"/>
          <w:sz w:val="88"/>
          <w:szCs w:val="88"/>
          <w:color w:val="2A3175"/>
          <w:spacing w:val="-159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88"/>
          <w:szCs w:val="88"/>
          <w:color w:val="4B5DB5"/>
          <w:spacing w:val="0"/>
          <w:w w:val="36"/>
          <w:position w:val="-10"/>
        </w:rPr>
        <w:t>_</w:t>
      </w:r>
      <w:r>
        <w:rPr>
          <w:rFonts w:ascii="Times New Roman" w:hAnsi="Times New Roman" w:cs="Times New Roman" w:eastAsia="Times New Roman"/>
          <w:sz w:val="88"/>
          <w:szCs w:val="88"/>
          <w:color w:val="4B5DB5"/>
          <w:spacing w:val="-159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88"/>
          <w:szCs w:val="88"/>
          <w:color w:val="2A3175"/>
          <w:spacing w:val="0"/>
          <w:w w:val="46"/>
          <w:position w:val="-10"/>
        </w:rPr>
        <w:t>_</w:t>
      </w:r>
      <w:r>
        <w:rPr>
          <w:rFonts w:ascii="Times New Roman" w:hAnsi="Times New Roman" w:cs="Times New Roman" w:eastAsia="Times New Roman"/>
          <w:sz w:val="88"/>
          <w:szCs w:val="88"/>
          <w:color w:val="000000"/>
          <w:spacing w:val="0"/>
          <w:w w:val="100"/>
          <w:position w:val="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tabs>
          <w:tab w:pos="420" w:val="left"/>
          <w:tab w:pos="112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Arial" w:hAnsi="Arial" w:cs="Arial" w:eastAsia="Arial"/>
          <w:sz w:val="19"/>
          <w:szCs w:val="19"/>
          <w:color w:val="8E8E8E"/>
          <w:spacing w:val="0"/>
          <w:w w:val="188"/>
          <w:position w:val="2"/>
        </w:rPr>
        <w:t>,</w:t>
      </w:r>
      <w:r>
        <w:rPr>
          <w:rFonts w:ascii="Arial" w:hAnsi="Arial" w:cs="Arial" w:eastAsia="Arial"/>
          <w:sz w:val="19"/>
          <w:szCs w:val="19"/>
          <w:color w:val="8E8E8E"/>
          <w:spacing w:val="-36"/>
          <w:w w:val="188"/>
          <w:position w:val="2"/>
        </w:rPr>
        <w:t> </w:t>
      </w:r>
      <w:r>
        <w:rPr>
          <w:rFonts w:ascii="Arial" w:hAnsi="Arial" w:cs="Arial" w:eastAsia="Arial"/>
          <w:sz w:val="28"/>
          <w:szCs w:val="28"/>
          <w:color w:val="696969"/>
          <w:spacing w:val="0"/>
          <w:w w:val="67"/>
          <w:position w:val="2"/>
        </w:rPr>
        <w:t>.</w:t>
      </w:r>
      <w:r>
        <w:rPr>
          <w:rFonts w:ascii="Arial" w:hAnsi="Arial" w:cs="Arial" w:eastAsia="Arial"/>
          <w:sz w:val="28"/>
          <w:szCs w:val="28"/>
          <w:color w:val="696969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8"/>
          <w:szCs w:val="28"/>
          <w:color w:val="696969"/>
          <w:spacing w:val="0"/>
          <w:w w:val="100"/>
          <w:position w:val="2"/>
        </w:rPr>
      </w:r>
      <w:r>
        <w:rPr>
          <w:rFonts w:ascii="Arial" w:hAnsi="Arial" w:cs="Arial" w:eastAsia="Arial"/>
          <w:sz w:val="28"/>
          <w:szCs w:val="28"/>
          <w:color w:val="AFAFAF"/>
          <w:spacing w:val="0"/>
          <w:w w:val="135"/>
          <w:position w:val="-8"/>
        </w:rPr>
        <w:t>.</w:t>
      </w:r>
      <w:r>
        <w:rPr>
          <w:rFonts w:ascii="Arial" w:hAnsi="Arial" w:cs="Arial" w:eastAsia="Arial"/>
          <w:sz w:val="28"/>
          <w:szCs w:val="28"/>
          <w:color w:val="AFAFAF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28"/>
          <w:szCs w:val="28"/>
          <w:color w:val="AFAFAF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5"/>
          <w:szCs w:val="15"/>
          <w:color w:val="AFAFAF"/>
          <w:spacing w:val="0"/>
          <w:w w:val="192"/>
          <w:position w:val="0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100"/>
          <w:cols w:num="3" w:equalWidth="0">
            <w:col w:w="2730" w:space="1965"/>
            <w:col w:w="1863" w:space="2035"/>
            <w:col w:w="2867"/>
          </w:cols>
        </w:sectPr>
      </w:pPr>
      <w:rPr/>
    </w:p>
    <w:p>
      <w:pPr>
        <w:spacing w:before="0" w:after="0" w:line="286" w:lineRule="exact"/>
        <w:ind w:left="187" w:right="-20"/>
        <w:jc w:val="left"/>
        <w:tabs>
          <w:tab w:pos="2500" w:val="left"/>
          <w:tab w:pos="3400" w:val="left"/>
          <w:tab w:pos="4160" w:val="left"/>
          <w:tab w:pos="588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23.322512pt;margin-top:33.826523pt;width:559.383298pt;height:764.703229pt;mso-position-horizontal-relative:page;mso-position-vertical-relative:page;z-index:-15404" coordorigin="466,677" coordsize="11188,15294">
            <v:group style="position:absolute;left:485;top:698;width:733;height:2" coordorigin="485,698" coordsize="733,2">
              <v:shape style="position:absolute;left:485;top:698;width:733;height:2" coordorigin="485,698" coordsize="733,0" path="m485,698l1218,698e" filled="f" stroked="t" strokeweight=".47597pt" strokecolor="#707070">
                <v:path arrowok="t"/>
              </v:shape>
            </v:group>
            <v:group style="position:absolute;left:485;top:700;width:2356;height:2" coordorigin="485,700" coordsize="2356,2">
              <v:shape style="position:absolute;left:485;top:700;width:2356;height:2" coordorigin="485,700" coordsize="2356,0" path="m485,700l2842,700e" filled="f" stroked="t" strokeweight=".713954pt" strokecolor="#7C7C7C">
                <v:path arrowok="t"/>
              </v:shape>
            </v:group>
            <v:group style="position:absolute;left:2327;top:700;width:976;height:2" coordorigin="2327,700" coordsize="976,2">
              <v:shape style="position:absolute;left:2327;top:700;width:976;height:2" coordorigin="2327,700" coordsize="976,0" path="m2327,700l3303,700e" filled="f" stroked="t" strokeweight=".47597pt" strokecolor="#5B5B5B">
                <v:path arrowok="t"/>
              </v:shape>
            </v:group>
            <v:group style="position:absolute;left:2856;top:698;width:5683;height:2" coordorigin="2856,698" coordsize="5683,2">
              <v:shape style="position:absolute;left:2856;top:698;width:5683;height:2" coordorigin="2856,698" coordsize="5683,0" path="m2856,698l8539,698e" filled="f" stroked="t" strokeweight=".713954pt" strokecolor="#646464">
                <v:path arrowok="t"/>
              </v:shape>
            </v:group>
            <v:group style="position:absolute;left:8391;top:698;width:781;height:2" coordorigin="8391,698" coordsize="781,2">
              <v:shape style="position:absolute;left:8391;top:698;width:781;height:2" coordorigin="8391,698" coordsize="781,0" path="m8391,698l9172,698e" filled="f" stroked="t" strokeweight=".47597pt" strokecolor="#575757">
                <v:path arrowok="t"/>
              </v:shape>
            </v:group>
            <v:group style="position:absolute;left:10038;top:696;width:295;height:2" coordorigin="10038,696" coordsize="295,2">
              <v:shape style="position:absolute;left:10038;top:696;width:295;height:2" coordorigin="10038,696" coordsize="295,0" path="m10038,696l10333,696e" filled="f" stroked="t" strokeweight=".47597pt" strokecolor="#5B5B5B">
                <v:path arrowok="t"/>
              </v:shape>
            </v:group>
            <v:group style="position:absolute;left:8548;top:693;width:3046;height:2" coordorigin="8548,693" coordsize="3046,2">
              <v:shape style="position:absolute;left:8548;top:693;width:3046;height:2" coordorigin="8548,693" coordsize="3046,0" path="m8548,693l11595,693e" filled="f" stroked="t" strokeweight=".713954pt" strokecolor="#707070">
                <v:path arrowok="t"/>
              </v:shape>
            </v:group>
            <v:group style="position:absolute;left:9143;top:684;width:2;height:1520" coordorigin="9143,684" coordsize="2,1520">
              <v:shape style="position:absolute;left:9143;top:684;width:2;height:1520" coordorigin="9143,684" coordsize="0,1520" path="m9143,2204l9143,684e" filled="f" stroked="t" strokeweight=".713954pt" strokecolor="#606060">
                <v:path arrowok="t"/>
              </v:shape>
            </v:group>
            <v:group style="position:absolute;left:488;top:1147;width:2;height:693" coordorigin="488,1147" coordsize="2,693">
              <v:shape style="position:absolute;left:488;top:1147;width:2;height:693" coordorigin="488,1147" coordsize="0,693" path="m488,1841l488,1147e" filled="f" stroked="t" strokeweight=".47597pt" strokecolor="#BFBFBF">
                <v:path arrowok="t"/>
              </v:shape>
            </v:group>
            <v:group style="position:absolute;left:485;top:2204;width:2394;height:2" coordorigin="485,2204" coordsize="2394,2">
              <v:shape style="position:absolute;left:485;top:2204;width:2394;height:2" coordorigin="485,2204" coordsize="2394,0" path="m485,2204l2880,2204e" filled="f" stroked="t" strokeweight=".713954pt" strokecolor="#6B6B6B">
                <v:path arrowok="t"/>
              </v:shape>
            </v:group>
            <v:group style="position:absolute;left:490;top:1712;width:2;height:516" coordorigin="490,1712" coordsize="2,516">
              <v:shape style="position:absolute;left:490;top:1712;width:2;height:516" coordorigin="490,1712" coordsize="0,516" path="m490,2228l490,1712e" filled="f" stroked="t" strokeweight=".713954pt" strokecolor="#8C8C8C">
                <v:path arrowok="t"/>
              </v:shape>
            </v:group>
            <v:group style="position:absolute;left:2375;top:1320;width:2;height:449" coordorigin="2375,1320" coordsize="2,449">
              <v:shape style="position:absolute;left:2375;top:1320;width:2;height:449" coordorigin="2375,1320" coordsize="0,449" path="m2375,1769l2375,1320e" filled="f" stroked="t" strokeweight=".951939pt" strokecolor="#8C8C8C">
                <v:path arrowok="t"/>
              </v:shape>
            </v:group>
            <v:group style="position:absolute;left:2373;top:693;width:2;height:1520" coordorigin="2373,693" coordsize="2,1520">
              <v:shape style="position:absolute;left:2373;top:693;width:2;height:1520" coordorigin="2373,693" coordsize="0,1520" path="m2373,2214l2373,693e" filled="f" stroked="t" strokeweight=".713954pt" strokecolor="#777777">
                <v:path arrowok="t"/>
              </v:shape>
            </v:group>
            <v:group style="position:absolute;left:2822;top:2204;width:481;height:2" coordorigin="2822,2204" coordsize="481,2">
              <v:shape style="position:absolute;left:2822;top:2204;width:481;height:2" coordorigin="2822,2204" coordsize="481,0" path="m2822,2204l3303,2204e" filled="f" stroked="t" strokeweight=".47597pt" strokecolor="#484848">
                <v:path arrowok="t"/>
              </v:shape>
            </v:group>
            <v:group style="position:absolute;left:11599;top:956;width:2;height:1272" coordorigin="11599,956" coordsize="2,1272">
              <v:shape style="position:absolute;left:11599;top:956;width:2;height:1272" coordorigin="11599,956" coordsize="0,1272" path="m11599,2228l11599,956e" filled="f" stroked="t" strokeweight=".713954pt" strokecolor="#CCCCCC">
                <v:path arrowok="t"/>
              </v:shape>
            </v:group>
            <v:group style="position:absolute;left:3246;top:2202;width:8358;height:2" coordorigin="3246,2202" coordsize="8358,2">
              <v:shape style="position:absolute;left:3246;top:2202;width:8358;height:2" coordorigin="3246,2202" coordsize="8358,0" path="m3246,2202l11604,2202e" filled="f" stroked="t" strokeweight=".713954pt" strokecolor="#646464">
                <v:path arrowok="t"/>
              </v:shape>
            </v:group>
            <v:group style="position:absolute;left:3984;top:2202;width:709;height:2" coordorigin="3984,2202" coordsize="709,2">
              <v:shape style="position:absolute;left:3984;top:2202;width:709;height:2" coordorigin="3984,2202" coordsize="709,0" path="m3984,2202l4693,2202e" filled="f" stroked="t" strokeweight=".47597pt" strokecolor="#4B4B4B">
                <v:path arrowok="t"/>
              </v:shape>
            </v:group>
            <v:group style="position:absolute;left:7349;top:2199;width:438;height:2" coordorigin="7349,2199" coordsize="438,2">
              <v:shape style="position:absolute;left:7349;top:2199;width:438;height:2" coordorigin="7349,2199" coordsize="438,0" path="m7349,2199l7787,2199e" filled="f" stroked="t" strokeweight=".47597pt" strokecolor="#4F4F4F">
                <v:path arrowok="t"/>
              </v:shape>
            </v:group>
            <v:group style="position:absolute;left:8805;top:2199;width:366;height:2" coordorigin="8805,2199" coordsize="366,2">
              <v:shape style="position:absolute;left:8805;top:2199;width:366;height:2" coordorigin="8805,2199" coordsize="366,0" path="m8805,2199l9172,2199e" filled="f" stroked="t" strokeweight=".47597pt" strokecolor="#3F3F3F">
                <v:path arrowok="t"/>
              </v:shape>
            </v:group>
            <v:group style="position:absolute;left:9101;top:2199;width:276;height:2" coordorigin="9101,2199" coordsize="276,2">
              <v:shape style="position:absolute;left:9101;top:2199;width:276;height:2" coordorigin="9101,2199" coordsize="276,0" path="m9101,2199l9377,2199e" filled="f" stroked="t" strokeweight=".47597pt" strokecolor="#545454">
                <v:path arrowok="t"/>
              </v:shape>
            </v:group>
            <v:group style="position:absolute;left:10276;top:2199;width:286;height:2" coordorigin="10276,2199" coordsize="286,2">
              <v:shape style="position:absolute;left:10276;top:2199;width:286;height:2" coordorigin="10276,2199" coordsize="286,0" path="m10276,2199l10562,2199e" filled="f" stroked="t" strokeweight=".47597pt" strokecolor="#4B4B4B">
                <v:path arrowok="t"/>
              </v:shape>
            </v:group>
            <v:group style="position:absolute;left:490;top:2156;width:2;height:316" coordorigin="490,2156" coordsize="2,316">
              <v:shape style="position:absolute;left:490;top:2156;width:2;height:316" coordorigin="490,2156" coordsize="0,316" path="m490,2472l490,2156e" filled="f" stroked="t" strokeweight=".47597pt" strokecolor="#606060">
                <v:path arrowok="t"/>
              </v:shape>
            </v:group>
            <v:group style="position:absolute;left:7758;top:2185;width:2;height:258" coordorigin="7758,2185" coordsize="2,258">
              <v:shape style="position:absolute;left:7758;top:2185;width:2;height:258" coordorigin="7758,2185" coordsize="0,258" path="m7758,2443l7758,2185e" filled="f" stroked="t" strokeweight=".237985pt" strokecolor="#606060">
                <v:path arrowok="t"/>
              </v:shape>
            </v:group>
            <v:group style="position:absolute;left:485;top:2441;width:11119;height:2" coordorigin="485,2441" coordsize="11119,2">
              <v:shape style="position:absolute;left:485;top:2441;width:11119;height:2" coordorigin="485,2441" coordsize="11119,0" path="m485,2441l11604,2441e" filled="f" stroked="t" strokeweight=".713954pt" strokecolor="#676767">
                <v:path arrowok="t"/>
              </v:shape>
            </v:group>
            <v:group style="position:absolute;left:11599;top:2156;width:2;height:507" coordorigin="11599,2156" coordsize="2,507">
              <v:shape style="position:absolute;left:11599;top:2156;width:2;height:507" coordorigin="11599,2156" coordsize="0,507" path="m11599,2663l11599,2156e" filled="f" stroked="t" strokeweight=".47597pt" strokecolor="#B8B8B8">
                <v:path arrowok="t"/>
              </v:shape>
            </v:group>
            <v:group style="position:absolute;left:485;top:2684;width:8967;height:2" coordorigin="485,2684" coordsize="8967,2">
              <v:shape style="position:absolute;left:485;top:2684;width:8967;height:2" coordorigin="485,2684" coordsize="8967,0" path="m485,2684l9453,2684e" filled="f" stroked="t" strokeweight=".713954pt" strokecolor="#646464">
                <v:path arrowok="t"/>
              </v:shape>
            </v:group>
            <v:group style="position:absolute;left:9319;top:2682;width:776;height:2" coordorigin="9319,2682" coordsize="776,2">
              <v:shape style="position:absolute;left:9319;top:2682;width:776;height:2" coordorigin="9319,2682" coordsize="776,0" path="m9319,2682l10095,2682e" filled="f" stroked="t" strokeweight=".47597pt" strokecolor="#575757">
                <v:path arrowok="t"/>
              </v:shape>
            </v:group>
            <v:group style="position:absolute;left:10014;top:2680;width:1594;height:2" coordorigin="10014,2680" coordsize="1594,2">
              <v:shape style="position:absolute;left:10014;top:2680;width:1594;height:2" coordorigin="10014,2680" coordsize="1594,0" path="m10014,2680l11609,2680e" filled="f" stroked="t" strokeweight=".951939pt" strokecolor="#707070">
                <v:path arrowok="t"/>
              </v:shape>
            </v:group>
            <v:group style="position:absolute;left:481;top:2921;width:4212;height:2" coordorigin="481,2921" coordsize="4212,2">
              <v:shape style="position:absolute;left:481;top:2921;width:4212;height:2" coordorigin="481,2921" coordsize="4212,0" path="m481,2921l4693,2921e" filled="f" stroked="t" strokeweight=".713954pt" strokecolor="#6B6B6B">
                <v:path arrowok="t"/>
              </v:shape>
            </v:group>
            <v:group style="position:absolute;left:4636;top:2921;width:319;height:2" coordorigin="4636,2921" coordsize="319,2">
              <v:shape style="position:absolute;left:4636;top:2921;width:319;height:2" coordorigin="4636,2921" coordsize="319,0" path="m4636,2921l4955,2921e" filled="f" stroked="t" strokeweight=".47597pt" strokecolor="#4B4B4B">
                <v:path arrowok="t"/>
              </v:shape>
            </v:group>
            <v:group style="position:absolute;left:4898;top:2919;width:2889;height:2" coordorigin="4898,2919" coordsize="2889,2">
              <v:shape style="position:absolute;left:4898;top:2919;width:2889;height:2" coordorigin="4898,2919" coordsize="2889,0" path="m4898,2919l7787,2919e" filled="f" stroked="t" strokeweight=".713954pt" strokecolor="#646464">
                <v:path arrowok="t"/>
              </v:shape>
            </v:group>
            <v:group style="position:absolute;left:7730;top:2921;width:719;height:2" coordorigin="7730,2921" coordsize="719,2">
              <v:shape style="position:absolute;left:7730;top:2921;width:719;height:2" coordorigin="7730,2921" coordsize="719,0" path="m7730,2921l8448,2921e" filled="f" stroked="t" strokeweight=".47597pt" strokecolor="#3F3F3F">
                <v:path arrowok="t"/>
              </v:shape>
            </v:group>
            <v:group style="position:absolute;left:8391;top:2921;width:985;height:2" coordorigin="8391,2921" coordsize="985,2">
              <v:shape style="position:absolute;left:8391;top:2921;width:985;height:2" coordorigin="8391,2921" coordsize="985,0" path="m8391,2921l9377,2921e" filled="f" stroked="t" strokeweight=".951939pt" strokecolor="#6B6B6B">
                <v:path arrowok="t"/>
              </v:shape>
            </v:group>
            <v:group style="position:absolute;left:9319;top:2921;width:776;height:2" coordorigin="9319,2921" coordsize="776,2">
              <v:shape style="position:absolute;left:9319;top:2921;width:776;height:2" coordorigin="9319,2921" coordsize="776,0" path="m9319,2921l10095,2921e" filled="f" stroked="t" strokeweight=".47597pt" strokecolor="#3F3F3F">
                <v:path arrowok="t"/>
              </v:shape>
            </v:group>
            <v:group style="position:absolute;left:10038;top:2919;width:1571;height:2" coordorigin="10038,2919" coordsize="1571,2">
              <v:shape style="position:absolute;left:10038;top:2919;width:1571;height:2" coordorigin="10038,2919" coordsize="1571,0" path="m10038,2919l11609,2919e" filled="f" stroked="t" strokeweight=".713954pt" strokecolor="#676767">
                <v:path arrowok="t"/>
              </v:shape>
            </v:group>
            <v:group style="position:absolute;left:488;top:2400;width:2;height:1028" coordorigin="488,2400" coordsize="2,1028">
              <v:shape style="position:absolute;left:488;top:2400;width:2;height:1028" coordorigin="488,2400" coordsize="0,1028" path="m488,3428l488,2400e" filled="f" stroked="t" strokeweight=".47597pt" strokecolor="#4B4B4B">
                <v:path arrowok="t"/>
              </v:shape>
            </v:group>
            <v:group style="position:absolute;left:481;top:3160;width:11133;height:2" coordorigin="481,3160" coordsize="11133,2">
              <v:shape style="position:absolute;left:481;top:3160;width:11133;height:2" coordorigin="481,3160" coordsize="11133,0" path="m481,3160l11614,3160e" filled="f" stroked="t" strokeweight=".713954pt" strokecolor="#6B6B6B">
                <v:path arrowok="t"/>
              </v:shape>
            </v:group>
            <v:group style="position:absolute;left:9319;top:3160;width:776;height:2" coordorigin="9319,3160" coordsize="776,2">
              <v:shape style="position:absolute;left:9319;top:3160;width:776;height:2" coordorigin="9319,3160" coordsize="776,0" path="m9319,3160l10095,3160e" filled="f" stroked="t" strokeweight=".47597pt" strokecolor="#4F4F4F">
                <v:path arrowok="t"/>
              </v:shape>
            </v:group>
            <v:group style="position:absolute;left:11602;top:2400;width:2;height:980" coordorigin="11602,2400" coordsize="2,980">
              <v:shape style="position:absolute;left:11602;top:2400;width:2;height:980" coordorigin="11602,2400" coordsize="0,980" path="m11602,3380l11602,2400e" filled="f" stroked="t" strokeweight=".713954pt" strokecolor="#C3C3C3">
                <v:path arrowok="t"/>
              </v:shape>
            </v:group>
            <v:group style="position:absolute;left:481;top:3404;width:3313;height:2" coordorigin="481,3404" coordsize="3313,2">
              <v:shape style="position:absolute;left:481;top:3404;width:3313;height:2" coordorigin="481,3404" coordsize="3313,0" path="m481,3404l3793,3404e" filled="f" stroked="t" strokeweight=".713954pt" strokecolor="#7C7C7C">
                <v:path arrowok="t"/>
              </v:shape>
            </v:group>
            <v:group style="position:absolute;left:3736;top:3404;width:143;height:2" coordorigin="3736,3404" coordsize="143,2">
              <v:shape style="position:absolute;left:3736;top:3404;width:143;height:2" coordorigin="3736,3404" coordsize="143,0" path="m3736,3404l3879,3404e" filled="f" stroked="t" strokeweight=".47597pt" strokecolor="#747474">
                <v:path arrowok="t"/>
              </v:shape>
            </v:group>
            <v:group style="position:absolute;left:3822;top:3402;width:7792;height:2" coordorigin="3822,3402" coordsize="7792,2">
              <v:shape style="position:absolute;left:3822;top:3402;width:7792;height:2" coordorigin="3822,3402" coordsize="7792,0" path="m3822,3402l11614,3402e" filled="f" stroked="t" strokeweight=".713954pt" strokecolor="#808080">
                <v:path arrowok="t"/>
              </v:shape>
            </v:group>
            <v:group style="position:absolute;left:488;top:2849;width:2;height:4504" coordorigin="488,2849" coordsize="2,4504">
              <v:shape style="position:absolute;left:488;top:2849;width:2;height:4504" coordorigin="488,2849" coordsize="0,4504" path="m488,7353l488,2849e" filled="f" stroked="t" strokeweight=".713954pt" strokecolor="#646464">
                <v:path arrowok="t"/>
              </v:shape>
            </v:group>
            <v:group style="position:absolute;left:3860;top:3394;width:2;height:373" coordorigin="3860,3394" coordsize="2,373">
              <v:shape style="position:absolute;left:3860;top:3394;width:2;height:373" coordorigin="3860,3394" coordsize="0,373" path="m3860,3767l3860,3394e" filled="f" stroked="t" strokeweight=".951939pt" strokecolor="#606060">
                <v:path arrowok="t"/>
              </v:shape>
            </v:group>
            <v:group style="position:absolute;left:6959;top:3825;width:1875;height:2" coordorigin="6959,3825" coordsize="1875,2">
              <v:shape style="position:absolute;left:6959;top:3825;width:1875;height:2" coordorigin="6959,3825" coordsize="1875,0" path="m6959,3825l8834,3825e" filled="f" stroked="t" strokeweight=".237985pt" strokecolor="#838383">
                <v:path arrowok="t"/>
              </v:shape>
            </v:group>
            <v:group style="position:absolute;left:3860;top:3394;width:2;height:751" coordorigin="3860,3394" coordsize="2,751">
              <v:shape style="position:absolute;left:3860;top:3394;width:2;height:751" coordorigin="3860,3394" coordsize="0,751" path="m3860,4145l3860,3394e" filled="f" stroked="t" strokeweight=".713954pt" strokecolor="#4B4B4B">
                <v:path arrowok="t"/>
              </v:shape>
            </v:group>
            <v:group style="position:absolute;left:3855;top:3822;width:2427;height:2" coordorigin="3855,3822" coordsize="2427,2">
              <v:shape style="position:absolute;left:3855;top:3822;width:2427;height:2" coordorigin="3855,3822" coordsize="2427,0" path="m3855,3822l6283,3822e" filled="f" stroked="t" strokeweight=".47597pt" strokecolor="#6B6B6B">
                <v:path arrowok="t"/>
              </v:shape>
            </v:group>
            <v:group style="position:absolute;left:6971;top:3394;width:2;height:473" coordorigin="6971,3394" coordsize="2,473">
              <v:shape style="position:absolute;left:6971;top:3394;width:2;height:473" coordorigin="6971,3394" coordsize="0,473" path="m6971,3868l6971,3394e" filled="f" stroked="t" strokeweight=".951939pt" strokecolor="#747474">
                <v:path arrowok="t"/>
              </v:shape>
            </v:group>
            <v:group style="position:absolute;left:8834;top:3825;width:2461;height:2" coordorigin="8834,3825" coordsize="2461,2">
              <v:shape style="position:absolute;left:8834;top:3825;width:2461;height:2" coordorigin="8834,3825" coordsize="2461,0" path="m8834,3825l11295,3825e" filled="f" stroked="t" strokeweight=".237985pt" strokecolor="#000000">
                <v:path arrowok="t"/>
              </v:shape>
            </v:group>
            <v:group style="position:absolute;left:11295;top:3825;width:357;height:2" coordorigin="11295,3825" coordsize="357,2">
              <v:shape style="position:absolute;left:11295;top:3825;width:357;height:2" coordorigin="11295,3825" coordsize="357,0" path="m11295,3825l11652,3825e" filled="f" stroked="t" strokeweight=".237985pt" strokecolor="#D4D4D4">
                <v:path arrowok="t"/>
              </v:shape>
            </v:group>
            <v:group style="position:absolute;left:476;top:4140;width:681;height:2" coordorigin="476,4140" coordsize="681,2">
              <v:shape style="position:absolute;left:476;top:4140;width:681;height:2" coordorigin="476,4140" coordsize="681,0" path="m476,4140l1157,4140e" filled="f" stroked="t" strokeweight=".47597pt" strokecolor="#4F4F4F">
                <v:path arrowok="t"/>
              </v:shape>
            </v:group>
            <v:group style="position:absolute;left:1061;top:4140;width:2765;height:2" coordorigin="1061,4140" coordsize="2765,2">
              <v:shape style="position:absolute;left:1061;top:4140;width:2765;height:2" coordorigin="1061,4140" coordsize="2765,0" path="m1061,4140l3827,4140e" filled="f" stroked="t" strokeweight=".713954pt" strokecolor="#646464">
                <v:path arrowok="t"/>
              </v:shape>
            </v:group>
            <v:group style="position:absolute;left:2023;top:4140;width:857;height:2" coordorigin="2023,4140" coordsize="857,2">
              <v:shape style="position:absolute;left:2023;top:4140;width:857;height:2" coordorigin="2023,4140" coordsize="857,0" path="m2023,4140l2880,4140e" filled="f" stroked="t" strokeweight=".47597pt" strokecolor="#484848">
                <v:path arrowok="t"/>
              </v:shape>
            </v:group>
            <v:group style="position:absolute;left:3736;top:4138;width:152;height:2" coordorigin="3736,4138" coordsize="152,2">
              <v:shape style="position:absolute;left:3736;top:4138;width:152;height:2" coordorigin="3736,4138" coordsize="152,0" path="m3736,4138l3889,4138e" filled="f" stroked="t" strokeweight=".713954pt" strokecolor="#4F4F4F">
                <v:path arrowok="t"/>
              </v:shape>
            </v:group>
            <v:group style="position:absolute;left:3817;top:4131;width:3056;height:2" coordorigin="3817,4131" coordsize="3056,2">
              <v:shape style="position:absolute;left:3817;top:4131;width:3056;height:2" coordorigin="3817,4131" coordsize="3056,0" path="m3817,4131l6873,4131e" filled="f" stroked="t" strokeweight=".951939pt" strokecolor="#484848">
                <v:path arrowok="t"/>
              </v:shape>
            </v:group>
            <v:group style="position:absolute;left:6973;top:3796;width:2;height:349" coordorigin="6973,3796" coordsize="2,349">
              <v:shape style="position:absolute;left:6973;top:3796;width:2;height:349" coordorigin="6973,3796" coordsize="0,349" path="m6973,4145l6973,3796e" filled="f" stroked="t" strokeweight=".47597pt" strokecolor="#575757">
                <v:path arrowok="t"/>
              </v:shape>
            </v:group>
            <v:group style="position:absolute;left:6816;top:4133;width:4798;height:2" coordorigin="6816,4133" coordsize="4798,2">
              <v:shape style="position:absolute;left:6816;top:4133;width:4798;height:2" coordorigin="6816,4133" coordsize="4798,0" path="m6816,4133l11614,4133e" filled="f" stroked="t" strokeweight=".713954pt" strokecolor="#676767">
                <v:path arrowok="t"/>
              </v:shape>
            </v:group>
            <v:group style="position:absolute;left:1675;top:4415;width:723;height:2" coordorigin="1675,4415" coordsize="723,2">
              <v:shape style="position:absolute;left:1675;top:4415;width:723;height:2" coordorigin="1675,4415" coordsize="723,0" path="m1675,4415l2399,4415e" filled="f" stroked="t" strokeweight=".47597pt" strokecolor="#4F4F4F">
                <v:path arrowok="t"/>
              </v:shape>
            </v:group>
            <v:group style="position:absolute;left:2375;top:4135;width:2;height:306" coordorigin="2375,4135" coordsize="2,306">
              <v:shape style="position:absolute;left:2375;top:4135;width:2;height:306" coordorigin="2375,4135" coordsize="0,306" path="m2375,4441l2375,4135e" filled="f" stroked="t" strokeweight=".713954pt" strokecolor="#484848">
                <v:path arrowok="t"/>
              </v:shape>
            </v:group>
            <v:group style="position:absolute;left:481;top:4413;width:11133;height:2" coordorigin="481,4413" coordsize="11133,2">
              <v:shape style="position:absolute;left:481;top:4413;width:11133;height:2" coordorigin="481,4413" coordsize="11133,0" path="m481,4413l11614,4413e" filled="f" stroked="t" strokeweight=".713954pt" strokecolor="#676767">
                <v:path arrowok="t"/>
              </v:shape>
            </v:group>
            <v:group style="position:absolute;left:2366;top:4649;width:9248;height:2" coordorigin="2366,4649" coordsize="9248,2">
              <v:shape style="position:absolute;left:2366;top:4649;width:9248;height:2" coordorigin="2366,4649" coordsize="9248,0" path="m2366,4649l11614,4649e" filled="f" stroked="t" strokeweight=".713954pt" strokecolor="#646464">
                <v:path arrowok="t"/>
              </v:shape>
            </v:group>
            <v:group style="position:absolute;left:9319;top:4652;width:776;height:2" coordorigin="9319,4652" coordsize="776,2">
              <v:shape style="position:absolute;left:9319;top:4652;width:776;height:2" coordorigin="9319,4652" coordsize="776,0" path="m9319,4652l10095,4652e" filled="f" stroked="t" strokeweight=".47597pt" strokecolor="#545454">
                <v:path arrowok="t"/>
              </v:shape>
            </v:group>
            <v:group style="position:absolute;left:485;top:4633;width:2;height:526" coordorigin="485,4633" coordsize="2,526">
              <v:shape style="position:absolute;left:485;top:4633;width:2;height:526" coordorigin="485,4633" coordsize="0,526" path="m485,5159l485,4633e" filled="f" stroked="t" strokeweight=".47597pt" strokecolor="#444444">
                <v:path arrowok="t"/>
              </v:shape>
            </v:group>
            <v:group style="position:absolute;left:4931;top:4647;width:2;height:282" coordorigin="4931,4647" coordsize="2,282">
              <v:shape style="position:absolute;left:4931;top:4647;width:2;height:282" coordorigin="4931,4647" coordsize="0,282" path="m4931,4929l4931,4647e" filled="f" stroked="t" strokeweight=".713954pt" strokecolor="#484848">
                <v:path arrowok="t"/>
              </v:shape>
            </v:group>
            <v:group style="position:absolute;left:4926;top:5137;width:6683;height:2" coordorigin="4926,5137" coordsize="6683,2">
              <v:shape style="position:absolute;left:4926;top:5137;width:6683;height:2" coordorigin="4926,5137" coordsize="6683,0" path="m4926,5137l11609,5137e" filled="f" stroked="t" strokeweight=".713954pt" strokecolor="#646464">
                <v:path arrowok="t"/>
              </v:shape>
            </v:group>
            <v:group style="position:absolute;left:7758;top:4657;width:2;height:483" coordorigin="7758,4657" coordsize="2,483">
              <v:shape style="position:absolute;left:7758;top:4657;width:2;height:483" coordorigin="7758,4657" coordsize="0,483" path="m7758,5139l7758,4657e" filled="f" stroked="t" strokeweight=".237985pt" strokecolor="#5B5B5B">
                <v:path arrowok="t"/>
              </v:shape>
            </v:group>
            <v:group style="position:absolute;left:4931;top:4872;width:2;height:287" coordorigin="4931,4872" coordsize="2,287">
              <v:shape style="position:absolute;left:4931;top:4872;width:2;height:287" coordorigin="4931,4872" coordsize="0,287" path="m4931,5159l4931,4872e" filled="f" stroked="t" strokeweight=".47597pt" strokecolor="#2B2B2B">
                <v:path arrowok="t"/>
              </v:shape>
            </v:group>
            <v:group style="position:absolute;left:7349;top:5135;width:443;height:2" coordorigin="7349,5135" coordsize="443,2">
              <v:shape style="position:absolute;left:7349;top:5135;width:443;height:2" coordorigin="7349,5135" coordsize="443,0" path="m7349,5135l7792,5135e" filled="f" stroked="t" strokeweight=".47597pt" strokecolor="#484848">
                <v:path arrowok="t"/>
              </v:shape>
            </v:group>
            <v:group style="position:absolute;left:9319;top:5139;width:776;height:2" coordorigin="9319,5139" coordsize="776,2">
              <v:shape style="position:absolute;left:9319;top:5139;width:776;height:2" coordorigin="9319,5139" coordsize="776,0" path="m9319,5139l10095,5139e" filled="f" stroked="t" strokeweight=".47597pt" strokecolor="#4B4B4B">
                <v:path arrowok="t"/>
              </v:shape>
            </v:group>
            <v:group style="position:absolute;left:485;top:5101;width:2;height:325" coordorigin="485,5101" coordsize="2,325">
              <v:shape style="position:absolute;left:485;top:5101;width:2;height:325" coordorigin="485,5101" coordsize="0,325" path="m485,5426l485,5101e" filled="f" stroked="t" strokeweight=".47597pt" strokecolor="#676767">
                <v:path arrowok="t"/>
              </v:shape>
            </v:group>
            <v:group style="position:absolute;left:4931;top:5101;width:2;height:325" coordorigin="4931,5101" coordsize="2,325">
              <v:shape style="position:absolute;left:4931;top:5101;width:2;height:325" coordorigin="4931,5101" coordsize="0,325" path="m4931,5426l4931,5101e" filled="f" stroked="t" strokeweight=".713954pt" strokecolor="#3F3F3F">
                <v:path arrowok="t"/>
              </v:shape>
            </v:group>
            <v:group style="position:absolute;left:4922;top:5379;width:6687;height:2" coordorigin="4922,5379" coordsize="6687,2">
              <v:shape style="position:absolute;left:4922;top:5379;width:6687;height:2" coordorigin="4922,5379" coordsize="6687,0" path="m4922,5379l11609,5379e" filled="f" stroked="t" strokeweight=".713954pt" strokecolor="#606060">
                <v:path arrowok="t"/>
              </v:shape>
            </v:group>
            <v:group style="position:absolute;left:7730;top:5379;width:719;height:2" coordorigin="7730,5379" coordsize="719,2">
              <v:shape style="position:absolute;left:7730;top:5379;width:719;height:2" coordorigin="7730,5379" coordsize="719,0" path="m7730,5379l8448,5379e" filled="f" stroked="t" strokeweight=".47597pt" strokecolor="#444444">
                <v:path arrowok="t"/>
              </v:shape>
            </v:group>
            <v:group style="position:absolute;left:9319;top:5379;width:776;height:2" coordorigin="9319,5379" coordsize="776,2">
              <v:shape style="position:absolute;left:9319;top:5379;width:776;height:2" coordorigin="9319,5379" coordsize="776,0" path="m9319,5379l10095,5379e" filled="f" stroked="t" strokeweight=".47597pt" strokecolor="#444444">
                <v:path arrowok="t"/>
              </v:shape>
            </v:group>
            <v:group style="position:absolute;left:11266;top:5379;width:343;height:2" coordorigin="11266,5379" coordsize="343,2">
              <v:shape style="position:absolute;left:11266;top:5379;width:343;height:2" coordorigin="11266,5379" coordsize="343,0" path="m11266,5379l11609,5379e" filled="f" stroked="t" strokeweight=".47597pt" strokecolor="#484848">
                <v:path arrowok="t"/>
              </v:shape>
            </v:group>
            <v:group style="position:absolute;left:485;top:5355;width:2;height:282" coordorigin="485,5355" coordsize="2,282">
              <v:shape style="position:absolute;left:485;top:5355;width:2;height:282" coordorigin="485,5355" coordsize="0,282" path="m485,5637l485,5355e" filled="f" stroked="t" strokeweight=".951939pt" strokecolor="#7C7C7C">
                <v:path arrowok="t"/>
              </v:shape>
            </v:group>
            <v:group style="position:absolute;left:2375;top:4135;width:2;height:11818" coordorigin="2375,4135" coordsize="2,11818">
              <v:shape style="position:absolute;left:2375;top:4135;width:2;height:11818" coordorigin="2375,4135" coordsize="0,11818" path="m2375,15954l2375,4135e" filled="f" stroked="t" strokeweight=".713954pt" strokecolor="#575757">
                <v:path arrowok="t"/>
              </v:shape>
            </v:group>
            <v:group style="position:absolute;left:4922;top:5618;width:3018;height:2" coordorigin="4922,5618" coordsize="3018,2">
              <v:shape style="position:absolute;left:4922;top:5618;width:3018;height:2" coordorigin="4922,5618" coordsize="3018,0" path="m4922,5618l7939,5618e" filled="f" stroked="t" strokeweight=".713954pt" strokecolor="#5B5B5B">
                <v:path arrowok="t"/>
              </v:shape>
            </v:group>
            <v:group style="position:absolute;left:7730;top:5618;width:719;height:2" coordorigin="7730,5618" coordsize="719,2">
              <v:shape style="position:absolute;left:7730;top:5618;width:719;height:2" coordorigin="7730,5618" coordsize="719,0" path="m7730,5618l8448,5618e" filled="f" stroked="t" strokeweight=".47597pt" strokecolor="#4B4B4B">
                <v:path arrowok="t"/>
              </v:shape>
            </v:group>
            <v:group style="position:absolute;left:8391;top:5620;width:2932;height:2" coordorigin="8391,5620" coordsize="2932,2">
              <v:shape style="position:absolute;left:8391;top:5620;width:2932;height:2" coordorigin="8391,5620" coordsize="2932,0" path="m8391,5620l11323,5620e" filled="f" stroked="t" strokeweight=".713954pt" strokecolor="#646464">
                <v:path arrowok="t"/>
              </v:shape>
            </v:group>
            <v:group style="position:absolute;left:11266;top:5618;width:347;height:2" coordorigin="11266,5618" coordsize="347,2">
              <v:shape style="position:absolute;left:11266;top:5618;width:347;height:2" coordorigin="11266,5618" coordsize="347,0" path="m11266,5618l11614,5618e" filled="f" stroked="t" strokeweight=".47597pt" strokecolor="#444444">
                <v:path arrowok="t"/>
              </v:shape>
            </v:group>
            <v:group style="position:absolute;left:2377;top:4451;width:2;height:11503" coordorigin="2377,4451" coordsize="2,11503">
              <v:shape style="position:absolute;left:2377;top:4451;width:2;height:11503" coordorigin="2377,4451" coordsize="0,11503" path="m2377,15954l2377,4451e" filled="f" stroked="t" strokeweight=".713954pt" strokecolor="#575757">
                <v:path arrowok="t"/>
              </v:shape>
            </v:group>
            <v:group style="position:absolute;left:2370;top:5864;width:933;height:2" coordorigin="2370,5864" coordsize="933,2">
              <v:shape style="position:absolute;left:2370;top:5864;width:933;height:2" coordorigin="2370,5864" coordsize="933,0" path="m2370,5864l3303,5864e" filled="f" stroked="t" strokeweight=".47597pt" strokecolor="#545454">
                <v:path arrowok="t"/>
              </v:shape>
            </v:group>
            <v:group style="position:absolute;left:3237;top:5864;width:804;height:2" coordorigin="3237,5864" coordsize="804,2">
              <v:shape style="position:absolute;left:3237;top:5864;width:804;height:2" coordorigin="3237,5864" coordsize="804,0" path="m3237,5864l4041,5864e" filled="f" stroked="t" strokeweight=".951939pt" strokecolor="#747474">
                <v:path arrowok="t"/>
              </v:shape>
            </v:group>
            <v:group style="position:absolute;left:3984;top:5861;width:252;height:2" coordorigin="3984,5861" coordsize="252,2">
              <v:shape style="position:absolute;left:3984;top:5861;width:252;height:2" coordorigin="3984,5861" coordsize="252,0" path="m3984,5861l4236,5861e" filled="f" stroked="t" strokeweight=".47597pt" strokecolor="#343434">
                <v:path arrowok="t"/>
              </v:shape>
            </v:group>
            <v:group style="position:absolute;left:4179;top:5864;width:7435;height:2" coordorigin="4179,5864" coordsize="7435,2">
              <v:shape style="position:absolute;left:4179;top:5864;width:7435;height:2" coordorigin="4179,5864" coordsize="7435,0" path="m4179,5864l11614,5864e" filled="f" stroked="t" strokeweight=".713954pt" strokecolor="#646464">
                <v:path arrowok="t"/>
              </v:shape>
            </v:group>
            <v:group style="position:absolute;left:8805;top:5861;width:357;height:2" coordorigin="8805,5861" coordsize="357,2">
              <v:shape style="position:absolute;left:8805;top:5861;width:357;height:2" coordorigin="8805,5861" coordsize="357,0" path="m8805,5861l9162,5861e" filled="f" stroked="t" strokeweight=".47597pt" strokecolor="#3F3F3F">
                <v:path arrowok="t"/>
              </v:shape>
            </v:group>
            <v:group style="position:absolute;left:9105;top:5861;width:271;height:2" coordorigin="9105,5861" coordsize="271,2">
              <v:shape style="position:absolute;left:9105;top:5861;width:271;height:2" coordorigin="9105,5861" coordsize="271,0" path="m9105,5861l9377,5861e" filled="f" stroked="t" strokeweight=".47597pt" strokecolor="#545454">
                <v:path arrowok="t"/>
              </v:shape>
            </v:group>
            <v:group style="position:absolute;left:11604;top:5517;width:2;height:411" coordorigin="11604,5517" coordsize="2,411">
              <v:shape style="position:absolute;left:11604;top:5517;width:2;height:411" coordorigin="11604,5517" coordsize="0,411" path="m11604,5928l11604,5517e" filled="f" stroked="t" strokeweight=".713954pt" strokecolor="#BFBFBF">
                <v:path arrowok="t"/>
              </v:shape>
            </v:group>
            <v:group style="position:absolute;left:476;top:6105;width:681;height:2" coordorigin="476,6105" coordsize="681,2">
              <v:shape style="position:absolute;left:476;top:6105;width:681;height:2" coordorigin="476,6105" coordsize="681,0" path="m476,6105l1157,6105e" filled="f" stroked="t" strokeweight=".951939pt" strokecolor="#6B6B6B">
                <v:path arrowok="t"/>
              </v:shape>
            </v:group>
            <v:group style="position:absolute;left:1099;top:6105;width:633;height:2" coordorigin="1099,6105" coordsize="633,2">
              <v:shape style="position:absolute;left:1099;top:6105;width:633;height:2" coordorigin="1099,6105" coordsize="633,0" path="m1099,6105l1733,6105e" filled="f" stroked="t" strokeweight=".47597pt" strokecolor="#4B4B4B">
                <v:path arrowok="t"/>
              </v:shape>
            </v:group>
            <v:group style="position:absolute;left:1666;top:6103;width:866;height:2" coordorigin="1666,6103" coordsize="866,2">
              <v:shape style="position:absolute;left:1666;top:6103;width:866;height:2" coordorigin="1666,6103" coordsize="866,0" path="m1666,6103l2532,6103e" filled="f" stroked="t" strokeweight=".951939pt" strokecolor="#747474">
                <v:path arrowok="t"/>
              </v:shape>
            </v:group>
            <v:group style="position:absolute;left:2327;top:6105;width:1466;height:2" coordorigin="2327,6105" coordsize="1466,2">
              <v:shape style="position:absolute;left:2327;top:6105;width:1466;height:2" coordorigin="2327,6105" coordsize="1466,0" path="m2327,6105l3793,6105e" filled="f" stroked="t" strokeweight=".47597pt" strokecolor="#5B5B5B">
                <v:path arrowok="t"/>
              </v:shape>
            </v:group>
            <v:group style="position:absolute;left:3736;top:6105;width:3670;height:2" coordorigin="3736,6105" coordsize="3670,2">
              <v:shape style="position:absolute;left:3736;top:6105;width:3670;height:2" coordorigin="3736,6105" coordsize="3670,0" path="m3736,6105l7406,6105e" filled="f" stroked="t" strokeweight=".713954pt" strokecolor="#606060">
                <v:path arrowok="t"/>
              </v:shape>
            </v:group>
            <v:group style="position:absolute;left:3984;top:6100;width:485;height:2" coordorigin="3984,6100" coordsize="485,2">
              <v:shape style="position:absolute;left:3984;top:6100;width:485;height:2" coordorigin="3984,6100" coordsize="485,0" path="m3984,6100l4469,6100e" filled="f" stroked="t" strokeweight=".47597pt" strokecolor="#444444">
                <v:path arrowok="t"/>
              </v:shape>
            </v:group>
            <v:group style="position:absolute;left:4931;top:5326;width:2;height:798" coordorigin="4931,5326" coordsize="2,798">
              <v:shape style="position:absolute;left:4931;top:5326;width:2;height:798" coordorigin="4931,5326" coordsize="0,798" path="m4931,6124l4931,5326e" filled="f" stroked="t" strokeweight=".951939pt" strokecolor="#575757">
                <v:path arrowok="t"/>
              </v:shape>
            </v:group>
            <v:group style="position:absolute;left:7349;top:6100;width:438;height:2" coordorigin="7349,6100" coordsize="438,2">
              <v:shape style="position:absolute;left:7349;top:6100;width:438;height:2" coordorigin="7349,6100" coordsize="438,0" path="m7349,6100l7787,6100e" filled="f" stroked="t" strokeweight=".47597pt" strokecolor="#545454">
                <v:path arrowok="t"/>
              </v:shape>
            </v:group>
            <v:group style="position:absolute;left:7730;top:6103;width:3884;height:2" coordorigin="7730,6103" coordsize="3884,2">
              <v:shape style="position:absolute;left:7730;top:6103;width:3884;height:2" coordorigin="7730,6103" coordsize="3884,0" path="m7730,6103l11614,6103e" filled="f" stroked="t" strokeweight=".713954pt" strokecolor="#646464">
                <v:path arrowok="t"/>
              </v:shape>
            </v:group>
            <v:group style="position:absolute;left:8805;top:6100;width:571;height:2" coordorigin="8805,6100" coordsize="571,2">
              <v:shape style="position:absolute;left:8805;top:6100;width:571;height:2" coordorigin="8805,6100" coordsize="571,0" path="m8805,6100l9377,6100e" filled="f" stroked="t" strokeweight=".47597pt" strokecolor="#4F4F4F">
                <v:path arrowok="t"/>
              </v:shape>
            </v:group>
            <v:group style="position:absolute;left:11266;top:6105;width:347;height:2" coordorigin="11266,6105" coordsize="347,2">
              <v:shape style="position:absolute;left:11266;top:6105;width:347;height:2" coordorigin="11266,6105" coordsize="347,0" path="m11266,6105l11614,6105e" filled="f" stroked="t" strokeweight=".47597pt" strokecolor="#5B5B5B">
                <v:path arrowok="t"/>
              </v:shape>
            </v:group>
            <v:group style="position:absolute;left:4931;top:6053;width:2;height:775" coordorigin="4931,6053" coordsize="2,775">
              <v:shape style="position:absolute;left:4931;top:6053;width:2;height:775" coordorigin="4931,6053" coordsize="0,775" path="m4931,6827l4931,6053e" filled="f" stroked="t" strokeweight=".47597pt" strokecolor="#383838">
                <v:path arrowok="t"/>
              </v:shape>
            </v:group>
            <v:group style="position:absolute;left:7758;top:6081;width:2;height:751" coordorigin="7758,6081" coordsize="2,751">
              <v:shape style="position:absolute;left:7758;top:6081;width:2;height:751" coordorigin="7758,6081" coordsize="0,751" path="m7758,6832l7758,6081e" filled="f" stroked="t" strokeweight=".237985pt" strokecolor="#6B6B6B">
                <v:path arrowok="t"/>
              </v:shape>
            </v:group>
            <v:group style="position:absolute;left:485;top:6359;width:2;height:492" coordorigin="485,6359" coordsize="2,492">
              <v:shape style="position:absolute;left:485;top:6359;width:2;height:492" coordorigin="485,6359" coordsize="0,492" path="m485,6851l485,6359e" filled="f" stroked="t" strokeweight=".47597pt" strokecolor="#484848">
                <v:path arrowok="t"/>
              </v:shape>
            </v:group>
            <v:group style="position:absolute;left:2366;top:6576;width:2356;height:2" coordorigin="2366,6576" coordsize="2356,2">
              <v:shape style="position:absolute;left:2366;top:6576;width:2356;height:2" coordorigin="2366,6576" coordsize="2356,0" path="m2366,6576l4722,6576e" filled="f" stroked="t" strokeweight=".951939pt" strokecolor="#707070">
                <v:path arrowok="t"/>
              </v:shape>
            </v:group>
            <v:group style="position:absolute;left:4636;top:6576;width:1019;height:2" coordorigin="4636,6576" coordsize="1019,2">
              <v:shape style="position:absolute;left:4636;top:6576;width:1019;height:2" coordorigin="4636,6576" coordsize="1019,0" path="m4636,6576l5655,6576e" filled="f" stroked="t" strokeweight=".47597pt" strokecolor="#4B4B4B">
                <v:path arrowok="t"/>
              </v:shape>
            </v:group>
            <v:group style="position:absolute;left:5597;top:6576;width:1395;height:2" coordorigin="5597,6576" coordsize="1395,2">
              <v:shape style="position:absolute;left:5597;top:6576;width:1395;height:2" coordorigin="5597,6576" coordsize="1395,0" path="m5597,6576l6992,6576e" filled="f" stroked="t" strokeweight=".713954pt" strokecolor="#606060">
                <v:path arrowok="t"/>
              </v:shape>
            </v:group>
            <v:group style="position:absolute;left:6935;top:6579;width:471;height:2" coordorigin="6935,6579" coordsize="471,2">
              <v:shape style="position:absolute;left:6935;top:6579;width:471;height:2" coordorigin="6935,6579" coordsize="471,0" path="m6935,6579l7406,6579e" filled="f" stroked="t" strokeweight=".47597pt" strokecolor="#3F3F3F">
                <v:path arrowok="t"/>
              </v:shape>
            </v:group>
            <v:group style="position:absolute;left:7349;top:6576;width:1099;height:2" coordorigin="7349,6576" coordsize="1099,2">
              <v:shape style="position:absolute;left:7349;top:6576;width:1099;height:2" coordorigin="7349,6576" coordsize="1099,0" path="m7349,6576l8448,6576e" filled="f" stroked="t" strokeweight=".951939pt" strokecolor="#676767">
                <v:path arrowok="t"/>
              </v:shape>
            </v:group>
            <v:group style="position:absolute;left:8391;top:6579;width:771;height:2" coordorigin="8391,6579" coordsize="771,2">
              <v:shape style="position:absolute;left:8391;top:6579;width:771;height:2" coordorigin="8391,6579" coordsize="771,0" path="m8391,6579l9162,6579e" filled="f" stroked="t" strokeweight=".47597pt" strokecolor="#4B4B4B">
                <v:path arrowok="t"/>
              </v:shape>
            </v:group>
            <v:group style="position:absolute;left:9048;top:6576;width:1285;height:2" coordorigin="9048,6576" coordsize="1285,2">
              <v:shape style="position:absolute;left:9048;top:6576;width:1285;height:2" coordorigin="9048,6576" coordsize="1285,0" path="m9048,6576l10333,6576e" filled="f" stroked="t" strokeweight=".951939pt" strokecolor="#707070">
                <v:path arrowok="t"/>
              </v:shape>
            </v:group>
            <v:group style="position:absolute;left:10276;top:6579;width:286;height:2" coordorigin="10276,6579" coordsize="286,2">
              <v:shape style="position:absolute;left:10276;top:6579;width:286;height:2" coordorigin="10276,6579" coordsize="286,0" path="m10276,6579l10562,6579e" filled="f" stroked="t" strokeweight=".47597pt" strokecolor="#4F4F4F">
                <v:path arrowok="t"/>
              </v:shape>
            </v:group>
            <v:group style="position:absolute;left:10505;top:6576;width:1109;height:2" coordorigin="10505,6576" coordsize="1109,2">
              <v:shape style="position:absolute;left:10505;top:6576;width:1109;height:2" coordorigin="10505,6576" coordsize="1109,0" path="m10505,6576l11614,6576e" filled="f" stroked="t" strokeweight=".951939pt" strokecolor="#707070">
                <v:path arrowok="t"/>
              </v:shape>
            </v:group>
            <v:group style="position:absolute;left:2366;top:6820;width:7968;height:2" coordorigin="2366,6820" coordsize="7968,2">
              <v:shape style="position:absolute;left:2366;top:6820;width:7968;height:2" coordorigin="2366,6820" coordsize="7968,0" path="m2366,6820l10333,6820e" filled="f" stroked="t" strokeweight=".713954pt" strokecolor="#646464">
                <v:path arrowok="t"/>
              </v:shape>
            </v:group>
            <v:group style="position:absolute;left:6935;top:6818;width:471;height:2" coordorigin="6935,6818" coordsize="471,2">
              <v:shape style="position:absolute;left:6935;top:6818;width:471;height:2" coordorigin="6935,6818" coordsize="471,0" path="m6935,6818l7406,6818e" filled="f" stroked="t" strokeweight=".47597pt" strokecolor="#3B3B3B">
                <v:path arrowok="t"/>
              </v:shape>
            </v:group>
            <v:group style="position:absolute;left:8391;top:6818;width:985;height:2" coordorigin="8391,6818" coordsize="985,2">
              <v:shape style="position:absolute;left:8391;top:6818;width:985;height:2" coordorigin="8391,6818" coordsize="985,0" path="m8391,6818l9377,6818e" filled="f" stroked="t" strokeweight=".47597pt" strokecolor="#484848">
                <v:path arrowok="t"/>
              </v:shape>
            </v:group>
            <v:group style="position:absolute;left:10276;top:6818;width:286;height:2" coordorigin="10276,6818" coordsize="286,2">
              <v:shape style="position:absolute;left:10276;top:6818;width:286;height:2" coordorigin="10276,6818" coordsize="286,0" path="m10276,6818l10562,6818e" filled="f" stroked="t" strokeweight=".47597pt" strokecolor="#383838">
                <v:path arrowok="t"/>
              </v:shape>
            </v:group>
            <v:group style="position:absolute;left:10505;top:6818;width:819;height:2" coordorigin="10505,6818" coordsize="819,2">
              <v:shape style="position:absolute;left:10505;top:6818;width:819;height:2" coordorigin="10505,6818" coordsize="819,0" path="m10505,6818l11323,6818e" filled="f" stroked="t" strokeweight=".713954pt" strokecolor="#5B5B5B">
                <v:path arrowok="t"/>
              </v:shape>
            </v:group>
            <v:group style="position:absolute;left:10947;top:6818;width:666;height:2" coordorigin="10947,6818" coordsize="666,2">
              <v:shape style="position:absolute;left:10947;top:6818;width:666;height:2" coordorigin="10947,6818" coordsize="666,0" path="m10947,6818l11614,6818e" filled="f" stroked="t" strokeweight=".951939pt" strokecolor="#707070">
                <v:path arrowok="t"/>
              </v:shape>
            </v:group>
            <v:group style="position:absolute;left:11557;top:6818;width:62;height:2" coordorigin="11557,6818" coordsize="62,2">
              <v:shape style="position:absolute;left:11557;top:6818;width:62;height:2" coordorigin="11557,6818" coordsize="62,0" path="m11557,6818l11618,6818e" filled="f" stroked="t" strokeweight=".951939pt" strokecolor="#838383">
                <v:path arrowok="t"/>
              </v:shape>
            </v:group>
            <v:group style="position:absolute;left:476;top:7061;width:743;height:2" coordorigin="476,7061" coordsize="743,2">
              <v:shape style="position:absolute;left:476;top:7061;width:743;height:2" coordorigin="476,7061" coordsize="743,0" path="m476,7061l1218,7061e" filled="f" stroked="t" strokeweight=".951939pt" strokecolor="#777777">
                <v:path arrowok="t"/>
              </v:shape>
            </v:group>
            <v:group style="position:absolute;left:1099;top:7061;width:633;height:2" coordorigin="1099,7061" coordsize="633,2">
              <v:shape style="position:absolute;left:1099;top:7061;width:633;height:2" coordorigin="1099,7061" coordsize="633,0" path="m1099,7061l1733,7061e" filled="f" stroked="t" strokeweight=".47597pt" strokecolor="#606060">
                <v:path arrowok="t"/>
              </v:shape>
            </v:group>
            <v:group style="position:absolute;left:1675;top:7059;width:7187;height:2" coordorigin="1675,7059" coordsize="7187,2">
              <v:shape style="position:absolute;left:1675;top:7059;width:7187;height:2" coordorigin="1675,7059" coordsize="7187,0" path="m1675,7059l8863,7059e" filled="f" stroked="t" strokeweight=".713954pt" strokecolor="#676767">
                <v:path arrowok="t"/>
              </v:shape>
            </v:group>
            <v:group style="position:absolute;left:7349;top:7057;width:438;height:2" coordorigin="7349,7057" coordsize="438,2">
              <v:shape style="position:absolute;left:7349;top:7057;width:438;height:2" coordorigin="7349,7057" coordsize="438,0" path="m7349,7057l7787,7057e" filled="f" stroked="t" strokeweight=".47597pt" strokecolor="#4F4F4F">
                <v:path arrowok="t"/>
              </v:shape>
            </v:group>
            <v:group style="position:absolute;left:8805;top:7059;width:1290;height:2" coordorigin="8805,7059" coordsize="1290,2">
              <v:shape style="position:absolute;left:8805;top:7059;width:1290;height:2" coordorigin="8805,7059" coordsize="1290,0" path="m8805,7059l10095,7059e" filled="f" stroked="t" strokeweight=".47597pt" strokecolor="#4B4B4B">
                <v:path arrowok="t"/>
              </v:shape>
            </v:group>
            <v:group style="position:absolute;left:9953;top:7059;width:1666;height:2" coordorigin="9953,7059" coordsize="1666,2">
              <v:shape style="position:absolute;left:9953;top:7059;width:1666;height:2" coordorigin="9953,7059" coordsize="1666,0" path="m9953,7059l11618,7059e" filled="f" stroked="t" strokeweight=".713954pt" strokecolor="#676767">
                <v:path arrowok="t"/>
              </v:shape>
            </v:group>
            <v:group style="position:absolute;left:476;top:7532;width:1257;height:2" coordorigin="476,7532" coordsize="1257,2">
              <v:shape style="position:absolute;left:476;top:7532;width:1257;height:2" coordorigin="476,7532" coordsize="1257,0" path="m476,7532l1733,7532e" filled="f" stroked="t" strokeweight=".951939pt" strokecolor="#777777">
                <v:path arrowok="t"/>
              </v:shape>
            </v:group>
            <v:group style="position:absolute;left:1675;top:7530;width:405;height:2" coordorigin="1675,7530" coordsize="405,2">
              <v:shape style="position:absolute;left:1675;top:7530;width:405;height:2" coordorigin="1675,7530" coordsize="405,0" path="m1675,7530l2080,7530e" filled="f" stroked="t" strokeweight=".47597pt" strokecolor="#4B4B4B">
                <v:path arrowok="t"/>
              </v:shape>
            </v:group>
            <v:group style="position:absolute;left:3246;top:7530;width:338;height:2" coordorigin="3246,7530" coordsize="338,2">
              <v:shape style="position:absolute;left:3246;top:7530;width:338;height:2" coordorigin="3246,7530" coordsize="338,0" path="m3246,7530l3584,7530e" filled="f" stroked="t" strokeweight=".47597pt" strokecolor="#575757">
                <v:path arrowok="t"/>
              </v:shape>
            </v:group>
            <v:group style="position:absolute;left:4636;top:7530;width:319;height:2" coordorigin="4636,7530" coordsize="319,2">
              <v:shape style="position:absolute;left:4636;top:7530;width:319;height:2" coordorigin="4636,7530" coordsize="319,0" path="m4636,7530l4955,7530e" filled="f" stroked="t" strokeweight=".47597pt" strokecolor="#444444">
                <v:path arrowok="t"/>
              </v:shape>
            </v:group>
            <v:group style="position:absolute;left:2023;top:7530;width:9600;height:2" coordorigin="2023,7530" coordsize="9600,2">
              <v:shape style="position:absolute;left:2023;top:7530;width:9600;height:2" coordorigin="2023,7530" coordsize="9600,0" path="m2023,7530l11623,7530e" filled="f" stroked="t" strokeweight=".713954pt" strokecolor="#676767">
                <v:path arrowok="t"/>
              </v:shape>
            </v:group>
            <v:group style="position:absolute;left:9319;top:7530;width:776;height:2" coordorigin="9319,7530" coordsize="776,2">
              <v:shape style="position:absolute;left:9319;top:7530;width:776;height:2" coordorigin="9319,7530" coordsize="776,0" path="m9319,7530l10095,7530e" filled="f" stroked="t" strokeweight=".47597pt" strokecolor="#4F4F4F">
                <v:path arrowok="t"/>
              </v:shape>
            </v:group>
            <v:group style="position:absolute;left:4926;top:7771;width:6397;height:2" coordorigin="4926,7771" coordsize="6397,2">
              <v:shape style="position:absolute;left:4926;top:7771;width:6397;height:2" coordorigin="4926,7771" coordsize="6397,0" path="m4926,7771l11323,7771e" filled="f" stroked="t" strokeweight=".713954pt" strokecolor="#6B6B6B">
                <v:path arrowok="t"/>
              </v:shape>
            </v:group>
            <v:group style="position:absolute;left:7730;top:7769;width:719;height:2" coordorigin="7730,7769" coordsize="719,2">
              <v:shape style="position:absolute;left:7730;top:7769;width:719;height:2" coordorigin="7730,7769" coordsize="719,0" path="m7730,7769l8448,7769e" filled="f" stroked="t" strokeweight=".47597pt" strokecolor="#575757">
                <v:path arrowok="t"/>
              </v:shape>
            </v:group>
            <v:group style="position:absolute;left:11266;top:7769;width:352;height:2" coordorigin="11266,7769" coordsize="352,2">
              <v:shape style="position:absolute;left:11266;top:7769;width:352;height:2" coordorigin="11266,7769" coordsize="352,0" path="m11266,7769l11618,7769e" filled="f" stroked="t" strokeweight=".47597pt" strokecolor="#4B4B4B">
                <v:path arrowok="t"/>
              </v:shape>
            </v:group>
            <v:group style="position:absolute;left:11611;top:7573;width:2;height:244" coordorigin="11611,7573" coordsize="2,244">
              <v:shape style="position:absolute;left:11611;top:7573;width:2;height:244" coordorigin="11611,7573" coordsize="0,244" path="m11611,7817l11611,7573e" filled="f" stroked="t" strokeweight=".47597pt" strokecolor="#C8C8C8">
                <v:path arrowok="t"/>
              </v:shape>
            </v:group>
            <v:group style="position:absolute;left:11557;top:7769;width:67;height:2" coordorigin="11557,7769" coordsize="67,2">
              <v:shape style="position:absolute;left:11557;top:7769;width:67;height:2" coordorigin="11557,7769" coordsize="67,0" path="m11557,7769l11623,7769e" filled="f" stroked="t" strokeweight=".47597pt" strokecolor="#606060">
                <v:path arrowok="t"/>
              </v:shape>
            </v:group>
            <v:group style="position:absolute;left:483;top:7253;width:2;height:775" coordorigin="483,7253" coordsize="2,775">
              <v:shape style="position:absolute;left:483;top:7253;width:2;height:775" coordorigin="483,7253" coordsize="0,775" path="m483,8027l483,7253e" filled="f" stroked="t" strokeweight=".951939pt" strokecolor="#777777">
                <v:path arrowok="t"/>
              </v:shape>
            </v:group>
            <v:group style="position:absolute;left:4936;top:7516;width:2;height:908" coordorigin="4936,7516" coordsize="2,908">
              <v:shape style="position:absolute;left:4936;top:7516;width:2;height:908" coordorigin="4936,7516" coordsize="0,908" path="m4936,8424l4936,7516e" filled="f" stroked="t" strokeweight=".713954pt" strokecolor="#4F4F4F">
                <v:path arrowok="t"/>
              </v:shape>
            </v:group>
            <v:group style="position:absolute;left:4926;top:8010;width:6692;height:2" coordorigin="4926,8010" coordsize="6692,2">
              <v:shape style="position:absolute;left:4926;top:8010;width:6692;height:2" coordorigin="4926,8010" coordsize="6692,0" path="m4926,8010l11618,8010e" filled="f" stroked="t" strokeweight=".713954pt" strokecolor="#6B6B6B">
                <v:path arrowok="t"/>
              </v:shape>
            </v:group>
            <v:group style="position:absolute;left:6859;top:7764;width:2;height:655" coordorigin="6859,7764" coordsize="2,655">
              <v:shape style="position:absolute;left:6859;top:7764;width:2;height:655" coordorigin="6859,7764" coordsize="0,655" path="m6859,8419l6859,7764e" filled="f" stroked="t" strokeweight=".951939pt" strokecolor="#6B6B6B">
                <v:path arrowok="t"/>
              </v:shape>
            </v:group>
            <v:group style="position:absolute;left:7730;top:8008;width:728;height:2" coordorigin="7730,8008" coordsize="728,2">
              <v:shape style="position:absolute;left:7730;top:8008;width:728;height:2" coordorigin="7730,8008" coordsize="728,0" path="m7730,8008l8458,8008e" filled="f" stroked="t" strokeweight=".47597pt" strokecolor="#4F4F4F">
                <v:path arrowok="t"/>
              </v:shape>
            </v:group>
            <v:group style="position:absolute;left:8429;top:7764;width:2;height:655" coordorigin="8429,7764" coordsize="2,655">
              <v:shape style="position:absolute;left:8429;top:7764;width:2;height:655" coordorigin="8429,7764" coordsize="0,655" path="m8429,8419l8429,7764e" filled="f" stroked="t" strokeweight=".951939pt" strokecolor="#606060">
                <v:path arrowok="t"/>
              </v:shape>
            </v:group>
            <v:group style="position:absolute;left:11266;top:8008;width:357;height:2" coordorigin="11266,8008" coordsize="357,2">
              <v:shape style="position:absolute;left:11266;top:8008;width:357;height:2" coordorigin="11266,8008" coordsize="357,0" path="m11266,8008l11623,8008e" filled="f" stroked="t" strokeweight=".47597pt" strokecolor="#545454">
                <v:path arrowok="t"/>
              </v:shape>
            </v:group>
            <v:group style="position:absolute;left:481;top:8419;width:338;height:2" coordorigin="481,8419" coordsize="338,2">
              <v:shape style="position:absolute;left:481;top:8419;width:338;height:2" coordorigin="481,8419" coordsize="338,0" path="m481,8419l819,8419e" filled="f" stroked="t" strokeweight=".951939pt" strokecolor="#707070">
                <v:path arrowok="t"/>
              </v:shape>
            </v:group>
            <v:group style="position:absolute;left:690;top:8414;width:466;height:2" coordorigin="690,8414" coordsize="466,2">
              <v:shape style="position:absolute;left:690;top:8414;width:466;height:2" coordorigin="690,8414" coordsize="466,0" path="m690,8414l1157,8414e" filled="f" stroked="t" strokeweight=".47597pt" strokecolor="#545454">
                <v:path arrowok="t"/>
              </v:shape>
            </v:group>
            <v:group style="position:absolute;left:1099;top:8417;width:2694;height:2" coordorigin="1099,8417" coordsize="2694,2">
              <v:shape style="position:absolute;left:1099;top:8417;width:2694;height:2" coordorigin="1099,8417" coordsize="2694,0" path="m1099,8417l3793,8417e" filled="f" stroked="t" strokeweight=".713954pt" strokecolor="#646464">
                <v:path arrowok="t"/>
              </v:shape>
            </v:group>
            <v:group style="position:absolute;left:3736;top:8414;width:500;height:2" coordorigin="3736,8414" coordsize="500,2">
              <v:shape style="position:absolute;left:3736;top:8414;width:500;height:2" coordorigin="3736,8414" coordsize="500,0" path="m3736,8414l4236,8414e" filled="f" stroked="t" strokeweight=".47597pt" strokecolor="#3F3F3F">
                <v:path arrowok="t"/>
              </v:shape>
            </v:group>
            <v:group style="position:absolute;left:6935;top:8414;width:471;height:2" coordorigin="6935,8414" coordsize="471,2">
              <v:shape style="position:absolute;left:6935;top:8414;width:471;height:2" coordorigin="6935,8414" coordsize="471,0" path="m6935,8414l7406,8414e" filled="f" stroked="t" strokeweight=".47597pt" strokecolor="#484848">
                <v:path arrowok="t"/>
              </v:shape>
            </v:group>
            <v:group style="position:absolute;left:8387;top:8414;width:476;height:2" coordorigin="8387,8414" coordsize="476,2">
              <v:shape style="position:absolute;left:8387;top:8414;width:476;height:2" coordorigin="8387,8414" coordsize="476,0" path="m8387,8414l8863,8414e" filled="f" stroked="t" strokeweight=".47597pt" strokecolor="#4F4F4F">
                <v:path arrowok="t"/>
              </v:shape>
            </v:group>
            <v:group style="position:absolute;left:4179;top:8412;width:7439;height:2" coordorigin="4179,8412" coordsize="7439,2">
              <v:shape style="position:absolute;left:4179;top:8412;width:7439;height:2" coordorigin="4179,8412" coordsize="7439,0" path="m4179,8412l11618,8412e" filled="f" stroked="t" strokeweight=".713954pt" strokecolor="#676767">
                <v:path arrowok="t"/>
              </v:shape>
            </v:group>
            <v:group style="position:absolute;left:10276;top:8414;width:286;height:2" coordorigin="10276,8414" coordsize="286,2">
              <v:shape style="position:absolute;left:10276;top:8414;width:286;height:2" coordorigin="10276,8414" coordsize="286,0" path="m10276,8414l10562,8414e" filled="f" stroked="t" strokeweight=".47597pt" strokecolor="#4B4B4B">
                <v:path arrowok="t"/>
              </v:shape>
            </v:group>
            <v:group style="position:absolute;left:11266;top:8410;width:352;height:2" coordorigin="11266,8410" coordsize="352,2">
              <v:shape style="position:absolute;left:11266;top:8410;width:352;height:2" coordorigin="11266,8410" coordsize="352,0" path="m11266,8410l11618,8410e" filled="f" stroked="t" strokeweight=".47597pt" strokecolor="#5B5B5B">
                <v:path arrowok="t"/>
              </v:shape>
            </v:group>
            <v:group style="position:absolute;left:11611;top:8051;width:2;height:373" coordorigin="11611,8051" coordsize="2,373">
              <v:shape style="position:absolute;left:11611;top:8051;width:2;height:373" coordorigin="11611,8051" coordsize="0,373" path="m11611,8424l11611,8051e" filled="f" stroked="t" strokeweight=".47597pt" strokecolor="#CCCCCC">
                <v:path arrowok="t"/>
              </v:shape>
            </v:group>
            <v:group style="position:absolute;left:483;top:7970;width:2;height:722" coordorigin="483,7970" coordsize="2,722">
              <v:shape style="position:absolute;left:483;top:7970;width:2;height:722" coordorigin="483,7970" coordsize="0,722" path="m483,8692l483,7970e" filled="f" stroked="t" strokeweight=".47597pt" strokecolor="#4B4B4B">
                <v:path arrowok="t"/>
              </v:shape>
            </v:group>
            <v:group style="position:absolute;left:2375;top:8634;width:2;height:306" coordorigin="2375,8634" coordsize="2,306">
              <v:shape style="position:absolute;left:2375;top:8634;width:2;height:306" coordorigin="2375,8634" coordsize="0,306" path="m2375,8940l2375,8634e" filled="f" stroked="t" strokeweight=".47597pt" strokecolor="#383838">
                <v:path arrowok="t"/>
              </v:shape>
            </v:group>
            <v:group style="position:absolute;left:2327;top:9351;width:552;height:2" coordorigin="2327,9351" coordsize="552,2">
              <v:shape style="position:absolute;left:2327;top:9351;width:552;height:2" coordorigin="2327,9351" coordsize="552,0" path="m2327,9351l2880,9351e" filled="f" stroked="t" strokeweight=".47597pt" strokecolor="#484848">
                <v:path arrowok="t"/>
              </v:shape>
            </v:group>
            <v:group style="position:absolute;left:3736;top:9351;width:500;height:2" coordorigin="3736,9351" coordsize="500,2">
              <v:shape style="position:absolute;left:3736;top:9351;width:500;height:2" coordorigin="3736,9351" coordsize="500,0" path="m3736,9351l4236,9351e" filled="f" stroked="t" strokeweight=".47597pt" strokecolor="#444444">
                <v:path arrowok="t"/>
              </v:shape>
            </v:group>
            <v:group style="position:absolute;left:6935;top:9351;width:471;height:2" coordorigin="6935,9351" coordsize="471,2">
              <v:shape style="position:absolute;left:6935;top:9351;width:471;height:2" coordorigin="6935,9351" coordsize="471,0" path="m6935,9351l7406,9351e" filled="f" stroked="t" strokeweight=".47597pt" strokecolor="#3F3F3F">
                <v:path arrowok="t"/>
              </v:shape>
            </v:group>
            <v:group style="position:absolute;left:476;top:9351;width:11138;height:2" coordorigin="476,9351" coordsize="11138,2">
              <v:shape style="position:absolute;left:476;top:9351;width:11138;height:2" coordorigin="476,9351" coordsize="11138,0" path="m476,9351l11614,9351e" filled="f" stroked="t" strokeweight=".713954pt" strokecolor="#646464">
                <v:path arrowok="t"/>
              </v:shape>
            </v:group>
            <v:group style="position:absolute;left:8391;top:9349;width:471;height:2" coordorigin="8391,9349" coordsize="471,2">
              <v:shape style="position:absolute;left:8391;top:9349;width:471;height:2" coordorigin="8391,9349" coordsize="471,0" path="m8391,9349l8863,9349e" filled="f" stroked="t" strokeweight=".47597pt" strokecolor="#4B4B4B">
                <v:path arrowok="t"/>
              </v:shape>
            </v:group>
            <v:group style="position:absolute;left:10276;top:9351;width:286;height:2" coordorigin="10276,9351" coordsize="286,2">
              <v:shape style="position:absolute;left:10276;top:9351;width:286;height:2" coordorigin="10276,9351" coordsize="286,0" path="m10276,9351l10562,9351e" filled="f" stroked="t" strokeweight=".47597pt" strokecolor="#444444">
                <v:path arrowok="t"/>
              </v:shape>
            </v:group>
            <v:group style="position:absolute;left:10976;top:9351;width:638;height:2" coordorigin="10976,9351" coordsize="638,2">
              <v:shape style="position:absolute;left:10976;top:9351;width:638;height:2" coordorigin="10976,9351" coordsize="638,0" path="m10976,9351l11614,9351e" filled="f" stroked="t" strokeweight=".951939pt" strokecolor="#777777">
                <v:path arrowok="t"/>
              </v:shape>
            </v:group>
            <v:group style="position:absolute;left:483;top:8567;width:2;height:1076" coordorigin="483,8567" coordsize="2,1076">
              <v:shape style="position:absolute;left:483;top:8567;width:2;height:1076" coordorigin="483,8567" coordsize="0,1076" path="m483,9643l483,8567e" filled="f" stroked="t" strokeweight=".951939pt" strokecolor="#747474">
                <v:path arrowok="t"/>
              </v:shape>
            </v:group>
            <v:group style="position:absolute;left:485;top:9586;width:2;height:521" coordorigin="485,9586" coordsize="2,521">
              <v:shape style="position:absolute;left:485;top:9586;width:2;height:521" coordorigin="485,9586" coordsize="0,521" path="m485,10107l485,9586e" filled="f" stroked="t" strokeweight=".47597pt" strokecolor="#3F3F3F">
                <v:path arrowok="t"/>
              </v:shape>
            </v:group>
            <v:group style="position:absolute;left:476;top:10370;width:328;height:2" coordorigin="476,10370" coordsize="328,2">
              <v:shape style="position:absolute;left:476;top:10370;width:328;height:2" coordorigin="476,10370" coordsize="328,0" path="m476,10370l804,10370e" filled="f" stroked="t" strokeweight=".951939pt" strokecolor="#747474">
                <v:path arrowok="t"/>
              </v:shape>
            </v:group>
            <v:group style="position:absolute;left:690;top:10367;width:1042;height:2" coordorigin="690,10367" coordsize="1042,2">
              <v:shape style="position:absolute;left:690;top:10367;width:1042;height:2" coordorigin="690,10367" coordsize="1042,0" path="m690,10367l1733,10367e" filled="f" stroked="t" strokeweight=".47597pt" strokecolor="#545454">
                <v:path arrowok="t"/>
              </v:shape>
            </v:group>
            <v:group style="position:absolute;left:1223;top:10367;width:2656;height:2" coordorigin="1223,10367" coordsize="2656,2">
              <v:shape style="position:absolute;left:1223;top:10367;width:2656;height:2" coordorigin="1223,10367" coordsize="2656,0" path="m1223,10367l3879,10367e" filled="f" stroked="t" strokeweight=".713954pt" strokecolor="#676767">
                <v:path arrowok="t"/>
              </v:shape>
            </v:group>
            <v:group style="position:absolute;left:3822;top:10365;width:219;height:2" coordorigin="3822,10365" coordsize="219,2">
              <v:shape style="position:absolute;left:3822;top:10365;width:219;height:2" coordorigin="3822,10365" coordsize="219,0" path="m3822,10365l4041,10365e" filled="f" stroked="t" strokeweight=".47597pt" strokecolor="#575757">
                <v:path arrowok="t"/>
              </v:shape>
            </v:group>
            <v:group style="position:absolute;left:3984;top:10365;width:252;height:2" coordorigin="3984,10365" coordsize="252,2">
              <v:shape style="position:absolute;left:3984;top:10365;width:252;height:2" coordorigin="3984,10365" coordsize="252,0" path="m3984,10365l4236,10365e" filled="f" stroked="t" strokeweight=".47597pt" strokecolor="#444444">
                <v:path arrowok="t"/>
              </v:shape>
            </v:group>
            <v:group style="position:absolute;left:4179;top:10365;width:2813;height:2" coordorigin="4179,10365" coordsize="2813,2">
              <v:shape style="position:absolute;left:4179;top:10365;width:2813;height:2" coordorigin="4179,10365" coordsize="2813,0" path="m4179,10365l6992,10365e" filled="f" stroked="t" strokeweight=".713954pt" strokecolor="#646464">
                <v:path arrowok="t"/>
              </v:shape>
            </v:group>
            <v:group style="position:absolute;left:6935;top:10365;width:852;height:2" coordorigin="6935,10365" coordsize="852,2">
              <v:shape style="position:absolute;left:6935;top:10365;width:852;height:2" coordorigin="6935,10365" coordsize="852,0" path="m6935,10365l7787,10365e" filled="f" stroked="t" strokeweight=".47597pt" strokecolor="#4F4F4F">
                <v:path arrowok="t"/>
              </v:shape>
            </v:group>
            <v:group style="position:absolute;left:7730;top:10367;width:1133;height:2" coordorigin="7730,10367" coordsize="1133,2">
              <v:shape style="position:absolute;left:7730;top:10367;width:1133;height:2" coordorigin="7730,10367" coordsize="1133,0" path="m7730,10367l8863,10367e" filled="f" stroked="t" strokeweight=".951939pt" strokecolor="#747474">
                <v:path arrowok="t"/>
              </v:shape>
            </v:group>
            <v:group style="position:absolute;left:8805;top:10365;width:357;height:2" coordorigin="8805,10365" coordsize="357,2">
              <v:shape style="position:absolute;left:8805;top:10365;width:357;height:2" coordorigin="8805,10365" coordsize="357,0" path="m8805,10365l9162,10365e" filled="f" stroked="t" strokeweight=".47597pt" strokecolor="#4B4B4B">
                <v:path arrowok="t"/>
              </v:shape>
            </v:group>
            <v:group style="position:absolute;left:9105;top:10365;width:271;height:2" coordorigin="9105,10365" coordsize="271,2">
              <v:shape style="position:absolute;left:9105;top:10365;width:271;height:2" coordorigin="9105,10365" coordsize="271,0" path="m9105,10365l9377,10365e" filled="f" stroked="t" strokeweight=".47597pt" strokecolor="#676767">
                <v:path arrowok="t"/>
              </v:shape>
            </v:group>
            <v:group style="position:absolute;left:9319;top:10367;width:1242;height:2" coordorigin="9319,10367" coordsize="1242,2">
              <v:shape style="position:absolute;left:9319;top:10367;width:1242;height:2" coordorigin="9319,10367" coordsize="1242,0" path="m9319,10367l10562,10367e" filled="f" stroked="t" strokeweight=".951939pt" strokecolor="#707070">
                <v:path arrowok="t"/>
              </v:shape>
            </v:group>
            <v:group style="position:absolute;left:10505;top:10367;width:819;height:2" coordorigin="10505,10367" coordsize="819,2">
              <v:shape style="position:absolute;left:10505;top:10367;width:819;height:2" coordorigin="10505,10367" coordsize="819,0" path="m10505,10367l11323,10367e" filled="f" stroked="t" strokeweight=".47597pt" strokecolor="#5B5B5B">
                <v:path arrowok="t"/>
              </v:shape>
            </v:group>
            <v:group style="position:absolute;left:11157;top:10365;width:462;height:2" coordorigin="11157,10365" coordsize="462,2">
              <v:shape style="position:absolute;left:11157;top:10365;width:462;height:2" coordorigin="11157,10365" coordsize="462,0" path="m11157,10365l11618,10365e" filled="f" stroked="t" strokeweight=".951939pt" strokecolor="#747474">
                <v:path arrowok="t"/>
              </v:shape>
            </v:group>
            <v:group style="position:absolute;left:476;top:10609;width:1257;height:2" coordorigin="476,10609" coordsize="1257,2">
              <v:shape style="position:absolute;left:476;top:10609;width:1257;height:2" coordorigin="476,10609" coordsize="1257,0" path="m476,10609l1733,10609e" filled="f" stroked="t" strokeweight=".713954pt" strokecolor="#646464">
                <v:path arrowok="t"/>
              </v:shape>
            </v:group>
            <v:group style="position:absolute;left:1675;top:10609;width:405;height:2" coordorigin="1675,10609" coordsize="405,2">
              <v:shape style="position:absolute;left:1675;top:10609;width:405;height:2" coordorigin="1675,10609" coordsize="405,0" path="m1675,10609l2080,10609e" filled="f" stroked="t" strokeweight=".47597pt" strokecolor="#575757">
                <v:path arrowok="t"/>
              </v:shape>
            </v:group>
            <v:group style="position:absolute;left:2013;top:10606;width:6878;height:2" coordorigin="2013,10606" coordsize="6878,2">
              <v:shape style="position:absolute;left:2013;top:10606;width:6878;height:2" coordorigin="2013,10606" coordsize="6878,0" path="m2013,10606l8891,10606e" filled="f" stroked="t" strokeweight=".713954pt" strokecolor="#646464">
                <v:path arrowok="t"/>
              </v:shape>
            </v:group>
            <v:group style="position:absolute;left:8805;top:10604;width:571;height:2" coordorigin="8805,10604" coordsize="571,2">
              <v:shape style="position:absolute;left:8805;top:10604;width:571;height:2" coordorigin="8805,10604" coordsize="571,0" path="m8805,10604l9377,10604e" filled="f" stroked="t" strokeweight=".47597pt" strokecolor="#4F4F4F">
                <v:path arrowok="t"/>
              </v:shape>
            </v:group>
            <v:group style="position:absolute;left:9319;top:10606;width:2294;height:2" coordorigin="9319,10606" coordsize="2294,2">
              <v:shape style="position:absolute;left:9319;top:10606;width:2294;height:2" coordorigin="9319,10606" coordsize="2294,0" path="m9319,10606l11614,10606e" filled="f" stroked="t" strokeweight=".713954pt" strokecolor="#676767">
                <v:path arrowok="t"/>
              </v:shape>
            </v:group>
            <v:group style="position:absolute;left:847;top:10850;width:10766;height:2" coordorigin="847,10850" coordsize="10766,2">
              <v:shape style="position:absolute;left:847;top:10850;width:10766;height:2" coordorigin="847,10850" coordsize="10766,0" path="m847,10850l11614,10850e" filled="f" stroked="t" strokeweight=".713954pt" strokecolor="#676767">
                <v:path arrowok="t"/>
              </v:shape>
            </v:group>
            <v:group style="position:absolute;left:3246;top:10850;width:547;height:2" coordorigin="3246,10850" coordsize="547,2">
              <v:shape style="position:absolute;left:3246;top:10850;width:547;height:2" coordorigin="3246,10850" coordsize="547,0" path="m3246,10850l3793,10850e" filled="f" stroked="t" strokeweight=".47597pt" strokecolor="#4F4F4F">
                <v:path arrowok="t"/>
              </v:shape>
            </v:group>
            <v:group style="position:absolute;left:4636;top:10848;width:319;height:2" coordorigin="4636,10848" coordsize="319,2">
              <v:shape style="position:absolute;left:4636;top:10848;width:319;height:2" coordorigin="4636,10848" coordsize="319,0" path="m4636,10848l4955,10848e" filled="f" stroked="t" strokeweight=".47597pt" strokecolor="#343434">
                <v:path arrowok="t"/>
              </v:shape>
            </v:group>
            <v:group style="position:absolute;left:7730;top:10848;width:719;height:2" coordorigin="7730,10848" coordsize="719,2">
              <v:shape style="position:absolute;left:7730;top:10848;width:719;height:2" coordorigin="7730,10848" coordsize="719,0" path="m7730,10848l8448,10848e" filled="f" stroked="t" strokeweight=".47597pt" strokecolor="#606060">
                <v:path arrowok="t"/>
              </v:shape>
            </v:group>
            <v:group style="position:absolute;left:9319;top:10848;width:776;height:2" coordorigin="9319,10848" coordsize="776,2">
              <v:shape style="position:absolute;left:9319;top:10848;width:776;height:2" coordorigin="9319,10848" coordsize="776,0" path="m9319,10848l10095,10848e" filled="f" stroked="t" strokeweight=".47597pt" strokecolor="#545454">
                <v:path arrowok="t"/>
              </v:shape>
            </v:group>
            <v:group style="position:absolute;left:11266;top:10848;width:347;height:2" coordorigin="11266,10848" coordsize="347,2">
              <v:shape style="position:absolute;left:11266;top:10848;width:347;height:2" coordorigin="11266,10848" coordsize="347,0" path="m11266,10848l11614,10848e" filled="f" stroked="t" strokeweight=".47597pt" strokecolor="#4B4B4B">
                <v:path arrowok="t"/>
              </v:shape>
            </v:group>
            <v:group style="position:absolute;left:485;top:10049;width:2;height:5914" coordorigin="485,10049" coordsize="2,5914">
              <v:shape style="position:absolute;left:485;top:10049;width:2;height:5914" coordorigin="485,10049" coordsize="0,5914" path="m485,15963l485,10049e" filled="f" stroked="t" strokeweight=".713954pt" strokecolor="#676767">
                <v:path arrowok="t"/>
              </v:shape>
            </v:group>
            <v:group style="position:absolute;left:2377;top:10824;width:2;height:296" coordorigin="2377,10824" coordsize="2,296">
              <v:shape style="position:absolute;left:2377;top:10824;width:2;height:296" coordorigin="2377,10824" coordsize="0,296" path="m2377,11120l2377,10824e" filled="f" stroked="t" strokeweight=".951939pt" strokecolor="#6B6B6B">
                <v:path arrowok="t"/>
              </v:shape>
            </v:group>
            <v:group style="position:absolute;left:481;top:11328;width:1252;height:2" coordorigin="481,11328" coordsize="1252,2">
              <v:shape style="position:absolute;left:481;top:11328;width:1252;height:2" coordorigin="481,11328" coordsize="1252,0" path="m481,11328l1733,11328e" filled="f" stroked="t" strokeweight=".951939pt" strokecolor="#777777">
                <v:path arrowok="t"/>
              </v:shape>
            </v:group>
            <v:group style="position:absolute;left:485;top:11063;width:2;height:770" coordorigin="485,11063" coordsize="2,770">
              <v:shape style="position:absolute;left:485;top:11063;width:2;height:770" coordorigin="485,11063" coordsize="0,770" path="m485,11833l485,11063e" filled="f" stroked="t" strokeweight=".47597pt" strokecolor="#4F4F4F">
                <v:path arrowok="t"/>
              </v:shape>
            </v:group>
            <v:group style="position:absolute;left:1675;top:11328;width:723;height:2" coordorigin="1675,11328" coordsize="723,2">
              <v:shape style="position:absolute;left:1675;top:11328;width:723;height:2" coordorigin="1675,11328" coordsize="723,0" path="m1675,11328l2399,11328e" filled="f" stroked="t" strokeweight=".47597pt" strokecolor="#575757">
                <v:path arrowok="t"/>
              </v:shape>
            </v:group>
            <v:group style="position:absolute;left:2327;top:11328;width:976;height:2" coordorigin="2327,11328" coordsize="976,2">
              <v:shape style="position:absolute;left:2327;top:11328;width:976;height:2" coordorigin="2327,11328" coordsize="976,0" path="m2327,11328l3303,11328e" filled="f" stroked="t" strokeweight=".951939pt" strokecolor="#707070">
                <v:path arrowok="t"/>
              </v:shape>
            </v:group>
            <v:group style="position:absolute;left:3246;top:11326;width:338;height:2" coordorigin="3246,11326" coordsize="338,2">
              <v:shape style="position:absolute;left:3246;top:11326;width:338;height:2" coordorigin="3246,11326" coordsize="338,0" path="m3246,11326l3584,11326e" filled="f" stroked="t" strokeweight=".47597pt" strokecolor="#575757">
                <v:path arrowok="t"/>
              </v:shape>
            </v:group>
            <v:group style="position:absolute;left:3527;top:11326;width:1166;height:2" coordorigin="3527,11326" coordsize="1166,2">
              <v:shape style="position:absolute;left:3527;top:11326;width:1166;height:2" coordorigin="3527,11326" coordsize="1166,0" path="m3527,11326l4693,11326e" filled="f" stroked="t" strokeweight=".713954pt" strokecolor="#707070">
                <v:path arrowok="t"/>
              </v:shape>
            </v:group>
            <v:group style="position:absolute;left:4636;top:11326;width:319;height:2" coordorigin="4636,11326" coordsize="319,2">
              <v:shape style="position:absolute;left:4636;top:11326;width:319;height:2" coordorigin="4636,11326" coordsize="319,0" path="m4636,11326l4955,11326e" filled="f" stroked="t" strokeweight=".47597pt" strokecolor="#444444">
                <v:path arrowok="t"/>
              </v:shape>
            </v:group>
            <v:group style="position:absolute;left:4898;top:11324;width:757;height:2" coordorigin="4898,11324" coordsize="757,2">
              <v:shape style="position:absolute;left:4898;top:11324;width:757;height:2" coordorigin="4898,11324" coordsize="757,0" path="m4898,11324l5655,11324e" filled="f" stroked="t" strokeweight=".951939pt" strokecolor="#777777">
                <v:path arrowok="t"/>
              </v:shape>
            </v:group>
            <v:group style="position:absolute;left:5597;top:11324;width:1276;height:2" coordorigin="5597,11324" coordsize="1276,2">
              <v:shape style="position:absolute;left:5597;top:11324;width:1276;height:2" coordorigin="5597,11324" coordsize="1276,0" path="m5597,11324l6873,11324e" filled="f" stroked="t" strokeweight=".47597pt" strokecolor="#5B5B5B">
                <v:path arrowok="t"/>
              </v:shape>
            </v:group>
            <v:group style="position:absolute;left:6816;top:11324;width:614;height:2" coordorigin="6816,11324" coordsize="614,2">
              <v:shape style="position:absolute;left:6816;top:11324;width:614;height:2" coordorigin="6816,11324" coordsize="614,0" path="m6816,11324l7430,11324e" filled="f" stroked="t" strokeweight=".951939pt" strokecolor="#777C7C">
                <v:path arrowok="t"/>
              </v:shape>
            </v:group>
            <v:group style="position:absolute;left:7349;top:11324;width:1099;height:2" coordorigin="7349,11324" coordsize="1099,2">
              <v:shape style="position:absolute;left:7349;top:11324;width:1099;height:2" coordorigin="7349,11324" coordsize="1099,0" path="m7349,11324l8448,11324e" filled="f" stroked="t" strokeweight=".47597pt" strokecolor="#575757">
                <v:path arrowok="t"/>
              </v:shape>
            </v:group>
            <v:group style="position:absolute;left:8391;top:11326;width:985;height:2" coordorigin="8391,11326" coordsize="985,2">
              <v:shape style="position:absolute;left:8391;top:11326;width:985;height:2" coordorigin="8391,11326" coordsize="985,0" path="m8391,11326l9377,11326e" filled="f" stroked="t" strokeweight=".951939pt" strokecolor="#747474">
                <v:path arrowok="t"/>
              </v:shape>
            </v:group>
            <v:group style="position:absolute;left:9319;top:11326;width:776;height:2" coordorigin="9319,11326" coordsize="776,2">
              <v:shape style="position:absolute;left:9319;top:11326;width:776;height:2" coordorigin="9319,11326" coordsize="776,0" path="m9319,11326l10095,11326e" filled="f" stroked="t" strokeweight=".47597pt" strokecolor="#4F4F4F">
                <v:path arrowok="t"/>
              </v:shape>
            </v:group>
            <v:group style="position:absolute;left:10005;top:11324;width:1614;height:2" coordorigin="10005,11324" coordsize="1614,2">
              <v:shape style="position:absolute;left:10005;top:11324;width:1614;height:2" coordorigin="10005,11324" coordsize="1614,0" path="m10005,11324l11618,11324e" filled="f" stroked="t" strokeweight=".713954pt" strokecolor="#6B6B6B">
                <v:path arrowok="t"/>
              </v:shape>
            </v:group>
            <v:group style="position:absolute;left:481;top:11570;width:1252;height:2" coordorigin="481,11570" coordsize="1252,2">
              <v:shape style="position:absolute;left:481;top:11570;width:1252;height:2" coordorigin="481,11570" coordsize="1252,0" path="m481,11570l1733,11570e" filled="f" stroked="t" strokeweight=".47597pt" strokecolor="#676767">
                <v:path arrowok="t"/>
              </v:shape>
            </v:group>
            <v:group style="position:absolute;left:1675;top:11572;width:723;height:2" coordorigin="1675,11572" coordsize="723,2">
              <v:shape style="position:absolute;left:1675;top:11572;width:723;height:2" coordorigin="1675,11572" coordsize="723,0" path="m1675,11572l2399,11572e" filled="f" stroked="t" strokeweight=".951939pt" strokecolor="#6B6B6B">
                <v:path arrowok="t"/>
              </v:shape>
            </v:group>
            <v:group style="position:absolute;left:2327;top:11570;width:552;height:2" coordorigin="2327,11570" coordsize="552,2">
              <v:shape style="position:absolute;left:2327;top:11570;width:552;height:2" coordorigin="2327,11570" coordsize="552,0" path="m2327,11570l2880,11570e" filled="f" stroked="t" strokeweight=".47597pt" strokecolor="#4B4B4B">
                <v:path arrowok="t"/>
              </v:shape>
            </v:group>
            <v:group style="position:absolute;left:2822;top:11570;width:1218;height:2" coordorigin="2822,11570" coordsize="1218,2">
              <v:shape style="position:absolute;left:2822;top:11570;width:1218;height:2" coordorigin="2822,11570" coordsize="1218,0" path="m2822,11570l4041,11570e" filled="f" stroked="t" strokeweight=".713954pt" strokecolor="#676767">
                <v:path arrowok="t"/>
              </v:shape>
            </v:group>
            <v:group style="position:absolute;left:3984;top:11570;width:252;height:2" coordorigin="3984,11570" coordsize="252,2">
              <v:shape style="position:absolute;left:3984;top:11570;width:252;height:2" coordorigin="3984,11570" coordsize="252,0" path="m3984,11570l4236,11570e" filled="f" stroked="t" strokeweight=".47597pt" strokecolor="#444444">
                <v:path arrowok="t"/>
              </v:shape>
            </v:group>
            <v:group style="position:absolute;left:4179;top:11567;width:5397;height:2" coordorigin="4179,11567" coordsize="5397,2">
              <v:shape style="position:absolute;left:4179;top:11567;width:5397;height:2" coordorigin="4179,11567" coordsize="5397,0" path="m4179,11567l9577,11567e" filled="f" stroked="t" strokeweight=".713954pt" strokecolor="#676767">
                <v:path arrowok="t"/>
              </v:shape>
            </v:group>
            <v:group style="position:absolute;left:9319;top:11567;width:1014;height:2" coordorigin="9319,11567" coordsize="1014,2">
              <v:shape style="position:absolute;left:9319;top:11567;width:1014;height:2" coordorigin="9319,11567" coordsize="1014,0" path="m9319,11567l10333,11567e" filled="f" stroked="t" strokeweight=".47597pt" strokecolor="#545454">
                <v:path arrowok="t"/>
              </v:shape>
            </v:group>
            <v:group style="position:absolute;left:10276;top:11567;width:1337;height:2" coordorigin="10276,11567" coordsize="1337,2">
              <v:shape style="position:absolute;left:10276;top:11567;width:1337;height:2" coordorigin="10276,11567" coordsize="1337,0" path="m10276,11567l11614,11567e" filled="f" stroked="t" strokeweight=".713954pt" strokecolor="#6B6B6B">
                <v:path arrowok="t"/>
              </v:shape>
            </v:group>
            <v:group style="position:absolute;left:11557;top:11565;width:62;height:2" coordorigin="11557,11565" coordsize="62,2">
              <v:shape style="position:absolute;left:11557;top:11565;width:62;height:2" coordorigin="11557,11565" coordsize="62,0" path="m11557,11565l11618,11565e" filled="f" stroked="t" strokeweight=".47597pt" strokecolor="#575757">
                <v:path arrowok="t"/>
              </v:shape>
            </v:group>
            <v:group style="position:absolute;left:1713;top:11560;width:2;height:273" coordorigin="1713,11560" coordsize="2,273">
              <v:shape style="position:absolute;left:1713;top:11560;width:2;height:273" coordorigin="1713,11560" coordsize="0,273" path="m1713,11833l1713,11560e" filled="f" stroked="t" strokeweight=".47597pt" strokecolor="#545454">
                <v:path arrowok="t"/>
              </v:shape>
            </v:group>
            <v:group style="position:absolute;left:476;top:11809;width:7397;height:2" coordorigin="476,11809" coordsize="7397,2">
              <v:shape style="position:absolute;left:476;top:11809;width:7397;height:2" coordorigin="476,11809" coordsize="7397,0" path="m476,11809l7873,11809e" filled="f" stroked="t" strokeweight=".713954pt" strokecolor="#676767">
                <v:path arrowok="t"/>
              </v:shape>
            </v:group>
            <v:group style="position:absolute;left:7387;top:11555;width:2;height:277" coordorigin="7387,11555" coordsize="2,277">
              <v:shape style="position:absolute;left:7387;top:11555;width:2;height:277" coordorigin="7387,11555" coordsize="0,277" path="m7387,11833l7387,11555e" filled="f" stroked="t" strokeweight=".47597pt" strokecolor="#4F4F4F">
                <v:path arrowok="t"/>
              </v:shape>
            </v:group>
            <v:group style="position:absolute;left:7730;top:11804;width:719;height:2" coordorigin="7730,11804" coordsize="719,2">
              <v:shape style="position:absolute;left:7730;top:11804;width:719;height:2" coordorigin="7730,11804" coordsize="719,0" path="m7730,11804l8448,11804e" filled="f" stroked="t" strokeweight=".47597pt" strokecolor="#4F4F4F">
                <v:path arrowok="t"/>
              </v:shape>
            </v:group>
            <v:group style="position:absolute;left:8391;top:11804;width:2932;height:2" coordorigin="8391,11804" coordsize="2932,2">
              <v:shape style="position:absolute;left:8391;top:11804;width:2932;height:2" coordorigin="8391,11804" coordsize="2932,0" path="m8391,11804l11323,11804e" filled="f" stroked="t" strokeweight=".713954pt" strokecolor="#646464">
                <v:path arrowok="t"/>
              </v:shape>
            </v:group>
            <v:group style="position:absolute;left:11266;top:11804;width:347;height:2" coordorigin="11266,11804" coordsize="347,2">
              <v:shape style="position:absolute;left:11266;top:11804;width:347;height:2" coordorigin="11266,11804" coordsize="347,0" path="m11266,11804l11614,11804e" filled="f" stroked="t" strokeweight=".47597pt" strokecolor="#444444">
                <v:path arrowok="t"/>
              </v:shape>
            </v:group>
            <v:group style="position:absolute;left:11557;top:11804;width:67;height:2" coordorigin="11557,11804" coordsize="67,2">
              <v:shape style="position:absolute;left:11557;top:11804;width:67;height:2" coordorigin="11557,11804" coordsize="67,0" path="m11557,11804l11623,11804e" filled="f" stroked="t" strokeweight=".47597pt" strokecolor="#606060">
                <v:path arrowok="t"/>
              </v:shape>
            </v:group>
            <v:group style="position:absolute;left:1135;top:11565;width:2;height:502" coordorigin="1135,11565" coordsize="2,502">
              <v:shape style="position:absolute;left:1135;top:11565;width:2;height:502" coordorigin="1135,11565" coordsize="0,502" path="m1135,12067l1135,11565e" filled="f" stroked="t" strokeweight=".951939pt" strokecolor="#676767">
                <v:path arrowok="t"/>
              </v:shape>
            </v:group>
            <v:group style="position:absolute;left:1713;top:11761;width:2;height:942" coordorigin="1713,11761" coordsize="2,942">
              <v:shape style="position:absolute;left:1713;top:11761;width:2;height:942" coordorigin="1713,11761" coordsize="0,942" path="m1713,12703l1713,11761e" filled="f" stroked="t" strokeweight=".951939pt" strokecolor="#6B6B6B">
                <v:path arrowok="t"/>
              </v:shape>
            </v:group>
            <v:group style="position:absolute;left:7389;top:11761;width:2;height:598" coordorigin="7389,11761" coordsize="2,598">
              <v:shape style="position:absolute;left:7389;top:11761;width:2;height:598" coordorigin="7389,11761" coordsize="0,598" path="m7389,12359l7389,11761e" filled="f" stroked="t" strokeweight=".951939pt" strokecolor="#747474">
                <v:path arrowok="t"/>
              </v:shape>
            </v:group>
            <v:group style="position:absolute;left:1135;top:11909;width:2;height:708" coordorigin="1135,11909" coordsize="2,708">
              <v:shape style="position:absolute;left:1135;top:11909;width:2;height:708" coordorigin="1135,11909" coordsize="0,708" path="m1135,12617l1135,11909e" filled="f" stroked="t" strokeweight=".47597pt" strokecolor="#484848">
                <v:path arrowok="t"/>
              </v:shape>
            </v:group>
            <v:group style="position:absolute;left:2375;top:11909;width:2;height:411" coordorigin="2375,11909" coordsize="2,411">
              <v:shape style="position:absolute;left:2375;top:11909;width:2;height:411" coordorigin="2375,11909" coordsize="0,411" path="m2375,12320l2375,11909e" filled="f" stroked="t" strokeweight=".47597pt" strokecolor="#282828">
                <v:path arrowok="t"/>
              </v:shape>
            </v:group>
            <v:group style="position:absolute;left:4208;top:12292;width:2;height:488" coordorigin="4208,12292" coordsize="2,488">
              <v:shape style="position:absolute;left:4208;top:12292;width:2;height:488" coordorigin="4208,12292" coordsize="0,488" path="m4208,12779l4208,12292e" filled="f" stroked="t" strokeweight=".237985pt" strokecolor="#000000">
                <v:path arrowok="t"/>
              </v:shape>
            </v:group>
            <v:group style="position:absolute;left:1138;top:12559;width:2;height:985" coordorigin="1138,12559" coordsize="2,985">
              <v:shape style="position:absolute;left:1138;top:12559;width:2;height:985" coordorigin="1138,12559" coordsize="0,985" path="m1138,13544l1138,12559e" filled="f" stroked="t" strokeweight=".713954pt" strokecolor="#5B5B5B">
                <v:path arrowok="t"/>
              </v:shape>
            </v:group>
            <v:group style="position:absolute;left:3560;top:12631;width:2;height:72" coordorigin="3560,12631" coordsize="2,72">
              <v:shape style="position:absolute;left:3560;top:12631;width:2;height:72" coordorigin="3560,12631" coordsize="0,72" path="m3560,12703l3560,12631e" filled="f" stroked="t" strokeweight="1.427909pt" strokecolor="#3F4B87">
                <v:path arrowok="t"/>
              </v:shape>
            </v:group>
            <v:group style="position:absolute;left:1713;top:12646;width:2;height:435" coordorigin="1713,12646" coordsize="2,435">
              <v:shape style="position:absolute;left:1713;top:12646;width:2;height:435" coordorigin="1713,12646" coordsize="0,435" path="m1713,13081l1713,12646e" filled="f" stroked="t" strokeweight=".47597pt" strokecolor="#484848">
                <v:path arrowok="t"/>
              </v:shape>
            </v:group>
            <v:group style="position:absolute;left:3572;top:12646;width:2;height:158" coordorigin="3572,12646" coordsize="2,158">
              <v:shape style="position:absolute;left:3572;top:12646;width:2;height:158" coordorigin="3572,12646" coordsize="0,158" path="m3572,12803l3572,12646e" filled="f" stroked="t" strokeweight=".713954pt" strokecolor="#3838A8">
                <v:path arrowok="t"/>
              </v:shape>
            </v:group>
            <v:group style="position:absolute;left:3541;top:12775;width:224;height:2" coordorigin="3541,12775" coordsize="224,2">
              <v:shape style="position:absolute;left:3541;top:12775;width:224;height:2" coordorigin="3541,12775" coordsize="224,0" path="m3541,12775l3765,12775e" filled="f" stroked="t" strokeweight=".237985pt" strokecolor="#3F34CC">
                <v:path arrowok="t"/>
              </v:shape>
            </v:group>
            <v:group style="position:absolute;left:3765;top:12775;width:262;height:2" coordorigin="3765,12775" coordsize="262,2">
              <v:shape style="position:absolute;left:3765;top:12775;width:262;height:2" coordorigin="3765,12775" coordsize="262,0" path="m3765,12775l4027,12775e" filled="f" stroked="t" strokeweight=".237985pt" strokecolor="#000000">
                <v:path arrowok="t"/>
              </v:shape>
            </v:group>
            <v:group style="position:absolute;left:4012;top:12674;width:2;height:105" coordorigin="4012,12674" coordsize="2,105">
              <v:shape style="position:absolute;left:4012;top:12674;width:2;height:105" coordorigin="4012,12674" coordsize="0,105" path="m4012,12779l4012,12674e" filled="f" stroked="t" strokeweight="1.427909pt" strokecolor="#000000">
                <v:path arrowok="t"/>
              </v:shape>
            </v:group>
            <v:group style="position:absolute;left:3998;top:12775;width:214;height:2" coordorigin="3998,12775" coordsize="214,2">
              <v:shape style="position:absolute;left:3998;top:12775;width:214;height:2" coordorigin="3998,12775" coordsize="214,0" path="m3998,12775l4212,12775e" filled="f" stroked="t" strokeweight=".237985pt" strokecolor="#384B97">
                <v:path arrowok="t"/>
              </v:shape>
            </v:group>
            <v:group style="position:absolute;left:7389;top:12263;width:2;height:540" coordorigin="7389,12263" coordsize="2,540">
              <v:shape style="position:absolute;left:7389;top:12263;width:2;height:540" coordorigin="7389,12263" coordsize="0,540" path="m7389,12803l7389,12263e" filled="f" stroked="t" strokeweight=".47597pt" strokecolor="#5B5B5B">
                <v:path arrowok="t"/>
              </v:shape>
            </v:group>
            <v:group style="position:absolute;left:485;top:12746;width:2;height:607" coordorigin="485,12746" coordsize="2,607">
              <v:shape style="position:absolute;left:485;top:12746;width:2;height:607" coordorigin="485,12746" coordsize="0,607" path="m485,13353l485,12746e" filled="f" stroked="t" strokeweight=".47597pt" strokecolor="#4B4B4B">
                <v:path arrowok="t"/>
              </v:shape>
            </v:group>
            <v:group style="position:absolute;left:3560;top:12746;width:2;height:335" coordorigin="3560,12746" coordsize="2,335">
              <v:shape style="position:absolute;left:3560;top:12746;width:2;height:335" coordorigin="3560,12746" coordsize="0,335" path="m3560,13081l3560,12746e" filled="f" stroked="t" strokeweight="1.189924pt" strokecolor="#2F3477">
                <v:path arrowok="t"/>
              </v:shape>
            </v:group>
            <v:group style="position:absolute;left:4055;top:12975;width:195;height:2" coordorigin="4055,12975" coordsize="195,2">
              <v:shape style="position:absolute;left:4055;top:12975;width:195;height:2" coordorigin="4055,12975" coordsize="195,0" path="m4055,12975l4250,12975e" filled="f" stroked="t" strokeweight="2.855818pt" strokecolor="#383B54">
                <v:path arrowok="t"/>
              </v:shape>
            </v:group>
            <v:group style="position:absolute;left:3546;top:12975;width:424;height:2" coordorigin="3546,12975" coordsize="424,2">
              <v:shape style="position:absolute;left:3546;top:12975;width:424;height:2" coordorigin="3546,12975" coordsize="424,0" path="m3546,12975l3970,12975e" filled="f" stroked="t" strokeweight="2.855818pt" strokecolor="#383B54">
                <v:path arrowok="t"/>
              </v:shape>
            </v:group>
            <v:group style="position:absolute;left:3786;top:12889;width:2;height:220" coordorigin="3786,12889" coordsize="2,220">
              <v:shape style="position:absolute;left:3786;top:12889;width:2;height:220" coordorigin="3786,12889" coordsize="0,220" path="m3786,13109l3786,12889e" filled="f" stroked="t" strokeweight="1.665894pt" strokecolor="#343844">
                <v:path arrowok="t"/>
              </v:shape>
            </v:group>
            <v:group style="position:absolute;left:4212;top:12885;width:2;height:349" coordorigin="4212,12885" coordsize="2,349">
              <v:shape style="position:absolute;left:4212;top:12885;width:2;height:349" coordorigin="4212,12885" coordsize="0,349" path="m4212,13234l4212,12885e" filled="f" stroked="t" strokeweight="1.903878pt" strokecolor="#3B3F5B">
                <v:path arrowok="t"/>
              </v:shape>
            </v:group>
            <v:group style="position:absolute;left:11614;top:12559;width:2;height:669" coordorigin="11614,12559" coordsize="2,669">
              <v:shape style="position:absolute;left:11614;top:12559;width:2;height:669" coordorigin="11614,12559" coordsize="0,669" path="m11614,13229l11614,12559e" filled="f" stroked="t" strokeweight=".47597pt" strokecolor="#D4D4D4">
                <v:path arrowok="t"/>
              </v:shape>
            </v:group>
            <v:group style="position:absolute;left:2380;top:12947;width:2;height:483" coordorigin="2380,12947" coordsize="2,483">
              <v:shape style="position:absolute;left:2380;top:12947;width:2;height:483" coordorigin="2380,12947" coordsize="0,483" path="m2380,13430l2380,12947e" filled="f" stroked="t" strokeweight=".47597pt" strokecolor="#3B3B3B">
                <v:path arrowok="t"/>
              </v:shape>
            </v:group>
            <v:group style="position:absolute;left:4012;top:12775;width:2;height:550" coordorigin="4012,12775" coordsize="2,550">
              <v:shape style="position:absolute;left:4012;top:12775;width:2;height:550" coordorigin="4012,12775" coordsize="0,550" path="m4012,13324l4012,12775e" filled="f" stroked="t" strokeweight="4.283727pt" strokecolor="#343B57">
                <v:path arrowok="t"/>
              </v:shape>
            </v:group>
            <v:group style="position:absolute;left:4208;top:12956;width:2;height:96" coordorigin="4208,12956" coordsize="2,96">
              <v:shape style="position:absolute;left:4208;top:12956;width:2;height:96" coordorigin="4208,12956" coordsize="0,96" path="m4208,13052l4208,12956e" filled="f" stroked="t" strokeweight="1.427909pt" strokecolor="#3F3F34">
                <v:path arrowok="t"/>
              </v:shape>
            </v:group>
            <v:group style="position:absolute;left:3546;top:13023;width:2;height:210" coordorigin="3546,13023" coordsize="2,210">
              <v:shape style="position:absolute;left:3546;top:13023;width:2;height:210" coordorigin="3546,13023" coordsize="0,210" path="m3546,13234l3546,13023e" filled="f" stroked="t" strokeweight=".951939pt" strokecolor="#282F6B">
                <v:path arrowok="t"/>
              </v:shape>
            </v:group>
            <v:group style="position:absolute;left:3774;top:13023;width:2;height:210" coordorigin="3774,13023" coordsize="2,210">
              <v:shape style="position:absolute;left:3774;top:13023;width:2;height:210" coordorigin="3774,13023" coordsize="0,210" path="m3774,13234l3774,13023e" filled="f" stroked="t" strokeweight=".951939pt" strokecolor="#232357">
                <v:path arrowok="t"/>
              </v:shape>
            </v:group>
            <v:group style="position:absolute;left:3289;top:13176;width:2;height:287" coordorigin="3289,13176" coordsize="2,287">
              <v:shape style="position:absolute;left:3289;top:13176;width:2;height:287" coordorigin="3289,13176" coordsize="0,287" path="m3289,13463l3289,13176e" filled="f" stroked="t" strokeweight="1.665894pt" strokecolor="#2F387C">
                <v:path arrowok="t"/>
              </v:shape>
            </v:group>
            <v:group style="position:absolute;left:3765;top:13205;width:2;height:196" coordorigin="3765,13205" coordsize="2,196">
              <v:shape style="position:absolute;left:3765;top:13205;width:2;height:196" coordorigin="3765,13205" coordsize="0,196" path="m3765,13401l3765,13205e" filled="f" stroked="t" strokeweight="2.141863pt" strokecolor="#383F80">
                <v:path arrowok="t"/>
              </v:shape>
            </v:group>
            <v:group style="position:absolute;left:4012;top:13324;width:2;height:306" coordorigin="4012,13324" coordsize="2,306">
              <v:shape style="position:absolute;left:4012;top:13324;width:2;height:306" coordorigin="4012,13324" coordsize="0,306" path="m4012,13630l4012,13324e" filled="f" stroked="t" strokeweight="2.617833pt" strokecolor="#484B60">
                <v:path arrowok="t"/>
              </v:shape>
            </v:group>
            <v:group style="position:absolute;left:4189;top:13181;width:2;height:325" coordorigin="4189,13181" coordsize="2,325">
              <v:shape style="position:absolute;left:4189;top:13181;width:2;height:325" coordorigin="4189,13181" coordsize="0,325" path="m4189,13506l4189,13181e" filled="f" stroked="t" strokeweight="1.189924pt" strokecolor="#484F74">
                <v:path arrowok="t"/>
              </v:shape>
            </v:group>
            <v:group style="position:absolute;left:11614;top:13296;width:2;height:1946" coordorigin="11614,13296" coordsize="2,1946">
              <v:shape style="position:absolute;left:11614;top:13296;width:2;height:1946" coordorigin="11614,13296" coordsize="0,1946" path="m11614,15242l11614,13296e" filled="f" stroked="t" strokeweight=".47597pt" strokecolor="#CFCFCF">
                <v:path arrowok="t"/>
              </v:shape>
            </v:group>
            <v:group style="position:absolute;left:1716;top:13023;width:2;height:837" coordorigin="1716,13023" coordsize="2,837">
              <v:shape style="position:absolute;left:1716;top:13023;width:2;height:837" coordorigin="1716,13023" coordsize="0,837" path="m1716,13860l1716,13023e" filled="f" stroked="t" strokeweight=".951939pt" strokecolor="#707070">
                <v:path arrowok="t"/>
              </v:shape>
            </v:group>
            <v:group style="position:absolute;left:3555;top:13205;width:2;height:311" coordorigin="3555,13205" coordsize="2,311">
              <v:shape style="position:absolute;left:3555;top:13205;width:2;height:311" coordorigin="3555,13205" coordsize="0,311" path="m3555,13516l3555,13205e" filled="f" stroked="t" strokeweight="2.617833pt" strokecolor="#44486B">
                <v:path arrowok="t"/>
              </v:shape>
            </v:group>
            <v:group style="position:absolute;left:3786;top:13234;width:2;height:426" coordorigin="3786,13234" coordsize="2,426">
              <v:shape style="position:absolute;left:3786;top:13234;width:2;height:426" coordorigin="3786,13234" coordsize="0,426" path="m3786,13659l3786,13234e" filled="f" stroked="t" strokeweight="1.189924pt" strokecolor="#383F77">
                <v:path arrowok="t"/>
              </v:shape>
            </v:group>
            <v:group style="position:absolute;left:1138;top:13487;width:2;height:588" coordorigin="1138,13487" coordsize="2,588">
              <v:shape style="position:absolute;left:1138;top:13487;width:2;height:588" coordorigin="1138,13487" coordsize="0,588" path="m1138,14075l1138,13487e" filled="f" stroked="t" strokeweight=".47597pt" strokecolor="#3B3B3B">
                <v:path arrowok="t"/>
              </v:shape>
            </v:group>
            <v:group style="position:absolute;left:3555;top:13516;width:2;height:115" coordorigin="3555,13516" coordsize="2,115">
              <v:shape style="position:absolute;left:3555;top:13516;width:2;height:115" coordorigin="3555,13516" coordsize="0,115" path="m3555,13630l3555,13516e" filled="f" stroked="t" strokeweight="2.141863pt" strokecolor="#A3ACC3">
                <v:path arrowok="t"/>
              </v:shape>
            </v:group>
            <v:group style="position:absolute;left:7389;top:12746;width:2;height:913" coordorigin="7389,12746" coordsize="2,913">
              <v:shape style="position:absolute;left:7389;top:12746;width:2;height:913" coordorigin="7389,12746" coordsize="0,913" path="m7389,13659l7389,12746e" filled="f" stroked="t" strokeweight=".951939pt" strokecolor="#747474">
                <v:path arrowok="t"/>
              </v:shape>
            </v:group>
            <v:group style="position:absolute;left:481;top:13826;width:238;height:2" coordorigin="481,13826" coordsize="238,2">
              <v:shape style="position:absolute;left:481;top:13826;width:238;height:2" coordorigin="481,13826" coordsize="238,0" path="m481,13826l719,13826e" filled="f" stroked="t" strokeweight=".237985pt" strokecolor="#747474">
                <v:path arrowok="t"/>
              </v:shape>
            </v:group>
            <v:group style="position:absolute;left:719;top:13826;width:995;height:2" coordorigin="719,13826" coordsize="995,2">
              <v:shape style="position:absolute;left:719;top:13826;width:995;height:2" coordorigin="719,13826" coordsize="995,0" path="m719,13826l1713,13826e" filled="f" stroked="t" strokeweight=".237985pt" strokecolor="#383838">
                <v:path arrowok="t"/>
              </v:shape>
            </v:group>
            <v:group style="position:absolute;left:1699;top:13826;width:352;height:2" coordorigin="1699,13826" coordsize="352,2">
              <v:shape style="position:absolute;left:1699;top:13826;width:352;height:2" coordorigin="1699,13826" coordsize="352,0" path="m1699,13826l2051,13826e" filled="f" stroked="t" strokeweight=".237985pt" strokecolor="#4B4B4B">
                <v:path arrowok="t"/>
              </v:shape>
            </v:group>
            <v:group style="position:absolute;left:2051;top:13826;width:319;height:2" coordorigin="2051,13826" coordsize="319,2">
              <v:shape style="position:absolute;left:2051;top:13826;width:319;height:2" coordorigin="2051,13826" coordsize="319,0" path="m2051,13826l2370,13826e" filled="f" stroked="t" strokeweight=".237985pt" strokecolor="#6B6B6B">
                <v:path arrowok="t"/>
              </v:shape>
            </v:group>
            <v:group style="position:absolute;left:3584;top:13602;width:2;height:253" coordorigin="3584,13602" coordsize="2,253">
              <v:shape style="position:absolute;left:3584;top:13602;width:2;height:253" coordorigin="3584,13602" coordsize="0,253" path="m3584,13855l3584,13602e" filled="f" stroked="t" strokeweight=".47597pt" strokecolor="#9397D4">
                <v:path arrowok="t"/>
              </v:shape>
            </v:group>
            <v:group style="position:absolute;left:3765;top:13630;width:2;height:196" coordorigin="3765,13630" coordsize="2,196">
              <v:shape style="position:absolute;left:3765;top:13630;width:2;height:196" coordorigin="3765,13630" coordsize="0,196" path="m3765,13826l3765,13630e" filled="f" stroked="t" strokeweight=".713954pt" strokecolor="#000000">
                <v:path arrowok="t"/>
              </v:shape>
            </v:group>
            <v:group style="position:absolute;left:7392;top:13602;width:2;height:253" coordorigin="7392,13602" coordsize="2,253">
              <v:shape style="position:absolute;left:7392;top:13602;width:2;height:253" coordorigin="7392,13602" coordsize="0,253" path="m7392,13855l7392,13602e" filled="f" stroked="t" strokeweight=".47597pt" strokecolor="#444444">
                <v:path arrowok="t"/>
              </v:shape>
            </v:group>
            <v:group style="position:absolute;left:1718;top:13798;width:2;height:277" coordorigin="1718,13798" coordsize="2,277">
              <v:shape style="position:absolute;left:1718;top:13798;width:2;height:277" coordorigin="1718,13798" coordsize="0,277" path="m1718,14075l1718,13798e" filled="f" stroked="t" strokeweight=".47597pt" strokecolor="#3B3B3B">
                <v:path arrowok="t"/>
              </v:shape>
            </v:group>
            <v:group style="position:absolute;left:3589;top:13516;width:2;height:865" coordorigin="3589,13516" coordsize="2,865">
              <v:shape style="position:absolute;left:3589;top:13516;width:2;height:865" coordorigin="3589,13516" coordsize="0,865" path="m3589,14381l3589,13516e" filled="f" stroked="t" strokeweight=".713954pt" strokecolor="#7C80B3">
                <v:path arrowok="t"/>
              </v:shape>
            </v:group>
            <v:group style="position:absolute;left:7392;top:13798;width:2;height:277" coordorigin="7392,13798" coordsize="2,277">
              <v:shape style="position:absolute;left:7392;top:13798;width:2;height:277" coordorigin="7392,13798" coordsize="0,277" path="m7392,14075l7392,13798e" filled="f" stroked="t" strokeweight=".47597pt" strokecolor="#2F2F2F">
                <v:path arrowok="t"/>
              </v:shape>
            </v:group>
            <v:group style="position:absolute;left:1718;top:14018;width:2;height:373" coordorigin="1718,14018" coordsize="2,373">
              <v:shape style="position:absolute;left:1718;top:14018;width:2;height:373" coordorigin="1718,14018" coordsize="0,373" path="m1718,14391l1718,14018e" filled="f" stroked="t" strokeweight=".47597pt" strokecolor="#4F4F4F">
                <v:path arrowok="t"/>
              </v:shape>
            </v:group>
            <v:group style="position:absolute;left:1718;top:14290;width:2;height:870" coordorigin="1718,14290" coordsize="2,870">
              <v:shape style="position:absolute;left:1718;top:14290;width:2;height:870" coordorigin="1718,14290" coordsize="0,870" path="m1718,15160l1718,14290e" filled="f" stroked="t" strokeweight=".951939pt" strokecolor="#777777">
                <v:path arrowok="t"/>
              </v:shape>
            </v:group>
            <v:group style="position:absolute;left:2380;top:14333;width:2;height:755" coordorigin="2380,14333" coordsize="2,755">
              <v:shape style="position:absolute;left:2380;top:14333;width:2;height:755" coordorigin="2380,14333" coordsize="0,755" path="m2380,15089l2380,14333e" filled="f" stroked="t" strokeweight=".47597pt" strokecolor="#343434">
                <v:path arrowok="t"/>
              </v:shape>
            </v:group>
            <v:group style="position:absolute;left:7394;top:14018;width:2;height:1927" coordorigin="7394,14018" coordsize="2,1927">
              <v:shape style="position:absolute;left:7394;top:14018;width:2;height:1927" coordorigin="7394,14018" coordsize="0,1927" path="m7394,15944l7394,14018e" filled="f" stroked="t" strokeweight=".713954pt" strokecolor="#6B6B6B">
                <v:path arrowok="t"/>
              </v:shape>
            </v:group>
            <v:group style="position:absolute;left:1140;top:14003;width:2;height:1085" coordorigin="1140,14003" coordsize="2,1085">
              <v:shape style="position:absolute;left:1140;top:14003;width:2;height:1085" coordorigin="1140,14003" coordsize="0,1085" path="m1140,15089l1140,14003e" filled="f" stroked="t" strokeweight=".951939pt" strokecolor="#676767">
                <v:path arrowok="t"/>
              </v:shape>
            </v:group>
            <v:group style="position:absolute;left:1138;top:15031;width:2;height:306" coordorigin="1138,15031" coordsize="2,306">
              <v:shape style="position:absolute;left:1138;top:15031;width:2;height:306" coordorigin="1138,15031" coordsize="0,306" path="m1138,15337l1138,15031e" filled="f" stroked="t" strokeweight=".47597pt" strokecolor="#484848">
                <v:path arrowok="t"/>
              </v:shape>
            </v:group>
            <v:group style="position:absolute;left:1716;top:15031;width:2;height:927" coordorigin="1716,15031" coordsize="2,927">
              <v:shape style="position:absolute;left:1716;top:15031;width:2;height:927" coordorigin="1716,15031" coordsize="0,927" path="m1716,15959l1716,15031e" filled="f" stroked="t" strokeweight=".47597pt" strokecolor="#606060">
                <v:path arrowok="t"/>
              </v:shape>
            </v:group>
            <v:group style="position:absolute;left:490;top:15280;width:2;height:684" coordorigin="490,15280" coordsize="2,684">
              <v:shape style="position:absolute;left:490;top:15280;width:2;height:684" coordorigin="490,15280" coordsize="0,684" path="m490,15963l490,15280e" filled="f" stroked="t" strokeweight=".47597pt" strokecolor="#545454">
                <v:path arrowok="t"/>
              </v:shape>
            </v:group>
            <v:group style="position:absolute;left:690;top:15949;width:476;height:2" coordorigin="690,15949" coordsize="476,2">
              <v:shape style="position:absolute;left:690;top:15949;width:476;height:2" coordorigin="690,15949" coordsize="476,0" path="m690,15949l1166,15949e" filled="f" stroked="t" strokeweight=".47597pt" strokecolor="#676767">
                <v:path arrowok="t"/>
              </v:shape>
            </v:group>
            <v:group style="position:absolute;left:1142;top:15280;width:2;height:674" coordorigin="1142,15280" coordsize="2,674">
              <v:shape style="position:absolute;left:1142;top:15280;width:2;height:674" coordorigin="1142,15280" coordsize="0,674" path="m1142,15954l1142,15280e" filled="f" stroked="t" strokeweight=".713954pt" strokecolor="#545454">
                <v:path arrowok="t"/>
              </v:shape>
            </v:group>
            <v:group style="position:absolute;left:1671;top:15947;width:728;height:2" coordorigin="1671,15947" coordsize="728,2">
              <v:shape style="position:absolute;left:1671;top:15947;width:728;height:2" coordorigin="1671,15947" coordsize="728,0" path="m1671,15947l2399,15947e" filled="f" stroked="t" strokeweight=".47597pt" strokecolor="#676767">
                <v:path arrowok="t"/>
              </v:shape>
            </v:group>
            <v:group style="position:absolute;left:3246;top:15944;width:338;height:2" coordorigin="3246,15944" coordsize="338,2">
              <v:shape style="position:absolute;left:3246;top:15944;width:338;height:2" coordorigin="3246,15944" coordsize="338,0" path="m3246,15944l3584,15944e" filled="f" stroked="t" strokeweight=".47597pt" strokecolor="#6B6B6B">
                <v:path arrowok="t"/>
              </v:shape>
            </v:group>
            <v:group style="position:absolute;left:481;top:15947;width:11152;height:2" coordorigin="481,15947" coordsize="11152,2">
              <v:shape style="position:absolute;left:481;top:15947;width:11152;height:2" coordorigin="481,15947" coordsize="11152,0" path="m481,15947l11633,15947e" filled="f" stroked="t" strokeweight=".713954pt" strokecolor="#7C7C7C">
                <v:path arrowok="t"/>
              </v:shape>
            </v:group>
            <v:group style="position:absolute;left:3984;top:15940;width:252;height:2" coordorigin="3984,15940" coordsize="252,2">
              <v:shape style="position:absolute;left:3984;top:15940;width:252;height:2" coordorigin="3984,15940" coordsize="252,0" path="m3984,15940l4236,15940e" filled="f" stroked="t" strokeweight=".47597pt" strokecolor="#5B5B5B">
                <v:path arrowok="t"/>
              </v:shape>
            </v:group>
            <v:group style="position:absolute;left:7730;top:15935;width:719;height:2" coordorigin="7730,15935" coordsize="719,2">
              <v:shape style="position:absolute;left:7730;top:15935;width:719;height:2" coordorigin="7730,15935" coordsize="719,0" path="m7730,15935l8448,15935e" filled="f" stroked="t" strokeweight=".47597pt" strokecolor="#676767">
                <v:path arrowok="t"/>
              </v:shape>
            </v:group>
            <v:group style="position:absolute;left:9319;top:15935;width:776;height:2" coordorigin="9319,15935" coordsize="776,2">
              <v:shape style="position:absolute;left:9319;top:15935;width:776;height:2" coordorigin="9319,15935" coordsize="776,0" path="m9319,15935l10095,15935e" filled="f" stroked="t" strokeweight=".47597pt" strokecolor="#6B6B6B">
                <v:path arrowok="t"/>
              </v:shape>
            </v:group>
            <v:group style="position:absolute;left:11266;top:15935;width:347;height:2" coordorigin="11266,15935" coordsize="347,2">
              <v:shape style="position:absolute;left:11266;top:15935;width:347;height:2" coordorigin="11266,15935" coordsize="347,0" path="m11266,15935l11614,15935e" filled="f" stroked="t" strokeweight=".47597pt" strokecolor="#646464">
                <v:path arrowok="t"/>
              </v:shape>
            </v:group>
            <v:group style="position:absolute;left:4179;top:15935;width:7454;height:2" coordorigin="4179,15935" coordsize="7454,2">
              <v:shape style="position:absolute;left:4179;top:15935;width:7454;height:2" coordorigin="4179,15935" coordsize="7454,0" path="m4179,15935l11633,15935e" filled="f" stroked="t" strokeweight=".713954pt" strokecolor="#7C7C7C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0"/>
          <w:w w:val="48"/>
          <w:position w:val="-3"/>
        </w:rPr>
        <w:t>:</w:t>
      </w:r>
      <w:r>
        <w:rPr>
          <w:rFonts w:ascii="Arial" w:hAnsi="Arial" w:cs="Arial" w:eastAsia="Arial"/>
          <w:sz w:val="30"/>
          <w:szCs w:val="30"/>
          <w:color w:val="3B3B3B"/>
          <w:spacing w:val="-45"/>
          <w:w w:val="48"/>
          <w:position w:val="-3"/>
        </w:rPr>
        <w:t>"</w:t>
      </w:r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0"/>
          <w:w w:val="48"/>
          <w:position w:val="-3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-43"/>
          <w:w w:val="48"/>
          <w:position w:val="-3"/>
        </w:rPr>
        <w:t>c</w:t>
      </w:r>
      <w:r>
        <w:rPr>
          <w:rFonts w:ascii="Arial" w:hAnsi="Arial" w:cs="Arial" w:eastAsia="Arial"/>
          <w:sz w:val="30"/>
          <w:szCs w:val="30"/>
          <w:color w:val="3B3B3B"/>
          <w:spacing w:val="0"/>
          <w:w w:val="48"/>
          <w:position w:val="-3"/>
        </w:rPr>
        <w:t>"</w:t>
      </w:r>
      <w:r>
        <w:rPr>
          <w:rFonts w:ascii="Arial" w:hAnsi="Arial" w:cs="Arial" w:eastAsia="Arial"/>
          <w:sz w:val="30"/>
          <w:szCs w:val="30"/>
          <w:color w:val="3B3B3B"/>
          <w:spacing w:val="-40"/>
          <w:w w:val="48"/>
          <w:position w:val="-3"/>
        </w:rPr>
        <w:t> </w:t>
      </w:r>
      <w:r>
        <w:rPr>
          <w:rFonts w:ascii="Arial" w:hAnsi="Arial" w:cs="Arial" w:eastAsia="Arial"/>
          <w:sz w:val="30"/>
          <w:szCs w:val="30"/>
          <w:color w:val="3B3B3B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0"/>
          <w:szCs w:val="30"/>
          <w:color w:val="3B3B3B"/>
          <w:spacing w:val="0"/>
          <w:w w:val="100"/>
          <w:position w:val="-3"/>
        </w:rPr>
      </w:r>
      <w:r>
        <w:rPr>
          <w:rFonts w:ascii="Arial" w:hAnsi="Arial" w:cs="Arial" w:eastAsia="Arial"/>
          <w:sz w:val="22"/>
          <w:szCs w:val="22"/>
          <w:color w:val="2A2B2D"/>
          <w:spacing w:val="0"/>
          <w:w w:val="100"/>
          <w:position w:val="5"/>
        </w:rPr>
        <w:t>ltfai</w:t>
      </w:r>
      <w:r>
        <w:rPr>
          <w:rFonts w:ascii="Arial" w:hAnsi="Arial" w:cs="Arial" w:eastAsia="Arial"/>
          <w:sz w:val="22"/>
          <w:szCs w:val="22"/>
          <w:color w:val="2A2B2D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2"/>
          <w:szCs w:val="22"/>
          <w:color w:val="2A2B2D"/>
          <w:spacing w:val="0"/>
          <w:w w:val="100"/>
          <w:position w:val="5"/>
        </w:rPr>
      </w:r>
      <w:r>
        <w:rPr>
          <w:rFonts w:ascii="Arial" w:hAnsi="Arial" w:cs="Arial" w:eastAsia="Arial"/>
          <w:sz w:val="22"/>
          <w:szCs w:val="22"/>
          <w:color w:val="696969"/>
          <w:spacing w:val="0"/>
          <w:w w:val="100"/>
          <w:position w:val="5"/>
        </w:rPr>
        <w:t>,..</w:t>
      </w:r>
      <w:r>
        <w:rPr>
          <w:rFonts w:ascii="Arial" w:hAnsi="Arial" w:cs="Arial" w:eastAsia="Arial"/>
          <w:sz w:val="22"/>
          <w:szCs w:val="22"/>
          <w:color w:val="696969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2"/>
          <w:szCs w:val="22"/>
          <w:color w:val="696969"/>
          <w:spacing w:val="0"/>
          <w:w w:val="100"/>
          <w:position w:val="5"/>
        </w:rPr>
      </w:r>
      <w:r>
        <w:rPr>
          <w:rFonts w:ascii="Arial" w:hAnsi="Arial" w:cs="Arial" w:eastAsia="Arial"/>
          <w:sz w:val="22"/>
          <w:szCs w:val="22"/>
          <w:color w:val="3D445B"/>
          <w:spacing w:val="0"/>
          <w:w w:val="48"/>
          <w:position w:val="5"/>
        </w:rPr>
        <w:t>....</w:t>
      </w:r>
      <w:r>
        <w:rPr>
          <w:rFonts w:ascii="Arial" w:hAnsi="Arial" w:cs="Arial" w:eastAsia="Arial"/>
          <w:sz w:val="22"/>
          <w:szCs w:val="22"/>
          <w:color w:val="3D445B"/>
          <w:spacing w:val="-37"/>
          <w:w w:val="100"/>
          <w:position w:val="5"/>
        </w:rPr>
        <w:t> </w:t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67"/>
          <w:position w:val="5"/>
        </w:rPr>
        <w:t>r</w:t>
      </w:r>
      <w:r>
        <w:rPr>
          <w:rFonts w:ascii="Arial" w:hAnsi="Arial" w:cs="Arial" w:eastAsia="Arial"/>
          <w:sz w:val="22"/>
          <w:szCs w:val="22"/>
          <w:color w:val="3B3B3B"/>
          <w:spacing w:val="-15"/>
          <w:w w:val="67"/>
          <w:position w:val="5"/>
        </w:rPr>
        <w:t>r</w:t>
      </w:r>
      <w:r>
        <w:rPr>
          <w:rFonts w:ascii="Arial" w:hAnsi="Arial" w:cs="Arial" w:eastAsia="Arial"/>
          <w:sz w:val="22"/>
          <w:szCs w:val="22"/>
          <w:color w:val="565656"/>
          <w:spacing w:val="0"/>
          <w:w w:val="125"/>
          <w:position w:val="5"/>
        </w:rPr>
        <w:t>ı'</w:t>
      </w:r>
      <w:r>
        <w:rPr>
          <w:rFonts w:ascii="Arial" w:hAnsi="Arial" w:cs="Arial" w:eastAsia="Arial"/>
          <w:sz w:val="22"/>
          <w:szCs w:val="22"/>
          <w:color w:val="565656"/>
          <w:spacing w:val="-28"/>
          <w:w w:val="100"/>
          <w:position w:val="5"/>
        </w:rPr>
        <w:t> </w:t>
      </w:r>
      <w:r>
        <w:rPr>
          <w:rFonts w:ascii="Arial" w:hAnsi="Arial" w:cs="Arial" w:eastAsia="Arial"/>
          <w:sz w:val="22"/>
          <w:szCs w:val="22"/>
          <w:color w:val="565656"/>
          <w:spacing w:val="0"/>
          <w:w w:val="100"/>
          <w:position w:val="5"/>
        </w:rPr>
        <w:t>·</w:t>
      </w:r>
      <w:r>
        <w:rPr>
          <w:rFonts w:ascii="Arial" w:hAnsi="Arial" w:cs="Arial" w:eastAsia="Arial"/>
          <w:sz w:val="22"/>
          <w:szCs w:val="22"/>
          <w:color w:val="565656"/>
          <w:spacing w:val="-55"/>
          <w:w w:val="100"/>
          <w:position w:val="5"/>
        </w:rPr>
        <w:t> </w:t>
      </w:r>
      <w:r>
        <w:rPr>
          <w:rFonts w:ascii="Arial" w:hAnsi="Arial" w:cs="Arial" w:eastAsia="Arial"/>
          <w:sz w:val="22"/>
          <w:szCs w:val="22"/>
          <w:color w:val="565656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2"/>
          <w:szCs w:val="22"/>
          <w:color w:val="565656"/>
          <w:spacing w:val="0"/>
          <w:w w:val="100"/>
          <w:position w:val="5"/>
        </w:rPr>
      </w:r>
      <w:r>
        <w:rPr>
          <w:rFonts w:ascii="Arial" w:hAnsi="Arial" w:cs="Arial" w:eastAsia="Arial"/>
          <w:sz w:val="22"/>
          <w:szCs w:val="22"/>
          <w:color w:val="625D8E"/>
          <w:spacing w:val="0"/>
          <w:w w:val="103"/>
          <w:position w:val="5"/>
        </w:rPr>
        <w:t>-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left="3866" w:right="5169"/>
        <w:jc w:val="center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5272"/>
          <w:spacing w:val="0"/>
          <w:w w:val="217"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B527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527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Hüseyi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1"/>
        </w:rPr>
        <w:t>CANSIZ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left="4908" w:right="564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0.444946pt;margin-top:3.882735pt;width:3.74504pt;height:26.0pt;mso-position-horizontal-relative:page;mso-position-vertical-relative:paragraph;z-index:-15394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C8C8C8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360" w:right="100"/>
        </w:sectPr>
      </w:pPr>
      <w:rPr/>
    </w:p>
    <w:p>
      <w:pPr>
        <w:spacing w:before="0" w:after="0" w:line="696" w:lineRule="exact"/>
        <w:ind w:left="878" w:right="-20"/>
        <w:jc w:val="left"/>
        <w:tabs>
          <w:tab w:pos="342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90"/>
          <w:szCs w:val="90"/>
          <w:color w:val="313131"/>
          <w:spacing w:val="0"/>
          <w:w w:val="174"/>
          <w:b/>
          <w:bCs/>
          <w:i/>
          <w:position w:val="-28"/>
        </w:rPr>
        <w:t>l</w:t>
      </w:r>
      <w:r>
        <w:rPr>
          <w:rFonts w:ascii="Arial" w:hAnsi="Arial" w:cs="Arial" w:eastAsia="Arial"/>
          <w:sz w:val="90"/>
          <w:szCs w:val="90"/>
          <w:color w:val="313131"/>
          <w:spacing w:val="0"/>
          <w:w w:val="100"/>
          <w:b/>
          <w:bCs/>
          <w:i/>
          <w:position w:val="-28"/>
        </w:rPr>
        <w:tab/>
      </w:r>
      <w:r>
        <w:rPr>
          <w:rFonts w:ascii="Arial" w:hAnsi="Arial" w:cs="Arial" w:eastAsia="Arial"/>
          <w:sz w:val="90"/>
          <w:szCs w:val="90"/>
          <w:color w:val="313131"/>
          <w:spacing w:val="0"/>
          <w:w w:val="100"/>
          <w:b/>
          <w:bCs/>
          <w:i/>
          <w:position w:val="-28"/>
        </w:rPr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5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5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5"/>
        </w:rPr>
        <w:t>BELEDiYE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43"/>
          <w:w w:val="100"/>
          <w:position w:val="-5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117"/>
          <w:b/>
          <w:bCs/>
          <w:position w:val="-5"/>
        </w:rPr>
        <w:t>i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700" w:bottom="280" w:left="640" w:right="540"/>
        </w:sectPr>
      </w:pPr>
      <w:rPr/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128" w:lineRule="exact"/>
        <w:ind w:left="888" w:right="-63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14"/>
          <w:position w:val="-4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BAŞK.ANLIGI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40" w:right="540"/>
          <w:cols w:num="2" w:equalWidth="0">
            <w:col w:w="1357" w:space="2180"/>
            <w:col w:w="7203"/>
          </w:cols>
        </w:sectPr>
      </w:pPr>
      <w:rPr/>
    </w:p>
    <w:p>
      <w:pPr>
        <w:spacing w:before="0" w:after="0" w:line="205" w:lineRule="exact"/>
        <w:ind w:left="617" w:right="-20"/>
        <w:jc w:val="left"/>
        <w:tabs>
          <w:tab w:pos="30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b/>
          <w:bCs/>
          <w:position w:val="-1"/>
        </w:rPr>
        <w:t>BÜVÜKSEHIR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60" w:lineRule="exact"/>
        <w:ind w:left="659" w:right="-20"/>
        <w:jc w:val="left"/>
        <w:tabs>
          <w:tab w:pos="41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6"/>
          <w:szCs w:val="16"/>
          <w:color w:val="313131"/>
          <w:spacing w:val="0"/>
          <w:w w:val="100"/>
          <w:position w:val="9"/>
        </w:rPr>
        <w:t>BELEDIYESI</w:t>
        <w:tab/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1.737137" w:type="dxa"/>
      </w:tblPr>
      <w:tblGrid/>
      <w:tr>
        <w:trPr>
          <w:trHeight w:val="236" w:hRule="exact"/>
        </w:trPr>
        <w:tc>
          <w:tcPr>
            <w:tcW w:w="1137" w:type="dxa"/>
            <w:tcBorders>
              <w:top w:val="single" w:sz="5.588736" w:space="0" w:color="545454"/>
              <w:bottom w:val="single" w:sz="5.58873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6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bla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4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294" w:type="dxa"/>
            <w:tcBorders>
              <w:top w:val="single" w:sz="5.588736" w:space="0" w:color="545454"/>
              <w:bottom w:val="single" w:sz="5.58873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2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2"/>
              </w:rPr>
              <w:t>16.05.2017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514" w:type="dxa"/>
            <w:tcBorders>
              <w:top w:val="single" w:sz="5.588736" w:space="0" w:color="575757"/>
              <w:bottom w:val="single" w:sz="5.58873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5" w:lineRule="exact"/>
              <w:ind w:left="38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1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1"/>
                <w:position w:val="-1"/>
              </w:rPr>
              <w:t>No:3170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564" w:type="dxa"/>
            <w:tcBorders>
              <w:top w:val="single" w:sz="5.588736" w:space="0" w:color="575757"/>
              <w:bottom w:val="nil" w:sz="6" w:space="0" w:color="auto"/>
              <w:left w:val="nil" w:sz="6" w:space="0" w:color="auto"/>
              <w:right w:val="single" w:sz="5.588736" w:space="0" w:color="575757"/>
            </w:tcBorders>
          </w:tcPr>
          <w:p>
            <w:pPr>
              <w:spacing w:before="12" w:after="0" w:line="218" w:lineRule="exact"/>
              <w:ind w:left="199" w:right="-20"/>
              <w:jc w:val="left"/>
              <w:tabs>
                <w:tab w:pos="23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1F1F1F"/>
                <w:spacing w:val="0"/>
                <w:w w:val="96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F1F1F"/>
                <w:spacing w:val="7"/>
                <w:w w:val="9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18.33</w:t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364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364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143"/>
                <w:w w:val="36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4"/>
              </w:rPr>
              <w:t>2938800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6" w:hRule="exact"/>
        </w:trPr>
        <w:tc>
          <w:tcPr>
            <w:tcW w:w="1137" w:type="dxa"/>
            <w:tcBorders>
              <w:top w:val="single" w:sz="5.588736" w:space="0" w:color="545454"/>
              <w:bottom w:val="single" w:sz="5.58873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294" w:type="dxa"/>
            <w:tcBorders>
              <w:top w:val="single" w:sz="5.588736" w:space="0" w:color="545454"/>
              <w:bottom w:val="single" w:sz="5.58873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2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2"/>
              </w:rPr>
              <w:t>16.05.2017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514" w:type="dxa"/>
            <w:tcBorders>
              <w:top w:val="single" w:sz="5.588736" w:space="0" w:color="545454"/>
              <w:bottom w:val="single" w:sz="5.58873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2" w:after="0" w:line="211" w:lineRule="exact"/>
              <w:ind w:left="385" w:right="-20"/>
              <w:jc w:val="left"/>
              <w:tabs>
                <w:tab w:pos="17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95"/>
                <w:position w:val="-1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1"/>
                <w:w w:val="95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3"/>
                <w:position w:val="0"/>
              </w:rPr>
              <w:t>:30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5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588736" w:space="0" w:color="575757"/>
            </w:tcBorders>
          </w:tcPr>
          <w:p>
            <w:pPr>
              <w:spacing w:before="14" w:after="0" w:line="240" w:lineRule="auto"/>
              <w:ind w:left="19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6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4"/>
                <w:w w:val="9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2"/>
              </w:rPr>
              <w:t>Santral-Merkez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1" w:hRule="exact"/>
        </w:trPr>
        <w:tc>
          <w:tcPr>
            <w:tcW w:w="1137" w:type="dxa"/>
            <w:tcBorders>
              <w:top w:val="single" w:sz="5.588736" w:space="0" w:color="545454"/>
              <w:bottom w:val="single" w:sz="5.58873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49" w:right="-73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2"/>
              </w:rPr>
              <w:t>Adr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294" w:type="dxa"/>
            <w:tcBorders>
              <w:top w:val="single" w:sz="5.588736" w:space="0" w:color="545454"/>
              <w:bottom w:val="single" w:sz="5.58873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722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1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514" w:type="dxa"/>
            <w:tcBorders>
              <w:top w:val="single" w:sz="5.588736" w:space="0" w:color="545454"/>
              <w:bottom w:val="single" w:sz="5.58873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5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KarabagJar-fZMiR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564" w:type="dxa"/>
            <w:tcBorders>
              <w:top w:val="nil" w:sz="6" w:space="0" w:color="auto"/>
              <w:bottom w:val="single" w:sz="5.588736" w:space="0" w:color="545454"/>
              <w:left w:val="nil" w:sz="6" w:space="0" w:color="auto"/>
              <w:right w:val="single" w:sz="5.588736" w:space="0" w:color="575757"/>
            </w:tcBorders>
          </w:tcPr>
          <w:p>
            <w:pPr/>
            <w:rPr/>
          </w:p>
        </w:tc>
      </w:tr>
      <w:tr>
        <w:trPr>
          <w:trHeight w:val="236" w:hRule="exact"/>
        </w:trPr>
        <w:tc>
          <w:tcPr>
            <w:tcW w:w="1137" w:type="dxa"/>
            <w:tcBorders>
              <w:top w:val="nil" w:sz="6" w:space="0" w:color="auto"/>
              <w:bottom w:val="single" w:sz="5.58873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6" w:after="0" w:line="240" w:lineRule="auto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Dogru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1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808" w:type="dxa"/>
            <w:gridSpan w:val="2"/>
            <w:tcBorders>
              <w:top w:val="nil" w:sz="6" w:space="0" w:color="auto"/>
              <w:bottom w:val="single" w:sz="5.58873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6" w:after="0" w:line="240" w:lineRule="auto"/>
              <w:ind w:left="26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34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23"/>
                <w:w w:val="13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722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1"/>
              </w:rPr>
              <w:t>KaJabaglar-iZMiR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564" w:type="dxa"/>
            <w:tcBorders>
              <w:top w:val="nil" w:sz="6" w:space="0" w:color="auto"/>
              <w:bottom w:val="single" w:sz="5.588736" w:space="0" w:color="545454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41" w:hRule="exact"/>
        </w:trPr>
        <w:tc>
          <w:tcPr>
            <w:tcW w:w="1137" w:type="dxa"/>
            <w:tcBorders>
              <w:top w:val="single" w:sz="5.588736" w:space="0" w:color="545454"/>
              <w:bottom w:val="single" w:sz="5.58873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808" w:type="dxa"/>
            <w:gridSpan w:val="2"/>
            <w:tcBorders>
              <w:top w:val="single" w:sz="5.588736" w:space="0" w:color="545454"/>
              <w:bottom w:val="single" w:sz="5.58873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40" w:lineRule="auto"/>
              <w:ind w:left="245" w:right="-20"/>
              <w:jc w:val="left"/>
              <w:tabs>
                <w:tab w:pos="23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34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35"/>
                <w:w w:val="13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TahtaYangını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564" w:type="dxa"/>
            <w:tcBorders>
              <w:top w:val="single" w:sz="5.588736" w:space="0" w:color="545454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40" w:lineRule="auto"/>
              <w:ind w:left="155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5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5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8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34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2"/>
              </w:rPr>
              <w:t>Sigara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43" w:lineRule="exact"/>
        <w:ind w:left="161" w:right="-20"/>
        <w:jc w:val="left"/>
        <w:tabs>
          <w:tab w:pos="3380" w:val="left"/>
          <w:tab w:pos="6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6"/>
          <w:position w:val="4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6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86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4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Kullamm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1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0" w:lineRule="exact"/>
        <w:ind w:left="336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5.166199pt;margin-top:.372819pt;width:107.29744pt;height:26pt;mso-position-horizontal-relative:page;mso-position-vertical-relative:paragraph;z-index:-15391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20" w:val="left"/>
                      <w:tab w:pos="206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B1B3B3"/>
                      <w:spacing w:val="0"/>
                      <w:w w:val="50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B1B3B3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B1B3B3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13131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64646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5"/>
          <w:u w:val="single" w:color="64646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5"/>
          <w:u w:val="single" w:color="646464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  <w:u w:val="single" w:color="646464"/>
        </w:rPr>
        <w:t>Beıonarnı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  <w:u w:val="single" w:color="646464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  <w:u w:val="single" w:color="64646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  <w:u w:val="single" w:color="64646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91"/>
          <w:u w:val="single" w:color="64646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u w:val="single" w:color="646464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u w:val="single" w:color="646464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u w:val="single" w:color="64646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3"/>
          <w:w w:val="100"/>
          <w:u w:val="single" w:color="64646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u w:val="single" w:color="646464"/>
        </w:rPr>
        <w:t>Ahşa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u w:val="single" w:color="646464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u w:val="single" w:color="646464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u w:val="single" w:color="646464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"/>
          <w:w w:val="100"/>
          <w:u w:val="single" w:color="64646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u w:val="single" w:color="646464"/>
        </w:rPr>
        <w:t>Çe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u w:val="single" w:color="646464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3"/>
        </w:rPr>
        <w:t>Diger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367" w:lineRule="exact"/>
        <w:ind w:left="4767" w:right="-20"/>
        <w:jc w:val="left"/>
        <w:tabs>
          <w:tab w:pos="6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8"/>
          <w:szCs w:val="38"/>
          <w:color w:val="313131"/>
          <w:spacing w:val="0"/>
          <w:w w:val="51"/>
          <w:position w:val="1"/>
        </w:rPr>
        <w:t>1</w:t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6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6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6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6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6"/>
        </w:rPr>
        <w:t>18.40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152" w:right="-20"/>
        <w:jc w:val="left"/>
        <w:tabs>
          <w:tab w:pos="1920" w:val="left"/>
          <w:tab w:pos="5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!Kiracı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5" w:after="0" w:line="240" w:lineRule="auto"/>
        <w:ind w:left="19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Er:Sezgi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BAYANDIR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14" w:lineRule="exact"/>
        <w:ind w:left="1922" w:right="-20"/>
        <w:jc w:val="left"/>
        <w:tabs>
          <w:tab w:pos="4420" w:val="left"/>
          <w:tab w:pos="7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D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D6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18.34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5"/>
          <w:position w:val="-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5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9"/>
          <w:w w:val="13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6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5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1"/>
        </w:rPr>
        <w:t>8.39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40" w:right="540"/>
        </w:sectPr>
      </w:pPr>
      <w:rPr/>
    </w:p>
    <w:p>
      <w:pPr>
        <w:spacing w:before="0" w:after="0" w:line="217" w:lineRule="exact"/>
        <w:ind w:left="15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-1"/>
        </w:rPr>
        <w:t>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40" w:right="540"/>
          <w:cols w:num="2" w:equalWidth="0">
            <w:col w:w="630" w:space="1291"/>
            <w:col w:w="8819"/>
          </w:cols>
        </w:sectPr>
      </w:pPr>
      <w:rPr/>
    </w:p>
    <w:p>
      <w:pPr>
        <w:spacing w:before="0" w:after="0" w:line="278" w:lineRule="exact"/>
        <w:ind w:left="156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4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  <w:position w:val="4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4"/>
        </w:rPr>
        <w:t>in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left="4423" w:right="413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2" w:after="0" w:line="259" w:lineRule="auto"/>
        <w:ind w:left="1931" w:right="3763" w:firstLine="2515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Gel.i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7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D62"/>
          <w:spacing w:val="11"/>
          <w:w w:val="43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Dogalgaz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22" w:lineRule="exact"/>
        <w:ind w:left="152" w:right="2122" w:firstLine="121"/>
        <w:jc w:val="left"/>
        <w:tabs>
          <w:tab w:pos="1920" w:val="left"/>
          <w:tab w:pos="4420" w:val="left"/>
          <w:tab w:pos="7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  <w:position w:val="1"/>
        </w:rPr>
        <w:t>&lt;trdımcı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1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D62"/>
          <w:spacing w:val="0"/>
          <w:w w:val="13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D62"/>
          <w:spacing w:val="0"/>
          <w:w w:val="13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Gitmi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19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9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7"/>
        </w:rPr>
        <w:t>Ami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8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7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9" w:lineRule="auto"/>
        <w:ind w:left="152" w:right="2326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Göıüldüğü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yandığı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44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7"/>
        </w:rPr>
        <w:t>Sönd'ilrmede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9" w:lineRule="exact"/>
        <w:ind w:left="152" w:right="-20"/>
        <w:jc w:val="left"/>
        <w:tabs>
          <w:tab w:pos="4420" w:val="left"/>
          <w:tab w:pos="6300" w:val="left"/>
          <w:tab w:pos="7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Söndümıc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m3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  <w:position w:val="-3"/>
        </w:rPr>
        <w:t>jKöpü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1"/>
          <w:w w:val="9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D62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D62"/>
          <w:spacing w:val="-4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D62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D6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  <w:position w:val="-4"/>
        </w:rPr>
        <w:t>jK.K.T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9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01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D62"/>
          <w:spacing w:val="0"/>
          <w:w w:val="136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3" w:lineRule="exact"/>
        <w:ind w:left="4436" w:right="-20"/>
        <w:jc w:val="left"/>
        <w:tabs>
          <w:tab w:pos="6300" w:val="left"/>
          <w:tab w:pos="784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5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5"/>
        </w:rPr>
      </w:r>
      <w:r>
        <w:rPr>
          <w:rFonts w:ascii="Arial" w:hAnsi="Arial" w:cs="Arial" w:eastAsia="Arial"/>
          <w:sz w:val="41"/>
          <w:szCs w:val="41"/>
          <w:color w:val="313131"/>
          <w:spacing w:val="0"/>
          <w:w w:val="51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31313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1"/>
          <w:szCs w:val="41"/>
          <w:color w:val="313131"/>
          <w:spacing w:val="0"/>
          <w:w w:val="64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19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sonund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üzerindeki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tahta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parçaları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görınüştür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1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5"/>
        </w:rPr>
        <w:t>:Söndtirme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1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9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tahta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parcalarında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göıülmü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8" w:lineRule="auto"/>
        <w:ind w:left="1922" w:right="55" w:firstLine="-177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yapıJa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araştırına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  <w:position w:val="0"/>
        </w:rPr>
        <w:t>sönmemiş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tahta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parçalarını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8" w:lineRule="auto"/>
        <w:ind w:left="152" w:right="3596"/>
        <w:jc w:val="left"/>
        <w:tabs>
          <w:tab w:pos="1900" w:val="left"/>
          <w:tab w:pos="6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  <w:position w:val="1"/>
        </w:rPr>
        <w:t>Sig_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89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89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"/>
          <w:w w:val="89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  <w:position w:val="1"/>
        </w:rPr>
        <w:t>alı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1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!şirketi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Kııybı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9" w:lineRule="auto"/>
        <w:ind w:left="184" w:right="9109" w:firstLine="14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D62"/>
          <w:w w:val="45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95D62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ıeslim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7" w:after="0" w:line="240" w:lineRule="auto"/>
        <w:ind w:left="161" w:right="-20"/>
        <w:jc w:val="left"/>
        <w:tabs>
          <w:tab w:pos="2000" w:val="left"/>
          <w:tab w:pos="5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206"/>
          <w:position w:val="0"/>
        </w:rPr>
        <w:t>ari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16.05.2017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  <w:position w:val="0"/>
        </w:rPr>
        <w:t>_!saati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  <w:position w:val="0"/>
        </w:rPr>
        <w:t>:19.15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14" w:lineRule="exact"/>
        <w:ind w:left="799" w:right="-20"/>
        <w:jc w:val="left"/>
        <w:tabs>
          <w:tab w:pos="1280" w:val="left"/>
          <w:tab w:pos="8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2"/>
          <w:position w:val="-1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1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5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iP: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Buca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14" w:lineRule="exact"/>
        <w:ind w:left="1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0" w:after="0" w:line="240" w:lineRule="auto"/>
        <w:ind w:left="2066" w:right="-20"/>
        <w:jc w:val="left"/>
        <w:tabs>
          <w:tab w:pos="4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</w:rPr>
        <w:t>Ü</w:t>
      </w:r>
      <w:r>
        <w:rPr>
          <w:rFonts w:ascii="Arial" w:hAnsi="Arial" w:cs="Arial" w:eastAsia="Arial"/>
          <w:sz w:val="19"/>
          <w:szCs w:val="19"/>
          <w:color w:val="464646"/>
          <w:spacing w:val="28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46464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9" w:lineRule="exact"/>
        <w:ind w:left="4762" w:right="-20"/>
        <w:jc w:val="left"/>
        <w:tabs>
          <w:tab w:pos="824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</w:r>
      <w:r>
        <w:rPr>
          <w:rFonts w:ascii="Arial" w:hAnsi="Arial" w:cs="Arial" w:eastAsia="Arial"/>
          <w:sz w:val="28"/>
          <w:szCs w:val="28"/>
          <w:color w:val="595D62"/>
          <w:spacing w:val="0"/>
          <w:w w:val="58"/>
          <w:position w:val="-7"/>
        </w:rPr>
        <w:t>2</w:t>
      </w:r>
      <w:r>
        <w:rPr>
          <w:rFonts w:ascii="Arial" w:hAnsi="Arial" w:cs="Arial" w:eastAsia="Arial"/>
          <w:sz w:val="28"/>
          <w:szCs w:val="28"/>
          <w:color w:val="595D62"/>
          <w:spacing w:val="34"/>
          <w:w w:val="58"/>
          <w:position w:val="-7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95D62"/>
          <w:spacing w:val="0"/>
          <w:w w:val="58"/>
          <w:position w:val="-7"/>
        </w:rPr>
        <w:t>2</w:t>
      </w:r>
      <w:r>
        <w:rPr>
          <w:rFonts w:ascii="Times New Roman" w:hAnsi="Times New Roman" w:cs="Times New Roman" w:eastAsia="Times New Roman"/>
          <w:sz w:val="27"/>
          <w:szCs w:val="27"/>
          <w:color w:val="595D62"/>
          <w:spacing w:val="0"/>
          <w:w w:val="58"/>
          <w:position w:val="-7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95D62"/>
          <w:spacing w:val="18"/>
          <w:w w:val="58"/>
          <w:position w:val="-7"/>
        </w:rPr>
        <w:t> </w:t>
      </w:r>
      <w:r>
        <w:rPr>
          <w:rFonts w:ascii="Arial" w:hAnsi="Arial" w:cs="Arial" w:eastAsia="Arial"/>
          <w:sz w:val="23"/>
          <w:szCs w:val="23"/>
          <w:color w:val="595D62"/>
          <w:spacing w:val="0"/>
          <w:w w:val="58"/>
          <w:position w:val="-7"/>
        </w:rPr>
        <w:t>MaYıs</w:t>
      </w:r>
      <w:r>
        <w:rPr>
          <w:rFonts w:ascii="Arial" w:hAnsi="Arial" w:cs="Arial" w:eastAsia="Arial"/>
          <w:sz w:val="23"/>
          <w:szCs w:val="23"/>
          <w:color w:val="595D62"/>
          <w:spacing w:val="7"/>
          <w:w w:val="58"/>
          <w:position w:val="-7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95D62"/>
          <w:spacing w:val="0"/>
          <w:w w:val="68"/>
          <w:position w:val="-7"/>
        </w:rPr>
        <w:t>ZJi7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40" w:right="540"/>
        </w:sectPr>
      </w:pPr>
      <w:rPr/>
    </w:p>
    <w:p>
      <w:pPr>
        <w:spacing w:before="0" w:after="0" w:line="409" w:lineRule="exact"/>
        <w:ind w:left="2173" w:right="-20"/>
        <w:jc w:val="left"/>
        <w:tabs>
          <w:tab w:pos="2980" w:val="left"/>
        </w:tabs>
        <w:rPr>
          <w:rFonts w:ascii="Arial" w:hAnsi="Arial" w:cs="Arial" w:eastAsia="Arial"/>
          <w:sz w:val="52"/>
          <w:szCs w:val="52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313131"/>
          <w:w w:val="78"/>
          <w:b/>
          <w:bCs/>
          <w:position w:val="-9"/>
        </w:rPr>
        <w:t>Mtı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-35"/>
          <w:w w:val="100"/>
          <w:b/>
          <w:bCs/>
          <w:position w:val="-9"/>
        </w:rPr>
        <w:t> 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100"/>
          <w:b/>
          <w:bCs/>
          <w:position w:val="-9"/>
        </w:rPr>
        <w:t>a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100"/>
          <w:b/>
          <w:bCs/>
          <w:position w:val="-9"/>
        </w:rPr>
        <w:tab/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100"/>
          <w:b/>
          <w:bCs/>
          <w:position w:val="-9"/>
        </w:rPr>
      </w:r>
      <w:r>
        <w:rPr>
          <w:rFonts w:ascii="Arial" w:hAnsi="Arial" w:cs="Arial" w:eastAsia="Arial"/>
          <w:sz w:val="52"/>
          <w:szCs w:val="52"/>
          <w:color w:val="2F3664"/>
          <w:spacing w:val="0"/>
          <w:w w:val="52"/>
          <w:b/>
          <w:bCs/>
          <w:i/>
          <w:position w:val="-9"/>
        </w:rPr>
        <w:t>J</w:t>
      </w:r>
      <w:r>
        <w:rPr>
          <w:rFonts w:ascii="Arial" w:hAnsi="Arial" w:cs="Arial" w:eastAsia="Arial"/>
          <w:sz w:val="52"/>
          <w:szCs w:val="52"/>
          <w:color w:val="2F3664"/>
          <w:spacing w:val="-12"/>
          <w:w w:val="52"/>
          <w:b/>
          <w:bCs/>
          <w:i/>
          <w:position w:val="-9"/>
        </w:rPr>
        <w:t>J</w:t>
      </w:r>
      <w:r>
        <w:rPr>
          <w:rFonts w:ascii="Arial" w:hAnsi="Arial" w:cs="Arial" w:eastAsia="Arial"/>
          <w:sz w:val="52"/>
          <w:szCs w:val="52"/>
          <w:color w:val="2F3664"/>
          <w:spacing w:val="-62"/>
          <w:w w:val="151"/>
          <w:position w:val="-9"/>
        </w:rPr>
        <w:t>,</w:t>
      </w:r>
      <w:r>
        <w:rPr>
          <w:rFonts w:ascii="Arial" w:hAnsi="Arial" w:cs="Arial" w:eastAsia="Arial"/>
          <w:sz w:val="52"/>
          <w:szCs w:val="52"/>
          <w:color w:val="464646"/>
          <w:spacing w:val="0"/>
          <w:w w:val="32"/>
          <w:position w:val="-9"/>
        </w:rPr>
        <w:t>..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0" w:after="0" w:line="86" w:lineRule="exact"/>
        <w:ind w:left="194" w:right="-154"/>
        <w:jc w:val="left"/>
        <w:tabs>
          <w:tab w:pos="2080" w:val="left"/>
          <w:tab w:pos="3680" w:val="left"/>
          <w:tab w:pos="806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1"/>
        </w:rPr>
        <w:t>yeci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1"/>
        </w:rPr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  <w:position w:val="-42"/>
        </w:rPr>
        <w:t>3.Po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  <w:position w:val="-42"/>
        </w:rPr>
        <w:t> </w:t>
      </w:r>
      <w:r>
        <w:rPr>
          <w:rFonts w:ascii="Arial" w:hAnsi="Arial" w:cs="Arial" w:eastAsia="Arial"/>
          <w:sz w:val="21"/>
          <w:szCs w:val="21"/>
          <w:color w:val="313131"/>
          <w:spacing w:val="1"/>
          <w:w w:val="100"/>
          <w:position w:val="-42"/>
        </w:rPr>
        <w:t> 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  <w:position w:val="-42"/>
        </w:rPr>
        <w:t>a</w:t>
      </w:r>
      <w:r>
        <w:rPr>
          <w:rFonts w:ascii="Arial" w:hAnsi="Arial" w:cs="Arial" w:eastAsia="Arial"/>
          <w:sz w:val="21"/>
          <w:szCs w:val="21"/>
          <w:color w:val="313131"/>
          <w:spacing w:val="-12"/>
          <w:w w:val="100"/>
          <w:position w:val="-42"/>
        </w:rPr>
        <w:t> </w:t>
      </w:r>
      <w:r>
        <w:rPr>
          <w:rFonts w:ascii="Times New Roman" w:hAnsi="Times New Roman" w:cs="Times New Roman" w:eastAsia="Times New Roman"/>
          <w:sz w:val="76"/>
          <w:szCs w:val="76"/>
          <w:color w:val="313131"/>
          <w:spacing w:val="26"/>
          <w:w w:val="28"/>
          <w:i/>
          <w:position w:val="-42"/>
        </w:rPr>
        <w:t>G</w:t>
      </w:r>
      <w:r>
        <w:rPr>
          <w:rFonts w:ascii="Times New Roman" w:hAnsi="Times New Roman" w:cs="Times New Roman" w:eastAsia="Times New Roman"/>
          <w:sz w:val="76"/>
          <w:szCs w:val="76"/>
          <w:color w:val="2F3664"/>
          <w:spacing w:val="0"/>
          <w:w w:val="61"/>
          <w:i/>
          <w:position w:val="-42"/>
        </w:rPr>
        <w:t>w</w:t>
      </w:r>
      <w:r>
        <w:rPr>
          <w:rFonts w:ascii="Times New Roman" w:hAnsi="Times New Roman" w:cs="Times New Roman" w:eastAsia="Times New Roman"/>
          <w:sz w:val="76"/>
          <w:szCs w:val="76"/>
          <w:color w:val="2F3664"/>
          <w:spacing w:val="0"/>
          <w:w w:val="100"/>
          <w:i/>
          <w:position w:val="-42"/>
        </w:rPr>
        <w:tab/>
      </w:r>
      <w:r>
        <w:rPr>
          <w:rFonts w:ascii="Times New Roman" w:hAnsi="Times New Roman" w:cs="Times New Roman" w:eastAsia="Times New Roman"/>
          <w:sz w:val="76"/>
          <w:szCs w:val="76"/>
          <w:color w:val="2F3664"/>
          <w:spacing w:val="0"/>
          <w:w w:val="100"/>
          <w:i/>
          <w:position w:val="-42"/>
        </w:rPr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  <w:position w:val="-42"/>
        </w:rPr>
        <w:t>miri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  <w:position w:val="-42"/>
        </w:rPr>
        <w:tab/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  <w:position w:val="-42"/>
        </w:rPr>
      </w:r>
      <w:r>
        <w:rPr>
          <w:rFonts w:ascii="Arial" w:hAnsi="Arial" w:cs="Arial" w:eastAsia="Arial"/>
          <w:sz w:val="23"/>
          <w:szCs w:val="23"/>
          <w:color w:val="79797C"/>
          <w:spacing w:val="0"/>
          <w:w w:val="80"/>
          <w:position w:val="-43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17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595D62"/>
          <w:spacing w:val="0"/>
          <w:w w:val="100"/>
          <w:i/>
        </w:rPr>
        <w:t>1</w:t>
      </w:r>
      <w:r>
        <w:rPr>
          <w:rFonts w:ascii="Arial" w:hAnsi="Arial" w:cs="Arial" w:eastAsia="Arial"/>
          <w:sz w:val="20"/>
          <w:szCs w:val="20"/>
          <w:color w:val="595D62"/>
          <w:spacing w:val="0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color w:val="595D62"/>
          <w:spacing w:val="2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D62"/>
          <w:spacing w:val="0"/>
          <w:w w:val="114"/>
        </w:rPr>
        <w:t>/2017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71" w:lineRule="atLeast"/>
        <w:ind w:right="-20"/>
        <w:jc w:val="left"/>
        <w:tabs>
          <w:tab w:pos="8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41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</w:r>
      <w:r>
        <w:rPr>
          <w:rFonts w:ascii="Arial" w:hAnsi="Arial" w:cs="Arial" w:eastAsia="Arial"/>
          <w:sz w:val="32"/>
          <w:szCs w:val="32"/>
          <w:color w:val="999797"/>
          <w:spacing w:val="0"/>
          <w:w w:val="100"/>
        </w:rPr>
        <w:t>.</w:t>
      </w:r>
      <w:r>
        <w:rPr>
          <w:rFonts w:ascii="Arial" w:hAnsi="Arial" w:cs="Arial" w:eastAsia="Arial"/>
          <w:sz w:val="32"/>
          <w:szCs w:val="32"/>
          <w:color w:val="999797"/>
          <w:spacing w:val="3"/>
          <w:w w:val="100"/>
        </w:rPr>
        <w:t> </w:t>
      </w:r>
      <w:r>
        <w:rPr>
          <w:rFonts w:ascii="Arial" w:hAnsi="Arial" w:cs="Arial" w:eastAsia="Arial"/>
          <w:sz w:val="32"/>
          <w:szCs w:val="32"/>
          <w:color w:val="B1B3B3"/>
          <w:spacing w:val="-13"/>
          <w:w w:val="72"/>
        </w:rPr>
        <w:t>.</w:t>
      </w:r>
      <w:r>
        <w:rPr>
          <w:rFonts w:ascii="Arial" w:hAnsi="Arial" w:cs="Arial" w:eastAsia="Arial"/>
          <w:sz w:val="37"/>
          <w:szCs w:val="37"/>
          <w:color w:val="B1B3B3"/>
          <w:spacing w:val="0"/>
          <w:w w:val="87"/>
        </w:rPr>
        <w:t>.</w:t>
      </w:r>
      <w:r>
        <w:rPr>
          <w:rFonts w:ascii="Arial" w:hAnsi="Arial" w:cs="Arial" w:eastAsia="Arial"/>
          <w:sz w:val="37"/>
          <w:szCs w:val="37"/>
          <w:color w:val="B1B3B3"/>
          <w:spacing w:val="-77"/>
          <w:w w:val="100"/>
        </w:rPr>
        <w:t> </w:t>
      </w:r>
      <w:r>
        <w:rPr>
          <w:rFonts w:ascii="Arial" w:hAnsi="Arial" w:cs="Arial" w:eastAsia="Arial"/>
          <w:sz w:val="37"/>
          <w:szCs w:val="37"/>
          <w:color w:val="464646"/>
          <w:spacing w:val="-3"/>
          <w:w w:val="125"/>
        </w:rPr>
        <w:t>.</w:t>
      </w:r>
      <w:r>
        <w:rPr>
          <w:rFonts w:ascii="Arial" w:hAnsi="Arial" w:cs="Arial" w:eastAsia="Arial"/>
          <w:sz w:val="37"/>
          <w:szCs w:val="37"/>
          <w:color w:val="B1B3B3"/>
          <w:spacing w:val="-43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B1B3B3"/>
          <w:spacing w:val="0"/>
          <w:w w:val="196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40" w:right="540"/>
          <w:cols w:num="2" w:equalWidth="0">
            <w:col w:w="8131" w:space="109"/>
            <w:col w:w="2500"/>
          </w:cols>
        </w:sectPr>
      </w:pPr>
      <w:rPr/>
    </w:p>
    <w:p>
      <w:pPr>
        <w:spacing w:before="0" w:after="0" w:line="253" w:lineRule="atLeast"/>
        <w:ind w:left="198" w:right="-20"/>
        <w:jc w:val="left"/>
        <w:tabs>
          <w:tab w:pos="2280" w:val="left"/>
          <w:tab w:pos="8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67.778412pt;margin-top:10.585216pt;width:1.746478pt;height:48.676085pt;mso-position-horizontal-relative:page;mso-position-vertical-relative:paragraph;z-index:-15392" coordorigin="3356,212" coordsize="35,974">
            <v:group style="position:absolute;left:3367;top:675;width:2;height:336" coordorigin="3367,675" coordsize="2,336">
              <v:shape style="position:absolute;left:3367;top:675;width:2;height:336" coordorigin="3367,675" coordsize="0,336" path="m3367,1010l3367,675e" filled="f" stroked="t" strokeweight="1.164319pt" strokecolor="#4848A8">
                <v:path arrowok="t"/>
              </v:shape>
            </v:group>
            <v:group style="position:absolute;left:3381;top:221;width:2;height:955" coordorigin="3381,221" coordsize="2,955">
              <v:shape style="position:absolute;left:3381;top:221;width:2;height:955" coordorigin="3381,221" coordsize="0,955" path="m3381,1176l3381,221e" filled="f" stroked="t" strokeweight=".931455pt" strokecolor="#3B3FA3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-7"/>
          <w:w w:val="71"/>
          <w:position w:val="-3"/>
        </w:rPr>
        <w:t>M</w:t>
      </w:r>
      <w:r>
        <w:rPr>
          <w:rFonts w:ascii="Arial" w:hAnsi="Arial" w:cs="Arial" w:eastAsia="Arial"/>
          <w:sz w:val="21"/>
          <w:szCs w:val="21"/>
          <w:color w:val="464646"/>
          <w:spacing w:val="-95"/>
          <w:w w:val="87"/>
          <w:position w:val="-3"/>
        </w:rPr>
        <w:t>z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-58"/>
          <w:w w:val="70"/>
          <w:position w:val="-3"/>
        </w:rPr>
        <w:t>e</w:t>
      </w:r>
      <w:r>
        <w:rPr>
          <w:rFonts w:ascii="Arial" w:hAnsi="Arial" w:cs="Arial" w:eastAsia="Arial"/>
          <w:sz w:val="21"/>
          <w:szCs w:val="21"/>
          <w:color w:val="313131"/>
          <w:spacing w:val="-111"/>
          <w:w w:val="98"/>
          <w:position w:val="-3"/>
        </w:rPr>
        <w:t>e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97"/>
          <w:position w:val="-3"/>
        </w:rPr>
        <w:t>ir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  <w:position w:val="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8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1B3B3"/>
          <w:spacing w:val="0"/>
          <w:w w:val="100"/>
          <w:position w:val="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right="546"/>
        <w:jc w:val="right"/>
        <w:tabs>
          <w:tab w:pos="420" w:val="left"/>
        </w:tabs>
        <w:rPr>
          <w:rFonts w:ascii="Arial" w:hAnsi="Arial" w:cs="Arial" w:eastAsia="Arial"/>
          <w:sz w:val="144"/>
          <w:szCs w:val="144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B1B3B3"/>
          <w:w w:val="124"/>
          <w:position w:val="22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B1B3B3"/>
          <w:w w:val="100"/>
          <w:position w:val="2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B1B3B3"/>
          <w:w w:val="100"/>
          <w:position w:val="22"/>
        </w:rPr>
      </w:r>
      <w:r>
        <w:rPr>
          <w:rFonts w:ascii="Arial" w:hAnsi="Arial" w:cs="Arial" w:eastAsia="Arial"/>
          <w:sz w:val="144"/>
          <w:szCs w:val="144"/>
          <w:color w:val="41466D"/>
          <w:spacing w:val="0"/>
          <w:w w:val="115"/>
          <w:position w:val="-78"/>
        </w:rPr>
        <w:t>=·</w:t>
      </w:r>
      <w:r>
        <w:rPr>
          <w:rFonts w:ascii="Arial" w:hAnsi="Arial" w:cs="Arial" w:eastAsia="Arial"/>
          <w:sz w:val="144"/>
          <w:szCs w:val="144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640" w:right="540"/>
        </w:sectPr>
      </w:pPr>
      <w:rPr/>
    </w:p>
    <w:p>
      <w:pPr>
        <w:spacing w:before="91" w:after="0" w:line="240" w:lineRule="auto"/>
        <w:ind w:left="2741" w:right="-20"/>
        <w:jc w:val="left"/>
        <w:tabs>
          <w:tab w:pos="4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39"/>
          <w:szCs w:val="39"/>
          <w:color w:val="4952A1"/>
          <w:spacing w:val="0"/>
          <w:w w:val="56"/>
          <w:i/>
        </w:rPr>
        <w:t>V</w:t>
      </w:r>
      <w:r>
        <w:rPr>
          <w:rFonts w:ascii="Arial" w:hAnsi="Arial" w:cs="Arial" w:eastAsia="Arial"/>
          <w:sz w:val="39"/>
          <w:szCs w:val="39"/>
          <w:color w:val="4952A1"/>
          <w:spacing w:val="0"/>
          <w:w w:val="100"/>
          <w:i/>
        </w:rPr>
        <w:tab/>
      </w:r>
      <w:r>
        <w:rPr>
          <w:rFonts w:ascii="Arial" w:hAnsi="Arial" w:cs="Arial" w:eastAsia="Arial"/>
          <w:sz w:val="39"/>
          <w:szCs w:val="39"/>
          <w:color w:val="4952A1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341" w:right="-20"/>
        <w:jc w:val="left"/>
        <w:tabs>
          <w:tab w:pos="46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313131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color w:val="313131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83"/>
        </w:rPr>
        <w:t>dıır</w:t>
      </w:r>
      <w:r>
        <w:rPr>
          <w:rFonts w:ascii="Arial" w:hAnsi="Arial" w:cs="Arial" w:eastAsia="Arial"/>
          <w:sz w:val="24"/>
          <w:szCs w:val="24"/>
          <w:color w:val="464646"/>
          <w:spacing w:val="0"/>
          <w:w w:val="83"/>
        </w:rPr>
        <w:t>ÇU</w:t>
      </w:r>
      <w:r>
        <w:rPr>
          <w:rFonts w:ascii="Arial" w:hAnsi="Arial" w:cs="Arial" w:eastAsia="Arial"/>
          <w:sz w:val="24"/>
          <w:szCs w:val="24"/>
          <w:color w:val="464646"/>
          <w:spacing w:val="-10"/>
          <w:w w:val="83"/>
        </w:rPr>
        <w:t> </w:t>
      </w:r>
      <w:r>
        <w:rPr>
          <w:rFonts w:ascii="Arial" w:hAnsi="Arial" w:cs="Arial" w:eastAsia="Arial"/>
          <w:sz w:val="24"/>
          <w:szCs w:val="24"/>
          <w:color w:val="464646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color w:val="464646"/>
          <w:spacing w:val="0"/>
          <w:w w:val="100"/>
        </w:rPr>
      </w:r>
      <w:r>
        <w:rPr>
          <w:rFonts w:ascii="Arial" w:hAnsi="Arial" w:cs="Arial" w:eastAsia="Arial"/>
          <w:sz w:val="24"/>
          <w:szCs w:val="24"/>
          <w:color w:val="79797C"/>
          <w:spacing w:val="0"/>
          <w:w w:val="83"/>
        </w:rPr>
        <w:t>.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7" w:after="0" w:line="111" w:lineRule="exact"/>
        <w:ind w:left="2341" w:right="-73"/>
        <w:jc w:val="left"/>
        <w:tabs>
          <w:tab w:pos="3240" w:val="left"/>
          <w:tab w:pos="4240" w:val="left"/>
          <w:tab w:pos="528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313131"/>
          <w:spacing w:val="0"/>
          <w:w w:val="80"/>
          <w:position w:val="-12"/>
        </w:rPr>
        <w:t>Itfaiy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80"/>
          <w:position w:val="-12"/>
        </w:rPr>
        <w:t>e</w:t>
      </w:r>
      <w:r>
        <w:rPr>
          <w:rFonts w:ascii="Arial" w:hAnsi="Arial" w:cs="Arial" w:eastAsia="Arial"/>
          <w:sz w:val="22"/>
          <w:szCs w:val="22"/>
          <w:color w:val="313131"/>
          <w:spacing w:val="8"/>
          <w:w w:val="80"/>
          <w:position w:val="-12"/>
        </w:rPr>
        <w:t> </w:t>
      </w:r>
      <w:r>
        <w:rPr>
          <w:rFonts w:ascii="Arial" w:hAnsi="Arial" w:cs="Arial" w:eastAsia="Arial"/>
          <w:sz w:val="22"/>
          <w:szCs w:val="22"/>
          <w:color w:val="595D62"/>
          <w:spacing w:val="0"/>
          <w:w w:val="80"/>
          <w:b/>
          <w:bCs/>
          <w:position w:val="-12"/>
        </w:rPr>
        <w:t>M</w:t>
      </w:r>
      <w:r>
        <w:rPr>
          <w:rFonts w:ascii="Arial" w:hAnsi="Arial" w:cs="Arial" w:eastAsia="Arial"/>
          <w:sz w:val="22"/>
          <w:szCs w:val="22"/>
          <w:color w:val="595D62"/>
          <w:spacing w:val="0"/>
          <w:w w:val="100"/>
          <w:b/>
          <w:bCs/>
          <w:position w:val="-12"/>
        </w:rPr>
        <w:tab/>
      </w:r>
      <w:r>
        <w:rPr>
          <w:rFonts w:ascii="Arial" w:hAnsi="Arial" w:cs="Arial" w:eastAsia="Arial"/>
          <w:sz w:val="22"/>
          <w:szCs w:val="22"/>
          <w:color w:val="595D62"/>
          <w:spacing w:val="0"/>
          <w:w w:val="100"/>
          <w:b/>
          <w:bCs/>
          <w:position w:val="-12"/>
        </w:rPr>
      </w:r>
      <w:r>
        <w:rPr>
          <w:rFonts w:ascii="Arial" w:hAnsi="Arial" w:cs="Arial" w:eastAsia="Arial"/>
          <w:sz w:val="22"/>
          <w:szCs w:val="22"/>
          <w:color w:val="B1B3B3"/>
          <w:spacing w:val="0"/>
          <w:w w:val="42"/>
          <w:position w:val="-12"/>
        </w:rPr>
        <w:t>·</w:t>
      </w:r>
      <w:r>
        <w:rPr>
          <w:rFonts w:ascii="Arial" w:hAnsi="Arial" w:cs="Arial" w:eastAsia="Arial"/>
          <w:sz w:val="22"/>
          <w:szCs w:val="22"/>
          <w:color w:val="B1B3B3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22"/>
          <w:szCs w:val="22"/>
          <w:color w:val="B1B3B3"/>
          <w:spacing w:val="0"/>
          <w:w w:val="100"/>
          <w:position w:val="-12"/>
        </w:rPr>
      </w:r>
      <w:r>
        <w:rPr>
          <w:rFonts w:ascii="Arial" w:hAnsi="Arial" w:cs="Arial" w:eastAsia="Arial"/>
          <w:sz w:val="22"/>
          <w:szCs w:val="22"/>
          <w:color w:val="595D62"/>
          <w:spacing w:val="7"/>
          <w:w w:val="62"/>
          <w:i/>
          <w:position w:val="-12"/>
        </w:rPr>
        <w:t>i</w:t>
      </w:r>
      <w:r>
        <w:rPr>
          <w:rFonts w:ascii="Arial" w:hAnsi="Arial" w:cs="Arial" w:eastAsia="Arial"/>
          <w:sz w:val="22"/>
          <w:szCs w:val="22"/>
          <w:color w:val="464646"/>
          <w:spacing w:val="0"/>
          <w:w w:val="66"/>
          <w:i/>
          <w:position w:val="-12"/>
        </w:rPr>
        <w:t>r</w:t>
      </w:r>
      <w:r>
        <w:rPr>
          <w:rFonts w:ascii="Arial" w:hAnsi="Arial" w:cs="Arial" w:eastAsia="Arial"/>
          <w:sz w:val="22"/>
          <w:szCs w:val="22"/>
          <w:color w:val="464646"/>
          <w:spacing w:val="-44"/>
          <w:w w:val="100"/>
          <w:i/>
          <w:position w:val="-12"/>
        </w:rPr>
        <w:t> </w:t>
      </w:r>
      <w:r>
        <w:rPr>
          <w:rFonts w:ascii="Arial" w:hAnsi="Arial" w:cs="Arial" w:eastAsia="Arial"/>
          <w:sz w:val="22"/>
          <w:szCs w:val="22"/>
          <w:color w:val="999797"/>
          <w:spacing w:val="0"/>
          <w:w w:val="62"/>
          <w:i/>
          <w:position w:val="-12"/>
        </w:rPr>
        <w:t>i</w:t>
      </w:r>
      <w:r>
        <w:rPr>
          <w:rFonts w:ascii="Arial" w:hAnsi="Arial" w:cs="Arial" w:eastAsia="Arial"/>
          <w:sz w:val="22"/>
          <w:szCs w:val="22"/>
          <w:color w:val="999797"/>
          <w:spacing w:val="0"/>
          <w:w w:val="100"/>
          <w:i/>
          <w:position w:val="-12"/>
        </w:rPr>
        <w:tab/>
      </w:r>
      <w:r>
        <w:rPr>
          <w:rFonts w:ascii="Arial" w:hAnsi="Arial" w:cs="Arial" w:eastAsia="Arial"/>
          <w:sz w:val="22"/>
          <w:szCs w:val="22"/>
          <w:color w:val="999797"/>
          <w:spacing w:val="0"/>
          <w:w w:val="100"/>
          <w:i/>
          <w:position w:val="-12"/>
        </w:rPr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105"/>
          <w:position w:val="-12"/>
        </w:rPr>
        <w:t>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86" w:lineRule="exact"/>
        <w:ind w:left="9" w:right="-20"/>
        <w:jc w:val="left"/>
        <w:tabs>
          <w:tab w:pos="124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595D62"/>
          <w:spacing w:val="0"/>
          <w:w w:val="100"/>
          <w:b/>
          <w:bCs/>
        </w:rPr>
        <w:t>Bü-lent"</w:t>
      </w:r>
      <w:r>
        <w:rPr>
          <w:rFonts w:ascii="Times New Roman" w:hAnsi="Times New Roman" w:cs="Times New Roman" w:eastAsia="Times New Roman"/>
          <w:sz w:val="28"/>
          <w:szCs w:val="28"/>
          <w:color w:val="595D62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95D62"/>
          <w:spacing w:val="0"/>
          <w:w w:val="100"/>
          <w:b/>
          <w:bCs/>
        </w:rPr>
      </w:r>
      <w:r>
        <w:rPr>
          <w:rFonts w:ascii="Arial" w:hAnsi="Arial" w:cs="Arial" w:eastAsia="Arial"/>
          <w:sz w:val="23"/>
          <w:szCs w:val="23"/>
          <w:color w:val="B1B3B3"/>
          <w:spacing w:val="0"/>
          <w:w w:val="59"/>
          <w:b/>
          <w:bCs/>
        </w:rPr>
        <w:t>·</w:t>
      </w:r>
      <w:r>
        <w:rPr>
          <w:rFonts w:ascii="Arial" w:hAnsi="Arial" w:cs="Arial" w:eastAsia="Arial"/>
          <w:sz w:val="23"/>
          <w:szCs w:val="23"/>
          <w:color w:val="B1B3B3"/>
          <w:spacing w:val="0"/>
          <w:w w:val="59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B1B3B3"/>
          <w:spacing w:val="5"/>
          <w:w w:val="59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107"/>
          <w:b/>
          <w:bCs/>
        </w:rPr>
        <w:t>S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8" w:after="0" w:line="216" w:lineRule="exact"/>
        <w:ind w:left="165" w:right="1029"/>
        <w:jc w:val="center"/>
        <w:tabs>
          <w:tab w:pos="14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313131"/>
          <w:w w:val="102"/>
          <w:position w:val="-5"/>
        </w:rPr>
        <w:t>lıfa</w:t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-43"/>
          <w:w w:val="103"/>
          <w:position w:val="-5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color w:val="B1B3B3"/>
          <w:spacing w:val="-38"/>
          <w:w w:val="151"/>
          <w:position w:val="-5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464646"/>
          <w:spacing w:val="0"/>
          <w:w w:val="61"/>
          <w:position w:val="-5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color w:val="464646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464646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75"/>
          <w:position w:val="-5"/>
        </w:rPr>
        <w:t>Ailf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36" w:lineRule="exact"/>
        <w:ind w:right="-20"/>
        <w:jc w:val="left"/>
        <w:tabs>
          <w:tab w:pos="600" w:val="left"/>
          <w:tab w:pos="166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595D62"/>
          <w:w w:val="61"/>
          <w:position w:val="2"/>
        </w:rPr>
        <w:t>M</w:t>
      </w:r>
      <w:r>
        <w:rPr>
          <w:rFonts w:ascii="Times New Roman" w:hAnsi="Times New Roman" w:cs="Times New Roman" w:eastAsia="Times New Roman"/>
          <w:sz w:val="25"/>
          <w:szCs w:val="25"/>
          <w:color w:val="595D62"/>
          <w:spacing w:val="2"/>
          <w:w w:val="61"/>
          <w:position w:val="2"/>
        </w:rPr>
        <w:t>u</w:t>
      </w:r>
      <w:r>
        <w:rPr>
          <w:rFonts w:ascii="Times New Roman" w:hAnsi="Times New Roman" w:cs="Times New Roman" w:eastAsia="Times New Roman"/>
          <w:sz w:val="25"/>
          <w:szCs w:val="25"/>
          <w:color w:val="B1B3B3"/>
          <w:spacing w:val="-4"/>
          <w:w w:val="14"/>
          <w:position w:val="2"/>
        </w:rPr>
        <w:t>_</w:t>
      </w:r>
      <w:r>
        <w:rPr>
          <w:rFonts w:ascii="Times New Roman" w:hAnsi="Times New Roman" w:cs="Times New Roman" w:eastAsia="Times New Roman"/>
          <w:sz w:val="25"/>
          <w:szCs w:val="25"/>
          <w:color w:val="595D62"/>
          <w:spacing w:val="0"/>
          <w:w w:val="59"/>
          <w:position w:val="2"/>
        </w:rPr>
        <w:t>d</w:t>
      </w:r>
      <w:r>
        <w:rPr>
          <w:rFonts w:ascii="Times New Roman" w:hAnsi="Times New Roman" w:cs="Times New Roman" w:eastAsia="Times New Roman"/>
          <w:sz w:val="25"/>
          <w:szCs w:val="25"/>
          <w:color w:val="595D62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595D62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5"/>
          <w:szCs w:val="25"/>
          <w:color w:val="B1B3B3"/>
          <w:spacing w:val="0"/>
          <w:w w:val="71"/>
          <w:position w:val="2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B1B3B3"/>
          <w:spacing w:val="0"/>
          <w:w w:val="71"/>
          <w:position w:val="2"/>
        </w:rPr>
        <w:t>   </w:t>
      </w:r>
      <w:r>
        <w:rPr>
          <w:rFonts w:ascii="Times New Roman" w:hAnsi="Times New Roman" w:cs="Times New Roman" w:eastAsia="Times New Roman"/>
          <w:sz w:val="25"/>
          <w:szCs w:val="25"/>
          <w:color w:val="B1B3B3"/>
          <w:spacing w:val="7"/>
          <w:w w:val="71"/>
          <w:position w:val="2"/>
        </w:rPr>
        <w:t> </w:t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71"/>
          <w:position w:val="2"/>
        </w:rPr>
        <w:t>i11De</w:t>
      </w:r>
      <w:r>
        <w:rPr>
          <w:rFonts w:ascii="Arial" w:hAnsi="Arial" w:cs="Arial" w:eastAsia="Arial"/>
          <w:sz w:val="16"/>
          <w:szCs w:val="16"/>
          <w:color w:val="464646"/>
          <w:spacing w:val="20"/>
          <w:w w:val="71"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84"/>
          <w:position w:val="2"/>
        </w:rPr>
        <w:t>M</w:t>
      </w:r>
      <w:r>
        <w:rPr>
          <w:rFonts w:ascii="Arial" w:hAnsi="Arial" w:cs="Arial" w:eastAsia="Arial"/>
          <w:sz w:val="19"/>
          <w:szCs w:val="19"/>
          <w:color w:val="464646"/>
          <w:spacing w:val="-16"/>
          <w:w w:val="84"/>
          <w:position w:val="2"/>
        </w:rPr>
        <w:t>ü</w:t>
      </w:r>
      <w:r>
        <w:rPr>
          <w:rFonts w:ascii="Arial" w:hAnsi="Arial" w:cs="Arial" w:eastAsia="Arial"/>
          <w:sz w:val="19"/>
          <w:szCs w:val="19"/>
          <w:color w:val="999797"/>
          <w:spacing w:val="0"/>
          <w:w w:val="84"/>
          <w:position w:val="2"/>
        </w:rPr>
        <w:t>.</w:t>
      </w:r>
      <w:r>
        <w:rPr>
          <w:rFonts w:ascii="Arial" w:hAnsi="Arial" w:cs="Arial" w:eastAsia="Arial"/>
          <w:sz w:val="19"/>
          <w:szCs w:val="19"/>
          <w:color w:val="999797"/>
          <w:spacing w:val="-43"/>
          <w:w w:val="84"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999797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9"/>
          <w:szCs w:val="19"/>
          <w:color w:val="999797"/>
          <w:spacing w:val="0"/>
          <w:w w:val="100"/>
          <w:position w:val="2"/>
        </w:rPr>
      </w:r>
      <w:r>
        <w:rPr>
          <w:rFonts w:ascii="Arial" w:hAnsi="Arial" w:cs="Arial" w:eastAsia="Arial"/>
          <w:sz w:val="19"/>
          <w:szCs w:val="19"/>
          <w:color w:val="595D62"/>
          <w:spacing w:val="0"/>
          <w:w w:val="99"/>
          <w:position w:val="2"/>
        </w:rPr>
        <w:t>-</w:t>
      </w:r>
      <w:r>
        <w:rPr>
          <w:rFonts w:ascii="Arial" w:hAnsi="Arial" w:cs="Arial" w:eastAsia="Arial"/>
          <w:sz w:val="19"/>
          <w:szCs w:val="19"/>
          <w:color w:val="595D62"/>
          <w:spacing w:val="-3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B1B3B3"/>
          <w:spacing w:val="0"/>
          <w:w w:val="25"/>
          <w:position w:val="2"/>
        </w:rPr>
        <w:t>-</w:t>
      </w:r>
      <w:r>
        <w:rPr>
          <w:rFonts w:ascii="Times New Roman" w:hAnsi="Times New Roman" w:cs="Times New Roman" w:eastAsia="Times New Roman"/>
          <w:sz w:val="29"/>
          <w:szCs w:val="29"/>
          <w:color w:val="B1B3B3"/>
          <w:spacing w:val="-5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0"/>
          <w:w w:val="57"/>
          <w:position w:val="2"/>
        </w:rPr>
        <w:t>v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08" w:lineRule="exact"/>
        <w:ind w:left="1220" w:right="1429"/>
        <w:jc w:val="center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B1B3B3"/>
          <w:spacing w:val="0"/>
          <w:w w:val="240"/>
          <w:position w:val="-2"/>
        </w:rPr>
        <w:t>ı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308" w:lineRule="exact"/>
        <w:ind w:left="534" w:right="1835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B1B3B3"/>
          <w:spacing w:val="0"/>
          <w:w w:val="136"/>
          <w:position w:val="12"/>
        </w:rPr>
        <w:t>'</w:t>
      </w:r>
      <w:r>
        <w:rPr>
          <w:rFonts w:ascii="Arial" w:hAnsi="Arial" w:cs="Arial" w:eastAsia="Arial"/>
          <w:sz w:val="18"/>
          <w:szCs w:val="18"/>
          <w:color w:val="B1B3B3"/>
          <w:spacing w:val="-17"/>
          <w:w w:val="136"/>
          <w:position w:val="12"/>
        </w:rPr>
        <w:t> </w:t>
      </w:r>
      <w:r>
        <w:rPr>
          <w:rFonts w:ascii="Arial" w:hAnsi="Arial" w:cs="Arial" w:eastAsia="Arial"/>
          <w:sz w:val="16"/>
          <w:szCs w:val="16"/>
          <w:color w:val="999797"/>
          <w:spacing w:val="0"/>
          <w:w w:val="136"/>
          <w:position w:val="5"/>
        </w:rPr>
        <w:t>'</w:t>
      </w:r>
      <w:r>
        <w:rPr>
          <w:rFonts w:ascii="Arial" w:hAnsi="Arial" w:cs="Arial" w:eastAsia="Arial"/>
          <w:sz w:val="16"/>
          <w:szCs w:val="16"/>
          <w:color w:val="999797"/>
          <w:spacing w:val="9"/>
          <w:w w:val="136"/>
          <w:position w:val="5"/>
        </w:rPr>
        <w:t> </w:t>
      </w:r>
      <w:r>
        <w:rPr>
          <w:rFonts w:ascii="Arial" w:hAnsi="Arial" w:cs="Arial" w:eastAsia="Arial"/>
          <w:sz w:val="27"/>
          <w:szCs w:val="27"/>
          <w:color w:val="999797"/>
          <w:spacing w:val="-37"/>
          <w:w w:val="68"/>
          <w:position w:val="0"/>
        </w:rPr>
        <w:t>.</w:t>
      </w:r>
      <w:r>
        <w:rPr>
          <w:rFonts w:ascii="Arial" w:hAnsi="Arial" w:cs="Arial" w:eastAsia="Arial"/>
          <w:sz w:val="27"/>
          <w:szCs w:val="27"/>
          <w:color w:val="B1B3B3"/>
          <w:spacing w:val="-34"/>
          <w:w w:val="102"/>
          <w:position w:val="0"/>
        </w:rPr>
        <w:t>.</w:t>
      </w:r>
      <w:r>
        <w:rPr>
          <w:rFonts w:ascii="Arial" w:hAnsi="Arial" w:cs="Arial" w:eastAsia="Arial"/>
          <w:sz w:val="19"/>
          <w:szCs w:val="19"/>
          <w:color w:val="B1B3B3"/>
          <w:spacing w:val="0"/>
          <w:w w:val="91"/>
          <w:position w:val="0"/>
        </w:rPr>
        <w:t>,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640" w:right="540"/>
          <w:cols w:num="2" w:equalWidth="0">
            <w:col w:w="5358" w:space="2566"/>
            <w:col w:w="2816"/>
          </w:cols>
        </w:sectPr>
      </w:pPr>
      <w:rPr/>
    </w:p>
    <w:p>
      <w:pPr>
        <w:spacing w:before="59" w:after="0" w:line="240" w:lineRule="auto"/>
        <w:ind w:left="161"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37.607513pt;margin-top:41.722706pt;width:526.272312pt;height:783.757785pt;mso-position-horizontal-relative:page;mso-position-vertical-relative:page;z-index:-15393" coordorigin="752,834" coordsize="10525,15675">
            <v:group style="position:absolute;left:773;top:856;width:10479;height:2" coordorigin="773,856" coordsize="10479,2">
              <v:shape style="position:absolute;left:773;top:856;width:10479;height:2" coordorigin="773,856" coordsize="10479,0" path="m773,856l11252,856e" filled="f" stroked="t" strokeweight=".698592pt" strokecolor="#57575B">
                <v:path arrowok="t"/>
              </v:shape>
            </v:group>
            <v:group style="position:absolute;left:782;top:841;width:2;height:1083" coordorigin="782,841" coordsize="2,1083">
              <v:shape style="position:absolute;left:782;top:841;width:2;height:1083" coordorigin="782,841" coordsize="0,1083" path="m782,1924l782,841e" filled="f" stroked="t" strokeweight=".698592pt" strokecolor="#8C8C8C">
                <v:path arrowok="t"/>
              </v:shape>
            </v:group>
            <v:group style="position:absolute;left:3083;top:860;width:326;height:2" coordorigin="3083,860" coordsize="326,2">
              <v:shape style="position:absolute;left:3083;top:860;width:326;height:2" coordorigin="3083,860" coordsize="326,0" path="m3083,860l3409,860e" filled="f" stroked="t" strokeweight=".465728pt" strokecolor="#444444">
                <v:path arrowok="t"/>
              </v:shape>
            </v:group>
            <v:group style="position:absolute;left:3768;top:865;width:5286;height:2" coordorigin="3768,865" coordsize="5286,2">
              <v:shape style="position:absolute;left:3768;top:865;width:5286;height:2" coordorigin="3768,865" coordsize="5286,0" path="m3768,865l9054,865e" filled="f" stroked="t" strokeweight=".698592pt" strokecolor="#575457">
                <v:path arrowok="t"/>
              </v:shape>
            </v:group>
            <v:group style="position:absolute;left:9217;top:851;width:2;height:1536" coordorigin="9217,851" coordsize="2,1536">
              <v:shape style="position:absolute;left:9217;top:851;width:2;height:1536" coordorigin="9217,851" coordsize="0,1536" path="m9217,2387l9217,851e" filled="f" stroked="t" strokeweight=".698592pt" strokecolor="#4F4F4F">
                <v:path arrowok="t"/>
              </v:shape>
            </v:group>
            <v:group style="position:absolute;left:9133;top:865;width:2119;height:2" coordorigin="9133,865" coordsize="2119,2">
              <v:shape style="position:absolute;left:9133;top:865;width:2119;height:2" coordorigin="9133,865" coordsize="2119,0" path="m9133,865l11252,865e" filled="f" stroked="t" strokeweight=".698592pt" strokecolor="#5B5B5B">
                <v:path arrowok="t"/>
              </v:shape>
            </v:group>
            <v:group style="position:absolute;left:11254;top:851;width:2;height:15652" coordorigin="11254,851" coordsize="2,15652">
              <v:shape style="position:absolute;left:11254;top:851;width:2;height:15652" coordorigin="11254,851" coordsize="0,15652" path="m11254,16503l11254,851e" filled="f" stroked="t" strokeweight=".698592pt" strokecolor="#575757">
                <v:path arrowok="t"/>
              </v:shape>
            </v:group>
            <v:group style="position:absolute;left:782;top:1517;width:2;height:180" coordorigin="782,1517" coordsize="2,180">
              <v:shape style="position:absolute;left:782;top:1517;width:2;height:180" coordorigin="782,1517" coordsize="0,180" path="m782,1697l782,1517e" filled="f" stroked="t" strokeweight=".465728pt" strokecolor="#808080">
                <v:path arrowok="t"/>
              </v:shape>
            </v:group>
            <v:group style="position:absolute;left:11247;top:1517;width:2;height:180" coordorigin="11247,1517" coordsize="2,180">
              <v:shape style="position:absolute;left:11247;top:1517;width:2;height:180" coordorigin="11247,1517" coordsize="0,180" path="m11247,1697l11247,1517e" filled="f" stroked="t" strokeweight=".465728pt" strokecolor="#3F3F3F">
                <v:path arrowok="t"/>
              </v:shape>
            </v:group>
            <v:group style="position:absolute;left:2555;top:851;width:2;height:1532" coordorigin="2555,851" coordsize="2,1532">
              <v:shape style="position:absolute;left:2555;top:851;width:2;height:1532" coordorigin="2555,851" coordsize="0,1532" path="m2555,2383l2555,851e" filled="f" stroked="t" strokeweight=".698592pt" strokecolor="#747474">
                <v:path arrowok="t"/>
              </v:shape>
            </v:group>
            <v:group style="position:absolute;left:785;top:1664;width:2;height:737" coordorigin="785,1664" coordsize="2,737">
              <v:shape style="position:absolute;left:785;top:1664;width:2;height:737" coordorigin="785,1664" coordsize="0,737" path="m785,2401l785,1664e" filled="f" stroked="t" strokeweight=".698592pt" strokecolor="#676767">
                <v:path arrowok="t"/>
              </v:shape>
            </v:group>
            <v:group style="position:absolute;left:785;top:2331;width:2;height:3134" coordorigin="785,2331" coordsize="2,3134">
              <v:shape style="position:absolute;left:785;top:2331;width:2;height:3134" coordorigin="785,2331" coordsize="0,3134" path="m785,5465l785,2331e" filled="f" stroked="t" strokeweight=".698592pt" strokecolor="#4B4B4B">
                <v:path arrowok="t"/>
              </v:shape>
            </v:group>
            <v:group style="position:absolute;left:7079;top:3560;width:2;height:775" coordorigin="7079,3560" coordsize="2,775">
              <v:shape style="position:absolute;left:7079;top:3560;width:2;height:775" coordorigin="7079,3560" coordsize="0,775" path="m7079,4335l7079,3560e" filled="f" stroked="t" strokeweight=".698592pt" strokecolor="#4B4B4B">
                <v:path arrowok="t"/>
              </v:shape>
            </v:group>
            <v:group style="position:absolute;left:7065;top:4009;width:1346;height:2" coordorigin="7065,4009" coordsize="1346,2">
              <v:shape style="position:absolute;left:7065;top:4009;width:1346;height:2" coordorigin="7065,4009" coordsize="1346,0" path="m7065,4009l8411,4009e" filled="f" stroked="t" strokeweight=".232864pt" strokecolor="#646464">
                <v:path arrowok="t"/>
              </v:shape>
            </v:group>
            <v:group style="position:absolute;left:8411;top:4009;width:1197;height:2" coordorigin="8411,4009" coordsize="1197,2">
              <v:shape style="position:absolute;left:8411;top:4009;width:1197;height:2" coordorigin="8411,4009" coordsize="1197,0" path="m8411,4009l9608,4009e" filled="f" stroked="t" strokeweight=".232864pt" strokecolor="#000000">
                <v:path arrowok="t"/>
              </v:shape>
            </v:group>
            <v:group style="position:absolute;left:9608;top:4009;width:1639;height:2" coordorigin="9608,4009" coordsize="1639,2">
              <v:shape style="position:absolute;left:9608;top:4009;width:1639;height:2" coordorigin="9608,4009" coordsize="1639,0" path="m9608,4009l11247,4009e" filled="f" stroked="t" strokeweight=".232864pt" strokecolor="#3B3B3B">
                <v:path arrowok="t"/>
              </v:shape>
            </v:group>
            <v:group style="position:absolute;left:773;top:4323;width:3218;height:2" coordorigin="773,4323" coordsize="3218,2">
              <v:shape style="position:absolute;left:773;top:4323;width:3218;height:2" coordorigin="773,4323" coordsize="3218,0" path="m773,4323l3991,4323e" filled="f" stroked="t" strokeweight=".698592pt" strokecolor="#545454">
                <v:path arrowok="t"/>
              </v:shape>
            </v:group>
            <v:group style="position:absolute;left:3959;top:3550;width:2;height:265" coordorigin="3959,3550" coordsize="2,265">
              <v:shape style="position:absolute;left:3959;top:3550;width:2;height:265" coordorigin="3959,3550" coordsize="0,265" path="m3959,3815l3959,3550e" filled="f" stroked="t" strokeweight=".232864pt" strokecolor="#646464">
                <v:path arrowok="t"/>
              </v:shape>
            </v:group>
            <v:group style="position:absolute;left:3959;top:3815;width:2;height:194" coordorigin="3959,3815" coordsize="2,194">
              <v:shape style="position:absolute;left:3959;top:3815;width:2;height:194" coordorigin="3959,3815" coordsize="0,194" path="m3959,4009l3959,3815e" filled="f" stroked="t" strokeweight=".232864pt" strokecolor="#000000">
                <v:path arrowok="t"/>
              </v:shape>
            </v:group>
            <v:group style="position:absolute;left:3959;top:4009;width:2;height:312" coordorigin="3959,4009" coordsize="2,312">
              <v:shape style="position:absolute;left:3959;top:4009;width:2;height:312" coordorigin="3959,4009" coordsize="0,312" path="m3959,4321l3959,4009e" filled="f" stroked="t" strokeweight=".232864pt" strokecolor="#7C7C7C">
                <v:path arrowok="t"/>
              </v:shape>
            </v:group>
            <v:group style="position:absolute;left:3959;top:4311;width:224;height:2" coordorigin="3959,4311" coordsize="224,2">
              <v:shape style="position:absolute;left:3959;top:4311;width:224;height:2" coordorigin="3959,4311" coordsize="224,0" path="m3959,4311l4182,4311e" filled="f" stroked="t" strokeweight=".698592pt" strokecolor="#545454">
                <v:path arrowok="t"/>
              </v:shape>
            </v:group>
            <v:group style="position:absolute;left:4154;top:4325;width:2766;height:2" coordorigin="4154,4325" coordsize="2766,2">
              <v:shape style="position:absolute;left:4154;top:4325;width:2766;height:2" coordorigin="4154,4325" coordsize="2766,0" path="m4154,4325l6921,4325e" filled="f" stroked="t" strokeweight=".465728pt" strokecolor="#545454">
                <v:path arrowok="t"/>
              </v:shape>
            </v:group>
            <v:group style="position:absolute;left:6865;top:4325;width:4396;height:2" coordorigin="6865,4325" coordsize="4396,2">
              <v:shape style="position:absolute;left:6865;top:4325;width:4396;height:2" coordorigin="6865,4325" coordsize="4396,0" path="m6865,4325l11261,4325e" filled="f" stroked="t" strokeweight=".698592pt" strokecolor="#575757">
                <v:path arrowok="t"/>
              </v:shape>
            </v:group>
            <v:group style="position:absolute;left:778;top:4611;width:10484;height:2" coordorigin="778,4611" coordsize="10484,2">
              <v:shape style="position:absolute;left:778;top:4611;width:10484;height:2" coordorigin="778,4611" coordsize="10484,0" path="m778,4611l11261,4611e" filled="f" stroked="t" strokeweight=".698592pt" strokecolor="#575757">
                <v:path arrowok="t"/>
              </v:shape>
            </v:group>
            <v:group style="position:absolute;left:2550;top:4321;width:2;height:12173" coordorigin="2550,4321" coordsize="2,12173">
              <v:shape style="position:absolute;left:2550;top:4321;width:2;height:12173" coordorigin="2550,4321" coordsize="0,12173" path="m2550,16493l2550,4321e" filled="f" stroked="t" strokeweight=".698592pt" strokecolor="#4F4F4F">
                <v:path arrowok="t"/>
              </v:shape>
            </v:group>
            <v:group style="position:absolute;left:2543;top:4852;width:6511;height:2" coordorigin="2543,4852" coordsize="6511,2">
              <v:shape style="position:absolute;left:2543;top:4852;width:6511;height:2" coordorigin="2543,4852" coordsize="6511,0" path="m2543,4852l9054,4852e" filled="f" stroked="t" strokeweight=".698592pt" strokecolor="#545454">
                <v:path arrowok="t"/>
              </v:shape>
            </v:group>
            <v:group style="position:absolute;left:8998;top:4855;width:238;height:2" coordorigin="8998,4855" coordsize="238,2">
              <v:shape style="position:absolute;left:8998;top:4855;width:238;height:2" coordorigin="8998,4855" coordsize="238,0" path="m8998,4855l9235,4855e" filled="f" stroked="t" strokeweight=".465728pt" strokecolor="#444444">
                <v:path arrowok="t"/>
              </v:shape>
            </v:group>
            <v:group style="position:absolute;left:9179;top:4855;width:2086;height:2" coordorigin="9179,4855" coordsize="2086,2">
              <v:shape style="position:absolute;left:9179;top:4855;width:2086;height:2" coordorigin="9179,4855" coordsize="2086,0" path="m9179,4855l11266,4855e" filled="f" stroked="t" strokeweight=".698592pt" strokecolor="#5B5B5B">
                <v:path arrowok="t"/>
              </v:shape>
            </v:group>
            <v:group style="position:absolute;left:11254;top:4566;width:2;height:317" coordorigin="11254,4566" coordsize="2,317">
              <v:shape style="position:absolute;left:11254;top:4566;width:2;height:317" coordorigin="11254,4566" coordsize="0,317" path="m11254,4883l11254,4566e" filled="f" stroked="t" strokeweight=".698592pt" strokecolor="#4F4F4F">
                <v:path arrowok="t"/>
              </v:shape>
            </v:group>
            <v:group style="position:absolute;left:5067;top:4845;width:2;height:1026" coordorigin="5067,4845" coordsize="2,1026">
              <v:shape style="position:absolute;left:5067;top:4845;width:2;height:1026" coordorigin="5067,4845" coordsize="0,1026" path="m5067,5871l5067,4845e" filled="f" stroked="t" strokeweight=".698592pt" strokecolor="#575757">
                <v:path arrowok="t"/>
              </v:shape>
            </v:group>
            <v:group style="position:absolute;left:7834;top:4841;width:2;height:251" coordorigin="7834,4841" coordsize="2,251">
              <v:shape style="position:absolute;left:7834;top:4841;width:2;height:251" coordorigin="7834,4841" coordsize="0,251" path="m7834,5091l7834,4841e" filled="f" stroked="t" strokeweight=".232864pt" strokecolor="#2B2B2B">
                <v:path arrowok="t"/>
              </v:shape>
            </v:group>
            <v:group style="position:absolute;left:5058;top:5354;width:3996;height:2" coordorigin="5058,5354" coordsize="3996,2">
              <v:shape style="position:absolute;left:5058;top:5354;width:3996;height:2" coordorigin="5058,5354" coordsize="3996,0" path="m5058,5354l9054,5354e" filled="f" stroked="t" strokeweight=".698592pt" strokecolor="#575757">
                <v:path arrowok="t"/>
              </v:shape>
            </v:group>
            <v:group style="position:absolute;left:7834;top:5091;width:2;height:255" coordorigin="7834,5091" coordsize="2,255">
              <v:shape style="position:absolute;left:7834;top:5091;width:2;height:255" coordorigin="7834,5091" coordsize="0,255" path="m7834,5346l7834,5091e" filled="f" stroked="t" strokeweight=".232864pt" strokecolor="#ACACAC">
                <v:path arrowok="t"/>
              </v:shape>
            </v:group>
            <v:group style="position:absolute;left:8998;top:5356;width:238;height:2" coordorigin="8998,5356" coordsize="238,2">
              <v:shape style="position:absolute;left:8998;top:5356;width:238;height:2" coordorigin="8998,5356" coordsize="238,0" path="m8998,5356l9235,5356e" filled="f" stroked="t" strokeweight=".465728pt" strokecolor="#4B4B4B">
                <v:path arrowok="t"/>
              </v:shape>
            </v:group>
            <v:group style="position:absolute;left:9179;top:5356;width:2086;height:2" coordorigin="9179,5356" coordsize="2086,2">
              <v:shape style="position:absolute;left:9179;top:5356;width:2086;height:2" coordorigin="9179,5356" coordsize="2086,0" path="m9179,5356l11266,5356e" filled="f" stroked="t" strokeweight=".698592pt" strokecolor="#5B5B5B">
                <v:path arrowok="t"/>
              </v:shape>
            </v:group>
            <v:group style="position:absolute;left:782;top:5309;width:2;height:312" coordorigin="782,5309" coordsize="2,312">
              <v:shape style="position:absolute;left:782;top:5309;width:2;height:312" coordorigin="782,5309" coordsize="0,312" path="m782,5621l782,5309e" filled="f" stroked="t" strokeweight=".465728pt" strokecolor="#444444">
                <v:path arrowok="t"/>
              </v:shape>
            </v:group>
            <v:group style="position:absolute;left:5062;top:5606;width:6203;height:2" coordorigin="5062,5606" coordsize="6203,2">
              <v:shape style="position:absolute;left:5062;top:5606;width:6203;height:2" coordorigin="5062,5606" coordsize="6203,0" path="m5062,5606l11266,5606e" filled="f" stroked="t" strokeweight=".698592pt" strokecolor="#575757">
                <v:path arrowok="t"/>
              </v:shape>
            </v:group>
            <v:group style="position:absolute;left:782;top:5564;width:2;height:648" coordorigin="782,5564" coordsize="2,648">
              <v:shape style="position:absolute;left:782;top:5564;width:2;height:648" coordorigin="782,5564" coordsize="0,648" path="m782,6212l782,5564e" filled="f" stroked="t" strokeweight=".698592pt" strokecolor="#4B4B4B">
                <v:path arrowok="t"/>
              </v:shape>
            </v:group>
            <v:group style="position:absolute;left:5058;top:5855;width:6208;height:2" coordorigin="5058,5855" coordsize="6208,2">
              <v:shape style="position:absolute;left:5058;top:5855;width:6208;height:2" coordorigin="5058,5855" coordsize="6208,0" path="m5058,5855l11266,5855e" filled="f" stroked="t" strokeweight=".698592pt" strokecolor="#575757">
                <v:path arrowok="t"/>
              </v:shape>
            </v:group>
            <v:group style="position:absolute;left:2543;top:6089;width:1099;height:2" coordorigin="2543,6089" coordsize="1099,2">
              <v:shape style="position:absolute;left:2543;top:6089;width:1099;height:2" coordorigin="2543,6089" coordsize="1099,0" path="m2543,6089l3642,6089e" filled="f" stroked="t" strokeweight=".698592pt" strokecolor="#545454">
                <v:path arrowok="t"/>
              </v:shape>
            </v:group>
            <v:group style="position:absolute;left:3586;top:6089;width:275;height:2" coordorigin="3586,6089" coordsize="275,2">
              <v:shape style="position:absolute;left:3586;top:6089;width:275;height:2" coordorigin="3586,6089" coordsize="275,0" path="m3586,6089l3861,6089e" filled="f" stroked="t" strokeweight=".465728pt" strokecolor="#3F3F3F">
                <v:path arrowok="t"/>
              </v:shape>
            </v:group>
            <v:group style="position:absolute;left:3805;top:6091;width:7461;height:2" coordorigin="3805,6091" coordsize="7461,2">
              <v:shape style="position:absolute;left:3805;top:6091;width:7461;height:2" coordorigin="3805,6091" coordsize="7461,0" path="m3805,6091l11266,6091e" filled="f" stroked="t" strokeweight=".698592pt" strokecolor="#575757">
                <v:path arrowok="t"/>
              </v:shape>
            </v:group>
            <v:group style="position:absolute;left:5067;top:5814;width:2;height:326" coordorigin="5067,5814" coordsize="2,326">
              <v:shape style="position:absolute;left:5067;top:5814;width:2;height:326" coordorigin="5067,5814" coordsize="0,326" path="m5067,6141l5067,5814e" filled="f" stroked="t" strokeweight=".465728pt" strokecolor="#4F4F4F">
                <v:path arrowok="t"/>
              </v:shape>
            </v:group>
            <v:group style="position:absolute;left:8998;top:6093;width:238;height:2" coordorigin="8998,6093" coordsize="238,2">
              <v:shape style="position:absolute;left:8998;top:6093;width:238;height:2" coordorigin="8998,6093" coordsize="238,0" path="m8998,6093l9235,6093e" filled="f" stroked="t" strokeweight=".465728pt" strokecolor="#444444">
                <v:path arrowok="t"/>
              </v:shape>
            </v:group>
            <v:group style="position:absolute;left:978;top:6330;width:10288;height:2" coordorigin="978,6330" coordsize="10288,2">
              <v:shape style="position:absolute;left:978;top:6330;width:10288;height:2" coordorigin="978,6330" coordsize="10288,0" path="m978,6330l11266,6330e" filled="f" stroked="t" strokeweight=".698592pt" strokecolor="#575757">
                <v:path arrowok="t"/>
              </v:shape>
            </v:group>
            <v:group style="position:absolute;left:5067;top:6070;width:2;height:969" coordorigin="5067,6070" coordsize="2,969">
              <v:shape style="position:absolute;left:5067;top:6070;width:2;height:969" coordorigin="5067,6070" coordsize="0,969" path="m5067,7039l5067,6070e" filled="f" stroked="t" strokeweight=".698592pt" strokecolor="#545454">
                <v:path arrowok="t"/>
              </v:shape>
            </v:group>
            <v:group style="position:absolute;left:7834;top:6316;width:2;height:251" coordorigin="7834,6316" coordsize="2,251">
              <v:shape style="position:absolute;left:7834;top:6316;width:2;height:251" coordorigin="7834,6316" coordsize="0,251" path="m7834,6566l7834,6316e" filled="f" stroked="t" strokeweight=".232864pt" strokecolor="#2B2B2B">
                <v:path arrowok="t"/>
              </v:shape>
            </v:group>
            <v:group style="position:absolute;left:2538;top:6798;width:8723;height:2" coordorigin="2538,6798" coordsize="8723,2">
              <v:shape style="position:absolute;left:2538;top:6798;width:8723;height:2" coordorigin="2538,6798" coordsize="8723,0" path="m2538,6798l11261,6798e" filled="f" stroked="t" strokeweight=".698592pt" strokecolor="#575757">
                <v:path arrowok="t"/>
              </v:shape>
            </v:group>
            <v:group style="position:absolute;left:7834;top:6566;width:2;height:463" coordorigin="7834,6566" coordsize="2,463">
              <v:shape style="position:absolute;left:7834;top:6566;width:2;height:463" coordorigin="7834,6566" coordsize="0,463" path="m7834,7029l7834,6566e" filled="f" stroked="t" strokeweight=".232864pt" strokecolor="#676767">
                <v:path arrowok="t"/>
              </v:shape>
            </v:group>
            <v:group style="position:absolute;left:2543;top:7036;width:8723;height:2" coordorigin="2543,7036" coordsize="8723,2">
              <v:shape style="position:absolute;left:2543;top:7036;width:8723;height:2" coordorigin="2543,7036" coordsize="8723,0" path="m2543,7036l11266,7036e" filled="f" stroked="t" strokeweight=".698592pt" strokecolor="#545454">
                <v:path arrowok="t"/>
              </v:shape>
            </v:group>
            <v:group style="position:absolute;left:778;top:7270;width:8276;height:2" coordorigin="778,7270" coordsize="8276,2">
              <v:shape style="position:absolute;left:778;top:7270;width:8276;height:2" coordorigin="778,7270" coordsize="8276,0" path="m778,7270l9054,7270e" filled="f" stroked="t" strokeweight=".698592pt" strokecolor="#545454">
                <v:path arrowok="t"/>
              </v:shape>
            </v:group>
            <v:group style="position:absolute;left:8998;top:7275;width:238;height:2" coordorigin="8998,7275" coordsize="238,2">
              <v:shape style="position:absolute;left:8998;top:7275;width:238;height:2" coordorigin="8998,7275" coordsize="238,0" path="m8998,7275l9235,7275e" filled="f" stroked="t" strokeweight=".465728pt" strokecolor="#3F3F3F">
                <v:path arrowok="t"/>
              </v:shape>
            </v:group>
            <v:group style="position:absolute;left:9179;top:7275;width:2082;height:2" coordorigin="9179,7275" coordsize="2082,2">
              <v:shape style="position:absolute;left:9179;top:7275;width:2082;height:2" coordorigin="9179,7275" coordsize="2082,0" path="m9179,7275l11261,7275e" filled="f" stroked="t" strokeweight=".698592pt" strokecolor="#575757">
                <v:path arrowok="t"/>
              </v:shape>
            </v:group>
            <v:group style="position:absolute;left:778;top:7741;width:10488;height:2" coordorigin="778,7741" coordsize="10488,2">
              <v:shape style="position:absolute;left:778;top:7741;width:10488;height:2" coordorigin="778,7741" coordsize="10488,0" path="m778,7741l11266,7741e" filled="f" stroked="t" strokeweight=".698592pt" strokecolor="#575757">
                <v:path arrowok="t"/>
              </v:shape>
            </v:group>
            <v:group style="position:absolute;left:5079;top:7729;width:2;height:444" coordorigin="5079,7729" coordsize="2,444">
              <v:shape style="position:absolute;left:5079;top:7729;width:2;height:444" coordorigin="5079,7729" coordsize="0,444" path="m5079,8173l5079,7729e" filled="f" stroked="t" strokeweight="1.164319pt" strokecolor="#606060">
                <v:path arrowok="t"/>
              </v:shape>
            </v:group>
            <v:group style="position:absolute;left:5058;top:7982;width:6208;height:2" coordorigin="5058,7982" coordsize="6208,2">
              <v:shape style="position:absolute;left:5058;top:7982;width:6208;height:2" coordorigin="5058,7982" coordsize="6208,0" path="m5058,7982l11266,7982e" filled="f" stroked="t" strokeweight=".698592pt" strokecolor="#575757">
                <v:path arrowok="t"/>
              </v:shape>
            </v:group>
            <v:group style="position:absolute;left:780;top:6505;width:2;height:4198" coordorigin="780,6505" coordsize="2,4198">
              <v:shape style="position:absolute;left:780;top:6505;width:2;height:4198" coordorigin="780,6505" coordsize="0,4198" path="m780,10702l780,6505e" filled="f" stroked="t" strokeweight=".698592pt" strokecolor="#4F4F4F">
                <v:path arrowok="t"/>
              </v:shape>
            </v:group>
            <v:group style="position:absolute;left:5062;top:8221;width:6203;height:2" coordorigin="5062,8221" coordsize="6203,2">
              <v:shape style="position:absolute;left:5062;top:8221;width:6203;height:2" coordorigin="5062,8221" coordsize="6203,0" path="m5062,8221l11266,8221e" filled="f" stroked="t" strokeweight=".698592pt" strokecolor="#545454">
                <v:path arrowok="t"/>
              </v:shape>
            </v:group>
            <v:group style="position:absolute;left:768;top:8481;width:8285;height:2" coordorigin="768,8481" coordsize="8285,2">
              <v:shape style="position:absolute;left:768;top:8481;width:8285;height:2" coordorigin="768,8481" coordsize="8285,0" path="m768,8481l9054,8481e" filled="f" stroked="t" strokeweight=".698592pt" strokecolor="#545454">
                <v:path arrowok="t"/>
              </v:shape>
            </v:group>
            <v:group style="position:absolute;left:5067;top:7942;width:2;height:553" coordorigin="5067,7942" coordsize="2,553">
              <v:shape style="position:absolute;left:5067;top:7942;width:2;height:553" coordorigin="5067,7942" coordsize="0,553" path="m5067,8495l5067,7942e" filled="f" stroked="t" strokeweight=".698592pt" strokecolor="#5B5B5B">
                <v:path arrowok="t"/>
              </v:shape>
            </v:group>
            <v:group style="position:absolute;left:8998;top:8485;width:238;height:2" coordorigin="8998,8485" coordsize="238,2">
              <v:shape style="position:absolute;left:8998;top:8485;width:238;height:2" coordorigin="8998,8485" coordsize="238,0" path="m8998,8485l9235,8485e" filled="f" stroked="t" strokeweight=".465728pt" strokecolor="#3F3F3F">
                <v:path arrowok="t"/>
              </v:shape>
            </v:group>
            <v:group style="position:absolute;left:9179;top:8485;width:2086;height:2" coordorigin="9179,8485" coordsize="2086,2">
              <v:shape style="position:absolute;left:9179;top:8485;width:2086;height:2" coordorigin="9179,8485" coordsize="2086,0" path="m9179,8485l11266,8485e" filled="f" stroked="t" strokeweight=".698592pt" strokecolor="#575757">
                <v:path arrowok="t"/>
              </v:shape>
            </v:group>
            <v:group style="position:absolute;left:773;top:9310;width:2869;height:2" coordorigin="773,9310" coordsize="2869,2">
              <v:shape style="position:absolute;left:773;top:9310;width:2869;height:2" coordorigin="773,9310" coordsize="2869,0" path="m773,9310l3642,9310e" filled="f" stroked="t" strokeweight=".698592pt" strokecolor="#5B5B5B">
                <v:path arrowok="t"/>
              </v:shape>
            </v:group>
            <v:group style="position:absolute;left:3586;top:9313;width:275;height:2" coordorigin="3586,9313" coordsize="275,2">
              <v:shape style="position:absolute;left:3586;top:9313;width:275;height:2" coordorigin="3586,9313" coordsize="275,0" path="m3586,9313l3861,9313e" filled="f" stroked="t" strokeweight=".465728pt" strokecolor="#4B4B4B">
                <v:path arrowok="t"/>
              </v:shape>
            </v:group>
            <v:group style="position:absolute;left:3805;top:9315;width:5249;height:2" coordorigin="3805,9315" coordsize="5249,2">
              <v:shape style="position:absolute;left:3805;top:9315;width:5249;height:2" coordorigin="3805,9315" coordsize="5249,0" path="m3805,9315l9054,9315e" filled="f" stroked="t" strokeweight=".698592pt" strokecolor="#575757">
                <v:path arrowok="t"/>
              </v:shape>
            </v:group>
            <v:group style="position:absolute;left:8998;top:9317;width:238;height:2" coordorigin="8998,9317" coordsize="238,2">
              <v:shape style="position:absolute;left:8998;top:9317;width:238;height:2" coordorigin="8998,9317" coordsize="238,0" path="m8998,9317l9235,9317e" filled="f" stroked="t" strokeweight=".465728pt" strokecolor="#3F3F3F">
                <v:path arrowok="t"/>
              </v:shape>
            </v:group>
            <v:group style="position:absolute;left:9179;top:9317;width:2086;height:2" coordorigin="9179,9317" coordsize="2086,2">
              <v:shape style="position:absolute;left:9179;top:9317;width:2086;height:2" coordorigin="9179,9317" coordsize="2086,0" path="m9179,9317l11266,9317e" filled="f" stroked="t" strokeweight=".698592pt" strokecolor="#5B5B5B">
                <v:path arrowok="t"/>
              </v:shape>
            </v:group>
            <v:group style="position:absolute;left:773;top:10187;width:10493;height:2" coordorigin="773,10187" coordsize="10493,2">
              <v:shape style="position:absolute;left:773;top:10187;width:10493;height:2" coordorigin="773,10187" coordsize="10493,0" path="m773,10187l11266,10187e" filled="f" stroked="t" strokeweight=".698592pt" strokecolor="#575757">
                <v:path arrowok="t"/>
              </v:shape>
            </v:group>
            <v:group style="position:absolute;left:773;top:10431;width:10498;height:2" coordorigin="773,10431" coordsize="10498,2">
              <v:shape style="position:absolute;left:773;top:10431;width:10498;height:2" coordorigin="773,10431" coordsize="10498,0" path="m773,10431l11271,10431e" filled="f" stroked="t" strokeweight=".698592pt" strokecolor="#575757">
                <v:path arrowok="t"/>
              </v:shape>
            </v:group>
            <v:group style="position:absolute;left:6865;top:10433;width:233;height:2" coordorigin="6865,10433" coordsize="233,2">
              <v:shape style="position:absolute;left:6865;top:10433;width:233;height:2" coordorigin="6865,10433" coordsize="233,0" path="m6865,10433l7098,10433e" filled="f" stroked="t" strokeweight=".465728pt" strokecolor="#3F3F3F">
                <v:path arrowok="t"/>
              </v:shape>
            </v:group>
            <v:group style="position:absolute;left:773;top:10674;width:10493;height:2" coordorigin="773,10674" coordsize="10493,2">
              <v:shape style="position:absolute;left:773;top:10674;width:10493;height:2" coordorigin="773,10674" coordsize="10493,0" path="m773,10674l11266,10674e" filled="f" stroked="t" strokeweight=".698592pt" strokecolor="#575757">
                <v:path arrowok="t"/>
              </v:shape>
            </v:group>
            <v:group style="position:absolute;left:768;top:11170;width:10498;height:2" coordorigin="768,11170" coordsize="10498,2">
              <v:shape style="position:absolute;left:768;top:11170;width:10498;height:2" coordorigin="768,11170" coordsize="10498,0" path="m768,11170l11266,11170e" filled="f" stroked="t" strokeweight=".698592pt" strokecolor="#575757">
                <v:path arrowok="t"/>
              </v:shape>
            </v:group>
            <v:group style="position:absolute;left:780;top:10995;width:2;height:3725" coordorigin="780,10995" coordsize="2,3725">
              <v:shape style="position:absolute;left:780;top:10995;width:2;height:3725" coordorigin="780,10995" coordsize="0,3725" path="m780,14720l780,10995e" filled="f" stroked="t" strokeweight=".698592pt" strokecolor="#4F4F4F">
                <v:path arrowok="t"/>
              </v:shape>
            </v:group>
            <v:group style="position:absolute;left:773;top:11407;width:10493;height:2" coordorigin="773,11407" coordsize="10493,2">
              <v:shape style="position:absolute;left:773;top:11407;width:10493;height:2" coordorigin="773,11407" coordsize="10493,0" path="m773,11407l11266,11407e" filled="f" stroked="t" strokeweight=".698592pt" strokecolor="#5B5B5B">
                <v:path arrowok="t"/>
              </v:shape>
            </v:group>
            <v:group style="position:absolute;left:1311;top:11393;width:2;height:3328" coordorigin="1311,11393" coordsize="2,3328">
              <v:shape style="position:absolute;left:1311;top:11393;width:2;height:3328" coordorigin="1311,11393" coordsize="0,3328" path="m1311,14720l1311,11393e" filled="f" stroked="t" strokeweight=".698592pt" strokecolor="#4F4F4F">
                <v:path arrowok="t"/>
              </v:shape>
            </v:group>
            <v:group style="position:absolute;left:1889;top:11397;width:2;height:2236" coordorigin="1889,11397" coordsize="2,2236">
              <v:shape style="position:absolute;left:1889;top:11397;width:2;height:2236" coordorigin="1889,11397" coordsize="0,2236" path="m1889,13633l1889,11397e" filled="f" stroked="t" strokeweight=".698592pt" strokecolor="#4F4F4F">
                <v:path arrowok="t"/>
              </v:shape>
            </v:group>
            <v:group style="position:absolute;left:7482;top:11402;width:2;height:2373" coordorigin="7482,11402" coordsize="2,2373">
              <v:shape style="position:absolute;left:7482;top:11402;width:2;height:2373" coordorigin="7482,11402" coordsize="0,2373" path="m7482,13775l7482,11402e" filled="f" stroked="t" strokeweight=".698592pt" strokecolor="#4F4F4F">
                <v:path arrowok="t"/>
              </v:shape>
            </v:group>
            <v:group style="position:absolute;left:773;top:11868;width:3088;height:2" coordorigin="773,11868" coordsize="3088,2">
              <v:shape style="position:absolute;left:773;top:11868;width:3088;height:2" coordorigin="773,11868" coordsize="3088,0" path="m773,11868l3861,11868e" filled="f" stroked="t" strokeweight=".698592pt" strokecolor="#5B5B5B">
                <v:path arrowok="t"/>
              </v:shape>
            </v:group>
            <v:group style="position:absolute;left:3805;top:11870;width:182;height:2" coordorigin="3805,11870" coordsize="182,2">
              <v:shape style="position:absolute;left:3805;top:11870;width:182;height:2" coordorigin="3805,11870" coordsize="182,0" path="m3805,11870l3987,11870e" filled="f" stroked="t" strokeweight=".465728pt" strokecolor="#484848">
                <v:path arrowok="t"/>
              </v:shape>
            </v:group>
            <v:group style="position:absolute;left:3931;top:11872;width:7335;height:2" coordorigin="3931,11872" coordsize="7335,2">
              <v:shape style="position:absolute;left:3931;top:11872;width:7335;height:2" coordorigin="3931,11872" coordsize="7335,0" path="m3931,11872l11266,11872e" filled="f" stroked="t" strokeweight=".698592pt" strokecolor="#575757">
                <v:path arrowok="t"/>
              </v:shape>
            </v:group>
            <v:group style="position:absolute;left:1886;top:13576;width:2;height:199" coordorigin="1886,13576" coordsize="2,199">
              <v:shape style="position:absolute;left:1886;top:13576;width:2;height:199" coordorigin="1886,13576" coordsize="0,199" path="m1886,13775l1886,13576e" filled="f" stroked="t" strokeweight=".465728pt" strokecolor="#2B2B2B">
                <v:path arrowok="t"/>
              </v:shape>
            </v:group>
            <v:group style="position:absolute;left:2548;top:13274;width:2;height:756" coordorigin="2548,13274" coordsize="2,756">
              <v:shape style="position:absolute;left:2548;top:13274;width:2;height:756" coordorigin="2548,13274" coordsize="0,756" path="m2548,14030l2548,13274e" filled="f" stroked="t" strokeweight=".465728pt" strokecolor="#4F4F4F">
                <v:path arrowok="t"/>
              </v:shape>
            </v:group>
            <v:group style="position:absolute;left:768;top:13964;width:540;height:2" coordorigin="768,13964" coordsize="540,2">
              <v:shape style="position:absolute;left:768;top:13964;width:540;height:2" coordorigin="768,13964" coordsize="540,0" path="m768,13964l1309,13964e" filled="f" stroked="t" strokeweight=".232864pt" strokecolor="#2F2F2F">
                <v:path arrowok="t"/>
              </v:shape>
            </v:group>
            <v:group style="position:absolute;left:1295;top:13964;width:1257;height:2" coordorigin="1295,13964" coordsize="1257,2">
              <v:shape style="position:absolute;left:1295;top:13964;width:1257;height:2" coordorigin="1295,13964" coordsize="1257,0" path="m1295,13964l2552,13964e" filled="f" stroked="t" strokeweight=".232864pt" strokecolor="#4F4F4F">
                <v:path arrowok="t"/>
              </v:shape>
            </v:group>
            <v:group style="position:absolute;left:1886;top:13718;width:2;height:1650" coordorigin="1886,13718" coordsize="2,1650">
              <v:shape style="position:absolute;left:1886;top:13718;width:2;height:1650" coordorigin="1886,13718" coordsize="0,1650" path="m1886,15368l1886,13718e" filled="f" stroked="t" strokeweight=".698592pt" strokecolor="#4F4F4F">
                <v:path arrowok="t"/>
              </v:shape>
            </v:group>
            <v:group style="position:absolute;left:7484;top:13718;width:2;height:274" coordorigin="7484,13718" coordsize="2,274">
              <v:shape style="position:absolute;left:7484;top:13718;width:2;height:274" coordorigin="7484,13718" coordsize="0,274" path="m7484,13992l7484,13718e" filled="f" stroked="t" strokeweight=".465728pt" strokecolor="#3B3B3B">
                <v:path arrowok="t"/>
              </v:shape>
            </v:group>
            <v:group style="position:absolute;left:7484;top:13936;width:2;height:2562" coordorigin="7484,13936" coordsize="2,2562">
              <v:shape style="position:absolute;left:7484;top:13936;width:2;height:2562" coordorigin="7484,13936" coordsize="0,2562" path="m7484,16498l7484,13936e" filled="f" stroked="t" strokeweight=".698592pt" strokecolor="#545454">
                <v:path arrowok="t"/>
              </v:shape>
            </v:group>
            <v:group style="position:absolute;left:782;top:14664;width:2;height:194" coordorigin="782,14664" coordsize="2,194">
              <v:shape style="position:absolute;left:782;top:14664;width:2;height:194" coordorigin="782,14664" coordsize="0,194" path="m782,14858l782,14664e" filled="f" stroked="t" strokeweight=".465728pt" strokecolor="#2B2B2B">
                <v:path arrowok="t"/>
              </v:shape>
            </v:group>
            <v:group style="position:absolute;left:1313;top:14427;width:2;height:671" coordorigin="1313,14427" coordsize="2,671">
              <v:shape style="position:absolute;left:1313;top:14427;width:2;height:671" coordorigin="1313,14427" coordsize="0,671" path="m1313,15099l1313,14427e" filled="f" stroked="t" strokeweight=".465728pt" strokecolor="#545454">
                <v:path arrowok="t"/>
              </v:shape>
            </v:group>
            <v:group style="position:absolute;left:782;top:14801;width:2;height:345" coordorigin="782,14801" coordsize="2,345">
              <v:shape style="position:absolute;left:782;top:14801;width:2;height:345" coordorigin="782,14801" coordsize="0,345" path="m782,15146l782,14801e" filled="f" stroked="t" strokeweight=".698592pt" strokecolor="#545454">
                <v:path arrowok="t"/>
              </v:shape>
            </v:group>
            <v:group style="position:absolute;left:1313;top:14801;width:2;height:1683" coordorigin="1313,14801" coordsize="2,1683">
              <v:shape style="position:absolute;left:1313;top:14801;width:2;height:1683" coordorigin="1313,14801" coordsize="0,1683" path="m1313,16484l1313,14801e" filled="f" stroked="t" strokeweight=".698592pt" strokecolor="#4F4F4F">
                <v:path arrowok="t"/>
              </v:shape>
            </v:group>
            <v:group style="position:absolute;left:782;top:15089;width:2;height:279" coordorigin="782,15089" coordsize="2,279">
              <v:shape style="position:absolute;left:782;top:15089;width:2;height:279" coordorigin="782,15089" coordsize="0,279" path="m782,15368l782,15089e" filled="f" stroked="t" strokeweight=".465728pt" strokecolor="#444444">
                <v:path arrowok="t"/>
              </v:shape>
            </v:group>
            <v:group style="position:absolute;left:782;top:15288;width:2;height:1205" coordorigin="782,15288" coordsize="2,1205">
              <v:shape style="position:absolute;left:782;top:15288;width:2;height:1205" coordorigin="782,15288" coordsize="0,1205" path="m782,16493l782,15288e" filled="f" stroked="t" strokeweight=".698592pt" strokecolor="#545454">
                <v:path arrowok="t"/>
              </v:shape>
            </v:group>
            <v:group style="position:absolute;left:1886;top:15311;width:2;height:217" coordorigin="1886,15311" coordsize="2,217">
              <v:shape style="position:absolute;left:1886;top:15311;width:2;height:217" coordorigin="1886,15311" coordsize="0,217" path="m1886,15529l1886,15311e" filled="f" stroked="t" strokeweight=".465728pt" strokecolor="#383838">
                <v:path arrowok="t"/>
              </v:shape>
            </v:group>
            <v:group style="position:absolute;left:2548;top:15032;width:2;height:756" coordorigin="2548,15032" coordsize="2,756">
              <v:shape style="position:absolute;left:2548;top:15032;width:2;height:756" coordorigin="2548,15032" coordsize="0,756" path="m2548,15789l2548,15032e" filled="f" stroked="t" strokeweight=".465728pt" strokecolor="#545454">
                <v:path arrowok="t"/>
              </v:shape>
            </v:group>
            <v:group style="position:absolute;left:759;top:16486;width:10502;height:2" coordorigin="759,16486" coordsize="10502,2">
              <v:shape style="position:absolute;left:759;top:16486;width:10502;height:2" coordorigin="759,16486" coordsize="10502,0" path="m759,16486l11261,16486e" filled="f" stroked="t" strokeweight=".698592pt" strokecolor="#747474">
                <v:path arrowok="t"/>
              </v:shape>
            </v:group>
            <v:group style="position:absolute;left:1886;top:15472;width:2;height:1016" coordorigin="1886,15472" coordsize="2,1016">
              <v:shape style="position:absolute;left:1886;top:15472;width:2;height:1016" coordorigin="1886,15472" coordsize="0,1016" path="m1886,16488l1886,15472e" filled="f" stroked="t" strokeweight=".698592pt" strokecolor="#4F4F54">
                <v:path arrowok="t"/>
              </v:shape>
            </v:group>
            <v:group style="position:absolute;left:6301;top:16486;width:796;height:2" coordorigin="6301,16486" coordsize="796,2">
              <v:shape style="position:absolute;left:6301;top:16486;width:796;height:2" coordorigin="6301,16486" coordsize="796,0" path="m6301,16486l7098,16486e" filled="f" stroked="t" strokeweight=".465728pt" strokecolor="#6B6B7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5"/>
        </w:rPr>
        <w:t>Halk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40" w:lineRule="auto"/>
        <w:ind w:right="-49"/>
        <w:jc w:val="left"/>
        <w:tabs>
          <w:tab w:pos="860" w:val="left"/>
        </w:tabs>
        <w:rPr>
          <w:rFonts w:ascii="Times New Roman" w:hAnsi="Times New Roman" w:cs="Times New Roman" w:eastAsia="Times New Roman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6"/>
          <w:szCs w:val="6"/>
          <w:color w:val="4952A1"/>
          <w:spacing w:val="0"/>
          <w:w w:val="537"/>
        </w:rPr>
        <w:t>..-</w:t>
      </w:r>
      <w:r>
        <w:rPr>
          <w:rFonts w:ascii="Times New Roman" w:hAnsi="Times New Roman" w:cs="Times New Roman" w:eastAsia="Times New Roman"/>
          <w:sz w:val="6"/>
          <w:szCs w:val="6"/>
          <w:color w:val="4952A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4952A1"/>
          <w:spacing w:val="0"/>
          <w:w w:val="100"/>
        </w:rPr>
      </w:r>
      <w:r>
        <w:rPr>
          <w:rFonts w:ascii="Times New Roman" w:hAnsi="Times New Roman" w:cs="Times New Roman" w:eastAsia="Times New Roman"/>
          <w:sz w:val="6"/>
          <w:szCs w:val="6"/>
          <w:color w:val="595D62"/>
          <w:spacing w:val="0"/>
          <w:w w:val="219"/>
          <w:i/>
        </w:rPr>
        <w:t>V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</w:rPr>
      </w:r>
    </w:p>
    <w:p>
      <w:pPr>
        <w:spacing w:before="0" w:after="0" w:line="1202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18"/>
          <w:szCs w:val="118"/>
          <w:color w:val="595D62"/>
          <w:spacing w:val="-1114"/>
          <w:w w:val="145"/>
          <w:i/>
          <w:position w:val="1"/>
        </w:rPr>
        <w:t>w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95"/>
          <w:position w:val="7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  <w:position w:val="71"/>
        </w:rPr>
        <w:t>arni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  <w:position w:val="7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7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71"/>
        </w:rPr>
        <w:t>EKIZ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640" w:right="540"/>
          <w:cols w:num="3" w:equalWidth="0">
            <w:col w:w="540" w:space="2341"/>
            <w:col w:w="943" w:space="267"/>
            <w:col w:w="6649"/>
          </w:cols>
        </w:sectPr>
      </w:pPr>
      <w:rPr/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641" w:right="4378" w:firstLine="-11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.056782pt;margin-top:-12.985288pt;width:41.385002pt;height:44.5pt;mso-position-horizontal-relative:page;mso-position-vertical-relative:paragraph;z-index:-15389" type="#_x0000_t202" filled="f" stroked="f">
            <v:textbox inset="0,0,0,0">
              <w:txbxContent>
                <w:p>
                  <w:pPr>
                    <w:spacing w:before="0" w:after="0" w:line="890" w:lineRule="exact"/>
                    <w:ind w:right="-173"/>
                    <w:jc w:val="left"/>
                    <w:rPr>
                      <w:rFonts w:ascii="Times New Roman" w:hAnsi="Times New Roman" w:cs="Times New Roman" w:eastAsia="Times New Roman"/>
                      <w:sz w:val="89"/>
                      <w:szCs w:val="8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9"/>
                      <w:szCs w:val="89"/>
                      <w:color w:val="313131"/>
                      <w:spacing w:val="0"/>
                      <w:w w:val="186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89"/>
                      <w:szCs w:val="8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BÜYÜKŞEHjR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DAiRES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BAŞKANLIÖI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680" w:bottom="280" w:left="300" w:right="280"/>
        </w:sectPr>
      </w:pPr>
      <w:rPr/>
    </w:p>
    <w:p>
      <w:pPr>
        <w:spacing w:before="0" w:after="0" w:line="108" w:lineRule="exact"/>
        <w:ind w:left="826" w:right="243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20"/>
          <w:position w:val="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56" w:lineRule="exact"/>
        <w:ind w:left="556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04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3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80"/>
          <w:cols w:num="2" w:equalWidth="0">
            <w:col w:w="1611" w:space="1643"/>
            <w:col w:w="8086"/>
          </w:cols>
        </w:sectPr>
      </w:pPr>
      <w:rPr/>
    </w:p>
    <w:p>
      <w:pPr>
        <w:spacing w:before="0" w:after="0" w:line="236" w:lineRule="exact"/>
        <w:ind w:left="630" w:right="-20"/>
        <w:jc w:val="left"/>
        <w:tabs>
          <w:tab w:pos="4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13"/>
          <w:position w:val="7"/>
        </w:rPr>
        <w:t>BELEDIYESI</w:t>
      </w:r>
      <w:r>
        <w:rPr>
          <w:rFonts w:ascii="Arial" w:hAnsi="Arial" w:cs="Arial" w:eastAsia="Arial"/>
          <w:sz w:val="14"/>
          <w:szCs w:val="14"/>
          <w:color w:val="313131"/>
          <w:spacing w:val="-36"/>
          <w:w w:val="113"/>
          <w:position w:val="7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8" w:lineRule="auto"/>
        <w:ind w:left="130" w:right="3051" w:firstLine="-24"/>
        <w:jc w:val="left"/>
        <w:tabs>
          <w:tab w:pos="1460" w:val="left"/>
          <w:tab w:pos="3060" w:val="left"/>
          <w:tab w:pos="4400" w:val="left"/>
          <w:tab w:pos="548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w w:val="88"/>
          <w:position w:val="1"/>
        </w:rPr>
        <w:t>[Qıa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3"/>
          <w:w w:val="89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43"/>
          <w:position w:val="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:16.05.2017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29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4"/>
          <w:position w:val="0"/>
        </w:rPr>
        <w:t>!Bi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:18:11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0"/>
          <w:position w:val="0"/>
        </w:rPr>
        <w:t>!Tel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9"/>
          <w:spacing w:val="1"/>
          <w:w w:val="113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81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0"/>
        </w:rPr>
        <w:t>!O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83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2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4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16.05.2017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6"/>
          <w:position w:val="0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7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9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3169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:Merkez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:Konak-343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No:8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130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:Konak-343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No:8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left="125" w:right="-20"/>
        <w:jc w:val="left"/>
        <w:tabs>
          <w:tab w:pos="1460" w:val="left"/>
          <w:tab w:pos="436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Tüıi1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Yangını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  <w:t>gı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Sınıfı:A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3"/>
          <w:w w:val="136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1"/>
          <w:position w:val="-1"/>
        </w:rPr>
        <w:t>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80"/>
        </w:sectPr>
      </w:pPr>
      <w:rPr/>
    </w:p>
    <w:p>
      <w:pPr>
        <w:spacing w:before="28" w:after="0" w:line="214" w:lineRule="exact"/>
        <w:ind w:left="10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  <w:position w:val="-1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4"/>
          <w:position w:val="-1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24" w:lineRule="exact"/>
        <w:ind w:right="-20"/>
        <w:jc w:val="left"/>
        <w:tabs>
          <w:tab w:pos="3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  <w:position w:val="1"/>
        </w:rPr>
        <w:t>!Yapını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  <w:position w:val="-1"/>
        </w:rPr>
        <w:t>Şekli:Konut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80"/>
          <w:cols w:num="2" w:equalWidth="0">
            <w:col w:w="1709" w:space="1814"/>
            <w:col w:w="7817"/>
          </w:cols>
        </w:sectPr>
      </w:pPr>
      <w:rPr/>
    </w:p>
    <w:p>
      <w:pPr>
        <w:spacing w:before="0" w:after="0" w:line="209" w:lineRule="exact"/>
        <w:ind w:left="3547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3.87915pt;margin-top:5.356333pt;width:59.520032pt;height:24pt;mso-position-horizontal-relative:page;mso-position-vertical-relative:paragraph;z-index:-15388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600" w:val="left"/>
                      <w:tab w:pos="112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565656"/>
                      <w:spacing w:val="0"/>
                      <w:w w:val="55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65656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65656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44444"/>
                      <w:spacing w:val="0"/>
                      <w:w w:val="55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44444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44444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909090"/>
                      <w:spacing w:val="-30"/>
                      <w:w w:val="55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Betonarıne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99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2"/>
        </w:rPr>
        <w:t>şa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0"/>
          <w:w w:val="10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BDBFBC"/>
          <w:spacing w:val="0"/>
          <w:w w:val="29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7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w w:val="57"/>
          <w:position w:val="9"/>
        </w:rPr>
        <w:t>e_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57"/>
          <w:position w:val="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676769"/>
          <w:spacing w:val="0"/>
          <w:w w:val="166"/>
          <w:position w:val="9"/>
        </w:rPr>
        <w:t>lli</w:t>
      </w:r>
      <w:r>
        <w:rPr>
          <w:rFonts w:ascii="Times New Roman" w:hAnsi="Times New Roman" w:cs="Times New Roman" w:eastAsia="Times New Roman"/>
          <w:sz w:val="19"/>
          <w:szCs w:val="19"/>
          <w:color w:val="676769"/>
          <w:spacing w:val="0"/>
          <w:w w:val="167"/>
          <w:position w:val="9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676769"/>
          <w:spacing w:val="-1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9"/>
        </w:rPr>
        <w:t>iğ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Alına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2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18:20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80"/>
          <w:cols w:num="2" w:equalWidth="0">
            <w:col w:w="5583" w:space="249"/>
            <w:col w:w="5508"/>
          </w:cols>
        </w:sectPr>
      </w:pPr>
      <w:rPr/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2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4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9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tabs>
          <w:tab w:pos="3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!Sahibi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:Öğreni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4"/>
        </w:rPr>
        <w:t>emedi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3"/>
        </w:rPr>
        <w:t>_lKiracı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3"/>
        </w:rPr>
        <w:t>vey_a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5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</w:rPr>
        <w:t>:Öğrenilemedi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8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!Amiri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:Ümit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1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6"/>
          <w:w w:val="9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ÇEN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5" w:lineRule="exact"/>
        <w:ind w:right="-20"/>
        <w:jc w:val="left"/>
        <w:tabs>
          <w:tab w:pos="2620" w:val="left"/>
          <w:tab w:pos="5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2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71"/>
        </w:rPr>
        <w:t>ı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Çlkı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13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7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1"/>
        </w:rPr>
        <w:t>:18:18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2" w:lineRule="exact"/>
        <w:ind w:right="-20"/>
        <w:jc w:val="left"/>
        <w:tabs>
          <w:tab w:pos="2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2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3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893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8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8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8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80"/>
          <w:cols w:num="2" w:equalWidth="0">
            <w:col w:w="1178" w:space="816"/>
            <w:col w:w="9346"/>
          </w:cols>
        </w:sectPr>
      </w:pPr>
      <w:rPr/>
    </w:p>
    <w:p>
      <w:pPr>
        <w:spacing w:before="0" w:after="0" w:line="318" w:lineRule="exact"/>
        <w:ind w:left="130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7"/>
          <w:position w:val="-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5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66" w:lineRule="auto"/>
        <w:ind w:left="2018" w:right="4135" w:firstLine="26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w w:val="8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</w:rPr>
        <w:t>Geliş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8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6"/>
        </w:rPr>
        <w:t>sı: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Dogalg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30" w:right="-20"/>
        <w:jc w:val="left"/>
        <w:tabs>
          <w:tab w:pos="2000" w:val="left"/>
          <w:tab w:pos="460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Yarrlımcı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1"/>
        </w:rPr>
        <w:t>fA.raç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06" w:right="-20"/>
        <w:jc w:val="left"/>
        <w:tabs>
          <w:tab w:pos="680" w:val="left"/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27"/>
        </w:rPr>
        <w:t>pı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218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20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0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50" w:lineRule="auto"/>
        <w:ind w:left="106" w:right="2641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Göıi1ldüğü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göıi1ldü.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79"/>
          <w:position w:val="0"/>
        </w:rPr>
        <w:t>IQ_urum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4584" w:right="388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söndüıi1cü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68" w:right="59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9"/>
          <w:position w:val="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2"/>
          <w:w w:val="12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Tüıi1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       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1"/>
        </w:rPr>
        <w:t>            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2"/>
          <w:position w:val="0"/>
        </w:rPr>
        <w:t>!Su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>             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>                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  <w:position w:val="1"/>
        </w:rPr>
        <w:t>C02.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1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716" w:right="619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lm3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56" w:lineRule="auto"/>
        <w:ind w:left="167" w:right="4164" w:firstLine="188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atı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görmüştü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7"/>
        </w:rPr>
        <w:t>öndilrme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8"/>
          <w:w w:val="1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125" w:right="1000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3" w:lineRule="auto"/>
        <w:ind w:left="2013" w:right="60" w:firstLine="-188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terkedilmi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virane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bahçesindeki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atı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old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1"/>
          <w:w w:val="99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olup;yapıla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sokakta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kişilerin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atını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06" w:right="284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4"/>
        </w:rPr>
        <w:t>ISigortalı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         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5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Öğrenilemedi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8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deli:Öğrenileınedi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34" w:lineRule="exact"/>
        <w:ind w:left="130" w:right="9670" w:firstLine="-24"/>
        <w:jc w:val="both"/>
        <w:tabs>
          <w:tab w:pos="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16!aç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Courier New" w:hAnsi="Courier New" w:cs="Courier New" w:eastAsia="Courier New"/>
          <w:sz w:val="23"/>
          <w:szCs w:val="23"/>
          <w:color w:val="444444"/>
          <w:spacing w:val="0"/>
          <w:w w:val="100"/>
          <w:position w:val="4"/>
        </w:rPr>
        <w:t>y,</w:t>
      </w:r>
      <w:r>
        <w:rPr>
          <w:rFonts w:ascii="Courier New" w:hAnsi="Courier New" w:cs="Courier New" w:eastAsia="Courier New"/>
          <w:sz w:val="23"/>
          <w:szCs w:val="23"/>
          <w:color w:val="444444"/>
          <w:spacing w:val="0"/>
          <w:w w:val="100"/>
          <w:position w:val="4"/>
        </w:rPr>
        <w:tab/>
      </w:r>
      <w:r>
        <w:rPr>
          <w:rFonts w:ascii="Courier New" w:hAnsi="Courier New" w:cs="Courier New" w:eastAsia="Courier New"/>
          <w:sz w:val="23"/>
          <w:szCs w:val="23"/>
          <w:color w:val="444444"/>
          <w:spacing w:val="0"/>
          <w:w w:val="100"/>
          <w:position w:val="4"/>
        </w:rPr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356"/>
          <w:position w:val="0"/>
        </w:rPr>
        <w:t>ı</w:t>
      </w:r>
      <w:r>
        <w:rPr>
          <w:rFonts w:ascii="Arial" w:hAnsi="Arial" w:cs="Arial" w:eastAsia="Arial"/>
          <w:sz w:val="18"/>
          <w:szCs w:val="18"/>
          <w:color w:val="313131"/>
          <w:spacing w:val="-99"/>
          <w:w w:val="35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51"/>
          <w:position w:val="0"/>
        </w:rPr>
        <w:t>esıım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5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dildiltİ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134" w:right="427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     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rih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:16.05.2017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:1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3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219" w:right="-20"/>
        <w:jc w:val="left"/>
        <w:tabs>
          <w:tab w:pos="1380" w:val="left"/>
          <w:tab w:pos="8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6"/>
          <w:w w:val="93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93"/>
        </w:rPr>
        <w:t>Ki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1"/>
          <w:w w:val="93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93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-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Evkal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Grubu-3.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21" w:lineRule="exact"/>
        <w:ind w:left="2159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Aıniri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82895"/>
          <w:spacing w:val="0"/>
          <w:w w:val="100"/>
          <w:position w:val="-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182895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82895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82895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4892" w:right="-20"/>
        <w:jc w:val="left"/>
        <w:tabs>
          <w:tab w:pos="870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Amiri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</w:r>
      <w:r>
        <w:rPr>
          <w:rFonts w:ascii="Arial" w:hAnsi="Arial" w:cs="Arial" w:eastAsia="Arial"/>
          <w:sz w:val="27"/>
          <w:szCs w:val="27"/>
          <w:color w:val="565656"/>
          <w:spacing w:val="0"/>
          <w:w w:val="70"/>
          <w:position w:val="-13"/>
        </w:rPr>
        <w:t>2</w:t>
      </w:r>
      <w:r>
        <w:rPr>
          <w:rFonts w:ascii="Arial" w:hAnsi="Arial" w:cs="Arial" w:eastAsia="Arial"/>
          <w:sz w:val="27"/>
          <w:szCs w:val="27"/>
          <w:color w:val="565656"/>
          <w:spacing w:val="8"/>
          <w:w w:val="70"/>
          <w:position w:val="-13"/>
        </w:rPr>
        <w:t> </w:t>
      </w:r>
      <w:r>
        <w:rPr>
          <w:rFonts w:ascii="Arial" w:hAnsi="Arial" w:cs="Arial" w:eastAsia="Arial"/>
          <w:sz w:val="35"/>
          <w:szCs w:val="35"/>
          <w:color w:val="313131"/>
          <w:spacing w:val="0"/>
          <w:w w:val="50"/>
          <w:i/>
          <w:position w:val="-13"/>
        </w:rPr>
        <w:t>7</w:t>
      </w:r>
      <w:r>
        <w:rPr>
          <w:rFonts w:ascii="Arial" w:hAnsi="Arial" w:cs="Arial" w:eastAsia="Arial"/>
          <w:sz w:val="35"/>
          <w:szCs w:val="35"/>
          <w:color w:val="313131"/>
          <w:spacing w:val="43"/>
          <w:w w:val="50"/>
          <w:i/>
          <w:position w:val="-13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50"/>
          <w:position w:val="-13"/>
        </w:rPr>
        <w:t>Mavı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50"/>
          <w:position w:val="-13"/>
        </w:rPr>
        <w:t>s</w:t>
      </w:r>
      <w:r>
        <w:rPr>
          <w:rFonts w:ascii="Arial" w:hAnsi="Arial" w:cs="Arial" w:eastAsia="Arial"/>
          <w:sz w:val="27"/>
          <w:szCs w:val="27"/>
          <w:color w:val="313131"/>
          <w:spacing w:val="28"/>
          <w:w w:val="50"/>
          <w:position w:val="-13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58"/>
          <w:position w:val="-13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80"/>
        </w:sectPr>
      </w:pPr>
      <w:rPr/>
    </w:p>
    <w:p>
      <w:pPr>
        <w:spacing w:before="0" w:after="0" w:line="343" w:lineRule="exact"/>
        <w:ind w:right="-20"/>
        <w:jc w:val="right"/>
        <w:rPr>
          <w:rFonts w:ascii="Arial" w:hAnsi="Arial" w:cs="Arial" w:eastAsia="Arial"/>
          <w:sz w:val="75"/>
          <w:szCs w:val="7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208406pt;margin-top:17.639519pt;width:9.071026pt;height:12.5pt;mso-position-horizontal-relative:page;mso-position-vertical-relative:paragraph;z-index:-15387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rPr>
                      <w:rFonts w:ascii="Arial" w:hAnsi="Arial" w:cs="Arial" w:eastAsia="Arial"/>
                      <w:sz w:val="25"/>
                      <w:szCs w:val="25"/>
                    </w:rPr>
                  </w:pPr>
                  <w:rPr/>
                  <w:r>
                    <w:rPr>
                      <w:rFonts w:ascii="Arial" w:hAnsi="Arial" w:cs="Arial" w:eastAsia="Arial"/>
                      <w:sz w:val="25"/>
                      <w:szCs w:val="25"/>
                      <w:color w:val="676769"/>
                      <w:spacing w:val="-13"/>
                      <w:w w:val="76"/>
                    </w:rPr>
                    <w:t>·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313131"/>
                      <w:spacing w:val="0"/>
                      <w:w w:val="94"/>
                    </w:rPr>
                    <w:t>u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75"/>
          <w:szCs w:val="75"/>
          <w:color w:val="313131"/>
          <w:spacing w:val="-517"/>
          <w:w w:val="124"/>
          <w:position w:val="-33"/>
        </w:rPr>
        <w:t>1</w:t>
      </w:r>
      <w:r>
        <w:rPr>
          <w:rFonts w:ascii="Arial" w:hAnsi="Arial" w:cs="Arial" w:eastAsia="Arial"/>
          <w:sz w:val="75"/>
          <w:szCs w:val="75"/>
          <w:color w:val="909090"/>
          <w:spacing w:val="0"/>
          <w:w w:val="37"/>
          <w:position w:val="-33"/>
        </w:rPr>
        <w:t>'</w:t>
      </w:r>
      <w:r>
        <w:rPr>
          <w:rFonts w:ascii="Arial" w:hAnsi="Arial" w:cs="Arial" w:eastAsia="Arial"/>
          <w:sz w:val="75"/>
          <w:szCs w:val="75"/>
          <w:color w:val="909090"/>
          <w:spacing w:val="-112"/>
          <w:w w:val="100"/>
          <w:position w:val="-33"/>
        </w:rPr>
        <w:t> </w:t>
      </w:r>
      <w:r>
        <w:rPr>
          <w:rFonts w:ascii="Arial" w:hAnsi="Arial" w:cs="Arial" w:eastAsia="Arial"/>
          <w:sz w:val="75"/>
          <w:szCs w:val="75"/>
          <w:color w:val="2A3164"/>
          <w:spacing w:val="-21"/>
          <w:w w:val="50"/>
          <w:position w:val="-33"/>
        </w:rPr>
        <w:t>l</w:t>
      </w:r>
      <w:r>
        <w:rPr>
          <w:rFonts w:ascii="Arial" w:hAnsi="Arial" w:cs="Arial" w:eastAsia="Arial"/>
          <w:sz w:val="75"/>
          <w:szCs w:val="75"/>
          <w:color w:val="2A3164"/>
          <w:spacing w:val="0"/>
          <w:w w:val="49"/>
          <w:position w:val="-33"/>
        </w:rPr>
        <w:t>flt</w:t>
      </w:r>
      <w:r>
        <w:rPr>
          <w:rFonts w:ascii="Arial" w:hAnsi="Arial" w:cs="Arial" w:eastAsia="Arial"/>
          <w:sz w:val="75"/>
          <w:szCs w:val="75"/>
          <w:color w:val="000000"/>
          <w:spacing w:val="0"/>
          <w:w w:val="100"/>
          <w:position w:val="0"/>
        </w:rPr>
      </w:r>
    </w:p>
    <w:p>
      <w:pPr>
        <w:spacing w:before="53" w:after="0" w:line="208" w:lineRule="exact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i/>
          <w:position w:val="-1"/>
        </w:rPr>
        <w:t>12017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82" w:lineRule="exact"/>
        <w:ind w:left="345"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BDBFBC"/>
          <w:spacing w:val="0"/>
          <w:w w:val="293"/>
          <w:position w:val="-3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80"/>
          <w:cols w:num="2" w:equalWidth="0">
            <w:col w:w="2859" w:space="6272"/>
            <w:col w:w="2209"/>
          </w:cols>
        </w:sectPr>
      </w:pPr>
      <w:rPr/>
    </w:p>
    <w:p>
      <w:pPr>
        <w:spacing w:before="0" w:after="0" w:line="73" w:lineRule="exact"/>
        <w:ind w:right="2091"/>
        <w:jc w:val="righ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A7A8A7"/>
          <w:spacing w:val="-7"/>
          <w:w w:val="67"/>
          <w:position w:val="-1"/>
        </w:rPr>
        <w:t>1</w:t>
      </w:r>
      <w:r>
        <w:rPr>
          <w:rFonts w:ascii="Arial" w:hAnsi="Arial" w:cs="Arial" w:eastAsia="Arial"/>
          <w:sz w:val="8"/>
          <w:szCs w:val="8"/>
          <w:color w:val="BDBFBC"/>
          <w:spacing w:val="0"/>
          <w:w w:val="116"/>
          <w:position w:val="-1"/>
        </w:rPr>
        <w:t>·</w:t>
      </w:r>
      <w:r>
        <w:rPr>
          <w:rFonts w:ascii="Arial" w:hAnsi="Arial" w:cs="Arial" w:eastAsia="Arial"/>
          <w:sz w:val="8"/>
          <w:szCs w:val="8"/>
          <w:color w:val="BDBFBC"/>
          <w:spacing w:val="3"/>
          <w:w w:val="100"/>
          <w:position w:val="-1"/>
        </w:rPr>
        <w:t> </w:t>
      </w:r>
      <w:r>
        <w:rPr>
          <w:rFonts w:ascii="Arial" w:hAnsi="Arial" w:cs="Arial" w:eastAsia="Arial"/>
          <w:sz w:val="8"/>
          <w:szCs w:val="8"/>
          <w:color w:val="BDBFBC"/>
          <w:spacing w:val="0"/>
          <w:w w:val="116"/>
          <w:position w:val="-1"/>
        </w:rPr>
        <w:t>·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67" w:lineRule="exact"/>
        <w:ind w:left="2447" w:right="-20"/>
        <w:jc w:val="left"/>
        <w:tabs>
          <w:tab w:pos="3720" w:val="left"/>
          <w:tab w:pos="8660" w:val="left"/>
          <w:tab w:pos="9820" w:val="left"/>
          <w:tab w:pos="10420" w:val="left"/>
        </w:tabs>
        <w:rPr>
          <w:rFonts w:ascii="Arial" w:hAnsi="Arial" w:cs="Arial" w:eastAsia="Arial"/>
          <w:sz w:val="144"/>
          <w:szCs w:val="144"/>
        </w:rPr>
      </w:pPr>
      <w:rPr/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-16"/>
        </w:rPr>
        <w:t>M</w:t>
      </w:r>
      <w:r>
        <w:rPr>
          <w:rFonts w:ascii="Arial" w:hAnsi="Arial" w:cs="Arial" w:eastAsia="Arial"/>
          <w:sz w:val="20"/>
          <w:szCs w:val="20"/>
          <w:color w:val="313131"/>
          <w:spacing w:val="6"/>
          <w:w w:val="100"/>
          <w:position w:val="-16"/>
        </w:rPr>
        <w:t> </w:t>
      </w:r>
      <w:r>
        <w:rPr>
          <w:rFonts w:ascii="Arial" w:hAnsi="Arial" w:cs="Arial" w:eastAsia="Arial"/>
          <w:sz w:val="20"/>
          <w:szCs w:val="20"/>
          <w:color w:val="444444"/>
          <w:spacing w:val="0"/>
          <w:w w:val="74"/>
          <w:position w:val="-16"/>
        </w:rPr>
        <w:t>r</w:t>
      </w:r>
      <w:r>
        <w:rPr>
          <w:rFonts w:ascii="Arial" w:hAnsi="Arial" w:cs="Arial" w:eastAsia="Arial"/>
          <w:sz w:val="20"/>
          <w:szCs w:val="20"/>
          <w:color w:val="565656"/>
          <w:spacing w:val="0"/>
          <w:w w:val="74"/>
          <w:position w:val="-16"/>
        </w:rPr>
        <w:t>·</w:t>
      </w:r>
      <w:r>
        <w:rPr>
          <w:rFonts w:ascii="Arial" w:hAnsi="Arial" w:cs="Arial" w:eastAsia="Arial"/>
          <w:sz w:val="20"/>
          <w:szCs w:val="20"/>
          <w:color w:val="565656"/>
          <w:spacing w:val="0"/>
          <w:w w:val="100"/>
          <w:position w:val="-16"/>
        </w:rPr>
        <w:tab/>
      </w:r>
      <w:r>
        <w:rPr>
          <w:rFonts w:ascii="Arial" w:hAnsi="Arial" w:cs="Arial" w:eastAsia="Arial"/>
          <w:sz w:val="20"/>
          <w:szCs w:val="20"/>
          <w:color w:val="565656"/>
          <w:spacing w:val="0"/>
          <w:w w:val="100"/>
          <w:position w:val="-16"/>
        </w:rPr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-16"/>
        </w:rPr>
        <w:t>htr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-16"/>
        </w:rPr>
        <w:tab/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-16"/>
        </w:rPr>
      </w:r>
      <w:r>
        <w:rPr>
          <w:rFonts w:ascii="Times New Roman" w:hAnsi="Times New Roman" w:cs="Times New Roman" w:eastAsia="Times New Roman"/>
          <w:sz w:val="14"/>
          <w:szCs w:val="14"/>
          <w:color w:val="A7A8A7"/>
          <w:spacing w:val="0"/>
          <w:w w:val="83"/>
          <w:position w:val="-5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A7A8A7"/>
          <w:spacing w:val="0"/>
          <w:w w:val="83"/>
          <w:position w:val="-5"/>
        </w:rPr>
        <w:t>   </w:t>
      </w:r>
      <w:r>
        <w:rPr>
          <w:rFonts w:ascii="Times New Roman" w:hAnsi="Times New Roman" w:cs="Times New Roman" w:eastAsia="Times New Roman"/>
          <w:sz w:val="14"/>
          <w:szCs w:val="14"/>
          <w:color w:val="A7A8A7"/>
          <w:spacing w:val="13"/>
          <w:w w:val="83"/>
          <w:position w:val="-5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7A8A7"/>
          <w:spacing w:val="0"/>
          <w:w w:val="100"/>
          <w:position w:val="-5"/>
        </w:rPr>
        <w:t>';t.</w:t>
      </w:r>
      <w:r>
        <w:rPr>
          <w:rFonts w:ascii="Times New Roman" w:hAnsi="Times New Roman" w:cs="Times New Roman" w:eastAsia="Times New Roman"/>
          <w:sz w:val="14"/>
          <w:szCs w:val="14"/>
          <w:color w:val="A7A8A7"/>
          <w:spacing w:val="0"/>
          <w:w w:val="100"/>
          <w:position w:val="-5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A7A8A7"/>
          <w:spacing w:val="2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DBFBC"/>
          <w:spacing w:val="-24"/>
          <w:w w:val="157"/>
          <w:position w:val="-5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909090"/>
          <w:spacing w:val="0"/>
          <w:w w:val="157"/>
          <w:position w:val="-5"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909090"/>
          <w:spacing w:val="53"/>
          <w:w w:val="157"/>
          <w:position w:val="-5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7A8A7"/>
          <w:spacing w:val="0"/>
          <w:w w:val="68"/>
          <w:position w:val="-5"/>
        </w:rPr>
        <w:t>·.</w:t>
      </w:r>
      <w:r>
        <w:rPr>
          <w:rFonts w:ascii="Times New Roman" w:hAnsi="Times New Roman" w:cs="Times New Roman" w:eastAsia="Times New Roman"/>
          <w:sz w:val="14"/>
          <w:szCs w:val="14"/>
          <w:color w:val="A7A8A7"/>
          <w:spacing w:val="0"/>
          <w:w w:val="68"/>
          <w:position w:val="-5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7A8A7"/>
          <w:spacing w:val="1"/>
          <w:w w:val="68"/>
          <w:position w:val="-5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7B7C7C"/>
          <w:spacing w:val="-14"/>
          <w:w w:val="149"/>
          <w:i/>
          <w:position w:val="-5"/>
        </w:rPr>
        <w:t>:</w:t>
      </w:r>
      <w:r>
        <w:rPr>
          <w:rFonts w:ascii="Times New Roman" w:hAnsi="Times New Roman" w:cs="Times New Roman" w:eastAsia="Times New Roman"/>
          <w:sz w:val="14"/>
          <w:szCs w:val="14"/>
          <w:color w:val="BDBFBC"/>
          <w:spacing w:val="0"/>
          <w:w w:val="75"/>
          <w:i/>
          <w:position w:val="-5"/>
        </w:rPr>
        <w:t>:.</w:t>
      </w:r>
      <w:r>
        <w:rPr>
          <w:rFonts w:ascii="Times New Roman" w:hAnsi="Times New Roman" w:cs="Times New Roman" w:eastAsia="Times New Roman"/>
          <w:sz w:val="14"/>
          <w:szCs w:val="14"/>
          <w:color w:val="BDBFBC"/>
          <w:spacing w:val="0"/>
          <w:w w:val="100"/>
          <w:i/>
          <w:position w:val="-5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BDBFBC"/>
          <w:spacing w:val="0"/>
          <w:w w:val="100"/>
          <w:i/>
          <w:position w:val="-5"/>
        </w:rPr>
      </w:r>
      <w:r>
        <w:rPr>
          <w:rFonts w:ascii="Times New Roman" w:hAnsi="Times New Roman" w:cs="Times New Roman" w:eastAsia="Times New Roman"/>
          <w:sz w:val="14"/>
          <w:szCs w:val="14"/>
          <w:color w:val="565656"/>
          <w:spacing w:val="0"/>
          <w:w w:val="100"/>
          <w:position w:val="-5"/>
        </w:rPr>
        <w:t>\</w:t>
      </w:r>
      <w:r>
        <w:rPr>
          <w:rFonts w:ascii="Times New Roman" w:hAnsi="Times New Roman" w:cs="Times New Roman" w:eastAsia="Times New Roman"/>
          <w:sz w:val="14"/>
          <w:szCs w:val="14"/>
          <w:color w:val="565656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565656"/>
          <w:spacing w:val="0"/>
          <w:w w:val="100"/>
          <w:position w:val="-5"/>
        </w:rPr>
      </w:r>
      <w:r>
        <w:rPr>
          <w:rFonts w:ascii="Arial" w:hAnsi="Arial" w:cs="Arial" w:eastAsia="Arial"/>
          <w:sz w:val="144"/>
          <w:szCs w:val="144"/>
          <w:color w:val="54598A"/>
          <w:spacing w:val="0"/>
          <w:w w:val="55"/>
          <w:i/>
          <w:position w:val="-110"/>
        </w:rPr>
        <w:t>:ı</w:t>
      </w:r>
      <w:r>
        <w:rPr>
          <w:rFonts w:ascii="Arial" w:hAnsi="Arial" w:cs="Arial" w:eastAsia="Arial"/>
          <w:sz w:val="144"/>
          <w:szCs w:val="14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80"/>
        </w:sectPr>
      </w:pPr>
      <w:rPr/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47" w:lineRule="atLeast"/>
        <w:ind w:left="276" w:right="-121"/>
        <w:jc w:val="left"/>
        <w:tabs>
          <w:tab w:pos="45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7.178116pt;margin-top:12.707972pt;width:42.47159pt;height:26pt;mso-position-horizontal-relative:page;mso-position-vertical-relative:paragraph;z-index:-15385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60" w:val="left"/>
                    </w:tabs>
                    <w:rPr>
                      <w:rFonts w:ascii="Arial" w:hAnsi="Arial" w:cs="Arial" w:eastAsia="Arial"/>
                      <w:sz w:val="49"/>
                      <w:szCs w:val="49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13191"/>
                      <w:spacing w:val="0"/>
                      <w:w w:val="51"/>
                      <w:i/>
                      <w:position w:val="-1"/>
                    </w:rPr>
                    <w:t>u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13191"/>
                      <w:spacing w:val="0"/>
                      <w:w w:val="100"/>
                      <w:i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13191"/>
                      <w:spacing w:val="0"/>
                      <w:w w:val="100"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313191"/>
                      <w:spacing w:val="0"/>
                      <w:w w:val="80"/>
                      <w:position w:val="-1"/>
                    </w:rPr>
                    <w:t>lJ</w:t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7"/>
          <w:position w:val="16"/>
        </w:rPr>
        <w:t>,,_.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6"/>
        </w:rPr>
      </w:r>
      <w:r>
        <w:rPr>
          <w:rFonts w:ascii="Times New Roman" w:hAnsi="Times New Roman" w:cs="Times New Roman" w:eastAsia="Times New Roman"/>
          <w:sz w:val="54"/>
          <w:szCs w:val="54"/>
          <w:color w:val="2A3164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54"/>
          <w:szCs w:val="54"/>
          <w:color w:val="2A3164"/>
          <w:spacing w:val="39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3F4460"/>
          <w:spacing w:val="0"/>
          <w:w w:val="72"/>
          <w:position w:val="0"/>
        </w:rPr>
        <w:t>-==;</w:t>
      </w:r>
      <w:r>
        <w:rPr>
          <w:rFonts w:ascii="Arial" w:hAnsi="Arial" w:cs="Arial" w:eastAsia="Arial"/>
          <w:sz w:val="25"/>
          <w:szCs w:val="25"/>
          <w:color w:val="3F4460"/>
          <w:spacing w:val="-32"/>
          <w:w w:val="72"/>
          <w:position w:val="0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3F4460"/>
          <w:spacing w:val="-76"/>
          <w:w w:val="116"/>
          <w:position w:val="0"/>
        </w:rPr>
        <w:t>-</w:t>
      </w:r>
      <w:r>
        <w:rPr>
          <w:rFonts w:ascii="Arial" w:hAnsi="Arial" w:cs="Arial" w:eastAsia="Arial"/>
          <w:sz w:val="25"/>
          <w:szCs w:val="25"/>
          <w:color w:val="3F4460"/>
          <w:spacing w:val="0"/>
          <w:w w:val="72"/>
          <w:position w:val="0"/>
        </w:rPr>
        <w:t>.</w:t>
      </w:r>
      <w:r>
        <w:rPr>
          <w:rFonts w:ascii="Arial" w:hAnsi="Arial" w:cs="Arial" w:eastAsia="Arial"/>
          <w:sz w:val="25"/>
          <w:szCs w:val="25"/>
          <w:color w:val="3F4460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F4460"/>
          <w:spacing w:val="0"/>
          <w:w w:val="116"/>
          <w:position w:val="0"/>
        </w:rPr>
        <w:t>-.J-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74" w:lineRule="exact"/>
        <w:ind w:right="-20"/>
        <w:jc w:val="left"/>
        <w:rPr>
          <w:rFonts w:ascii="Arial" w:hAnsi="Arial" w:cs="Arial" w:eastAsia="Arial"/>
          <w:sz w:val="83"/>
          <w:szCs w:val="83"/>
        </w:rPr>
      </w:pPr>
      <w:rPr/>
      <w:r>
        <w:rPr/>
        <w:br w:type="column"/>
      </w:r>
      <w:r>
        <w:rPr>
          <w:rFonts w:ascii="Arial" w:hAnsi="Arial" w:cs="Arial" w:eastAsia="Arial"/>
          <w:sz w:val="83"/>
          <w:szCs w:val="83"/>
          <w:color w:val="565656"/>
          <w:position w:val="-61"/>
        </w:rPr>
        <w:t>f</w:t>
      </w:r>
      <w:r>
        <w:rPr>
          <w:rFonts w:ascii="Arial" w:hAnsi="Arial" w:cs="Arial" w:eastAsia="Arial"/>
          <w:sz w:val="83"/>
          <w:szCs w:val="83"/>
          <w:color w:val="565656"/>
          <w:spacing w:val="-173"/>
          <w:position w:val="-61"/>
        </w:rPr>
        <w:t> </w:t>
      </w:r>
      <w:r>
        <w:rPr>
          <w:rFonts w:ascii="Arial" w:hAnsi="Arial" w:cs="Arial" w:eastAsia="Arial"/>
          <w:sz w:val="83"/>
          <w:szCs w:val="83"/>
          <w:color w:val="A7A8A7"/>
          <w:spacing w:val="-16"/>
          <w:w w:val="25"/>
          <w:position w:val="-61"/>
        </w:rPr>
        <w:t>"</w:t>
      </w:r>
      <w:r>
        <w:rPr>
          <w:rFonts w:ascii="Arial" w:hAnsi="Arial" w:cs="Arial" w:eastAsia="Arial"/>
          <w:sz w:val="83"/>
          <w:szCs w:val="83"/>
          <w:color w:val="676769"/>
          <w:spacing w:val="0"/>
          <w:w w:val="17"/>
          <w:position w:val="-61"/>
        </w:rPr>
        <w:t>-</w:t>
      </w:r>
      <w:r>
        <w:rPr>
          <w:rFonts w:ascii="Arial" w:hAnsi="Arial" w:cs="Arial" w:eastAsia="Arial"/>
          <w:sz w:val="83"/>
          <w:szCs w:val="83"/>
          <w:color w:val="676769"/>
          <w:spacing w:val="-117"/>
          <w:w w:val="100"/>
          <w:position w:val="-61"/>
        </w:rPr>
        <w:t> </w:t>
      </w:r>
      <w:r>
        <w:rPr>
          <w:rFonts w:ascii="Arial" w:hAnsi="Arial" w:cs="Arial" w:eastAsia="Arial"/>
          <w:sz w:val="83"/>
          <w:szCs w:val="83"/>
          <w:color w:val="565656"/>
          <w:spacing w:val="-139"/>
          <w:w w:val="63"/>
          <w:position w:val="-61"/>
        </w:rPr>
        <w:t>-</w:t>
      </w:r>
      <w:r>
        <w:rPr>
          <w:rFonts w:ascii="Arial" w:hAnsi="Arial" w:cs="Arial" w:eastAsia="Arial"/>
          <w:sz w:val="83"/>
          <w:szCs w:val="83"/>
          <w:color w:val="7B7C7C"/>
          <w:spacing w:val="-29"/>
          <w:w w:val="79"/>
          <w:position w:val="-61"/>
        </w:rPr>
        <w:t>'</w:t>
      </w:r>
      <w:r>
        <w:rPr>
          <w:rFonts w:ascii="Arial" w:hAnsi="Arial" w:cs="Arial" w:eastAsia="Arial"/>
          <w:sz w:val="83"/>
          <w:szCs w:val="83"/>
          <w:color w:val="444444"/>
          <w:spacing w:val="-202"/>
          <w:w w:val="42"/>
          <w:position w:val="-61"/>
        </w:rPr>
        <w:t>,</w:t>
      </w:r>
      <w:r>
        <w:rPr>
          <w:rFonts w:ascii="Arial" w:hAnsi="Arial" w:cs="Arial" w:eastAsia="Arial"/>
          <w:sz w:val="83"/>
          <w:szCs w:val="83"/>
          <w:color w:val="BDBFBC"/>
          <w:spacing w:val="-42"/>
          <w:w w:val="22"/>
          <w:position w:val="-61"/>
        </w:rPr>
        <w:t>.</w:t>
      </w:r>
      <w:r>
        <w:rPr>
          <w:rFonts w:ascii="Arial" w:hAnsi="Arial" w:cs="Arial" w:eastAsia="Arial"/>
          <w:sz w:val="83"/>
          <w:szCs w:val="83"/>
          <w:color w:val="909090"/>
          <w:spacing w:val="0"/>
          <w:w w:val="56"/>
          <w:position w:val="-61"/>
        </w:rPr>
        <w:t>.</w:t>
      </w:r>
      <w:r>
        <w:rPr>
          <w:rFonts w:ascii="Arial" w:hAnsi="Arial" w:cs="Arial" w:eastAsia="Arial"/>
          <w:sz w:val="83"/>
          <w:szCs w:val="8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80"/>
          <w:cols w:num="2" w:equalWidth="0">
            <w:col w:w="5925" w:space="2951"/>
            <w:col w:w="2464"/>
          </w:cols>
        </w:sectPr>
      </w:pPr>
      <w:rPr/>
    </w:p>
    <w:p>
      <w:pPr>
        <w:spacing w:before="0" w:after="0" w:line="661" w:lineRule="atLeast"/>
        <w:ind w:left="342"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972403pt;margin-top:1.69849pt;width:10.938533pt;height:12.5pt;mso-position-horizontal-relative:page;mso-position-vertical-relative:paragraph;z-index:-15386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rPr>
                      <w:rFonts w:ascii="Arial" w:hAnsi="Arial" w:cs="Arial" w:eastAsia="Arial"/>
                      <w:sz w:val="25"/>
                      <w:szCs w:val="25"/>
                    </w:rPr>
                  </w:pPr>
                  <w:rPr/>
                  <w:r>
                    <w:rPr>
                      <w:rFonts w:ascii="Arial" w:hAnsi="Arial" w:cs="Arial" w:eastAsia="Arial"/>
                      <w:sz w:val="25"/>
                      <w:szCs w:val="25"/>
                      <w:color w:val="565656"/>
                      <w:spacing w:val="-3"/>
                      <w:w w:val="93"/>
                    </w:rPr>
                    <w:t>.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313131"/>
                      <w:spacing w:val="0"/>
                      <w:w w:val="113"/>
                    </w:rPr>
                    <w:t>o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8"/>
          <w:szCs w:val="8"/>
          <w:color w:val="313131"/>
          <w:spacing w:val="0"/>
          <w:w w:val="100"/>
          <w:i/>
        </w:rPr>
        <w:t>&lt;1</w:t>
      </w:r>
      <w:r>
        <w:rPr>
          <w:rFonts w:ascii="Times New Roman" w:hAnsi="Times New Roman" w:cs="Times New Roman" w:eastAsia="Times New Roman"/>
          <w:sz w:val="8"/>
          <w:szCs w:val="8"/>
          <w:color w:val="313131"/>
          <w:spacing w:val="0"/>
          <w:w w:val="100"/>
          <w:i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0" w:after="0" w:line="492" w:lineRule="atLeast"/>
        <w:ind w:right="-67"/>
        <w:jc w:val="left"/>
        <w:tabs>
          <w:tab w:pos="4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  <w:w w:val="99"/>
        </w:rPr>
        <w:t>n,.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2"/>
          <w:w w:val="99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8C8C67"/>
          <w:spacing w:val="0"/>
          <w:w w:val="20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8C8C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8C8C67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A3C16E"/>
          <w:spacing w:val="0"/>
          <w:w w:val="4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428" w:lineRule="atLeast"/>
        <w:ind w:right="-20"/>
        <w:jc w:val="left"/>
        <w:tabs>
          <w:tab w:pos="1800" w:val="left"/>
          <w:tab w:pos="5380" w:val="left"/>
          <w:tab w:pos="6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444444"/>
          <w:spacing w:val="0"/>
          <w:w w:val="100"/>
          <w:position w:val="-7"/>
        </w:rPr>
        <w:t>r</w:t>
      </w:r>
      <w:r>
        <w:rPr>
          <w:rFonts w:ascii="Arial" w:hAnsi="Arial" w:cs="Arial" w:eastAsia="Arial"/>
          <w:sz w:val="20"/>
          <w:szCs w:val="20"/>
          <w:color w:val="444444"/>
          <w:spacing w:val="5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7"/>
        </w:rPr>
        <w:t>Arnir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34"/>
          <w:szCs w:val="34"/>
          <w:color w:val="2A3164"/>
          <w:spacing w:val="0"/>
          <w:w w:val="100"/>
          <w:position w:val="-28"/>
        </w:rPr>
        <w:t>t</w:t>
      </w:r>
      <w:r>
        <w:rPr>
          <w:rFonts w:ascii="Times New Roman" w:hAnsi="Times New Roman" w:cs="Times New Roman" w:eastAsia="Times New Roman"/>
          <w:sz w:val="34"/>
          <w:szCs w:val="34"/>
          <w:color w:val="2A3164"/>
          <w:spacing w:val="-83"/>
          <w:w w:val="100"/>
          <w:position w:val="-28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2A3164"/>
          <w:spacing w:val="0"/>
          <w:w w:val="100"/>
          <w:position w:val="-28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2A3164"/>
          <w:spacing w:val="0"/>
          <w:w w:val="100"/>
          <w:position w:val="-28"/>
        </w:rPr>
      </w:r>
      <w:r>
        <w:rPr>
          <w:rFonts w:ascii="Times New Roman" w:hAnsi="Times New Roman" w:cs="Times New Roman" w:eastAsia="Times New Roman"/>
          <w:sz w:val="17"/>
          <w:szCs w:val="17"/>
          <w:color w:val="909090"/>
          <w:spacing w:val="-11"/>
          <w:w w:val="119"/>
          <w:i/>
          <w:position w:val="-9"/>
        </w:rPr>
        <w:t>(</w:t>
      </w:r>
      <w:r>
        <w:rPr>
          <w:rFonts w:ascii="Arial" w:hAnsi="Arial" w:cs="Arial" w:eastAsia="Arial"/>
          <w:sz w:val="21"/>
          <w:szCs w:val="21"/>
          <w:color w:val="A7A8A7"/>
          <w:spacing w:val="-2"/>
          <w:w w:val="211"/>
          <w:position w:val="0"/>
        </w:rPr>
        <w:t>,</w:t>
      </w:r>
      <w:r>
        <w:rPr>
          <w:rFonts w:ascii="Arial" w:hAnsi="Arial" w:cs="Arial" w:eastAsia="Arial"/>
          <w:sz w:val="21"/>
          <w:szCs w:val="21"/>
          <w:color w:val="313131"/>
          <w:spacing w:val="-11"/>
          <w:w w:val="153"/>
          <w:position w:val="0"/>
        </w:rPr>
        <w:t>l</w:t>
      </w:r>
      <w:r>
        <w:rPr>
          <w:rFonts w:ascii="Arial" w:hAnsi="Arial" w:cs="Arial" w:eastAsia="Arial"/>
          <w:sz w:val="21"/>
          <w:szCs w:val="21"/>
          <w:color w:val="565656"/>
          <w:spacing w:val="0"/>
          <w:w w:val="79"/>
          <w:position w:val="0"/>
        </w:rPr>
        <w:t>t</w:t>
      </w:r>
      <w:r>
        <w:rPr>
          <w:rFonts w:ascii="Arial" w:hAnsi="Arial" w:cs="Arial" w:eastAsia="Arial"/>
          <w:sz w:val="21"/>
          <w:szCs w:val="21"/>
          <w:color w:val="565656"/>
          <w:spacing w:val="-36"/>
          <w:w w:val="80"/>
          <w:position w:val="0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BDBFBC"/>
          <w:spacing w:val="-18"/>
          <w:w w:val="154"/>
          <w:position w:val="-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909090"/>
          <w:spacing w:val="-42"/>
          <w:w w:val="105"/>
          <w:position w:val="-9"/>
        </w:rPr>
        <w:t>.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84"/>
          <w:position w:val="0"/>
        </w:rPr>
        <w:t>i</w:t>
      </w:r>
      <w:r>
        <w:rPr>
          <w:rFonts w:ascii="Arial" w:hAnsi="Arial" w:cs="Arial" w:eastAsia="Arial"/>
          <w:sz w:val="21"/>
          <w:szCs w:val="21"/>
          <w:color w:val="313131"/>
          <w:spacing w:val="-98"/>
          <w:w w:val="84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909090"/>
          <w:spacing w:val="0"/>
          <w:w w:val="105"/>
          <w:position w:val="-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909090"/>
          <w:spacing w:val="-5"/>
          <w:w w:val="105"/>
          <w:position w:val="-9"/>
        </w:rPr>
        <w:t>.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83"/>
          <w:position w:val="0"/>
        </w:rPr>
        <w:t>&lt;</w:t>
      </w:r>
      <w:r>
        <w:rPr>
          <w:rFonts w:ascii="Arial" w:hAnsi="Arial" w:cs="Arial" w:eastAsia="Arial"/>
          <w:sz w:val="21"/>
          <w:szCs w:val="21"/>
          <w:color w:val="313131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100"/>
          <w:position w:val="0"/>
        </w:rPr>
        <w:t>llifi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57"/>
          <w:position w:val="-9"/>
        </w:rPr>
        <w:t>"c'.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"/>
          <w:w w:val="57"/>
          <w:position w:val="-9"/>
        </w:rPr>
        <w:t>&lt;</w:t>
      </w:r>
      <w:r>
        <w:rPr>
          <w:rFonts w:ascii="Times New Roman" w:hAnsi="Times New Roman" w:cs="Times New Roman" w:eastAsia="Times New Roman"/>
          <w:sz w:val="17"/>
          <w:szCs w:val="17"/>
          <w:color w:val="909090"/>
          <w:spacing w:val="0"/>
          <w:w w:val="38"/>
          <w:position w:val="-9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80"/>
          <w:cols w:num="3" w:equalWidth="0">
            <w:col w:w="519" w:space="1895"/>
            <w:col w:w="452" w:space="166"/>
            <w:col w:w="8308"/>
          </w:cols>
        </w:sectPr>
      </w:pPr>
      <w:rPr/>
    </w:p>
    <w:p>
      <w:pPr>
        <w:spacing w:before="0" w:after="0" w:line="170" w:lineRule="atLeast"/>
        <w:ind w:right="2871"/>
        <w:jc w:val="righ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color w:val="909090"/>
          <w:spacing w:val="0"/>
          <w:w w:val="53"/>
        </w:rPr>
        <w:t>,ı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</w:rPr>
      </w:r>
    </w:p>
    <w:p>
      <w:pPr>
        <w:spacing w:before="0" w:after="0" w:line="40" w:lineRule="atLeast"/>
        <w:ind w:right="1032"/>
        <w:jc w:val="right"/>
        <w:tabs>
          <w:tab w:pos="70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Arial" w:hAnsi="Arial" w:cs="Arial" w:eastAsia="Arial"/>
          <w:sz w:val="24"/>
          <w:szCs w:val="24"/>
          <w:color w:val="565656"/>
          <w:w w:val="126"/>
        </w:rPr>
        <w:t>B</w:t>
      </w:r>
      <w:r>
        <w:rPr>
          <w:rFonts w:ascii="Arial" w:hAnsi="Arial" w:cs="Arial" w:eastAsia="Arial"/>
          <w:sz w:val="24"/>
          <w:szCs w:val="24"/>
          <w:color w:val="565656"/>
          <w:w w:val="100"/>
        </w:rPr>
        <w:tab/>
      </w:r>
      <w:r>
        <w:rPr>
          <w:rFonts w:ascii="Arial" w:hAnsi="Arial" w:cs="Arial" w:eastAsia="Arial"/>
          <w:sz w:val="24"/>
          <w:szCs w:val="24"/>
          <w:color w:val="565656"/>
          <w:w w:val="100"/>
        </w:rPr>
      </w:r>
      <w:r>
        <w:rPr>
          <w:rFonts w:ascii="Times New Roman" w:hAnsi="Times New Roman" w:cs="Times New Roman" w:eastAsia="Times New Roman"/>
          <w:sz w:val="27"/>
          <w:szCs w:val="27"/>
          <w:color w:val="565656"/>
          <w:spacing w:val="0"/>
          <w:w w:val="127"/>
        </w:rPr>
        <w:t>le</w:t>
      </w:r>
      <w:r>
        <w:rPr>
          <w:rFonts w:ascii="Times New Roman" w:hAnsi="Times New Roman" w:cs="Times New Roman" w:eastAsia="Times New Roman"/>
          <w:sz w:val="27"/>
          <w:szCs w:val="27"/>
          <w:color w:val="565656"/>
          <w:spacing w:val="22"/>
          <w:w w:val="127"/>
        </w:rPr>
        <w:t>n</w:t>
      </w:r>
      <w:r>
        <w:rPr>
          <w:rFonts w:ascii="Times New Roman" w:hAnsi="Times New Roman" w:cs="Times New Roman" w:eastAsia="Times New Roman"/>
          <w:sz w:val="27"/>
          <w:szCs w:val="27"/>
          <w:color w:val="565656"/>
          <w:spacing w:val="0"/>
          <w:w w:val="127"/>
        </w:rPr>
        <w:t>t</w:t>
      </w:r>
      <w:r>
        <w:rPr>
          <w:rFonts w:ascii="Times New Roman" w:hAnsi="Times New Roman" w:cs="Times New Roman" w:eastAsia="Times New Roman"/>
          <w:sz w:val="27"/>
          <w:szCs w:val="27"/>
          <w:color w:val="565656"/>
          <w:spacing w:val="-32"/>
          <w:w w:val="127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65656"/>
          <w:spacing w:val="0"/>
          <w:w w:val="233"/>
        </w:rPr>
        <w:t>H</w:t>
      </w:r>
      <w:r>
        <w:rPr>
          <w:rFonts w:ascii="Times New Roman" w:hAnsi="Times New Roman" w:cs="Times New Roman" w:eastAsia="Times New Roman"/>
          <w:sz w:val="27"/>
          <w:szCs w:val="27"/>
          <w:color w:val="A7A8A7"/>
          <w:spacing w:val="17"/>
          <w:w w:val="108"/>
        </w:rPr>
        <w:t>,</w:t>
      </w:r>
      <w:r>
        <w:rPr>
          <w:rFonts w:ascii="Times New Roman" w:hAnsi="Times New Roman" w:cs="Times New Roman" w:eastAsia="Times New Roman"/>
          <w:sz w:val="27"/>
          <w:szCs w:val="27"/>
          <w:color w:val="676769"/>
          <w:spacing w:val="0"/>
          <w:w w:val="70"/>
        </w:rPr>
        <w:t>,.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300" w:right="280"/>
        </w:sectPr>
      </w:pPr>
      <w:rPr/>
    </w:p>
    <w:p>
      <w:pPr>
        <w:spacing w:before="0" w:after="0" w:line="2" w:lineRule="exact"/>
        <w:ind w:left="4684" w:right="-107"/>
        <w:jc w:val="left"/>
        <w:tabs>
          <w:tab w:pos="5720" w:val="left"/>
          <w:tab w:pos="834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565656"/>
          <w:spacing w:val="0"/>
          <w:w w:val="52"/>
          <w:position w:val="-14"/>
        </w:rPr>
        <w:t>..</w:t>
      </w:r>
      <w:r>
        <w:rPr>
          <w:rFonts w:ascii="Times New Roman" w:hAnsi="Times New Roman" w:cs="Times New Roman" w:eastAsia="Times New Roman"/>
          <w:sz w:val="28"/>
          <w:szCs w:val="28"/>
          <w:color w:val="565656"/>
          <w:spacing w:val="0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65656"/>
          <w:spacing w:val="0"/>
          <w:w w:val="100"/>
          <w:position w:val="-14"/>
        </w:rPr>
      </w:r>
      <w:r>
        <w:rPr>
          <w:rFonts w:ascii="Times New Roman" w:hAnsi="Times New Roman" w:cs="Times New Roman" w:eastAsia="Times New Roman"/>
          <w:sz w:val="28"/>
          <w:szCs w:val="28"/>
          <w:color w:val="2A3164"/>
          <w:spacing w:val="0"/>
          <w:w w:val="52"/>
          <w:i/>
          <w:position w:val="-14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2A3164"/>
          <w:spacing w:val="0"/>
          <w:w w:val="100"/>
          <w:i/>
          <w:position w:val="-14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2A3164"/>
          <w:spacing w:val="0"/>
          <w:w w:val="100"/>
          <w:i/>
          <w:position w:val="-14"/>
        </w:rPr>
      </w:r>
      <w:r>
        <w:rPr>
          <w:rFonts w:ascii="Arial" w:hAnsi="Arial" w:cs="Arial" w:eastAsia="Arial"/>
          <w:sz w:val="30"/>
          <w:szCs w:val="30"/>
          <w:color w:val="909090"/>
          <w:spacing w:val="-81"/>
          <w:w w:val="72"/>
          <w:position w:val="-6"/>
        </w:rPr>
        <w:t>1</w:t>
      </w:r>
      <w:r>
        <w:rPr>
          <w:rFonts w:ascii="Arial" w:hAnsi="Arial" w:cs="Arial" w:eastAsia="Arial"/>
          <w:sz w:val="30"/>
          <w:szCs w:val="30"/>
          <w:color w:val="909090"/>
          <w:spacing w:val="-44"/>
          <w:w w:val="62"/>
          <w:position w:val="-21"/>
        </w:rPr>
        <w:t>·</w:t>
      </w:r>
      <w:r>
        <w:rPr>
          <w:rFonts w:ascii="Arial" w:hAnsi="Arial" w:cs="Arial" w:eastAsia="Arial"/>
          <w:sz w:val="30"/>
          <w:szCs w:val="30"/>
          <w:color w:val="444444"/>
          <w:spacing w:val="-27"/>
          <w:w w:val="150"/>
          <w:position w:val="-21"/>
        </w:rPr>
        <w:t>'</w:t>
      </w:r>
      <w:r>
        <w:rPr>
          <w:rFonts w:ascii="Arial" w:hAnsi="Arial" w:cs="Arial" w:eastAsia="Arial"/>
          <w:sz w:val="30"/>
          <w:szCs w:val="30"/>
          <w:color w:val="909090"/>
          <w:spacing w:val="3"/>
          <w:w w:val="61"/>
          <w:position w:val="-21"/>
        </w:rPr>
        <w:t>,</w:t>
      </w:r>
      <w:r>
        <w:rPr>
          <w:rFonts w:ascii="Arial" w:hAnsi="Arial" w:cs="Arial" w:eastAsia="Arial"/>
          <w:sz w:val="30"/>
          <w:szCs w:val="30"/>
          <w:color w:val="444444"/>
          <w:spacing w:val="0"/>
          <w:w w:val="150"/>
          <w:position w:val="-21"/>
        </w:rPr>
        <w:t>;</w:t>
      </w:r>
      <w:r>
        <w:rPr>
          <w:rFonts w:ascii="Arial" w:hAnsi="Arial" w:cs="Arial" w:eastAsia="Arial"/>
          <w:sz w:val="30"/>
          <w:szCs w:val="30"/>
          <w:color w:val="444444"/>
          <w:spacing w:val="-32"/>
          <w:w w:val="100"/>
          <w:position w:val="-2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565656"/>
          <w:spacing w:val="0"/>
          <w:w w:val="160"/>
          <w:position w:val="-3"/>
        </w:rPr>
        <w:t>0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2" w:lineRule="exact"/>
        <w:ind w:right="-20"/>
        <w:jc w:val="left"/>
        <w:tabs>
          <w:tab w:pos="1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0"/>
          <w:szCs w:val="30"/>
          <w:color w:val="444444"/>
          <w:spacing w:val="-66"/>
          <w:w w:val="193"/>
          <w:position w:val="-21"/>
        </w:rPr>
        <w:t>;</w:t>
      </w:r>
      <w:r>
        <w:rPr>
          <w:rFonts w:ascii="Times New Roman" w:hAnsi="Times New Roman" w:cs="Times New Roman" w:eastAsia="Times New Roman"/>
          <w:sz w:val="30"/>
          <w:szCs w:val="30"/>
          <w:color w:val="676769"/>
          <w:spacing w:val="0"/>
          <w:w w:val="230"/>
          <w:position w:val="-21"/>
        </w:rPr>
        <w:t>/y</w:t>
      </w:r>
      <w:r>
        <w:rPr>
          <w:rFonts w:ascii="Times New Roman" w:hAnsi="Times New Roman" w:cs="Times New Roman" w:eastAsia="Times New Roman"/>
          <w:sz w:val="30"/>
          <w:szCs w:val="30"/>
          <w:color w:val="676769"/>
          <w:spacing w:val="0"/>
          <w:w w:val="231"/>
          <w:position w:val="-21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676769"/>
          <w:spacing w:val="-52"/>
          <w:w w:val="100"/>
          <w:position w:val="-2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F4460"/>
          <w:spacing w:val="0"/>
          <w:w w:val="65"/>
          <w:position w:val="-21"/>
        </w:rPr>
        <w:t>;:'ı!</w:t>
      </w:r>
      <w:r>
        <w:rPr>
          <w:rFonts w:ascii="Times New Roman" w:hAnsi="Times New Roman" w:cs="Times New Roman" w:eastAsia="Times New Roman"/>
          <w:sz w:val="30"/>
          <w:szCs w:val="30"/>
          <w:color w:val="3F4460"/>
          <w:spacing w:val="-41"/>
          <w:w w:val="65"/>
          <w:position w:val="-2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F4460"/>
          <w:spacing w:val="0"/>
          <w:w w:val="100"/>
          <w:position w:val="-21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3F4460"/>
          <w:spacing w:val="0"/>
          <w:w w:val="100"/>
          <w:position w:val="-21"/>
        </w:rPr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65"/>
          <w:position w:val="-21"/>
        </w:rPr>
        <w:t>Cil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80"/>
          <w:cols w:num="2" w:equalWidth="0">
            <w:col w:w="8785" w:space="192"/>
            <w:col w:w="2363"/>
          </w:cols>
        </w:sectPr>
      </w:pPr>
      <w:rPr/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3.982239pt;margin-top:8.797478pt;width:5.535pt;height:20.5pt;mso-position-horizontal-relative:page;mso-position-vertical-relative:paragraph;z-index:-15384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1"/>
                    <w:jc w:val="left"/>
                    <w:rPr>
                      <w:rFonts w:ascii="Times New Roman" w:hAnsi="Times New Roman" w:cs="Times New Roman" w:eastAsia="Times New Roman"/>
                      <w:sz w:val="41"/>
                      <w:szCs w:val="4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565656"/>
                      <w:w w:val="44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A7A8A7"/>
                      <w:w w:val="64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Umit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SEÇEN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7" w:after="0" w:line="225" w:lineRule="atLeast"/>
        <w:ind w:left="3032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3164"/>
          <w:spacing w:val="0"/>
          <w:w w:val="116"/>
        </w:rPr>
        <w:t>\:.::</w:t>
      </w:r>
      <w:r>
        <w:rPr>
          <w:rFonts w:ascii="Times New Roman" w:hAnsi="Times New Roman" w:cs="Times New Roman" w:eastAsia="Times New Roman"/>
          <w:sz w:val="19"/>
          <w:szCs w:val="19"/>
          <w:color w:val="2A3164"/>
          <w:spacing w:val="-13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316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316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</w:rPr>
        <w:t>İtf.Çvş.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2" w:lineRule="exact"/>
        <w:ind w:left="321" w:right="-79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565656"/>
          <w:spacing w:val="0"/>
          <w:w w:val="49"/>
          <w:position w:val="-2"/>
        </w:rPr>
        <w:t>-iıJ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53" w:lineRule="atLeast"/>
        <w:ind w:right="-20"/>
        <w:jc w:val="left"/>
        <w:rPr>
          <w:rFonts w:ascii="Arial" w:hAnsi="Arial" w:cs="Arial" w:eastAsia="Arial"/>
          <w:sz w:val="42"/>
          <w:szCs w:val="42"/>
        </w:rPr>
      </w:pPr>
      <w:rPr/>
      <w:r>
        <w:rPr>
          <w:rFonts w:ascii="Arial" w:hAnsi="Arial" w:cs="Arial" w:eastAsia="Arial"/>
          <w:sz w:val="42"/>
          <w:szCs w:val="42"/>
          <w:color w:val="676769"/>
          <w:spacing w:val="23"/>
          <w:w w:val="81"/>
        </w:rPr>
        <w:t>·</w:t>
      </w:r>
      <w:r>
        <w:rPr>
          <w:rFonts w:ascii="Arial" w:hAnsi="Arial" w:cs="Arial" w:eastAsia="Arial"/>
          <w:sz w:val="42"/>
          <w:szCs w:val="42"/>
          <w:color w:val="1F1F1F"/>
          <w:spacing w:val="0"/>
          <w:w w:val="56"/>
        </w:rPr>
        <w:t>·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72" w:lineRule="exact"/>
        <w:ind w:right="-20"/>
        <w:jc w:val="left"/>
        <w:tabs>
          <w:tab w:pos="480" w:val="left"/>
        </w:tabs>
        <w:rPr>
          <w:rFonts w:ascii="Arial" w:hAnsi="Arial" w:cs="Arial" w:eastAsia="Arial"/>
          <w:sz w:val="46"/>
          <w:szCs w:val="46"/>
        </w:rPr>
      </w:pPr>
      <w:rPr/>
      <w:r>
        <w:rPr>
          <w:rFonts w:ascii="Arial" w:hAnsi="Arial" w:cs="Arial" w:eastAsia="Arial"/>
          <w:sz w:val="23"/>
          <w:szCs w:val="23"/>
          <w:color w:val="A7A8A7"/>
          <w:spacing w:val="0"/>
          <w:w w:val="100"/>
          <w:position w:val="-37"/>
        </w:rPr>
        <w:t>.</w:t>
      </w:r>
      <w:r>
        <w:rPr>
          <w:rFonts w:ascii="Arial" w:hAnsi="Arial" w:cs="Arial" w:eastAsia="Arial"/>
          <w:sz w:val="23"/>
          <w:szCs w:val="23"/>
          <w:color w:val="A7A8A7"/>
          <w:spacing w:val="-63"/>
          <w:w w:val="100"/>
          <w:position w:val="-37"/>
        </w:rPr>
        <w:t> </w:t>
      </w:r>
      <w:r>
        <w:rPr>
          <w:rFonts w:ascii="Arial" w:hAnsi="Arial" w:cs="Arial" w:eastAsia="Arial"/>
          <w:sz w:val="23"/>
          <w:szCs w:val="23"/>
          <w:color w:val="A7A8A7"/>
          <w:spacing w:val="0"/>
          <w:w w:val="100"/>
          <w:position w:val="-37"/>
        </w:rPr>
        <w:tab/>
      </w:r>
      <w:r>
        <w:rPr>
          <w:rFonts w:ascii="Arial" w:hAnsi="Arial" w:cs="Arial" w:eastAsia="Arial"/>
          <w:sz w:val="23"/>
          <w:szCs w:val="23"/>
          <w:color w:val="A7A8A7"/>
          <w:spacing w:val="0"/>
          <w:w w:val="100"/>
          <w:position w:val="-37"/>
        </w:rPr>
      </w:r>
      <w:r>
        <w:rPr>
          <w:rFonts w:ascii="Times New Roman" w:hAnsi="Times New Roman" w:cs="Times New Roman" w:eastAsia="Times New Roman"/>
          <w:sz w:val="13"/>
          <w:szCs w:val="13"/>
          <w:color w:val="A7A8A7"/>
          <w:spacing w:val="0"/>
          <w:w w:val="100"/>
          <w:position w:val="-37"/>
        </w:rPr>
        <w:t>.;.</w:t>
      </w:r>
      <w:r>
        <w:rPr>
          <w:rFonts w:ascii="Times New Roman" w:hAnsi="Times New Roman" w:cs="Times New Roman" w:eastAsia="Times New Roman"/>
          <w:sz w:val="13"/>
          <w:szCs w:val="13"/>
          <w:color w:val="A7A8A7"/>
          <w:spacing w:val="0"/>
          <w:w w:val="100"/>
          <w:position w:val="-37"/>
        </w:rPr>
        <w:t>     </w:t>
      </w:r>
      <w:r>
        <w:rPr>
          <w:rFonts w:ascii="Times New Roman" w:hAnsi="Times New Roman" w:cs="Times New Roman" w:eastAsia="Times New Roman"/>
          <w:sz w:val="13"/>
          <w:szCs w:val="13"/>
          <w:color w:val="A7A8A7"/>
          <w:spacing w:val="5"/>
          <w:w w:val="100"/>
          <w:position w:val="-37"/>
        </w:rPr>
        <w:t> </w:t>
      </w:r>
      <w:r>
        <w:rPr>
          <w:rFonts w:ascii="Arial" w:hAnsi="Arial" w:cs="Arial" w:eastAsia="Arial"/>
          <w:sz w:val="46"/>
          <w:szCs w:val="46"/>
          <w:color w:val="A7A8A7"/>
          <w:spacing w:val="0"/>
          <w:w w:val="100"/>
          <w:position w:val="-37"/>
        </w:rPr>
        <w:t>.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80"/>
          <w:cols w:num="3" w:equalWidth="0">
            <w:col w:w="5714" w:space="2709"/>
            <w:col w:w="494" w:space="279"/>
            <w:col w:w="2144"/>
          </w:cols>
        </w:sectPr>
      </w:pPr>
      <w:rPr/>
    </w:p>
    <w:p>
      <w:pPr>
        <w:spacing w:before="0" w:after="0" w:line="193" w:lineRule="atLeast"/>
        <w:ind w:right="751"/>
        <w:jc w:val="righ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565656"/>
          <w:w w:val="154"/>
        </w:rPr>
        <w:t>{e:.ı</w:t>
      </w:r>
      <w:r>
        <w:rPr>
          <w:rFonts w:ascii="Arial" w:hAnsi="Arial" w:cs="Arial" w:eastAsia="Arial"/>
          <w:sz w:val="25"/>
          <w:szCs w:val="25"/>
          <w:color w:val="313131"/>
          <w:spacing w:val="-11"/>
          <w:w w:val="67"/>
        </w:rPr>
        <w:t>h</w:t>
      </w:r>
      <w:r>
        <w:rPr>
          <w:rFonts w:ascii="Arial" w:hAnsi="Arial" w:cs="Arial" w:eastAsia="Arial"/>
          <w:sz w:val="25"/>
          <w:szCs w:val="25"/>
          <w:color w:val="565656"/>
          <w:spacing w:val="0"/>
          <w:w w:val="107"/>
        </w:rPr>
        <w:t>tJ</w:t>
      </w:r>
      <w:r>
        <w:rPr>
          <w:rFonts w:ascii="Arial" w:hAnsi="Arial" w:cs="Arial" w:eastAsia="Arial"/>
          <w:sz w:val="25"/>
          <w:szCs w:val="25"/>
          <w:color w:val="565656"/>
          <w:spacing w:val="5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565656"/>
          <w:spacing w:val="0"/>
          <w:w w:val="100"/>
        </w:rPr>
        <w:t>ha.Xf</w:t>
      </w:r>
      <w:r>
        <w:rPr>
          <w:rFonts w:ascii="Arial" w:hAnsi="Arial" w:cs="Arial" w:eastAsia="Arial"/>
          <w:sz w:val="25"/>
          <w:szCs w:val="25"/>
          <w:color w:val="565656"/>
          <w:spacing w:val="0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56565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7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30"/>
          <w:w w:val="71"/>
        </w:rPr>
        <w:t> </w:t>
      </w:r>
      <w:r>
        <w:rPr>
          <w:rFonts w:ascii="Arial" w:hAnsi="Arial" w:cs="Arial" w:eastAsia="Arial"/>
          <w:sz w:val="25"/>
          <w:szCs w:val="25"/>
          <w:color w:val="7B7C7C"/>
          <w:spacing w:val="0"/>
          <w:w w:val="48"/>
        </w:rPr>
        <w:t>V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39" w:after="0" w:line="78" w:lineRule="exact"/>
        <w:ind w:right="2440"/>
        <w:jc w:val="righ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BDBFBC"/>
          <w:spacing w:val="-27"/>
          <w:w w:val="118"/>
          <w:position w:val="-9"/>
        </w:rPr>
        <w:t>·</w:t>
      </w:r>
      <w:r>
        <w:rPr>
          <w:rFonts w:ascii="Arial" w:hAnsi="Arial" w:cs="Arial" w:eastAsia="Arial"/>
          <w:sz w:val="16"/>
          <w:szCs w:val="16"/>
          <w:color w:val="444444"/>
          <w:spacing w:val="0"/>
          <w:w w:val="134"/>
          <w:position w:val="-9"/>
        </w:rPr>
        <w:t>"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300" w:right="2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9.470263pt;margin-top:40.349316pt;width:558.61952pt;height:753.480408pt;mso-position-horizontal-relative:page;mso-position-vertical-relative:page;z-index:-15390" coordorigin="389,807" coordsize="11172,15070">
            <v:group style="position:absolute;left:396;top:821;width:11130;height:2" coordorigin="396,821" coordsize="11130,2">
              <v:shape style="position:absolute;left:396;top:821;width:11130;height:2" coordorigin="396,821" coordsize="11130,0" path="m396,821l11526,821e" filled="f" stroked="t" strokeweight=".70801pt" strokecolor="#575757">
                <v:path arrowok="t"/>
              </v:shape>
            </v:group>
            <v:group style="position:absolute;left:408;top:814;width:2;height:9712" coordorigin="408,814" coordsize="2,9712">
              <v:shape style="position:absolute;left:408;top:814;width:2;height:9712" coordorigin="408,814" coordsize="0,9712" path="m408,10526l408,814e" filled="f" stroked="t" strokeweight=".70801pt" strokecolor="#545454">
                <v:path arrowok="t"/>
              </v:shape>
            </v:group>
            <v:group style="position:absolute;left:2299;top:819;width:2;height:776" coordorigin="2299,819" coordsize="2,776">
              <v:shape style="position:absolute;left:2299;top:819;width:2;height:776" coordorigin="2299,819" coordsize="0,776" path="m2299,1595l2299,819e" filled="f" stroked="t" strokeweight=".70801pt" strokecolor="#777777">
                <v:path arrowok="t"/>
              </v:shape>
            </v:group>
            <v:group style="position:absolute;left:3125;top:824;width:208;height:2" coordorigin="3125,824" coordsize="208,2">
              <v:shape style="position:absolute;left:3125;top:824;width:208;height:2" coordorigin="3125,824" coordsize="208,0" path="m3125,824l3332,824e" filled="f" stroked="t" strokeweight=".472006pt" strokecolor="#2F2F2F">
                <v:path arrowok="t"/>
              </v:shape>
            </v:group>
            <v:group style="position:absolute;left:9247;top:824;width:2;height:771" coordorigin="9247,824" coordsize="2,771">
              <v:shape style="position:absolute;left:9247;top:824;width:2;height:771" coordorigin="9247,824" coordsize="0,771" path="m9247,1595l9247,824e" filled="f" stroked="t" strokeweight=".70801pt" strokecolor="#545454">
                <v:path arrowok="t"/>
              </v:shape>
            </v:group>
            <v:group style="position:absolute;left:9204;top:828;width:217;height:2" coordorigin="9204,828" coordsize="217,2">
              <v:shape style="position:absolute;left:9204;top:828;width:217;height:2" coordorigin="9204,828" coordsize="217,0" path="m9204,828l9421,828e" filled="f" stroked="t" strokeweight=".472006pt" strokecolor="#2F2F2F">
                <v:path arrowok="t"/>
              </v:shape>
            </v:group>
            <v:group style="position:absolute;left:9247;top:1538;width:2;height:305" coordorigin="9247,1538" coordsize="2,305">
              <v:shape style="position:absolute;left:9247;top:1538;width:2;height:305" coordorigin="9247,1538" coordsize="0,305" path="m9247,1842l9247,1538e" filled="f" stroked="t" strokeweight=".472006pt" strokecolor="#3F3F3F">
                <v:path arrowok="t"/>
              </v:shape>
            </v:group>
            <v:group style="position:absolute;left:406;top:1504;width:2;height:481" coordorigin="406,1504" coordsize="2,481">
              <v:shape style="position:absolute;left:406;top:1504;width:2;height:481" coordorigin="406,1504" coordsize="0,481" path="m406,1985l406,1504e" filled="f" stroked="t" strokeweight=".944013pt" strokecolor="#777777">
                <v:path arrowok="t"/>
              </v:shape>
            </v:group>
            <v:group style="position:absolute;left:396;top:2302;width:8878;height:2" coordorigin="396,2302" coordsize="8878,2">
              <v:shape style="position:absolute;left:396;top:2302;width:8878;height:2" coordorigin="396,2302" coordsize="8878,0" path="m396,2302l9275,2302e" filled="f" stroked="t" strokeweight=".70801pt" strokecolor="#5B5B5B">
                <v:path arrowok="t"/>
              </v:shape>
            </v:group>
            <v:group style="position:absolute;left:2296;top:1538;width:2;height:771" coordorigin="2296,1538" coordsize="2,771">
              <v:shape style="position:absolute;left:2296;top:1538;width:2;height:771" coordorigin="2296,1538" coordsize="0,771" path="m2296,2309l2296,1538e" filled="f" stroked="t" strokeweight=".472006pt" strokecolor="#545454">
                <v:path arrowok="t"/>
              </v:shape>
            </v:group>
            <v:group style="position:absolute;left:3125;top:2299;width:208;height:2" coordorigin="3125,2299" coordsize="208,2">
              <v:shape style="position:absolute;left:3125;top:2299;width:208;height:2" coordorigin="3125,2299" coordsize="208,0" path="m3125,2299l3332,2299e" filled="f" stroked="t" strokeweight=".472006pt" strokecolor="#2B2B2B">
                <v:path arrowok="t"/>
              </v:shape>
            </v:group>
            <v:group style="position:absolute;left:9247;top:1942;width:2;height:367" coordorigin="9247,1942" coordsize="2,367">
              <v:shape style="position:absolute;left:9247;top:1942;width:2;height:367" coordorigin="9247,1942" coordsize="0,367" path="m9247,2309l9247,1942e" filled="f" stroked="t" strokeweight=".944013pt" strokecolor="#5B5B5B">
                <v:path arrowok="t"/>
              </v:shape>
            </v:group>
            <v:group style="position:absolute;left:9204;top:2304;width:217;height:2" coordorigin="9204,2304" coordsize="217,2">
              <v:shape style="position:absolute;left:9204;top:2304;width:217;height:2" coordorigin="9204,2304" coordsize="217,0" path="m9204,2304l9421,2304e" filled="f" stroked="t" strokeweight=".472006pt" strokecolor="#444444">
                <v:path arrowok="t"/>
              </v:shape>
            </v:group>
            <v:group style="position:absolute;left:11531;top:824;width:2;height:9959" coordorigin="11531,824" coordsize="2,9959">
              <v:shape style="position:absolute;left:11531;top:824;width:2;height:9959" coordorigin="11531,824" coordsize="0,9959" path="m11531,10783l11531,824e" filled="f" stroked="t" strokeweight=".70801pt" strokecolor="#646464">
                <v:path arrowok="t"/>
              </v:shape>
            </v:group>
            <v:group style="position:absolute;left:9365;top:2304;width:2167;height:2" coordorigin="9365,2304" coordsize="2167,2">
              <v:shape style="position:absolute;left:9365;top:2304;width:2167;height:2" coordorigin="9365,2304" coordsize="2167,0" path="m9365,2304l11531,2304e" filled="f" stroked="t" strokeweight=".70801pt" strokecolor="#676767">
                <v:path arrowok="t"/>
              </v:shape>
            </v:group>
            <v:group style="position:absolute;left:396;top:2537;width:2785;height:2" coordorigin="396,2537" coordsize="2785,2">
              <v:shape style="position:absolute;left:396;top:2537;width:2785;height:2" coordorigin="396,2537" coordsize="2785,0" path="m396,2537l3181,2537e" filled="f" stroked="t" strokeweight=".70801pt" strokecolor="#575757">
                <v:path arrowok="t"/>
              </v:shape>
            </v:group>
            <v:group style="position:absolute;left:3125;top:2537;width:208;height:2" coordorigin="3125,2537" coordsize="208,2">
              <v:shape style="position:absolute;left:3125;top:2537;width:208;height:2" coordorigin="3125,2537" coordsize="208,0" path="m3125,2537l3332,2537e" filled="f" stroked="t" strokeweight=".472006pt" strokecolor="#383838">
                <v:path arrowok="t"/>
              </v:shape>
            </v:group>
            <v:group style="position:absolute;left:3276;top:2540;width:8260;height:2" coordorigin="3276,2540" coordsize="8260,2">
              <v:shape style="position:absolute;left:3276;top:2540;width:8260;height:2" coordorigin="3276,2540" coordsize="8260,0" path="m3276,2540l11536,2540e" filled="f" stroked="t" strokeweight=".70801pt" strokecolor="#5B5B5B">
                <v:path arrowok="t"/>
              </v:shape>
            </v:group>
            <v:group style="position:absolute;left:401;top:2778;width:8864;height:2" coordorigin="401,2778" coordsize="8864,2">
              <v:shape style="position:absolute;left:401;top:2778;width:8864;height:2" coordorigin="401,2778" coordsize="8864,0" path="m401,2778l9265,2778e" filled="f" stroked="t" strokeweight=".70801pt" strokecolor="#575757">
                <v:path arrowok="t"/>
              </v:shape>
            </v:group>
            <v:group style="position:absolute;left:406;top:2514;width:2;height:533" coordorigin="406,2514" coordsize="2,533">
              <v:shape style="position:absolute;left:406;top:2514;width:2;height:533" coordorigin="406,2514" coordsize="0,533" path="m406,3047l406,2514e" filled="f" stroked="t" strokeweight=".472006pt" strokecolor="#444444">
                <v:path arrowok="t"/>
              </v:shape>
            </v:group>
            <v:group style="position:absolute;left:3304;top:2542;width:2;height:233" coordorigin="3304,2542" coordsize="2,233">
              <v:shape style="position:absolute;left:3304;top:2542;width:2;height:233" coordorigin="3304,2542" coordsize="0,233" path="m3304,2775l3304,2542e" filled="f" stroked="t" strokeweight=".236003pt" strokecolor="#343434">
                <v:path arrowok="t"/>
              </v:shape>
            </v:group>
            <v:group style="position:absolute;left:9209;top:2780;width:212;height:2" coordorigin="9209,2780" coordsize="212,2">
              <v:shape style="position:absolute;left:9209;top:2780;width:212;height:2" coordorigin="9209,2780" coordsize="212,0" path="m9209,2780l9421,2780e" filled="f" stroked="t" strokeweight=".472006pt" strokecolor="#3B3B3B">
                <v:path arrowok="t"/>
              </v:shape>
            </v:group>
            <v:group style="position:absolute;left:9365;top:2780;width:2171;height:2" coordorigin="9365,2780" coordsize="2171,2">
              <v:shape style="position:absolute;left:9365;top:2780;width:2171;height:2" coordorigin="9365,2780" coordsize="2171,0" path="m9365,2780l11536,2780e" filled="f" stroked="t" strokeweight=".70801pt" strokecolor="#646464">
                <v:path arrowok="t"/>
              </v:shape>
            </v:group>
            <v:group style="position:absolute;left:396;top:3021;width:11144;height:2" coordorigin="396,3021" coordsize="11144,2">
              <v:shape style="position:absolute;left:396;top:3021;width:11144;height:2" coordorigin="396,3021" coordsize="11144,0" path="m396,3021l11541,3021e" filled="f" stroked="t" strokeweight=".70801pt" strokecolor="#575757">
                <v:path arrowok="t"/>
              </v:shape>
            </v:group>
            <v:group style="position:absolute;left:6863;top:3018;width:170;height:2" coordorigin="6863,3018" coordsize="170,2">
              <v:shape style="position:absolute;left:6863;top:3018;width:170;height:2" coordorigin="6863,3018" coordsize="170,0" path="m6863,3018l7033,3018e" filled="f" stroked="t" strokeweight=".472006pt" strokecolor="#3F3F3F">
                <v:path arrowok="t"/>
              </v:shape>
            </v:group>
            <v:group style="position:absolute;left:7401;top:3018;width:425;height:2" coordorigin="7401,3018" coordsize="425,2">
              <v:shape style="position:absolute;left:7401;top:3018;width:425;height:2" coordorigin="7401,3018" coordsize="425,0" path="m7401,3018l7826,3018e" filled="f" stroked="t" strokeweight=".472006pt" strokecolor="#484848">
                <v:path arrowok="t"/>
              </v:shape>
            </v:group>
            <v:group style="position:absolute;left:11529;top:2342;width:2;height:705" coordorigin="11529,2342" coordsize="2,705">
              <v:shape style="position:absolute;left:11529;top:2342;width:2;height:705" coordorigin="11529,2342" coordsize="0,705" path="m11529,3047l11529,2342e" filled="f" stroked="t" strokeweight=".70801pt" strokecolor="#646464">
                <v:path arrowok="t"/>
              </v:shape>
            </v:group>
            <v:group style="position:absolute;left:396;top:3261;width:4154;height:2" coordorigin="396,3261" coordsize="4154,2">
              <v:shape style="position:absolute;left:396;top:3261;width:4154;height:2" coordorigin="396,3261" coordsize="4154,0" path="m396,3261l4550,3261e" filled="f" stroked="t" strokeweight=".70801pt" strokecolor="#545454">
                <v:path arrowok="t"/>
              </v:shape>
            </v:group>
            <v:group style="position:absolute;left:4494;top:3261;width:444;height:2" coordorigin="4494,3261" coordsize="444,2">
              <v:shape style="position:absolute;left:4494;top:3261;width:444;height:2" coordorigin="4494,3261" coordsize="444,0" path="m4494,3261l4937,3261e" filled="f" stroked="t" strokeweight=".472006pt" strokecolor="#444444">
                <v:path arrowok="t"/>
              </v:shape>
            </v:group>
            <v:group style="position:absolute;left:4881;top:3263;width:6660;height:2" coordorigin="4881,3263" coordsize="6660,2">
              <v:shape style="position:absolute;left:4881;top:3263;width:6660;height:2" coordorigin="4881,3263" coordsize="6660,0" path="m4881,3263l11541,3263e" filled="f" stroked="t" strokeweight=".70801pt" strokecolor="#5B5B5B">
                <v:path arrowok="t"/>
              </v:shape>
            </v:group>
            <v:group style="position:absolute;left:401;top:3501;width:11135;height:2" coordorigin="401,3501" coordsize="11135,2">
              <v:shape style="position:absolute;left:401;top:3501;width:11135;height:2" coordorigin="401,3501" coordsize="11135,0" path="m401,3501l11536,3501e" filled="f" stroked="t" strokeweight=".70801pt" strokecolor="#575757">
                <v:path arrowok="t"/>
              </v:shape>
            </v:group>
            <v:group style="position:absolute;left:11531;top:3237;width:2;height:290" coordorigin="11531,3237" coordsize="2,290">
              <v:shape style="position:absolute;left:11531;top:3237;width:2;height:290" coordorigin="11531,3237" coordsize="0,290" path="m11531,3528l11531,3237e" filled="f" stroked="t" strokeweight=".472006pt" strokecolor="#484848">
                <v:path arrowok="t"/>
              </v:shape>
            </v:group>
            <v:group style="position:absolute;left:7014;top:3490;width:2;height:286" coordorigin="7014,3490" coordsize="2,286">
              <v:shape style="position:absolute;left:7014;top:3490;width:2;height:286" coordorigin="7014,3490" coordsize="0,286" path="m7014,3775l7014,3490e" filled="f" stroked="t" strokeweight=".472006pt" strokecolor="#3F3F3F">
                <v:path arrowok="t"/>
              </v:shape>
            </v:group>
            <v:group style="position:absolute;left:7009;top:3742;width:2256;height:2" coordorigin="7009,3742" coordsize="2256,2">
              <v:shape style="position:absolute;left:7009;top:3742;width:2256;height:2" coordorigin="7009,3742" coordsize="2256,0" path="m7009,3742l9265,3742e" filled="f" stroked="t" strokeweight=".70801pt" strokecolor="#575757">
                <v:path arrowok="t"/>
              </v:shape>
            </v:group>
            <v:group style="position:absolute;left:9209;top:3742;width:212;height:2" coordorigin="9209,3742" coordsize="212,2">
              <v:shape style="position:absolute;left:9209;top:3742;width:212;height:2" coordorigin="9209,3742" coordsize="212,0" path="m9209,3742l9421,3742e" filled="f" stroked="t" strokeweight=".472006pt" strokecolor="#343434">
                <v:path arrowok="t"/>
              </v:shape>
            </v:group>
            <v:group style="position:absolute;left:9365;top:3742;width:727;height:2" coordorigin="9365,3742" coordsize="727,2">
              <v:shape style="position:absolute;left:9365;top:3742;width:727;height:2" coordorigin="9365,3742" coordsize="727,0" path="m9365,3742l10091,3742e" filled="f" stroked="t" strokeweight=".70801pt" strokecolor="#5B5B5B">
                <v:path arrowok="t"/>
              </v:shape>
            </v:group>
            <v:group style="position:absolute;left:10035;top:3744;width:472;height:2" coordorigin="10035,3744" coordsize="472,2">
              <v:shape style="position:absolute;left:10035;top:3744;width:472;height:2" coordorigin="10035,3744" coordsize="472,0" path="m10035,3744l10507,3744e" filled="f" stroked="t" strokeweight=".472006pt" strokecolor="#3F3F3F">
                <v:path arrowok="t"/>
              </v:shape>
            </v:group>
            <v:group style="position:absolute;left:10450;top:3744;width:1090;height:2" coordorigin="10450,3744" coordsize="1090,2">
              <v:shape style="position:absolute;left:10450;top:3744;width:1090;height:2" coordorigin="10450,3744" coordsize="1090,0" path="m10450,3744l11541,3744e" filled="f" stroked="t" strokeweight=".70801pt" strokecolor="#606060">
                <v:path arrowok="t"/>
              </v:shape>
            </v:group>
            <v:group style="position:absolute;left:5843;top:4244;width:5692;height:2" coordorigin="5843,4244" coordsize="5692,2">
              <v:shape style="position:absolute;left:5843;top:4244;width:5692;height:2" coordorigin="5843,4244" coordsize="5692,0" path="m5843,4244l11536,4244e" filled="f" stroked="t" strokeweight=".70801pt" strokecolor="#575757">
                <v:path arrowok="t"/>
              </v:shape>
            </v:group>
            <v:group style="position:absolute;left:7014;top:3718;width:2;height:533" coordorigin="7014,3718" coordsize="2,533">
              <v:shape style="position:absolute;left:7014;top:3718;width:2;height:533" coordorigin="7014,3718" coordsize="0,533" path="m7014,4251l7014,3718e" filled="f" stroked="t" strokeweight=".70801pt" strokecolor="#575757">
                <v:path arrowok="t"/>
              </v:shape>
            </v:group>
            <v:group style="position:absolute;left:401;top:4242;width:278;height:2" coordorigin="401,4242" coordsize="278,2">
              <v:shape style="position:absolute;left:401;top:4242;width:278;height:2" coordorigin="401,4242" coordsize="278,0" path="m401,4242l680,4242e" filled="f" stroked="t" strokeweight=".944013pt" strokecolor="#646464">
                <v:path arrowok="t"/>
              </v:shape>
            </v:group>
            <v:group style="position:absolute;left:571;top:4242;width:486;height:2" coordorigin="571,4242" coordsize="486,2">
              <v:shape style="position:absolute;left:571;top:4242;width:486;height:2" coordorigin="571,4242" coordsize="486,0" path="m571,4242l1057,4242e" filled="f" stroked="t" strokeweight=".472006pt" strokecolor="#484848">
                <v:path arrowok="t"/>
              </v:shape>
            </v:group>
            <v:group style="position:absolute;left:1001;top:4244;width:2181;height:2" coordorigin="1001,4244" coordsize="2181,2">
              <v:shape style="position:absolute;left:1001;top:4244;width:2181;height:2" coordorigin="1001,4244" coordsize="2181,0" path="m1001,4244l3181,4244e" filled="f" stroked="t" strokeweight=".70801pt" strokecolor="#545454">
                <v:path arrowok="t"/>
              </v:shape>
            </v:group>
            <v:group style="position:absolute;left:3125;top:4242;width:208;height:2" coordorigin="3125,4242" coordsize="208,2">
              <v:shape style="position:absolute;left:3125;top:4242;width:208;height:2" coordorigin="3125,4242" coordsize="208,0" path="m3125,4242l3332,4242e" filled="f" stroked="t" strokeweight=".472006pt" strokecolor="#343434">
                <v:path arrowok="t"/>
              </v:shape>
            </v:group>
            <v:group style="position:absolute;left:3814;top:3949;width:2384;height:2" coordorigin="3814,3949" coordsize="2384,2">
              <v:shape style="position:absolute;left:3814;top:3949;width:2384;height:2" coordorigin="3814,3949" coordsize="2384,0" path="m3814,3949l6197,3949e" filled="f" stroked="t" strokeweight=".70801pt" strokecolor="#606060">
                <v:path arrowok="t"/>
              </v:shape>
            </v:group>
            <v:group style="position:absolute;left:3422;top:4242;width:434;height:2" coordorigin="3422,4242" coordsize="434,2">
              <v:shape style="position:absolute;left:3422;top:4242;width:434;height:2" coordorigin="3422,4242" coordsize="434,0" path="m3422,4242l3856,4242e" filled="f" stroked="t" strokeweight=".944013pt" strokecolor="#545454">
                <v:path arrowok="t"/>
              </v:shape>
            </v:group>
            <v:group style="position:absolute;left:3826;top:3490;width:2;height:766" coordorigin="3826,3490" coordsize="2,766">
              <v:shape style="position:absolute;left:3826;top:3490;width:2;height:766" coordorigin="3826,3490" coordsize="0,766" path="m3826,4256l3826,3490e" filled="f" stroked="t" strokeweight=".944013pt" strokecolor="#545454">
                <v:path arrowok="t"/>
              </v:shape>
            </v:group>
            <v:group style="position:absolute;left:3276;top:4239;width:2672;height:2" coordorigin="3276,4239" coordsize="2672,2">
              <v:shape style="position:absolute;left:3276;top:4239;width:2672;height:2" coordorigin="3276,4239" coordsize="2672,0" path="m3276,4239l5947,4239e" filled="f" stroked="t" strokeweight=".944013pt" strokecolor="#3B3B3B">
                <v:path arrowok="t"/>
              </v:shape>
            </v:group>
            <v:group style="position:absolute;left:401;top:4482;width:8864;height:2" coordorigin="401,4482" coordsize="8864,2">
              <v:shape style="position:absolute;left:401;top:4482;width:8864;height:2" coordorigin="401,4482" coordsize="8864,0" path="m401,4482l9265,4482e" filled="f" stroked="t" strokeweight=".70801pt" strokecolor="#575757">
                <v:path arrowok="t"/>
              </v:shape>
            </v:group>
            <v:group style="position:absolute;left:406;top:4199;width:2;height:538" coordorigin="406,4199" coordsize="2,538">
              <v:shape style="position:absolute;left:406;top:4199;width:2;height:538" coordorigin="406,4199" coordsize="0,538" path="m406,4737l406,4199e" filled="f" stroked="t" strokeweight=".472006pt" strokecolor="#3B3B3B">
                <v:path arrowok="t"/>
              </v:shape>
            </v:group>
            <v:group style="position:absolute;left:2294;top:4237;width:2;height:290" coordorigin="2294,4237" coordsize="2,290">
              <v:shape style="position:absolute;left:2294;top:4237;width:2;height:290" coordorigin="2294,4237" coordsize="0,290" path="m2294,4527l2294,4237e" filled="f" stroked="t" strokeweight=".472006pt" strokecolor="#3F3F3F">
                <v:path arrowok="t"/>
              </v:shape>
            </v:group>
            <v:group style="position:absolute;left:9209;top:4485;width:212;height:2" coordorigin="9209,4485" coordsize="212,2">
              <v:shape style="position:absolute;left:9209;top:4485;width:212;height:2" coordorigin="9209,4485" coordsize="212,0" path="m9209,4485l9421,4485e" filled="f" stroked="t" strokeweight=".472006pt" strokecolor="#343434">
                <v:path arrowok="t"/>
              </v:shape>
            </v:group>
            <v:group style="position:absolute;left:9365;top:4485;width:2176;height:2" coordorigin="9365,4485" coordsize="2176,2">
              <v:shape style="position:absolute;left:9365;top:4485;width:2176;height:2" coordorigin="9365,4485" coordsize="2176,0" path="m9365,4485l11541,4485e" filled="f" stroked="t" strokeweight=".70801pt" strokecolor="#646464">
                <v:path arrowok="t"/>
              </v:shape>
            </v:group>
            <v:group style="position:absolute;left:11531;top:4199;width:2;height:328" coordorigin="11531,4199" coordsize="2,328">
              <v:shape style="position:absolute;left:11531;top:4199;width:2;height:328" coordorigin="11531,4199" coordsize="0,328" path="m11531,4527l11531,4199e" filled="f" stroked="t" strokeweight=".472006pt" strokecolor="#4F4F4F">
                <v:path arrowok="t"/>
              </v:shape>
            </v:group>
            <v:group style="position:absolute;left:2285;top:4720;width:9256;height:2" coordorigin="2285,4720" coordsize="9256,2">
              <v:shape style="position:absolute;left:2285;top:4720;width:9256;height:2" coordorigin="2285,4720" coordsize="9256,0" path="m2285,4720l11541,4720e" filled="f" stroked="t" strokeweight=".70801pt" strokecolor="#676767">
                <v:path arrowok="t"/>
              </v:shape>
            </v:group>
            <v:group style="position:absolute;left:9209;top:4723;width:212;height:2" coordorigin="9209,4723" coordsize="212,2">
              <v:shape style="position:absolute;left:9209;top:4723;width:212;height:2" coordorigin="9209,4723" coordsize="212,0" path="m9209,4723l9421,4723e" filled="f" stroked="t" strokeweight=".472006pt" strokecolor="#444444">
                <v:path arrowok="t"/>
              </v:shape>
            </v:group>
            <v:group style="position:absolute;left:2296;top:4456;width:2;height:1100" coordorigin="2296,4456" coordsize="2,1100">
              <v:shape style="position:absolute;left:2296;top:4456;width:2;height:1100" coordorigin="2296,4456" coordsize="0,1100" path="m2296,5556l2296,4456e" filled="f" stroked="t" strokeweight=".70801pt" strokecolor="#4F4F4F">
                <v:path arrowok="t"/>
              </v:shape>
            </v:group>
            <v:group style="position:absolute;left:4914;top:4713;width:2;height:271" coordorigin="4914,4713" coordsize="2,271">
              <v:shape style="position:absolute;left:4914;top:4713;width:2;height:271" coordorigin="4914,4713" coordsize="0,271" path="m4914,4984l4914,4713e" filled="f" stroked="t" strokeweight=".472006pt" strokecolor="#343434">
                <v:path arrowok="t"/>
              </v:shape>
            </v:group>
            <v:group style="position:absolute;left:4904;top:4956;width:1987;height:2" coordorigin="4904,4956" coordsize="1987,2">
              <v:shape style="position:absolute;left:4904;top:4956;width:1987;height:2" coordorigin="4904,4956" coordsize="1987,0" path="m4904,4956l6891,4956e" filled="f" stroked="t" strokeweight=".236003pt" strokecolor="#676767">
                <v:path arrowok="t"/>
              </v:shape>
            </v:group>
            <v:group style="position:absolute;left:6891;top:4956;width:911;height:2" coordorigin="6891,4956" coordsize="911,2">
              <v:shape style="position:absolute;left:6891;top:4956;width:911;height:2" coordorigin="6891,4956" coordsize="911,0" path="m6891,4956l7802,4956e" filled="f" stroked="t" strokeweight=".236003pt" strokecolor="#000000">
                <v:path arrowok="t"/>
              </v:shape>
            </v:group>
            <v:group style="position:absolute;left:7798;top:4703;width:2;height:257" coordorigin="7798,4703" coordsize="2,257">
              <v:shape style="position:absolute;left:7798;top:4703;width:2;height:257" coordorigin="7798,4703" coordsize="0,257" path="m7798,4961l7798,4703e" filled="f" stroked="t" strokeweight=".236003pt" strokecolor="#747474">
                <v:path arrowok="t"/>
              </v:shape>
            </v:group>
            <v:group style="position:absolute;left:7798;top:4956;width:1595;height:2" coordorigin="7798,4956" coordsize="1595,2">
              <v:shape style="position:absolute;left:7798;top:4956;width:1595;height:2" coordorigin="7798,4956" coordsize="1595,0" path="m7798,4956l9393,4956e" filled="f" stroked="t" strokeweight=".236003pt" strokecolor="#4F4F4F">
                <v:path arrowok="t"/>
              </v:shape>
            </v:group>
            <v:group style="position:absolute;left:9393;top:4956;width:1086;height:2" coordorigin="9393,4956" coordsize="1086,2">
              <v:shape style="position:absolute;left:9393;top:4956;width:1086;height:2" coordorigin="9393,4956" coordsize="1086,0" path="m9393,4956l10479,4956e" filled="f" stroked="t" strokeweight=".236003pt" strokecolor="#000000">
                <v:path arrowok="t"/>
              </v:shape>
            </v:group>
            <v:group style="position:absolute;left:10479;top:4956;width:1053;height:2" coordorigin="10479,4956" coordsize="1053,2">
              <v:shape style="position:absolute;left:10479;top:4956;width:1053;height:2" coordorigin="10479,4956" coordsize="1053,0" path="m10479,4956l11531,4956e" filled="f" stroked="t" strokeweight=".236003pt" strokecolor="#747474">
                <v:path arrowok="t"/>
              </v:shape>
            </v:group>
            <v:group style="position:absolute;left:4904;top:5199;width:2020;height:2" coordorigin="4904,5199" coordsize="2020,2">
              <v:shape style="position:absolute;left:4904;top:5199;width:2020;height:2" coordorigin="4904,5199" coordsize="2020,0" path="m4904,5199l6924,5199e" filled="f" stroked="t" strokeweight="1.416019pt" strokecolor="#484848">
                <v:path arrowok="t"/>
              </v:shape>
            </v:group>
            <v:group style="position:absolute;left:7005;top:5199;width:3474;height:2" coordorigin="7005,5199" coordsize="3474,2">
              <v:shape style="position:absolute;left:7005;top:5199;width:3474;height:2" coordorigin="7005,5199" coordsize="3474,0" path="m7005,5199l10479,5199e" filled="f" stroked="t" strokeweight=".236003pt" strokecolor="#000000">
                <v:path arrowok="t"/>
              </v:shape>
            </v:group>
            <v:group style="position:absolute;left:10479;top:5199;width:1053;height:2" coordorigin="10479,5199" coordsize="1053,2">
              <v:shape style="position:absolute;left:10479;top:5199;width:1053;height:2" coordorigin="10479,5199" coordsize="1053,0" path="m10479,5199l11531,5199e" filled="f" stroked="t" strokeweight=".236003pt" strokecolor="#444444">
                <v:path arrowok="t"/>
              </v:shape>
            </v:group>
            <v:group style="position:absolute;left:406;top:5170;width:2;height:386" coordorigin="406,5170" coordsize="2,386">
              <v:shape style="position:absolute;left:406;top:5170;width:2;height:386" coordorigin="406,5170" coordsize="0,386" path="m406,5556l406,5170e" filled="f" stroked="t" strokeweight=".472006pt" strokecolor="#444444">
                <v:path arrowok="t"/>
              </v:shape>
            </v:group>
            <v:group style="position:absolute;left:4916;top:4927;width:2;height:1166" coordorigin="4916,4927" coordsize="2,1166">
              <v:shape style="position:absolute;left:4916;top:4927;width:2;height:1166" coordorigin="4916,4927" coordsize="0,1166" path="m4916,6094l4916,4927e" filled="f" stroked="t" strokeweight=".944013pt" strokecolor="#545454">
                <v:path arrowok="t"/>
              </v:shape>
            </v:group>
            <v:group style="position:absolute;left:4909;top:5537;width:6632;height:2" coordorigin="4909,5537" coordsize="6632,2">
              <v:shape style="position:absolute;left:4909;top:5537;width:6632;height:2" coordorigin="4909,5537" coordsize="6632,0" path="m4909,5537l11541,5537e" filled="f" stroked="t" strokeweight=".70801pt" strokecolor="#545454">
                <v:path arrowok="t"/>
              </v:shape>
            </v:group>
            <v:group style="position:absolute;left:2299;top:5499;width:2;height:314" coordorigin="2299,5499" coordsize="2,314">
              <v:shape style="position:absolute;left:2299;top:5499;width:2;height:314" coordorigin="2299,5499" coordsize="0,314" path="m2299,5813l2299,5499e" filled="f" stroked="t" strokeweight=".472006pt" strokecolor="#2F2F2F">
                <v:path arrowok="t"/>
              </v:shape>
            </v:group>
            <v:group style="position:absolute;left:2294;top:5777;width:614;height:2" coordorigin="2294,5777" coordsize="614,2">
              <v:shape style="position:absolute;left:2294;top:5777;width:614;height:2" coordorigin="2294,5777" coordsize="614,0" path="m2294,5777l2908,5777e" filled="f" stroked="t" strokeweight=".70801pt" strokecolor="#3B3B3B">
                <v:path arrowok="t"/>
              </v:shape>
            </v:group>
            <v:group style="position:absolute;left:2775;top:5777;width:8760;height:2" coordorigin="2775,5777" coordsize="8760,2">
              <v:shape style="position:absolute;left:2775;top:5777;width:8760;height:2" coordorigin="2775,5777" coordsize="8760,0" path="m2775,5777l11536,5777e" filled="f" stroked="t" strokeweight=".70801pt" strokecolor="#575757">
                <v:path arrowok="t"/>
              </v:shape>
            </v:group>
            <v:group style="position:absolute;left:401;top:6017;width:227;height:2" coordorigin="401,6017" coordsize="227,2">
              <v:shape style="position:absolute;left:401;top:6017;width:227;height:2" coordorigin="401,6017" coordsize="227,0" path="m401,6017l628,6017e" filled="f" stroked="t" strokeweight=".472006pt" strokecolor="#3F3F3F">
                <v:path arrowok="t"/>
              </v:shape>
            </v:group>
            <v:group style="position:absolute;left:571;top:6017;width:2124;height:2" coordorigin="571,6017" coordsize="2124,2">
              <v:shape style="position:absolute;left:571;top:6017;width:2124;height:2" coordorigin="571,6017" coordsize="2124,0" path="m571,6017l2695,6017e" filled="f" stroked="t" strokeweight=".70801pt" strokecolor="#575757">
                <v:path arrowok="t"/>
              </v:shape>
            </v:group>
            <v:group style="position:absolute;left:2251;top:6017;width:1595;height:2" coordorigin="2251,6017" coordsize="1595,2">
              <v:shape style="position:absolute;left:2251;top:6017;width:1595;height:2" coordorigin="2251,6017" coordsize="1595,0" path="m2251,6017l3847,6017e" filled="f" stroked="t" strokeweight=".472006pt" strokecolor="#444444">
                <v:path arrowok="t"/>
              </v:shape>
            </v:group>
            <v:group style="position:absolute;left:3790;top:6017;width:1156;height:2" coordorigin="3790,6017" coordsize="1156,2">
              <v:shape style="position:absolute;left:3790;top:6017;width:1156;height:2" coordorigin="3790,6017" coordsize="1156,0" path="m3790,6017l4947,6017e" filled="f" stroked="t" strokeweight=".70801pt" strokecolor="#4F4F4F">
                <v:path arrowok="t"/>
              </v:shape>
            </v:group>
            <v:group style="position:absolute;left:4876;top:6017;width:2950;height:2" coordorigin="4876,6017" coordsize="2950,2">
              <v:shape style="position:absolute;left:4876;top:6017;width:2950;height:2" coordorigin="4876,6017" coordsize="2950,0" path="m4876,6017l7826,6017e" filled="f" stroked="t" strokeweight=".472006pt" strokecolor="#4B4B4B">
                <v:path arrowok="t"/>
              </v:shape>
            </v:group>
            <v:group style="position:absolute;left:7769;top:6017;width:1496;height:2" coordorigin="7769,6017" coordsize="1496,2">
              <v:shape style="position:absolute;left:7769;top:6017;width:1496;height:2" coordorigin="7769,6017" coordsize="1496,0" path="m7769,6017l9265,6017e" filled="f" stroked="t" strokeweight=".70801pt" strokecolor="#545454">
                <v:path arrowok="t"/>
              </v:shape>
            </v:group>
            <v:group style="position:absolute;left:9209;top:6017;width:212;height:2" coordorigin="9209,6017" coordsize="212,2">
              <v:shape style="position:absolute;left:9209;top:6017;width:212;height:2" coordorigin="9209,6017" coordsize="212,0" path="m9209,6017l9421,6017e" filled="f" stroked="t" strokeweight=".472006pt" strokecolor="#2B2B2B">
                <v:path arrowok="t"/>
              </v:shape>
            </v:group>
            <v:group style="position:absolute;left:9365;top:6017;width:2181;height:2" coordorigin="9365,6017" coordsize="2181,2">
              <v:shape style="position:absolute;left:9365;top:6017;width:2181;height:2" coordorigin="9365,6017" coordsize="2181,0" path="m9365,6017l11545,6017e" filled="f" stroked="t" strokeweight=".70801pt" strokecolor="#575757">
                <v:path arrowok="t"/>
              </v:shape>
            </v:group>
            <v:group style="position:absolute;left:4918;top:4713;width:2;height:2019" coordorigin="4918,4713" coordsize="2,2019">
              <v:shape style="position:absolute;left:4918;top:4713;width:2;height:2019" coordorigin="4918,4713" coordsize="0,2019" path="m4918,6732l4918,4713e" filled="f" stroked="t" strokeweight=".70801pt" strokecolor="#484848">
                <v:path arrowok="t"/>
              </v:shape>
            </v:group>
            <v:group style="position:absolute;left:7798;top:5998;width:2;height:290" coordorigin="7798,5998" coordsize="2,290">
              <v:shape style="position:absolute;left:7798;top:5998;width:2;height:290" coordorigin="7798,5998" coordsize="0,290" path="m7798,6289l7798,5998e" filled="f" stroked="t" strokeweight=".236003pt" strokecolor="#6B6B6B">
                <v:path arrowok="t"/>
              </v:shape>
            </v:group>
            <v:group style="position:absolute;left:2299;top:5741;width:2;height:800" coordorigin="2299,5741" coordsize="2,800">
              <v:shape style="position:absolute;left:2299;top:5741;width:2;height:800" coordorigin="2299,5741" coordsize="0,800" path="m2299,6541l2299,5741e" filled="f" stroked="t" strokeweight=".944013pt" strokecolor="#575757">
                <v:path arrowok="t"/>
              </v:shape>
            </v:group>
            <v:group style="position:absolute;left:2294;top:6484;width:1251;height:2" coordorigin="2294,6484" coordsize="1251,2">
              <v:shape style="position:absolute;left:2294;top:6484;width:1251;height:2" coordorigin="2294,6484" coordsize="1251,0" path="m2294,6484l3545,6484e" filled="f" stroked="t" strokeweight=".70801pt" strokecolor="#4F4F4F">
                <v:path arrowok="t"/>
              </v:shape>
            </v:group>
            <v:group style="position:absolute;left:3488;top:6484;width:359;height:2" coordorigin="3488,6484" coordsize="359,2">
              <v:shape style="position:absolute;left:3488;top:6484;width:359;height:2" coordorigin="3488,6484" coordsize="359,0" path="m3488,6484l3847,6484e" filled="f" stroked="t" strokeweight=".472006pt" strokecolor="#282828">
                <v:path arrowok="t"/>
              </v:shape>
            </v:group>
            <v:group style="position:absolute;left:3790;top:6484;width:3129;height:2" coordorigin="3790,6484" coordsize="3129,2">
              <v:shape style="position:absolute;left:3790;top:6484;width:3129;height:2" coordorigin="3790,6484" coordsize="3129,0" path="m3790,6484l6920,6484e" filled="f" stroked="t" strokeweight=".70801pt" strokecolor="#545454">
                <v:path arrowok="t"/>
              </v:shape>
            </v:group>
            <v:group style="position:absolute;left:4918;top:6260;width:2;height:471" coordorigin="4918,6260" coordsize="2,471">
              <v:shape style="position:absolute;left:4918;top:6260;width:2;height:471" coordorigin="4918,6260" coordsize="0,471" path="m4918,6732l4918,6260e" filled="f" stroked="t" strokeweight=".70801pt" strokecolor="#4B4B4B">
                <v:path arrowok="t"/>
              </v:shape>
            </v:group>
            <v:group style="position:absolute;left:6863;top:6484;width:170;height:2" coordorigin="6863,6484" coordsize="170,2">
              <v:shape style="position:absolute;left:6863;top:6484;width:170;height:2" coordorigin="6863,6484" coordsize="170,0" path="m6863,6484l7033,6484e" filled="f" stroked="t" strokeweight=".472006pt" strokecolor="#444444">
                <v:path arrowok="t"/>
              </v:shape>
            </v:group>
            <v:group style="position:absolute;left:6976;top:6486;width:481;height:2" coordorigin="6976,6486" coordsize="481,2">
              <v:shape style="position:absolute;left:6976;top:6486;width:481;height:2" coordorigin="6976,6486" coordsize="481,0" path="m6976,6486l7458,6486e" filled="f" stroked="t" strokeweight=".70801pt" strokecolor="#5B5B5B">
                <v:path arrowok="t"/>
              </v:shape>
            </v:group>
            <v:group style="position:absolute;left:7401;top:6484;width:430;height:2" coordorigin="7401,6484" coordsize="430,2">
              <v:shape style="position:absolute;left:7401;top:6484;width:430;height:2" coordorigin="7401,6484" coordsize="430,0" path="m7401,6484l7831,6484e" filled="f" stroked="t" strokeweight=".472006pt" strokecolor="#444444">
                <v:path arrowok="t"/>
              </v:shape>
            </v:group>
            <v:group style="position:absolute;left:7798;top:6289;width:2;height:433" coordorigin="7798,6289" coordsize="2,433">
              <v:shape style="position:absolute;left:7798;top:6289;width:2;height:433" coordorigin="7798,6289" coordsize="0,433" path="m7798,6722l7798,6289e" filled="f" stroked="t" strokeweight=".236003pt" strokecolor="#3B3B3B">
                <v:path arrowok="t"/>
              </v:shape>
            </v:group>
            <v:group style="position:absolute;left:7769;top:6484;width:1496;height:2" coordorigin="7769,6484" coordsize="1496,2">
              <v:shape style="position:absolute;left:7769;top:6484;width:1496;height:2" coordorigin="7769,6484" coordsize="1496,0" path="m7769,6484l9265,6484e" filled="f" stroked="t" strokeweight=".70801pt" strokecolor="#5B5B5B">
                <v:path arrowok="t"/>
              </v:shape>
            </v:group>
            <v:group style="position:absolute;left:9209;top:6484;width:212;height:2" coordorigin="9209,6484" coordsize="212,2">
              <v:shape style="position:absolute;left:9209;top:6484;width:212;height:2" coordorigin="9209,6484" coordsize="212,0" path="m9209,6484l9421,6484e" filled="f" stroked="t" strokeweight=".472006pt" strokecolor="#383838">
                <v:path arrowok="t"/>
              </v:shape>
            </v:group>
            <v:group style="position:absolute;left:9365;top:6484;width:727;height:2" coordorigin="9365,6484" coordsize="727,2">
              <v:shape style="position:absolute;left:9365;top:6484;width:727;height:2" coordorigin="9365,6484" coordsize="727,0" path="m9365,6484l10091,6484e" filled="f" stroked="t" strokeweight=".70801pt" strokecolor="#575757">
                <v:path arrowok="t"/>
              </v:shape>
            </v:group>
            <v:group style="position:absolute;left:10035;top:6486;width:472;height:2" coordorigin="10035,6486" coordsize="472,2">
              <v:shape style="position:absolute;left:10035;top:6486;width:472;height:2" coordorigin="10035,6486" coordsize="472,0" path="m10035,6486l10507,6486e" filled="f" stroked="t" strokeweight=".472006pt" strokecolor="#444444">
                <v:path arrowok="t"/>
              </v:shape>
            </v:group>
            <v:group style="position:absolute;left:10450;top:6486;width:1090;height:2" coordorigin="10450,6486" coordsize="1090,2">
              <v:shape style="position:absolute;left:10450;top:6486;width:1090;height:2" coordorigin="10450,6486" coordsize="1090,0" path="m10450,6486l11541,6486e" filled="f" stroked="t" strokeweight=".70801pt" strokecolor="#606060">
                <v:path arrowok="t"/>
              </v:shape>
            </v:group>
            <v:group style="position:absolute;left:2299;top:6484;width:2;height:257" coordorigin="2299,6484" coordsize="2,257">
              <v:shape style="position:absolute;left:2299;top:6484;width:2;height:257" coordorigin="2299,6484" coordsize="0,257" path="m2299,6741l2299,6484e" filled="f" stroked="t" strokeweight=".472006pt" strokecolor="#2B2B2B">
                <v:path arrowok="t"/>
              </v:shape>
            </v:group>
            <v:group style="position:absolute;left:2289;top:6724;width:9256;height:2" coordorigin="2289,6724" coordsize="9256,2">
              <v:shape style="position:absolute;left:2289;top:6724;width:9256;height:2" coordorigin="2289,6724" coordsize="9256,0" path="m2289,6724l11545,6724e" filled="f" stroked="t" strokeweight=".70801pt" strokecolor="#575757">
                <v:path arrowok="t"/>
              </v:shape>
            </v:group>
            <v:group style="position:absolute;left:401;top:6962;width:227;height:2" coordorigin="401,6962" coordsize="227,2">
              <v:shape style="position:absolute;left:401;top:6962;width:227;height:2" coordorigin="401,6962" coordsize="227,0" path="m401,6962l628,6962e" filled="f" stroked="t" strokeweight=".70801pt" strokecolor="#3B3B3B">
                <v:path arrowok="t"/>
              </v:shape>
            </v:group>
            <v:group style="position:absolute;left:406;top:6684;width:2;height:309" coordorigin="406,6684" coordsize="2,309">
              <v:shape style="position:absolute;left:406;top:6684;width:2;height:309" coordorigin="406,6684" coordsize="0,309" path="m406,6993l406,6684e" filled="f" stroked="t" strokeweight=".472006pt" strokecolor="#2F2F2F">
                <v:path arrowok="t"/>
              </v:shape>
            </v:group>
            <v:group style="position:absolute;left:529;top:6962;width:11012;height:2" coordorigin="529,6962" coordsize="11012,2">
              <v:shape style="position:absolute;left:529;top:6962;width:11012;height:2" coordorigin="529,6962" coordsize="11012,0" path="m529,6962l11541,6962e" filled="f" stroked="t" strokeweight=".70801pt" strokecolor="#575757">
                <v:path arrowok="t"/>
              </v:shape>
            </v:group>
            <v:group style="position:absolute;left:2299;top:6684;width:2;height:547" coordorigin="2299,6684" coordsize="2,547">
              <v:shape style="position:absolute;left:2299;top:6684;width:2;height:547" coordorigin="2299,6684" coordsize="0,547" path="m2299,7231l2299,6684e" filled="f" stroked="t" strokeweight=".70801pt" strokecolor="#4F4F4F">
                <v:path arrowok="t"/>
              </v:shape>
            </v:group>
            <v:group style="position:absolute;left:11536;top:6922;width:2;height:309" coordorigin="11536,6922" coordsize="2,309">
              <v:shape style="position:absolute;left:11536;top:6922;width:2;height:309" coordorigin="11536,6922" coordsize="0,309" path="m11536,7231l11536,6922e" filled="f" stroked="t" strokeweight=".472006pt" strokecolor="#484848">
                <v:path arrowok="t"/>
              </v:shape>
            </v:group>
            <v:group style="position:absolute;left:411;top:7174;width:2;height:305" coordorigin="411,7174" coordsize="2,305">
              <v:shape style="position:absolute;left:411;top:7174;width:2;height:305" coordorigin="411,7174" coordsize="0,305" path="m411,7479l411,7174e" filled="f" stroked="t" strokeweight=".472006pt" strokecolor="#4B4B4B">
                <v:path arrowok="t"/>
              </v:shape>
            </v:group>
            <v:group style="position:absolute;left:2299;top:7174;width:2;height:305" coordorigin="2299,7174" coordsize="2,305">
              <v:shape style="position:absolute;left:2299;top:7174;width:2;height:305" coordorigin="2299,7174" coordsize="0,305" path="m2299,7479l2299,7174e" filled="f" stroked="t" strokeweight=".472006pt" strokecolor="#2B2B2B">
                <v:path arrowok="t"/>
              </v:shape>
            </v:group>
            <v:group style="position:absolute;left:406;top:7434;width:11139;height:2" coordorigin="406,7434" coordsize="11139,2">
              <v:shape style="position:absolute;left:406;top:7434;width:11139;height:2" coordorigin="406,7434" coordsize="11139,0" path="m406,7434l11545,7434e" filled="f" stroked="t" strokeweight=".70801pt" strokecolor="#575757">
                <v:path arrowok="t"/>
              </v:shape>
            </v:group>
            <v:group style="position:absolute;left:11541;top:3009;width:2;height:11330" coordorigin="11541,3009" coordsize="2,11330">
              <v:shape style="position:absolute;left:11541;top:3009;width:2;height:11330" coordorigin="11541,3009" coordsize="0,11330" path="m11541,14339l11541,3009e" filled="f" stroked="t" strokeweight=".70801pt" strokecolor="#646464">
                <v:path arrowok="t"/>
              </v:shape>
            </v:group>
            <v:group style="position:absolute;left:2301;top:7408;width:2;height:605" coordorigin="2301,7408" coordsize="2,605">
              <v:shape style="position:absolute;left:2301;top:7408;width:2;height:605" coordorigin="2301,7408" coordsize="0,605" path="m2301,8012l2301,7408e" filled="f" stroked="t" strokeweight=".944013pt" strokecolor="#545454">
                <v:path arrowok="t"/>
              </v:shape>
            </v:group>
            <v:group style="position:absolute;left:4914;top:7674;width:4352;height:2" coordorigin="4914,7674" coordsize="4352,2">
              <v:shape style="position:absolute;left:4914;top:7674;width:4352;height:2" coordorigin="4914,7674" coordsize="4352,0" path="m4914,7674l9265,7674e" filled="f" stroked="t" strokeweight=".70801pt" strokecolor="#575757">
                <v:path arrowok="t"/>
              </v:shape>
            </v:group>
            <v:group style="position:absolute;left:9209;top:7674;width:212;height:2" coordorigin="9209,7674" coordsize="212,2">
              <v:shape style="position:absolute;left:9209;top:7674;width:212;height:2" coordorigin="9209,7674" coordsize="212,0" path="m9209,7674l9421,7674e" filled="f" stroked="t" strokeweight=".472006pt" strokecolor="#343434">
                <v:path arrowok="t"/>
              </v:shape>
            </v:group>
            <v:group style="position:absolute;left:9365;top:7674;width:2181;height:2" coordorigin="9365,7674" coordsize="2181,2">
              <v:shape style="position:absolute;left:9365;top:7674;width:2181;height:2" coordorigin="9365,7674" coordsize="2181,0" path="m9365,7674l11545,7674e" filled="f" stroked="t" strokeweight=".70801pt" strokecolor="#676767">
                <v:path arrowok="t"/>
              </v:shape>
            </v:group>
            <v:group style="position:absolute;left:4914;top:7917;width:6627;height:2" coordorigin="4914,7917" coordsize="6627,2">
              <v:shape style="position:absolute;left:4914;top:7917;width:6627;height:2" coordorigin="4914,7917" coordsize="6627,0" path="m4914,7917l11541,7917e" filled="f" stroked="t" strokeweight=".70801pt" strokecolor="#575757">
                <v:path arrowok="t"/>
              </v:shape>
            </v:group>
            <v:group style="position:absolute;left:8501;top:7669;width:2;height:352" coordorigin="8501,7669" coordsize="2,352">
              <v:shape style="position:absolute;left:8501;top:7669;width:2;height:352" coordorigin="8501,7669" coordsize="0,352" path="m8501,8022l8501,7669e" filled="f" stroked="t" strokeweight=".944013pt" strokecolor="#646464">
                <v:path arrowok="t"/>
              </v:shape>
            </v:group>
            <v:group style="position:absolute;left:10073;top:7669;width:2;height:276" coordorigin="10073,7669" coordsize="2,276">
              <v:shape style="position:absolute;left:10073;top:7669;width:2;height:276" coordorigin="10073,7669" coordsize="0,276" path="m10073,7945l10073,7669e" filled="f" stroked="t" strokeweight=".472006pt" strokecolor="#444444">
                <v:path arrowok="t"/>
              </v:shape>
            </v:group>
            <v:group style="position:absolute;left:11536;top:7631;width:2;height:314" coordorigin="11536,7631" coordsize="2,314">
              <v:shape style="position:absolute;left:11536;top:7631;width:2;height:314" coordorigin="11536,7631" coordsize="0,314" path="m11536,7945l11536,7631e" filled="f" stroked="t" strokeweight=".472006pt" strokecolor="#4B4B4B">
                <v:path arrowok="t"/>
              </v:shape>
            </v:group>
            <v:group style="position:absolute;left:401;top:8388;width:227;height:2" coordorigin="401,8388" coordsize="227,2">
              <v:shape style="position:absolute;left:401;top:8388;width:227;height:2" coordorigin="401,8388" coordsize="227,0" path="m401,8388l628,8388e" filled="f" stroked="t" strokeweight=".472006pt" strokecolor="#3F3F3F">
                <v:path arrowok="t"/>
              </v:shape>
            </v:group>
            <v:group style="position:absolute;left:571;top:8388;width:2974;height:2" coordorigin="571,8388" coordsize="2974,2">
              <v:shape style="position:absolute;left:571;top:8388;width:2974;height:2" coordorigin="571,8388" coordsize="2974,0" path="m571,8388l3545,8388e" filled="f" stroked="t" strokeweight=".70801pt" strokecolor="#545454">
                <v:path arrowok="t"/>
              </v:shape>
            </v:group>
            <v:group style="position:absolute;left:2301;top:7879;width:2;height:533" coordorigin="2301,7879" coordsize="2,533">
              <v:shape style="position:absolute;left:2301;top:7879;width:2;height:533" coordorigin="2301,7879" coordsize="0,533" path="m2301,8412l2301,7879e" filled="f" stroked="t" strokeweight=".472006pt" strokecolor="#3B3B3B">
                <v:path arrowok="t"/>
              </v:shape>
            </v:group>
            <v:group style="position:absolute;left:3488;top:8388;width:359;height:2" coordorigin="3488,8388" coordsize="359,2">
              <v:shape style="position:absolute;left:3488;top:8388;width:359;height:2" coordorigin="3488,8388" coordsize="359,0" path="m3488,8388l3847,8388e" filled="f" stroked="t" strokeweight=".472006pt" strokecolor="#2F2F2F">
                <v:path arrowok="t"/>
              </v:shape>
            </v:group>
            <v:group style="position:absolute;left:4918;top:7427;width:2;height:971" coordorigin="4918,7427" coordsize="2,971">
              <v:shape style="position:absolute;left:4918;top:7427;width:2;height:971" coordorigin="4918,7427" coordsize="0,971" path="m4918,8398l4918,7427e" filled="f" stroked="t" strokeweight=".944013pt" strokecolor="#545454">
                <v:path arrowok="t"/>
              </v:shape>
            </v:group>
            <v:group style="position:absolute;left:6901;top:7669;width:2;height:724" coordorigin="6901,7669" coordsize="2,724">
              <v:shape style="position:absolute;left:6901;top:7669;width:2;height:724" coordorigin="6901,7669" coordsize="0,724" path="m6901,8393l6901,7669e" filled="f" stroked="t" strokeweight=".70801pt" strokecolor="#575757">
                <v:path arrowok="t"/>
              </v:shape>
            </v:group>
            <v:group style="position:absolute;left:3790;top:8386;width:7755;height:2" coordorigin="3790,8386" coordsize="7755,2">
              <v:shape style="position:absolute;left:3790;top:8386;width:7755;height:2" coordorigin="3790,8386" coordsize="7755,0" path="m3790,8386l11545,8386e" filled="f" stroked="t" strokeweight=".70801pt" strokecolor="#545454">
                <v:path arrowok="t"/>
              </v:shape>
            </v:group>
            <v:group style="position:absolute;left:8501;top:7874;width:2;height:519" coordorigin="8501,7874" coordsize="2,519">
              <v:shape style="position:absolute;left:8501;top:7874;width:2;height:519" coordorigin="8501,7874" coordsize="0,519" path="m8501,8393l8501,7874e" filled="f" stroked="t" strokeweight=".472006pt" strokecolor="#4B4B4B">
                <v:path arrowok="t"/>
              </v:shape>
            </v:group>
            <v:group style="position:absolute;left:10073;top:7874;width:2;height:519" coordorigin="10073,7874" coordsize="2,519">
              <v:shape style="position:absolute;left:10073;top:7874;width:2;height:519" coordorigin="10073,7874" coordsize="0,519" path="m10073,8393l10073,7874e" filled="f" stroked="t" strokeweight=".70801pt" strokecolor="#646464">
                <v:path arrowok="t"/>
              </v:shape>
            </v:group>
            <v:group style="position:absolute;left:406;top:8317;width:2;height:343" coordorigin="406,8317" coordsize="2,343">
              <v:shape style="position:absolute;left:406;top:8317;width:2;height:343" coordorigin="406,8317" coordsize="0,343" path="m406,8660l406,8317e" filled="f" stroked="t" strokeweight=".472006pt" strokecolor="#383838">
                <v:path arrowok="t"/>
              </v:shape>
            </v:group>
            <v:group style="position:absolute;left:2299;top:8322;width:2;height:581" coordorigin="2299,8322" coordsize="2,581">
              <v:shape style="position:absolute;left:2299;top:8322;width:2;height:581" coordorigin="2299,8322" coordsize="0,581" path="m2299,8902l2299,8322e" filled="f" stroked="t" strokeweight=".944013pt" strokecolor="#4F4F4F">
                <v:path arrowok="t"/>
              </v:shape>
            </v:group>
            <v:group style="position:absolute;left:11536;top:8602;width:2;height:300" coordorigin="11536,8602" coordsize="2,300">
              <v:shape style="position:absolute;left:11536;top:8602;width:2;height:300" coordorigin="11536,8602" coordsize="0,300" path="m11536,8902l11536,8602e" filled="f" stroked="t" strokeweight=".472006pt" strokecolor="#484848">
                <v:path arrowok="t"/>
              </v:shape>
            </v:group>
            <v:group style="position:absolute;left:2301;top:8845;width:2;height:267" coordorigin="2301,8845" coordsize="2,267">
              <v:shape style="position:absolute;left:2301;top:8845;width:2;height:267" coordorigin="2301,8845" coordsize="0,267" path="m2301,9112l2301,8845e" filled="f" stroked="t" strokeweight=".472006pt" strokecolor="#383838">
                <v:path arrowok="t"/>
              </v:shape>
            </v:group>
            <v:group style="position:absolute;left:396;top:9083;width:11149;height:2" coordorigin="396,9083" coordsize="11149,2">
              <v:shape style="position:absolute;left:396;top:9083;width:11149;height:2" coordorigin="396,9083" coordsize="11149,0" path="m396,9083l11545,9083e" filled="f" stroked="t" strokeweight=".70801pt" strokecolor="#545454">
                <v:path arrowok="t"/>
              </v:shape>
            </v:group>
            <v:group style="position:absolute;left:2301;top:9021;width:2;height:1957" coordorigin="2301,9021" coordsize="2,1957">
              <v:shape style="position:absolute;left:2301;top:9021;width:2;height:1957" coordorigin="2301,9021" coordsize="0,1957" path="m2301,10978l2301,9021e" filled="f" stroked="t" strokeweight=".70801pt" strokecolor="#4B4B4B">
                <v:path arrowok="t"/>
              </v:shape>
            </v:group>
            <v:group style="position:absolute;left:401;top:10247;width:227;height:2" coordorigin="401,10247" coordsize="227,2">
              <v:shape style="position:absolute;left:401;top:10247;width:227;height:2" coordorigin="401,10247" coordsize="227,0" path="m401,10247l628,10247e" filled="f" stroked="t" strokeweight=".472006pt" strokecolor="#444444">
                <v:path arrowok="t"/>
              </v:shape>
            </v:group>
            <v:group style="position:absolute;left:571;top:10245;width:10974;height:2" coordorigin="571,10245" coordsize="10974,2">
              <v:shape style="position:absolute;left:571;top:10245;width:10974;height:2" coordorigin="571,10245" coordsize="10974,0" path="m571,10245l11545,10245e" filled="f" stroked="t" strokeweight=".70801pt" strokecolor="#575757">
                <v:path arrowok="t"/>
              </v:shape>
            </v:group>
            <v:group style="position:absolute;left:406;top:10485;width:6514;height:2" coordorigin="406,10485" coordsize="6514,2">
              <v:shape style="position:absolute;left:406;top:10485;width:6514;height:2" coordorigin="406,10485" coordsize="6514,0" path="m406,10485l6920,10485e" filled="f" stroked="t" strokeweight=".70801pt" strokecolor="#4F4F4F">
                <v:path arrowok="t"/>
              </v:shape>
            </v:group>
            <v:group style="position:absolute;left:6863;top:10483;width:170;height:2" coordorigin="6863,10483" coordsize="170,2">
              <v:shape style="position:absolute;left:6863;top:10483;width:170;height:2" coordorigin="6863,10483" coordsize="170,0" path="m6863,10483l7033,10483e" filled="f" stroked="t" strokeweight=".472006pt" strokecolor="#2F2F2F">
                <v:path arrowok="t"/>
              </v:shape>
            </v:group>
            <v:group style="position:absolute;left:6976;top:10483;width:2289;height:2" coordorigin="6976,10483" coordsize="2289,2">
              <v:shape style="position:absolute;left:6976;top:10483;width:2289;height:2" coordorigin="6976,10483" coordsize="2289,0" path="m6976,10483l9265,10483e" filled="f" stroked="t" strokeweight=".70801pt" strokecolor="#545454">
                <v:path arrowok="t"/>
              </v:shape>
            </v:group>
            <v:group style="position:absolute;left:9209;top:10483;width:212;height:2" coordorigin="9209,10483" coordsize="212,2">
              <v:shape style="position:absolute;left:9209;top:10483;width:212;height:2" coordorigin="9209,10483" coordsize="212,0" path="m9209,10483l9421,10483e" filled="f" stroked="t" strokeweight=".472006pt" strokecolor="#282828">
                <v:path arrowok="t"/>
              </v:shape>
            </v:group>
            <v:group style="position:absolute;left:9365;top:10483;width:2185;height:2" coordorigin="9365,10483" coordsize="2185,2">
              <v:shape style="position:absolute;left:9365;top:10483;width:2185;height:2" coordorigin="9365,10483" coordsize="2185,0" path="m9365,10483l11550,10483e" filled="f" stroked="t" strokeweight=".70801pt" strokecolor="#606060">
                <v:path arrowok="t"/>
              </v:shape>
            </v:group>
            <v:group style="position:absolute;left:406;top:10726;width:1916;height:2" coordorigin="406,10726" coordsize="1916,2">
              <v:shape style="position:absolute;left:406;top:10726;width:1916;height:2" coordorigin="406,10726" coordsize="1916,0" path="m406,10726l2322,10726e" filled="f" stroked="t" strokeweight=".70801pt" strokecolor="#575757">
                <v:path arrowok="t"/>
              </v:shape>
            </v:group>
            <v:group style="position:absolute;left:411;top:10454;width:2;height:328" coordorigin="411,10454" coordsize="2,328">
              <v:shape style="position:absolute;left:411;top:10454;width:2;height:328" coordorigin="411,10454" coordsize="0,328" path="m411,10783l411,10454e" filled="f" stroked="t" strokeweight=".472006pt" strokecolor="#383838">
                <v:path arrowok="t"/>
              </v:shape>
            </v:group>
            <v:group style="position:absolute;left:2251;top:10726;width:656;height:2" coordorigin="2251,10726" coordsize="656,2">
              <v:shape style="position:absolute;left:2251;top:10726;width:656;height:2" coordorigin="2251,10726" coordsize="656,0" path="m2251,10726l2908,10726e" filled="f" stroked="t" strokeweight=".70801pt" strokecolor="#3F3F3F">
                <v:path arrowok="t"/>
              </v:shape>
            </v:group>
            <v:group style="position:absolute;left:2851;top:10728;width:330;height:2" coordorigin="2851,10728" coordsize="330,2">
              <v:shape style="position:absolute;left:2851;top:10728;width:330;height:2" coordorigin="2851,10728" coordsize="330,0" path="m2851,10728l3181,10728e" filled="f" stroked="t" strokeweight=".944013pt" strokecolor="#606060">
                <v:path arrowok="t"/>
              </v:shape>
            </v:group>
            <v:group style="position:absolute;left:3125;top:10726;width:208;height:2" coordorigin="3125,10726" coordsize="208,2">
              <v:shape style="position:absolute;left:3125;top:10726;width:208;height:2" coordorigin="3125,10726" coordsize="208,0" path="m3125,10726l3332,10726e" filled="f" stroked="t" strokeweight=".472006pt" strokecolor="#343434">
                <v:path arrowok="t"/>
              </v:shape>
            </v:group>
            <v:group style="position:absolute;left:3276;top:10723;width:8270;height:2" coordorigin="3276,10723" coordsize="8270,2">
              <v:shape style="position:absolute;left:3276;top:10723;width:8270;height:2" coordorigin="3276,10723" coordsize="8270,0" path="m3276,10723l11545,10723e" filled="f" stroked="t" strokeweight=".70801pt" strokecolor="#575757">
                <v:path arrowok="t"/>
              </v:shape>
            </v:group>
            <v:group style="position:absolute;left:411;top:10711;width:2;height:509" coordorigin="411,10711" coordsize="2,509">
              <v:shape style="position:absolute;left:411;top:10711;width:2;height:509" coordorigin="411,10711" coordsize="0,509" path="m411,11221l411,10711e" filled="f" stroked="t" strokeweight=".944013pt" strokecolor="#5B5B5B">
                <v:path arrowok="t"/>
              </v:shape>
            </v:group>
            <v:group style="position:absolute;left:396;top:11192;width:1926;height:2" coordorigin="396,11192" coordsize="1926,2">
              <v:shape style="position:absolute;left:396;top:11192;width:1926;height:2" coordorigin="396,11192" coordsize="1926,0" path="m396,11192l2322,11192e" filled="f" stroked="t" strokeweight=".70801pt" strokecolor="#545454">
                <v:path arrowok="t"/>
              </v:shape>
            </v:group>
            <v:group style="position:absolute;left:2303;top:10921;width:2;height:300" coordorigin="2303,10921" coordsize="2,300">
              <v:shape style="position:absolute;left:2303;top:10921;width:2;height:300" coordorigin="2303,10921" coordsize="0,300" path="m2303,11221l2303,10921e" filled="f" stroked="t" strokeweight=".472006pt" strokecolor="#2F2F2F">
                <v:path arrowok="t"/>
              </v:shape>
            </v:group>
            <v:group style="position:absolute;left:2251;top:11192;width:930;height:2" coordorigin="2251,11192" coordsize="930,2">
              <v:shape style="position:absolute;left:2251;top:11192;width:930;height:2" coordorigin="2251,11192" coordsize="930,0" path="m2251,11192l3181,11192e" filled="f" stroked="t" strokeweight=".70801pt" strokecolor="#3F3F3F">
                <v:path arrowok="t"/>
              </v:shape>
            </v:group>
            <v:group style="position:absolute;left:3125;top:11192;width:208;height:2" coordorigin="3125,11192" coordsize="208,2">
              <v:shape style="position:absolute;left:3125;top:11192;width:208;height:2" coordorigin="3125,11192" coordsize="208,0" path="m3125,11192l3332,11192e" filled="f" stroked="t" strokeweight=".472006pt" strokecolor="#1F1F1F">
                <v:path arrowok="t"/>
              </v:shape>
            </v:group>
            <v:group style="position:absolute;left:3276;top:11190;width:7802;height:2" coordorigin="3276,11190" coordsize="7802,2">
              <v:shape style="position:absolute;left:3276;top:11190;width:7802;height:2" coordorigin="3276,11190" coordsize="7802,0" path="m3276,11190l11078,11190e" filled="f" stroked="t" strokeweight=".70801pt" strokecolor="#575757">
                <v:path arrowok="t"/>
              </v:shape>
            </v:group>
            <v:group style="position:absolute;left:10450;top:11192;width:1100;height:2" coordorigin="10450,11192" coordsize="1100,2">
              <v:shape style="position:absolute;left:10450;top:11192;width:1100;height:2" coordorigin="10450,11192" coordsize="1100,0" path="m10450,11192l11550,11192e" filled="f" stroked="t" strokeweight=".70801pt" strokecolor="#6B6B6B">
                <v:path arrowok="t"/>
              </v:shape>
            </v:group>
            <v:group style="position:absolute;left:411;top:11149;width:2;height:328" coordorigin="411,11149" coordsize="2,328">
              <v:shape style="position:absolute;left:411;top:11149;width:2;height:328" coordorigin="411,11149" coordsize="0,328" path="m411,11478l411,11149e" filled="f" stroked="t" strokeweight=".472006pt" strokecolor="#383838">
                <v:path arrowok="t"/>
              </v:shape>
            </v:group>
            <v:group style="position:absolute;left:2306;top:11149;width:2;height:1333" coordorigin="2306,11149" coordsize="2,1333">
              <v:shape style="position:absolute;left:2306;top:11149;width:2;height:1333" coordorigin="2306,11149" coordsize="0,1333" path="m2306,12482l2306,11149e" filled="f" stroked="t" strokeweight=".70801pt" strokecolor="#545454">
                <v:path arrowok="t"/>
              </v:shape>
            </v:group>
            <v:group style="position:absolute;left:406;top:11433;width:11139;height:2" coordorigin="406,11433" coordsize="11139,2">
              <v:shape style="position:absolute;left:406;top:11433;width:11139;height:2" coordorigin="406,11433" coordsize="11139,0" path="m406,11433l11545,11433e" filled="f" stroked="t" strokeweight=".70801pt" strokecolor="#575757">
                <v:path arrowok="t"/>
              </v:shape>
            </v:group>
            <v:group style="position:absolute;left:401;top:11673;width:1477;height:2" coordorigin="401,11673" coordsize="1477,2">
              <v:shape style="position:absolute;left:401;top:11673;width:1477;height:2" coordorigin="401,11673" coordsize="1477,0" path="m401,11673l1879,11673e" filled="f" stroked="t" strokeweight=".70801pt" strokecolor="#5B5B5B">
                <v:path arrowok="t"/>
              </v:shape>
            </v:group>
            <v:group style="position:absolute;left:413;top:11406;width:2;height:4461" coordorigin="413,11406" coordsize="2,4461">
              <v:shape style="position:absolute;left:413;top:11406;width:2;height:4461" coordorigin="413,11406" coordsize="0,4461" path="m413,15867l413,11406e" filled="f" stroked="t" strokeweight=".70801pt" strokecolor="#575757">
                <v:path arrowok="t"/>
              </v:shape>
            </v:group>
            <v:group style="position:absolute;left:1036;top:11430;width:2;height:4437" coordorigin="1036,11430" coordsize="2,4437">
              <v:shape style="position:absolute;left:1036;top:11430;width:2;height:4437" coordorigin="1036,11430" coordsize="0,4437" path="m1036,15867l1036,11430e" filled="f" stroked="t" strokeweight=".70801pt" strokecolor="#545454">
                <v:path arrowok="t"/>
              </v:shape>
            </v:group>
            <v:group style="position:absolute;left:1626;top:11425;width:2;height:1052" coordorigin="1626,11425" coordsize="2,1052">
              <v:shape style="position:absolute;left:1626;top:11425;width:2;height:1052" coordorigin="1626,11425" coordsize="0,1052" path="m1626,12478l1626,11425e" filled="f" stroked="t" strokeweight=".70801pt" strokecolor="#4F4F4F">
                <v:path arrowok="t"/>
              </v:shape>
            </v:group>
            <v:group style="position:absolute;left:1581;top:11673;width:4116;height:2" coordorigin="1581,11673" coordsize="4116,2">
              <v:shape style="position:absolute;left:1581;top:11673;width:4116;height:2" coordorigin="1581,11673" coordsize="4116,0" path="m1581,11673l5697,11673e" filled="f" stroked="t" strokeweight=".472006pt" strokecolor="#4F4F4F">
                <v:path arrowok="t"/>
              </v:shape>
            </v:group>
            <v:group style="position:absolute;left:5640;top:11671;width:5914;height:2" coordorigin="5640,11671" coordsize="5914,2">
              <v:shape style="position:absolute;left:5640;top:11671;width:5914;height:2" coordorigin="5640,11671" coordsize="5914,0" path="m5640,11671l11555,11671e" filled="f" stroked="t" strokeweight=".70801pt" strokecolor="#5B5B5B">
                <v:path arrowok="t"/>
              </v:shape>
            </v:group>
            <v:group style="position:absolute;left:7441;top:11425;width:2;height:757" coordorigin="7441,11425" coordsize="2,757">
              <v:shape style="position:absolute;left:7441;top:11425;width:2;height:757" coordorigin="7441,11425" coordsize="0,757" path="m7441,12182l7441,11425e" filled="f" stroked="t" strokeweight=".70801pt" strokecolor="#545454">
                <v:path arrowok="t"/>
              </v:shape>
            </v:group>
            <v:group style="position:absolute;left:7444;top:12125;width:2;height:324" coordorigin="7444,12125" coordsize="2,324">
              <v:shape style="position:absolute;left:7444;top:12125;width:2;height:324" coordorigin="7444,12125" coordsize="0,324" path="m7444,12449l7444,12125e" filled="f" stroked="t" strokeweight=".472006pt" strokecolor="#2F2F2F">
                <v:path arrowok="t"/>
              </v:shape>
            </v:group>
            <v:group style="position:absolute;left:1626;top:12392;width:2;height:195" coordorigin="1626,12392" coordsize="2,195">
              <v:shape style="position:absolute;left:1626;top:12392;width:2;height:195" coordorigin="1626,12392" coordsize="0,195" path="m1626,12587l1626,12392e" filled="f" stroked="t" strokeweight=".472006pt" strokecolor="#383838">
                <v:path arrowok="t"/>
              </v:shape>
            </v:group>
            <v:group style="position:absolute;left:2306;top:12392;width:2;height:195" coordorigin="2306,12392" coordsize="2,195">
              <v:shape style="position:absolute;left:2306;top:12392;width:2;height:195" coordorigin="2306,12392" coordsize="0,195" path="m2306,12587l2306,12392e" filled="f" stroked="t" strokeweight=".472006pt" strokecolor="#383838">
                <v:path arrowok="t"/>
              </v:shape>
            </v:group>
            <v:group style="position:absolute;left:7444;top:12392;width:2;height:543" coordorigin="7444,12392" coordsize="2,543">
              <v:shape style="position:absolute;left:7444;top:12392;width:2;height:543" coordorigin="7444,12392" coordsize="0,543" path="m7444,12935l7444,12392e" filled="f" stroked="t" strokeweight=".944013pt" strokecolor="#575757">
                <v:path arrowok="t"/>
              </v:shape>
            </v:group>
            <v:group style="position:absolute;left:1624;top:12530;width:2;height:143" coordorigin="1624,12530" coordsize="2,143">
              <v:shape style="position:absolute;left:1624;top:12530;width:2;height:143" coordorigin="1624,12530" coordsize="0,143" path="m1624,12673l1624,12530e" filled="f" stroked="t" strokeweight=".472006pt" strokecolor="#1C1C1C">
                <v:path arrowok="t"/>
              </v:shape>
            </v:group>
            <v:group style="position:absolute;left:2303;top:12530;width:2;height:143" coordorigin="2303,12530" coordsize="2,143">
              <v:shape style="position:absolute;left:2303;top:12530;width:2;height:143" coordorigin="2303,12530" coordsize="0,143" path="m2303,12673l2303,12530e" filled="f" stroked="t" strokeweight=".472006pt" strokecolor="#0F0F0F">
                <v:path arrowok="t"/>
              </v:shape>
            </v:group>
            <v:group style="position:absolute;left:2308;top:12616;width:2;height:148" coordorigin="2308,12616" coordsize="2,148">
              <v:shape style="position:absolute;left:2308;top:12616;width:2;height:148" coordorigin="2308,12616" coordsize="0,148" path="m2308,12763l2308,12616e" filled="f" stroked="t" strokeweight=".70801pt" strokecolor="#444444">
                <v:path arrowok="t"/>
              </v:shape>
            </v:group>
            <v:group style="position:absolute;left:1626;top:12616;width:2;height:609" coordorigin="1626,12616" coordsize="2,609">
              <v:shape style="position:absolute;left:1626;top:12616;width:2;height:609" coordorigin="1626,12616" coordsize="0,609" path="m1626,13225l1626,12616e" filled="f" stroked="t" strokeweight=".944013pt" strokecolor="#545454">
                <v:path arrowok="t"/>
              </v:shape>
            </v:group>
            <v:group style="position:absolute;left:2306;top:12673;width:2;height:552" coordorigin="2306,12673" coordsize="2,552">
              <v:shape style="position:absolute;left:2306;top:12673;width:2;height:552" coordorigin="2306,12673" coordsize="0,552" path="m2306,13225l2306,12673e" filled="f" stroked="t" strokeweight=".944013pt" strokecolor="#575757">
                <v:path arrowok="t"/>
              </v:shape>
            </v:group>
            <v:group style="position:absolute;left:411;top:12877;width:2;height:190" coordorigin="411,12877" coordsize="2,190">
              <v:shape style="position:absolute;left:411;top:12877;width:2;height:190" coordorigin="411,12877" coordsize="0,190" path="m411,13068l411,12877e" filled="f" stroked="t" strokeweight=".472006pt" strokecolor="#1F1F1F">
                <v:path arrowok="t"/>
              </v:shape>
            </v:group>
            <v:group style="position:absolute;left:1034;top:12877;width:2;height:190" coordorigin="1034,12877" coordsize="2,190">
              <v:shape style="position:absolute;left:1034;top:12877;width:2;height:190" coordorigin="1034,12877" coordsize="0,190" path="m1034,13068l1034,12877e" filled="f" stroked="t" strokeweight=".472006pt" strokecolor="#2F2F2F">
                <v:path arrowok="t"/>
              </v:shape>
            </v:group>
            <v:group style="position:absolute;left:7444;top:12877;width:2;height:348" coordorigin="7444,12877" coordsize="2,348">
              <v:shape style="position:absolute;left:7444;top:12877;width:2;height:348" coordorigin="7444,12877" coordsize="0,348" path="m7444,13225l7444,12877e" filled="f" stroked="t" strokeweight=".472006pt" strokecolor="#383838">
                <v:path arrowok="t"/>
              </v:shape>
            </v:group>
            <v:group style="position:absolute;left:10450;top:13025;width:2;height:276" coordorigin="10450,13025" coordsize="2,276">
              <v:shape style="position:absolute;left:10450;top:13025;width:2;height:276" coordorigin="10450,13025" coordsize="0,276" path="m10450,13301l10450,13025e" filled="f" stroked="t" strokeweight="1.180016pt" strokecolor="#444444">
                <v:path arrowok="t"/>
              </v:shape>
            </v:group>
            <v:group style="position:absolute;left:1624;top:13168;width:2;height:200" coordorigin="1624,13168" coordsize="2,200">
              <v:shape style="position:absolute;left:1624;top:13168;width:2;height:200" coordorigin="1624,13168" coordsize="0,200" path="m1624,13368l1624,13168e" filled="f" stroked="t" strokeweight=".472006pt" strokecolor="#3F3F3F">
                <v:path arrowok="t"/>
              </v:shape>
            </v:group>
            <v:group style="position:absolute;left:2303;top:13168;width:2;height:281" coordorigin="2303,13168" coordsize="2,281">
              <v:shape style="position:absolute;left:2303;top:13168;width:2;height:281" coordorigin="2303,13168" coordsize="0,281" path="m2303,13449l2303,13168e" filled="f" stroked="t" strokeweight=".472006pt" strokecolor="#3B3B3B">
                <v:path arrowok="t"/>
              </v:shape>
            </v:group>
            <v:group style="position:absolute;left:7446;top:13168;width:2;height:1071" coordorigin="7446,13168" coordsize="2,1071">
              <v:shape style="position:absolute;left:7446;top:13168;width:2;height:1071" coordorigin="7446,13168" coordsize="0,1071" path="m7446,14239l7446,13168e" filled="f" stroked="t" strokeweight=".70801pt" strokecolor="#545454">
                <v:path arrowok="t"/>
              </v:shape>
            </v:group>
            <v:group style="position:absolute;left:1624;top:13311;width:2;height:138" coordorigin="1624,13311" coordsize="2,138">
              <v:shape style="position:absolute;left:1624;top:13311;width:2;height:138" coordorigin="1624,13311" coordsize="0,138" path="m1624,13449l1624,13311e" filled="f" stroked="t" strokeweight=".472006pt" strokecolor="#2B2B2B">
                <v:path arrowok="t"/>
              </v:shape>
            </v:group>
            <v:group style="position:absolute;left:1626;top:13392;width:2;height:519" coordorigin="1626,13392" coordsize="2,519">
              <v:shape style="position:absolute;left:1626;top:13392;width:2;height:519" coordorigin="1626,13392" coordsize="0,519" path="m1626,13911l1626,13392e" filled="f" stroked="t" strokeweight=".70801pt" strokecolor="#4F4F4F">
                <v:path arrowok="t"/>
              </v:shape>
            </v:group>
            <v:group style="position:absolute;left:2306;top:13392;width:2;height:519" coordorigin="2306,13392" coordsize="2,519">
              <v:shape style="position:absolute;left:2306;top:13392;width:2;height:519" coordorigin="2306,13392" coordsize="0,519" path="m2306,13911l2306,13392e" filled="f" stroked="t" strokeweight=".944013pt" strokecolor="#575757">
                <v:path arrowok="t"/>
              </v:shape>
            </v:group>
            <v:group style="position:absolute;left:1628;top:13853;width:2;height:157" coordorigin="1628,13853" coordsize="2,157">
              <v:shape style="position:absolute;left:1628;top:13853;width:2;height:157" coordorigin="1628,13853" coordsize="0,157" path="m1628,14011l1628,13853e" filled="f" stroked="t" strokeweight=".472006pt" strokecolor="#2F2F2F">
                <v:path arrowok="t"/>
              </v:shape>
            </v:group>
            <v:group style="position:absolute;left:2308;top:13853;width:2;height:157" coordorigin="2308,13853" coordsize="2,157">
              <v:shape style="position:absolute;left:2308;top:13853;width:2;height:157" coordorigin="2308,13853" coordsize="0,157" path="m2308,14011l2308,13853e" filled="f" stroked="t" strokeweight=".472006pt" strokecolor="#2F2F2F">
                <v:path arrowok="t"/>
              </v:shape>
            </v:group>
            <v:group style="position:absolute;left:1628;top:13953;width:2;height:490" coordorigin="1628,13953" coordsize="2,490">
              <v:shape style="position:absolute;left:1628;top:13953;width:2;height:490" coordorigin="1628,13953" coordsize="0,490" path="m1628,14444l1628,13953e" filled="f" stroked="t" strokeweight=".70801pt" strokecolor="#4F4F4F">
                <v:path arrowok="t"/>
              </v:shape>
            </v:group>
            <v:group style="position:absolute;left:2308;top:13953;width:2;height:490" coordorigin="2308,13953" coordsize="2,490">
              <v:shape style="position:absolute;left:2308;top:13953;width:2;height:490" coordorigin="2308,13953" coordsize="0,490" path="m2308,14444l2308,13953e" filled="f" stroked="t" strokeweight=".944013pt" strokecolor="#4F4F4F">
                <v:path arrowok="t"/>
              </v:shape>
            </v:group>
            <v:group style="position:absolute;left:415;top:14182;width:2;height:262" coordorigin="415,14182" coordsize="2,262">
              <v:shape style="position:absolute;left:415;top:14182;width:2;height:262" coordorigin="415,14182" coordsize="0,262" path="m415,14444l415,14182e" filled="f" stroked="t" strokeweight=".472006pt" strokecolor="#3F3F3F">
                <v:path arrowok="t"/>
              </v:shape>
            </v:group>
            <v:group style="position:absolute;left:1038;top:14182;width:2;height:262" coordorigin="1038,14182" coordsize="2,262">
              <v:shape style="position:absolute;left:1038;top:14182;width:2;height:262" coordorigin="1038,14182" coordsize="0,262" path="m1038,14444l1038,14182e" filled="f" stroked="t" strokeweight=".472006pt" strokecolor="#2F2F2F">
                <v:path arrowok="t"/>
              </v:shape>
            </v:group>
            <v:group style="position:absolute;left:7448;top:13939;width:2;height:1024" coordorigin="7448,13939" coordsize="2,1024">
              <v:shape style="position:absolute;left:7448;top:13939;width:2;height:1024" coordorigin="7448,13939" coordsize="0,1024" path="m7448,14963l7448,13939e" filled="f" stroked="t" strokeweight=".472006pt" strokecolor="#575757">
                <v:path arrowok="t"/>
              </v:shape>
            </v:group>
            <v:group style="position:absolute;left:11543;top:13953;width:2;height:1081" coordorigin="11543,13953" coordsize="2,1081">
              <v:shape style="position:absolute;left:11543;top:13953;width:2;height:1081" coordorigin="11543,13953" coordsize="0,1081" path="m11543,15034l11543,13953e" filled="f" stroked="t" strokeweight=".70801pt" strokecolor="#6B6B6B">
                <v:path arrowok="t"/>
              </v:shape>
            </v:group>
            <v:group style="position:absolute;left:1628;top:14387;width:2;height:305" coordorigin="1628,14387" coordsize="2,305">
              <v:shape style="position:absolute;left:1628;top:14387;width:2;height:305" coordorigin="1628,14387" coordsize="0,305" path="m1628,14691l1628,14387e" filled="f" stroked="t" strokeweight=".472006pt" strokecolor="#2B2B2B">
                <v:path arrowok="t"/>
              </v:shape>
            </v:group>
            <v:group style="position:absolute;left:2308;top:14387;width:2;height:538" coordorigin="2308,14387" coordsize="2,538">
              <v:shape style="position:absolute;left:2308;top:14387;width:2;height:538" coordorigin="2308,14387" coordsize="0,538" path="m2308,14925l2308,14387e" filled="f" stroked="t" strokeweight=".472006pt" strokecolor="#383838">
                <v:path arrowok="t"/>
              </v:shape>
            </v:group>
            <v:group style="position:absolute;left:7448;top:14387;width:2;height:647" coordorigin="7448,14387" coordsize="2,647">
              <v:shape style="position:absolute;left:7448;top:14387;width:2;height:647" coordorigin="7448,14387" coordsize="0,647" path="m7448,15034l7448,14387e" filled="f" stroked="t" strokeweight=".944013pt" strokecolor="#606060">
                <v:path arrowok="t"/>
              </v:shape>
            </v:group>
            <v:group style="position:absolute;left:411;top:14896;width:297;height:2" coordorigin="411,14896" coordsize="297,2">
              <v:shape style="position:absolute;left:411;top:14896;width:297;height:2" coordorigin="411,14896" coordsize="297,0" path="m411,14896l708,14896e" filled="f" stroked="t" strokeweight=".944013pt" strokecolor="#747474">
                <v:path arrowok="t"/>
              </v:shape>
            </v:group>
            <v:group style="position:absolute;left:850;top:14896;width:217;height:2" coordorigin="850,14896" coordsize="217,2">
              <v:shape style="position:absolute;left:850;top:14896;width:217;height:2" coordorigin="850,14896" coordsize="217,0" path="m850,14896l1067,14896e" filled="f" stroked="t" strokeweight=".472006pt" strokecolor="#545454">
                <v:path arrowok="t"/>
              </v:shape>
            </v:group>
            <v:group style="position:absolute;left:571;top:14896;width:1742;height:2" coordorigin="571,14896" coordsize="1742,2">
              <v:shape style="position:absolute;left:571;top:14896;width:1742;height:2" coordorigin="571,14896" coordsize="1742,0" path="m571,14896l2313,14896e" filled="f" stroked="t" strokeweight=".70801pt" strokecolor="#606060">
                <v:path arrowok="t"/>
              </v:shape>
            </v:group>
            <v:group style="position:absolute;left:415;top:14853;width:2;height:409" coordorigin="415,14853" coordsize="2,409">
              <v:shape style="position:absolute;left:415;top:14853;width:2;height:409" coordorigin="415,14853" coordsize="0,409" path="m415,15263l415,14853e" filled="f" stroked="t" strokeweight=".472006pt" strokecolor="#3B3B3B">
                <v:path arrowok="t"/>
              </v:shape>
            </v:group>
            <v:group style="position:absolute;left:7448;top:14977;width:2;height:286" coordorigin="7448,14977" coordsize="2,286">
              <v:shape style="position:absolute;left:7448;top:14977;width:2;height:286" coordorigin="7448,14977" coordsize="0,286" path="m7448,15263l7448,14977e" filled="f" stroked="t" strokeweight=".472006pt" strokecolor="#343434">
                <v:path arrowok="t"/>
              </v:shape>
            </v:group>
            <v:group style="position:absolute;left:11545;top:14977;width:2;height:376" coordorigin="11545,14977" coordsize="2,376">
              <v:shape style="position:absolute;left:11545;top:14977;width:2;height:376" coordorigin="11545,14977" coordsize="0,376" path="m11545,15353l11545,14977e" filled="f" stroked="t" strokeweight=".472006pt" strokecolor="#4B4B4B">
                <v:path arrowok="t"/>
              </v:shape>
            </v:group>
            <v:group style="position:absolute;left:1628;top:14634;width:2;height:719" coordorigin="1628,14634" coordsize="2,719">
              <v:shape style="position:absolute;left:1628;top:14634;width:2;height:719" coordorigin="1628,14634" coordsize="0,719" path="m1628,15353l1628,14634e" filled="f" stroked="t" strokeweight=".944013pt" strokecolor="#5B5B5B">
                <v:path arrowok="t"/>
              </v:shape>
            </v:group>
            <v:group style="position:absolute;left:2306;top:14853;width:2;height:1009" coordorigin="2306,14853" coordsize="2,1009">
              <v:shape style="position:absolute;left:2306;top:14853;width:2;height:1009" coordorigin="2306,14853" coordsize="0,1009" path="m2306,15862l2306,14853e" filled="f" stroked="t" strokeweight=".70801pt" strokecolor="#575757">
                <v:path arrowok="t"/>
              </v:shape>
            </v:group>
            <v:group style="position:absolute;left:7451;top:15205;width:2;height:652" coordorigin="7451,15205" coordsize="2,652">
              <v:shape style="position:absolute;left:7451;top:15205;width:2;height:652" coordorigin="7451,15205" coordsize="0,652" path="m7451,15858l7451,15205e" filled="f" stroked="t" strokeweight=".70801pt" strokecolor="#5B5B5B">
                <v:path arrowok="t"/>
              </v:shape>
            </v:group>
            <v:group style="position:absolute;left:1034;top:15296;width:2;height:348" coordorigin="1034,15296" coordsize="2,348">
              <v:shape style="position:absolute;left:1034;top:15296;width:2;height:348" coordorigin="1034,15296" coordsize="0,348" path="m1034,15643l1034,15296e" filled="f" stroked="t" strokeweight=".70801pt" strokecolor="#3B3B3B">
                <v:path arrowok="t"/>
              </v:shape>
            </v:group>
            <v:group style="position:absolute;left:1628;top:15296;width:2;height:348" coordorigin="1628,15296" coordsize="2,348">
              <v:shape style="position:absolute;left:1628;top:15296;width:2;height:348" coordorigin="1628,15296" coordsize="0,348" path="m1628,15643l1628,15296e" filled="f" stroked="t" strokeweight=".472006pt" strokecolor="#2F2F2F">
                <v:path arrowok="t"/>
              </v:shape>
            </v:group>
            <v:group style="position:absolute;left:11545;top:15296;width:2;height:571" coordorigin="11545,15296" coordsize="2,571">
              <v:shape style="position:absolute;left:11545;top:15296;width:2;height:571" coordorigin="11545,15296" coordsize="0,571" path="m11545,15867l11545,15296e" filled="f" stroked="t" strokeweight=".944013pt" strokecolor="#6B6B6B">
                <v:path arrowok="t"/>
              </v:shape>
            </v:group>
            <v:group style="position:absolute;left:571;top:15858;width:335;height:2" coordorigin="571,15858" coordsize="335,2">
              <v:shape style="position:absolute;left:571;top:15858;width:335;height:2" coordorigin="571,15858" coordsize="335,0" path="m571,15858l906,15858e" filled="f" stroked="t" strokeweight=".472006pt" strokecolor="#5B5B5B">
                <v:path arrowok="t"/>
              </v:shape>
            </v:group>
            <v:group style="position:absolute;left:1034;top:15548;width:2;height:319" coordorigin="1034,15548" coordsize="2,319">
              <v:shape style="position:absolute;left:1034;top:15548;width:2;height:319" coordorigin="1034,15548" coordsize="0,319" path="m1034,15867l1034,15548e" filled="f" stroked="t" strokeweight=".944013pt" strokecolor="#676767">
                <v:path arrowok="t"/>
              </v:shape>
            </v:group>
            <v:group style="position:absolute;left:1628;top:15586;width:2;height:276" coordorigin="1628,15586" coordsize="2,276">
              <v:shape style="position:absolute;left:1628;top:15586;width:2;height:276" coordorigin="1628,15586" coordsize="0,276" path="m1628,15862l1628,15586e" filled="f" stroked="t" strokeweight=".944013pt" strokecolor="#575757">
                <v:path arrowok="t"/>
              </v:shape>
            </v:group>
            <v:group style="position:absolute;left:2336;top:15855;width:845;height:2" coordorigin="2336,15855" coordsize="845,2">
              <v:shape style="position:absolute;left:2336;top:15855;width:845;height:2" coordorigin="2336,15855" coordsize="845,0" path="m2336,15855l3181,15855e" filled="f" stroked="t" strokeweight=".472006pt" strokecolor="#707070">
                <v:path arrowok="t"/>
              </v:shape>
            </v:group>
            <v:group style="position:absolute;left:3488;top:15855;width:359;height:2" coordorigin="3488,15855" coordsize="359,2">
              <v:shape style="position:absolute;left:3488;top:15855;width:359;height:2" coordorigin="3488,15855" coordsize="359,0" path="m3488,15855l3847,15855e" filled="f" stroked="t" strokeweight=".472006pt" strokecolor="#606060">
                <v:path arrowok="t"/>
              </v:shape>
            </v:group>
            <v:group style="position:absolute;left:4635;top:15855;width:1218;height:2" coordorigin="4635,15855" coordsize="1218,2">
              <v:shape style="position:absolute;left:4635;top:15855;width:1218;height:2" coordorigin="4635,15855" coordsize="1218,0" path="m4635,15855l5853,15855e" filled="f" stroked="t" strokeweight=".70801pt" strokecolor="#707070">
                <v:path arrowok="t"/>
              </v:shape>
            </v:group>
            <v:group style="position:absolute;left:5891;top:15850;width:1029;height:2" coordorigin="5891,15850" coordsize="1029,2">
              <v:shape style="position:absolute;left:5891;top:15850;width:1029;height:2" coordorigin="5891,15850" coordsize="1029,0" path="m5891,15850l6920,15850e" filled="f" stroked="t" strokeweight=".70801pt" strokecolor="#707070">
                <v:path arrowok="t"/>
              </v:shape>
            </v:group>
            <v:group style="position:absolute;left:411;top:15853;width:11144;height:2" coordorigin="411,15853" coordsize="11144,2">
              <v:shape style="position:absolute;left:411;top:15853;width:11144;height:2" coordorigin="411,15853" coordsize="11144,0" path="m411,15853l11555,15853e" filled="f" stroked="t" strokeweight=".70801pt" strokecolor="#6B6B6B">
                <v:path arrowok="t"/>
              </v:shape>
            </v:group>
            <v:group style="position:absolute;left:4862;top:13530;width:467;height:2" coordorigin="4862,13530" coordsize="467,2">
              <v:shape style="position:absolute;left:4862;top:13530;width:467;height:2" coordorigin="4862,13530" coordsize="467,0" path="m4862,13530l5329,13530e" filled="f" stroked="t" strokeweight=".472006pt" strokecolor="#000000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-6"/>
          <w:w w:val="53"/>
        </w:rPr>
        <w:t>:</w:t>
      </w:r>
      <w:r>
        <w:rPr>
          <w:rFonts w:ascii="Arial" w:hAnsi="Arial" w:cs="Arial" w:eastAsia="Arial"/>
          <w:sz w:val="15"/>
          <w:szCs w:val="15"/>
          <w:color w:val="313131"/>
          <w:spacing w:val="-43"/>
          <w:w w:val="80"/>
          <w:position w:val="15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-9"/>
          <w:w w:val="53"/>
          <w:position w:val="0"/>
        </w:rPr>
        <w:t>:</w:t>
      </w:r>
      <w:r>
        <w:rPr>
          <w:rFonts w:ascii="Arial" w:hAnsi="Arial" w:cs="Arial" w:eastAsia="Arial"/>
          <w:sz w:val="15"/>
          <w:szCs w:val="15"/>
          <w:color w:val="313131"/>
          <w:spacing w:val="-73"/>
          <w:w w:val="80"/>
          <w:position w:val="15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53"/>
          <w:position w:val="0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28" w:lineRule="exact"/>
        <w:ind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313131"/>
          <w:w w:val="88"/>
          <w:position w:val="-5"/>
        </w:rPr>
        <w:t>A</w:t>
      </w:r>
      <w:r>
        <w:rPr>
          <w:rFonts w:ascii="Arial" w:hAnsi="Arial" w:cs="Arial" w:eastAsia="Arial"/>
          <w:sz w:val="25"/>
          <w:szCs w:val="25"/>
          <w:color w:val="313131"/>
          <w:spacing w:val="-26"/>
          <w:w w:val="89"/>
          <w:position w:val="-5"/>
        </w:rPr>
        <w:t>b</w:t>
      </w:r>
      <w:r>
        <w:rPr>
          <w:rFonts w:ascii="Arial" w:hAnsi="Arial" w:cs="Arial" w:eastAsia="Arial"/>
          <w:sz w:val="25"/>
          <w:szCs w:val="25"/>
          <w:color w:val="444444"/>
          <w:spacing w:val="-149"/>
          <w:w w:val="78"/>
          <w:position w:val="-5"/>
        </w:rPr>
        <w:t>Ç</w:t>
      </w:r>
      <w:r>
        <w:rPr>
          <w:rFonts w:ascii="Arial" w:hAnsi="Arial" w:cs="Arial" w:eastAsia="Arial"/>
          <w:sz w:val="25"/>
          <w:szCs w:val="25"/>
          <w:color w:val="313131"/>
          <w:spacing w:val="-7"/>
          <w:w w:val="89"/>
          <w:position w:val="-5"/>
        </w:rPr>
        <w:t>d</w:t>
      </w:r>
      <w:r>
        <w:rPr>
          <w:rFonts w:ascii="Arial" w:hAnsi="Arial" w:cs="Arial" w:eastAsia="Arial"/>
          <w:sz w:val="25"/>
          <w:szCs w:val="25"/>
          <w:color w:val="444444"/>
          <w:spacing w:val="0"/>
          <w:w w:val="78"/>
          <w:position w:val="-5"/>
        </w:rPr>
        <w:t>U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520" w:lineRule="exact"/>
        <w:ind w:left="1" w:right="-20"/>
        <w:jc w:val="left"/>
        <w:tabs>
          <w:tab w:pos="152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5"/>
          <w:szCs w:val="25"/>
          <w:color w:val="676769"/>
          <w:spacing w:val="-53"/>
          <w:w w:val="129"/>
          <w:position w:val="26"/>
        </w:rPr>
        <w:t>l</w:t>
      </w:r>
      <w:r>
        <w:rPr>
          <w:rFonts w:ascii="Arial" w:hAnsi="Arial" w:cs="Arial" w:eastAsia="Arial"/>
          <w:sz w:val="57"/>
          <w:szCs w:val="57"/>
          <w:color w:val="6969AE"/>
          <w:spacing w:val="-53"/>
          <w:w w:val="85"/>
          <w:position w:val="1"/>
        </w:rPr>
      </w:r>
      <w:r>
        <w:rPr>
          <w:rFonts w:ascii="Arial" w:hAnsi="Arial" w:cs="Arial" w:eastAsia="Arial"/>
          <w:sz w:val="57"/>
          <w:szCs w:val="57"/>
          <w:color w:val="6969AE"/>
          <w:spacing w:val="-128"/>
          <w:w w:val="85"/>
          <w:strike/>
          <w:position w:val="1"/>
        </w:rPr>
        <w:t>-</w:t>
      </w:r>
      <w:r>
        <w:rPr>
          <w:rFonts w:ascii="Arial" w:hAnsi="Arial" w:cs="Arial" w:eastAsia="Arial"/>
          <w:sz w:val="57"/>
          <w:szCs w:val="57"/>
          <w:color w:val="6969AE"/>
          <w:spacing w:val="-128"/>
          <w:w w:val="85"/>
          <w:strike/>
          <w:position w:val="1"/>
        </w:rPr>
      </w:r>
      <w:r>
        <w:rPr>
          <w:rFonts w:ascii="Arial" w:hAnsi="Arial" w:cs="Arial" w:eastAsia="Arial"/>
          <w:sz w:val="57"/>
          <w:szCs w:val="57"/>
          <w:color w:val="6969AE"/>
          <w:spacing w:val="-128"/>
          <w:w w:val="85"/>
          <w:position w:val="1"/>
        </w:rPr>
      </w:r>
      <w:r>
        <w:rPr>
          <w:rFonts w:ascii="Arial" w:hAnsi="Arial" w:cs="Arial" w:eastAsia="Arial"/>
          <w:sz w:val="57"/>
          <w:szCs w:val="57"/>
          <w:color w:val="6969AE"/>
          <w:spacing w:val="-128"/>
          <w:w w:val="85"/>
          <w:position w:val="1"/>
        </w:rPr>
      </w:r>
      <w:r>
        <w:rPr>
          <w:rFonts w:ascii="Arial" w:hAnsi="Arial" w:cs="Arial" w:eastAsia="Arial"/>
          <w:sz w:val="25"/>
          <w:szCs w:val="25"/>
          <w:color w:val="313131"/>
          <w:spacing w:val="-128"/>
          <w:w w:val="72"/>
          <w:position w:val="26"/>
        </w:rPr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72"/>
          <w:u w:val="single" w:color="676B9C"/>
          <w:position w:val="26"/>
        </w:rPr>
        <w:t>tf.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72"/>
          <w:u w:val="single" w:color="676B9C"/>
          <w:position w:val="26"/>
        </w:rPr>
      </w:r>
      <w:r>
        <w:rPr>
          <w:rFonts w:ascii="Arial" w:hAnsi="Arial" w:cs="Arial" w:eastAsia="Arial"/>
          <w:sz w:val="25"/>
          <w:szCs w:val="25"/>
          <w:color w:val="313131"/>
          <w:spacing w:val="-18"/>
          <w:w w:val="72"/>
          <w:u w:val="single" w:color="676B9C"/>
          <w:position w:val="26"/>
        </w:rPr>
        <w:t>,</w:t>
      </w:r>
      <w:r>
        <w:rPr>
          <w:rFonts w:ascii="Arial" w:hAnsi="Arial" w:cs="Arial" w:eastAsia="Arial"/>
          <w:sz w:val="25"/>
          <w:szCs w:val="25"/>
          <w:color w:val="313131"/>
          <w:spacing w:val="-18"/>
          <w:w w:val="72"/>
          <w:u w:val="single" w:color="676B9C"/>
          <w:position w:val="26"/>
        </w:rPr>
      </w:r>
      <w:r>
        <w:rPr>
          <w:rFonts w:ascii="Arial" w:hAnsi="Arial" w:cs="Arial" w:eastAsia="Arial"/>
          <w:sz w:val="25"/>
          <w:szCs w:val="25"/>
          <w:color w:val="313131"/>
          <w:spacing w:val="-18"/>
          <w:w w:val="72"/>
          <w:u w:val="single" w:color="676B9C"/>
          <w:position w:val="26"/>
        </w:rPr>
      </w:r>
      <w:r>
        <w:rPr>
          <w:rFonts w:ascii="Arial" w:hAnsi="Arial" w:cs="Arial" w:eastAsia="Arial"/>
          <w:sz w:val="25"/>
          <w:szCs w:val="25"/>
          <w:color w:val="565656"/>
          <w:spacing w:val="0"/>
          <w:w w:val="67"/>
          <w:u w:val="single" w:color="676B9C"/>
          <w:position w:val="26"/>
        </w:rPr>
        <w:t>h·</w:t>
      </w:r>
      <w:r>
        <w:rPr>
          <w:rFonts w:ascii="Arial" w:hAnsi="Arial" w:cs="Arial" w:eastAsia="Arial"/>
          <w:sz w:val="25"/>
          <w:szCs w:val="25"/>
          <w:color w:val="565656"/>
          <w:spacing w:val="0"/>
          <w:w w:val="67"/>
          <w:u w:val="single" w:color="676B9C"/>
          <w:position w:val="26"/>
        </w:rPr>
      </w:r>
      <w:r>
        <w:rPr>
          <w:rFonts w:ascii="Arial" w:hAnsi="Arial" w:cs="Arial" w:eastAsia="Arial"/>
          <w:sz w:val="25"/>
          <w:szCs w:val="25"/>
          <w:color w:val="565656"/>
          <w:spacing w:val="11"/>
          <w:w w:val="99"/>
          <w:u w:val="single" w:color="676B9C"/>
          <w:position w:val="26"/>
        </w:rPr>
        <w:t> </w:t>
      </w:r>
      <w:r>
        <w:rPr>
          <w:rFonts w:ascii="Arial" w:hAnsi="Arial" w:cs="Arial" w:eastAsia="Arial"/>
          <w:sz w:val="25"/>
          <w:szCs w:val="25"/>
          <w:color w:val="565656"/>
          <w:spacing w:val="11"/>
          <w:w w:val="99"/>
          <w:u w:val="single" w:color="676B9C"/>
          <w:position w:val="26"/>
        </w:rPr>
      </w:r>
      <w:r>
        <w:rPr>
          <w:rFonts w:ascii="Arial" w:hAnsi="Arial" w:cs="Arial" w:eastAsia="Arial"/>
          <w:sz w:val="25"/>
          <w:szCs w:val="25"/>
          <w:color w:val="565656"/>
          <w:spacing w:val="11"/>
          <w:w w:val="99"/>
          <w:u w:val="single" w:color="676B9C"/>
          <w:position w:val="26"/>
        </w:rPr>
      </w:r>
      <w:r>
        <w:rPr>
          <w:rFonts w:ascii="Arial" w:hAnsi="Arial" w:cs="Arial" w:eastAsia="Arial"/>
          <w:sz w:val="20"/>
          <w:szCs w:val="20"/>
          <w:color w:val="444444"/>
          <w:spacing w:val="0"/>
          <w:w w:val="100"/>
          <w:u w:val="single" w:color="676B9C"/>
          <w:position w:val="26"/>
        </w:rPr>
        <w:t>r</w:t>
      </w:r>
      <w:r>
        <w:rPr>
          <w:rFonts w:ascii="Arial" w:hAnsi="Arial" w:cs="Arial" w:eastAsia="Arial"/>
          <w:sz w:val="20"/>
          <w:szCs w:val="20"/>
          <w:color w:val="444444"/>
          <w:spacing w:val="39"/>
          <w:w w:val="100"/>
          <w:u w:val="single" w:color="676B9C"/>
          <w:position w:val="26"/>
        </w:rPr>
        <w:t> </w:t>
      </w:r>
      <w:r>
        <w:rPr>
          <w:rFonts w:ascii="Arial" w:hAnsi="Arial" w:cs="Arial" w:eastAsia="Arial"/>
          <w:sz w:val="20"/>
          <w:szCs w:val="20"/>
          <w:color w:val="3F4460"/>
          <w:spacing w:val="0"/>
          <w:w w:val="72"/>
          <w:u w:val="single" w:color="676B9C"/>
          <w:position w:val="26"/>
        </w:rPr>
        <w:t>r</w:t>
      </w:r>
      <w:r>
        <w:rPr>
          <w:rFonts w:ascii="Arial" w:hAnsi="Arial" w:cs="Arial" w:eastAsia="Arial"/>
          <w:sz w:val="20"/>
          <w:szCs w:val="20"/>
          <w:color w:val="3F4460"/>
          <w:spacing w:val="0"/>
          <w:w w:val="72"/>
          <w:u w:val="single" w:color="676B9C"/>
          <w:position w:val="26"/>
        </w:rPr>
      </w:r>
      <w:r>
        <w:rPr>
          <w:rFonts w:ascii="Arial" w:hAnsi="Arial" w:cs="Arial" w:eastAsia="Arial"/>
          <w:sz w:val="20"/>
          <w:szCs w:val="20"/>
          <w:color w:val="3F4460"/>
          <w:spacing w:val="0"/>
          <w:w w:val="72"/>
          <w:u w:val="single" w:color="676B9C"/>
          <w:position w:val="26"/>
        </w:rPr>
        <w:t>ı</w:t>
      </w:r>
      <w:r>
        <w:rPr>
          <w:rFonts w:ascii="Arial" w:hAnsi="Arial" w:cs="Arial" w:eastAsia="Arial"/>
          <w:sz w:val="20"/>
          <w:szCs w:val="20"/>
          <w:color w:val="3F4460"/>
          <w:spacing w:val="14"/>
          <w:w w:val="72"/>
          <w:u w:val="single" w:color="676B9C"/>
          <w:position w:val="26"/>
        </w:rPr>
        <w:t> </w:t>
      </w:r>
      <w:r>
        <w:rPr>
          <w:rFonts w:ascii="Arial" w:hAnsi="Arial" w:cs="Arial" w:eastAsia="Arial"/>
          <w:sz w:val="20"/>
          <w:szCs w:val="20"/>
          <w:color w:val="3F4460"/>
          <w:spacing w:val="0"/>
          <w:w w:val="100"/>
          <w:u w:val="single" w:color="676B9C"/>
          <w:position w:val="26"/>
        </w:rPr>
        <w:tab/>
      </w:r>
      <w:r>
        <w:rPr>
          <w:rFonts w:ascii="Arial" w:hAnsi="Arial" w:cs="Arial" w:eastAsia="Arial"/>
          <w:sz w:val="20"/>
          <w:szCs w:val="20"/>
          <w:color w:val="3F4460"/>
          <w:spacing w:val="0"/>
          <w:w w:val="100"/>
          <w:u w:val="single" w:color="676B9C"/>
          <w:position w:val="26"/>
        </w:rPr>
      </w:r>
      <w:r>
        <w:rPr>
          <w:rFonts w:ascii="Arial" w:hAnsi="Arial" w:cs="Arial" w:eastAsia="Arial"/>
          <w:sz w:val="20"/>
          <w:szCs w:val="20"/>
          <w:color w:val="3F4460"/>
          <w:spacing w:val="0"/>
          <w:w w:val="100"/>
          <w:u w:val="single" w:color="676B9C"/>
          <w:position w:val="26"/>
        </w:rPr>
      </w:r>
      <w:r>
        <w:rPr>
          <w:rFonts w:ascii="Arial" w:hAnsi="Arial" w:cs="Arial" w:eastAsia="Arial"/>
          <w:sz w:val="20"/>
          <w:szCs w:val="20"/>
          <w:color w:val="565656"/>
          <w:spacing w:val="0"/>
          <w:w w:val="72"/>
          <w:u w:val="single" w:color="676B9C"/>
          <w:position w:val="26"/>
        </w:rPr>
        <w:t>e</w:t>
      </w:r>
      <w:r>
        <w:rPr>
          <w:rFonts w:ascii="Arial" w:hAnsi="Arial" w:cs="Arial" w:eastAsia="Arial"/>
          <w:sz w:val="20"/>
          <w:szCs w:val="20"/>
          <w:color w:val="565656"/>
          <w:spacing w:val="24"/>
          <w:w w:val="72"/>
          <w:u w:val="single" w:color="676B9C"/>
          <w:position w:val="26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u w:val="single" w:color="676B9C"/>
          <w:position w:val="26"/>
        </w:rPr>
        <w:t>Amir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u w:val="single" w:color="676B9C"/>
          <w:position w:val="26"/>
        </w:rPr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26"/>
        </w:rPr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26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6" w:lineRule="auto"/>
        <w:ind w:left="2332" w:right="-53" w:firstLine="-33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4460"/>
          <w:w w:val="465"/>
        </w:rPr>
        <w:t>_J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94"/>
        </w:rPr>
        <w:t>RK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6" w:lineRule="exact"/>
        <w:ind w:left="286" w:right="-20"/>
        <w:jc w:val="left"/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9"/>
          <w:szCs w:val="9"/>
          <w:color w:val="A7A8A7"/>
          <w:spacing w:val="0"/>
          <w:w w:val="580"/>
          <w:position w:val="2"/>
        </w:rPr>
        <w:t>;-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58" w:after="0" w:line="240" w:lineRule="auto"/>
        <w:ind w:right="-20"/>
        <w:jc w:val="left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909090"/>
          <w:w w:val="131"/>
        </w:rPr>
        <w:t>\</w:t>
      </w:r>
      <w:r>
        <w:rPr>
          <w:rFonts w:ascii="Times New Roman" w:hAnsi="Times New Roman" w:cs="Times New Roman" w:eastAsia="Times New Roman"/>
          <w:sz w:val="9"/>
          <w:szCs w:val="9"/>
          <w:color w:val="90909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DBFBC"/>
          <w:spacing w:val="0"/>
          <w:w w:val="138"/>
        </w:rPr>
        <w:t>•,</w:t>
      </w:r>
      <w:r>
        <w:rPr>
          <w:rFonts w:ascii="Times New Roman" w:hAnsi="Times New Roman" w:cs="Times New Roman" w:eastAsia="Times New Roman"/>
          <w:sz w:val="9"/>
          <w:szCs w:val="9"/>
          <w:color w:val="BDBFBC"/>
          <w:spacing w:val="-16"/>
          <w:w w:val="138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09090"/>
          <w:spacing w:val="0"/>
          <w:w w:val="207"/>
        </w:rPr>
        <w:t>-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00" w:right="280"/>
          <w:cols w:num="3" w:equalWidth="0">
            <w:col w:w="460" w:space="2006"/>
            <w:col w:w="3038" w:space="3608"/>
            <w:col w:w="222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334" w:lineRule="exact"/>
        <w:ind w:left="3505" w:right="870"/>
        <w:jc w:val="center"/>
        <w:tabs>
          <w:tab w:pos="1016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007656pt;margin-top:-18.782784pt;width:266.767049pt;height:41.5pt;mso-position-horizontal-relative:page;mso-position-vertical-relative:paragraph;z-index:-15376" type="#_x0000_t202" filled="f" stroked="f">
            <v:textbox inset="0,0,0,0">
              <w:txbxContent>
                <w:p>
                  <w:pPr>
                    <w:spacing w:before="0" w:after="0" w:line="830" w:lineRule="exact"/>
                    <w:ind w:right="-165"/>
                    <w:jc w:val="left"/>
                    <w:tabs>
                      <w:tab w:pos="2540" w:val="left"/>
                    </w:tabs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83"/>
                      <w:szCs w:val="83"/>
                      <w:color w:val="2B2B2B"/>
                      <w:spacing w:val="0"/>
                      <w:w w:val="227"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2B2B2B"/>
                      <w:spacing w:val="0"/>
                      <w:w w:val="100"/>
                      <w:i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2B2B2B"/>
                      <w:spacing w:val="0"/>
                      <w:w w:val="100"/>
                      <w:i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D3D3D"/>
                      <w:spacing w:val="0"/>
                      <w:w w:val="100"/>
                      <w:position w:val="17"/>
                    </w:rPr>
                    <w:t>İZMİR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D3D3D"/>
                      <w:spacing w:val="-4"/>
                      <w:w w:val="100"/>
                      <w:position w:val="1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D3D3D"/>
                      <w:spacing w:val="0"/>
                      <w:w w:val="100"/>
                      <w:position w:val="17"/>
                    </w:rPr>
                    <w:t>BÜYÜKŞEHİR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D3D3D"/>
                      <w:spacing w:val="-12"/>
                      <w:w w:val="100"/>
                      <w:position w:val="1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D3D3D"/>
                      <w:spacing w:val="0"/>
                      <w:w w:val="100"/>
                      <w:position w:val="17"/>
                    </w:rPr>
                    <w:t>BELEDİYESİ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5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5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5"/>
        </w:rPr>
        <w:t>BAŞKANLTGI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5"/>
        </w:rPr>
      </w:r>
      <w:r>
        <w:rPr>
          <w:rFonts w:ascii="Arial" w:hAnsi="Arial" w:cs="Arial" w:eastAsia="Arial"/>
          <w:sz w:val="31"/>
          <w:szCs w:val="31"/>
          <w:color w:val="3D3D3D"/>
          <w:spacing w:val="0"/>
          <w:w w:val="52"/>
          <w:position w:val="-3"/>
        </w:rPr>
        <w:t>.</w:t>
      </w:r>
      <w:r>
        <w:rPr>
          <w:rFonts w:ascii="Arial" w:hAnsi="Arial" w:cs="Arial" w:eastAsia="Arial"/>
          <w:sz w:val="31"/>
          <w:szCs w:val="31"/>
          <w:color w:val="3D3D3D"/>
          <w:spacing w:val="-20"/>
          <w:w w:val="52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117"/>
          <w:position w:val="-3"/>
        </w:rPr>
        <w:t>,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6" w:lineRule="exact"/>
        <w:ind w:left="875" w:right="3873"/>
        <w:jc w:val="center"/>
        <w:tabs>
          <w:tab w:pos="3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.429665pt;margin-top:6.16908pt;width:51.148127pt;height:7.5pt;mso-position-horizontal-relative:page;mso-position-vertical-relative:paragraph;z-index:-15375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2B2B2B"/>
                      <w:spacing w:val="0"/>
                      <w:w w:val="104"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24"/>
          <w:position w:val="10"/>
        </w:rPr>
        <w:t>IZMIR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8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  <w:position w:val="-1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696" w:right="-20"/>
        <w:jc w:val="left"/>
        <w:tabs>
          <w:tab w:pos="4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3D3D3D"/>
          <w:spacing w:val="0"/>
          <w:w w:val="114"/>
          <w:position w:val="1"/>
        </w:rPr>
        <w:t>BELEDIYESI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YANGl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304" w:lineRule="exact"/>
        <w:ind w:left="169" w:right="-20"/>
        <w:jc w:val="left"/>
        <w:tabs>
          <w:tab w:pos="1380" w:val="left"/>
          <w:tab w:pos="3240" w:val="left"/>
          <w:tab w:pos="5580" w:val="left"/>
          <w:tab w:pos="762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  <w:position w:val="1"/>
        </w:rPr>
        <w:t>16.0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97"/>
          <w:position w:val="1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6D6D6D"/>
          <w:spacing w:val="0"/>
          <w:w w:val="104"/>
          <w:position w:val="1"/>
        </w:rPr>
        <w:t>.2</w:t>
      </w:r>
      <w:r>
        <w:rPr>
          <w:rFonts w:ascii="Times New Roman" w:hAnsi="Times New Roman" w:cs="Times New Roman" w:eastAsia="Times New Roman"/>
          <w:sz w:val="18"/>
          <w:szCs w:val="18"/>
          <w:color w:val="6D6D6D"/>
          <w:spacing w:val="10"/>
          <w:w w:val="104"/>
          <w:position w:val="1"/>
        </w:rPr>
        <w:t>0</w:t>
      </w:r>
      <w:r>
        <w:rPr>
          <w:rFonts w:ascii="Arial" w:hAnsi="Arial" w:cs="Arial" w:eastAsia="Arial"/>
          <w:sz w:val="23"/>
          <w:szCs w:val="23"/>
          <w:color w:val="3D3D3D"/>
          <w:spacing w:val="-14"/>
          <w:w w:val="140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  <w:position w:val="1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28</w:t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  <w:position w:val="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17:49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7"/>
          <w:szCs w:val="27"/>
          <w:color w:val="6D6D6D"/>
          <w:spacing w:val="4"/>
          <w:w w:val="71"/>
          <w:position w:val="-1"/>
        </w:rPr>
        <w:t>t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0"/>
          <w:w w:val="59"/>
          <w:position w:val="-1"/>
        </w:rPr>
        <w:t>re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3"/>
          <w:w w:val="59"/>
          <w:position w:val="-1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6D6D6D"/>
          <w:spacing w:val="0"/>
          <w:w w:val="96"/>
          <w:position w:val="-1"/>
        </w:rPr>
        <w:t>: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183" w:right="-20"/>
        <w:jc w:val="left"/>
        <w:tabs>
          <w:tab w:pos="1380" w:val="left"/>
          <w:tab w:pos="3240" w:val="left"/>
          <w:tab w:pos="4440" w:val="left"/>
          <w:tab w:pos="5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  <w:position w:val="1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6D6D6D"/>
          <w:spacing w:val="-4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16.05.2017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:3168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4"/>
          <w:position w:val="0"/>
        </w:rPr>
        <w:t>l13ildirim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0"/>
        </w:rPr>
        <w:t>:Merkez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18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4"/>
        </w:rPr>
        <w:t>Bayra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0"/>
          <w:w w:val="83"/>
        </w:rPr>
        <w:t>lı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24"/>
          <w:w w:val="8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7213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D6D6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D6D6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Çayku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karşısı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26" w:lineRule="exact"/>
        <w:ind w:left="183" w:right="-20"/>
        <w:jc w:val="left"/>
        <w:tabs>
          <w:tab w:pos="14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5"/>
        </w:rPr>
        <w:t>Doı'J,r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5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3"/>
          <w:w w:val="7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6"/>
        </w:rPr>
        <w:t>:Bayra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7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100"/>
        </w:rPr>
        <w:t>l</w:t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100"/>
        </w:rPr>
        <w:t>ı</w:t>
      </w:r>
      <w:r>
        <w:rPr>
          <w:rFonts w:ascii="Arial" w:hAnsi="Arial" w:cs="Arial" w:eastAsia="Arial"/>
          <w:sz w:val="18"/>
          <w:szCs w:val="18"/>
          <w:color w:val="2B2B2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7213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64"/>
        </w:rPr>
        <w:t>C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7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kur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krırşısı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40" w:lineRule="auto"/>
        <w:ind w:left="169" w:right="-20"/>
        <w:jc w:val="left"/>
        <w:tabs>
          <w:tab w:pos="1380" w:val="left"/>
          <w:tab w:pos="3800" w:val="left"/>
          <w:tab w:pos="6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1"/>
        </w:rPr>
        <w:t>rrangı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1"/>
        </w:rPr>
        <w:t>:Ot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yanıtım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5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5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D6D6D"/>
          <w:spacing w:val="0"/>
          <w:w w:val="100"/>
          <w:position w:val="0"/>
        </w:rPr>
        <w:t>:A</w:t>
      </w:r>
      <w:r>
        <w:rPr>
          <w:rFonts w:ascii="Times New Roman" w:hAnsi="Times New Roman" w:cs="Times New Roman" w:eastAsia="Times New Roman"/>
          <w:sz w:val="18"/>
          <w:szCs w:val="18"/>
          <w:color w:val="6D6D6D"/>
          <w:spacing w:val="8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0"/>
        </w:rPr>
        <w:t>ateş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left="179" w:right="-20"/>
        <w:jc w:val="left"/>
        <w:tabs>
          <w:tab w:pos="3700" w:val="left"/>
          <w:tab w:pos="6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4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-1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  <w:position w:val="-1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2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2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3710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Betonanne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Ahşap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A8A8A"/>
          <w:spacing w:val="2"/>
          <w:w w:val="281"/>
          <w:position w:val="-6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"/>
          <w:w w:val="111"/>
          <w:position w:val="-6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0"/>
          <w:w w:val="91"/>
          <w:position w:val="-6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0"/>
          <w:w w:val="92"/>
          <w:position w:val="-6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-1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0"/>
          <w:w w:val="188"/>
          <w:position w:val="-6"/>
        </w:rPr>
        <w:t>lj</w:t>
      </w:r>
      <w:r>
        <w:rPr>
          <w:rFonts w:ascii="Times New Roman" w:hAnsi="Times New Roman" w:cs="Times New Roman" w:eastAsia="Times New Roman"/>
          <w:sz w:val="20"/>
          <w:szCs w:val="20"/>
          <w:color w:val="6D6D6D"/>
          <w:spacing w:val="-1"/>
          <w:w w:val="189"/>
          <w:position w:val="-6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9C9E9C"/>
          <w:spacing w:val="-17"/>
          <w:w w:val="18"/>
          <w:position w:val="-6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52"/>
          <w:position w:val="-6"/>
        </w:rPr>
        <w:t>c_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53"/>
          <w:position w:val="-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C3C1C3"/>
          <w:spacing w:val="0"/>
          <w:w w:val="69"/>
          <w:position w:val="-6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C3C1C3"/>
          <w:spacing w:val="31"/>
          <w:w w:val="69"/>
          <w:position w:val="-6"/>
        </w:rPr>
        <w:t> </w:t>
      </w:r>
      <w:r>
        <w:rPr>
          <w:rFonts w:ascii="Arial" w:hAnsi="Arial" w:cs="Arial" w:eastAsia="Arial"/>
          <w:sz w:val="23"/>
          <w:szCs w:val="23"/>
          <w:color w:val="3D3D3D"/>
          <w:spacing w:val="-5"/>
          <w:w w:val="82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6D6D6D"/>
          <w:spacing w:val="0"/>
          <w:w w:val="70"/>
          <w:position w:val="-1"/>
        </w:rPr>
        <w:t>.........</w:t>
      </w:r>
      <w:r>
        <w:rPr>
          <w:rFonts w:ascii="Arial" w:hAnsi="Arial" w:cs="Arial" w:eastAsia="Arial"/>
          <w:sz w:val="23"/>
          <w:szCs w:val="23"/>
          <w:color w:val="6D6D6D"/>
          <w:spacing w:val="-18"/>
          <w:w w:val="70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8A8A8A"/>
          <w:spacing w:val="-18"/>
          <w:w w:val="102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69"/>
          <w:position w:val="-1"/>
        </w:rPr>
        <w:t>..........</w:t>
      </w:r>
      <w:r>
        <w:rPr>
          <w:rFonts w:ascii="Arial" w:hAnsi="Arial" w:cs="Arial" w:eastAsia="Arial"/>
          <w:sz w:val="23"/>
          <w:szCs w:val="23"/>
          <w:color w:val="565656"/>
          <w:spacing w:val="-41"/>
          <w:w w:val="69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8A8A8A"/>
          <w:spacing w:val="0"/>
          <w:w w:val="32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8A8A8A"/>
          <w:spacing w:val="5"/>
          <w:w w:val="32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565656"/>
          <w:spacing w:val="-5"/>
          <w:w w:val="82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8A8A8A"/>
          <w:spacing w:val="-22"/>
          <w:w w:val="102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69"/>
          <w:position w:val="-1"/>
        </w:rPr>
        <w:t>......................................................</w:t>
      </w:r>
      <w:r>
        <w:rPr>
          <w:rFonts w:ascii="Arial" w:hAnsi="Arial" w:cs="Arial" w:eastAsia="Arial"/>
          <w:sz w:val="23"/>
          <w:szCs w:val="23"/>
          <w:color w:val="565656"/>
          <w:spacing w:val="-15"/>
          <w:w w:val="69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8A8A8A"/>
          <w:spacing w:val="-20"/>
          <w:w w:val="123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6D6D6D"/>
          <w:spacing w:val="0"/>
          <w:w w:val="70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6D6D6D"/>
          <w:spacing w:val="-15"/>
          <w:w w:val="70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8A8A8A"/>
          <w:spacing w:val="-24"/>
          <w:w w:val="123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82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367" w:lineRule="exact"/>
        <w:ind w:left="4468" w:right="1812"/>
        <w:jc w:val="center"/>
        <w:tabs>
          <w:tab w:pos="5060" w:val="left"/>
          <w:tab w:pos="6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45"/>
          <w:szCs w:val="45"/>
          <w:color w:val="565656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45"/>
          <w:szCs w:val="45"/>
          <w:color w:val="565656"/>
          <w:spacing w:val="-59"/>
          <w:w w:val="53"/>
          <w:position w:val="-1"/>
        </w:rPr>
        <w:t> </w:t>
      </w:r>
      <w:r>
        <w:rPr>
          <w:rFonts w:ascii="Arial" w:hAnsi="Arial" w:cs="Arial" w:eastAsia="Arial"/>
          <w:sz w:val="45"/>
          <w:szCs w:val="45"/>
          <w:color w:val="56565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5"/>
          <w:szCs w:val="45"/>
          <w:color w:val="565656"/>
          <w:spacing w:val="0"/>
          <w:w w:val="100"/>
          <w:position w:val="-1"/>
        </w:rPr>
      </w:r>
      <w:r>
        <w:rPr>
          <w:rFonts w:ascii="Arial" w:hAnsi="Arial" w:cs="Arial" w:eastAsia="Arial"/>
          <w:sz w:val="45"/>
          <w:szCs w:val="45"/>
          <w:color w:val="3D3D3D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45"/>
          <w:szCs w:val="45"/>
          <w:color w:val="3D3D3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5"/>
          <w:szCs w:val="45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  <w:position w:val="12"/>
        </w:rPr>
        <w:t>lvaııgını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5"/>
          <w:w w:val="93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  <w:position w:val="12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9"/>
          <w:w w:val="93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2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2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8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44"/>
          <w:position w:val="1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188" w:right="-20"/>
        <w:jc w:val="left"/>
        <w:tabs>
          <w:tab w:pos="2260" w:val="left"/>
          <w:tab w:pos="580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  <w:position w:val="2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6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42"/>
          <w:position w:val="0"/>
        </w:rPr>
        <w:t>ahibi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4"/>
          <w:w w:val="14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72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Kiracı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7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565656"/>
          <w:spacing w:val="0"/>
          <w:w w:val="147"/>
          <w:position w:val="1"/>
        </w:rPr>
        <w:t>: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60" w:after="0" w:line="240" w:lineRule="auto"/>
        <w:ind w:left="227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65"/>
        </w:rPr>
        <w:t>miri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1"/>
          <w:w w:val="16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D6D6D"/>
          <w:spacing w:val="-11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Durmu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1"/>
        </w:rPr>
        <w:t>ŞiMŞEK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03" w:lineRule="exact"/>
        <w:ind w:left="2292" w:right="-20"/>
        <w:jc w:val="left"/>
        <w:tabs>
          <w:tab w:pos="4760" w:val="left"/>
          <w:tab w:pos="7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201"/>
          <w:position w:val="-1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5"/>
          <w:w w:val="20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:1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vıkı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1"/>
        </w:rPr>
        <w:t>:17:50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arı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6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0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4"/>
          <w:w w:val="5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7:54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700" w:bottom="280" w:left="220" w:right="400"/>
        </w:sectPr>
      </w:pPr>
      <w:rPr/>
    </w:p>
    <w:p>
      <w:pPr>
        <w:spacing w:before="0" w:after="0" w:line="190" w:lineRule="exact"/>
        <w:ind w:left="169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7"/>
        </w:rPr>
        <w:t>piden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201"/>
          <w:position w:val="-1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7"/>
          <w:w w:val="20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EF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2"/>
          <w:position w:val="-1"/>
        </w:rPr>
        <w:t>27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400"/>
          <w:cols w:num="2" w:equalWidth="0">
            <w:col w:w="601" w:space="1690"/>
            <w:col w:w="9009"/>
          </w:cols>
        </w:sectPr>
      </w:pPr>
      <w:rPr/>
    </w:p>
    <w:p>
      <w:pPr>
        <w:spacing w:before="0" w:after="0" w:line="281" w:lineRule="exact"/>
        <w:ind w:left="188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  <w:position w:val="-2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95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left="4752" w:right="456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5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12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8" w:lineRule="auto"/>
        <w:ind w:left="2220" w:right="4182" w:firstLine="2554"/>
        <w:jc w:val="left"/>
        <w:tabs>
          <w:tab w:pos="4760" w:val="left"/>
          <w:tab w:pos="69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D6D6D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D6D6D"/>
          <w:spacing w:val="0"/>
          <w:w w:val="14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  <w:position w:val="1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Sayısı:3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  <w:position w:val="1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</w:r>
      <w:r>
        <w:rPr>
          <w:rFonts w:ascii="Arial" w:hAnsi="Arial" w:cs="Arial" w:eastAsia="Arial"/>
          <w:sz w:val="18"/>
          <w:szCs w:val="18"/>
          <w:color w:val="6D6D6D"/>
          <w:spacing w:val="0"/>
          <w:w w:val="131"/>
          <w:position w:val="0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6" w:after="0" w:line="196" w:lineRule="exact"/>
        <w:ind w:left="2215" w:right="2431" w:firstLine="-2027"/>
        <w:jc w:val="left"/>
        <w:tabs>
          <w:tab w:pos="2200" w:val="left"/>
          <w:tab w:pos="4760" w:val="left"/>
          <w:tab w:pos="7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  <w:position w:val="1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4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  <w:position w:val="0"/>
        </w:rPr>
        <w:t>rvıkı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44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0"/>
          <w:w w:val="94"/>
          <w:position w:val="0"/>
        </w:rPr>
        <w:t>Pe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-3"/>
          <w:w w:val="94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4"/>
          <w:position w:val="0"/>
        </w:rPr>
        <w:t>sonel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6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221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0" w:lineRule="auto"/>
        <w:ind w:left="220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8"/>
        </w:rPr>
        <w:t>!Eki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8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13" w:lineRule="exact"/>
        <w:ind w:left="16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Pla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1"/>
        </w:rPr>
        <w:t>yanınakla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1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400"/>
        </w:sectPr>
      </w:pPr>
      <w:rPr/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25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23"/>
        </w:rPr>
        <w:t>öndürme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2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left="248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Söndürınede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1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35" w:lineRule="exact"/>
        <w:ind w:right="-20"/>
        <w:jc w:val="left"/>
        <w:tabs>
          <w:tab w:pos="2480" w:val="left"/>
          <w:tab w:pos="4380" w:val="left"/>
          <w:tab w:pos="5940" w:val="left"/>
          <w:tab w:pos="7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75"/>
          <w:position w:val="2"/>
        </w:rPr>
        <w:t>ul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75"/>
          <w:position w:val="2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0"/>
          <w:w w:val="175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  <w:t>söndürıne</w:t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0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  <w:position w:val="1"/>
        </w:rPr>
        <w:t>IKöpük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D6D6D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D6D6D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D6D6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D6D6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4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74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D6D6D"/>
          <w:spacing w:val="-2"/>
          <w:w w:val="122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  <w:position w:val="0"/>
        </w:rPr>
        <w:t>K.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8"/>
          <w:w w:val="96"/>
          <w:position w:val="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6D6D6D"/>
          <w:spacing w:val="0"/>
          <w:w w:val="122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D6D6D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D6D6D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D6D6D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D6D6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D6D6D"/>
          <w:spacing w:val="0"/>
          <w:w w:val="100"/>
          <w:position w:val="0"/>
        </w:rPr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51"/>
          <w:position w:val="0"/>
        </w:rPr>
        <w:t>lC</w:t>
      </w:r>
      <w:r>
        <w:rPr>
          <w:rFonts w:ascii="Arial" w:hAnsi="Arial" w:cs="Arial" w:eastAsia="Arial"/>
          <w:sz w:val="21"/>
          <w:szCs w:val="21"/>
          <w:color w:val="3D3D3D"/>
          <w:spacing w:val="14"/>
          <w:w w:val="5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02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left="2892" w:right="-20"/>
        <w:jc w:val="left"/>
        <w:tabs>
          <w:tab w:pos="4380" w:val="left"/>
          <w:tab w:pos="5960" w:val="left"/>
          <w:tab w:pos="752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6"/>
          <w:szCs w:val="16"/>
          <w:color w:val="565656"/>
          <w:spacing w:val="0"/>
          <w:w w:val="53"/>
          <w:position w:val="-1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565656"/>
          <w:spacing w:val="-18"/>
          <w:w w:val="53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6565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56565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53"/>
          <w:position w:val="-1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18"/>
          <w:w w:val="53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6D6D6D"/>
          <w:spacing w:val="0"/>
          <w:w w:val="53"/>
          <w:position w:val="-1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1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yanmıştı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400"/>
          <w:cols w:num="2" w:equalWidth="0">
            <w:col w:w="1399" w:space="881"/>
            <w:col w:w="9020"/>
          </w:cols>
        </w:sectPr>
      </w:pPr>
      <w:rPr/>
    </w:p>
    <w:p>
      <w:pPr>
        <w:spacing w:before="2" w:after="0" w:line="240" w:lineRule="auto"/>
        <w:ind w:left="22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23"/>
        </w:rPr>
        <w:t>öndürıne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9"/>
          <w:w w:val="12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1" w:lineRule="exact"/>
        <w:ind w:left="19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222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0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başlangıcının;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arsadaki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06" w:lineRule="exact"/>
        <w:ind w:left="2220" w:right="210" w:firstLine="-2027"/>
        <w:jc w:val="left"/>
        <w:tabs>
          <w:tab w:pos="22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5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raştırma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soruşturınada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çocukları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ateşle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oynamaları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tutuşturara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5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10" w:lineRule="atLeast"/>
        <w:ind w:left="188" w:right="3860"/>
        <w:jc w:val="left"/>
        <w:tabs>
          <w:tab w:pos="2200" w:val="left"/>
          <w:tab w:pos="68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3"/>
        </w:rPr>
        <w:t>Sigortalı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2"/>
        </w:rPr>
        <w:t>Şirketi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2"/>
          <w:position w:val="0"/>
        </w:rPr>
        <w:t>JBc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83"/>
          <w:position w:val="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6D6D6D"/>
          <w:spacing w:val="8"/>
          <w:w w:val="104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7"/>
          <w:position w:val="0"/>
        </w:rPr>
        <w:t>li: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7" w:after="0" w:line="240" w:lineRule="auto"/>
        <w:ind w:left="19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Yangııı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4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92" w:lineRule="exact"/>
        <w:ind w:left="18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1"/>
        </w:rPr>
        <w:t>Te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3"/>
          <w:position w:val="-1"/>
        </w:rPr>
        <w:t>Jim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6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1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400"/>
        </w:sectPr>
      </w:pPr>
      <w:rPr/>
    </w:p>
    <w:p>
      <w:pPr>
        <w:spacing w:before="0" w:after="0" w:line="234" w:lineRule="exact"/>
        <w:ind w:left="113" w:right="-82"/>
        <w:jc w:val="left"/>
        <w:tabs>
          <w:tab w:pos="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5.012451pt;margin-top:11.681732pt;width:21.716001pt;height:44.5pt;mso-position-horizontal-relative:page;mso-position-vertical-relative:paragraph;z-index:-15374" type="#_x0000_t202" filled="f" stroked="f">
            <v:textbox inset="0,0,0,0">
              <w:txbxContent>
                <w:p>
                  <w:pPr>
                    <w:spacing w:before="0" w:after="0" w:line="890" w:lineRule="exact"/>
                    <w:ind w:right="-174"/>
                    <w:jc w:val="left"/>
                    <w:rPr>
                      <w:rFonts w:ascii="Times New Roman" w:hAnsi="Times New Roman" w:cs="Times New Roman" w:eastAsia="Times New Roman"/>
                      <w:sz w:val="89"/>
                      <w:szCs w:val="8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9"/>
                      <w:szCs w:val="89"/>
                      <w:color w:val="383F97"/>
                      <w:spacing w:val="0"/>
                      <w:w w:val="79"/>
                      <w:i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89"/>
                      <w:szCs w:val="8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565656"/>
          <w:spacing w:val="-157"/>
          <w:w w:val="150"/>
          <w:position w:val="2"/>
        </w:rPr>
        <w:t>=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0"/>
          <w:position w:val="-6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6"/>
        </w:rPr>
        <w:t>DönlişU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0" w:after="0" w:line="154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5"/>
        </w:rPr>
        <w:t>Tarih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0" w:after="0" w:line="154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5"/>
        </w:rPr>
        <w:t>:1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"/>
          <w:w w:val="100"/>
          <w:position w:val="-5"/>
        </w:rPr>
        <w:t>6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0"/>
          <w:w w:val="100"/>
          <w:position w:val="-5"/>
        </w:rPr>
        <w:t>.05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3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5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5"/>
          <w:w w:val="100"/>
          <w:position w:val="-5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0"/>
          <w:w w:val="100"/>
          <w:position w:val="-5"/>
        </w:rPr>
        <w:t>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4" w:after="0" w:line="149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1"/>
          <w:position w:val="-5"/>
        </w:rPr>
        <w:t>ISıuııi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5"/>
          <w:w w:val="81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D6D6D"/>
          <w:spacing w:val="-7"/>
          <w:w w:val="144"/>
          <w:position w:val="-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  <w:position w:val="-5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89"/>
          <w:position w:val="-5"/>
        </w:rPr>
        <w:t>8</w:t>
      </w:r>
      <w:r>
        <w:rPr>
          <w:rFonts w:ascii="Times New Roman" w:hAnsi="Times New Roman" w:cs="Times New Roman" w:eastAsia="Times New Roman"/>
          <w:sz w:val="18"/>
          <w:szCs w:val="18"/>
          <w:color w:val="6D6D6D"/>
          <w:spacing w:val="1"/>
          <w:w w:val="96"/>
          <w:position w:val="-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8"/>
          <w:position w:val="-5"/>
        </w:rPr>
        <w:t>25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400"/>
          <w:cols w:num="4" w:equalWidth="0">
            <w:col w:w="1257" w:space="963"/>
            <w:col w:w="359" w:space="154"/>
            <w:col w:w="863" w:space="2526"/>
            <w:col w:w="5178"/>
          </w:cols>
        </w:sectPr>
      </w:pPr>
      <w:rPr/>
    </w:p>
    <w:p>
      <w:pPr>
        <w:spacing w:before="61" w:after="0" w:line="240" w:lineRule="auto"/>
        <w:ind w:left="188" w:right="-20"/>
        <w:jc w:val="left"/>
        <w:tabs>
          <w:tab w:pos="1080" w:val="left"/>
          <w:tab w:pos="1580" w:val="left"/>
          <w:tab w:pos="2200" w:val="left"/>
          <w:tab w:pos="8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EKİP:Karşıyaka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36"/>
        </w:rPr>
        <w:t>3.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3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64" w:lineRule="exact"/>
        <w:ind w:left="2348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09.079437pt;margin-top:11.266809pt;width:.1pt;height:10.503081pt;mso-position-horizontal-relative:page;mso-position-vertical-relative:paragraph;z-index:-15382" coordorigin="4182,225" coordsize="2,210">
            <v:shape style="position:absolute;left:4182;top:225;width:2;height:210" coordorigin="4182,225" coordsize="0,210" path="m4182,435l4182,225e" filled="f" stroked="t" strokeweight=".237321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4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4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4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8"/>
        </w:rPr>
        <w:t>Ymgm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8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8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8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4"/>
          <w:position w:val="-8"/>
        </w:rPr>
        <w:t>Koy'"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400"/>
        </w:sectPr>
      </w:pPr>
      <w:rPr/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64" w:lineRule="exact"/>
        <w:ind w:left="340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D3D3D"/>
          <w:spacing w:val="0"/>
          <w:w w:val="122"/>
          <w:position w:val="-2"/>
        </w:rPr>
        <w:t>'ü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right="-20"/>
        <w:jc w:val="righ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Arial" w:hAnsi="Arial" w:cs="Arial" w:eastAsia="Arial"/>
          <w:sz w:val="26"/>
          <w:szCs w:val="26"/>
          <w:color w:val="3D3D3D"/>
          <w:spacing w:val="-79"/>
          <w:w w:val="72"/>
          <w:position w:val="-3"/>
        </w:rPr>
        <w:t>"</w:t>
      </w:r>
      <w:r>
        <w:rPr>
          <w:rFonts w:ascii="Times New Roman" w:hAnsi="Times New Roman" w:cs="Times New Roman" w:eastAsia="Times New Roman"/>
          <w:sz w:val="14"/>
          <w:szCs w:val="14"/>
          <w:color w:val="3D3D3D"/>
          <w:spacing w:val="-1"/>
          <w:w w:val="79"/>
          <w:position w:val="0"/>
        </w:rPr>
        <w:t>&gt;</w:t>
      </w:r>
      <w:r>
        <w:rPr>
          <w:rFonts w:ascii="Arial" w:hAnsi="Arial" w:cs="Arial" w:eastAsia="Arial"/>
          <w:sz w:val="26"/>
          <w:szCs w:val="26"/>
          <w:color w:val="3D3D3D"/>
          <w:spacing w:val="-45"/>
          <w:w w:val="72"/>
          <w:position w:val="-3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3D3D3D"/>
          <w:spacing w:val="0"/>
          <w:w w:val="80"/>
          <w:position w:val="0"/>
        </w:rPr>
        <w:t>-.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340" w:right="-43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D3D3D"/>
          <w:spacing w:val="0"/>
          <w:w w:val="68"/>
        </w:rPr>
        <w:t>;.§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63" w:lineRule="exact"/>
        <w:ind w:right="-94"/>
        <w:jc w:val="left"/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36"/>
          <w:szCs w:val="36"/>
          <w:color w:val="383F97"/>
          <w:w w:val="104"/>
          <w:position w:val="-13"/>
        </w:rPr>
        <w:t>l</w:t>
      </w:r>
      <w:r>
        <w:rPr>
          <w:rFonts w:ascii="Times New Roman" w:hAnsi="Times New Roman" w:cs="Times New Roman" w:eastAsia="Times New Roman"/>
          <w:sz w:val="36"/>
          <w:szCs w:val="36"/>
          <w:color w:val="383F97"/>
          <w:spacing w:val="-61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3D3D3D"/>
          <w:spacing w:val="0"/>
          <w:w w:val="82"/>
          <w:position w:val="-13"/>
        </w:rPr>
        <w:t>ı:r</w:t>
      </w:r>
      <w:r>
        <w:rPr>
          <w:rFonts w:ascii="Times New Roman" w:hAnsi="Times New Roman" w:cs="Times New Roman" w:eastAsia="Times New Roman"/>
          <w:sz w:val="36"/>
          <w:szCs w:val="36"/>
          <w:color w:val="3D3D3D"/>
          <w:spacing w:val="-3"/>
          <w:w w:val="82"/>
          <w:position w:val="-13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3D3D3D"/>
          <w:spacing w:val="0"/>
          <w:w w:val="82"/>
          <w:position w:val="-13"/>
        </w:rPr>
        <w:t>n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left="778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1"/>
        </w:rPr>
        <w:t>EkipAmiri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18" w:lineRule="exact"/>
        <w:ind w:right="-20"/>
        <w:jc w:val="left"/>
        <w:rPr>
          <w:rFonts w:ascii="Arial" w:hAnsi="Arial" w:cs="Arial" w:eastAsia="Arial"/>
          <w:sz w:val="29"/>
          <w:szCs w:val="29"/>
        </w:rPr>
      </w:pPr>
      <w:rPr/>
      <w:r>
        <w:rPr/>
        <w:pict>
          <v:group style="position:absolute;margin-left:203.739716pt;margin-top:-8.716144pt;width:10.679427pt;height:44.032321pt;mso-position-horizontal-relative:page;mso-position-vertical-relative:paragraph;z-index:-15381" coordorigin="4075,-174" coordsize="214,881">
            <v:group style="position:absolute;left:4132;top:-167;width:2;height:530" coordorigin="4132,-167" coordsize="2,530">
              <v:shape style="position:absolute;left:4132;top:-167;width:2;height:530" coordorigin="4132,-167" coordsize="0,530" path="m4132,363l4132,-167e" filled="f" stroked="t" strokeweight=".711962pt" strokecolor="#2F3FAC">
                <v:path arrowok="t"/>
              </v:shape>
            </v:group>
            <v:group style="position:absolute;left:4110;top:363;width:142;height:2" coordorigin="4110,363" coordsize="142,2">
              <v:shape style="position:absolute;left:4110;top:363;width:142;height:2" coordorigin="4110,363" coordsize="142,0" path="m4110,363l4253,363e" filled="f" stroked="t" strokeweight="3.559809pt" strokecolor="#343F80">
                <v:path arrowok="t"/>
              </v:shape>
            </v:group>
            <v:group style="position:absolute;left:4182;top:286;width:2;height:396" coordorigin="4182,286" coordsize="2,396">
              <v:shape style="position:absolute;left:4182;top:286;width:2;height:396" coordorigin="4182,286" coordsize="0,396" path="m4182,683l4182,286e" filled="f" stroked="t" strokeweight="2.373206pt" strokecolor="#3B447C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9"/>
          <w:szCs w:val="29"/>
          <w:color w:val="3D3D3D"/>
          <w:spacing w:val="0"/>
          <w:w w:val="100"/>
          <w:position w:val="-10"/>
        </w:rPr>
        <w:t>fN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83" w:lineRule="exact"/>
        <w:ind w:left="-42" w:right="1230"/>
        <w:jc w:val="center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2B2B2B"/>
          <w:spacing w:val="0"/>
          <w:w w:val="70"/>
          <w:position w:val="-1"/>
        </w:rPr>
        <w:t>2</w:t>
      </w:r>
      <w:r>
        <w:rPr>
          <w:rFonts w:ascii="Times New Roman" w:hAnsi="Times New Roman" w:cs="Times New Roman" w:eastAsia="Times New Roman"/>
          <w:sz w:val="29"/>
          <w:szCs w:val="29"/>
          <w:color w:val="2B2B2B"/>
          <w:spacing w:val="23"/>
          <w:w w:val="7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D3D3D"/>
          <w:spacing w:val="0"/>
          <w:w w:val="70"/>
          <w:i/>
          <w:position w:val="-1"/>
        </w:rPr>
        <w:t>7</w:t>
      </w:r>
      <w:r>
        <w:rPr>
          <w:rFonts w:ascii="Times New Roman" w:hAnsi="Times New Roman" w:cs="Times New Roman" w:eastAsia="Times New Roman"/>
          <w:sz w:val="24"/>
          <w:szCs w:val="24"/>
          <w:color w:val="3D3D3D"/>
          <w:spacing w:val="0"/>
          <w:w w:val="7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D3D3D"/>
          <w:spacing w:val="17"/>
          <w:w w:val="70"/>
          <w:i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54"/>
          <w:position w:val="-1"/>
        </w:rPr>
        <w:t>MaYıs</w:t>
      </w:r>
      <w:r>
        <w:rPr>
          <w:rFonts w:ascii="Arial" w:hAnsi="Arial" w:cs="Arial" w:eastAsia="Arial"/>
          <w:sz w:val="23"/>
          <w:szCs w:val="23"/>
          <w:color w:val="3D3D3D"/>
          <w:spacing w:val="29"/>
          <w:w w:val="54"/>
          <w:position w:val="-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D3D3D"/>
          <w:spacing w:val="0"/>
          <w:w w:val="61"/>
          <w:position w:val="-1"/>
        </w:rPr>
        <w:t>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123" w:right="151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565656"/>
          <w:spacing w:val="0"/>
          <w:w w:val="100"/>
          <w:i/>
        </w:rPr>
        <w:t>1</w:t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100"/>
          <w:i/>
        </w:rPr>
        <w:t> </w:t>
      </w:r>
      <w:r>
        <w:rPr>
          <w:rFonts w:ascii="Arial" w:hAnsi="Arial" w:cs="Arial" w:eastAsia="Arial"/>
          <w:sz w:val="17"/>
          <w:szCs w:val="17"/>
          <w:color w:val="565656"/>
          <w:spacing w:val="4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5"/>
        </w:rPr>
        <w:t>12017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20" w:right="400"/>
          <w:cols w:num="4" w:equalWidth="0">
            <w:col w:w="512" w:space="2059"/>
            <w:col w:w="617" w:space="873"/>
            <w:col w:w="1563" w:space="3230"/>
            <w:col w:w="2446"/>
          </w:cols>
        </w:sectPr>
      </w:pPr>
      <w:rPr/>
    </w:p>
    <w:p>
      <w:pPr>
        <w:spacing w:before="0" w:after="0" w:line="147" w:lineRule="atLeast"/>
        <w:ind w:left="312" w:right="-58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565656"/>
          <w:spacing w:val="0"/>
          <w:w w:val="71"/>
        </w:rPr>
        <w:t>.,!:::!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0" w:after="0" w:line="147" w:lineRule="atLeast"/>
        <w:ind w:right="-20"/>
        <w:jc w:val="left"/>
        <w:tabs>
          <w:tab w:pos="700" w:val="left"/>
          <w:tab w:pos="1400" w:val="left"/>
          <w:tab w:pos="59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2B2B2B"/>
          <w:spacing w:val="0"/>
          <w:w w:val="100"/>
          <w:position w:val="-11"/>
        </w:rPr>
        <w:t>M</w:t>
      </w:r>
      <w:r>
        <w:rPr>
          <w:rFonts w:ascii="Arial" w:hAnsi="Arial" w:cs="Arial" w:eastAsia="Arial"/>
          <w:sz w:val="20"/>
          <w:szCs w:val="20"/>
          <w:color w:val="2B2B2B"/>
          <w:spacing w:val="0"/>
          <w:w w:val="100"/>
          <w:position w:val="-11"/>
        </w:rPr>
        <w:t>  </w:t>
      </w:r>
      <w:r>
        <w:rPr>
          <w:rFonts w:ascii="Arial" w:hAnsi="Arial" w:cs="Arial" w:eastAsia="Arial"/>
          <w:sz w:val="20"/>
          <w:szCs w:val="20"/>
          <w:color w:val="2B2B2B"/>
          <w:spacing w:val="8"/>
          <w:w w:val="100"/>
          <w:position w:val="-11"/>
        </w:rPr>
        <w:t> </w:t>
      </w:r>
      <w:r>
        <w:rPr>
          <w:rFonts w:ascii="Arial" w:hAnsi="Arial" w:cs="Arial" w:eastAsia="Arial"/>
          <w:sz w:val="20"/>
          <w:szCs w:val="20"/>
          <w:color w:val="2B2B2B"/>
          <w:spacing w:val="0"/>
          <w:w w:val="100"/>
          <w:position w:val="-11"/>
        </w:rPr>
        <w:t>k</w:t>
      </w:r>
      <w:r>
        <w:rPr>
          <w:rFonts w:ascii="Arial" w:hAnsi="Arial" w:cs="Arial" w:eastAsia="Arial"/>
          <w:sz w:val="20"/>
          <w:szCs w:val="20"/>
          <w:color w:val="2B2B2B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20"/>
          <w:szCs w:val="20"/>
          <w:color w:val="2B2B2B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0"/>
          <w:w w:val="100"/>
          <w:position w:val="-1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35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0"/>
          <w:w w:val="100"/>
          <w:position w:val="-1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-27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0"/>
          <w:w w:val="100"/>
          <w:position w:val="-11"/>
        </w:rPr>
      </w:r>
      <w:r>
        <w:rPr>
          <w:rFonts w:ascii="Arial" w:hAnsi="Arial" w:cs="Arial" w:eastAsia="Arial"/>
          <w:sz w:val="20"/>
          <w:szCs w:val="20"/>
          <w:color w:val="2B2B2B"/>
          <w:spacing w:val="0"/>
          <w:w w:val="100"/>
          <w:position w:val="-14"/>
        </w:rPr>
        <w:t>ir</w:t>
      </w:r>
      <w:r>
        <w:rPr>
          <w:rFonts w:ascii="Arial" w:hAnsi="Arial" w:cs="Arial" w:eastAsia="Arial"/>
          <w:sz w:val="20"/>
          <w:szCs w:val="20"/>
          <w:color w:val="2B2B2B"/>
          <w:spacing w:val="-46"/>
          <w:w w:val="100"/>
          <w:position w:val="-14"/>
        </w:rPr>
        <w:t> </w:t>
      </w:r>
      <w:r>
        <w:rPr>
          <w:rFonts w:ascii="Arial" w:hAnsi="Arial" w:cs="Arial" w:eastAsia="Arial"/>
          <w:sz w:val="20"/>
          <w:szCs w:val="20"/>
          <w:color w:val="2B2B2B"/>
          <w:spacing w:val="0"/>
          <w:w w:val="100"/>
          <w:position w:val="-14"/>
        </w:rPr>
        <w:tab/>
      </w:r>
      <w:r>
        <w:rPr>
          <w:rFonts w:ascii="Arial" w:hAnsi="Arial" w:cs="Arial" w:eastAsia="Arial"/>
          <w:sz w:val="20"/>
          <w:szCs w:val="20"/>
          <w:color w:val="2B2B2B"/>
          <w:spacing w:val="0"/>
          <w:w w:val="100"/>
          <w:position w:val="-14"/>
        </w:rPr>
      </w:r>
      <w:r>
        <w:rPr>
          <w:rFonts w:ascii="Times New Roman" w:hAnsi="Times New Roman" w:cs="Times New Roman" w:eastAsia="Times New Roman"/>
          <w:sz w:val="18"/>
          <w:szCs w:val="18"/>
          <w:color w:val="8A8A8A"/>
          <w:spacing w:val="0"/>
          <w:w w:val="66"/>
          <w:position w:val="0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8A8A8A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2"/>
          <w:position w:val="0"/>
        </w:rPr>
        <w:t>iy</w:t>
      </w:r>
      <w:r>
        <w:rPr>
          <w:rFonts w:ascii="Times New Roman" w:hAnsi="Times New Roman" w:cs="Times New Roman" w:eastAsia="Times New Roman"/>
          <w:sz w:val="18"/>
          <w:szCs w:val="18"/>
          <w:color w:val="6D6D6D"/>
          <w:spacing w:val="0"/>
          <w:w w:val="53"/>
          <w:position w:val="0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6D6D6D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lı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400"/>
          <w:cols w:num="2" w:equalWidth="0">
            <w:col w:w="485" w:space="2195"/>
            <w:col w:w="8620"/>
          </w:cols>
        </w:sectPr>
      </w:pPr>
      <w:rPr/>
    </w:p>
    <w:p>
      <w:pPr>
        <w:spacing w:before="0" w:after="0" w:line="226" w:lineRule="exact"/>
        <w:ind w:right="-20"/>
        <w:jc w:val="right"/>
        <w:tabs>
          <w:tab w:pos="78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0"/>
          <w:szCs w:val="20"/>
          <w:color w:val="3D3D3D"/>
          <w:w w:val="101"/>
          <w:position w:val="1"/>
        </w:rPr>
        <w:t>3.Po</w:t>
      </w:r>
      <w:r>
        <w:rPr>
          <w:rFonts w:ascii="Arial" w:hAnsi="Arial" w:cs="Arial" w:eastAsia="Arial"/>
          <w:sz w:val="20"/>
          <w:szCs w:val="20"/>
          <w:color w:val="3D3D3D"/>
          <w:w w:val="100"/>
          <w:position w:val="1"/>
        </w:rPr>
        <w:tab/>
      </w:r>
      <w:r>
        <w:rPr>
          <w:rFonts w:ascii="Arial" w:hAnsi="Arial" w:cs="Arial" w:eastAsia="Arial"/>
          <w:sz w:val="20"/>
          <w:szCs w:val="20"/>
          <w:color w:val="3D3D3D"/>
          <w:w w:val="100"/>
          <w:position w:val="1"/>
        </w:rPr>
      </w:r>
      <w:r>
        <w:rPr>
          <w:rFonts w:ascii="Arial" w:hAnsi="Arial" w:cs="Arial" w:eastAsia="Arial"/>
          <w:sz w:val="26"/>
          <w:szCs w:val="26"/>
          <w:color w:val="3D3D3D"/>
          <w:spacing w:val="0"/>
          <w:w w:val="56"/>
          <w:position w:val="1"/>
        </w:rPr>
        <w:t>B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2B2B2B"/>
          <w:spacing w:val="-4"/>
          <w:w w:val="105"/>
        </w:rPr>
        <w:t>m</w:t>
      </w:r>
      <w:r>
        <w:rPr>
          <w:rFonts w:ascii="Arial" w:hAnsi="Arial" w:cs="Arial" w:eastAsia="Arial"/>
          <w:sz w:val="20"/>
          <w:szCs w:val="20"/>
          <w:color w:val="2B2B2B"/>
          <w:spacing w:val="0"/>
          <w:w w:val="103"/>
        </w:rPr>
        <w:t>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334" w:lineRule="exact"/>
        <w:ind w:right="-187"/>
        <w:jc w:val="left"/>
        <w:rPr>
          <w:rFonts w:ascii="Arial" w:hAnsi="Arial" w:cs="Arial" w:eastAsia="Arial"/>
          <w:sz w:val="98"/>
          <w:szCs w:val="98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3D3D3D"/>
          <w:spacing w:val="-19"/>
          <w:w w:val="107"/>
          <w:position w:val="-21"/>
        </w:rPr>
        <w:t>o</w:t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91"/>
          <w:position w:val="-21"/>
        </w:rPr>
        <w:t>.</w:t>
      </w:r>
      <w:r>
        <w:rPr>
          <w:rFonts w:ascii="Arial" w:hAnsi="Arial" w:cs="Arial" w:eastAsia="Arial"/>
          <w:sz w:val="22"/>
          <w:szCs w:val="22"/>
          <w:color w:val="3D3D3D"/>
          <w:spacing w:val="-4"/>
          <w:w w:val="91"/>
          <w:position w:val="-21"/>
        </w:rPr>
        <w:t>.</w:t>
      </w:r>
      <w:r>
        <w:rPr>
          <w:rFonts w:ascii="Arial" w:hAnsi="Arial" w:cs="Arial" w:eastAsia="Arial"/>
          <w:sz w:val="98"/>
          <w:szCs w:val="98"/>
          <w:color w:val="313664"/>
          <w:spacing w:val="0"/>
          <w:w w:val="133"/>
          <w:position w:val="-21"/>
        </w:rPr>
        <w:t>!</w:t>
      </w:r>
      <w:r>
        <w:rPr>
          <w:rFonts w:ascii="Arial" w:hAnsi="Arial" w:cs="Arial" w:eastAsia="Arial"/>
          <w:sz w:val="98"/>
          <w:szCs w:val="98"/>
          <w:color w:val="313664"/>
          <w:spacing w:val="-172"/>
          <w:w w:val="134"/>
          <w:position w:val="-21"/>
        </w:rPr>
        <w:t>1</w:t>
      </w:r>
      <w:r>
        <w:rPr>
          <w:rFonts w:ascii="Arial" w:hAnsi="Arial" w:cs="Arial" w:eastAsia="Arial"/>
          <w:sz w:val="98"/>
          <w:szCs w:val="98"/>
          <w:color w:val="6D6D6D"/>
          <w:spacing w:val="-7"/>
          <w:w w:val="17"/>
          <w:position w:val="-21"/>
        </w:rPr>
        <w:t>E</w:t>
      </w:r>
      <w:r>
        <w:rPr>
          <w:rFonts w:ascii="Arial" w:hAnsi="Arial" w:cs="Arial" w:eastAsia="Arial"/>
          <w:sz w:val="98"/>
          <w:szCs w:val="98"/>
          <w:color w:val="3D3D3D"/>
          <w:spacing w:val="0"/>
          <w:w w:val="19"/>
          <w:position w:val="-21"/>
        </w:rPr>
        <w:t>K</w:t>
      </w:r>
      <w:r>
        <w:rPr>
          <w:rFonts w:ascii="Arial" w:hAnsi="Arial" w:cs="Arial" w:eastAsia="Arial"/>
          <w:sz w:val="98"/>
          <w:szCs w:val="98"/>
          <w:color w:val="000000"/>
          <w:spacing w:val="0"/>
          <w:w w:val="100"/>
          <w:position w:val="0"/>
        </w:rPr>
      </w:r>
    </w:p>
    <w:p>
      <w:pPr>
        <w:spacing w:before="0" w:after="0" w:line="334" w:lineRule="exact"/>
        <w:ind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6D6D6D"/>
          <w:spacing w:val="8"/>
          <w:w w:val="101"/>
          <w:position w:val="-13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9C9E9C"/>
          <w:spacing w:val="0"/>
          <w:w w:val="73"/>
          <w:position w:val="-26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9C9E9C"/>
          <w:spacing w:val="3"/>
          <w:w w:val="100"/>
          <w:position w:val="-26"/>
        </w:rPr>
        <w:t> </w:t>
      </w:r>
      <w:r>
        <w:rPr>
          <w:rFonts w:ascii="Arial" w:hAnsi="Arial" w:cs="Arial" w:eastAsia="Arial"/>
          <w:sz w:val="20"/>
          <w:szCs w:val="20"/>
          <w:color w:val="565656"/>
          <w:spacing w:val="0"/>
          <w:w w:val="88"/>
          <w:position w:val="-26"/>
        </w:rPr>
        <w:t>ı</w:t>
      </w:r>
      <w:r>
        <w:rPr>
          <w:rFonts w:ascii="Arial" w:hAnsi="Arial" w:cs="Arial" w:eastAsia="Arial"/>
          <w:sz w:val="20"/>
          <w:szCs w:val="20"/>
          <w:color w:val="565656"/>
          <w:spacing w:val="0"/>
          <w:w w:val="89"/>
          <w:position w:val="-26"/>
        </w:rPr>
        <w:t>e</w:t>
      </w:r>
      <w:r>
        <w:rPr>
          <w:rFonts w:ascii="Arial" w:hAnsi="Arial" w:cs="Arial" w:eastAsia="Arial"/>
          <w:sz w:val="20"/>
          <w:szCs w:val="20"/>
          <w:color w:val="565656"/>
          <w:spacing w:val="-38"/>
          <w:w w:val="100"/>
          <w:position w:val="-26"/>
        </w:rPr>
        <w:t> </w:t>
      </w:r>
      <w:r>
        <w:rPr>
          <w:rFonts w:ascii="Arial" w:hAnsi="Arial" w:cs="Arial" w:eastAsia="Arial"/>
          <w:sz w:val="44"/>
          <w:szCs w:val="44"/>
          <w:color w:val="6D6D6D"/>
          <w:spacing w:val="0"/>
          <w:w w:val="357"/>
          <w:position w:val="-13"/>
        </w:rPr>
        <w:t>·</w:t>
      </w:r>
      <w:r>
        <w:rPr>
          <w:rFonts w:ascii="Arial" w:hAnsi="Arial" w:cs="Arial" w:eastAsia="Arial"/>
          <w:sz w:val="44"/>
          <w:szCs w:val="44"/>
          <w:color w:val="6D6D6D"/>
          <w:spacing w:val="0"/>
          <w:w w:val="357"/>
          <w:position w:val="-13"/>
        </w:rPr>
        <w:t>'</w:t>
      </w:r>
      <w:r>
        <w:rPr>
          <w:rFonts w:ascii="Arial" w:hAnsi="Arial" w:cs="Arial" w:eastAsia="Arial"/>
          <w:sz w:val="44"/>
          <w:szCs w:val="44"/>
          <w:color w:val="6D6D6D"/>
          <w:spacing w:val="-329"/>
          <w:w w:val="357"/>
          <w:position w:val="-13"/>
        </w:rPr>
        <w:t> </w:t>
      </w:r>
      <w:r>
        <w:rPr>
          <w:rFonts w:ascii="Arial" w:hAnsi="Arial" w:cs="Arial" w:eastAsia="Arial"/>
          <w:sz w:val="44"/>
          <w:szCs w:val="44"/>
          <w:color w:val="8A8A8A"/>
          <w:spacing w:val="0"/>
          <w:w w:val="48"/>
          <w:position w:val="-13"/>
        </w:rPr>
        <w:t>-</w:t>
      </w:r>
      <w:r>
        <w:rPr>
          <w:rFonts w:ascii="Arial" w:hAnsi="Arial" w:cs="Arial" w:eastAsia="Arial"/>
          <w:sz w:val="44"/>
          <w:szCs w:val="44"/>
          <w:color w:val="8A8A8A"/>
          <w:spacing w:val="-51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D6D6D"/>
          <w:spacing w:val="0"/>
          <w:w w:val="127"/>
          <w:position w:val="-26"/>
        </w:rPr>
        <w:t>Ü.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400"/>
          <w:cols w:num="4" w:equalWidth="0">
            <w:col w:w="3344" w:space="741"/>
            <w:col w:w="331" w:space="157"/>
            <w:col w:w="1292" w:space="2723"/>
            <w:col w:w="2712"/>
          </w:cols>
        </w:sectPr>
      </w:pPr>
      <w:rPr/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172.176086pt;margin-top:-.665724pt;width:1.898564pt;height:22.910269pt;mso-position-horizontal-relative:page;mso-position-vertical-relative:paragraph;z-index:-15380" coordorigin="3444,-13" coordsize="38,458">
            <v:group style="position:absolute;left:3455;top:11;width:2;height:224" coordorigin="3455,11" coordsize="2,224">
              <v:shape style="position:absolute;left:3455;top:11;width:2;height:224" coordorigin="3455,11" coordsize="0,224" path="m3455,235l3455,11e" filled="f" stroked="t" strokeweight="1.186603pt" strokecolor="#4B54A8">
                <v:path arrowok="t"/>
              </v:shape>
            </v:group>
            <v:group style="position:absolute;left:3472;top:-4;width:2;height:439" coordorigin="3472,-4" coordsize="2,439">
              <v:shape style="position:absolute;left:3472;top:-4;width:2;height:439" coordorigin="3472,-4" coordsize="0,439" path="m3472,435l3472,-4e" filled="f" stroked="t" strokeweight=".949282pt" strokecolor="#4B54B8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78.702393pt;margin-top:.169055pt;width:1.423924pt;height:28.520563pt;mso-position-horizontal-relative:page;mso-position-vertical-relative:paragraph;z-index:-15379" coordorigin="3574,3" coordsize="28,570">
            <v:group style="position:absolute;left:3595;top:11;width:2;height:296" coordorigin="3595,11" coordsize="2,296">
              <v:shape style="position:absolute;left:3595;top:11;width:2;height:296" coordorigin="3595,11" coordsize="0,296" path="m3595,306l3595,11e" filled="f" stroked="t" strokeweight=".711962pt" strokecolor="#484F90">
                <v:path arrowok="t"/>
              </v:shape>
            </v:group>
            <v:group style="position:absolute;left:3584;top:216;width:2;height:349" coordorigin="3584,216" coordsize="2,349">
              <v:shape style="position:absolute;left:3584;top:216;width:2;height:349" coordorigin="3584,216" coordsize="0,349" path="m3584,564l3584,216e" filled="f" stroked="t" strokeweight=".949282pt" strokecolor="#5760A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ltf.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2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6D6D6D"/>
          <w:spacing w:val="-10"/>
          <w:w w:val="23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8"/>
        </w:rPr>
        <w:t>vuş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6" w:lineRule="exact"/>
        <w:ind w:left="1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3D3D3D"/>
          <w:spacing w:val="0"/>
          <w:w w:val="100"/>
        </w:rPr>
        <w:t>{</w:t>
      </w:r>
      <w:r>
        <w:rPr>
          <w:rFonts w:ascii="Times New Roman" w:hAnsi="Times New Roman" w:cs="Times New Roman" w:eastAsia="Times New Roman"/>
          <w:sz w:val="24"/>
          <w:szCs w:val="24"/>
          <w:color w:val="3D3D3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7" w:after="0" w:line="230" w:lineRule="exact"/>
        <w:ind w:right="-7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98.074646pt;margin-top:4.815924pt;width:2.135885pt;height:19.807086pt;mso-position-horizontal-relative:page;mso-position-vertical-relative:paragraph;z-index:-15378" coordorigin="5961,96" coordsize="43,396">
            <v:group style="position:absolute;left:5995;top:106;width:2;height:239" coordorigin="5995,106" coordsize="2,239">
              <v:shape style="position:absolute;left:5995;top:106;width:2;height:239" coordorigin="5995,106" coordsize="0,239" path="m5995,345l5995,106e" filled="f" stroked="t" strokeweight=".949282pt" strokecolor="#4F4F97">
                <v:path arrowok="t"/>
              </v:shape>
            </v:group>
            <v:group style="position:absolute;left:5971;top:154;width:2;height:329" coordorigin="5971,154" coordsize="2,329">
              <v:shape style="position:absolute;left:5971;top:154;width:2;height:329" coordorigin="5971,154" coordsize="0,329" path="m5971,483l5971,154e" filled="f" stroked="t" strokeweight=".949282pt" strokecolor="#3F4FA8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AFB1B1"/>
          <w:spacing w:val="0"/>
          <w:w w:val="126"/>
          <w:position w:val="-7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AFB1B1"/>
          <w:spacing w:val="-17"/>
          <w:w w:val="126"/>
          <w:position w:val="-7"/>
        </w:rPr>
        <w:t> </w:t>
      </w:r>
      <w:r>
        <w:rPr>
          <w:rFonts w:ascii="Arial" w:hAnsi="Arial" w:cs="Arial" w:eastAsia="Arial"/>
          <w:sz w:val="22"/>
          <w:szCs w:val="22"/>
          <w:color w:val="565656"/>
          <w:spacing w:val="-51"/>
          <w:w w:val="102"/>
          <w:position w:val="-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56"/>
          <w:position w:val="-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"/>
          <w:w w:val="56"/>
          <w:position w:val="-7"/>
        </w:rPr>
        <w:t>.</w:t>
      </w:r>
      <w:r>
        <w:rPr>
          <w:rFonts w:ascii="Arial" w:hAnsi="Arial" w:cs="Arial" w:eastAsia="Arial"/>
          <w:sz w:val="22"/>
          <w:szCs w:val="22"/>
          <w:color w:val="565656"/>
          <w:spacing w:val="0"/>
          <w:w w:val="102"/>
          <w:position w:val="-2"/>
        </w:rPr>
        <w:t>1</w:t>
      </w:r>
      <w:r>
        <w:rPr>
          <w:rFonts w:ascii="Arial" w:hAnsi="Arial" w:cs="Arial" w:eastAsia="Arial"/>
          <w:sz w:val="22"/>
          <w:szCs w:val="22"/>
          <w:color w:val="565656"/>
          <w:spacing w:val="-24"/>
          <w:w w:val="101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62"/>
          <w:w w:val="113"/>
          <w:position w:val="-7"/>
        </w:rPr>
        <w:t>a</w:t>
      </w:r>
      <w:r>
        <w:rPr>
          <w:rFonts w:ascii="Arial" w:hAnsi="Arial" w:cs="Arial" w:eastAsia="Arial"/>
          <w:sz w:val="22"/>
          <w:szCs w:val="22"/>
          <w:color w:val="565656"/>
          <w:spacing w:val="-74"/>
          <w:w w:val="102"/>
          <w:position w:val="-2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-76"/>
          <w:w w:val="107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  <w:position w:val="-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FB1B1"/>
          <w:spacing w:val="0"/>
          <w:w w:val="188"/>
          <w:position w:val="-7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8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57"/>
          <w:szCs w:val="57"/>
          <w:color w:val="565656"/>
          <w:spacing w:val="-185"/>
          <w:w w:val="69"/>
          <w:position w:val="-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8A8A8A"/>
          <w:spacing w:val="0"/>
          <w:w w:val="109"/>
          <w:position w:val="-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8A8A8A"/>
          <w:spacing w:val="16"/>
          <w:w w:val="100"/>
          <w:position w:val="-12"/>
        </w:rPr>
        <w:t> </w:t>
      </w:r>
      <w:r>
        <w:rPr>
          <w:rFonts w:ascii="Arial" w:hAnsi="Arial" w:cs="Arial" w:eastAsia="Arial"/>
          <w:sz w:val="57"/>
          <w:szCs w:val="57"/>
          <w:color w:val="565656"/>
          <w:spacing w:val="-193"/>
          <w:w w:val="69"/>
          <w:position w:val="-8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AFB1B1"/>
          <w:spacing w:val="0"/>
          <w:w w:val="78"/>
          <w:position w:val="-12"/>
        </w:rPr>
        <w:t>•·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400"/>
          <w:cols w:num="3" w:equalWidth="0">
            <w:col w:w="5555" w:space="2802"/>
            <w:col w:w="719" w:space="719"/>
            <w:col w:w="1505"/>
          </w:cols>
        </w:sectPr>
      </w:pPr>
      <w:rPr/>
    </w:p>
    <w:p>
      <w:pPr>
        <w:spacing w:before="0" w:after="0" w:line="154" w:lineRule="exact"/>
        <w:ind w:left="3254" w:right="-20"/>
        <w:jc w:val="left"/>
        <w:tabs>
          <w:tab w:pos="8320" w:val="left"/>
          <w:tab w:pos="98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383F97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4"/>
          <w:szCs w:val="14"/>
          <w:color w:val="383F97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83F97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83F97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4"/>
          <w:szCs w:val="24"/>
          <w:color w:val="565656"/>
          <w:spacing w:val="0"/>
          <w:w w:val="69"/>
          <w:position w:val="-7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color w:val="565656"/>
          <w:spacing w:val="-27"/>
          <w:w w:val="69"/>
          <w:position w:val="-7"/>
        </w:rPr>
        <w:t>ü</w:t>
      </w:r>
      <w:r>
        <w:rPr>
          <w:rFonts w:ascii="Times New Roman" w:hAnsi="Times New Roman" w:cs="Times New Roman" w:eastAsia="Times New Roman"/>
          <w:sz w:val="24"/>
          <w:szCs w:val="24"/>
          <w:color w:val="AFB1B1"/>
          <w:spacing w:val="-13"/>
          <w:w w:val="69"/>
          <w:position w:val="-7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565656"/>
          <w:spacing w:val="0"/>
          <w:w w:val="69"/>
          <w:position w:val="-7"/>
        </w:rPr>
        <w:t>ô.atlale</w:t>
      </w:r>
      <w:r>
        <w:rPr>
          <w:rFonts w:ascii="Times New Roman" w:hAnsi="Times New Roman" w:cs="Times New Roman" w:eastAsia="Times New Roman"/>
          <w:sz w:val="24"/>
          <w:szCs w:val="24"/>
          <w:color w:val="565656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565656"/>
          <w:spacing w:val="0"/>
          <w:w w:val="69"/>
          <w:position w:val="-7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565656"/>
          <w:spacing w:val="0"/>
          <w:w w:val="69"/>
          <w:position w:val="-7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65656"/>
          <w:spacing w:val="29"/>
          <w:w w:val="69"/>
          <w:position w:val="-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67"/>
          <w:position w:val="-7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-12"/>
          <w:w w:val="67"/>
          <w:position w:val="-7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AFB1B1"/>
          <w:spacing w:val="0"/>
          <w:w w:val="56"/>
          <w:position w:val="-7"/>
        </w:rPr>
        <w:t>.J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400"/>
        </w:sectPr>
      </w:pPr>
      <w:rPr/>
    </w:p>
    <w:p>
      <w:pPr>
        <w:spacing w:before="0" w:after="0" w:line="158" w:lineRule="exact"/>
        <w:ind w:right="-20"/>
        <w:jc w:val="right"/>
        <w:rPr>
          <w:rFonts w:ascii="Arial" w:hAnsi="Arial" w:cs="Arial" w:eastAsia="Arial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5"/>
          <w:szCs w:val="5"/>
          <w:color w:val="AFB1B1"/>
          <w:spacing w:val="1"/>
          <w:w w:val="155"/>
        </w:rPr>
        <w:t>•</w:t>
      </w:r>
      <w:r>
        <w:rPr>
          <w:rFonts w:ascii="Arial" w:hAnsi="Arial" w:cs="Arial" w:eastAsia="Arial"/>
          <w:sz w:val="29"/>
          <w:szCs w:val="29"/>
          <w:color w:val="AFB1B1"/>
          <w:spacing w:val="-17"/>
          <w:w w:val="131"/>
          <w:i/>
          <w:position w:val="-11"/>
        </w:rPr>
        <w:t>'</w:t>
      </w:r>
      <w:r>
        <w:rPr>
          <w:rFonts w:ascii="Arial" w:hAnsi="Arial" w:cs="Arial" w:eastAsia="Arial"/>
          <w:sz w:val="29"/>
          <w:szCs w:val="29"/>
          <w:color w:val="AFB1B1"/>
          <w:spacing w:val="-81"/>
          <w:w w:val="131"/>
          <w:i/>
          <w:position w:val="-11"/>
        </w:rPr>
        <w:t>,</w:t>
      </w:r>
      <w:r>
        <w:rPr>
          <w:rFonts w:ascii="Times New Roman" w:hAnsi="Times New Roman" w:cs="Times New Roman" w:eastAsia="Times New Roman"/>
          <w:sz w:val="5"/>
          <w:szCs w:val="5"/>
          <w:color w:val="AFB1B1"/>
          <w:spacing w:val="0"/>
          <w:w w:val="479"/>
          <w:position w:val="0"/>
        </w:rPr>
        <w:t>'</w:t>
      </w:r>
      <w:r>
        <w:rPr>
          <w:rFonts w:ascii="Times New Roman" w:hAnsi="Times New Roman" w:cs="Times New Roman" w:eastAsia="Times New Roman"/>
          <w:sz w:val="5"/>
          <w:szCs w:val="5"/>
          <w:color w:val="AFB1B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AFB1B1"/>
          <w:spacing w:val="6"/>
          <w:w w:val="100"/>
          <w:position w:val="0"/>
        </w:rPr>
        <w:t> </w:t>
      </w:r>
      <w:r>
        <w:rPr>
          <w:rFonts w:ascii="Arial" w:hAnsi="Arial" w:cs="Arial" w:eastAsia="Arial"/>
          <w:sz w:val="29"/>
          <w:szCs w:val="29"/>
          <w:color w:val="AFB1B1"/>
          <w:spacing w:val="-84"/>
          <w:w w:val="131"/>
          <w:i/>
          <w:position w:val="-11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565656"/>
          <w:spacing w:val="0"/>
          <w:w w:val="181"/>
          <w:position w:val="0"/>
        </w:rPr>
        <w:t>1</w:t>
      </w:r>
      <w:r>
        <w:rPr>
          <w:rFonts w:ascii="Times New Roman" w:hAnsi="Times New Roman" w:cs="Times New Roman" w:eastAsia="Times New Roman"/>
          <w:sz w:val="5"/>
          <w:szCs w:val="5"/>
          <w:color w:val="565656"/>
          <w:spacing w:val="3"/>
          <w:w w:val="100"/>
          <w:position w:val="0"/>
        </w:rPr>
        <w:t> </w:t>
      </w:r>
      <w:r>
        <w:rPr>
          <w:rFonts w:ascii="Arial" w:hAnsi="Arial" w:cs="Arial" w:eastAsia="Arial"/>
          <w:sz w:val="29"/>
          <w:szCs w:val="29"/>
          <w:color w:val="8A8A8A"/>
          <w:spacing w:val="0"/>
          <w:w w:val="39"/>
          <w:i/>
          <w:position w:val="-11"/>
        </w:rPr>
        <w:t>'}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right="-20"/>
        <w:jc w:val="left"/>
        <w:tabs>
          <w:tab w:pos="720" w:val="left"/>
          <w:tab w:pos="1040" w:val="left"/>
        </w:tabs>
        <w:rPr>
          <w:rFonts w:ascii="Times New Roman" w:hAnsi="Times New Roman" w:cs="Times New Roman" w:eastAsia="Times New Roman"/>
          <w:sz w:val="5"/>
          <w:szCs w:val="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"/>
          <w:szCs w:val="5"/>
          <w:color w:val="C3C1C3"/>
          <w:spacing w:val="-5"/>
          <w:w w:val="175"/>
        </w:rPr>
        <w:t>•</w:t>
      </w:r>
      <w:r>
        <w:rPr>
          <w:rFonts w:ascii="Arial" w:hAnsi="Arial" w:cs="Arial" w:eastAsia="Arial"/>
          <w:sz w:val="29"/>
          <w:szCs w:val="29"/>
          <w:color w:val="4F549E"/>
          <w:spacing w:val="-152"/>
          <w:w w:val="107"/>
          <w:position w:val="-11"/>
        </w:rPr>
        <w:t>&gt;</w:t>
      </w:r>
      <w:r>
        <w:rPr>
          <w:rFonts w:ascii="Times New Roman" w:hAnsi="Times New Roman" w:cs="Times New Roman" w:eastAsia="Times New Roman"/>
          <w:sz w:val="5"/>
          <w:szCs w:val="5"/>
          <w:color w:val="C3C1C3"/>
          <w:spacing w:val="-9"/>
          <w:w w:val="175"/>
          <w:position w:val="0"/>
        </w:rPr>
        <w:t>•</w:t>
      </w:r>
      <w:r>
        <w:rPr>
          <w:rFonts w:ascii="Arial" w:hAnsi="Arial" w:cs="Arial" w:eastAsia="Arial"/>
          <w:sz w:val="29"/>
          <w:szCs w:val="29"/>
          <w:color w:val="C3C1C3"/>
          <w:spacing w:val="-9"/>
          <w:w w:val="81"/>
          <w:position w:val="-11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9C9E9C"/>
          <w:spacing w:val="0"/>
          <w:w w:val="239"/>
          <w:position w:val="0"/>
        </w:rPr>
        <w:t>..</w:t>
      </w:r>
      <w:r>
        <w:rPr>
          <w:rFonts w:ascii="Times New Roman" w:hAnsi="Times New Roman" w:cs="Times New Roman" w:eastAsia="Times New Roman"/>
          <w:sz w:val="5"/>
          <w:szCs w:val="5"/>
          <w:color w:val="9C9E9C"/>
          <w:spacing w:val="0"/>
          <w:w w:val="100"/>
          <w:position w:val="0"/>
        </w:rPr>
        <w:t>     </w:t>
      </w:r>
      <w:r>
        <w:rPr>
          <w:rFonts w:ascii="Times New Roman" w:hAnsi="Times New Roman" w:cs="Times New Roman" w:eastAsia="Times New Roman"/>
          <w:sz w:val="5"/>
          <w:szCs w:val="5"/>
          <w:color w:val="9C9E9C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8A8A8A"/>
          <w:spacing w:val="0"/>
          <w:w w:val="325"/>
          <w:position w:val="0"/>
        </w:rPr>
        <w:t>,</w:t>
      </w:r>
      <w:r>
        <w:rPr>
          <w:rFonts w:ascii="Arial" w:hAnsi="Arial" w:cs="Arial" w:eastAsia="Arial"/>
          <w:sz w:val="29"/>
          <w:szCs w:val="29"/>
          <w:color w:val="4F549E"/>
          <w:spacing w:val="0"/>
          <w:w w:val="108"/>
          <w:position w:val="-11"/>
        </w:rPr>
        <w:t>·-</w:t>
      </w:r>
      <w:r>
        <w:rPr>
          <w:rFonts w:ascii="Arial" w:hAnsi="Arial" w:cs="Arial" w:eastAsia="Arial"/>
          <w:sz w:val="29"/>
          <w:szCs w:val="29"/>
          <w:color w:val="4F549E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29"/>
          <w:szCs w:val="29"/>
          <w:color w:val="4F549E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5"/>
          <w:szCs w:val="5"/>
          <w:color w:val="9C9E9C"/>
          <w:spacing w:val="0"/>
          <w:w w:val="194"/>
          <w:position w:val="0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9C9E9C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5"/>
          <w:szCs w:val="5"/>
          <w:color w:val="9C9E9C"/>
          <w:spacing w:val="0"/>
          <w:w w:val="281"/>
          <w:position w:val="0"/>
        </w:rPr>
        <w:t>)</w:t>
      </w:r>
      <w:r>
        <w:rPr>
          <w:rFonts w:ascii="Times New Roman" w:hAnsi="Times New Roman" w:cs="Times New Roman" w:eastAsia="Times New Roman"/>
          <w:sz w:val="5"/>
          <w:szCs w:val="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400"/>
          <w:cols w:num="2" w:equalWidth="0">
            <w:col w:w="8858" w:space="134"/>
            <w:col w:w="2308"/>
          </w:cols>
        </w:sectPr>
      </w:pPr>
      <w:rPr/>
    </w:p>
    <w:p>
      <w:pPr>
        <w:spacing w:before="0" w:after="0" w:line="44" w:lineRule="exact"/>
        <w:ind w:right="-20"/>
        <w:jc w:val="right"/>
        <w:rPr>
          <w:rFonts w:ascii="Arial" w:hAnsi="Arial" w:cs="Arial" w:eastAsia="Arial"/>
          <w:sz w:val="46"/>
          <w:szCs w:val="46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6D6D6D"/>
          <w:spacing w:val="4"/>
          <w:w w:val="240"/>
          <w:position w:val="-24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3D3D3D"/>
          <w:spacing w:val="0"/>
          <w:w w:val="40"/>
          <w:position w:val="-24"/>
        </w:rPr>
        <w:t>,...,_</w:t>
      </w:r>
      <w:r>
        <w:rPr>
          <w:rFonts w:ascii="Times New Roman" w:hAnsi="Times New Roman" w:cs="Times New Roman" w:eastAsia="Times New Roman"/>
          <w:sz w:val="11"/>
          <w:szCs w:val="11"/>
          <w:color w:val="3D3D3D"/>
          <w:spacing w:val="0"/>
          <w:w w:val="100"/>
          <w:position w:val="-24"/>
        </w:rPr>
        <w:t>     </w:t>
      </w:r>
      <w:r>
        <w:rPr>
          <w:rFonts w:ascii="Times New Roman" w:hAnsi="Times New Roman" w:cs="Times New Roman" w:eastAsia="Times New Roman"/>
          <w:sz w:val="11"/>
          <w:szCs w:val="11"/>
          <w:color w:val="3D3D3D"/>
          <w:spacing w:val="3"/>
          <w:w w:val="100"/>
          <w:position w:val="-24"/>
        </w:rPr>
        <w:t> </w:t>
      </w:r>
      <w:r>
        <w:rPr>
          <w:rFonts w:ascii="Arial" w:hAnsi="Arial" w:cs="Arial" w:eastAsia="Arial"/>
          <w:sz w:val="46"/>
          <w:szCs w:val="46"/>
          <w:color w:val="AFB1B1"/>
          <w:spacing w:val="0"/>
          <w:w w:val="92"/>
          <w:position w:val="-34"/>
        </w:rPr>
        <w:t>.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0" w:after="0" w:line="44" w:lineRule="exact"/>
        <w:ind w:right="-20"/>
        <w:jc w:val="left"/>
        <w:rPr>
          <w:rFonts w:ascii="Arial" w:hAnsi="Arial" w:cs="Arial" w:eastAsia="Arial"/>
          <w:sz w:val="7"/>
          <w:szCs w:val="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9"/>
          <w:szCs w:val="9"/>
          <w:color w:val="565656"/>
          <w:spacing w:val="0"/>
          <w:w w:val="119"/>
          <w:position w:val="-4"/>
        </w:rPr>
        <w:t>,</w:t>
      </w:r>
      <w:r>
        <w:rPr>
          <w:rFonts w:ascii="Times New Roman" w:hAnsi="Times New Roman" w:cs="Times New Roman" w:eastAsia="Times New Roman"/>
          <w:sz w:val="9"/>
          <w:szCs w:val="9"/>
          <w:color w:val="565656"/>
          <w:spacing w:val="0"/>
          <w:w w:val="119"/>
          <w:position w:val="-4"/>
        </w:rPr>
        <w:t>\!'.&lt;'</w:t>
      </w:r>
      <w:r>
        <w:rPr>
          <w:rFonts w:ascii="Times New Roman" w:hAnsi="Times New Roman" w:cs="Times New Roman" w:eastAsia="Times New Roman"/>
          <w:sz w:val="9"/>
          <w:szCs w:val="9"/>
          <w:color w:val="565656"/>
          <w:spacing w:val="0"/>
          <w:w w:val="119"/>
          <w:position w:val="-4"/>
        </w:rPr>
        <w:t>   </w:t>
      </w:r>
      <w:r>
        <w:rPr>
          <w:rFonts w:ascii="Times New Roman" w:hAnsi="Times New Roman" w:cs="Times New Roman" w:eastAsia="Times New Roman"/>
          <w:sz w:val="9"/>
          <w:szCs w:val="9"/>
          <w:color w:val="565656"/>
          <w:spacing w:val="20"/>
          <w:w w:val="119"/>
          <w:position w:val="-4"/>
        </w:rPr>
        <w:t> </w:t>
      </w:r>
      <w:r>
        <w:rPr>
          <w:rFonts w:ascii="Arial" w:hAnsi="Arial" w:cs="Arial" w:eastAsia="Arial"/>
          <w:sz w:val="7"/>
          <w:szCs w:val="7"/>
          <w:color w:val="8A8A8A"/>
          <w:spacing w:val="0"/>
          <w:w w:val="73"/>
          <w:position w:val="-4"/>
        </w:rPr>
        <w:t>&lt;</w:t>
      </w:r>
      <w:r>
        <w:rPr>
          <w:rFonts w:ascii="Arial" w:hAnsi="Arial" w:cs="Arial" w:eastAsia="Arial"/>
          <w:sz w:val="7"/>
          <w:szCs w:val="7"/>
          <w:color w:val="8A8A8A"/>
          <w:spacing w:val="0"/>
          <w:w w:val="74"/>
          <w:position w:val="-4"/>
        </w:rPr>
        <w:t>(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400"/>
          <w:cols w:num="2" w:equalWidth="0">
            <w:col w:w="9226" w:space="351"/>
            <w:col w:w="1723"/>
          </w:cols>
        </w:sectPr>
      </w:pPr>
      <w:rPr/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33" w:lineRule="exact"/>
        <w:ind w:right="-7"/>
        <w:jc w:val="righ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3D3D3D"/>
          <w:spacing w:val="0"/>
          <w:w w:val="62"/>
          <w:position w:val="-2"/>
        </w:rPr>
        <w:t>..&gt;::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90" w:lineRule="exact"/>
        <w:ind w:right="-20"/>
        <w:jc w:val="righ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D3D3D"/>
          <w:spacing w:val="0"/>
          <w:w w:val="116"/>
          <w:position w:val="-4"/>
        </w:rPr>
        <w:t>«!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78"/>
        <w:jc w:val="left"/>
        <w:tabs>
          <w:tab w:pos="254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3D3D3D"/>
          <w:spacing w:val="0"/>
          <w:w w:val="100"/>
        </w:rPr>
        <w:t>A</w:t>
      </w:r>
      <w:r>
        <w:rPr>
          <w:rFonts w:ascii="Arial" w:hAnsi="Arial" w:cs="Arial" w:eastAsia="Arial"/>
          <w:sz w:val="25"/>
          <w:szCs w:val="25"/>
          <w:color w:val="3D3D3D"/>
          <w:spacing w:val="5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84"/>
        </w:rPr>
        <w:t>dıı</w:t>
      </w:r>
      <w:r>
        <w:rPr>
          <w:rFonts w:ascii="Arial" w:hAnsi="Arial" w:cs="Arial" w:eastAsia="Arial"/>
          <w:sz w:val="25"/>
          <w:szCs w:val="25"/>
          <w:color w:val="3D3D3D"/>
          <w:spacing w:val="-49"/>
          <w:w w:val="84"/>
        </w:rPr>
        <w:t>r</w:t>
      </w:r>
      <w:r>
        <w:rPr>
          <w:rFonts w:ascii="Arial" w:hAnsi="Arial" w:cs="Arial" w:eastAsia="Arial"/>
          <w:sz w:val="25"/>
          <w:szCs w:val="25"/>
          <w:color w:val="2B2B2B"/>
          <w:spacing w:val="-97"/>
          <w:w w:val="84"/>
        </w:rPr>
        <w:t>O</w:t>
      </w:r>
      <w:r>
        <w:rPr>
          <w:rFonts w:ascii="Arial" w:hAnsi="Arial" w:cs="Arial" w:eastAsia="Arial"/>
          <w:sz w:val="25"/>
          <w:szCs w:val="25"/>
          <w:color w:val="3D3D3D"/>
          <w:spacing w:val="5"/>
          <w:w w:val="84"/>
        </w:rPr>
        <w:t>r</w:t>
      </w:r>
      <w:r>
        <w:rPr>
          <w:rFonts w:ascii="Arial" w:hAnsi="Arial" w:cs="Arial" w:eastAsia="Arial"/>
          <w:sz w:val="25"/>
          <w:szCs w:val="25"/>
          <w:color w:val="2B2B2B"/>
          <w:spacing w:val="0"/>
          <w:w w:val="84"/>
        </w:rPr>
        <w:t>PÇU</w:t>
      </w:r>
      <w:r>
        <w:rPr>
          <w:rFonts w:ascii="Arial" w:hAnsi="Arial" w:cs="Arial" w:eastAsia="Arial"/>
          <w:sz w:val="25"/>
          <w:szCs w:val="25"/>
          <w:color w:val="2B2B2B"/>
          <w:spacing w:val="-54"/>
          <w:w w:val="84"/>
        </w:rPr>
        <w:t> </w:t>
      </w:r>
      <w:r>
        <w:rPr>
          <w:rFonts w:ascii="Arial" w:hAnsi="Arial" w:cs="Arial" w:eastAsia="Arial"/>
          <w:sz w:val="25"/>
          <w:szCs w:val="25"/>
          <w:color w:val="2B2B2B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2B2B2B"/>
          <w:spacing w:val="0"/>
          <w:w w:val="100"/>
        </w:rPr>
      </w:r>
      <w:r>
        <w:rPr>
          <w:rFonts w:ascii="Arial" w:hAnsi="Arial" w:cs="Arial" w:eastAsia="Arial"/>
          <w:sz w:val="25"/>
          <w:szCs w:val="25"/>
          <w:color w:val="AFB1B1"/>
          <w:spacing w:val="-19"/>
          <w:w w:val="114"/>
        </w:rPr>
        <w:t>·</w:t>
      </w:r>
      <w:r>
        <w:rPr>
          <w:rFonts w:ascii="Arial" w:hAnsi="Arial" w:cs="Arial" w:eastAsia="Arial"/>
          <w:sz w:val="25"/>
          <w:szCs w:val="25"/>
          <w:color w:val="8393C6"/>
          <w:spacing w:val="0"/>
          <w:w w:val="75"/>
        </w:rPr>
        <w:t>.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204" w:lineRule="exact"/>
        <w:ind w:left="-35" w:right="1251"/>
        <w:jc w:val="center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3D3D3D"/>
          <w:spacing w:val="-6"/>
          <w:w w:val="95"/>
        </w:rPr>
        <w:t>·</w:t>
      </w:r>
      <w:r>
        <w:rPr>
          <w:rFonts w:ascii="Arial" w:hAnsi="Arial" w:cs="Arial" w:eastAsia="Arial"/>
          <w:sz w:val="20"/>
          <w:szCs w:val="20"/>
          <w:color w:val="AFB1B1"/>
          <w:spacing w:val="0"/>
          <w:w w:val="32"/>
        </w:rPr>
        <w:t>...</w:t>
      </w:r>
      <w:r>
        <w:rPr>
          <w:rFonts w:ascii="Arial" w:hAnsi="Arial" w:cs="Arial" w:eastAsia="Arial"/>
          <w:sz w:val="20"/>
          <w:szCs w:val="20"/>
          <w:color w:val="AFB1B1"/>
          <w:spacing w:val="0"/>
          <w:w w:val="100"/>
        </w:rPr>
        <w:t>  </w:t>
      </w:r>
      <w:r>
        <w:rPr>
          <w:rFonts w:ascii="Arial" w:hAnsi="Arial" w:cs="Arial" w:eastAsia="Arial"/>
          <w:sz w:val="20"/>
          <w:szCs w:val="20"/>
          <w:color w:val="AFB1B1"/>
          <w:spacing w:val="-23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AFB1B1"/>
          <w:spacing w:val="0"/>
          <w:w w:val="100"/>
          <w:i/>
        </w:rPr>
        <w:t>·r</w:t>
      </w:r>
      <w:r>
        <w:rPr>
          <w:rFonts w:ascii="Arial" w:hAnsi="Arial" w:cs="Arial" w:eastAsia="Arial"/>
          <w:sz w:val="20"/>
          <w:szCs w:val="20"/>
          <w:color w:val="AFB1B1"/>
          <w:spacing w:val="-18"/>
          <w:w w:val="100"/>
          <w:i/>
        </w:rPr>
        <w:t> </w:t>
      </w:r>
      <w:r>
        <w:rPr>
          <w:rFonts w:ascii="Arial" w:hAnsi="Arial" w:cs="Arial" w:eastAsia="Arial"/>
          <w:sz w:val="13"/>
          <w:szCs w:val="13"/>
          <w:color w:val="565656"/>
          <w:spacing w:val="0"/>
          <w:w w:val="66"/>
          <w:i/>
        </w:rPr>
        <w:t>L·</w:t>
      </w:r>
      <w:r>
        <w:rPr>
          <w:rFonts w:ascii="Arial" w:hAnsi="Arial" w:cs="Arial" w:eastAsia="Arial"/>
          <w:sz w:val="13"/>
          <w:szCs w:val="13"/>
          <w:color w:val="6D6D6D"/>
          <w:spacing w:val="0"/>
          <w:w w:val="66"/>
          <w:i/>
        </w:rPr>
        <w:t>:.</w:t>
      </w:r>
      <w:r>
        <w:rPr>
          <w:rFonts w:ascii="Arial" w:hAnsi="Arial" w:cs="Arial" w:eastAsia="Arial"/>
          <w:sz w:val="13"/>
          <w:szCs w:val="13"/>
          <w:color w:val="6D6D6D"/>
          <w:spacing w:val="0"/>
          <w:w w:val="66"/>
          <w:i/>
        </w:rPr>
        <w:t>     </w:t>
      </w:r>
      <w:r>
        <w:rPr>
          <w:rFonts w:ascii="Arial" w:hAnsi="Arial" w:cs="Arial" w:eastAsia="Arial"/>
          <w:sz w:val="13"/>
          <w:szCs w:val="13"/>
          <w:color w:val="6D6D6D"/>
          <w:spacing w:val="17"/>
          <w:w w:val="66"/>
          <w:i/>
        </w:rPr>
        <w:t> </w:t>
      </w:r>
      <w:r>
        <w:rPr>
          <w:rFonts w:ascii="Arial" w:hAnsi="Arial" w:cs="Arial" w:eastAsia="Arial"/>
          <w:sz w:val="11"/>
          <w:szCs w:val="11"/>
          <w:color w:val="3D3D3D"/>
          <w:spacing w:val="0"/>
          <w:w w:val="144"/>
        </w:rPr>
        <w:t>ü</w:t>
      </w:r>
      <w:r>
        <w:rPr>
          <w:rFonts w:ascii="Arial" w:hAnsi="Arial" w:cs="Arial" w:eastAsia="Arial"/>
          <w:sz w:val="11"/>
          <w:szCs w:val="11"/>
          <w:color w:val="3D3D3D"/>
          <w:spacing w:val="20"/>
          <w:w w:val="14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565656"/>
          <w:spacing w:val="0"/>
          <w:w w:val="138"/>
        </w:rPr>
        <w:t>'</w:t>
      </w:r>
      <w:r>
        <w:rPr>
          <w:rFonts w:ascii="Times New Roman" w:hAnsi="Times New Roman" w:cs="Times New Roman" w:eastAsia="Times New Roman"/>
          <w:sz w:val="9"/>
          <w:szCs w:val="9"/>
          <w:color w:val="565656"/>
          <w:spacing w:val="2"/>
          <w:w w:val="137"/>
        </w:rPr>
        <w:t>t</w:t>
      </w:r>
      <w:r>
        <w:rPr>
          <w:rFonts w:ascii="Times New Roman" w:hAnsi="Times New Roman" w:cs="Times New Roman" w:eastAsia="Times New Roman"/>
          <w:sz w:val="9"/>
          <w:szCs w:val="9"/>
          <w:color w:val="9C9E9C"/>
          <w:spacing w:val="0"/>
          <w:w w:val="293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9C9E9C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9"/>
          <w:szCs w:val="9"/>
          <w:color w:val="9C9E9C"/>
          <w:spacing w:val="-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9C9E9C"/>
          <w:spacing w:val="0"/>
          <w:w w:val="50"/>
        </w:rPr>
        <w:t>.."jt·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50" w:after="0" w:line="240" w:lineRule="auto"/>
        <w:ind w:left="642" w:right="1745"/>
        <w:jc w:val="center"/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9"/>
          <w:szCs w:val="9"/>
          <w:color w:val="C3C1C3"/>
          <w:w w:val="260"/>
          <w:i/>
        </w:rPr>
        <w:t>·</w:t>
      </w:r>
      <w:r>
        <w:rPr>
          <w:rFonts w:ascii="Arial" w:hAnsi="Arial" w:cs="Arial" w:eastAsia="Arial"/>
          <w:sz w:val="9"/>
          <w:szCs w:val="9"/>
          <w:color w:val="8A8A8A"/>
          <w:w w:val="86"/>
          <w:i/>
        </w:rPr>
        <w:t>&lt;r</w:t>
      </w:r>
      <w:r>
        <w:rPr>
          <w:rFonts w:ascii="Arial" w:hAnsi="Arial" w:cs="Arial" w:eastAsia="Arial"/>
          <w:sz w:val="9"/>
          <w:szCs w:val="9"/>
          <w:color w:val="00000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20" w:right="400"/>
          <w:cols w:num="3" w:equalWidth="0">
            <w:col w:w="501" w:space="2174"/>
            <w:col w:w="2670" w:space="3344"/>
            <w:col w:w="2611"/>
          </w:cols>
        </w:sectPr>
      </w:pPr>
      <w:rPr/>
    </w:p>
    <w:p>
      <w:pPr>
        <w:spacing w:before="0" w:after="0" w:line="228" w:lineRule="exact"/>
        <w:ind w:left="350" w:right="-20"/>
        <w:jc w:val="left"/>
        <w:tabs>
          <w:tab w:pos="2680" w:val="left"/>
          <w:tab w:pos="396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18.273685pt;margin-top:38.553162pt;width:562.805753pt;height:750.488713pt;mso-position-horizontal-relative:page;mso-position-vertical-relative:page;z-index:-15383" coordorigin="365,771" coordsize="11256,15010">
            <v:group style="position:absolute;left:375;top:790;width:1562;height:2" coordorigin="375,790" coordsize="1562,2">
              <v:shape style="position:absolute;left:375;top:790;width:1562;height:2" coordorigin="375,790" coordsize="1562,0" path="m375,790l1937,790e" filled="f" stroked="t" strokeweight=".949282pt" strokecolor="#676767">
                <v:path arrowok="t"/>
              </v:shape>
            </v:group>
            <v:group style="position:absolute;left:384;top:778;width:2;height:9902" coordorigin="384,778" coordsize="2,9902">
              <v:shape style="position:absolute;left:384;top:778;width:2;height:9902" coordorigin="384,778" coordsize="0,9902" path="m384,10680l384,778e" filled="f" stroked="t" strokeweight=".711962pt" strokecolor="#575757">
                <v:path arrowok="t"/>
              </v:shape>
            </v:group>
            <v:group style="position:absolute;left:1732;top:804;width:9844;height:2" coordorigin="1732,804" coordsize="9844,2">
              <v:shape style="position:absolute;left:1732;top:804;width:9844;height:2" coordorigin="1732,804" coordsize="9844,0" path="m1732,804l11576,804e" filled="f" stroked="t" strokeweight=".711962pt" strokecolor="#606060">
                <v:path arrowok="t"/>
              </v:shape>
            </v:group>
            <v:group style="position:absolute;left:2414;top:793;width:2;height:1499" coordorigin="2414,793" coordsize="2,1499">
              <v:shape style="position:absolute;left:2414;top:793;width:2;height:1499" coordorigin="2414,793" coordsize="0,1499" path="m2414,2292l2414,793e" filled="f" stroked="t" strokeweight=".711962pt" strokecolor="#575757">
                <v:path arrowok="t"/>
              </v:shape>
            </v:group>
            <v:group style="position:absolute;left:6977;top:807;width:479;height:2" coordorigin="6977,807" coordsize="479,2">
              <v:shape style="position:absolute;left:6977;top:807;width:479;height:2" coordorigin="6977,807" coordsize="479,0" path="m6977,807l7457,807e" filled="f" stroked="t" strokeweight=".474641pt" strokecolor="#545454">
                <v:path arrowok="t"/>
              </v:shape>
            </v:group>
            <v:group style="position:absolute;left:9170;top:797;width:2;height:239" coordorigin="9170,797" coordsize="2,239">
              <v:shape style="position:absolute;left:9170;top:797;width:2;height:239" coordorigin="9170,797" coordsize="0,239" path="m9170,1036l9170,797e" filled="f" stroked="t" strokeweight=".949282pt" strokecolor="#606060">
                <v:path arrowok="t"/>
              </v:shape>
            </v:group>
            <v:group style="position:absolute;left:9559;top:807;width:408;height:2" coordorigin="9559,807" coordsize="408,2">
              <v:shape style="position:absolute;left:9559;top:807;width:408;height:2" coordorigin="9559,807" coordsize="408,0" path="m9559,807l9967,807e" filled="f" stroked="t" strokeweight=".474641pt" strokecolor="#444444">
                <v:path arrowok="t"/>
              </v:shape>
            </v:group>
            <v:group style="position:absolute;left:9911;top:809;width:1666;height:2" coordorigin="9911,809" coordsize="1666,2">
              <v:shape style="position:absolute;left:9911;top:809;width:1666;height:2" coordorigin="9911,809" coordsize="1666,0" path="m9911,809l11576,809e" filled="f" stroked="t" strokeweight=".474641pt" strokecolor="#575757">
                <v:path arrowok="t"/>
              </v:shape>
            </v:group>
            <v:group style="position:absolute;left:11572;top:807;width:2;height:2822" coordorigin="11572,807" coordsize="2,2822">
              <v:shape style="position:absolute;left:11572;top:807;width:2;height:2822" coordorigin="11572,807" coordsize="0,2822" path="m11572,3628l11572,807e" filled="f" stroked="t" strokeweight=".711962pt" strokecolor="#646464">
                <v:path arrowok="t"/>
              </v:shape>
            </v:group>
            <v:group style="position:absolute;left:382;top:1313;width:2;height:501" coordorigin="382,1313" coordsize="2,501">
              <v:shape style="position:absolute;left:382;top:1313;width:2;height:501" coordorigin="382,1313" coordsize="0,501" path="m382,1814l382,1313e" filled="f" stroked="t" strokeweight=".474641pt" strokecolor="#5B5B5B">
                <v:path arrowok="t"/>
              </v:shape>
            </v:group>
            <v:group style="position:absolute;left:380;top:2282;width:3085;height:2" coordorigin="380,2282" coordsize="3085,2">
              <v:shape style="position:absolute;left:380;top:2282;width:3085;height:2" coordorigin="380,2282" coordsize="3085,0" path="m380,2282l3465,2282e" filled="f" stroked="t" strokeweight=".949282pt" strokecolor="#646464">
                <v:path arrowok="t"/>
              </v:shape>
            </v:group>
            <v:group style="position:absolute;left:3408;top:2289;width:802;height:2" coordorigin="3408,2289" coordsize="802,2">
              <v:shape style="position:absolute;left:3408;top:2289;width:802;height:2" coordorigin="3408,2289" coordsize="802,0" path="m3408,2289l4210,2289e" filled="f" stroked="t" strokeweight=".474641pt" strokecolor="#484848">
                <v:path arrowok="t"/>
              </v:shape>
            </v:group>
            <v:group style="position:absolute;left:4153;top:2294;width:2881;height:2" coordorigin="4153,2294" coordsize="2881,2">
              <v:shape style="position:absolute;left:4153;top:2294;width:2881;height:2" coordorigin="4153,2294" coordsize="2881,0" path="m4153,2294l7034,2294e" filled="f" stroked="t" strokeweight=".711962pt" strokecolor="#5B5B5B">
                <v:path arrowok="t"/>
              </v:shape>
            </v:group>
            <v:group style="position:absolute;left:6977;top:2296;width:479;height:2" coordorigin="6977,2296" coordsize="479,2">
              <v:shape style="position:absolute;left:6977;top:2296;width:479;height:2" coordorigin="6977,2296" coordsize="479,0" path="m6977,2296l7457,2296e" filled="f" stroked="t" strokeweight=".474641pt" strokecolor="#444444">
                <v:path arrowok="t"/>
              </v:shape>
            </v:group>
            <v:group style="position:absolute;left:7400;top:2294;width:954;height:2" coordorigin="7400,2294" coordsize="954,2">
              <v:shape style="position:absolute;left:7400;top:2294;width:954;height:2" coordorigin="7400,2294" coordsize="954,0" path="m7400,2294l8354,2294e" filled="f" stroked="t" strokeweight=".949282pt" strokecolor="#676767">
                <v:path arrowok="t"/>
              </v:shape>
            </v:group>
            <v:group style="position:absolute;left:9175;top:1313;width:2;height:263" coordorigin="9175,1313" coordsize="2,263">
              <v:shape style="position:absolute;left:9175;top:1313;width:2;height:263" coordorigin="9175,1313" coordsize="0,263" path="m9175,1575l9175,1313e" filled="f" stroked="t" strokeweight=".474641pt" strokecolor="#444444">
                <v:path arrowok="t"/>
              </v:shape>
            </v:group>
            <v:group style="position:absolute;left:9177;top:1518;width:2;height:788" coordorigin="9177,1518" coordsize="2,788">
              <v:shape style="position:absolute;left:9177;top:1518;width:2;height:788" coordorigin="9177,1518" coordsize="0,788" path="m9177,2306l9177,1518e" filled="f" stroked="t" strokeweight=".949282pt" strokecolor="#606060">
                <v:path arrowok="t"/>
              </v:shape>
            </v:group>
            <v:group style="position:absolute;left:8297;top:2296;width:902;height:2" coordorigin="8297,2296" coordsize="902,2">
              <v:shape style="position:absolute;left:8297;top:2296;width:902;height:2" coordorigin="8297,2296" coordsize="902,0" path="m8297,2296l9199,2296e" filled="f" stroked="t" strokeweight=".711962pt" strokecolor="#545454">
                <v:path arrowok="t"/>
              </v:shape>
            </v:group>
            <v:group style="position:absolute;left:8847;top:2299;width:769;height:2" coordorigin="8847,2299" coordsize="769,2">
              <v:shape style="position:absolute;left:8847;top:2299;width:769;height:2" coordorigin="8847,2299" coordsize="769,0" path="m8847,2299l9616,2299e" filled="f" stroked="t" strokeweight=".949282pt" strokecolor="#6B6B6B">
                <v:path arrowok="t"/>
              </v:shape>
            </v:group>
            <v:group style="position:absolute;left:9559;top:2296;width:408;height:2" coordorigin="9559,2296" coordsize="408,2">
              <v:shape style="position:absolute;left:9559;top:2296;width:408;height:2" coordorigin="9559,2296" coordsize="408,0" path="m9559,2296l9967,2296e" filled="f" stroked="t" strokeweight=".474641pt" strokecolor="#444444">
                <v:path arrowok="t"/>
              </v:shape>
            </v:group>
            <v:group style="position:absolute;left:9911;top:2299;width:1666;height:2" coordorigin="9911,2299" coordsize="1666,2">
              <v:shape style="position:absolute;left:9911;top:2299;width:1666;height:2" coordorigin="9911,2299" coordsize="1666,0" path="m9911,2299l11576,2299e" filled="f" stroked="t" strokeweight=".711962pt" strokecolor="#606060">
                <v:path arrowok="t"/>
              </v:shape>
            </v:group>
            <v:group style="position:absolute;left:380;top:2499;width:1030;height:2" coordorigin="380,2499" coordsize="1030,2">
              <v:shape style="position:absolute;left:380;top:2499;width:1030;height:2" coordorigin="380,2499" coordsize="1030,0" path="m380,2499l1410,2499e" filled="f" stroked="t" strokeweight=".949282pt" strokecolor="#646464">
                <v:path arrowok="t"/>
              </v:shape>
            </v:group>
            <v:group style="position:absolute;left:384;top:2249;width:2;height:501" coordorigin="384,2249" coordsize="2,501">
              <v:shape style="position:absolute;left:384;top:2249;width:2;height:501" coordorigin="384,2249" coordsize="0,501" path="m384,2750l384,2249e" filled="f" stroked="t" strokeweight=".474641pt" strokecolor="#343434">
                <v:path arrowok="t"/>
              </v:shape>
            </v:group>
            <v:group style="position:absolute;left:1158;top:2504;width:1272;height:2" coordorigin="1158,2504" coordsize="1272,2">
              <v:shape style="position:absolute;left:1158;top:2504;width:1272;height:2" coordorigin="1158,2504" coordsize="1272,0" path="m1158,2504l2430,2504e" filled="f" stroked="t" strokeweight=".474641pt" strokecolor="#4B4B4B">
                <v:path arrowok="t"/>
              </v:shape>
            </v:group>
            <v:group style="position:absolute;left:2373;top:2509;width:7243;height:2" coordorigin="2373,2509" coordsize="7243,2">
              <v:shape style="position:absolute;left:2373;top:2509;width:7243;height:2" coordorigin="2373,2509" coordsize="7243,0" path="m2373,2509l9616,2509e" filled="f" stroked="t" strokeweight=".711962pt" strokecolor="#606060">
                <v:path arrowok="t"/>
              </v:shape>
            </v:group>
            <v:group style="position:absolute;left:9559;top:2516;width:408;height:2" coordorigin="9559,2516" coordsize="408,2">
              <v:shape style="position:absolute;left:9559;top:2516;width:408;height:2" coordorigin="9559,2516" coordsize="408,0" path="m9559,2516l9967,2516e" filled="f" stroked="t" strokeweight=".474641pt" strokecolor="#383838">
                <v:path arrowok="t"/>
              </v:shape>
            </v:group>
            <v:group style="position:absolute;left:9911;top:2516;width:1671;height:2" coordorigin="9911,2516" coordsize="1671,2">
              <v:shape style="position:absolute;left:9911;top:2516;width:1671;height:2" coordorigin="9911,2516" coordsize="1671,0" path="m9911,2516l11581,2516e" filled="f" stroked="t" strokeweight=".711962pt" strokecolor="#606060">
                <v:path arrowok="t"/>
              </v:shape>
            </v:group>
            <v:group style="position:absolute;left:380;top:2714;width:1248;height:2" coordorigin="380,2714" coordsize="1248,2">
              <v:shape style="position:absolute;left:380;top:2714;width:1248;height:2" coordorigin="380,2714" coordsize="1248,0" path="m380,2714l1628,2714e" filled="f" stroked="t" strokeweight=".474641pt" strokecolor="#4B4B4B">
                <v:path arrowok="t"/>
              </v:shape>
            </v:group>
            <v:group style="position:absolute;left:1571;top:2716;width:859;height:2" coordorigin="1571,2716" coordsize="859,2">
              <v:shape style="position:absolute;left:1571;top:2716;width:859;height:2" coordorigin="1571,2716" coordsize="859,0" path="m1571,2716l2430,2716e" filled="f" stroked="t" strokeweight=".949282pt" strokecolor="#606060">
                <v:path arrowok="t"/>
              </v:shape>
            </v:group>
            <v:group style="position:absolute;left:2373;top:2719;width:446;height:2" coordorigin="2373,2719" coordsize="446,2">
              <v:shape style="position:absolute;left:2373;top:2719;width:446;height:2" coordorigin="2373,2719" coordsize="446,0" path="m2373,2719l2819,2719e" filled="f" stroked="t" strokeweight=".474641pt" strokecolor="#3B3B3B">
                <v:path arrowok="t"/>
              </v:shape>
            </v:group>
            <v:group style="position:absolute;left:2762;top:2724;width:3023;height:2" coordorigin="2762,2724" coordsize="3023,2">
              <v:shape style="position:absolute;left:2762;top:2724;width:3023;height:2" coordorigin="2762,2724" coordsize="3023,0" path="m2762,2724l5786,2724e" filled="f" stroked="t" strokeweight=".711962pt" strokecolor="#606060">
                <v:path arrowok="t"/>
              </v:shape>
            </v:group>
            <v:group style="position:absolute;left:3451;top:2483;width:2;height:248" coordorigin="3451,2483" coordsize="2,248">
              <v:shape style="position:absolute;left:3451;top:2483;width:2;height:248" coordorigin="3451,2483" coordsize="0,248" path="m3451,2731l3451,2483e" filled="f" stroked="t" strokeweight=".474641pt" strokecolor="#343434">
                <v:path arrowok="t"/>
              </v:shape>
            </v:group>
            <v:group style="position:absolute;left:5729;top:2726;width:1908;height:2" coordorigin="5729,2726" coordsize="1908,2">
              <v:shape style="position:absolute;left:5729;top:2726;width:1908;height:2" coordorigin="5729,2726" coordsize="1908,0" path="m5729,2726l7637,2726e" filled="f" stroked="t" strokeweight=".474641pt" strokecolor="#575757">
                <v:path arrowok="t"/>
              </v:shape>
            </v:group>
            <v:group style="position:absolute;left:7580;top:2728;width:4001;height:2" coordorigin="7580,2728" coordsize="4001,2">
              <v:shape style="position:absolute;left:7580;top:2728;width:4001;height:2" coordorigin="7580,2728" coordsize="4001,0" path="m7580,2728l11581,2728e" filled="f" stroked="t" strokeweight=".711962pt" strokecolor="#5B5B5B">
                <v:path arrowok="t"/>
              </v:shape>
            </v:group>
            <v:group style="position:absolute;left:375;top:2941;width:9241;height:2" coordorigin="375,2941" coordsize="9241,2">
              <v:shape style="position:absolute;left:375;top:2941;width:9241;height:2" coordorigin="375,2941" coordsize="9241,0" path="m375,2941l9616,2941e" filled="f" stroked="t" strokeweight=".711962pt" strokecolor="#606060">
                <v:path arrowok="t"/>
              </v:shape>
            </v:group>
            <v:group style="position:absolute;left:5729;top:2943;width:275;height:2" coordorigin="5729,2943" coordsize="275,2">
              <v:shape style="position:absolute;left:5729;top:2943;width:275;height:2" coordorigin="5729,2943" coordsize="275,0" path="m5729,2943l6004,2943e" filled="f" stroked="t" strokeweight=".711962pt" strokecolor="#5B5B5B">
                <v:path arrowok="t"/>
              </v:shape>
            </v:group>
            <v:group style="position:absolute;left:9559;top:2946;width:408;height:2" coordorigin="9559,2946" coordsize="408,2">
              <v:shape style="position:absolute;left:9559;top:2946;width:408;height:2" coordorigin="9559,2946" coordsize="408,0" path="m9559,2946l9967,2946e" filled="f" stroked="t" strokeweight=".474641pt" strokecolor="#343434">
                <v:path arrowok="t"/>
              </v:shape>
            </v:group>
            <v:group style="position:absolute;left:9911;top:2948;width:1671;height:2" coordorigin="9911,2948" coordsize="1671,2">
              <v:shape style="position:absolute;left:9911;top:2948;width:1671;height:2" coordorigin="9911,2948" coordsize="1671,0" path="m9911,2948l11581,2948e" filled="f" stroked="t" strokeweight=".711962pt" strokecolor="#5B5B5B">
                <v:path arrowok="t"/>
              </v:shape>
            </v:group>
            <v:group style="position:absolute;left:375;top:3146;width:1253;height:2" coordorigin="375,3146" coordsize="1253,2">
              <v:shape style="position:absolute;left:375;top:3146;width:1253;height:2" coordorigin="375,3146" coordsize="1253,0" path="m375,3146l1628,3146e" filled="f" stroked="t" strokeweight=".711962pt" strokecolor="#545454">
                <v:path arrowok="t"/>
              </v:shape>
            </v:group>
            <v:group style="position:absolute;left:1571;top:3151;width:3099;height:2" coordorigin="1571,3151" coordsize="3099,2">
              <v:shape style="position:absolute;left:1571;top:3151;width:3099;height:2" coordorigin="1571,3151" coordsize="3099,0" path="m1571,3151l4670,3151e" filled="f" stroked="t" strokeweight=".474641pt" strokecolor="#575757">
                <v:path arrowok="t"/>
              </v:shape>
            </v:group>
            <v:group style="position:absolute;left:4614;top:3156;width:380;height:2" coordorigin="4614,3156" coordsize="380,2">
              <v:shape style="position:absolute;left:4614;top:3156;width:380;height:2" coordorigin="4614,3156" coordsize="380,0" path="m4614,3156l4993,3156e" filled="f" stroked="t" strokeweight=".474641pt" strokecolor="#444444">
                <v:path arrowok="t"/>
              </v:shape>
            </v:group>
            <v:group style="position:absolute;left:4547;top:3158;width:7039;height:2" coordorigin="4547,3158" coordsize="7039,2">
              <v:shape style="position:absolute;left:4547;top:3158;width:7039;height:2" coordorigin="4547,3158" coordsize="7039,0" path="m4547,3158l11586,3158e" filled="f" stroked="t" strokeweight=".711962pt" strokecolor="#5B5B5B">
                <v:path arrowok="t"/>
              </v:shape>
            </v:group>
            <v:group style="position:absolute;left:5729;top:3156;width:275;height:2" coordorigin="5729,3156" coordsize="275,2">
              <v:shape style="position:absolute;left:5729;top:3156;width:275;height:2" coordorigin="5729,3156" coordsize="275,0" path="m5729,3156l6004,3156e" filled="f" stroked="t" strokeweight=".474641pt" strokecolor="#4F4F4F">
                <v:path arrowok="t"/>
              </v:shape>
            </v:group>
            <v:group style="position:absolute;left:7400;top:3158;width:489;height:2" coordorigin="7400,3158" coordsize="489,2">
              <v:shape style="position:absolute;left:7400;top:3158;width:489;height:2" coordorigin="7400,3158" coordsize="489,0" path="m7400,3158l7889,3158e" filled="f" stroked="t" strokeweight=".474641pt" strokecolor="#444444">
                <v:path arrowok="t"/>
              </v:shape>
            </v:group>
            <v:group style="position:absolute;left:9132;top:3160;width:199;height:2" coordorigin="9132,3160" coordsize="199,2">
              <v:shape style="position:absolute;left:9132;top:3160;width:199;height:2" coordorigin="9132,3160" coordsize="199,0" path="m9132,3160l9331,3160e" filled="f" stroked="t" strokeweight=".474641pt" strokecolor="#2F2F2F">
                <v:path arrowok="t"/>
              </v:shape>
            </v:group>
            <v:group style="position:absolute;left:380;top:3368;width:5624;height:2" coordorigin="380,3368" coordsize="5624,2">
              <v:shape style="position:absolute;left:380;top:3368;width:5624;height:2" coordorigin="380,3368" coordsize="5624,0" path="m380,3368l6004,3368e" filled="f" stroked="t" strokeweight=".711962pt" strokecolor="#5B5B5B">
                <v:path arrowok="t"/>
              </v:shape>
            </v:group>
            <v:group style="position:absolute;left:5947;top:3375;width:2406;height:2" coordorigin="5947,3375" coordsize="2406,2">
              <v:shape style="position:absolute;left:5947;top:3375;width:2406;height:2" coordorigin="5947,3375" coordsize="2406,0" path="m5947,3375l8354,3375e" filled="f" stroked="t" strokeweight=".474641pt" strokecolor="#5B5B5B">
                <v:path arrowok="t"/>
              </v:shape>
            </v:group>
            <v:group style="position:absolute;left:8297;top:3378;width:3289;height:2" coordorigin="8297,3378" coordsize="3289,2">
              <v:shape style="position:absolute;left:8297;top:3378;width:3289;height:2" coordorigin="8297,3378" coordsize="3289,0" path="m8297,3378l11586,3378e" filled="f" stroked="t" strokeweight=".711962pt" strokecolor="#606060">
                <v:path arrowok="t"/>
              </v:shape>
            </v:group>
            <v:group style="position:absolute;left:387;top:3328;width:2;height:301" coordorigin="387,3328" coordsize="2,301">
              <v:shape style="position:absolute;left:387;top:3328;width:2;height:301" coordorigin="387,3328" coordsize="0,301" path="m387,3628l387,3328e" filled="f" stroked="t" strokeweight=".474641pt" strokecolor="#3F3F3F">
                <v:path arrowok="t"/>
              </v:shape>
            </v:group>
            <v:group style="position:absolute;left:3911;top:3361;width:2;height:754" coordorigin="3911,3361" coordsize="2,754">
              <v:shape style="position:absolute;left:3911;top:3361;width:2;height:754" coordorigin="3911,3361" coordsize="0,754" path="m3911,4115l3911,3361e" filled="f" stroked="t" strokeweight=".711962pt" strokecolor="#545454">
                <v:path arrowok="t"/>
              </v:shape>
            </v:group>
            <v:group style="position:absolute;left:7015;top:3371;width:2;height:745" coordorigin="7015,3371" coordsize="2,745">
              <v:shape style="position:absolute;left:7015;top:3371;width:2;height:745" coordorigin="7015,3371" coordsize="0,745" path="m7015,4115l7015,3371e" filled="f" stroked="t" strokeweight=".711962pt" strokecolor="#5B5B5B">
                <v:path arrowok="t"/>
              </v:shape>
            </v:group>
            <v:group style="position:absolute;left:3902;top:3795;width:1908;height:2" coordorigin="3902,3795" coordsize="1908,2">
              <v:shape style="position:absolute;left:3902;top:3795;width:1908;height:2" coordorigin="3902,3795" coordsize="1908,0" path="m3902,3795l5810,3795e" filled="f" stroked="t" strokeweight=".711962pt" strokecolor="#646464">
                <v:path arrowok="t"/>
              </v:shape>
            </v:group>
            <v:group style="position:absolute;left:5729;top:4111;width:5857;height:2" coordorigin="5729,4111" coordsize="5857,2">
              <v:shape style="position:absolute;left:5729;top:4111;width:5857;height:2" coordorigin="5729,4111" coordsize="5857,0" path="m5729,4111l11586,4111e" filled="f" stroked="t" strokeweight=".711962pt" strokecolor="#606060">
                <v:path arrowok="t"/>
              </v:shape>
            </v:group>
            <v:group style="position:absolute;left:11576;top:3571;width:2;height:243" coordorigin="11576,3571" coordsize="2,243">
              <v:shape style="position:absolute;left:11576;top:3571;width:2;height:243" coordorigin="11576,3571" coordsize="0,243" path="m11576,3815l11576,3571e" filled="f" stroked="t" strokeweight=".474641pt" strokecolor="#444444">
                <v:path arrowok="t"/>
              </v:shape>
            </v:group>
            <v:group style="position:absolute;left:375;top:4101;width:2444;height:2" coordorigin="375,4101" coordsize="2444,2">
              <v:shape style="position:absolute;left:375;top:4101;width:2444;height:2" coordorigin="375,4101" coordsize="2444,0" path="m375,4101l2819,4101e" filled="f" stroked="t" strokeweight=".711962pt" strokecolor="#4F4F4F">
                <v:path arrowok="t"/>
              </v:shape>
            </v:group>
            <v:group style="position:absolute;left:835;top:4101;width:793;height:2" coordorigin="835,4101" coordsize="793,2">
              <v:shape style="position:absolute;left:835;top:4101;width:793;height:2" coordorigin="835,4101" coordsize="793,0" path="m835,4101l1628,4101e" filled="f" stroked="t" strokeweight=".474641pt" strokecolor="#444444">
                <v:path arrowok="t"/>
              </v:shape>
            </v:group>
            <v:group style="position:absolute;left:1524;top:4103;width:831;height:2" coordorigin="1524,4103" coordsize="831,2">
              <v:shape style="position:absolute;left:1524;top:4103;width:831;height:2" coordorigin="1524,4103" coordsize="831,0" path="m1524,4103l2354,4103e" filled="f" stroked="t" strokeweight=".711962pt" strokecolor="#646464">
                <v:path arrowok="t"/>
              </v:shape>
            </v:group>
            <v:group style="position:absolute;left:2762;top:4106;width:702;height:2" coordorigin="2762,4106" coordsize="702,2">
              <v:shape style="position:absolute;left:2762;top:4106;width:702;height:2" coordorigin="2762,4106" coordsize="702,0" path="m2762,4106l3465,4106e" filled="f" stroked="t" strokeweight=".474641pt" strokecolor="#3F3F3F">
                <v:path arrowok="t"/>
              </v:shape>
            </v:group>
            <v:group style="position:absolute;left:3346;top:4103;width:864;height:2" coordorigin="3346,4103" coordsize="864,2">
              <v:shape style="position:absolute;left:3346;top:4103;width:864;height:2" coordorigin="3346,4103" coordsize="864,0" path="m3346,4103l4210,4103e" filled="f" stroked="t" strokeweight=".949282pt" strokecolor="#4F4F4F">
                <v:path arrowok="t"/>
              </v:shape>
            </v:group>
            <v:group style="position:absolute;left:4153;top:4103;width:1709;height:2" coordorigin="4153,4103" coordsize="1709,2">
              <v:shape style="position:absolute;left:4153;top:4103;width:1709;height:2" coordorigin="4153,4103" coordsize="1709,0" path="m4153,4103l5862,4103e" filled="f" stroked="t" strokeweight=".949282pt" strokecolor="#3B3B3B">
                <v:path arrowok="t"/>
              </v:shape>
            </v:group>
            <v:group style="position:absolute;left:9911;top:4113;width:1675;height:2" coordorigin="9911,4113" coordsize="1675,2">
              <v:shape style="position:absolute;left:9911;top:4113;width:1675;height:2" coordorigin="9911,4113" coordsize="1675,0" path="m9911,4113l11586,4113e" filled="f" stroked="t" strokeweight=".711962pt" strokecolor="#646464">
                <v:path arrowok="t"/>
              </v:shape>
            </v:group>
            <v:group style="position:absolute;left:11579;top:3757;width:2;height:363" coordorigin="11579,3757" coordsize="2,363">
              <v:shape style="position:absolute;left:11579;top:3757;width:2;height:363" coordorigin="11579,3757" coordsize="0,363" path="m11579,4120l11579,3757e" filled="f" stroked="t" strokeweight=".711962pt" strokecolor="#5B5B5B">
                <v:path arrowok="t"/>
              </v:shape>
            </v:group>
            <v:group style="position:absolute;left:384;top:4383;width:11202;height:2" coordorigin="384,4383" coordsize="11202,2">
              <v:shape style="position:absolute;left:384;top:4383;width:11202;height:2" coordorigin="384,4383" coordsize="11202,0" path="m384,4383l11586,4383e" filled="f" stroked="t" strokeweight=".711962pt" strokecolor="#5B5B5B">
                <v:path arrowok="t"/>
              </v:shape>
            </v:group>
            <v:group style="position:absolute;left:2416;top:4096;width:2;height:750" coordorigin="2416,4096" coordsize="2,750">
              <v:shape style="position:absolute;left:2416;top:4096;width:2;height:750" coordorigin="2416,4096" coordsize="0,750" path="m2416,4846l2416,4096e" filled="f" stroked="t" strokeweight=".711962pt" strokecolor="#4B4B4B">
                <v:path arrowok="t"/>
              </v:shape>
            </v:group>
            <v:group style="position:absolute;left:3873;top:4383;width:797;height:2" coordorigin="3873,4383" coordsize="797,2">
              <v:shape style="position:absolute;left:3873;top:4383;width:797;height:2" coordorigin="3873,4383" coordsize="797,0" path="m3873,4383l4670,4383e" filled="f" stroked="t" strokeweight=".474641pt" strokecolor="#4F4F4F">
                <v:path arrowok="t"/>
              </v:shape>
            </v:group>
            <v:group style="position:absolute;left:4576;top:4383;width:693;height:2" coordorigin="4576,4383" coordsize="693,2">
              <v:shape style="position:absolute;left:4576;top:4383;width:693;height:2" coordorigin="4576,4383" coordsize="693,0" path="m4576,4383l5269,4383e" filled="f" stroked="t" strokeweight=".949282pt" strokecolor="#707070">
                <v:path arrowok="t"/>
              </v:shape>
            </v:group>
            <v:group style="position:absolute;left:6007;top:4096;width:2;height:296" coordorigin="6007,4096" coordsize="2,296">
              <v:shape style="position:absolute;left:6007;top:4096;width:2;height:296" coordorigin="6007,4096" coordsize="0,296" path="m6007,4392l6007,4096e" filled="f" stroked="t" strokeweight=".711962pt" strokecolor="#A0A0A0">
                <v:path arrowok="t"/>
              </v:shape>
            </v:group>
            <v:group style="position:absolute;left:7832;top:4385;width:522;height:2" coordorigin="7832,4385" coordsize="522,2">
              <v:shape style="position:absolute;left:7832;top:4385;width:522;height:2" coordorigin="7832,4385" coordsize="522,0" path="m7832,4385l8354,4385e" filled="f" stroked="t" strokeweight=".711962pt" strokecolor="#545454">
                <v:path arrowok="t"/>
              </v:shape>
            </v:group>
            <v:group style="position:absolute;left:9274;top:4385;width:342;height:2" coordorigin="9274,4385" coordsize="342,2">
              <v:shape style="position:absolute;left:9274;top:4385;width:342;height:2" coordorigin="9274,4385" coordsize="342,0" path="m9274,4385l9616,4385e" filled="f" stroked="t" strokeweight=".474641pt" strokecolor="#4F4F4F">
                <v:path arrowok="t"/>
              </v:shape>
            </v:group>
            <v:group style="position:absolute;left:9559;top:4387;width:408;height:2" coordorigin="9559,4387" coordsize="408,2">
              <v:shape style="position:absolute;left:9559;top:4387;width:408;height:2" coordorigin="9559,4387" coordsize="408,0" path="m9559,4387l9967,4387e" filled="f" stroked="t" strokeweight=".474641pt" strokecolor="#343434">
                <v:path arrowok="t"/>
              </v:shape>
            </v:group>
            <v:group style="position:absolute;left:399;top:778;width:2;height:14991" coordorigin="399,778" coordsize="2,14991">
              <v:shape style="position:absolute;left:399;top:778;width:2;height:14991" coordorigin="399,778" coordsize="0,14991" path="m399,15769l399,778e" filled="f" stroked="t" strokeweight=".711962pt" strokecolor="#575757">
                <v:path arrowok="t"/>
              </v:shape>
            </v:group>
            <v:group style="position:absolute;left:2411;top:4602;width:4433;height:2" coordorigin="2411,4602" coordsize="4433,2">
              <v:shape style="position:absolute;left:2411;top:4602;width:4433;height:2" coordorigin="2411,4602" coordsize="4433,0" path="m2411,4602l6844,4602e" filled="f" stroked="t" strokeweight=".711962pt" strokecolor="#5B5B5B">
                <v:path arrowok="t"/>
              </v:shape>
            </v:group>
            <v:group style="position:absolute;left:6787;top:4602;width:247;height:2" coordorigin="6787,4602" coordsize="247,2">
              <v:shape style="position:absolute;left:6787;top:4602;width:247;height:2" coordorigin="6787,4602" coordsize="247,0" path="m6787,4602l7034,4602e" filled="f" stroked="t" strokeweight=".474641pt" strokecolor="#484848">
                <v:path arrowok="t"/>
              </v:shape>
            </v:group>
            <v:group style="position:absolute;left:6977;top:4605;width:911;height:2" coordorigin="6977,4605" coordsize="911,2">
              <v:shape style="position:absolute;left:6977;top:4605;width:911;height:2" coordorigin="6977,4605" coordsize="911,0" path="m6977,4605l7889,4605e" filled="f" stroked="t" strokeweight=".711962pt" strokecolor="#646464">
                <v:path arrowok="t"/>
              </v:shape>
            </v:group>
            <v:group style="position:absolute;left:7832;top:4602;width:522;height:2" coordorigin="7832,4602" coordsize="522,2">
              <v:shape style="position:absolute;left:7832;top:4602;width:522;height:2" coordorigin="7832,4602" coordsize="522,0" path="m7832,4602l8354,4602e" filled="f" stroked="t" strokeweight=".474641pt" strokecolor="#444444">
                <v:path arrowok="t"/>
              </v:shape>
            </v:group>
            <v:group style="position:absolute;left:8207;top:4605;width:1125;height:2" coordorigin="8207,4605" coordsize="1125,2">
              <v:shape style="position:absolute;left:8207;top:4605;width:1125;height:2" coordorigin="8207,4605" coordsize="1125,0" path="m8207,4605l9331,4605e" filled="f" stroked="t" strokeweight=".949282pt" strokecolor="#646464">
                <v:path arrowok="t"/>
              </v:shape>
            </v:group>
            <v:group style="position:absolute;left:9274;top:4605;width:342;height:2" coordorigin="9274,4605" coordsize="342,2">
              <v:shape style="position:absolute;left:9274;top:4605;width:342;height:2" coordorigin="9274,4605" coordsize="342,0" path="m9274,4605l9616,4605e" filled="f" stroked="t" strokeweight=".474641pt" strokecolor="#484848">
                <v:path arrowok="t"/>
              </v:shape>
            </v:group>
            <v:group style="position:absolute;left:9559;top:4605;width:2027;height:2" coordorigin="9559,4605" coordsize="2027,2">
              <v:shape style="position:absolute;left:9559;top:4605;width:2027;height:2" coordorigin="9559,4605" coordsize="2027,0" path="m9559,4605l11586,4605e" filled="f" stroked="t" strokeweight=".711962pt" strokecolor="#646464">
                <v:path arrowok="t"/>
              </v:shape>
            </v:group>
            <v:group style="position:absolute;left:11581;top:4378;width:2;height:8064" coordorigin="11581,4378" coordsize="2,8064">
              <v:shape style="position:absolute;left:11581;top:4378;width:2;height:8064" coordorigin="11581,4378" coordsize="0,8064" path="m11581,12441l11581,4378e" filled="f" stroked="t" strokeweight=".711962pt" strokecolor="#646464">
                <v:path arrowok="t"/>
              </v:shape>
            </v:group>
            <v:group style="position:absolute;left:4969;top:4593;width:2;height:253" coordorigin="4969,4593" coordsize="2,253">
              <v:shape style="position:absolute;left:4969;top:4593;width:2;height:253" coordorigin="4969,4593" coordsize="0,253" path="m4969,4846l4969,4593e" filled="f" stroked="t" strokeweight=".474641pt" strokecolor="#4F4F4F">
                <v:path arrowok="t"/>
              </v:shape>
            </v:group>
            <v:group style="position:absolute;left:7870;top:4597;width:2;height:468" coordorigin="7870,4597" coordsize="2,468">
              <v:shape style="position:absolute;left:7870;top:4597;width:2;height:468" coordorigin="7870,4597" coordsize="0,468" path="m7870,5065l7870,4597e" filled="f" stroked="t" strokeweight=".949282pt" strokecolor="#747474">
                <v:path arrowok="t"/>
              </v:shape>
            </v:group>
            <v:group style="position:absolute;left:4960;top:5032;width:1856;height:2" coordorigin="4960,5032" coordsize="1856,2">
              <v:shape style="position:absolute;left:4960;top:5032;width:1856;height:2" coordorigin="4960,5032" coordsize="1856,0" path="m4960,5032l6816,5032e" filled="f" stroked="t" strokeweight=".237321pt" strokecolor="#707070">
                <v:path arrowok="t"/>
              </v:shape>
            </v:group>
            <v:group style="position:absolute;left:6816;top:5032;width:793;height:2" coordorigin="6816,5032" coordsize="793,2">
              <v:shape style="position:absolute;left:6816;top:5032;width:793;height:2" coordorigin="6816,5032" coordsize="793,0" path="m6816,5032l7608,5032e" filled="f" stroked="t" strokeweight=".237321pt" strokecolor="#000000">
                <v:path arrowok="t"/>
              </v:shape>
            </v:group>
            <v:group style="position:absolute;left:7608;top:5032;width:717;height:2" coordorigin="7608,5032" coordsize="717,2">
              <v:shape style="position:absolute;left:7608;top:5032;width:717;height:2" coordorigin="7608,5032" coordsize="717,0" path="m7608,5032l8325,5032e" filled="f" stroked="t" strokeweight=".237321pt" strokecolor="#676767">
                <v:path arrowok="t"/>
              </v:shape>
            </v:group>
            <v:group style="position:absolute;left:8325;top:5032;width:3242;height:2" coordorigin="8325,5032" coordsize="3242,2">
              <v:shape style="position:absolute;left:8325;top:5032;width:3242;height:2" coordorigin="8325,5032" coordsize="3242,0" path="m8325,5032l11567,5032e" filled="f" stroked="t" strokeweight=".237321pt" strokecolor="#000000">
                <v:path arrowok="t"/>
              </v:shape>
            </v:group>
            <v:group style="position:absolute;left:387;top:5003;width:2;height:339" coordorigin="387,5003" coordsize="2,339">
              <v:shape style="position:absolute;left:387;top:5003;width:2;height:339" coordorigin="387,5003" coordsize="0,339" path="m387,5342l387,5003e" filled="f" stroked="t" strokeweight=".711962pt" strokecolor="#6B6B6B">
                <v:path arrowok="t"/>
              </v:shape>
            </v:group>
            <v:group style="position:absolute;left:2418;top:4788;width:2;height:654" coordorigin="2418,4788" coordsize="2,654">
              <v:shape style="position:absolute;left:2418;top:4788;width:2;height:654" coordorigin="2418,4788" coordsize="0,654" path="m2418,5443l2418,4788e" filled="f" stroked="t" strokeweight=".949282pt" strokecolor="#606060">
                <v:path arrowok="t"/>
              </v:shape>
            </v:group>
            <v:group style="position:absolute;left:4965;top:5326;width:1880;height:2" coordorigin="4965,5326" coordsize="1880,2">
              <v:shape style="position:absolute;left:4965;top:5326;width:1880;height:2" coordorigin="4965,5326" coordsize="1880,0" path="m4965,5326l6844,5326e" filled="f" stroked="t" strokeweight=".474641pt" strokecolor="#5B5B5B">
                <v:path arrowok="t"/>
              </v:shape>
            </v:group>
            <v:group style="position:absolute;left:6764;top:5326;width:873;height:2" coordorigin="6764,5326" coordsize="873,2">
              <v:shape style="position:absolute;left:6764;top:5326;width:873;height:2" coordorigin="6764,5326" coordsize="873,0" path="m6764,5326l7637,5326e" filled="f" stroked="t" strokeweight=".949282pt" strokecolor="#707070">
                <v:path arrowok="t"/>
              </v:shape>
            </v:group>
            <v:group style="position:absolute;left:7580;top:5328;width:309;height:2" coordorigin="7580,5328" coordsize="309,2">
              <v:shape style="position:absolute;left:7580;top:5328;width:309;height:2" coordorigin="7580,5328" coordsize="309,0" path="m7580,5328l7889,5328e" filled="f" stroked="t" strokeweight=".474641pt" strokecolor="#484848">
                <v:path arrowok="t"/>
              </v:shape>
            </v:group>
            <v:group style="position:absolute;left:7832;top:5328;width:1357;height:2" coordorigin="7832,5328" coordsize="1357,2">
              <v:shape style="position:absolute;left:7832;top:5328;width:1357;height:2" coordorigin="7832,5328" coordsize="1357,0" path="m7832,5328l9189,5328e" filled="f" stroked="t" strokeweight=".711962pt" strokecolor="#606060">
                <v:path arrowok="t"/>
              </v:shape>
            </v:group>
            <v:group style="position:absolute;left:9132;top:5328;width:199;height:2" coordorigin="9132,5328" coordsize="199,2">
              <v:shape style="position:absolute;left:9132;top:5328;width:199;height:2" coordorigin="9132,5328" coordsize="199,0" path="m9132,5328l9331,5328e" filled="f" stroked="t" strokeweight=".474641pt" strokecolor="#484848">
                <v:path arrowok="t"/>
              </v:shape>
            </v:group>
            <v:group style="position:absolute;left:9274;top:5328;width:2312;height:2" coordorigin="9274,5328" coordsize="2312,2">
              <v:shape style="position:absolute;left:9274;top:5328;width:2312;height:2" coordorigin="9274,5328" coordsize="2312,0" path="m9274,5328l11586,5328e" filled="f" stroked="t" strokeweight=".711962pt" strokecolor="#5B5B5B">
                <v:path arrowok="t"/>
              </v:shape>
            </v:group>
            <v:group style="position:absolute;left:389;top:5285;width:2;height:516" coordorigin="389,5285" coordsize="2,516">
              <v:shape style="position:absolute;left:389;top:5285;width:2;height:516" coordorigin="389,5285" coordsize="0,516" path="m389,5801l389,5285e" filled="f" stroked="t" strokeweight=".474641pt" strokecolor="#3B3B3B">
                <v:path arrowok="t"/>
              </v:shape>
            </v:group>
            <v:group style="position:absolute;left:2416;top:5285;width:2;height:301" coordorigin="2416,5285" coordsize="2,301">
              <v:shape style="position:absolute;left:2416;top:5285;width:2;height:301" coordorigin="2416,5285" coordsize="0,301" path="m2416,5586l2416,5285e" filled="f" stroked="t" strokeweight=".711962pt" strokecolor="#4B4B4B">
                <v:path arrowok="t"/>
              </v:shape>
            </v:group>
            <v:group style="position:absolute;left:4972;top:4765;width:2;height:821" coordorigin="4972,4765" coordsize="2,821">
              <v:shape style="position:absolute;left:4972;top:4765;width:2;height:821" coordorigin="4972,4765" coordsize="0,821" path="m4972,5586l4972,4765e" filled="f" stroked="t" strokeweight=".949282pt" strokecolor="#606060">
                <v:path arrowok="t"/>
              </v:shape>
            </v:group>
            <v:group style="position:absolute;left:4969;top:5567;width:2919;height:2" coordorigin="4969,5567" coordsize="2919,2">
              <v:shape style="position:absolute;left:4969;top:5567;width:2919;height:2" coordorigin="4969,5567" coordsize="2919,0" path="m4969,5567l7889,5567e" filled="f" stroked="t" strokeweight=".711962pt" strokecolor="#606060">
                <v:path arrowok="t"/>
              </v:shape>
            </v:group>
            <v:group style="position:absolute;left:7832;top:5567;width:522;height:2" coordorigin="7832,5567" coordsize="522,2">
              <v:shape style="position:absolute;left:7832;top:5567;width:522;height:2" coordorigin="7832,5567" coordsize="522,0" path="m7832,5567l8354,5567e" filled="f" stroked="t" strokeweight=".474641pt" strokecolor="#4F4F4F">
                <v:path arrowok="t"/>
              </v:shape>
            </v:group>
            <v:group style="position:absolute;left:8297;top:5569;width:892;height:2" coordorigin="8297,5569" coordsize="892,2">
              <v:shape style="position:absolute;left:8297;top:5569;width:892;height:2" coordorigin="8297,5569" coordsize="892,0" path="m8297,5569l9189,5569e" filled="f" stroked="t" strokeweight=".949282pt" strokecolor="#6B6B6B">
                <v:path arrowok="t"/>
              </v:shape>
            </v:group>
            <v:group style="position:absolute;left:9132;top:5567;width:199;height:2" coordorigin="9132,5567" coordsize="199,2">
              <v:shape style="position:absolute;left:9132;top:5567;width:199;height:2" coordorigin="9132,5567" coordsize="199,0" path="m9132,5567l9331,5567e" filled="f" stroked="t" strokeweight=".474641pt" strokecolor="#484848">
                <v:path arrowok="t"/>
              </v:shape>
            </v:group>
            <v:group style="position:absolute;left:9274;top:5569;width:2312;height:2" coordorigin="9274,5569" coordsize="2312,2">
              <v:shape style="position:absolute;left:9274;top:5569;width:2312;height:2" coordorigin="9274,5569" coordsize="2312,0" path="m9274,5569l11586,5569e" filled="f" stroked="t" strokeweight=".711962pt" strokecolor="#646464">
                <v:path arrowok="t"/>
              </v:shape>
            </v:group>
            <v:group style="position:absolute;left:2421;top:5528;width:2;height:272" coordorigin="2421,5528" coordsize="2,272">
              <v:shape style="position:absolute;left:2421;top:5528;width:2;height:272" coordorigin="2421,5528" coordsize="0,272" path="m2421,5801l2421,5528e" filled="f" stroked="t" strokeweight=".474641pt" strokecolor="#343434">
                <v:path arrowok="t"/>
              </v:shape>
            </v:group>
            <v:group style="position:absolute;left:2411;top:5781;width:408;height:2" coordorigin="2411,5781" coordsize="408,2">
              <v:shape style="position:absolute;left:2411;top:5781;width:408;height:2" coordorigin="2411,5781" coordsize="408,0" path="m2411,5781l2819,5781e" filled="f" stroked="t" strokeweight=".474641pt" strokecolor="#3B3B3B">
                <v:path arrowok="t"/>
              </v:shape>
            </v:group>
            <v:group style="position:absolute;left:2743;top:5784;width:1039;height:2" coordorigin="2743,5784" coordsize="1039,2">
              <v:shape style="position:absolute;left:2743;top:5784;width:1039;height:2" coordorigin="2743,5784" coordsize="1039,0" path="m2743,5784l3783,5784e" filled="f" stroked="t" strokeweight=".949282pt" strokecolor="#646464">
                <v:path arrowok="t"/>
              </v:shape>
            </v:group>
            <v:group style="position:absolute;left:3726;top:5784;width:484;height:2" coordorigin="3726,5784" coordsize="484,2">
              <v:shape style="position:absolute;left:3726;top:5784;width:484;height:2" coordorigin="3726,5784" coordsize="484,0" path="m3726,5784l4210,5784e" filled="f" stroked="t" strokeweight=".474641pt" strokecolor="#444444">
                <v:path arrowok="t"/>
              </v:shape>
            </v:group>
            <v:group style="position:absolute;left:4153;top:5784;width:1025;height:2" coordorigin="4153,5784" coordsize="1025,2">
              <v:shape style="position:absolute;left:4153;top:5784;width:1025;height:2" coordorigin="4153,5784" coordsize="1025,0" path="m4153,5784l5178,5784e" filled="f" stroked="t" strokeweight=".949282pt" strokecolor="#6B6B6B">
                <v:path arrowok="t"/>
              </v:shape>
            </v:group>
            <v:group style="position:absolute;left:4974;top:5528;width:2;height:282" coordorigin="4974,5528" coordsize="2,282">
              <v:shape style="position:absolute;left:4974;top:5528;width:2;height:282" coordorigin="4974,5528" coordsize="0,282" path="m4974,5810l4974,5528e" filled="f" stroked="t" strokeweight=".474641pt" strokecolor="#3F3F3F">
                <v:path arrowok="t"/>
              </v:shape>
            </v:group>
            <v:group style="position:absolute;left:4932;top:5786;width:2525;height:2" coordorigin="4932,5786" coordsize="2525,2">
              <v:shape style="position:absolute;left:4932;top:5786;width:2525;height:2" coordorigin="4932,5786" coordsize="2525,0" path="m4932,5786l7457,5786e" filled="f" stroked="t" strokeweight=".474641pt" strokecolor="#5B5B5B">
                <v:path arrowok="t"/>
              </v:shape>
            </v:group>
            <v:group style="position:absolute;left:7072;top:5789;width:816;height:2" coordorigin="7072,5789" coordsize="816,2">
              <v:shape style="position:absolute;left:7072;top:5789;width:816;height:2" coordorigin="7072,5789" coordsize="816,0" path="m7072,5789l7889,5789e" filled="f" stroked="t" strokeweight=".949282pt" strokecolor="#676767">
                <v:path arrowok="t"/>
              </v:shape>
            </v:group>
            <v:group style="position:absolute;left:7832;top:5786;width:522;height:2" coordorigin="7832,5786" coordsize="522,2">
              <v:shape style="position:absolute;left:7832;top:5786;width:522;height:2" coordorigin="7832,5786" coordsize="522,0" path="m7832,5786l8354,5786e" filled="f" stroked="t" strokeweight=".474641pt" strokecolor="#4B4B4B">
                <v:path arrowok="t"/>
              </v:shape>
            </v:group>
            <v:group style="position:absolute;left:8297;top:5789;width:892;height:2" coordorigin="8297,5789" coordsize="892,2">
              <v:shape style="position:absolute;left:8297;top:5789;width:892;height:2" coordorigin="8297,5789" coordsize="892,0" path="m8297,5789l9189,5789e" filled="f" stroked="t" strokeweight=".949282pt" strokecolor="#676767">
                <v:path arrowok="t"/>
              </v:shape>
            </v:group>
            <v:group style="position:absolute;left:9132;top:5786;width:199;height:2" coordorigin="9132,5786" coordsize="199,2">
              <v:shape style="position:absolute;left:9132;top:5786;width:199;height:2" coordorigin="9132,5786" coordsize="199,0" path="m9132,5786l9331,5786e" filled="f" stroked="t" strokeweight=".474641pt" strokecolor="#3B3B3B">
                <v:path arrowok="t"/>
              </v:shape>
            </v:group>
            <v:group style="position:absolute;left:9274;top:5789;width:2312;height:2" coordorigin="9274,5789" coordsize="2312,2">
              <v:shape style="position:absolute;left:9274;top:5789;width:2312;height:2" coordorigin="9274,5789" coordsize="2312,0" path="m9274,5789l11586,5789e" filled="f" stroked="t" strokeweight=".711962pt" strokecolor="#646464">
                <v:path arrowok="t"/>
              </v:shape>
            </v:group>
            <v:group style="position:absolute;left:380;top:6008;width:1248;height:2" coordorigin="380,6008" coordsize="1248,2">
              <v:shape style="position:absolute;left:380;top:6008;width:1248;height:2" coordorigin="380,6008" coordsize="1248,0" path="m380,6008l1628,6008e" filled="f" stroked="t" strokeweight=".474641pt" strokecolor="#444444">
                <v:path arrowok="t"/>
              </v:shape>
            </v:group>
            <v:group style="position:absolute;left:1519;top:6015;width:5515;height:2" coordorigin="1519,6015" coordsize="5515,2">
              <v:shape style="position:absolute;left:1519;top:6015;width:5515;height:2" coordorigin="1519,6015" coordsize="5515,0" path="m1519,6015l7034,6015e" filled="f" stroked="t" strokeweight=".711962pt" strokecolor="#646464">
                <v:path arrowok="t"/>
              </v:shape>
            </v:group>
            <v:group style="position:absolute;left:2421;top:5743;width:2;height:716" coordorigin="2421,5743" coordsize="2,716">
              <v:shape style="position:absolute;left:2421;top:5743;width:2;height:716" coordorigin="2421,5743" coordsize="0,716" path="m2421,6459l2421,5743e" filled="f" stroked="t" strokeweight=".949282pt" strokecolor="#575757">
                <v:path arrowok="t"/>
              </v:shape>
            </v:group>
            <v:group style="position:absolute;left:4974;top:5739;width:2;height:730" coordorigin="4974,5739" coordsize="2,730">
              <v:shape style="position:absolute;left:4974;top:5739;width:2;height:730" coordorigin="4974,5739" coordsize="0,730" path="m4974,6469l4974,5739e" filled="f" stroked="t" strokeweight=".949282pt" strokecolor="#5B5B5B">
                <v:path arrowok="t"/>
              </v:shape>
            </v:group>
            <v:group style="position:absolute;left:6977;top:6020;width:479;height:2" coordorigin="6977,6020" coordsize="479,2">
              <v:shape style="position:absolute;left:6977;top:6020;width:479;height:2" coordorigin="6977,6020" coordsize="479,0" path="m6977,6020l7457,6020e" filled="f" stroked="t" strokeweight=".474641pt" strokecolor="#444444">
                <v:path arrowok="t"/>
              </v:shape>
            </v:group>
            <v:group style="position:absolute;left:7400;top:6023;width:2217;height:2" coordorigin="7400,6023" coordsize="2217,2">
              <v:shape style="position:absolute;left:7400;top:6023;width:2217;height:2" coordorigin="7400,6023" coordsize="2217,0" path="m7400,6023l9616,6023e" filled="f" stroked="t" strokeweight=".711962pt" strokecolor="#646464">
                <v:path arrowok="t"/>
              </v:shape>
            </v:group>
            <v:group style="position:absolute;left:9559;top:6020;width:408;height:2" coordorigin="9559,6020" coordsize="408,2">
              <v:shape style="position:absolute;left:9559;top:6020;width:408;height:2" coordorigin="9559,6020" coordsize="408,0" path="m9559,6020l9967,6020e" filled="f" stroked="t" strokeweight=".474641pt" strokecolor="#444444">
                <v:path arrowok="t"/>
              </v:shape>
            </v:group>
            <v:group style="position:absolute;left:9911;top:6020;width:1680;height:2" coordorigin="9911,6020" coordsize="1680,2">
              <v:shape style="position:absolute;left:9911;top:6020;width:1680;height:2" coordorigin="9911,6020" coordsize="1680,0" path="m9911,6020l11591,6020e" filled="f" stroked="t" strokeweight=".711962pt" strokecolor="#646464">
                <v:path arrowok="t"/>
              </v:shape>
            </v:group>
            <v:group style="position:absolute;left:7874;top:6011;width:2;height:659" coordorigin="7874,6011" coordsize="2,659">
              <v:shape style="position:absolute;left:7874;top:6011;width:2;height:659" coordorigin="7874,6011" coordsize="0,659" path="m7874,6669l7874,6011e" filled="f" stroked="t" strokeweight=".474641pt" strokecolor="#575757">
                <v:path arrowok="t"/>
              </v:shape>
            </v:group>
            <v:group style="position:absolute;left:2416;top:6445;width:1191;height:2" coordorigin="2416,6445" coordsize="1191,2">
              <v:shape style="position:absolute;left:2416;top:6445;width:1191;height:2" coordorigin="2416,6445" coordsize="1191,0" path="m2416,6445l3607,6445e" filled="f" stroked="t" strokeweight=".711962pt" strokecolor="#606060">
                <v:path arrowok="t"/>
              </v:shape>
            </v:group>
            <v:group style="position:absolute;left:3550;top:6443;width:660;height:2" coordorigin="3550,6443" coordsize="660,2">
              <v:shape style="position:absolute;left:3550;top:6443;width:660;height:2" coordorigin="3550,6443" coordsize="660,0" path="m3550,6443l4210,6443e" filled="f" stroked="t" strokeweight=".474641pt" strokecolor="#484848">
                <v:path arrowok="t"/>
              </v:shape>
            </v:group>
            <v:group style="position:absolute;left:4153;top:6443;width:3484;height:2" coordorigin="4153,6443" coordsize="3484,2">
              <v:shape style="position:absolute;left:4153;top:6443;width:3484;height:2" coordorigin="4153,6443" coordsize="3484,0" path="m4153,6443l7637,6443e" filled="f" stroked="t" strokeweight=".711962pt" strokecolor="#646464">
                <v:path arrowok="t"/>
              </v:shape>
            </v:group>
            <v:group style="position:absolute;left:7580;top:6445;width:774;height:2" coordorigin="7580,6445" coordsize="774,2">
              <v:shape style="position:absolute;left:7580;top:6445;width:774;height:2" coordorigin="7580,6445" coordsize="774,0" path="m7580,6445l8354,6445e" filled="f" stroked="t" strokeweight=".474641pt" strokecolor="#484848">
                <v:path arrowok="t"/>
              </v:shape>
            </v:group>
            <v:group style="position:absolute;left:8297;top:6445;width:892;height:2" coordorigin="8297,6445" coordsize="892,2">
              <v:shape style="position:absolute;left:8297;top:6445;width:892;height:2" coordorigin="8297,6445" coordsize="892,0" path="m8297,6445l9189,6445e" filled="f" stroked="t" strokeweight=".711962pt" strokecolor="#606060">
                <v:path arrowok="t"/>
              </v:shape>
            </v:group>
            <v:group style="position:absolute;left:9132;top:6445;width:199;height:2" coordorigin="9132,6445" coordsize="199,2">
              <v:shape style="position:absolute;left:9132;top:6445;width:199;height:2" coordorigin="9132,6445" coordsize="199,0" path="m9132,6445l9331,6445e" filled="f" stroked="t" strokeweight=".474641pt" strokecolor="#383838">
                <v:path arrowok="t"/>
              </v:shape>
            </v:group>
            <v:group style="position:absolute;left:9274;top:6447;width:2316;height:2" coordorigin="9274,6447" coordsize="2316,2">
              <v:shape style="position:absolute;left:9274;top:6447;width:2316;height:2" coordorigin="9274,6447" coordsize="2316,0" path="m9274,6447l11591,6447e" filled="f" stroked="t" strokeweight=".711962pt" strokecolor="#646464">
                <v:path arrowok="t"/>
              </v:shape>
            </v:group>
            <v:group style="position:absolute;left:392;top:1905;width:2;height:8775" coordorigin="392,1905" coordsize="2,8775">
              <v:shape style="position:absolute;left:392;top:1905;width:2;height:8775" coordorigin="392,1905" coordsize="0,8775" path="m392,10680l392,1905e" filled="f" stroked="t" strokeweight=".474641pt" strokecolor="#545454">
                <v:path arrowok="t"/>
              </v:shape>
            </v:group>
            <v:group style="position:absolute;left:2423;top:6402;width:2;height:497" coordorigin="2423,6402" coordsize="2,497">
              <v:shape style="position:absolute;left:2423;top:6402;width:2;height:497" coordorigin="2423,6402" coordsize="0,497" path="m2423,6899l2423,6402e" filled="f" stroked="t" strokeweight=".474641pt" strokecolor="#383838">
                <v:path arrowok="t"/>
              </v:shape>
            </v:group>
            <v:group style="position:absolute;left:2416;top:6658;width:3370;height:2" coordorigin="2416,6658" coordsize="3370,2">
              <v:shape style="position:absolute;left:2416;top:6658;width:3370;height:2" coordorigin="2416,6658" coordsize="3370,0" path="m2416,6658l5786,6658e" filled="f" stroked="t" strokeweight=".711962pt" strokecolor="#606060">
                <v:path arrowok="t"/>
              </v:shape>
            </v:group>
            <v:group style="position:absolute;left:4974;top:6397;width:2;height:267" coordorigin="4974,6397" coordsize="2,267">
              <v:shape style="position:absolute;left:4974;top:6397;width:2;height:267" coordorigin="4974,6397" coordsize="0,267" path="m4974,6665l4974,6397e" filled="f" stroked="t" strokeweight=".474641pt" strokecolor="#484848">
                <v:path arrowok="t"/>
              </v:shape>
            </v:group>
            <v:group style="position:absolute;left:5729;top:6660;width:275;height:2" coordorigin="5729,6660" coordsize="275,2">
              <v:shape style="position:absolute;left:5729;top:6660;width:275;height:2" coordorigin="5729,6660" coordsize="275,0" path="m5729,6660l6004,6660e" filled="f" stroked="t" strokeweight=".474641pt" strokecolor="#4B4B4B">
                <v:path arrowok="t"/>
              </v:shape>
            </v:group>
            <v:group style="position:absolute;left:5947;top:6660;width:1087;height:2" coordorigin="5947,6660" coordsize="1087,2">
              <v:shape style="position:absolute;left:5947;top:6660;width:1087;height:2" coordorigin="5947,6660" coordsize="1087,0" path="m5947,6660l7034,6660e" filled="f" stroked="t" strokeweight=".711962pt" strokecolor="#5B5B5B">
                <v:path arrowok="t"/>
              </v:shape>
            </v:group>
            <v:group style="position:absolute;left:6977;top:6660;width:479;height:2" coordorigin="6977,6660" coordsize="479,2">
              <v:shape style="position:absolute;left:6977;top:6660;width:479;height:2" coordorigin="6977,6660" coordsize="479,0" path="m6977,6660l7457,6660e" filled="f" stroked="t" strokeweight=".474641pt" strokecolor="#3F3F3F">
                <v:path arrowok="t"/>
              </v:shape>
            </v:group>
            <v:group style="position:absolute;left:7400;top:6660;width:237;height:2" coordorigin="7400,6660" coordsize="237,2">
              <v:shape style="position:absolute;left:7400;top:6660;width:237;height:2" coordorigin="7400,6660" coordsize="237,0" path="m7400,6660l7637,6660e" filled="f" stroked="t" strokeweight=".474641pt" strokecolor="#545454">
                <v:path arrowok="t"/>
              </v:shape>
            </v:group>
            <v:group style="position:absolute;left:7580;top:6662;width:2036;height:2" coordorigin="7580,6662" coordsize="2036,2">
              <v:shape style="position:absolute;left:7580;top:6662;width:2036;height:2" coordorigin="7580,6662" coordsize="2036,0" path="m7580,6662l9616,6662e" filled="f" stroked="t" strokeweight=".711962pt" strokecolor="#606060">
                <v:path arrowok="t"/>
              </v:shape>
            </v:group>
            <v:group style="position:absolute;left:7874;top:6440;width:2;height:229" coordorigin="7874,6440" coordsize="2,229">
              <v:shape style="position:absolute;left:7874;top:6440;width:2;height:229" coordorigin="7874,6440" coordsize="0,229" path="m7874,6669l7874,6440e" filled="f" stroked="t" strokeweight=".949282pt" strokecolor="#676767">
                <v:path arrowok="t"/>
              </v:shape>
            </v:group>
            <v:group style="position:absolute;left:9559;top:6660;width:408;height:2" coordorigin="9559,6660" coordsize="408,2">
              <v:shape style="position:absolute;left:9559;top:6660;width:408;height:2" coordorigin="9559,6660" coordsize="408,0" path="m9559,6660l9967,6660e" filled="f" stroked="t" strokeweight=".474641pt" strokecolor="#484848">
                <v:path arrowok="t"/>
              </v:shape>
            </v:group>
            <v:group style="position:absolute;left:9911;top:6660;width:1680;height:2" coordorigin="9911,6660" coordsize="1680,2">
              <v:shape style="position:absolute;left:9911;top:6660;width:1680;height:2" coordorigin="9911,6660" coordsize="1680,0" path="m9911,6660l11591,6660e" filled="f" stroked="t" strokeweight=".711962pt" strokecolor="#646464">
                <v:path arrowok="t"/>
              </v:shape>
            </v:group>
            <v:group style="position:absolute;left:384;top:6868;width:831;height:2" coordorigin="384,6868" coordsize="831,2">
              <v:shape style="position:absolute;left:384;top:6868;width:831;height:2" coordorigin="384,6868" coordsize="831,0" path="m384,6868l1215,6868e" filled="f" stroked="t" strokeweight=".474641pt" strokecolor="#4F4F4F">
                <v:path arrowok="t"/>
              </v:shape>
            </v:group>
            <v:group style="position:absolute;left:1158;top:6868;width:1282;height:2" coordorigin="1158,6868" coordsize="1282,2">
              <v:shape style="position:absolute;left:1158;top:6868;width:1282;height:2" coordorigin="1158,6868" coordsize="1282,0" path="m1158,6868l2440,6868e" filled="f" stroked="t" strokeweight=".949282pt" strokecolor="#676767">
                <v:path arrowok="t"/>
              </v:shape>
            </v:group>
            <v:group style="position:absolute;left:2368;top:6875;width:2302;height:2" coordorigin="2368,6875" coordsize="2302,2">
              <v:shape style="position:absolute;left:2368;top:6875;width:2302;height:2" coordorigin="2368,6875" coordsize="2302,0" path="m2368,6875l4670,6875e" filled="f" stroked="t" strokeweight=".474641pt" strokecolor="#545454">
                <v:path arrowok="t"/>
              </v:shape>
            </v:group>
            <v:group style="position:absolute;left:4011;top:6877;width:7580;height:2" coordorigin="4011,6877" coordsize="7580,2">
              <v:shape style="position:absolute;left:4011;top:6877;width:7580;height:2" coordorigin="4011,6877" coordsize="7580,0" path="m4011,6877l11591,6877e" filled="f" stroked="t" strokeweight=".711962pt" strokecolor="#606060">
                <v:path arrowok="t"/>
              </v:shape>
            </v:group>
            <v:group style="position:absolute;left:6787;top:6875;width:247;height:2" coordorigin="6787,6875" coordsize="247,2">
              <v:shape style="position:absolute;left:6787;top:6875;width:247;height:2" coordorigin="6787,6875" coordsize="247,0" path="m6787,6875l7034,6875e" filled="f" stroked="t" strokeweight=".474641pt" strokecolor="#484848">
                <v:path arrowok="t"/>
              </v:shape>
            </v:group>
            <v:group style="position:absolute;left:9132;top:6875;width:199;height:2" coordorigin="9132,6875" coordsize="199,2">
              <v:shape style="position:absolute;left:9132;top:6875;width:199;height:2" coordorigin="9132,6875" coordsize="199,0" path="m9132,6875l9331,6875e" filled="f" stroked="t" strokeweight=".474641pt" strokecolor="#484848">
                <v:path arrowok="t"/>
              </v:shape>
            </v:group>
            <v:group style="position:absolute;left:380;top:7290;width:2269;height:2" coordorigin="380,7290" coordsize="2269,2">
              <v:shape style="position:absolute;left:380;top:7290;width:2269;height:2" coordorigin="380,7290" coordsize="2269,0" path="m380,7290l2648,7290e" filled="f" stroked="t" strokeweight=".711962pt" strokecolor="#606060">
                <v:path arrowok="t"/>
              </v:shape>
            </v:group>
            <v:group style="position:absolute;left:2423;top:6827;width:2;height:525" coordorigin="2423,6827" coordsize="2,525">
              <v:shape style="position:absolute;left:2423;top:6827;width:2;height:525" coordorigin="2423,6827" coordsize="0,525" path="m2423,7352l2423,6827e" filled="f" stroked="t" strokeweight=".949282pt" strokecolor="#575757">
                <v:path arrowok="t"/>
              </v:shape>
            </v:group>
            <v:group style="position:absolute;left:1747;top:7300;width:9844;height:2" coordorigin="1747,7300" coordsize="9844,2">
              <v:shape style="position:absolute;left:1747;top:7300;width:9844;height:2" coordorigin="1747,7300" coordsize="9844,0" path="m1747,7300l11591,7300e" filled="f" stroked="t" strokeweight=".711962pt" strokecolor="#5B5B5B">
                <v:path arrowok="t"/>
              </v:shape>
            </v:group>
            <v:group style="position:absolute;left:9559;top:7300;width:408;height:2" coordorigin="9559,7300" coordsize="408,2">
              <v:shape style="position:absolute;left:9559;top:7300;width:408;height:2" coordorigin="9559,7300" coordsize="408,0" path="m9559,7300l9967,7300e" filled="f" stroked="t" strokeweight=".474641pt" strokecolor="#2F2F2F">
                <v:path arrowok="t"/>
              </v:shape>
            </v:group>
            <v:group style="position:absolute;left:2425;top:7252;width:2;height:286" coordorigin="2425,7252" coordsize="2,286">
              <v:shape style="position:absolute;left:2425;top:7252;width:2;height:286" coordorigin="2425,7252" coordsize="0,286" path="m2425,7538l2425,7252e" filled="f" stroked="t" strokeweight=".474641pt" strokecolor="#3B3B3B">
                <v:path arrowok="t"/>
              </v:shape>
            </v:group>
            <v:group style="position:absolute;left:4979;top:7295;width:2;height:243" coordorigin="4979,7295" coordsize="2,243">
              <v:shape style="position:absolute;left:4979;top:7295;width:2;height:243" coordorigin="4979,7295" coordsize="0,243" path="m4979,7538l4979,7295e" filled="f" stroked="t" strokeweight=".474641pt" strokecolor="#383838">
                <v:path arrowok="t"/>
              </v:shape>
            </v:group>
            <v:group style="position:absolute;left:4974;top:7519;width:4642;height:2" coordorigin="4974,7519" coordsize="4642,2">
              <v:shape style="position:absolute;left:4974;top:7519;width:4642;height:2" coordorigin="4974,7519" coordsize="4642,0" path="m4974,7519l9616,7519e" filled="f" stroked="t" strokeweight=".711962pt" strokecolor="#606060">
                <v:path arrowok="t"/>
              </v:shape>
            </v:group>
            <v:group style="position:absolute;left:9559;top:7519;width:408;height:2" coordorigin="9559,7519" coordsize="408,2">
              <v:shape style="position:absolute;left:9559;top:7519;width:408;height:2" coordorigin="9559,7519" coordsize="408,0" path="m9559,7519l9967,7519e" filled="f" stroked="t" strokeweight=".474641pt" strokecolor="#383838">
                <v:path arrowok="t"/>
              </v:shape>
            </v:group>
            <v:group style="position:absolute;left:9911;top:7519;width:1680;height:2" coordorigin="9911,7519" coordsize="1680,2">
              <v:shape style="position:absolute;left:9911;top:7519;width:1680;height:2" coordorigin="9911,7519" coordsize="1680,0" path="m9911,7519l11591,7519e" filled="f" stroked="t" strokeweight=".711962pt" strokecolor="#646464">
                <v:path arrowok="t"/>
              </v:shape>
            </v:group>
            <v:group style="position:absolute;left:11586;top:7252;width:2;height:296" coordorigin="11586,7252" coordsize="2,296">
              <v:shape style="position:absolute;left:11586;top:7252;width:2;height:296" coordorigin="11586,7252" coordsize="0,296" path="m11586,7548l11586,7252e" filled="f" stroked="t" strokeweight=".474641pt" strokecolor="#3B3B3B">
                <v:path arrowok="t"/>
              </v:shape>
            </v:group>
            <v:group style="position:absolute;left:2425;top:7481;width:2;height:931" coordorigin="2425,7481" coordsize="2,931">
              <v:shape style="position:absolute;left:2425;top:7481;width:2;height:931" coordorigin="2425,7481" coordsize="0,931" path="m2425,8412l2425,7481e" filled="f" stroked="t" strokeweight=".711962pt" strokecolor="#545454">
                <v:path arrowok="t"/>
              </v:shape>
            </v:group>
            <v:group style="position:absolute;left:4979;top:7481;width:2;height:267" coordorigin="4979,7481" coordsize="2,267">
              <v:shape style="position:absolute;left:4979;top:7481;width:2;height:267" coordorigin="4979,7481" coordsize="0,267" path="m4979,7748l4979,7481e" filled="f" stroked="t" strokeweight=".474641pt" strokecolor="#545454">
                <v:path arrowok="t"/>
              </v:shape>
            </v:group>
            <v:group style="position:absolute;left:4969;top:7739;width:4647;height:2" coordorigin="4969,7739" coordsize="4647,2">
              <v:shape style="position:absolute;left:4969;top:7739;width:4647;height:2" coordorigin="4969,7739" coordsize="4647,0" path="m4969,7739l9616,7739e" filled="f" stroked="t" strokeweight=".711962pt" strokecolor="#606060">
                <v:path arrowok="t"/>
              </v:shape>
            </v:group>
            <v:group style="position:absolute;left:9559;top:7739;width:408;height:2" coordorigin="9559,7739" coordsize="408,2">
              <v:shape style="position:absolute;left:9559;top:7739;width:408;height:2" coordorigin="9559,7739" coordsize="408,0" path="m9559,7739l9967,7739e" filled="f" stroked="t" strokeweight=".474641pt" strokecolor="#484848">
                <v:path arrowok="t"/>
              </v:shape>
            </v:group>
            <v:group style="position:absolute;left:9854;top:7739;width:1737;height:2" coordorigin="9854,7739" coordsize="1737,2">
              <v:shape style="position:absolute;left:9854;top:7739;width:1737;height:2" coordorigin="9854,7739" coordsize="1737,0" path="m9854,7739l11591,7739e" filled="f" stroked="t" strokeweight=".711962pt" strokecolor="#676767">
                <v:path arrowok="t"/>
              </v:shape>
            </v:group>
            <v:group style="position:absolute;left:384;top:7944;width:508;height:2" coordorigin="384,7944" coordsize="508,2">
              <v:shape style="position:absolute;left:384;top:7944;width:508;height:2" coordorigin="384,7944" coordsize="508,0" path="m384,7944l892,7944e" filled="f" stroked="t" strokeweight=".474641pt" strokecolor="#3B3B3B">
                <v:path arrowok="t"/>
              </v:shape>
            </v:group>
            <v:group style="position:absolute;left:835;top:7949;width:2772;height:2" coordorigin="835,7949" coordsize="2772,2">
              <v:shape style="position:absolute;left:835;top:7949;width:2772;height:2" coordorigin="835,7949" coordsize="2772,0" path="m835,7949l3607,7949e" filled="f" stroked="t" strokeweight=".949282pt" strokecolor="#646464">
                <v:path arrowok="t"/>
              </v:shape>
            </v:group>
            <v:group style="position:absolute;left:3550;top:7949;width:233;height:2" coordorigin="3550,7949" coordsize="233,2">
              <v:shape style="position:absolute;left:3550;top:7949;width:233;height:2" coordorigin="3550,7949" coordsize="233,0" path="m3550,7949l3783,7949e" filled="f" stroked="t" strokeweight=".474641pt" strokecolor="#343434">
                <v:path arrowok="t"/>
              </v:shape>
            </v:group>
            <v:group style="position:absolute;left:3726;top:7951;width:484;height:2" coordorigin="3726,7951" coordsize="484,2">
              <v:shape style="position:absolute;left:3726;top:7951;width:484;height:2" coordorigin="3726,7951" coordsize="484,0" path="m3726,7951l4210,7951e" filled="f" stroked="t" strokeweight=".474641pt" strokecolor="#4B4B4B">
                <v:path arrowok="t"/>
              </v:shape>
            </v:group>
            <v:group style="position:absolute;left:4153;top:7951;width:3484;height:2" coordorigin="4153,7951" coordsize="3484,2">
              <v:shape style="position:absolute;left:4153;top:7951;width:3484;height:2" coordorigin="4153,7951" coordsize="3484,0" path="m4153,7951l7637,7951e" filled="f" stroked="t" strokeweight=".711962pt" strokecolor="#606060">
                <v:path arrowok="t"/>
              </v:shape>
            </v:group>
            <v:group style="position:absolute;left:4979;top:7691;width:2;height:267" coordorigin="4979,7691" coordsize="2,267">
              <v:shape style="position:absolute;left:4979;top:7691;width:2;height:267" coordorigin="4979,7691" coordsize="0,267" path="m4979,7958l4979,7691e" filled="f" stroked="t" strokeweight=".949282pt" strokecolor="#606060">
                <v:path arrowok="t"/>
              </v:shape>
            </v:group>
            <v:group style="position:absolute;left:7580;top:7954;width:309;height:2" coordorigin="7580,7954" coordsize="309,2">
              <v:shape style="position:absolute;left:7580;top:7954;width:309;height:2" coordorigin="7580,7954" coordsize="309,0" path="m7580,7954l7889,7954e" filled="f" stroked="t" strokeweight=".474641pt" strokecolor="#444444">
                <v:path arrowok="t"/>
              </v:shape>
            </v:group>
            <v:group style="position:absolute;left:7832;top:7954;width:1357;height:2" coordorigin="7832,7954" coordsize="1357,2">
              <v:shape style="position:absolute;left:7832;top:7954;width:1357;height:2" coordorigin="7832,7954" coordsize="1357,0" path="m7832,7954l9189,7954e" filled="f" stroked="t" strokeweight=".711962pt" strokecolor="#5B5B5B">
                <v:path arrowok="t"/>
              </v:shape>
            </v:group>
            <v:group style="position:absolute;left:9132;top:7954;width:199;height:2" coordorigin="9132,7954" coordsize="199,2">
              <v:shape style="position:absolute;left:9132;top:7954;width:199;height:2" coordorigin="9132,7954" coordsize="199,0" path="m9132,7954l9331,7954e" filled="f" stroked="t" strokeweight=".474641pt" strokecolor="#3F3F3F">
                <v:path arrowok="t"/>
              </v:shape>
            </v:group>
            <v:group style="position:absolute;left:9274;top:7954;width:2316;height:2" coordorigin="9274,7954" coordsize="2316,2">
              <v:shape style="position:absolute;left:9274;top:7954;width:2316;height:2" coordorigin="9274,7954" coordsize="2316,0" path="m9274,7954l11591,7954e" filled="f" stroked="t" strokeweight=".711962pt" strokecolor="#606060">
                <v:path arrowok="t"/>
              </v:shape>
            </v:group>
            <v:group style="position:absolute;left:389;top:8753;width:826;height:2" coordorigin="389,8753" coordsize="826,2">
              <v:shape style="position:absolute;left:389;top:8753;width:826;height:2" coordorigin="389,8753" coordsize="826,0" path="m389,8753l1215,8753e" filled="f" stroked="t" strokeweight=".949282pt" strokecolor="#6B6B6B">
                <v:path arrowok="t"/>
              </v:shape>
            </v:group>
            <v:group style="position:absolute;left:1158;top:8753;width:470;height:2" coordorigin="1158,8753" coordsize="470,2">
              <v:shape style="position:absolute;left:1158;top:8753;width:470;height:2" coordorigin="1158,8753" coordsize="470,0" path="m1158,8753l1628,8753e" filled="f" stroked="t" strokeweight=".474641pt" strokecolor="#4F4F4F">
                <v:path arrowok="t"/>
              </v:shape>
            </v:group>
            <v:group style="position:absolute;left:1571;top:8756;width:218;height:2" coordorigin="1571,8756" coordsize="218,2">
              <v:shape style="position:absolute;left:1571;top:8756;width:218;height:2" coordorigin="1571,8756" coordsize="218,0" path="m1571,8756l1789,8756e" filled="f" stroked="t" strokeweight=".474641pt" strokecolor="#3B3B3B">
                <v:path arrowok="t"/>
              </v:shape>
            </v:group>
            <v:group style="position:absolute;left:1732;top:8756;width:702;height:2" coordorigin="1732,8756" coordsize="702,2">
              <v:shape style="position:absolute;left:1732;top:8756;width:702;height:2" coordorigin="1732,8756" coordsize="702,0" path="m1732,8756l2435,8756e" filled="f" stroked="t" strokeweight=".711962pt" strokecolor="#4F4F4F">
                <v:path arrowok="t"/>
              </v:shape>
            </v:group>
            <v:group style="position:absolute;left:2425;top:8355;width:2;height:434" coordorigin="2425,8355" coordsize="2,434">
              <v:shape style="position:absolute;left:2425;top:8355;width:2;height:434" coordorigin="2425,8355" coordsize="0,434" path="m2425,8789l2425,8355e" filled="f" stroked="t" strokeweight=".474641pt" strokecolor="#343434">
                <v:path arrowok="t"/>
              </v:shape>
            </v:group>
            <v:group style="position:absolute;left:2131;top:8758;width:2539;height:2" coordorigin="2131,8758" coordsize="2539,2">
              <v:shape style="position:absolute;left:2131;top:8758;width:2539;height:2" coordorigin="2131,8758" coordsize="2539,0" path="m2131,8758l4670,8758e" filled="f" stroked="t" strokeweight=".949282pt" strokecolor="#646464">
                <v:path arrowok="t"/>
              </v:shape>
            </v:group>
            <v:group style="position:absolute;left:4614;top:8761;width:380;height:2" coordorigin="4614,8761" coordsize="380,2">
              <v:shape style="position:absolute;left:4614;top:8761;width:380;height:2" coordorigin="4614,8761" coordsize="380,0" path="m4614,8761l4993,8761e" filled="f" stroked="t" strokeweight=".474641pt" strokecolor="#444444">
                <v:path arrowok="t"/>
              </v:shape>
            </v:group>
            <v:group style="position:absolute;left:4936;top:8761;width:850;height:2" coordorigin="4936,8761" coordsize="850,2">
              <v:shape style="position:absolute;left:4936;top:8761;width:850;height:2" coordorigin="4936,8761" coordsize="850,0" path="m4936,8761l5786,8761e" filled="f" stroked="t" strokeweight=".949282pt" strokecolor="#6B6B6B">
                <v:path arrowok="t"/>
              </v:shape>
            </v:group>
            <v:group style="position:absolute;left:5729;top:8761;width:275;height:2" coordorigin="5729,8761" coordsize="275,2">
              <v:shape style="position:absolute;left:5729;top:8761;width:275;height:2" coordorigin="5729,8761" coordsize="275,0" path="m5729,8761l6004,8761e" filled="f" stroked="t" strokeweight=".474641pt" strokecolor="#4F4F4F">
                <v:path arrowok="t"/>
              </v:shape>
            </v:group>
            <v:group style="position:absolute;left:5947;top:8761;width:897;height:2" coordorigin="5947,8761" coordsize="897,2">
              <v:shape style="position:absolute;left:5947;top:8761;width:897;height:2" coordorigin="5947,8761" coordsize="897,0" path="m5947,8761l6844,8761e" filled="f" stroked="t" strokeweight=".711962pt" strokecolor="#5B5B5B">
                <v:path arrowok="t"/>
              </v:shape>
            </v:group>
            <v:group style="position:absolute;left:6370;top:8761;width:707;height:2" coordorigin="6370,8761" coordsize="707,2">
              <v:shape style="position:absolute;left:6370;top:8761;width:707;height:2" coordorigin="6370,8761" coordsize="707,0" path="m6370,8761l7077,8761e" filled="f" stroked="t" strokeweight=".949282pt" strokecolor="#707070">
                <v:path arrowok="t"/>
              </v:shape>
            </v:group>
            <v:group style="position:absolute;left:6977;top:8761;width:660;height:2" coordorigin="6977,8761" coordsize="660,2">
              <v:shape style="position:absolute;left:6977;top:8761;width:660;height:2" coordorigin="6977,8761" coordsize="660,0" path="m6977,8761l7637,8761e" filled="f" stroked="t" strokeweight=".474641pt" strokecolor="#545454">
                <v:path arrowok="t"/>
              </v:shape>
            </v:group>
            <v:group style="position:absolute;left:7580;top:8763;width:2036;height:2" coordorigin="7580,8763" coordsize="2036,2">
              <v:shape style="position:absolute;left:7580;top:8763;width:2036;height:2" coordorigin="7580,8763" coordsize="2036,0" path="m7580,8763l9616,8763e" filled="f" stroked="t" strokeweight=".711962pt" strokecolor="#676767">
                <v:path arrowok="t"/>
              </v:shape>
            </v:group>
            <v:group style="position:absolute;left:9559;top:8761;width:408;height:2" coordorigin="9559,8761" coordsize="408,2">
              <v:shape style="position:absolute;left:9559;top:8761;width:408;height:2" coordorigin="9559,8761" coordsize="408,0" path="m9559,8761l9967,8761e" filled="f" stroked="t" strokeweight=".474641pt" strokecolor="#3B3B3B">
                <v:path arrowok="t"/>
              </v:shape>
            </v:group>
            <v:group style="position:absolute;left:9911;top:8761;width:1680;height:2" coordorigin="9911,8761" coordsize="1680,2">
              <v:shape style="position:absolute;left:9911;top:8761;width:1680;height:2" coordorigin="9911,8761" coordsize="1680,0" path="m9911,8761l11591,8761e" filled="f" stroked="t" strokeweight=".711962pt" strokecolor="#646464">
                <v:path arrowok="t"/>
              </v:shape>
            </v:group>
            <v:group style="position:absolute;left:2425;top:8718;width:2;height:506" coordorigin="2425,8718" coordsize="2,506">
              <v:shape style="position:absolute;left:2425;top:8718;width:2;height:506" coordorigin="2425,8718" coordsize="0,506" path="m2425,9224l2425,8718e" filled="f" stroked="t" strokeweight=".711962pt" strokecolor="#5B5B5B">
                <v:path arrowok="t"/>
              </v:shape>
            </v:group>
            <v:group style="position:absolute;left:11584;top:8718;width:2;height:1685" coordorigin="11584,8718" coordsize="2,1685">
              <v:shape style="position:absolute;left:11584;top:8718;width:2;height:1685" coordorigin="11584,8718" coordsize="0,1685" path="m11584,10403l11584,8718e" filled="f" stroked="t" strokeweight=".474641pt" strokecolor="#646464">
                <v:path arrowok="t"/>
              </v:shape>
            </v:group>
            <v:group style="position:absolute;left:389;top:9797;width:503;height:2" coordorigin="389,9797" coordsize="503,2">
              <v:shape style="position:absolute;left:389;top:9797;width:503;height:2" coordorigin="389,9797" coordsize="503,0" path="m389,9797l892,9797e" filled="f" stroked="t" strokeweight=".474641pt" strokecolor="#484848">
                <v:path arrowok="t"/>
              </v:shape>
            </v:group>
            <v:group style="position:absolute;left:835;top:9801;width:10755;height:2" coordorigin="835,9801" coordsize="10755,2">
              <v:shape style="position:absolute;left:835;top:9801;width:10755;height:2" coordorigin="835,9801" coordsize="10755,0" path="m835,9801l11591,9801e" filled="f" stroked="t" strokeweight=".711962pt" strokecolor="#646464">
                <v:path arrowok="t"/>
              </v:shape>
            </v:group>
            <v:group style="position:absolute;left:2428;top:9166;width:2;height:659" coordorigin="2428,9166" coordsize="2,659">
              <v:shape style="position:absolute;left:2428;top:9166;width:2;height:659" coordorigin="2428,9166" coordsize="0,659" path="m2428,9825l2428,9166e" filled="f" stroked="t" strokeweight=".474641pt" strokecolor="#484848">
                <v:path arrowok="t"/>
              </v:shape>
            </v:group>
            <v:group style="position:absolute;left:5373;top:9804;width:1471;height:2" coordorigin="5373,9804" coordsize="1471,2">
              <v:shape style="position:absolute;left:5373;top:9804;width:1471;height:2" coordorigin="5373,9804" coordsize="1471,0" path="m5373,9804l6844,9804e" filled="f" stroked="t" strokeweight=".711962pt" strokecolor="#676767">
                <v:path arrowok="t"/>
              </v:shape>
            </v:group>
            <v:group style="position:absolute;left:7400;top:9804;width:489;height:2" coordorigin="7400,9804" coordsize="489,2">
              <v:shape style="position:absolute;left:7400;top:9804;width:489;height:2" coordorigin="7400,9804" coordsize="489,0" path="m7400,9804l7889,9804e" filled="f" stroked="t" strokeweight=".474641pt" strokecolor="#4F4F4F">
                <v:path arrowok="t"/>
              </v:shape>
            </v:group>
            <v:group style="position:absolute;left:7879;top:9804;width:1979;height:2" coordorigin="7879,9804" coordsize="1979,2">
              <v:shape style="position:absolute;left:7879;top:9804;width:1979;height:2" coordorigin="7879,9804" coordsize="1979,0" path="m7879,9804l9858,9804e" filled="f" stroked="t" strokeweight=".474641pt" strokecolor="#646464">
                <v:path arrowok="t"/>
              </v:shape>
            </v:group>
            <v:group style="position:absolute;left:384;top:10140;width:4286;height:2" coordorigin="384,10140" coordsize="4286,2">
              <v:shape style="position:absolute;left:384;top:10140;width:4286;height:2" coordorigin="384,10140" coordsize="4286,0" path="m384,10140l4670,10140e" filled="f" stroked="t" strokeweight=".711962pt" strokecolor="#606060">
                <v:path arrowok="t"/>
              </v:shape>
            </v:group>
            <v:group style="position:absolute;left:4614;top:10145;width:380;height:2" coordorigin="4614,10145" coordsize="380,2">
              <v:shape style="position:absolute;left:4614;top:10145;width:380;height:2" coordorigin="4614,10145" coordsize="380,0" path="m4614,10145l4993,10145e" filled="f" stroked="t" strokeweight=".474641pt" strokecolor="#4B4B4B">
                <v:path arrowok="t"/>
              </v:shape>
            </v:group>
            <v:group style="position:absolute;left:4936;top:10145;width:850;height:2" coordorigin="4936,10145" coordsize="850,2">
              <v:shape style="position:absolute;left:4936;top:10145;width:850;height:2" coordorigin="4936,10145" coordsize="850,0" path="m4936,10145l5786,10145e" filled="f" stroked="t" strokeweight=".949282pt" strokecolor="#707070">
                <v:path arrowok="t"/>
              </v:shape>
            </v:group>
            <v:group style="position:absolute;left:5729;top:10145;width:275;height:2" coordorigin="5729,10145" coordsize="275,2">
              <v:shape style="position:absolute;left:5729;top:10145;width:275;height:2" coordorigin="5729,10145" coordsize="275,0" path="m5729,10145l6004,10145e" filled="f" stroked="t" strokeweight=".474641pt" strokecolor="#606060">
                <v:path arrowok="t"/>
              </v:shape>
            </v:group>
            <v:group style="position:absolute;left:5947;top:10143;width:5643;height:2" coordorigin="5947,10143" coordsize="5643,2">
              <v:shape style="position:absolute;left:5947;top:10143;width:5643;height:2" coordorigin="5947,10143" coordsize="5643,0" path="m5947,10143l11591,10143e" filled="f" stroked="t" strokeweight=".711962pt" strokecolor="#6B6B6B">
                <v:path arrowok="t"/>
              </v:shape>
            </v:group>
            <v:group style="position:absolute;left:384;top:10374;width:2050;height:2" coordorigin="384,10374" coordsize="2050,2">
              <v:shape style="position:absolute;left:384;top:10374;width:2050;height:2" coordorigin="384,10374" coordsize="2050,0" path="m384,10374l2435,10374e" filled="f" stroked="t" strokeweight=".711962pt" strokecolor="#606060">
                <v:path arrowok="t"/>
              </v:shape>
            </v:group>
            <v:group style="position:absolute;left:2425;top:9739;width:2;height:664" coordorigin="2425,9739" coordsize="2,664">
              <v:shape style="position:absolute;left:2425;top:9739;width:2;height:664" coordorigin="2425,9739" coordsize="0,664" path="m2425,10403l2425,9739e" filled="f" stroked="t" strokeweight=".711962pt" strokecolor="#5B5B5B">
                <v:path arrowok="t"/>
              </v:shape>
            </v:group>
            <v:group style="position:absolute;left:2373;top:10377;width:446;height:2" coordorigin="2373,10377" coordsize="446,2">
              <v:shape style="position:absolute;left:2373;top:10377;width:446;height:2" coordorigin="2373,10377" coordsize="446,0" path="m2373,10377l2819,10377e" filled="f" stroked="t" strokeweight=".474641pt" strokecolor="#484848">
                <v:path arrowok="t"/>
              </v:shape>
            </v:group>
            <v:group style="position:absolute;left:2762;top:10379;width:1168;height:2" coordorigin="2762,10379" coordsize="1168,2">
              <v:shape style="position:absolute;left:2762;top:10379;width:1168;height:2" coordorigin="2762,10379" coordsize="1168,0" path="m2762,10379l3930,10379e" filled="f" stroked="t" strokeweight=".711962pt" strokecolor="#5B5B5B">
                <v:path arrowok="t"/>
              </v:shape>
            </v:group>
            <v:group style="position:absolute;left:3873;top:10379;width:797;height:2" coordorigin="3873,10379" coordsize="797,2">
              <v:shape style="position:absolute;left:3873;top:10379;width:797;height:2" coordorigin="3873,10379" coordsize="797,0" path="m3873,10379l4670,10379e" filled="f" stroked="t" strokeweight=".474641pt" strokecolor="#484848">
                <v:path arrowok="t"/>
              </v:shape>
            </v:group>
            <v:group style="position:absolute;left:4614;top:10379;width:3023;height:2" coordorigin="4614,10379" coordsize="3023,2">
              <v:shape style="position:absolute;left:4614;top:10379;width:3023;height:2" coordorigin="4614,10379" coordsize="3023,0" path="m4614,10379l7637,10379e" filled="f" stroked="t" strokeweight=".711962pt" strokecolor="#676767">
                <v:path arrowok="t"/>
              </v:shape>
            </v:group>
            <v:group style="position:absolute;left:7580;top:10379;width:309;height:2" coordorigin="7580,10379" coordsize="309,2">
              <v:shape style="position:absolute;left:7580;top:10379;width:309;height:2" coordorigin="7580,10379" coordsize="309,0" path="m7580,10379l7889,10379e" filled="f" stroked="t" strokeweight=".474641pt" strokecolor="#484848">
                <v:path arrowok="t"/>
              </v:shape>
            </v:group>
            <v:group style="position:absolute;left:7832;top:10379;width:1357;height:2" coordorigin="7832,10379" coordsize="1357,2">
              <v:shape style="position:absolute;left:7832;top:10379;width:1357;height:2" coordorigin="7832,10379" coordsize="1357,0" path="m7832,10379l9189,10379e" filled="f" stroked="t" strokeweight=".711962pt" strokecolor="#646464">
                <v:path arrowok="t"/>
              </v:shape>
            </v:group>
            <v:group style="position:absolute;left:9132;top:10379;width:199;height:2" coordorigin="9132,10379" coordsize="199,2">
              <v:shape style="position:absolute;left:9132;top:10379;width:199;height:2" coordorigin="9132,10379" coordsize="199,0" path="m9132,10379l9331,10379e" filled="f" stroked="t" strokeweight=".474641pt" strokecolor="#444444">
                <v:path arrowok="t"/>
              </v:shape>
            </v:group>
            <v:group style="position:absolute;left:9274;top:10379;width:2316;height:2" coordorigin="9274,10379" coordsize="2316,2">
              <v:shape style="position:absolute;left:9274;top:10379;width:2316;height:2" coordorigin="9274,10379" coordsize="2316,0" path="m9274,10379l11591,10379e" filled="f" stroked="t" strokeweight=".711962pt" strokecolor="#676767">
                <v:path arrowok="t"/>
              </v:shape>
            </v:group>
            <v:group style="position:absolute;left:399;top:10331;width:2;height:349" coordorigin="399,10331" coordsize="2,349">
              <v:shape style="position:absolute;left:399;top:10331;width:2;height:349" coordorigin="399,10331" coordsize="0,349" path="m399,10680l399,10331e" filled="f" stroked="t" strokeweight=".474641pt" strokecolor="#343434">
                <v:path arrowok="t"/>
              </v:shape>
            </v:group>
            <v:group style="position:absolute;left:2430;top:10331;width:2;height:282" coordorigin="2430,10331" coordsize="2,282">
              <v:shape style="position:absolute;left:2430;top:10331;width:2;height:282" coordorigin="2430,10331" coordsize="0,282" path="m2430,10613l2430,10331e" filled="f" stroked="t" strokeweight=".474641pt" strokecolor="#2B2B2B">
                <v:path arrowok="t"/>
              </v:shape>
            </v:group>
            <v:group style="position:absolute;left:11588;top:10331;width:2;height:282" coordorigin="11588,10331" coordsize="2,282">
              <v:shape style="position:absolute;left:11588;top:10331;width:2;height:282" coordorigin="11588,10331" coordsize="0,282" path="m11588,10613l11588,10331e" filled="f" stroked="t" strokeweight=".474641pt" strokecolor="#444444">
                <v:path arrowok="t"/>
              </v:shape>
            </v:group>
            <v:group style="position:absolute;left:883;top:10859;width:3327;height:2" coordorigin="883,10859" coordsize="3327,2">
              <v:shape style="position:absolute;left:883;top:10859;width:3327;height:2" coordorigin="883,10859" coordsize="3327,0" path="m883,10859l4210,10859e" filled="f" stroked="t" strokeweight=".711962pt" strokecolor="#646464">
                <v:path arrowok="t"/>
              </v:shape>
            </v:group>
            <v:group style="position:absolute;left:2430;top:10556;width:2;height:778" coordorigin="2430,10556" coordsize="2,778">
              <v:shape style="position:absolute;left:2430;top:10556;width:2;height:778" coordorigin="2430,10556" coordsize="0,778" path="m2430,11334l2430,10556e" filled="f" stroked="t" strokeweight=".711962pt" strokecolor="#4F4F4F">
                <v:path arrowok="t"/>
              </v:shape>
            </v:group>
            <v:group style="position:absolute;left:4153;top:10856;width:517;height:2" coordorigin="4153,10856" coordsize="517,2">
              <v:shape style="position:absolute;left:4153;top:10856;width:517;height:2" coordorigin="4153,10856" coordsize="517,0" path="m4153,10856l4670,10856e" filled="f" stroked="t" strokeweight=".474641pt" strokecolor="#484848">
                <v:path arrowok="t"/>
              </v:shape>
            </v:group>
            <v:group style="position:absolute;left:4561;top:10856;width:2283;height:2" coordorigin="4561,10856" coordsize="2283,2">
              <v:shape style="position:absolute;left:4561;top:10856;width:2283;height:2" coordorigin="4561,10856" coordsize="2283,0" path="m4561,10856l6844,10856e" filled="f" stroked="t" strokeweight=".711962pt" strokecolor="#5B5B5B">
                <v:path arrowok="t"/>
              </v:shape>
            </v:group>
            <v:group style="position:absolute;left:6787;top:10856;width:247;height:2" coordorigin="6787,10856" coordsize="247,2">
              <v:shape style="position:absolute;left:6787;top:10856;width:247;height:2" coordorigin="6787,10856" coordsize="247,0" path="m6787,10856l7034,10856e" filled="f" stroked="t" strokeweight=".474641pt" strokecolor="#4B4B4B">
                <v:path arrowok="t"/>
              </v:shape>
            </v:group>
            <v:group style="position:absolute;left:6977;top:10859;width:2212;height:2" coordorigin="6977,10859" coordsize="2212,2">
              <v:shape style="position:absolute;left:6977;top:10859;width:2212;height:2" coordorigin="6977,10859" coordsize="2212,0" path="m6977,10859l9189,10859e" filled="f" stroked="t" strokeweight=".711962pt" strokecolor="#676767">
                <v:path arrowok="t"/>
              </v:shape>
            </v:group>
            <v:group style="position:absolute;left:9132;top:10856;width:199;height:2" coordorigin="9132,10856" coordsize="199,2">
              <v:shape style="position:absolute;left:9132;top:10856;width:199;height:2" coordorigin="9132,10856" coordsize="199,0" path="m9132,10856l9331,10856e" filled="f" stroked="t" strokeweight=".474641pt" strokecolor="#545454">
                <v:path arrowok="t"/>
              </v:shape>
            </v:group>
            <v:group style="position:absolute;left:9274;top:10856;width:2316;height:2" coordorigin="9274,10856" coordsize="2316,2">
              <v:shape style="position:absolute;left:9274;top:10856;width:2316;height:2" coordorigin="9274,10856" coordsize="2316,0" path="m9274,10856l11591,10856e" filled="f" stroked="t" strokeweight=".711962pt" strokecolor="#676767">
                <v:path arrowok="t"/>
              </v:shape>
            </v:group>
            <v:group style="position:absolute;left:2373;top:11071;width:446;height:2" coordorigin="2373,11071" coordsize="446,2">
              <v:shape style="position:absolute;left:2373;top:11071;width:446;height:2" coordorigin="2373,11071" coordsize="446,0" path="m2373,11071l2819,11071e" filled="f" stroked="t" strokeweight=".474641pt" strokecolor="#575757">
                <v:path arrowok="t"/>
              </v:shape>
            </v:group>
            <v:group style="position:absolute;left:389;top:11071;width:2046;height:2" coordorigin="389,11071" coordsize="2046,2">
              <v:shape style="position:absolute;left:389;top:11071;width:2046;height:2" coordorigin="389,11071" coordsize="2046,0" path="m389,11071l2435,11071e" filled="f" stroked="t" strokeweight=".711962pt" strokecolor="#676767">
                <v:path arrowok="t"/>
              </v:shape>
            </v:group>
            <v:group style="position:absolute;left:2762;top:11071;width:1448;height:2" coordorigin="2762,11071" coordsize="1448,2">
              <v:shape style="position:absolute;left:2762;top:11071;width:1448;height:2" coordorigin="2762,11071" coordsize="1448,0" path="m2762,11071l4210,11071e" filled="f" stroked="t" strokeweight=".711962pt" strokecolor="#545454">
                <v:path arrowok="t"/>
              </v:shape>
            </v:group>
            <v:group style="position:absolute;left:4153;top:11071;width:517;height:2" coordorigin="4153,11071" coordsize="517,2">
              <v:shape style="position:absolute;left:4153;top:11071;width:517;height:2" coordorigin="4153,11071" coordsize="517,0" path="m4153,11071l4670,11071e" filled="f" stroked="t" strokeweight=".949282pt" strokecolor="#676767">
                <v:path arrowok="t"/>
              </v:shape>
            </v:group>
            <v:group style="position:absolute;left:4614;top:11071;width:380;height:2" coordorigin="4614,11071" coordsize="380,2">
              <v:shape style="position:absolute;left:4614;top:11071;width:380;height:2" coordorigin="4614,11071" coordsize="380,0" path="m4614,11071l4993,11071e" filled="f" stroked="t" strokeweight=".474641pt" strokecolor="#3B3B3B">
                <v:path arrowok="t"/>
              </v:shape>
            </v:group>
            <v:group style="position:absolute;left:4936;top:11074;width:4680;height:2" coordorigin="4936,11074" coordsize="4680,2">
              <v:shape style="position:absolute;left:4936;top:11074;width:4680;height:2" coordorigin="4936,11074" coordsize="4680,0" path="m4936,11074l9616,11074e" filled="f" stroked="t" strokeweight=".711962pt" strokecolor="#646464">
                <v:path arrowok="t"/>
              </v:shape>
            </v:group>
            <v:group style="position:absolute;left:9559;top:11071;width:408;height:2" coordorigin="9559,11071" coordsize="408,2">
              <v:shape style="position:absolute;left:9559;top:11071;width:408;height:2" coordorigin="9559,11071" coordsize="408,0" path="m9559,11071l9967,11071e" filled="f" stroked="t" strokeweight=".474641pt" strokecolor="#484848">
                <v:path arrowok="t"/>
              </v:shape>
            </v:group>
            <v:group style="position:absolute;left:9835;top:11071;width:1756;height:2" coordorigin="9835,11071" coordsize="1756,2">
              <v:shape style="position:absolute;left:9835;top:11071;width:1756;height:2" coordorigin="9835,11071" coordsize="1756,0" path="m9835,11071l11591,11071e" filled="f" stroked="t" strokeweight=".711962pt" strokecolor="#676767">
                <v:path arrowok="t"/>
              </v:shape>
            </v:group>
            <v:group style="position:absolute;left:11586;top:10871;width:2;height:138" coordorigin="11586,10871" coordsize="2,138">
              <v:shape style="position:absolute;left:11586;top:10871;width:2;height:138" coordorigin="11586,10871" coordsize="0,138" path="m11586,11009l11586,10871e" filled="f" stroked="t" strokeweight=".474641pt" strokecolor="#808080">
                <v:path arrowok="t"/>
              </v:shape>
            </v:group>
            <v:group style="position:absolute;left:384;top:11303;width:7253;height:2" coordorigin="384,11303" coordsize="7253,2">
              <v:shape style="position:absolute;left:384;top:11303;width:7253;height:2" coordorigin="384,11303" coordsize="7253,0" path="m384,11303l7637,11303e" filled="f" stroked="t" strokeweight=".711962pt" strokecolor="#606060">
                <v:path arrowok="t"/>
              </v:shape>
            </v:group>
            <v:group style="position:absolute;left:1770;top:11062;width:2;height:272" coordorigin="1770,11062" coordsize="2,272">
              <v:shape style="position:absolute;left:1770;top:11062;width:2;height:272" coordorigin="1770,11062" coordsize="0,272" path="m1770,11334l1770,11062e" filled="f" stroked="t" strokeweight=".474641pt" strokecolor="#3B3B3B">
                <v:path arrowok="t"/>
              </v:shape>
            </v:group>
            <v:group style="position:absolute;left:4936;top:11305;width:850;height:2" coordorigin="4936,11305" coordsize="850,2">
              <v:shape style="position:absolute;left:4936;top:11305;width:850;height:2" coordorigin="4936,11305" coordsize="850,0" path="m4936,11305l5786,11305e" filled="f" stroked="t" strokeweight=".474641pt" strokecolor="#545454">
                <v:path arrowok="t"/>
              </v:shape>
            </v:group>
            <v:group style="position:absolute;left:6787;top:11305;width:247;height:2" coordorigin="6787,11305" coordsize="247,2">
              <v:shape style="position:absolute;left:6787;top:11305;width:247;height:2" coordorigin="6787,11305" coordsize="247,0" path="m6787,11305l7034,11305e" filled="f" stroked="t" strokeweight=".474641pt" strokecolor="#575757">
                <v:path arrowok="t"/>
              </v:shape>
            </v:group>
            <v:group style="position:absolute;left:7433;top:11066;width:2;height:301" coordorigin="7433,11066" coordsize="2,301">
              <v:shape style="position:absolute;left:7433;top:11066;width:2;height:301" coordorigin="7433,11066" coordsize="0,301" path="m7433,11367l7433,11066e" filled="f" stroked="t" strokeweight=".949282pt" strokecolor="#5B5B5B">
                <v:path arrowok="t"/>
              </v:shape>
            </v:group>
            <v:group style="position:absolute;left:7580;top:11305;width:309;height:2" coordorigin="7580,11305" coordsize="309,2">
              <v:shape style="position:absolute;left:7580;top:11305;width:309;height:2" coordorigin="7580,11305" coordsize="309,0" path="m7580,11305l7889,11305e" filled="f" stroked="t" strokeweight=".474641pt" strokecolor="#4F4F4F">
                <v:path arrowok="t"/>
              </v:shape>
            </v:group>
            <v:group style="position:absolute;left:7832;top:11303;width:3759;height:2" coordorigin="7832,11303" coordsize="3759,2">
              <v:shape style="position:absolute;left:7832;top:11303;width:3759;height:2" coordorigin="7832,11303" coordsize="3759,0" path="m7832,11303l11591,11303e" filled="f" stroked="t" strokeweight=".711962pt" strokecolor="#676767">
                <v:path arrowok="t"/>
              </v:shape>
            </v:group>
            <v:group style="position:absolute;left:11558;top:11057;width:2;height:248" coordorigin="11558,11057" coordsize="2,248">
              <v:shape style="position:absolute;left:11558;top:11057;width:2;height:248" coordorigin="11558,11057" coordsize="0,248" path="m11558,11305l11558,11057e" filled="f" stroked="t" strokeweight=".237321pt" strokecolor="#606060">
                <v:path arrowok="t"/>
              </v:shape>
            </v:group>
            <v:group style="position:absolute;left:1196;top:11057;width:2;height:4717" coordorigin="1196,11057" coordsize="2,4717">
              <v:shape style="position:absolute;left:1196;top:11057;width:2;height:4717" coordorigin="1196,11057" coordsize="0,4717" path="m1196,15774l1196,11057e" filled="f" stroked="t" strokeweight=".711962pt" strokecolor="#545454">
                <v:path arrowok="t"/>
              </v:shape>
            </v:group>
            <v:group style="position:absolute;left:1770;top:11262;width:2;height:745" coordorigin="1770,11262" coordsize="2,745">
              <v:shape style="position:absolute;left:1770;top:11262;width:2;height:745" coordorigin="1770,11262" coordsize="0,745" path="m1770,12007l1770,11262e" filled="f" stroked="t" strokeweight=".949282pt" strokecolor="#5B5B5B">
                <v:path arrowok="t"/>
              </v:shape>
            </v:group>
            <v:group style="position:absolute;left:2430;top:11262;width:2;height:506" coordorigin="2430,11262" coordsize="2,506">
              <v:shape style="position:absolute;left:2430;top:11262;width:2;height:506" coordorigin="2430,11262" coordsize="0,506" path="m2430,11768l2430,11262e" filled="f" stroked="t" strokeweight=".474641pt" strokecolor="#343434">
                <v:path arrowok="t"/>
              </v:shape>
            </v:group>
            <v:group style="position:absolute;left:7433;top:11262;width:2;height:506" coordorigin="7433,11262" coordsize="2,506">
              <v:shape style="position:absolute;left:7433;top:11262;width:2;height:506" coordorigin="7433,11262" coordsize="0,506" path="m7433,11768l7433,11262e" filled="f" stroked="t" strokeweight=".474641pt" strokecolor="#444444">
                <v:path arrowok="t"/>
              </v:shape>
            </v:group>
            <v:group style="position:absolute;left:7438;top:11711;width:2;height:482" coordorigin="7438,11711" coordsize="2,482">
              <v:shape style="position:absolute;left:7438;top:11711;width:2;height:482" coordorigin="7438,11711" coordsize="0,482" path="m7438,12193l7438,11711e" filled="f" stroked="t" strokeweight=".711962pt" strokecolor="#646464">
                <v:path arrowok="t"/>
              </v:shape>
            </v:group>
            <v:group style="position:absolute;left:1191;top:11921;width:2;height:769" coordorigin="1191,11921" coordsize="2,769">
              <v:shape style="position:absolute;left:1191;top:11921;width:2;height:769" coordorigin="1191,11921" coordsize="0,769" path="m1191,12690l1191,11921e" filled="f" stroked="t" strokeweight=".474641pt" strokecolor="#4F4F4F">
                <v:path arrowok="t"/>
              </v:shape>
            </v:group>
            <v:group style="position:absolute;left:1770;top:11921;width:2;height:272" coordorigin="1770,11921" coordsize="2,272">
              <v:shape style="position:absolute;left:1770;top:11921;width:2;height:272" coordorigin="1770,11921" coordsize="0,272" path="m1770,12193l1770,11921e" filled="f" stroked="t" strokeweight=".474641pt" strokecolor="#444444">
                <v:path arrowok="t"/>
              </v:shape>
            </v:group>
            <v:group style="position:absolute;left:2428;top:11711;width:2;height:482" coordorigin="2428,11711" coordsize="2,482">
              <v:shape style="position:absolute;left:2428;top:11711;width:2;height:482" coordorigin="2428,11711" coordsize="0,482" path="m2428,12193l2428,11711e" filled="f" stroked="t" strokeweight=".474641pt" strokecolor="#545454">
                <v:path arrowok="t"/>
              </v:shape>
            </v:group>
            <v:group style="position:absolute;left:11558;top:11950;width:2;height:2864" coordorigin="11558,11950" coordsize="2,2864">
              <v:shape style="position:absolute;left:11558;top:11950;width:2;height:2864" coordorigin="11558,11950" coordsize="0,2864" path="m11558,14814l11558,11950e" filled="f" stroked="t" strokeweight=".237321pt" strokecolor="#000000">
                <v:path arrowok="t"/>
              </v:shape>
            </v:group>
            <v:group style="position:absolute;left:1770;top:12136;width:2;height:138" coordorigin="1770,12136" coordsize="2,138">
              <v:shape style="position:absolute;left:1770;top:12136;width:2;height:138" coordorigin="1770,12136" coordsize="0,138" path="m1770,12274l1770,12136e" filled="f" stroked="t" strokeweight=".711962pt" strokecolor="#282828">
                <v:path arrowok="t"/>
              </v:shape>
            </v:group>
            <v:group style="position:absolute;left:2433;top:12136;width:2;height:382" coordorigin="2433,12136" coordsize="2,382">
              <v:shape style="position:absolute;left:2433;top:12136;width:2;height:382" coordorigin="2433,12136" coordsize="0,382" path="m2433,12518l2433,12136e" filled="f" stroked="t" strokeweight=".237321pt" strokecolor="#2F2F2F">
                <v:path arrowok="t"/>
              </v:shape>
            </v:group>
            <v:group style="position:absolute;left:7438;top:12136;width:2;height:382" coordorigin="7438,12136" coordsize="2,382">
              <v:shape style="position:absolute;left:7438;top:12136;width:2;height:382" coordorigin="7438,12136" coordsize="0,382" path="m7438,12518l7438,12136e" filled="f" stroked="t" strokeweight=".474641pt" strokecolor="#3B3B3B">
                <v:path arrowok="t"/>
              </v:shape>
            </v:group>
            <v:group style="position:absolute;left:403;top:12217;width:2;height:301" coordorigin="403,12217" coordsize="2,301">
              <v:shape style="position:absolute;left:403;top:12217;width:2;height:301" coordorigin="403,12217" coordsize="0,301" path="m403,12518l403,12217e" filled="f" stroked="t" strokeweight=".474641pt" strokecolor="#3F3F3F">
                <v:path arrowok="t"/>
              </v:shape>
            </v:group>
            <v:group style="position:absolute;left:1773;top:12217;width:2;height:563" coordorigin="1773,12217" coordsize="2,563">
              <v:shape style="position:absolute;left:1773;top:12217;width:2;height:563" coordorigin="1773,12217" coordsize="0,563" path="m1773,12780l1773,12217e" filled="f" stroked="t" strokeweight=".949282pt" strokecolor="#606060">
                <v:path arrowok="t"/>
              </v:shape>
            </v:group>
            <v:group style="position:absolute;left:2430;top:12460;width:2;height:778" coordorigin="2430,12460" coordsize="2,778">
              <v:shape style="position:absolute;left:2430;top:12460;width:2;height:778" coordorigin="2430,12460" coordsize="0,778" path="m2430,13239l2430,12460e" filled="f" stroked="t" strokeweight=".474641pt" strokecolor="#575757">
                <v:path arrowok="t"/>
              </v:shape>
            </v:group>
            <v:group style="position:absolute;left:7440;top:12460;width:2;height:511" coordorigin="7440,12460" coordsize="2,511">
              <v:shape style="position:absolute;left:7440;top:12460;width:2;height:511" coordorigin="7440,12460" coordsize="0,511" path="m7440,12971l7440,12460e" filled="f" stroked="t" strokeweight=".949282pt" strokecolor="#646464">
                <v:path arrowok="t"/>
              </v:shape>
            </v:group>
            <v:group style="position:absolute;left:1196;top:12694;width:2;height:277" coordorigin="1196,12694" coordsize="2,277">
              <v:shape style="position:absolute;left:1196;top:12694;width:2;height:277" coordorigin="1196,12694" coordsize="0,277" path="m1196,12971l1196,12694e" filled="f" stroked="t" strokeweight=".474641pt" strokecolor="#2B2B2B">
                <v:path arrowok="t"/>
              </v:shape>
            </v:group>
            <v:group style="position:absolute;left:1775;top:12694;width:2;height:544" coordorigin="1775,12694" coordsize="2,544">
              <v:shape style="position:absolute;left:1775;top:12694;width:2;height:544" coordorigin="1775,12694" coordsize="0,544" path="m1775,13239l1775,12694e" filled="f" stroked="t" strokeweight=".474641pt" strokecolor="#3F3F3F">
                <v:path arrowok="t"/>
              </v:shape>
            </v:group>
            <v:group style="position:absolute;left:1196;top:12914;width:2;height:325" coordorigin="1196,12914" coordsize="2,325">
              <v:shape style="position:absolute;left:1196;top:12914;width:2;height:325" coordorigin="1196,12914" coordsize="0,325" path="m1196,13239l1196,12914e" filled="f" stroked="t" strokeweight=".474641pt" strokecolor="#3F3F3F">
                <v:path arrowok="t"/>
              </v:shape>
            </v:group>
            <v:group style="position:absolute;left:380;top:13453;width:484;height:2" coordorigin="380,13453" coordsize="484,2">
              <v:shape style="position:absolute;left:380;top:13453;width:484;height:2" coordorigin="380,13453" coordsize="484,0" path="m380,13453l864,13453e" filled="f" stroked="t" strokeweight=".237321pt" strokecolor="#2B2B2B">
                <v:path arrowok="t"/>
              </v:shape>
            </v:group>
            <v:group style="position:absolute;left:408;top:13181;width:2;height:2588" coordorigin="408,13181" coordsize="2,2588">
              <v:shape style="position:absolute;left:408;top:13181;width:2;height:2588" coordorigin="408,13181" coordsize="0,2588" path="m408,15769l408,13181e" filled="f" stroked="t" strokeweight=".711962pt" strokecolor="#575757">
                <v:path arrowok="t"/>
              </v:shape>
            </v:group>
            <v:group style="position:absolute;left:864;top:13453;width:1543;height:2" coordorigin="864,13453" coordsize="1543,2">
              <v:shape style="position:absolute;left:864;top:13453;width:1543;height:2" coordorigin="864,13453" coordsize="1543,0" path="m864,13453l2406,13453e" filled="f" stroked="t" strokeweight=".237321pt" strokecolor="#5B5B5B">
                <v:path arrowok="t"/>
              </v:shape>
            </v:group>
            <v:group style="position:absolute;left:2433;top:13181;width:2;height:582" coordorigin="2433,13181" coordsize="2,582">
              <v:shape style="position:absolute;left:2433;top:13181;width:2;height:582" coordorigin="2433,13181" coordsize="0,582" path="m2433,13764l2433,13181e" filled="f" stroked="t" strokeweight=".237321pt" strokecolor="#383838">
                <v:path arrowok="t"/>
              </v:shape>
            </v:group>
            <v:group style="position:absolute;left:7440;top:12914;width:2;height:568" coordorigin="7440,12914" coordsize="2,568">
              <v:shape style="position:absolute;left:7440;top:12914;width:2;height:568" coordorigin="7440,12914" coordsize="0,568" path="m7440,13482l7440,12914e" filled="f" stroked="t" strokeweight=".474641pt" strokecolor="#4F4F4F">
                <v:path arrowok="t"/>
              </v:shape>
            </v:group>
            <v:group style="position:absolute;left:403;top:13425;width:2;height:138" coordorigin="403,13425" coordsize="2,138">
              <v:shape style="position:absolute;left:403;top:13425;width:2;height:138" coordorigin="403,13425" coordsize="0,138" path="m403,13563l403,13425e" filled="f" stroked="t" strokeweight=".474641pt" strokecolor="#2F2F2F">
                <v:path arrowok="t"/>
              </v:shape>
            </v:group>
            <v:group style="position:absolute;left:1773;top:13138;width:2;height:707" coordorigin="1773,13138" coordsize="2,707">
              <v:shape style="position:absolute;left:1773;top:13138;width:2;height:707" coordorigin="1773,13138" coordsize="0,707" path="m1773,13845l1773,13138e" filled="f" stroked="t" strokeweight=".949282pt" strokecolor="#606060">
                <v:path arrowok="t"/>
              </v:shape>
            </v:group>
            <v:group style="position:absolute;left:2430;top:13707;width:2;height:368" coordorigin="2430,13707" coordsize="2,368">
              <v:shape style="position:absolute;left:2430;top:13707;width:2;height:368" coordorigin="2430,13707" coordsize="0,368" path="m2430,14074l2430,13707e" filled="f" stroked="t" strokeweight=".474641pt" strokecolor="#707070">
                <v:path arrowok="t"/>
              </v:shape>
            </v:group>
            <v:group style="position:absolute;left:1196;top:13783;width:2;height:320" coordorigin="1196,13783" coordsize="2,320">
              <v:shape style="position:absolute;left:1196;top:13783;width:2;height:320" coordorigin="1196,13783" coordsize="0,320" path="m1196,14103l1196,13783e" filled="f" stroked="t" strokeweight=".474641pt" strokecolor="#383838">
                <v:path arrowok="t"/>
              </v:shape>
            </v:group>
            <v:group style="position:absolute;left:1775;top:13783;width:2;height:186" coordorigin="1775,13783" coordsize="2,186">
              <v:shape style="position:absolute;left:1775;top:13783;width:2;height:186" coordorigin="1775,13783" coordsize="0,186" path="m1775,13969l1775,13783e" filled="f" stroked="t" strokeweight=".474641pt" strokecolor="#4F4F4F">
                <v:path arrowok="t"/>
              </v:shape>
            </v:group>
            <v:group style="position:absolute;left:7440;top:13425;width:2;height:544" coordorigin="7440,13425" coordsize="2,544">
              <v:shape style="position:absolute;left:7440;top:13425;width:2;height:544" coordorigin="7440,13425" coordsize="0,544" path="m7440,13969l7440,13425e" filled="f" stroked="t" strokeweight=".949282pt" strokecolor="#6B6B6B">
                <v:path arrowok="t"/>
              </v:shape>
            </v:group>
            <v:group style="position:absolute;left:1775;top:13912;width:2;height:349" coordorigin="1775,13912" coordsize="2,349">
              <v:shape style="position:absolute;left:1775;top:13912;width:2;height:349" coordorigin="1775,13912" coordsize="0,349" path="m1775,14260l1775,13912e" filled="f" stroked="t" strokeweight=".474641pt" strokecolor="#343434">
                <v:path arrowok="t"/>
              </v:shape>
            </v:group>
            <v:group style="position:absolute;left:7442;top:13912;width:2;height:349" coordorigin="7442,13912" coordsize="2,349">
              <v:shape style="position:absolute;left:7442;top:13912;width:2;height:349" coordorigin="7442,13912" coordsize="0,349" path="m7442,14260l7442,13912e" filled="f" stroked="t" strokeweight=".474641pt" strokecolor="#3F3F3F">
                <v:path arrowok="t"/>
              </v:shape>
            </v:group>
            <v:group style="position:absolute;left:2402;top:14074;width:2;height:263" coordorigin="2402,14074" coordsize="2,263">
              <v:shape style="position:absolute;left:2402;top:14074;width:2;height:263" coordorigin="2402,14074" coordsize="0,263" path="m2402,14337l2402,14074e" filled="f" stroked="t" strokeweight=".237321pt" strokecolor="#000000">
                <v:path arrowok="t"/>
              </v:shape>
            </v:group>
            <v:group style="position:absolute;left:1198;top:14308;width:2;height:181" coordorigin="1198,14308" coordsize="2,181">
              <v:shape style="position:absolute;left:1198;top:14308;width:2;height:181" coordorigin="1198,14308" coordsize="0,181" path="m1198,14489l1198,14308e" filled="f" stroked="t" strokeweight=".949282pt" strokecolor="#676767">
                <v:path arrowok="t"/>
              </v:shape>
            </v:group>
            <v:group style="position:absolute;left:1778;top:14203;width:2;height:368" coordorigin="1778,14203" coordsize="2,368">
              <v:shape style="position:absolute;left:1778;top:14203;width:2;height:368" coordorigin="1778,14203" coordsize="0,368" path="m1778,14571l1778,14203e" filled="f" stroked="t" strokeweight=".949282pt" strokecolor="#676767">
                <v:path arrowok="t"/>
              </v:shape>
            </v:group>
            <v:group style="position:absolute;left:7445;top:14203;width:2;height:1561" coordorigin="7445,14203" coordsize="2,1561">
              <v:shape style="position:absolute;left:7445;top:14203;width:2;height:1561" coordorigin="7445,14203" coordsize="0,1561" path="m7445,15764l7445,14203e" filled="f" stroked="t" strokeweight=".711962pt" strokecolor="#646464">
                <v:path arrowok="t"/>
              </v:shape>
            </v:group>
            <v:group style="position:absolute;left:1201;top:14432;width:2;height:411" coordorigin="1201,14432" coordsize="2,411">
              <v:shape style="position:absolute;left:1201;top:14432;width:2;height:411" coordorigin="1201,14432" coordsize="0,411" path="m1201,14843l1201,14432e" filled="f" stroked="t" strokeweight=".474641pt" strokecolor="#343434">
                <v:path arrowok="t"/>
              </v:shape>
            </v:group>
            <v:group style="position:absolute;left:1775;top:14432;width:2;height:272" coordorigin="1775,14432" coordsize="2,272">
              <v:shape style="position:absolute;left:1775;top:14432;width:2;height:272" coordorigin="1775,14432" coordsize="0,272" path="m1775,14704l1775,14432e" filled="f" stroked="t" strokeweight=".711962pt" strokecolor="#4B4B4B">
                <v:path arrowok="t"/>
              </v:shape>
            </v:group>
            <v:group style="position:absolute;left:1780;top:14647;width:2;height:196" coordorigin="1780,14647" coordsize="2,196">
              <v:shape style="position:absolute;left:1780;top:14647;width:2;height:196" coordorigin="1780,14647" coordsize="0,196" path="m1780,14843l1780,14647e" filled="f" stroked="t" strokeweight=".474641pt" strokecolor="#232323">
                <v:path arrowok="t"/>
              </v:shape>
            </v:group>
            <v:group style="position:absolute;left:399;top:15762;width:826;height:2" coordorigin="399,15762" coordsize="826,2">
              <v:shape style="position:absolute;left:399;top:15762;width:826;height:2" coordorigin="399,15762" coordsize="826,0" path="m399,15762l1225,15762e" filled="f" stroked="t" strokeweight=".949282pt" strokecolor="#777777">
                <v:path arrowok="t"/>
              </v:shape>
            </v:group>
            <v:group style="position:absolute;left:1153;top:15759;width:475;height:2" coordorigin="1153,15759" coordsize="475,2">
              <v:shape style="position:absolute;left:1153;top:15759;width:475;height:2" coordorigin="1153,15759" coordsize="475,0" path="m1153,15759l1628,15759e" filled="f" stroked="t" strokeweight=".474641pt" strokecolor="#5B5B5B">
                <v:path arrowok="t"/>
              </v:shape>
            </v:group>
            <v:group style="position:absolute;left:1528;top:15759;width:907;height:2" coordorigin="1528,15759" coordsize="907,2">
              <v:shape style="position:absolute;left:1528;top:15759;width:907;height:2" coordorigin="1528,15759" coordsize="907,0" path="m1528,15759l2435,15759e" filled="f" stroked="t" strokeweight=".711962pt" strokecolor="#707070">
                <v:path arrowok="t"/>
              </v:shape>
            </v:group>
            <v:group style="position:absolute;left:1780;top:14785;width:2;height:983" coordorigin="1780,14785" coordsize="2,983">
              <v:shape style="position:absolute;left:1780;top:14785;width:2;height:983" coordorigin="1780,14785" coordsize="0,983" path="m1780,15769l1780,14785e" filled="f" stroked="t" strokeweight=".711962pt" strokecolor="#606060">
                <v:path arrowok="t"/>
              </v:shape>
            </v:group>
            <v:group style="position:absolute;left:2433;top:14361;width:2;height:482" coordorigin="2433,14361" coordsize="2,482">
              <v:shape style="position:absolute;left:2433;top:14361;width:2;height:482" coordorigin="2433,14361" coordsize="0,482" path="m2433,14843l2433,14361e" filled="f" stroked="t" strokeweight=".237321pt" strokecolor="#646464">
                <v:path arrowok="t"/>
              </v:shape>
            </v:group>
            <v:group style="position:absolute;left:2402;top:14814;width:2;height:941" coordorigin="2402,14814" coordsize="2,941">
              <v:shape style="position:absolute;left:2402;top:14814;width:2;height:941" coordorigin="2402,14814" coordsize="0,941" path="m2402,15755l2402,14814e" filled="f" stroked="t" strokeweight=".237321pt" strokecolor="#545454">
                <v:path arrowok="t"/>
              </v:shape>
            </v:group>
            <v:group style="position:absolute;left:2373;top:15759;width:446;height:2" coordorigin="2373,15759" coordsize="446,2">
              <v:shape style="position:absolute;left:2373;top:15759;width:446;height:2" coordorigin="2373,15759" coordsize="446,0" path="m2373,15759l2819,15759e" filled="f" stroked="t" strokeweight=".474641pt" strokecolor="#545454">
                <v:path arrowok="t"/>
              </v:shape>
            </v:group>
            <v:group style="position:absolute;left:6787;top:15755;width:247;height:2" coordorigin="6787,15755" coordsize="247,2">
              <v:shape style="position:absolute;left:6787;top:15755;width:247;height:2" coordorigin="6787,15755" coordsize="247,0" path="m6787,15755l7034,15755e" filled="f" stroked="t" strokeweight=".474641pt" strokecolor="#545454">
                <v:path arrowok="t"/>
              </v:shape>
            </v:group>
            <v:group style="position:absolute;left:7580;top:15757;width:309;height:2" coordorigin="7580,15757" coordsize="309,2">
              <v:shape style="position:absolute;left:7580;top:15757;width:309;height:2" coordorigin="7580,15757" coordsize="309,0" path="m7580,15757l7889,15757e" filled="f" stroked="t" strokeweight=".474641pt" strokecolor="#6B6B6B">
                <v:path arrowok="t"/>
              </v:shape>
            </v:group>
            <v:group style="position:absolute;left:7832;top:15755;width:522;height:2" coordorigin="7832,15755" coordsize="522,2">
              <v:shape style="position:absolute;left:7832;top:15755;width:522;height:2" coordorigin="7832,15755" coordsize="522,0" path="m7832,15755l8354,15755e" filled="f" stroked="t" strokeweight=".474641pt" strokecolor="#575757">
                <v:path arrowok="t"/>
              </v:shape>
            </v:group>
            <v:group style="position:absolute;left:2748;top:15755;width:8866;height:2" coordorigin="2748,15755" coordsize="8866,2">
              <v:shape style="position:absolute;left:2748;top:15755;width:8866;height:2" coordorigin="2748,15755" coordsize="8866,0" path="m2748,15755l11614,15755e" filled="f" stroked="t" strokeweight=".711962pt" strokecolor="#707070">
                <v:path arrowok="t"/>
              </v:shape>
            </v:group>
            <v:group style="position:absolute;left:11558;top:14814;width:2;height:941" coordorigin="11558,14814" coordsize="2,941">
              <v:shape style="position:absolute;left:11558;top:14814;width:2;height:941" coordorigin="11558,14814" coordsize="0,941" path="m11558,15755l11558,14814e" filled="f" stroked="t" strokeweight=".237321pt" strokecolor="#7C7C7C">
                <v:path arrowok="t"/>
              </v:shape>
            </v:group>
            <v:group style="position:absolute;left:5899;top:14578;width:2;height:269" coordorigin="5899,14578" coordsize="2,269">
              <v:shape style="position:absolute;left:5899;top:14578;width:2;height:269" coordorigin="5899,14578" coordsize="0,269" path="m5899,14847l5899,14578e" filled="f" stroked="t" strokeweight="1.3654pt" strokecolor="#CACCCA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50"/>
          <w:position w:val="2"/>
        </w:rPr>
        <w:t>::ı::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100"/>
          <w:position w:val="2"/>
        </w:rPr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100"/>
          <w:position w:val="-4"/>
        </w:rPr>
        <w:t>Itfaiy</w:t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100"/>
          <w:position w:val="-4"/>
        </w:rPr>
        <w:t>e</w:t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90"/>
          <w:position w:val="-4"/>
        </w:rPr>
        <w:t>ö</w:t>
      </w:r>
      <w:r>
        <w:rPr>
          <w:rFonts w:ascii="Arial" w:hAnsi="Arial" w:cs="Arial" w:eastAsia="Arial"/>
          <w:sz w:val="21"/>
          <w:szCs w:val="21"/>
          <w:color w:val="3D3D3D"/>
          <w:spacing w:val="-33"/>
          <w:w w:val="90"/>
          <w:position w:val="-4"/>
        </w:rPr>
        <w:t>l</w:t>
      </w:r>
      <w:r>
        <w:rPr>
          <w:rFonts w:ascii="Arial" w:hAnsi="Arial" w:cs="Arial" w:eastAsia="Arial"/>
          <w:sz w:val="21"/>
          <w:szCs w:val="21"/>
          <w:color w:val="3D3D3D"/>
          <w:spacing w:val="-112"/>
          <w:w w:val="81"/>
          <w:position w:val="-4"/>
        </w:rPr>
        <w:t>g</w:t>
      </w:r>
      <w:r>
        <w:rPr>
          <w:rFonts w:ascii="Arial" w:hAnsi="Arial" w:cs="Arial" w:eastAsia="Arial"/>
          <w:sz w:val="21"/>
          <w:szCs w:val="21"/>
          <w:color w:val="6D6D6D"/>
          <w:spacing w:val="0"/>
          <w:w w:val="16"/>
          <w:position w:val="-4"/>
        </w:rPr>
        <w:t>_</w:t>
      </w:r>
      <w:r>
        <w:rPr>
          <w:rFonts w:ascii="Arial" w:hAnsi="Arial" w:cs="Arial" w:eastAsia="Arial"/>
          <w:sz w:val="21"/>
          <w:szCs w:val="21"/>
          <w:color w:val="6D6D6D"/>
          <w:spacing w:val="17"/>
          <w:w w:val="100"/>
          <w:position w:val="-4"/>
        </w:rPr>
        <w:t> </w:t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83"/>
          <w:position w:val="-4"/>
        </w:rPr>
        <w:t>e</w:t>
      </w:r>
      <w:r>
        <w:rPr>
          <w:rFonts w:ascii="Arial" w:hAnsi="Arial" w:cs="Arial" w:eastAsia="Arial"/>
          <w:sz w:val="21"/>
          <w:szCs w:val="21"/>
          <w:color w:val="3D3D3D"/>
          <w:spacing w:val="-4"/>
          <w:w w:val="83"/>
          <w:position w:val="-4"/>
        </w:rPr>
        <w:t> </w:t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83"/>
          <w:position w:val="-4"/>
        </w:rPr>
        <w:t>Am</w:t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83"/>
          <w:position w:val="-4"/>
        </w:rPr>
        <w:t> </w:t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83"/>
          <w:position w:val="-4"/>
        </w:rPr>
        <w:t>'--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4705" w:right="5362"/>
        <w:jc w:val="center"/>
        <w:tabs>
          <w:tab w:pos="5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69.921539pt;margin-top:6.01608pt;width:39.513876pt;height:2.024848pt;mso-position-horizontal-relative:page;mso-position-vertical-relative:paragraph;z-index:-15377" coordorigin="3398,120" coordsize="790,40">
            <v:group style="position:absolute;left:3408;top:144;width:370;height:2" coordorigin="3408,144" coordsize="370,2">
              <v:shape style="position:absolute;left:3408;top:144;width:370;height:2" coordorigin="3408,144" coordsize="370,0" path="m3408,144l3778,144e" filled="f" stroked="t" strokeweight=".949282pt" strokecolor="#777CBF">
                <v:path arrowok="t"/>
              </v:shape>
            </v:group>
            <v:group style="position:absolute;left:3550;top:127;width:541;height:2" coordorigin="3550,127" coordsize="541,2">
              <v:shape style="position:absolute;left:3550;top:127;width:541;height:2" coordorigin="3550,127" coordsize="541,0" path="m3550,127l4091,127e" filled="f" stroked="t" strokeweight=".711962pt" strokecolor="#7477B8">
                <v:path arrowok="t"/>
              </v:shape>
            </v:group>
            <v:group style="position:absolute;left:3754;top:154;width:147;height:2" coordorigin="3754,154" coordsize="147,2">
              <v:shape style="position:absolute;left:3754;top:154;width:147;height:2" coordorigin="3754,154" coordsize="147,0" path="m3754,154l3902,154e" filled="f" stroked="t" strokeweight=".237321pt" strokecolor="#000000">
                <v:path arrowok="t"/>
              </v:shape>
            </v:group>
            <v:group style="position:absolute;left:3902;top:154;width:280;height:2" coordorigin="3902,154" coordsize="280,2">
              <v:shape style="position:absolute;left:3902;top:154;width:280;height:2" coordorigin="3902,154" coordsize="280,0" path="m3902,154l4182,154e" filled="f" stroked="t" strokeweight=".711962pt" strokecolor="#6B6BA3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uneyt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3"/>
          <w:position w:val="1"/>
        </w:rPr>
        <w:t>YI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6"/>
          <w:w w:val="83"/>
          <w:position w:val="1"/>
        </w:rPr>
        <w:t> </w:t>
      </w:r>
      <w:r>
        <w:rPr>
          <w:rFonts w:ascii="Arial" w:hAnsi="Arial" w:cs="Arial" w:eastAsia="Arial"/>
          <w:sz w:val="5"/>
          <w:szCs w:val="5"/>
          <w:color w:val="9C9E9C"/>
          <w:spacing w:val="0"/>
          <w:w w:val="247"/>
          <w:i/>
          <w:position w:val="1"/>
        </w:rPr>
        <w:t>4</w:t>
      </w:r>
      <w:r>
        <w:rPr>
          <w:rFonts w:ascii="Arial" w:hAnsi="Arial" w:cs="Arial" w:eastAsia="Arial"/>
          <w:sz w:val="5"/>
          <w:szCs w:val="5"/>
          <w:color w:val="9C9E9C"/>
          <w:spacing w:val="0"/>
          <w:w w:val="100"/>
          <w:i/>
          <w:position w:val="1"/>
        </w:rPr>
        <w:tab/>
      </w:r>
      <w:r>
        <w:rPr>
          <w:rFonts w:ascii="Arial" w:hAnsi="Arial" w:cs="Arial" w:eastAsia="Arial"/>
          <w:sz w:val="5"/>
          <w:szCs w:val="5"/>
          <w:color w:val="9C9E9C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AFB1B1"/>
          <w:spacing w:val="0"/>
          <w:w w:val="38"/>
          <w:position w:val="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AFB1B1"/>
          <w:spacing w:val="0"/>
          <w:w w:val="38"/>
          <w:position w:val="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AFB1B1"/>
          <w:spacing w:val="4"/>
          <w:w w:val="3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6"/>
          <w:position w:val="1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left="2922" w:right="-20"/>
        <w:jc w:val="left"/>
        <w:tabs>
          <w:tab w:pos="49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F97"/>
          <w:spacing w:val="0"/>
          <w:w w:val="334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83F9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F97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itf.Eri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400"/>
        </w:sectPr>
      </w:pPr>
      <w:rPr/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861" w:right="398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9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9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4" w:after="0" w:line="240" w:lineRule="auto"/>
        <w:ind w:left="3988" w:right="412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9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1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9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9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4" w:after="0" w:line="228" w:lineRule="exact"/>
        <w:ind w:left="908" w:right="-20"/>
        <w:jc w:val="left"/>
        <w:tabs>
          <w:tab w:pos="3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120003pt;margin-top:-31.194399pt;width:504.186671pt;height:55.629667pt;mso-position-horizontal-relative:page;mso-position-vertical-relative:paragraph;z-index:-15360" type="#_x0000_t202" filled="f" stroked="f">
            <v:textbox inset="0,0,0,0">
              <w:txbxContent>
                <w:p>
                  <w:pPr>
                    <w:spacing w:before="0" w:after="0" w:line="1113" w:lineRule="exact"/>
                    <w:ind w:right="-207"/>
                    <w:jc w:val="left"/>
                    <w:tabs>
                      <w:tab w:pos="8700" w:val="left"/>
                    </w:tabs>
                    <w:rPr>
                      <w:rFonts w:ascii="Times New Roman" w:hAnsi="Times New Roman" w:cs="Times New Roman" w:eastAsia="Times New Roman"/>
                      <w:sz w:val="103"/>
                      <w:szCs w:val="10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2F2F2F"/>
                      <w:spacing w:val="0"/>
                      <w:w w:val="171"/>
                      <w:b/>
                      <w:bCs/>
                      <w:i/>
                      <w:position w:val="17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2F2F2F"/>
                      <w:spacing w:val="0"/>
                      <w:w w:val="100"/>
                      <w:b/>
                      <w:bCs/>
                      <w:i/>
                      <w:position w:val="17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2F2F2F"/>
                      <w:spacing w:val="0"/>
                      <w:w w:val="100"/>
                      <w:b/>
                      <w:bCs/>
                      <w:i/>
                      <w:position w:val="1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03"/>
                      <w:szCs w:val="103"/>
                      <w:color w:val="676767"/>
                      <w:spacing w:val="0"/>
                      <w:w w:val="171"/>
                      <w:position w:val="-2"/>
                    </w:rPr>
                    <w:t>&amp;</w:t>
                  </w:r>
                  <w:r>
                    <w:rPr>
                      <w:rFonts w:ascii="Times New Roman" w:hAnsi="Times New Roman" w:cs="Times New Roman" w:eastAsia="Times New Roman"/>
                      <w:sz w:val="103"/>
                      <w:szCs w:val="10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18"/>
          <w:position w:val="-3"/>
        </w:rPr>
        <w:t>IZMIR</w:t>
      </w:r>
      <w:r>
        <w:rPr>
          <w:rFonts w:ascii="Arial" w:hAnsi="Arial" w:cs="Arial" w:eastAsia="Arial"/>
          <w:sz w:val="14"/>
          <w:szCs w:val="14"/>
          <w:color w:val="2F2F2F"/>
          <w:spacing w:val="-23"/>
          <w:w w:val="118"/>
          <w:position w:val="-3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18"/>
          <w:position w:val="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6"/>
          <w:w w:val="11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MUdahale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MüdUrlUğU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6" w:lineRule="exact"/>
        <w:ind w:left="639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89.992249pt;margin-top:27.223375pt;width:.1pt;height:12.115723pt;mso-position-horizontal-relative:page;mso-position-vertical-relative:paragraph;z-index:-15368" coordorigin="3800,544" coordsize="2,242">
            <v:shape style="position:absolute;left:3800;top:544;width:2;height:242" coordorigin="3800,544" coordsize="0,242" path="m3800,787l3800,544e" filled="f" stroked="t" strokeweight="1.202500pt" strokecolor="#EBEB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.360001pt;margin-top:8.347144pt;width:47.323362pt;height:7pt;mso-position-horizontal-relative:page;mso-position-vertical-relative:paragraph;z-index:-15359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2F2F2F"/>
                      <w:spacing w:val="0"/>
                      <w:w w:val="115"/>
                    </w:rPr>
                    <w:t>BELEDIYESI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7"/>
        </w:rPr>
        <w:t>BÜYÜKŞEHIR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8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8"/>
          <w:position w:val="-1"/>
        </w:rPr>
        <w:t>ANGIN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7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8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9.6" w:type="dxa"/>
      </w:tblPr>
      <w:tblGrid/>
      <w:tr>
        <w:trPr>
          <w:trHeight w:val="211" w:hRule="exact"/>
        </w:trPr>
        <w:tc>
          <w:tcPr>
            <w:tcW w:w="1132" w:type="dxa"/>
            <w:tcBorders>
              <w:top w:val="single" w:sz="7.68" w:space="0" w:color="606060"/>
              <w:bottom w:val="single" w:sz="7.6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88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0"/>
                <w:w w:val="100"/>
              </w:rPr>
              <w:t>Olu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527" w:type="dxa"/>
            <w:tcBorders>
              <w:top w:val="single" w:sz="7.68" w:space="0" w:color="606060"/>
              <w:bottom w:val="single" w:sz="3.84" w:space="0" w:color="2F2F2F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93" w:lineRule="exact"/>
              <w:ind w:left="161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ı6.05.20ı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0"/>
                <w:w w:val="108"/>
              </w:rPr>
              <w:t>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512" w:type="dxa"/>
            <w:tcBorders>
              <w:top w:val="nil" w:sz="6" w:space="0" w:color="auto"/>
              <w:bottom w:val="single" w:sz="7.68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2" w:lineRule="exact"/>
              <w:ind w:left="457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w w:val="48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-2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0"/>
                <w:w w:val="84"/>
                <w:position w:val="-1"/>
              </w:rPr>
              <w:t>B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-2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  <w:position w:val="-1"/>
              </w:rPr>
              <w:t>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-1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3"/>
                <w:position w:val="-1"/>
              </w:rPr>
              <w:t>27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963" w:type="dxa"/>
            <w:gridSpan w:val="2"/>
            <w:tcBorders>
              <w:top w:val="single" w:sz="7.68" w:space="0" w:color="676767"/>
              <w:bottom w:val="single" w:sz="7.68" w:space="0" w:color="676767"/>
              <w:left w:val="nil" w:sz="6" w:space="0" w:color="auto"/>
              <w:right w:val="single" w:sz="5.76" w:space="0" w:color="606060"/>
            </w:tcBorders>
          </w:tcPr>
          <w:p>
            <w:pPr>
              <w:spacing w:before="0" w:after="0" w:line="192" w:lineRule="exact"/>
              <w:ind w:left="345" w:right="-20"/>
              <w:jc w:val="left"/>
              <w:tabs>
                <w:tab w:pos="238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2"/>
                <w:w w:val="22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0"/>
                <w:w w:val="63"/>
              </w:rPr>
              <w:t>13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-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ı5:53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0"/>
                <w:w w:val="71"/>
                <w:position w:val="-1"/>
              </w:rPr>
              <w:t>1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2"/>
                <w:w w:val="70"/>
                <w:position w:val="-1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10"/>
                <w:position w:val="-1"/>
              </w:rPr>
              <w:t>et:ı55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11" w:hRule="exact"/>
        </w:trPr>
        <w:tc>
          <w:tcPr>
            <w:tcW w:w="1132" w:type="dxa"/>
            <w:tcBorders>
              <w:top w:val="single" w:sz="7.68" w:space="0" w:color="5B5B5B"/>
              <w:bottom w:val="single" w:sz="3.84" w:space="0" w:color="3F3F3F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93" w:lineRule="exact"/>
              <w:ind w:left="54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0"/>
              </w:rPr>
              <w:t>KayJl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4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527" w:type="dxa"/>
            <w:tcBorders>
              <w:top w:val="single" w:sz="3.84" w:space="0" w:color="2F2F2F"/>
              <w:bottom w:val="single" w:sz="7.68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2" w:lineRule="exact"/>
              <w:ind w:left="161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676767"/>
                <w:spacing w:val="0"/>
                <w:w w:val="126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76767"/>
                <w:spacing w:val="0"/>
                <w:w w:val="126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26"/>
              </w:rPr>
              <w:t>ı6.05.20ı7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512" w:type="dxa"/>
            <w:tcBorders>
              <w:top w:val="single" w:sz="7.68" w:space="0" w:color="676767"/>
              <w:bottom w:val="single" w:sz="3.84" w:space="0" w:color="383838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2" w:lineRule="exact"/>
              <w:ind w:left="457" w:right="-20"/>
              <w:jc w:val="left"/>
              <w:tabs>
                <w:tab w:pos="170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w w:val="19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0"/>
                <w:w w:val="93"/>
              </w:rPr>
              <w:t>Kny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-8"/>
                <w:w w:val="92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CACACA"/>
                <w:spacing w:val="6"/>
                <w:w w:val="49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0"/>
                <w:w w:val="36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No</w:t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76767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76767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14"/>
              </w:rPr>
              <w:t>3ı67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5963" w:type="dxa"/>
            <w:gridSpan w:val="2"/>
            <w:tcBorders>
              <w:top w:val="single" w:sz="7.68" w:space="0" w:color="676767"/>
              <w:bottom w:val="single" w:sz="3.84" w:space="0" w:color="383838"/>
              <w:left w:val="nil" w:sz="6" w:space="0" w:color="auto"/>
              <w:right w:val="single" w:sz="5.76" w:space="0" w:color="606060"/>
            </w:tcBorders>
          </w:tcPr>
          <w:p>
            <w:pPr>
              <w:spacing w:before="0" w:after="0" w:line="202" w:lineRule="exact"/>
              <w:ind w:left="345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1D1D1D"/>
                <w:spacing w:val="2"/>
                <w:w w:val="73"/>
              </w:rPr>
              <w:t>!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11"/>
                <w:w w:val="84"/>
              </w:rPr>
              <w:t>B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96"/>
              </w:rPr>
              <w:t>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Abdurrahiı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94"/>
              </w:rPr>
              <w:t>KIL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95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76767"/>
                <w:spacing w:val="0"/>
                <w:w w:val="107"/>
              </w:rPr>
              <w:t>Ç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21" w:hRule="exact"/>
        </w:trPr>
        <w:tc>
          <w:tcPr>
            <w:tcW w:w="11135" w:type="dxa"/>
            <w:gridSpan w:val="5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2" w:lineRule="exact"/>
              <w:ind w:left="54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w w:val="85"/>
              </w:rPr>
              <w:t>Bi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69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0"/>
                <w:w w:val="85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-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irile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76767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76767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59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76767"/>
                <w:spacing w:val="0"/>
                <w:w w:val="114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0"/>
                <w:w w:val="92"/>
              </w:rPr>
              <w:t>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5"/>
                <w:w w:val="92"/>
              </w:rPr>
              <w:t>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76767"/>
                <w:spacing w:val="0"/>
                <w:w w:val="99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76767"/>
                <w:spacing w:val="0"/>
                <w:w w:val="98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76767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7"/>
              </w:rPr>
              <w:t>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6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76767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76767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3.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4"/>
                <w:w w:val="97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76767"/>
                <w:spacing w:val="0"/>
                <w:w w:val="91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76767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0"/>
                <w:w w:val="76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76767"/>
                <w:spacing w:val="9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Sitesi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Yo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76767"/>
                <w:spacing w:val="0"/>
                <w:w w:val="79"/>
              </w:rPr>
              <w:t>Ü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76767"/>
                <w:spacing w:val="-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0"/>
                <w:w w:val="100"/>
              </w:rPr>
              <w:t>zeri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21" w:hRule="exact"/>
        </w:trPr>
        <w:tc>
          <w:tcPr>
            <w:tcW w:w="1132" w:type="dxa"/>
            <w:tcBorders>
              <w:top w:val="single" w:sz="5.76" w:space="0" w:color="646464"/>
              <w:bottom w:val="single" w:sz="7.68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99" w:lineRule="exact"/>
              <w:ind w:left="54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Do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ru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Adres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5117" w:type="dxa"/>
            <w:gridSpan w:val="3"/>
            <w:tcBorders>
              <w:top w:val="single" w:sz="5.76" w:space="0" w:color="646464"/>
              <w:bottom w:val="single" w:sz="3.84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3" w:lineRule="exact"/>
              <w:ind w:left="17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676767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76767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9"/>
                <w:w w:val="70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76767"/>
                <w:spacing w:val="7"/>
                <w:w w:val="105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3"/>
              </w:rPr>
              <w:t>laınsara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76767"/>
                <w:spacing w:val="0"/>
                <w:w w:val="129"/>
              </w:rPr>
              <w:t>·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76767"/>
                <w:spacing w:val="-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5"/>
              </w:rPr>
              <w:t>Ma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6"/>
              </w:rPr>
              <w:t>h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76767"/>
                <w:spacing w:val="3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1D1D1D"/>
                <w:spacing w:val="0"/>
                <w:w w:val="100"/>
              </w:rPr>
              <w:t>llesi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1D1D1D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0"/>
                <w:w w:val="100"/>
              </w:rPr>
              <w:t>3.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0"/>
                <w:w w:val="100"/>
              </w:rPr>
              <w:t>San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1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76767"/>
                <w:spacing w:val="0"/>
                <w:w w:val="93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76767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47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47"/>
              </w:rPr>
              <w:t> 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3"/>
                <w:w w:val="47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97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0"/>
                <w:w w:val="96"/>
              </w:rPr>
              <w:t>it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-5"/>
                <w:w w:val="96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76767"/>
                <w:spacing w:val="7"/>
                <w:w w:val="105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59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Yo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76767"/>
                <w:spacing w:val="0"/>
                <w:w w:val="87"/>
              </w:rPr>
              <w:t>Ü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76767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0"/>
                <w:w w:val="100"/>
              </w:rPr>
              <w:t>zeri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BERGAMA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4886" w:type="dxa"/>
            <w:tcBorders>
              <w:top w:val="nil" w:sz="6" w:space="0" w:color="auto"/>
              <w:bottom w:val="single" w:sz="7.68" w:space="0" w:color="676767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11" w:hRule="exact"/>
        </w:trPr>
        <w:tc>
          <w:tcPr>
            <w:tcW w:w="1132" w:type="dxa"/>
            <w:tcBorders>
              <w:top w:val="single" w:sz="7.68" w:space="0" w:color="606060"/>
              <w:bottom w:val="single" w:sz="3.84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93" w:lineRule="exact"/>
              <w:ind w:left="5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Ya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76767"/>
                <w:spacing w:val="-1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5117" w:type="dxa"/>
            <w:gridSpan w:val="3"/>
            <w:tcBorders>
              <w:top w:val="single" w:sz="3.84" w:space="0" w:color="4B4B4B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2" w:lineRule="exact"/>
              <w:ind w:left="161" w:right="-20"/>
              <w:jc w:val="left"/>
              <w:tabs>
                <w:tab w:pos="258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676767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76767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76767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6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0"/>
                <w:w w:val="100"/>
              </w:rPr>
              <w:t>aı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2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76767"/>
                <w:spacing w:val="5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1D1D1D"/>
                <w:spacing w:val="0"/>
                <w:w w:val="100"/>
              </w:rPr>
              <w:t>ını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1D1D1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1D1D1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1"/>
                <w:w w:val="96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76767"/>
                <w:spacing w:val="0"/>
                <w:w w:val="97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76767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7"/>
                <w:w w:val="89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76767"/>
                <w:spacing w:val="9"/>
                <w:w w:val="89"/>
              </w:rPr>
              <w:t>g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0"/>
                <w:w w:val="89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0"/>
                <w:w w:val="89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17"/>
                <w:w w:val="89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Sınıfı:A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4886" w:type="dxa"/>
            <w:tcBorders>
              <w:top w:val="single" w:sz="7.68" w:space="0" w:color="676767"/>
              <w:bottom w:val="single" w:sz="3.84" w:space="0" w:color="3B3B3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97" w:lineRule="exact"/>
              <w:ind w:left="49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11"/>
                <w:w w:val="92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0"/>
                <w:w w:val="82"/>
              </w:rPr>
              <w:t>nıı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76767"/>
                <w:spacing w:val="1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0"/>
                <w:w w:val="100"/>
              </w:rPr>
              <w:t>Çık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5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76767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76767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Sebebi: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8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76767"/>
                <w:spacing w:val="-1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F4F4F"/>
                <w:spacing w:val="0"/>
                <w:w w:val="100"/>
              </w:rPr>
              <w:t>ara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197" w:lineRule="exact"/>
        <w:ind w:left="164" w:right="-20"/>
        <w:jc w:val="left"/>
        <w:tabs>
          <w:tab w:pos="3720" w:val="left"/>
          <w:tab w:pos="68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0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0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:--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" w:after="0" w:line="193" w:lineRule="exact"/>
        <w:ind w:left="3687" w:right="4977"/>
        <w:jc w:val="center"/>
        <w:tabs>
          <w:tab w:pos="5320" w:val="left"/>
          <w:tab w:pos="6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0"/>
          <w:w w:val="100"/>
          <w:position w:val="-1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etonanne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1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5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ir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9"/>
          <w:position w:val="-1"/>
        </w:rPr>
        <w:t>Ah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"/>
          <w:w w:val="99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84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4"/>
          <w:w w:val="92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50"/>
          <w:w w:val="105"/>
          <w:position w:val="-1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9"/>
          <w:w w:val="91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88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69" w:lineRule="exact"/>
        <w:ind w:left="4489" w:right="-20"/>
        <w:jc w:val="left"/>
        <w:tabs>
          <w:tab w:pos="5260" w:val="left"/>
          <w:tab w:pos="6040" w:val="left"/>
          <w:tab w:pos="68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41"/>
          <w:szCs w:val="41"/>
          <w:color w:val="2F2F2F"/>
          <w:spacing w:val="0"/>
          <w:w w:val="51"/>
          <w:position w:val="-3"/>
        </w:rPr>
        <w:t>ı</w:t>
      </w:r>
      <w:r>
        <w:rPr>
          <w:rFonts w:ascii="Arial" w:hAnsi="Arial" w:cs="Arial" w:eastAsia="Arial"/>
          <w:sz w:val="41"/>
          <w:szCs w:val="41"/>
          <w:color w:val="2F2F2F"/>
          <w:spacing w:val="-57"/>
          <w:w w:val="51"/>
          <w:position w:val="-3"/>
        </w:rPr>
        <w:t> </w:t>
      </w:r>
      <w:r>
        <w:rPr>
          <w:rFonts w:ascii="Arial" w:hAnsi="Arial" w:cs="Arial" w:eastAsia="Arial"/>
          <w:sz w:val="41"/>
          <w:szCs w:val="41"/>
          <w:color w:val="2F2F2F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1"/>
          <w:szCs w:val="41"/>
          <w:color w:val="2F2F2F"/>
          <w:spacing w:val="0"/>
          <w:w w:val="100"/>
          <w:position w:val="-3"/>
        </w:rPr>
      </w:r>
      <w:r>
        <w:rPr>
          <w:rFonts w:ascii="Arial" w:hAnsi="Arial" w:cs="Arial" w:eastAsia="Arial"/>
          <w:sz w:val="41"/>
          <w:szCs w:val="41"/>
          <w:color w:val="676767"/>
          <w:spacing w:val="0"/>
          <w:w w:val="51"/>
          <w:position w:val="-3"/>
        </w:rPr>
        <w:t>ı</w:t>
      </w:r>
      <w:r>
        <w:rPr>
          <w:rFonts w:ascii="Arial" w:hAnsi="Arial" w:cs="Arial" w:eastAsia="Arial"/>
          <w:sz w:val="41"/>
          <w:szCs w:val="41"/>
          <w:color w:val="676767"/>
          <w:spacing w:val="-57"/>
          <w:w w:val="51"/>
          <w:position w:val="-3"/>
        </w:rPr>
        <w:t> </w:t>
      </w:r>
      <w:r>
        <w:rPr>
          <w:rFonts w:ascii="Arial" w:hAnsi="Arial" w:cs="Arial" w:eastAsia="Arial"/>
          <w:sz w:val="41"/>
          <w:szCs w:val="41"/>
          <w:color w:val="676767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1"/>
          <w:szCs w:val="41"/>
          <w:color w:val="676767"/>
          <w:spacing w:val="0"/>
          <w:w w:val="100"/>
          <w:position w:val="-3"/>
        </w:rPr>
      </w:r>
      <w:r>
        <w:rPr>
          <w:rFonts w:ascii="Arial" w:hAnsi="Arial" w:cs="Arial" w:eastAsia="Arial"/>
          <w:sz w:val="42"/>
          <w:szCs w:val="42"/>
          <w:color w:val="676767"/>
          <w:spacing w:val="0"/>
          <w:w w:val="51"/>
          <w:position w:val="-3"/>
        </w:rPr>
        <w:t>ı</w:t>
      </w:r>
      <w:r>
        <w:rPr>
          <w:rFonts w:ascii="Arial" w:hAnsi="Arial" w:cs="Arial" w:eastAsia="Arial"/>
          <w:sz w:val="42"/>
          <w:szCs w:val="42"/>
          <w:color w:val="676767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2"/>
          <w:szCs w:val="42"/>
          <w:color w:val="676767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  <w:position w:val="1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  <w:position w:val="1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2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47"/>
          <w:position w:val="1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47"/>
          <w:position w:val="12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"/>
          <w:w w:val="47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2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6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2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2"/>
        </w:rPr>
        <w:t>Alına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4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2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4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2"/>
        </w:rPr>
        <w:t>15:57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154" w:right="-20"/>
        <w:jc w:val="left"/>
        <w:tabs>
          <w:tab w:pos="2200" w:val="left"/>
          <w:tab w:pos="582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Şeyi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8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-1"/>
          <w:w w:val="92"/>
          <w:position w:val="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2"/>
          <w:position w:val="2"/>
        </w:rPr>
        <w:t>alıi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0"/>
          <w:w w:val="92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Kamuya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Ait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Alan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2"/>
        </w:rPr>
        <w:t>Kiracı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0"/>
          <w:w w:val="72"/>
          <w:position w:val="1"/>
        </w:rPr>
        <w:t>--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51" w:after="0" w:line="240" w:lineRule="auto"/>
        <w:ind w:left="220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Pikret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1"/>
        </w:rPr>
        <w:t>GÜN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240" w:lineRule="auto"/>
        <w:ind w:left="2209" w:right="-20"/>
        <w:jc w:val="left"/>
        <w:tabs>
          <w:tab w:pos="4780" w:val="left"/>
          <w:tab w:pos="7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8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5"/>
          <w:w w:val="8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5:54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8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5"/>
          <w:w w:val="8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5:56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154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0"/>
          <w:position w:val="0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373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93" w:lineRule="exact"/>
        <w:ind w:left="154" w:right="-20"/>
        <w:jc w:val="left"/>
        <w:tabs>
          <w:tab w:pos="4780" w:val="left"/>
          <w:tab w:pos="70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8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6"/>
          <w:position w:val="-1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6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6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5"/>
          <w:position w:val="-2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2" w:after="0" w:line="240" w:lineRule="auto"/>
        <w:ind w:left="4801" w:right="-20"/>
        <w:jc w:val="left"/>
        <w:tabs>
          <w:tab w:pos="70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4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5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2" w:after="0" w:line="240" w:lineRule="auto"/>
        <w:ind w:left="4791" w:right="-20"/>
        <w:jc w:val="left"/>
        <w:tabs>
          <w:tab w:pos="70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Emniyet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" w:after="0" w:line="240" w:lineRule="auto"/>
        <w:ind w:left="2214" w:right="-20"/>
        <w:jc w:val="left"/>
        <w:tabs>
          <w:tab w:pos="4780" w:val="left"/>
          <w:tab w:pos="70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7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1" w:after="0" w:line="206" w:lineRule="exact"/>
        <w:ind w:left="2214" w:right="2449" w:firstLine="-2059"/>
        <w:jc w:val="left"/>
        <w:tabs>
          <w:tab w:pos="2200" w:val="left"/>
          <w:tab w:pos="4780" w:val="left"/>
          <w:tab w:pos="7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Saati:</w:t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4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6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50" w:lineRule="auto"/>
        <w:ind w:left="2209" w:right="7115" w:firstLine="1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5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>A.</w:t>
      </w:r>
      <w:r>
        <w:rPr>
          <w:rFonts w:ascii="Arial" w:hAnsi="Arial" w:cs="Arial" w:eastAsia="Arial"/>
          <w:sz w:val="18"/>
          <w:szCs w:val="18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Plakas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6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Adı-Soyadı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23" w:lineRule="exact"/>
        <w:ind w:left="15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1D1D1D"/>
          <w:spacing w:val="0"/>
          <w:w w:val="51"/>
          <w:position w:val="1"/>
        </w:rPr>
        <w:t>c..</w:t>
      </w:r>
      <w:r>
        <w:rPr>
          <w:rFonts w:ascii="Times New Roman" w:hAnsi="Times New Roman" w:cs="Times New Roman" w:eastAsia="Times New Roman"/>
          <w:sz w:val="23"/>
          <w:szCs w:val="23"/>
          <w:color w:val="1D1D1D"/>
          <w:spacing w:val="0"/>
          <w:w w:val="51"/>
          <w:position w:val="1"/>
        </w:rPr>
        <w:t>   </w:t>
      </w:r>
      <w:r>
        <w:rPr>
          <w:rFonts w:ascii="Times New Roman" w:hAnsi="Times New Roman" w:cs="Times New Roman" w:eastAsia="Times New Roman"/>
          <w:sz w:val="23"/>
          <w:szCs w:val="23"/>
          <w:color w:val="1D1D1D"/>
          <w:spacing w:val="29"/>
          <w:w w:val="5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duınanlı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yanınakla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184" w:lineRule="exact"/>
        <w:ind w:left="4748" w:right="4019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2"/>
        </w:rPr>
        <w:t>Söndürınede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8"/>
          <w:position w:val="-2"/>
        </w:rPr>
        <w:t>söndürücü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154" w:right="-20"/>
        <w:jc w:val="left"/>
        <w:tabs>
          <w:tab w:pos="2200" w:val="left"/>
          <w:tab w:pos="5520" w:val="left"/>
          <w:tab w:pos="6700" w:val="left"/>
          <w:tab w:pos="7100" w:val="left"/>
          <w:tab w:pos="8280" w:val="left"/>
          <w:tab w:pos="9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Söndürıne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ile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yapıld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1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</w:r>
      <w:r>
        <w:rPr>
          <w:rFonts w:ascii="Arial" w:hAnsi="Arial" w:cs="Arial" w:eastAsia="Arial"/>
          <w:sz w:val="34"/>
          <w:szCs w:val="34"/>
          <w:color w:val="2F2F2F"/>
          <w:spacing w:val="0"/>
          <w:w w:val="47"/>
          <w:position w:val="-5"/>
        </w:rPr>
        <w:t>ı</w:t>
      </w:r>
      <w:r>
        <w:rPr>
          <w:rFonts w:ascii="Arial" w:hAnsi="Arial" w:cs="Arial" w:eastAsia="Arial"/>
          <w:sz w:val="34"/>
          <w:szCs w:val="34"/>
          <w:color w:val="2F2F2F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4"/>
          <w:szCs w:val="34"/>
          <w:color w:val="2F2F2F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>Köpük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</w:r>
      <w:r>
        <w:rPr>
          <w:rFonts w:ascii="Arial" w:hAnsi="Arial" w:cs="Arial" w:eastAsia="Arial"/>
          <w:sz w:val="34"/>
          <w:szCs w:val="34"/>
          <w:color w:val="3F3F3F"/>
          <w:spacing w:val="0"/>
          <w:w w:val="63"/>
          <w:position w:val="-5"/>
        </w:rPr>
        <w:t>ı</w:t>
      </w:r>
      <w:r>
        <w:rPr>
          <w:rFonts w:ascii="Arial" w:hAnsi="Arial" w:cs="Arial" w:eastAsia="Arial"/>
          <w:sz w:val="34"/>
          <w:szCs w:val="34"/>
          <w:color w:val="3F3F3F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4"/>
          <w:szCs w:val="34"/>
          <w:color w:val="3F3F3F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>K.K.T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5641" w:right="-20"/>
        <w:jc w:val="left"/>
        <w:tabs>
          <w:tab w:pos="6700" w:val="left"/>
          <w:tab w:pos="7460" w:val="left"/>
          <w:tab w:pos="8280" w:val="left"/>
          <w:tab w:pos="972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91"/>
          <w:position w:val="2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2"/>
          <w:w w:val="91"/>
          <w:position w:val="2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1"/>
          <w:position w:val="2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9"/>
          <w:w w:val="91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</w:r>
      <w:r>
        <w:rPr>
          <w:rFonts w:ascii="Arial" w:hAnsi="Arial" w:cs="Arial" w:eastAsia="Arial"/>
          <w:sz w:val="34"/>
          <w:szCs w:val="34"/>
          <w:color w:val="3F3F3F"/>
          <w:spacing w:val="0"/>
          <w:w w:val="59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3F3F3F"/>
          <w:spacing w:val="-52"/>
          <w:w w:val="59"/>
          <w:position w:val="0"/>
        </w:rPr>
        <w:t> </w:t>
      </w:r>
      <w:r>
        <w:rPr>
          <w:rFonts w:ascii="Arial" w:hAnsi="Arial" w:cs="Arial" w:eastAsia="Arial"/>
          <w:sz w:val="34"/>
          <w:szCs w:val="34"/>
          <w:color w:val="3F3F3F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3F3F3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6"/>
          <w:szCs w:val="36"/>
          <w:color w:val="3F3F3F"/>
          <w:spacing w:val="-1"/>
          <w:w w:val="59"/>
          <w:position w:val="-1"/>
        </w:rPr>
        <w:t>-</w:t>
      </w:r>
      <w:r>
        <w:rPr>
          <w:rFonts w:ascii="Times New Roman" w:hAnsi="Times New Roman" w:cs="Times New Roman" w:eastAsia="Times New Roman"/>
          <w:sz w:val="36"/>
          <w:szCs w:val="36"/>
          <w:color w:val="676767"/>
          <w:spacing w:val="0"/>
          <w:w w:val="59"/>
          <w:position w:val="-1"/>
        </w:rPr>
        <w:t>-</w:t>
      </w:r>
      <w:r>
        <w:rPr>
          <w:rFonts w:ascii="Times New Roman" w:hAnsi="Times New Roman" w:cs="Times New Roman" w:eastAsia="Times New Roman"/>
          <w:sz w:val="36"/>
          <w:szCs w:val="36"/>
          <w:color w:val="676767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36"/>
          <w:szCs w:val="36"/>
          <w:color w:val="676767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676767"/>
          <w:spacing w:val="0"/>
          <w:w w:val="59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676767"/>
          <w:spacing w:val="-52"/>
          <w:w w:val="59"/>
          <w:position w:val="0"/>
        </w:rPr>
        <w:t> </w:t>
      </w:r>
      <w:r>
        <w:rPr>
          <w:rFonts w:ascii="Arial" w:hAnsi="Arial" w:cs="Arial" w:eastAsia="Arial"/>
          <w:sz w:val="34"/>
          <w:szCs w:val="34"/>
          <w:color w:val="676767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676767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1"/>
          <w:szCs w:val="31"/>
          <w:color w:val="3F3F3F"/>
          <w:spacing w:val="0"/>
          <w:w w:val="135"/>
          <w:position w:val="0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15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40" w:lineRule="auto"/>
        <w:ind w:left="164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kenarındaki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kurumu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otla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yanma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suretiyle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görmüştür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Talımini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maddi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yoktu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6" w:lineRule="exact"/>
        <w:ind w:left="154" w:right="74" w:firstLine="2059"/>
        <w:jc w:val="left"/>
        <w:tabs>
          <w:tab w:pos="2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atiarda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araştırm,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soruşturınada;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bırakıla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4"/>
        </w:rPr>
        <w:t>kur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75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40" w:lineRule="auto"/>
        <w:ind w:left="219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tları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76" w:lineRule="auto"/>
        <w:ind w:left="154" w:right="3760"/>
        <w:jc w:val="left"/>
        <w:tabs>
          <w:tab w:pos="2200" w:val="left"/>
          <w:tab w:pos="68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6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5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72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75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8"/>
          <w:w w:val="98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68"/>
          <w:position w:val="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D1D1D"/>
          <w:spacing w:val="0"/>
          <w:w w:val="47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1D1D1D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2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8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--</w:t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-10"/>
          <w:w w:val="46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63"/>
          <w:position w:val="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7"/>
          <w:w w:val="63"/>
          <w:position w:val="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-3"/>
          <w:w w:val="112"/>
          <w:position w:val="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1"/>
          <w:position w:val="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8"/>
          <w:w w:val="98"/>
          <w:position w:val="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26"/>
          <w:position w:val="0"/>
        </w:rPr>
        <w:t>li:-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2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Yok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" w:after="0" w:line="167" w:lineRule="exact"/>
        <w:ind w:left="16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3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3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3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40" w:bottom="280" w:left="220" w:right="320"/>
        </w:sectPr>
      </w:pPr>
      <w:rPr/>
    </w:p>
    <w:p>
      <w:pPr>
        <w:spacing w:before="44" w:after="0" w:line="203" w:lineRule="exact"/>
        <w:ind w:left="164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3"/>
        </w:rPr>
        <w:t>!Teslim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1"/>
        </w:rPr>
        <w:t>edilmedi.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320"/>
          <w:cols w:num="2" w:equalWidth="0">
            <w:col w:w="732" w:space="1457"/>
            <w:col w:w="9191"/>
          </w:cols>
        </w:sectPr>
      </w:pPr>
      <w:rPr/>
    </w:p>
    <w:p>
      <w:pPr>
        <w:spacing w:before="84" w:after="0" w:line="240" w:lineRule="auto"/>
        <w:ind w:left="164" w:right="-20"/>
        <w:jc w:val="left"/>
        <w:tabs>
          <w:tab w:pos="2180" w:val="left"/>
          <w:tab w:pos="6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88"/>
        </w:rPr>
        <w:t>!Ta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0"/>
          <w:w w:val="89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1D1D1D"/>
          <w:spacing w:val="0"/>
          <w:w w:val="4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1D1D1D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16.05.2017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82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7"/>
          <w:w w:val="8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82"/>
        </w:rPr>
        <w:t>aati: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82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1"/>
          <w:w w:val="8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8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9"/>
          <w:w w:val="8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5"/>
        </w:rPr>
        <w:t>6: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6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62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" w:after="0" w:line="203" w:lineRule="exact"/>
        <w:ind w:left="164" w:right="-20"/>
        <w:jc w:val="left"/>
        <w:tabs>
          <w:tab w:pos="960" w:val="left"/>
          <w:tab w:pos="1540" w:val="left"/>
          <w:tab w:pos="2200" w:val="left"/>
          <w:tab w:pos="8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Bergama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nci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1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320"/>
        </w:sectPr>
      </w:pPr>
      <w:rPr/>
    </w:p>
    <w:p>
      <w:pPr>
        <w:spacing w:before="36" w:after="0" w:line="240" w:lineRule="auto"/>
        <w:ind w:left="2343" w:right="-71"/>
        <w:jc w:val="left"/>
        <w:tabs>
          <w:tab w:pos="4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Gitmişsc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right="304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2"/>
        </w:rPr>
        <w:t>EkipAmiri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135" w:lineRule="exact"/>
        <w:ind w:left="481" w:right="-20"/>
        <w:jc w:val="left"/>
        <w:tabs>
          <w:tab w:pos="338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position w:val="-22"/>
        </w:rPr>
        <w:t>'ö</w:t>
      </w:r>
      <w:r>
        <w:rPr>
          <w:rFonts w:ascii="Arial" w:hAnsi="Arial" w:cs="Arial" w:eastAsia="Arial"/>
          <w:sz w:val="16"/>
          <w:szCs w:val="16"/>
          <w:color w:val="2F2F2F"/>
          <w:spacing w:val="-19"/>
          <w:w w:val="100"/>
          <w:position w:val="-22"/>
        </w:rPr>
        <w:t> </w: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position w:val="-22"/>
        </w:rPr>
        <w:tab/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position w:val="-22"/>
        </w:rPr>
      </w:r>
      <w:r>
        <w:rPr>
          <w:rFonts w:ascii="Arial" w:hAnsi="Arial" w:cs="Arial" w:eastAsia="Arial"/>
          <w:sz w:val="11"/>
          <w:szCs w:val="11"/>
          <w:color w:val="979ABF"/>
          <w:spacing w:val="0"/>
          <w:w w:val="174"/>
          <w:position w:val="-14"/>
        </w:rPr>
        <w:t>'</w:t>
      </w:r>
      <w:r>
        <w:rPr>
          <w:rFonts w:ascii="Arial" w:hAnsi="Arial" w:cs="Arial" w:eastAsia="Arial"/>
          <w:sz w:val="11"/>
          <w:szCs w:val="11"/>
          <w:color w:val="979ABF"/>
          <w:spacing w:val="0"/>
          <w:w w:val="174"/>
          <w:position w:val="-14"/>
        </w:rPr>
        <w:t>  </w:t>
      </w:r>
      <w:r>
        <w:rPr>
          <w:rFonts w:ascii="Arial" w:hAnsi="Arial" w:cs="Arial" w:eastAsia="Arial"/>
          <w:sz w:val="11"/>
          <w:szCs w:val="11"/>
          <w:color w:val="979ABF"/>
          <w:spacing w:val="15"/>
          <w:w w:val="174"/>
          <w:position w:val="-14"/>
        </w:rPr>
        <w:t> </w:t>
      </w:r>
      <w:r>
        <w:rPr>
          <w:rFonts w:ascii="Arial" w:hAnsi="Arial" w:cs="Arial" w:eastAsia="Arial"/>
          <w:sz w:val="26"/>
          <w:szCs w:val="26"/>
          <w:color w:val="444862"/>
          <w:spacing w:val="0"/>
          <w:w w:val="110"/>
          <w:position w:val="-14"/>
        </w:rPr>
        <w:t>.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312" w:lineRule="exact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2F2F2F"/>
          <w:spacing w:val="0"/>
          <w:w w:val="55"/>
          <w:b/>
          <w:bCs/>
          <w:position w:val="-1"/>
        </w:rPr>
        <w:t>2</w:t>
      </w:r>
      <w:r>
        <w:rPr>
          <w:rFonts w:ascii="Arial" w:hAnsi="Arial" w:cs="Arial" w:eastAsia="Arial"/>
          <w:sz w:val="28"/>
          <w:szCs w:val="28"/>
          <w:color w:val="2F2F2F"/>
          <w:spacing w:val="0"/>
          <w:w w:val="55"/>
          <w:b/>
          <w:bCs/>
          <w:position w:val="-1"/>
        </w:rPr>
        <w:t> </w:t>
      </w:r>
      <w:r>
        <w:rPr>
          <w:rFonts w:ascii="Arial" w:hAnsi="Arial" w:cs="Arial" w:eastAsia="Arial"/>
          <w:sz w:val="28"/>
          <w:szCs w:val="28"/>
          <w:color w:val="2F2F2F"/>
          <w:spacing w:val="18"/>
          <w:w w:val="55"/>
          <w:b/>
          <w:bCs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55"/>
          <w:b/>
          <w:bCs/>
          <w:position w:val="-1"/>
        </w:rPr>
        <w:t>J</w:t>
      </w:r>
      <w:r>
        <w:rPr>
          <w:rFonts w:ascii="Arial" w:hAnsi="Arial" w:cs="Arial" w:eastAsia="Arial"/>
          <w:sz w:val="27"/>
          <w:szCs w:val="27"/>
          <w:color w:val="2F2F2F"/>
          <w:spacing w:val="35"/>
          <w:w w:val="55"/>
          <w:b/>
          <w:bCs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55"/>
          <w:position w:val="-1"/>
        </w:rPr>
        <w:t>MaYı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55"/>
          <w:position w:val="-1"/>
        </w:rPr>
        <w:t>s</w:t>
      </w:r>
      <w:r>
        <w:rPr>
          <w:rFonts w:ascii="Arial" w:hAnsi="Arial" w:cs="Arial" w:eastAsia="Arial"/>
          <w:sz w:val="25"/>
          <w:szCs w:val="25"/>
          <w:color w:val="2F2F2F"/>
          <w:spacing w:val="7"/>
          <w:w w:val="55"/>
          <w:position w:val="-1"/>
        </w:rPr>
        <w:t> </w:t>
      </w:r>
      <w:r>
        <w:rPr>
          <w:rFonts w:ascii="Arial" w:hAnsi="Arial" w:cs="Arial" w:eastAsia="Arial"/>
          <w:sz w:val="28"/>
          <w:szCs w:val="28"/>
          <w:color w:val="2F2F2F"/>
          <w:spacing w:val="0"/>
          <w:w w:val="57"/>
          <w:b/>
          <w:bCs/>
          <w:position w:val="-1"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82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pict>
          <v:group style="position:absolute;margin-left:501.906006pt;margin-top:4.374597pt;width:.1pt;height:42.405031pt;mso-position-horizontal-relative:page;mso-position-vertical-relative:paragraph;z-index:-15367" coordorigin="10038,87" coordsize="2,848">
            <v:shape style="position:absolute;left:10038;top:87;width:2;height:848" coordorigin="10038,87" coordsize="0,848" path="m10038,936l10038,87e" filled="f" stroked="t" strokeweight="2.305pt" strokecolor="#EBEB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i/>
        </w:rPr>
        <w:t>1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i/>
        </w:rPr>
        <w:t> </w:t>
      </w:r>
      <w:r>
        <w:rPr>
          <w:rFonts w:ascii="Arial" w:hAnsi="Arial" w:cs="Arial" w:eastAsia="Arial"/>
          <w:sz w:val="17"/>
          <w:szCs w:val="17"/>
          <w:color w:val="2F2F2F"/>
          <w:spacing w:val="46"/>
          <w:w w:val="100"/>
          <w:i/>
        </w:rPr>
        <w:t> 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i/>
          <w:position w:val="1"/>
        </w:rPr>
        <w:t>12017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320"/>
          <w:cols w:num="2" w:equalWidth="0">
            <w:col w:w="5975" w:space="2906"/>
            <w:col w:w="2499"/>
          </w:cols>
        </w:sectPr>
      </w:pPr>
      <w:rPr/>
    </w:p>
    <w:p>
      <w:pPr>
        <w:spacing w:before="0" w:after="0" w:line="49" w:lineRule="exact"/>
        <w:ind w:left="481" w:right="-20"/>
        <w:jc w:val="left"/>
        <w:tabs>
          <w:tab w:pos="3160" w:val="left"/>
          <w:tab w:pos="3860" w:val="left"/>
          <w:tab w:pos="8480" w:val="left"/>
          <w:tab w:pos="9840" w:val="left"/>
          <w:tab w:pos="10340" w:val="left"/>
        </w:tabs>
        <w:rPr>
          <w:rFonts w:ascii="Times New Roman" w:hAnsi="Times New Roman" w:cs="Times New Roman" w:eastAsia="Times New Roman"/>
          <w:sz w:val="63"/>
          <w:szCs w:val="6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9.919998pt;margin-top:2.442615pt;width:85.993033pt;height:39.5pt;mso-position-horizontal-relative:page;mso-position-vertical-relative:paragraph;z-index:-15358" type="#_x0000_t202" filled="f" stroked="f">
            <v:textbox inset="0,0,0,0">
              <w:txbxContent>
                <w:p>
                  <w:pPr>
                    <w:spacing w:before="0" w:after="0" w:line="790" w:lineRule="exact"/>
                    <w:ind w:right="-159"/>
                    <w:jc w:val="left"/>
                    <w:rPr>
                      <w:rFonts w:ascii="Times New Roman" w:hAnsi="Times New Roman" w:cs="Times New Roman" w:eastAsia="Times New Roman"/>
                      <w:sz w:val="79"/>
                      <w:szCs w:val="7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9"/>
                      <w:szCs w:val="79"/>
                      <w:color w:val="364183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79"/>
                      <w:szCs w:val="79"/>
                      <w:color w:val="364183"/>
                      <w:u w:val="single" w:color="747CB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79"/>
                      <w:szCs w:val="79"/>
                      <w:color w:val="364183"/>
                      <w:spacing w:val="-16"/>
                      <w:u w:val="single" w:color="747CB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79"/>
                      <w:szCs w:val="79"/>
                      <w:color w:val="364183"/>
                      <w:spacing w:val="-16"/>
                      <w:u w:val="single" w:color="747CB3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79"/>
                      <w:szCs w:val="79"/>
                      <w:color w:val="364183"/>
                      <w:spacing w:val="-16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79"/>
                      <w:szCs w:val="79"/>
                      <w:color w:val="364183"/>
                      <w:spacing w:val="-7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79"/>
                      <w:szCs w:val="79"/>
                      <w:color w:val="364183"/>
                      <w:spacing w:val="0"/>
                      <w:w w:val="72"/>
                    </w:rPr>
                    <w:t>Ulü0</w:t>
                  </w:r>
                  <w:r>
                    <w:rPr>
                      <w:rFonts w:ascii="Times New Roman" w:hAnsi="Times New Roman" w:cs="Times New Roman" w:eastAsia="Times New Roman"/>
                      <w:sz w:val="79"/>
                      <w:szCs w:val="79"/>
                      <w:color w:val="1C2893"/>
                      <w:spacing w:val="0"/>
                      <w:w w:val="30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79"/>
                      <w:szCs w:val="7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i/>
          <w:position w:val="-37"/>
        </w:rPr>
        <w:t>.Q</w:t>
      </w:r>
      <w:r>
        <w:rPr>
          <w:rFonts w:ascii="Arial" w:hAnsi="Arial" w:cs="Arial" w:eastAsia="Arial"/>
          <w:sz w:val="16"/>
          <w:szCs w:val="16"/>
          <w:color w:val="2F2F2F"/>
          <w:spacing w:val="-36"/>
          <w:w w:val="100"/>
          <w:i/>
          <w:position w:val="-37"/>
        </w:rPr>
        <w:t> </w: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i/>
          <w:position w:val="-37"/>
        </w:rPr>
        <w:tab/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i/>
          <w:position w:val="-37"/>
        </w:rPr>
      </w:r>
      <w:r>
        <w:rPr>
          <w:rFonts w:ascii="Times New Roman" w:hAnsi="Times New Roman" w:cs="Times New Roman" w:eastAsia="Times New Roman"/>
          <w:sz w:val="11"/>
          <w:szCs w:val="11"/>
          <w:color w:val="676767"/>
          <w:spacing w:val="0"/>
          <w:w w:val="100"/>
          <w:position w:val="-35"/>
        </w:rPr>
        <w:t>1</w:t>
        <w:tab/>
      </w:r>
      <w:r>
        <w:rPr>
          <w:rFonts w:ascii="Times New Roman" w:hAnsi="Times New Roman" w:cs="Times New Roman" w:eastAsia="Times New Roman"/>
          <w:sz w:val="11"/>
          <w:szCs w:val="11"/>
          <w:color w:val="676767"/>
          <w:spacing w:val="0"/>
          <w:w w:val="100"/>
          <w:position w:val="-35"/>
        </w:rPr>
      </w:r>
      <w:r>
        <w:rPr>
          <w:rFonts w:ascii="Arial" w:hAnsi="Arial" w:cs="Arial" w:eastAsia="Arial"/>
          <w:sz w:val="20"/>
          <w:szCs w:val="20"/>
          <w:color w:val="676767"/>
          <w:spacing w:val="0"/>
          <w:w w:val="100"/>
          <w:position w:val="-42"/>
        </w:rPr>
        <w:t>!{</w:t>
      </w:r>
      <w:r>
        <w:rPr>
          <w:rFonts w:ascii="Arial" w:hAnsi="Arial" w:cs="Arial" w:eastAsia="Arial"/>
          <w:sz w:val="20"/>
          <w:szCs w:val="20"/>
          <w:color w:val="676767"/>
          <w:spacing w:val="-3"/>
          <w:w w:val="100"/>
          <w:position w:val="-42"/>
        </w:rPr>
        <w:t>)</w:t>
      </w:r>
      <w:r>
        <w:rPr>
          <w:rFonts w:ascii="Arial" w:hAnsi="Arial" w:cs="Arial" w:eastAsia="Arial"/>
          <w:sz w:val="20"/>
          <w:szCs w:val="20"/>
          <w:color w:val="87898A"/>
          <w:spacing w:val="0"/>
          <w:w w:val="100"/>
          <w:position w:val="-42"/>
        </w:rPr>
        <w:t>e</w:t>
      </w:r>
      <w:r>
        <w:rPr>
          <w:rFonts w:ascii="Arial" w:hAnsi="Arial" w:cs="Arial" w:eastAsia="Arial"/>
          <w:sz w:val="20"/>
          <w:szCs w:val="20"/>
          <w:color w:val="87898A"/>
          <w:spacing w:val="0"/>
          <w:w w:val="100"/>
          <w:position w:val="-42"/>
        </w:rPr>
        <w:tab/>
      </w:r>
      <w:r>
        <w:rPr>
          <w:rFonts w:ascii="Arial" w:hAnsi="Arial" w:cs="Arial" w:eastAsia="Arial"/>
          <w:sz w:val="20"/>
          <w:szCs w:val="20"/>
          <w:color w:val="87898A"/>
          <w:spacing w:val="0"/>
          <w:w w:val="100"/>
          <w:position w:val="-42"/>
        </w:rPr>
      </w:r>
      <w:r>
        <w:rPr>
          <w:rFonts w:ascii="Times New Roman" w:hAnsi="Times New Roman" w:cs="Times New Roman" w:eastAsia="Times New Roman"/>
          <w:sz w:val="63"/>
          <w:szCs w:val="63"/>
          <w:color w:val="4B5085"/>
          <w:spacing w:val="0"/>
          <w:w w:val="100"/>
          <w:i/>
          <w:position w:val="-47"/>
        </w:rPr>
        <w:t>(</w:t>
      </w:r>
      <w:r>
        <w:rPr>
          <w:rFonts w:ascii="Times New Roman" w:hAnsi="Times New Roman" w:cs="Times New Roman" w:eastAsia="Times New Roman"/>
          <w:sz w:val="63"/>
          <w:szCs w:val="63"/>
          <w:color w:val="4B5085"/>
          <w:spacing w:val="0"/>
          <w:w w:val="100"/>
          <w:i/>
          <w:position w:val="-47"/>
        </w:rPr>
        <w:t>[ii</w:t>
      </w:r>
      <w:r>
        <w:rPr>
          <w:rFonts w:ascii="Times New Roman" w:hAnsi="Times New Roman" w:cs="Times New Roman" w:eastAsia="Times New Roman"/>
          <w:sz w:val="63"/>
          <w:szCs w:val="63"/>
          <w:color w:val="4B5085"/>
          <w:spacing w:val="-115"/>
          <w:w w:val="100"/>
          <w:i/>
          <w:position w:val="-47"/>
        </w:rPr>
        <w:t> </w:t>
      </w:r>
      <w:r>
        <w:rPr>
          <w:rFonts w:ascii="Times New Roman" w:hAnsi="Times New Roman" w:cs="Times New Roman" w:eastAsia="Times New Roman"/>
          <w:sz w:val="63"/>
          <w:szCs w:val="63"/>
          <w:color w:val="4B5085"/>
          <w:spacing w:val="0"/>
          <w:w w:val="100"/>
          <w:i/>
          <w:position w:val="-47"/>
        </w:rPr>
        <w:tab/>
      </w:r>
      <w:r>
        <w:rPr>
          <w:rFonts w:ascii="Times New Roman" w:hAnsi="Times New Roman" w:cs="Times New Roman" w:eastAsia="Times New Roman"/>
          <w:sz w:val="63"/>
          <w:szCs w:val="63"/>
          <w:color w:val="4B5085"/>
          <w:spacing w:val="0"/>
          <w:w w:val="100"/>
          <w:i/>
          <w:position w:val="-47"/>
        </w:rPr>
      </w:r>
      <w:r>
        <w:rPr>
          <w:rFonts w:ascii="Times New Roman" w:hAnsi="Times New Roman" w:cs="Times New Roman" w:eastAsia="Times New Roman"/>
          <w:sz w:val="63"/>
          <w:szCs w:val="63"/>
          <w:color w:val="AAAAAC"/>
          <w:spacing w:val="-15"/>
          <w:w w:val="28"/>
          <w:position w:val="-47"/>
        </w:rPr>
        <w:t>.</w:t>
      </w:r>
      <w:r>
        <w:rPr>
          <w:rFonts w:ascii="Times New Roman" w:hAnsi="Times New Roman" w:cs="Times New Roman" w:eastAsia="Times New Roman"/>
          <w:sz w:val="63"/>
          <w:szCs w:val="63"/>
          <w:color w:val="1D1D1D"/>
          <w:spacing w:val="0"/>
          <w:w w:val="71"/>
          <w:position w:val="-47"/>
        </w:rPr>
        <w:t>.</w:t>
      </w:r>
      <w:r>
        <w:rPr>
          <w:rFonts w:ascii="Times New Roman" w:hAnsi="Times New Roman" w:cs="Times New Roman" w:eastAsia="Times New Roman"/>
          <w:sz w:val="63"/>
          <w:szCs w:val="63"/>
          <w:color w:val="1D1D1D"/>
          <w:spacing w:val="0"/>
          <w:w w:val="100"/>
          <w:position w:val="-47"/>
        </w:rPr>
        <w:tab/>
      </w:r>
      <w:r>
        <w:rPr>
          <w:rFonts w:ascii="Times New Roman" w:hAnsi="Times New Roman" w:cs="Times New Roman" w:eastAsia="Times New Roman"/>
          <w:sz w:val="63"/>
          <w:szCs w:val="63"/>
          <w:color w:val="1D1D1D"/>
          <w:spacing w:val="0"/>
          <w:w w:val="100"/>
          <w:position w:val="-47"/>
        </w:rPr>
      </w:r>
      <w:r>
        <w:rPr>
          <w:rFonts w:ascii="Times New Roman" w:hAnsi="Times New Roman" w:cs="Times New Roman" w:eastAsia="Times New Roman"/>
          <w:sz w:val="63"/>
          <w:szCs w:val="63"/>
          <w:color w:val="9A9A99"/>
          <w:spacing w:val="0"/>
          <w:w w:val="31"/>
          <w:position w:val="-47"/>
        </w:rPr>
        <w:t>'</w:t>
      </w:r>
      <w:r>
        <w:rPr>
          <w:rFonts w:ascii="Times New Roman" w:hAnsi="Times New Roman" w:cs="Times New Roman" w:eastAsia="Times New Roman"/>
          <w:sz w:val="63"/>
          <w:szCs w:val="6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320"/>
        </w:sectPr>
      </w:pPr>
      <w:rPr/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524" w:right="-20"/>
        <w:jc w:val="left"/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pict>
          <v:group style="position:absolute;margin-left:430.320007pt;margin-top:8.794311pt;width:120.120002pt;height:26.254773pt;mso-position-horizontal-relative:page;mso-position-vertical-relative:paragraph;z-index:-15370" coordorigin="8606,176" coordsize="2402,525">
            <v:group style="position:absolute;left:8621;top:584;width:610;height:2" coordorigin="8621,584" coordsize="610,2">
              <v:shape style="position:absolute;left:8621;top:584;width:610;height:2" coordorigin="8621,584" coordsize="610,0" path="m8621,584l9230,584e" filled="f" stroked="t" strokeweight="1.44pt" strokecolor="#707487">
                <v:path arrowok="t"/>
              </v:shape>
            </v:group>
            <v:group style="position:absolute;left:9216;top:593;width:1766;height:2" coordorigin="9216,593" coordsize="1766,2">
              <v:shape style="position:absolute;left:9216;top:593;width:1766;height:2" coordorigin="9216,593" coordsize="1766,0" path="m9216,593l10982,593e" filled="f" stroked="t" strokeweight="2.64pt" strokecolor="#3F4B90">
                <v:path arrowok="t"/>
              </v:shape>
            </v:group>
            <v:group style="position:absolute;left:9512;top:176;width:119;height:404" coordorigin="9512,176" coordsize="119,404">
              <v:shape style="position:absolute;left:9512;top:176;width:119;height:404" coordorigin="9512,176" coordsize="119,404" path="m9512,176l9631,176,9631,580,9512,580,9512,176e" filled="t" fillcolor="#EBEBED" stroked="f">
                <v:path arrowok="t"/>
                <v:fill/>
              </v:shape>
            </v:group>
            <v:group style="position:absolute;left:9902;top:426;width:2;height:232" coordorigin="9902,426" coordsize="2,232">
              <v:shape style="position:absolute;left:9902;top:426;width:2;height:232" coordorigin="9902,426" coordsize="0,232" path="m9902,658l9902,426e" filled="f" stroked="t" strokeweight="4.283pt" strokecolor="#EBEBED">
                <v:path arrowok="t"/>
              </v:shape>
            </v:group>
            <v:group style="position:absolute;left:10133;top:426;width:2;height:232" coordorigin="10133,426" coordsize="2,232">
              <v:shape style="position:absolute;left:10133;top:426;width:2;height:232" coordorigin="10133,426" coordsize="0,232" path="m10133,658l10133,426e" filled="f" stroked="t" strokeweight="2.48pt" strokecolor="#EBEB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7"/>
          <w:szCs w:val="7"/>
          <w:color w:val="2F2F2F"/>
          <w:spacing w:val="0"/>
          <w:w w:val="132"/>
          <w:i/>
        </w:rPr>
        <w:t>Q)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60" w:lineRule="exact"/>
        <w:ind w:left="462" w:right="-75"/>
        <w:jc w:val="left"/>
        <w:tabs>
          <w:tab w:pos="28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group style="position:absolute;margin-left:142.800003pt;margin-top:3.268758pt;width:34.680001pt;height:1.68pt;mso-position-horizontal-relative:page;mso-position-vertical-relative:paragraph;z-index:-15371" coordorigin="2856,65" coordsize="694,34">
            <v:group style="position:absolute;left:2870;top:82;width:562;height:2" coordorigin="2870,82" coordsize="562,2">
              <v:shape style="position:absolute;left:2870;top:82;width:562;height:2" coordorigin="2870,82" coordsize="562,0" path="m2870,82l3432,82e" filled="f" stroked="t" strokeweight="1.44pt" strokecolor="#7C80A0">
                <v:path arrowok="t"/>
              </v:shape>
            </v:group>
            <v:group style="position:absolute;left:3331;top:82;width:202;height:2" coordorigin="3331,82" coordsize="202,2">
              <v:shape style="position:absolute;left:3331;top:82;width:202;height:2" coordorigin="3331,82" coordsize="202,0" path="m3331,82l3533,82e" filled="f" stroked="t" strokeweight="1.68pt" strokecolor="#576083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05.840004pt;margin-top:8.676855pt;width:19.175001pt;height:32.5pt;mso-position-horizontal-relative:page;mso-position-vertical-relative:paragraph;z-index:-15356" type="#_x0000_t202" filled="f" stroked="f">
            <v:textbox inset="0,0,0,0">
              <w:txbxContent>
                <w:p>
                  <w:pPr>
                    <w:spacing w:before="0" w:after="0" w:line="650" w:lineRule="exact"/>
                    <w:ind w:right="-138"/>
                    <w:jc w:val="left"/>
                    <w:rPr>
                      <w:rFonts w:ascii="Times New Roman" w:hAnsi="Times New Roman" w:cs="Times New Roman" w:eastAsia="Times New Roman"/>
                      <w:sz w:val="65"/>
                      <w:szCs w:val="6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5"/>
                      <w:szCs w:val="65"/>
                      <w:color w:val="4956C6"/>
                      <w:spacing w:val="0"/>
                      <w:w w:val="118"/>
                      <w:i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65"/>
                      <w:szCs w:val="6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63"/>
          <w:position w:val="-2"/>
        </w:rPr>
        <w:t>.,::::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6"/>
          <w:szCs w:val="16"/>
          <w:color w:val="87898A"/>
          <w:spacing w:val="-10"/>
          <w:w w:val="175"/>
          <w:position w:val="-9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4B5085"/>
          <w:spacing w:val="0"/>
          <w:w w:val="142"/>
          <w:position w:val="-9"/>
        </w:rPr>
        <w:t>ır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69" w:lineRule="exact"/>
        <w:ind w:right="-76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676767"/>
          <w:w w:val="117"/>
          <w:position w:val="-2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676767"/>
          <w:spacing w:val="-38"/>
          <w:w w:val="118"/>
          <w:position w:val="-2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color w:val="676767"/>
          <w:spacing w:val="0"/>
          <w:w w:val="56"/>
          <w:position w:val="-9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676767"/>
          <w:spacing w:val="-17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76767"/>
          <w:spacing w:val="-41"/>
          <w:w w:val="118"/>
          <w:position w:val="-2"/>
        </w:rPr>
        <w:t>!</w:t>
      </w:r>
      <w:r>
        <w:rPr>
          <w:rFonts w:ascii="Times New Roman" w:hAnsi="Times New Roman" w:cs="Times New Roman" w:eastAsia="Times New Roman"/>
          <w:sz w:val="16"/>
          <w:szCs w:val="16"/>
          <w:color w:val="676767"/>
          <w:spacing w:val="-17"/>
          <w:w w:val="172"/>
          <w:position w:val="-9"/>
        </w:rPr>
        <w:t>"</w:t>
      </w:r>
      <w:r>
        <w:rPr>
          <w:rFonts w:ascii="Times New Roman" w:hAnsi="Times New Roman" w:cs="Times New Roman" w:eastAsia="Times New Roman"/>
          <w:sz w:val="16"/>
          <w:szCs w:val="16"/>
          <w:color w:val="87898A"/>
          <w:spacing w:val="0"/>
          <w:w w:val="115"/>
          <w:position w:val="-2"/>
        </w:rPr>
        <w:t>7</w:t>
      </w:r>
      <w:r>
        <w:rPr>
          <w:rFonts w:ascii="Times New Roman" w:hAnsi="Times New Roman" w:cs="Times New Roman" w:eastAsia="Times New Roman"/>
          <w:sz w:val="16"/>
          <w:szCs w:val="16"/>
          <w:color w:val="87898A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87898A"/>
          <w:spacing w:val="18"/>
          <w:w w:val="100"/>
          <w:position w:val="-2"/>
        </w:rPr>
        <w:t> </w:t>
      </w:r>
      <w:r>
        <w:rPr>
          <w:rFonts w:ascii="Arial" w:hAnsi="Arial" w:cs="Arial" w:eastAsia="Arial"/>
          <w:sz w:val="22"/>
          <w:szCs w:val="22"/>
          <w:color w:val="676767"/>
          <w:spacing w:val="0"/>
          <w:w w:val="93"/>
          <w:position w:val="-7"/>
        </w:rPr>
        <w:t>Amiri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89" w:after="0" w:line="240" w:lineRule="auto"/>
        <w:ind w:right="401"/>
        <w:jc w:val="right"/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3F3F3F"/>
          <w:w w:val="70"/>
        </w:rPr>
        <w:t>lıfu</w:t>
      </w:r>
      <w:r>
        <w:rPr>
          <w:rFonts w:ascii="Arial" w:hAnsi="Arial" w:cs="Arial" w:eastAsia="Arial"/>
          <w:sz w:val="26"/>
          <w:szCs w:val="26"/>
          <w:color w:val="3F3F3F"/>
          <w:spacing w:val="-35"/>
          <w:w w:val="70"/>
        </w:rPr>
        <w:t>;</w:t>
      </w:r>
      <w:r>
        <w:rPr>
          <w:rFonts w:ascii="Arial" w:hAnsi="Arial" w:cs="Arial" w:eastAsia="Arial"/>
          <w:sz w:val="26"/>
          <w:szCs w:val="26"/>
          <w:color w:val="676767"/>
          <w:spacing w:val="0"/>
          <w:w w:val="90"/>
        </w:rPr>
        <w:t>,oB</w:t>
      </w:r>
      <w:r>
        <w:rPr>
          <w:rFonts w:ascii="Arial" w:hAnsi="Arial" w:cs="Arial" w:eastAsia="Arial"/>
          <w:sz w:val="26"/>
          <w:szCs w:val="26"/>
          <w:color w:val="676767"/>
          <w:spacing w:val="0"/>
          <w:w w:val="91"/>
        </w:rPr>
        <w:t>k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25" w:lineRule="exact"/>
        <w:ind w:right="-20"/>
        <w:jc w:val="righ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537.707153pt;margin-top:2.624486pt;width:.1pt;height:7.980469pt;mso-position-horizontal-relative:page;mso-position-vertical-relative:paragraph;z-index:-15366" coordorigin="10754,52" coordsize="2,160">
            <v:shape style="position:absolute;left:10754;top:52;width:2;height:160" coordorigin="10754,52" coordsize="0,160" path="m10754,212l10754,52e" filled="f" stroked="t" strokeweight="1.89496pt" strokecolor="#EBEB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30"/>
          <w:szCs w:val="30"/>
          <w:color w:val="AAAAAC"/>
          <w:spacing w:val="0"/>
          <w:w w:val="53"/>
          <w:position w:val="-7"/>
        </w:rPr>
        <w:t>...</w:t>
      </w:r>
      <w:r>
        <w:rPr>
          <w:rFonts w:ascii="Times New Roman" w:hAnsi="Times New Roman" w:cs="Times New Roman" w:eastAsia="Times New Roman"/>
          <w:sz w:val="30"/>
          <w:szCs w:val="30"/>
          <w:color w:val="AAAAAC"/>
          <w:spacing w:val="0"/>
          <w:w w:val="53"/>
          <w:position w:val="-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AAAAAC"/>
          <w:spacing w:val="12"/>
          <w:w w:val="53"/>
          <w:position w:val="-7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76767"/>
          <w:spacing w:val="0"/>
          <w:w w:val="44"/>
          <w:position w:val="-7"/>
        </w:rPr>
        <w:t>...</w:t>
      </w:r>
      <w:r>
        <w:rPr>
          <w:rFonts w:ascii="Times New Roman" w:hAnsi="Times New Roman" w:cs="Times New Roman" w:eastAsia="Times New Roman"/>
          <w:sz w:val="24"/>
          <w:szCs w:val="24"/>
          <w:color w:val="676767"/>
          <w:spacing w:val="-14"/>
          <w:w w:val="44"/>
          <w:position w:val="-7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87898A"/>
          <w:spacing w:val="0"/>
          <w:w w:val="204"/>
          <w:position w:val="-7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15" w:after="0" w:line="598" w:lineRule="exact"/>
        <w:ind w:right="-64"/>
        <w:jc w:val="left"/>
        <w:tabs>
          <w:tab w:pos="106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104"/>
          <w:szCs w:val="104"/>
          <w:color w:val="676767"/>
          <w:spacing w:val="-166"/>
          <w:w w:val="134"/>
          <w:position w:val="-50"/>
        </w:rPr>
        <w:t>,</w:t>
      </w:r>
      <w:r>
        <w:rPr>
          <w:rFonts w:ascii="Arial" w:hAnsi="Arial" w:cs="Arial" w:eastAsia="Arial"/>
          <w:sz w:val="104"/>
          <w:szCs w:val="104"/>
          <w:color w:val="3F3F3F"/>
          <w:spacing w:val="6"/>
          <w:w w:val="18"/>
          <w:position w:val="-50"/>
        </w:rPr>
        <w:t>I</w:t>
      </w:r>
      <w:r>
        <w:rPr>
          <w:rFonts w:ascii="Arial" w:hAnsi="Arial" w:cs="Arial" w:eastAsia="Arial"/>
          <w:sz w:val="104"/>
          <w:szCs w:val="104"/>
          <w:color w:val="676767"/>
          <w:spacing w:val="11"/>
          <w:w w:val="34"/>
          <w:position w:val="-50"/>
        </w:rPr>
        <w:t>N</w:t>
      </w:r>
      <w:r>
        <w:rPr>
          <w:rFonts w:ascii="Times New Roman" w:hAnsi="Times New Roman" w:cs="Times New Roman" w:eastAsia="Times New Roman"/>
          <w:sz w:val="12"/>
          <w:szCs w:val="12"/>
          <w:color w:val="AAAAAC"/>
          <w:spacing w:val="0"/>
          <w:w w:val="107"/>
          <w:i/>
          <w:position w:val="-7"/>
        </w:rPr>
        <w:t>i</w:t>
      </w:r>
      <w:r>
        <w:rPr>
          <w:rFonts w:ascii="Times New Roman" w:hAnsi="Times New Roman" w:cs="Times New Roman" w:eastAsia="Times New Roman"/>
          <w:sz w:val="12"/>
          <w:szCs w:val="12"/>
          <w:color w:val="AAAAAC"/>
          <w:spacing w:val="0"/>
          <w:w w:val="100"/>
          <w:i/>
          <w:position w:val="-7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AAAAAC"/>
          <w:spacing w:val="0"/>
          <w:w w:val="100"/>
          <w:i/>
          <w:position w:val="-7"/>
        </w:rPr>
      </w:r>
      <w:r>
        <w:rPr>
          <w:rFonts w:ascii="Arial" w:hAnsi="Arial" w:cs="Arial" w:eastAsia="Arial"/>
          <w:sz w:val="12"/>
          <w:szCs w:val="12"/>
          <w:color w:val="081CBF"/>
          <w:spacing w:val="0"/>
          <w:w w:val="299"/>
          <w:position w:val="-14"/>
        </w:rPr>
        <w:t>/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320"/>
          <w:cols w:num="4" w:equalWidth="0">
            <w:col w:w="3073" w:space="288"/>
            <w:col w:w="913" w:space="105"/>
            <w:col w:w="5360" w:space="324"/>
            <w:col w:w="1317"/>
          </w:cols>
        </w:sectPr>
      </w:pPr>
      <w:rPr/>
    </w:p>
    <w:p>
      <w:pPr>
        <w:spacing w:before="0" w:after="0" w:line="174" w:lineRule="exact"/>
        <w:ind w:right="707"/>
        <w:jc w:val="right"/>
        <w:tabs>
          <w:tab w:pos="136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F3F3F"/>
          <w:spacing w:val="-37"/>
          <w:w w:val="75"/>
        </w:rPr>
        <w:t>1</w:t>
      </w:r>
      <w:r>
        <w:rPr>
          <w:rFonts w:ascii="Arial" w:hAnsi="Arial" w:cs="Arial" w:eastAsia="Arial"/>
          <w:sz w:val="17"/>
          <w:szCs w:val="17"/>
          <w:color w:val="9A9A99"/>
          <w:spacing w:val="-10"/>
          <w:w w:val="55"/>
        </w:rPr>
        <w:t>.</w:t>
      </w:r>
      <w:r>
        <w:rPr>
          <w:rFonts w:ascii="Arial" w:hAnsi="Arial" w:cs="Arial" w:eastAsia="Arial"/>
          <w:sz w:val="17"/>
          <w:szCs w:val="17"/>
          <w:color w:val="4F4F4F"/>
          <w:spacing w:val="0"/>
          <w:w w:val="106"/>
        </w:rPr>
        <w:t>1</w:t>
      </w:r>
      <w:r>
        <w:rPr>
          <w:rFonts w:ascii="Arial" w:hAnsi="Arial" w:cs="Arial" w:eastAsia="Arial"/>
          <w:sz w:val="17"/>
          <w:szCs w:val="17"/>
          <w:color w:val="4F4F4F"/>
          <w:spacing w:val="0"/>
          <w:w w:val="105"/>
        </w:rPr>
        <w:t>:</w:t>
      </w:r>
      <w:r>
        <w:rPr>
          <w:rFonts w:ascii="Arial" w:hAnsi="Arial" w:cs="Arial" w:eastAsia="Arial"/>
          <w:sz w:val="17"/>
          <w:szCs w:val="17"/>
          <w:color w:val="4F4F4F"/>
          <w:spacing w:val="5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676767"/>
          <w:spacing w:val="0"/>
          <w:w w:val="252"/>
        </w:rPr>
        <w:t>'</w:t>
      </w:r>
      <w:r>
        <w:rPr>
          <w:rFonts w:ascii="Arial" w:hAnsi="Arial" w:cs="Arial" w:eastAsia="Arial"/>
          <w:sz w:val="17"/>
          <w:szCs w:val="17"/>
          <w:color w:val="676767"/>
          <w:spacing w:val="-11"/>
          <w:w w:val="252"/>
        </w:rPr>
        <w:t> </w:t>
      </w:r>
      <w:r>
        <w:rPr>
          <w:rFonts w:ascii="Arial" w:hAnsi="Arial" w:cs="Arial" w:eastAsia="Arial"/>
          <w:sz w:val="17"/>
          <w:szCs w:val="17"/>
          <w:color w:val="AAAAAC"/>
          <w:spacing w:val="0"/>
          <w:w w:val="71"/>
        </w:rPr>
        <w:t>••</w:t>
      </w:r>
      <w:r>
        <w:rPr>
          <w:rFonts w:ascii="Arial" w:hAnsi="Arial" w:cs="Arial" w:eastAsia="Arial"/>
          <w:sz w:val="17"/>
          <w:szCs w:val="17"/>
          <w:color w:val="AAAAAC"/>
          <w:spacing w:val="0"/>
          <w:w w:val="71"/>
        </w:rPr>
        <w:t>   </w:t>
      </w:r>
      <w:r>
        <w:rPr>
          <w:rFonts w:ascii="Arial" w:hAnsi="Arial" w:cs="Arial" w:eastAsia="Arial"/>
          <w:sz w:val="17"/>
          <w:szCs w:val="17"/>
          <w:color w:val="AAAAAC"/>
          <w:spacing w:val="31"/>
          <w:w w:val="71"/>
        </w:rPr>
        <w:t> </w:t>
      </w:r>
      <w:r>
        <w:rPr>
          <w:rFonts w:ascii="Arial" w:hAnsi="Arial" w:cs="Arial" w:eastAsia="Arial"/>
          <w:sz w:val="17"/>
          <w:szCs w:val="17"/>
          <w:color w:val="B3B5D3"/>
          <w:spacing w:val="0"/>
          <w:w w:val="80"/>
        </w:rPr>
        <w:t>•</w:t>
      </w:r>
      <w:r>
        <w:rPr>
          <w:rFonts w:ascii="Arial" w:hAnsi="Arial" w:cs="Arial" w:eastAsia="Arial"/>
          <w:sz w:val="17"/>
          <w:szCs w:val="17"/>
          <w:color w:val="B3B5D3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B3B5D3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9A9A99"/>
          <w:spacing w:val="0"/>
          <w:w w:val="140"/>
        </w:rPr>
        <w:t>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88" w:lineRule="exact"/>
        <w:ind w:left="4896" w:right="-20"/>
        <w:jc w:val="left"/>
        <w:tabs>
          <w:tab w:pos="8620" w:val="left"/>
          <w:tab w:pos="9220" w:val="left"/>
        </w:tabs>
        <w:rPr>
          <w:rFonts w:ascii="Arial" w:hAnsi="Arial" w:cs="Arial" w:eastAsia="Arial"/>
          <w:sz w:val="11"/>
          <w:szCs w:val="11"/>
        </w:rPr>
      </w:pPr>
      <w:rPr/>
      <w:r>
        <w:rPr/>
        <w:pict>
          <v:group style="position:absolute;margin-left:441.978516pt;margin-top:-2.302589pt;width:5.64139pt;height:21.768753pt;mso-position-horizontal-relative:page;mso-position-vertical-relative:paragraph;z-index:-15365" coordorigin="8840,-46" coordsize="113,435">
            <v:group style="position:absolute;left:8874;top:-11;width:2;height:150" coordorigin="8874,-11" coordsize="2,150">
              <v:shape style="position:absolute;left:8874;top:-11;width:2;height:150" coordorigin="8874,-11" coordsize="0,150" path="m8874,139l8874,-11e" filled="f" stroked="t" strokeweight="3.488pt" strokecolor="#EBEBED">
                <v:path arrowok="t"/>
              </v:shape>
            </v:group>
            <v:group style="position:absolute;left:8925;top:62;width:2;height:300" coordorigin="8925,62" coordsize="2,300">
              <v:shape style="position:absolute;left:8925;top:62;width:2;height:300" coordorigin="8925,62" coordsize="0,300" path="m8925,362l8925,62e" filled="f" stroked="t" strokeweight="2.75089pt" strokecolor="#EBEB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8"/>
          <w:szCs w:val="18"/>
          <w:color w:val="676767"/>
          <w:w w:val="363"/>
          <w:position w:val="-13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-21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8"/>
          <w:position w:val="-1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9"/>
          <w:w w:val="89"/>
          <w:position w:val="-1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44862"/>
          <w:spacing w:val="0"/>
          <w:w w:val="166"/>
          <w:position w:val="-13"/>
        </w:rPr>
        <w:t>:}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2"/>
          <w:position w:val="-13"/>
        </w:rPr>
        <w:t>ÜN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3"/>
        </w:rPr>
      </w:r>
      <w:r>
        <w:rPr>
          <w:rFonts w:ascii="Arial" w:hAnsi="Arial" w:cs="Arial" w:eastAsia="Arial"/>
          <w:sz w:val="11"/>
          <w:szCs w:val="11"/>
          <w:color w:val="AAAAAC"/>
          <w:spacing w:val="-4"/>
          <w:w w:val="188"/>
          <w:position w:val="-3"/>
        </w:rPr>
        <w:t>•</w:t>
      </w:r>
      <w:r>
        <w:rPr>
          <w:rFonts w:ascii="Arial" w:hAnsi="Arial" w:cs="Arial" w:eastAsia="Arial"/>
          <w:sz w:val="11"/>
          <w:szCs w:val="11"/>
          <w:color w:val="676767"/>
          <w:spacing w:val="0"/>
          <w:w w:val="188"/>
          <w:position w:val="-3"/>
        </w:rPr>
        <w:t>{</w:t>
      </w:r>
      <w:r>
        <w:rPr>
          <w:rFonts w:ascii="Arial" w:hAnsi="Arial" w:cs="Arial" w:eastAsia="Arial"/>
          <w:sz w:val="11"/>
          <w:szCs w:val="11"/>
          <w:color w:val="676767"/>
          <w:spacing w:val="-45"/>
          <w:w w:val="188"/>
          <w:position w:val="-3"/>
        </w:rPr>
        <w:t> </w:t>
      </w:r>
      <w:r>
        <w:rPr>
          <w:rFonts w:ascii="Arial" w:hAnsi="Arial" w:cs="Arial" w:eastAsia="Arial"/>
          <w:sz w:val="11"/>
          <w:szCs w:val="11"/>
          <w:color w:val="676767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1"/>
          <w:szCs w:val="11"/>
          <w:color w:val="676767"/>
          <w:spacing w:val="0"/>
          <w:w w:val="100"/>
          <w:position w:val="-3"/>
        </w:rPr>
      </w:r>
      <w:r>
        <w:rPr>
          <w:rFonts w:ascii="Arial" w:hAnsi="Arial" w:cs="Arial" w:eastAsia="Arial"/>
          <w:sz w:val="11"/>
          <w:szCs w:val="11"/>
          <w:color w:val="87898A"/>
          <w:spacing w:val="-11"/>
          <w:w w:val="188"/>
          <w:position w:val="-3"/>
        </w:rPr>
        <w:t>'</w:t>
      </w:r>
      <w:r>
        <w:rPr>
          <w:rFonts w:ascii="Arial" w:hAnsi="Arial" w:cs="Arial" w:eastAsia="Arial"/>
          <w:sz w:val="11"/>
          <w:szCs w:val="11"/>
          <w:color w:val="4F4F4F"/>
          <w:spacing w:val="0"/>
          <w:w w:val="188"/>
          <w:position w:val="-3"/>
        </w:rPr>
        <w:t>-</w:t>
      </w:r>
      <w:r>
        <w:rPr>
          <w:rFonts w:ascii="Arial" w:hAnsi="Arial" w:cs="Arial" w:eastAsia="Arial"/>
          <w:sz w:val="11"/>
          <w:szCs w:val="11"/>
          <w:color w:val="4F4F4F"/>
          <w:spacing w:val="25"/>
          <w:w w:val="188"/>
          <w:position w:val="-3"/>
        </w:rPr>
        <w:t> </w:t>
      </w:r>
      <w:r>
        <w:rPr>
          <w:rFonts w:ascii="Arial" w:hAnsi="Arial" w:cs="Arial" w:eastAsia="Arial"/>
          <w:sz w:val="11"/>
          <w:szCs w:val="11"/>
          <w:color w:val="9A9A99"/>
          <w:spacing w:val="0"/>
          <w:w w:val="501"/>
          <w:position w:val="-3"/>
        </w:rPr>
        <w:t>"</w:t>
      </w:r>
      <w:r>
        <w:rPr>
          <w:rFonts w:ascii="Arial" w:hAnsi="Arial" w:cs="Arial" w:eastAsia="Arial"/>
          <w:sz w:val="11"/>
          <w:szCs w:val="11"/>
          <w:color w:val="9A9A99"/>
          <w:spacing w:val="0"/>
          <w:w w:val="501"/>
          <w:position w:val="-3"/>
        </w:rPr>
        <w:t>-</w:t>
      </w:r>
      <w:r>
        <w:rPr>
          <w:rFonts w:ascii="Arial" w:hAnsi="Arial" w:cs="Arial" w:eastAsia="Arial"/>
          <w:sz w:val="11"/>
          <w:szCs w:val="11"/>
          <w:color w:val="9A9A99"/>
          <w:spacing w:val="-104"/>
          <w:w w:val="501"/>
          <w:position w:val="-3"/>
        </w:rPr>
        <w:t> </w:t>
      </w:r>
      <w:r>
        <w:rPr>
          <w:rFonts w:ascii="Arial" w:hAnsi="Arial" w:cs="Arial" w:eastAsia="Arial"/>
          <w:sz w:val="11"/>
          <w:szCs w:val="11"/>
          <w:color w:val="4F4F4F"/>
          <w:spacing w:val="0"/>
          <w:w w:val="129"/>
          <w:position w:val="-3"/>
        </w:rPr>
        <w:t>•a</w:t>
      </w:r>
      <w:r>
        <w:rPr>
          <w:rFonts w:ascii="Arial" w:hAnsi="Arial" w:cs="Arial" w:eastAsia="Arial"/>
          <w:sz w:val="11"/>
          <w:szCs w:val="11"/>
          <w:color w:val="4F4F4F"/>
          <w:spacing w:val="-12"/>
          <w:w w:val="129"/>
          <w:position w:val="-3"/>
        </w:rPr>
        <w:t> </w:t>
      </w:r>
      <w:r>
        <w:rPr>
          <w:rFonts w:ascii="Arial" w:hAnsi="Arial" w:cs="Arial" w:eastAsia="Arial"/>
          <w:sz w:val="11"/>
          <w:szCs w:val="11"/>
          <w:color w:val="676767"/>
          <w:spacing w:val="0"/>
          <w:w w:val="124"/>
          <w:position w:val="-3"/>
        </w:rPr>
        <w:t>-ı</w:t>
      </w:r>
      <w:r>
        <w:rPr>
          <w:rFonts w:ascii="Arial" w:hAnsi="Arial" w:cs="Arial" w:eastAsia="Arial"/>
          <w:sz w:val="11"/>
          <w:szCs w:val="11"/>
          <w:color w:val="676767"/>
          <w:spacing w:val="-8"/>
          <w:w w:val="124"/>
          <w:position w:val="-3"/>
        </w:rPr>
        <w:t>;</w:t>
      </w:r>
      <w:r>
        <w:rPr>
          <w:rFonts w:ascii="Arial" w:hAnsi="Arial" w:cs="Arial" w:eastAsia="Arial"/>
          <w:sz w:val="11"/>
          <w:szCs w:val="11"/>
          <w:color w:val="87898A"/>
          <w:spacing w:val="0"/>
          <w:w w:val="78"/>
          <w:position w:val="-3"/>
        </w:rPr>
        <w:t>,&lt;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320"/>
        </w:sectPr>
      </w:pPr>
      <w:rPr/>
    </w:p>
    <w:p>
      <w:pPr>
        <w:spacing w:before="62" w:after="0" w:line="240" w:lineRule="auto"/>
        <w:ind w:right="-20"/>
        <w:jc w:val="right"/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460.394104pt;margin-top:9.98509pt;width:.1pt;height:12.561524pt;mso-position-horizontal-relative:page;mso-position-vertical-relative:paragraph;z-index:-15364" coordorigin="9208,200" coordsize="2,251">
            <v:shape style="position:absolute;left:9208;top:200;width:2;height:251" coordorigin="9208,200" coordsize="0,251" path="m9208,451l9208,200e" filled="f" stroked="t" strokeweight="2.31046pt" strokecolor="#EBEBED">
              <v:path arrowok="t"/>
            </v:shape>
          </v:group>
          <w10:wrap type="none"/>
        </w:pict>
      </w:r>
      <w:r>
        <w:rPr/>
        <w:pict>
          <v:group style="position:absolute;margin-left:108.672722pt;margin-top:13.049395pt;width:5.20416pt;height:.1pt;mso-position-horizontal-relative:page;mso-position-vertical-relative:paragraph;z-index:-15361" coordorigin="2173,261" coordsize="104,2">
            <v:shape style="position:absolute;left:2173;top:261;width:104;height:2" coordorigin="2173,261" coordsize="104,0" path="m2173,261l2278,261e" filled="f" stroked="t" strokeweight=".567pt" strokecolor="#1B2792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8"/>
          <w:szCs w:val="18"/>
          <w:color w:val="1C2893"/>
          <w:spacing w:val="0"/>
          <w:w w:val="51"/>
        </w:rPr>
        <w:t>..</w:t>
      </w:r>
      <w:r>
        <w:rPr>
          <w:rFonts w:ascii="Arial" w:hAnsi="Arial" w:cs="Arial" w:eastAsia="Arial"/>
          <w:sz w:val="18"/>
          <w:szCs w:val="18"/>
          <w:color w:val="1C2893"/>
          <w:spacing w:val="0"/>
          <w:w w:val="51"/>
        </w:rPr>
        <w:t>   </w:t>
      </w:r>
      <w:r>
        <w:rPr>
          <w:rFonts w:ascii="Arial" w:hAnsi="Arial" w:cs="Arial" w:eastAsia="Arial"/>
          <w:sz w:val="18"/>
          <w:szCs w:val="18"/>
          <w:color w:val="1C2893"/>
          <w:spacing w:val="2"/>
          <w:w w:val="51"/>
        </w:rPr>
        <w:t> </w:t>
      </w:r>
      <w:r>
        <w:rPr>
          <w:rFonts w:ascii="Arial" w:hAnsi="Arial" w:cs="Arial" w:eastAsia="Arial"/>
          <w:sz w:val="18"/>
          <w:szCs w:val="18"/>
          <w:color w:val="1C2893"/>
          <w:spacing w:val="0"/>
          <w:w w:val="51"/>
        </w:rPr>
        <w:t>.....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19" w:lineRule="exact"/>
        <w:ind w:left="3653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87898A"/>
          <w:spacing w:val="-29"/>
          <w:w w:val="174"/>
          <w:position w:val="-3"/>
        </w:rPr>
        <w:t>i</w:t>
      </w:r>
      <w:r>
        <w:rPr>
          <w:rFonts w:ascii="Arial" w:hAnsi="Arial" w:cs="Arial" w:eastAsia="Arial"/>
          <w:sz w:val="22"/>
          <w:szCs w:val="22"/>
          <w:color w:val="AAAAAC"/>
          <w:spacing w:val="1"/>
          <w:w w:val="86"/>
          <w:position w:val="-3"/>
        </w:rPr>
        <w:t>.</w:t>
      </w:r>
      <w:r>
        <w:rPr>
          <w:rFonts w:ascii="Arial" w:hAnsi="Arial" w:cs="Arial" w:eastAsia="Arial"/>
          <w:sz w:val="25"/>
          <w:szCs w:val="25"/>
          <w:color w:val="87898A"/>
          <w:spacing w:val="-13"/>
          <w:w w:val="52"/>
          <w:position w:val="-3"/>
        </w:rPr>
        <w:t>:</w:t>
      </w:r>
      <w:r>
        <w:rPr>
          <w:rFonts w:ascii="Arial" w:hAnsi="Arial" w:cs="Arial" w:eastAsia="Arial"/>
          <w:sz w:val="22"/>
          <w:szCs w:val="22"/>
          <w:color w:val="4F4F4F"/>
          <w:spacing w:val="-52"/>
          <w:w w:val="108"/>
          <w:position w:val="-3"/>
        </w:rPr>
        <w:t>.</w:t>
      </w:r>
      <w:r>
        <w:rPr>
          <w:rFonts w:ascii="Arial" w:hAnsi="Arial" w:cs="Arial" w:eastAsia="Arial"/>
          <w:sz w:val="25"/>
          <w:szCs w:val="25"/>
          <w:color w:val="87898A"/>
          <w:spacing w:val="0"/>
          <w:w w:val="52"/>
          <w:position w:val="-3"/>
        </w:rPr>
        <w:t>ı</w:t>
      </w:r>
      <w:r>
        <w:rPr>
          <w:rFonts w:ascii="Arial" w:hAnsi="Arial" w:cs="Arial" w:eastAsia="Arial"/>
          <w:sz w:val="25"/>
          <w:szCs w:val="25"/>
          <w:color w:val="87898A"/>
          <w:spacing w:val="-41"/>
          <w:w w:val="53"/>
          <w:position w:val="-3"/>
        </w:rPr>
        <w:t>-</w:t>
      </w:r>
      <w:r>
        <w:rPr>
          <w:rFonts w:ascii="Arial" w:hAnsi="Arial" w:cs="Arial" w:eastAsia="Arial"/>
          <w:sz w:val="22"/>
          <w:szCs w:val="22"/>
          <w:color w:val="676767"/>
          <w:spacing w:val="-6"/>
          <w:w w:val="108"/>
          <w:position w:val="-3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79"/>
          <w:position w:val="-3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-16"/>
          <w:w w:val="79"/>
          <w:position w:val="-3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676767"/>
          <w:spacing w:val="0"/>
          <w:w w:val="185"/>
          <w:position w:val="-3"/>
        </w:rPr>
        <w:t>Ja</w:t>
      </w:r>
      <w:r>
        <w:rPr>
          <w:rFonts w:ascii="Times New Roman" w:hAnsi="Times New Roman" w:cs="Times New Roman" w:eastAsia="Times New Roman"/>
          <w:sz w:val="22"/>
          <w:szCs w:val="22"/>
          <w:color w:val="4F4F4F"/>
          <w:spacing w:val="0"/>
          <w:w w:val="58"/>
          <w:position w:val="-3"/>
        </w:rPr>
        <w:t>Ç</w:t>
      </w:r>
      <w:r>
        <w:rPr>
          <w:rFonts w:ascii="Times New Roman" w:hAnsi="Times New Roman" w:cs="Times New Roman" w:eastAsia="Times New Roman"/>
          <w:sz w:val="22"/>
          <w:szCs w:val="22"/>
          <w:color w:val="4F4F4F"/>
          <w:spacing w:val="0"/>
          <w:w w:val="59"/>
          <w:position w:val="-3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4F4F4F"/>
          <w:spacing w:val="-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76767"/>
          <w:spacing w:val="0"/>
          <w:w w:val="102"/>
          <w:position w:val="-3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676767"/>
          <w:spacing w:val="-31"/>
          <w:w w:val="103"/>
          <w:position w:val="-3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4F4F4F"/>
          <w:spacing w:val="-55"/>
          <w:w w:val="56"/>
          <w:position w:val="-3"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color w:val="4F4F4F"/>
          <w:spacing w:val="-43"/>
          <w:w w:val="63"/>
          <w:position w:val="-3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color w:val="4F4F4F"/>
          <w:spacing w:val="0"/>
          <w:w w:val="55"/>
          <w:position w:val="-3"/>
        </w:rPr>
        <w:t>:AJIJ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right="-20"/>
        <w:jc w:val="left"/>
        <w:tabs>
          <w:tab w:pos="3720" w:val="left"/>
          <w:tab w:pos="556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3"/>
        </w:rPr>
        <w:t>it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3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</w:r>
      <w:r>
        <w:rPr>
          <w:rFonts w:ascii="Arial" w:hAnsi="Arial" w:cs="Arial" w:eastAsia="Arial"/>
          <w:sz w:val="19"/>
          <w:szCs w:val="19"/>
          <w:color w:val="979ABF"/>
          <w:spacing w:val="-24"/>
          <w:w w:val="151"/>
          <w:position w:val="-3"/>
        </w:rPr>
        <w:t>'</w:t>
      </w:r>
      <w:r>
        <w:rPr>
          <w:rFonts w:ascii="Arial" w:hAnsi="Arial" w:cs="Arial" w:eastAsia="Arial"/>
          <w:sz w:val="19"/>
          <w:szCs w:val="19"/>
          <w:color w:val="757C5D"/>
          <w:spacing w:val="0"/>
          <w:w w:val="51"/>
          <w:position w:val="-3"/>
        </w:rPr>
        <w:t>·</w:t>
      </w:r>
      <w:r>
        <w:rPr>
          <w:rFonts w:ascii="Arial" w:hAnsi="Arial" w:cs="Arial" w:eastAsia="Arial"/>
          <w:sz w:val="19"/>
          <w:szCs w:val="19"/>
          <w:color w:val="757C5D"/>
          <w:spacing w:val="14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AAAAAC"/>
          <w:spacing w:val="-16"/>
          <w:w w:val="83"/>
          <w:i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81"/>
          <w:i/>
          <w:position w:val="-3"/>
        </w:rPr>
        <w:t>ud</w:t>
      </w:r>
      <w:r>
        <w:rPr>
          <w:rFonts w:ascii="Arial" w:hAnsi="Arial" w:cs="Arial" w:eastAsia="Arial"/>
          <w:sz w:val="19"/>
          <w:szCs w:val="19"/>
          <w:color w:val="3F3F3F"/>
          <w:spacing w:val="-35"/>
          <w:w w:val="100"/>
          <w:i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87898A"/>
          <w:spacing w:val="-38"/>
          <w:w w:val="82"/>
          <w:i/>
          <w:position w:val="-3"/>
        </w:rPr>
        <w:t>,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54"/>
          <w:i/>
          <w:position w:val="-3"/>
        </w:rPr>
        <w:t>ı</w:t>
      </w:r>
      <w:r>
        <w:rPr>
          <w:rFonts w:ascii="Arial" w:hAnsi="Arial" w:cs="Arial" w:eastAsia="Arial"/>
          <w:sz w:val="19"/>
          <w:szCs w:val="19"/>
          <w:color w:val="3F3F3F"/>
          <w:spacing w:val="21"/>
          <w:w w:val="100"/>
          <w:i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100"/>
          <w:i/>
          <w:position w:val="-3"/>
        </w:rPr>
        <w:t>ı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100"/>
          <w:i/>
          <w:position w:val="-3"/>
        </w:rPr>
        <w:t>e</w:t>
      </w:r>
      <w:r>
        <w:rPr>
          <w:rFonts w:ascii="Arial" w:hAnsi="Arial" w:cs="Arial" w:eastAsia="Arial"/>
          <w:sz w:val="19"/>
          <w:szCs w:val="19"/>
          <w:color w:val="4F4F4F"/>
          <w:spacing w:val="-6"/>
          <w:w w:val="100"/>
          <w:i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676767"/>
          <w:spacing w:val="0"/>
          <w:w w:val="76"/>
          <w:position w:val="-3"/>
        </w:rPr>
        <w:t>Ş</w:t>
      </w:r>
      <w:r>
        <w:rPr>
          <w:rFonts w:ascii="Arial" w:hAnsi="Arial" w:cs="Arial" w:eastAsia="Arial"/>
          <w:sz w:val="20"/>
          <w:szCs w:val="20"/>
          <w:color w:val="676767"/>
          <w:spacing w:val="-12"/>
          <w:w w:val="76"/>
          <w:position w:val="-3"/>
        </w:rPr>
        <w:t>,</w:t>
      </w:r>
      <w:r>
        <w:rPr>
          <w:rFonts w:ascii="Arial" w:hAnsi="Arial" w:cs="Arial" w:eastAsia="Arial"/>
          <w:sz w:val="20"/>
          <w:szCs w:val="20"/>
          <w:color w:val="3F3F3F"/>
          <w:spacing w:val="0"/>
          <w:w w:val="76"/>
          <w:position w:val="-3"/>
        </w:rPr>
        <w:t>ube</w:t>
      </w:r>
      <w:r>
        <w:rPr>
          <w:rFonts w:ascii="Arial" w:hAnsi="Arial" w:cs="Arial" w:eastAsia="Arial"/>
          <w:sz w:val="20"/>
          <w:szCs w:val="20"/>
          <w:color w:val="3F3F3F"/>
          <w:spacing w:val="6"/>
          <w:w w:val="76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76"/>
          <w:i/>
          <w:position w:val="-3"/>
        </w:rPr>
        <w:t>Müd</w:t>
      </w:r>
      <w:r>
        <w:rPr>
          <w:rFonts w:ascii="Arial" w:hAnsi="Arial" w:cs="Arial" w:eastAsia="Arial"/>
          <w:sz w:val="19"/>
          <w:szCs w:val="19"/>
          <w:color w:val="3F3F3F"/>
          <w:spacing w:val="-22"/>
          <w:w w:val="76"/>
          <w:i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  <w:i/>
          <w:position w:val="-3"/>
        </w:rPr>
        <w:tab/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  <w:i/>
          <w:position w:val="-3"/>
        </w:rPr>
      </w:r>
      <w:r>
        <w:rPr>
          <w:rFonts w:ascii="Arial" w:hAnsi="Arial" w:cs="Arial" w:eastAsia="Arial"/>
          <w:sz w:val="16"/>
          <w:szCs w:val="16"/>
          <w:color w:val="676767"/>
          <w:spacing w:val="0"/>
          <w:w w:val="100"/>
          <w:position w:val="-3"/>
        </w:rPr>
        <w:t>ü</w:t>
      </w:r>
      <w:r>
        <w:rPr>
          <w:rFonts w:ascii="Arial" w:hAnsi="Arial" w:cs="Arial" w:eastAsia="Arial"/>
          <w:sz w:val="16"/>
          <w:szCs w:val="16"/>
          <w:color w:val="676767"/>
          <w:spacing w:val="6"/>
          <w:w w:val="100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position w:val="-3"/>
        </w:rPr>
        <w:t>v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left="3748" w:right="905"/>
        <w:jc w:val="center"/>
        <w:tabs>
          <w:tab w:pos="510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pict>
          <v:group style="position:absolute;margin-left:448.13501pt;margin-top:1.888988pt;width:5.71095pt;height:6.916504pt;mso-position-horizontal-relative:page;mso-position-vertical-relative:paragraph;z-index:-15363" coordorigin="8963,38" coordsize="114,138">
            <v:shape style="position:absolute;left:8963;top:38;width:114;height:138" coordorigin="8963,38" coordsize="114,138" path="m8963,38l9077,38,9077,176,8963,176,8963,38e" filled="t" fillcolor="#EBEB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0"/>
          <w:szCs w:val="10"/>
          <w:color w:val="AAAAAC"/>
          <w:spacing w:val="0"/>
          <w:w w:val="61"/>
          <w:b/>
          <w:bCs/>
          <w:position w:val="1"/>
        </w:rPr>
        <w:t>..1;</w:t>
      </w:r>
      <w:r>
        <w:rPr>
          <w:rFonts w:ascii="Times New Roman" w:hAnsi="Times New Roman" w:cs="Times New Roman" w:eastAsia="Times New Roman"/>
          <w:sz w:val="10"/>
          <w:szCs w:val="10"/>
          <w:color w:val="AAAAAC"/>
          <w:spacing w:val="0"/>
          <w:w w:val="61"/>
          <w:b/>
          <w:bCs/>
          <w:position w:val="1"/>
        </w:rPr>
        <w:t>     </w:t>
      </w:r>
      <w:r>
        <w:rPr>
          <w:rFonts w:ascii="Times New Roman" w:hAnsi="Times New Roman" w:cs="Times New Roman" w:eastAsia="Times New Roman"/>
          <w:sz w:val="10"/>
          <w:szCs w:val="10"/>
          <w:color w:val="AAAAAC"/>
          <w:spacing w:val="2"/>
          <w:w w:val="61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87898A"/>
          <w:spacing w:val="0"/>
          <w:w w:val="61"/>
          <w:b/>
          <w:bCs/>
          <w:i/>
          <w:position w:val="1"/>
        </w:rPr>
        <w:t>-r</w:t>
      </w:r>
      <w:r>
        <w:rPr>
          <w:rFonts w:ascii="Times New Roman" w:hAnsi="Times New Roman" w:cs="Times New Roman" w:eastAsia="Times New Roman"/>
          <w:sz w:val="23"/>
          <w:szCs w:val="23"/>
          <w:color w:val="87898A"/>
          <w:spacing w:val="-2"/>
          <w:w w:val="61"/>
          <w:b/>
          <w:bCs/>
          <w:i/>
          <w:position w:val="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676767"/>
          <w:spacing w:val="0"/>
          <w:w w:val="61"/>
          <w:b/>
          <w:bCs/>
          <w:position w:val="1"/>
        </w:rPr>
        <w:t>tı.'</w:t>
      </w:r>
      <w:r>
        <w:rPr>
          <w:rFonts w:ascii="Times New Roman" w:hAnsi="Times New Roman" w:cs="Times New Roman" w:eastAsia="Times New Roman"/>
          <w:sz w:val="15"/>
          <w:szCs w:val="15"/>
          <w:color w:val="676767"/>
          <w:spacing w:val="0"/>
          <w:w w:val="61"/>
          <w:b/>
          <w:bCs/>
          <w:position w:val="1"/>
        </w:rPr>
        <w:t>    </w:t>
      </w:r>
      <w:r>
        <w:rPr>
          <w:rFonts w:ascii="Times New Roman" w:hAnsi="Times New Roman" w:cs="Times New Roman" w:eastAsia="Times New Roman"/>
          <w:sz w:val="15"/>
          <w:szCs w:val="15"/>
          <w:color w:val="676767"/>
          <w:spacing w:val="0"/>
          <w:w w:val="61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A9A99"/>
          <w:spacing w:val="0"/>
          <w:w w:val="126"/>
          <w:b/>
          <w:bCs/>
          <w:position w:val="1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9A9A99"/>
          <w:spacing w:val="0"/>
          <w:w w:val="126"/>
          <w:b/>
          <w:bCs/>
          <w:position w:val="1"/>
        </w:rPr>
        <w:t>)</w:t>
      </w:r>
      <w:r>
        <w:rPr>
          <w:rFonts w:ascii="Times New Roman" w:hAnsi="Times New Roman" w:cs="Times New Roman" w:eastAsia="Times New Roman"/>
          <w:sz w:val="15"/>
          <w:szCs w:val="15"/>
          <w:color w:val="9A9A99"/>
          <w:spacing w:val="-10"/>
          <w:w w:val="126"/>
          <w:b/>
          <w:bCs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676767"/>
          <w:spacing w:val="0"/>
          <w:w w:val="100"/>
          <w:b/>
          <w:bCs/>
          <w:position w:val="1"/>
        </w:rPr>
        <w:t>t</w:t>
      </w:r>
      <w:r>
        <w:rPr>
          <w:rFonts w:ascii="Arial" w:hAnsi="Arial" w:cs="Arial" w:eastAsia="Arial"/>
          <w:sz w:val="13"/>
          <w:szCs w:val="13"/>
          <w:color w:val="676767"/>
          <w:spacing w:val="0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676767"/>
          <w:spacing w:val="30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7898A"/>
          <w:spacing w:val="0"/>
          <w:w w:val="77"/>
          <w:b/>
          <w:bCs/>
          <w:i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87898A"/>
          <w:spacing w:val="0"/>
          <w:w w:val="77"/>
          <w:b/>
          <w:bCs/>
          <w:i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87898A"/>
          <w:spacing w:val="23"/>
          <w:w w:val="77"/>
          <w:b/>
          <w:bCs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7898A"/>
          <w:spacing w:val="0"/>
          <w:w w:val="52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87898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7898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0"/>
          <w:szCs w:val="10"/>
          <w:color w:val="9A9A99"/>
          <w:spacing w:val="0"/>
          <w:w w:val="52"/>
          <w:b/>
          <w:bCs/>
          <w:position w:val="1"/>
        </w:rPr>
        <w:t>i"ııı</w:t>
      </w:r>
      <w:r>
        <w:rPr>
          <w:rFonts w:ascii="Times New Roman" w:hAnsi="Times New Roman" w:cs="Times New Roman" w:eastAsia="Times New Roman"/>
          <w:sz w:val="10"/>
          <w:szCs w:val="10"/>
          <w:color w:val="9A9A99"/>
          <w:spacing w:val="0"/>
          <w:w w:val="52"/>
          <w:b/>
          <w:bCs/>
          <w:position w:val="1"/>
        </w:rPr>
        <w:t>    </w:t>
      </w:r>
      <w:r>
        <w:rPr>
          <w:rFonts w:ascii="Times New Roman" w:hAnsi="Times New Roman" w:cs="Times New Roman" w:eastAsia="Times New Roman"/>
          <w:sz w:val="10"/>
          <w:szCs w:val="10"/>
          <w:color w:val="9A9A99"/>
          <w:spacing w:val="10"/>
          <w:w w:val="52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76767"/>
          <w:spacing w:val="0"/>
          <w:w w:val="141"/>
          <w:b/>
          <w:bCs/>
          <w:i/>
          <w:position w:val="1"/>
        </w:rPr>
        <w:t>l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3971" w:right="1007"/>
        <w:jc w:val="center"/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7.951996pt;margin-top:9.004958pt;width:7.0076pt;height:10.640626pt;mso-position-horizontal-relative:page;mso-position-vertical-relative:paragraph;z-index:-15373" type="#_x0000_t202" filled="f" stroked="f">
            <v:textbox inset="0,0,0,0">
              <w:txbxContent>
                <w:p>
                  <w:pPr>
                    <w:spacing w:before="21" w:after="0" w:line="240" w:lineRule="auto"/>
                    <w:ind w:right="-14"/>
                    <w:jc w:val="right"/>
                    <w:rPr>
                      <w:rFonts w:ascii="Times New Roman" w:hAnsi="Times New Roman" w:cs="Times New Roman" w:eastAsia="Times New Roman"/>
                      <w:sz w:val="6"/>
                      <w:szCs w:val="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  <w:color w:val="AAAAAC"/>
                      <w:spacing w:val="0"/>
                      <w:w w:val="115"/>
                      <w:b/>
                      <w:bCs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87.951996pt;margin-top:9.004958pt;width:7.0076pt;height:10.640626pt;mso-position-horizontal-relative:page;mso-position-vertical-relative:paragraph;z-index:-15362" coordorigin="9759,180" coordsize="140,213">
            <v:shape style="position:absolute;left:9759;top:180;width:140;height:213" coordorigin="9759,180" coordsize="140,213" path="m9759,180l9899,180,9899,393,9759,393,9759,180e" filled="t" fillcolor="#EBEB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7"/>
          <w:szCs w:val="7"/>
          <w:color w:val="9A9A99"/>
          <w:spacing w:val="0"/>
          <w:w w:val="100"/>
          <w:position w:val="-3"/>
        </w:rPr>
        <w:t>1':..,.\</w:t>
      </w:r>
      <w:r>
        <w:rPr>
          <w:rFonts w:ascii="Times New Roman" w:hAnsi="Times New Roman" w:cs="Times New Roman" w:eastAsia="Times New Roman"/>
          <w:sz w:val="7"/>
          <w:szCs w:val="7"/>
          <w:color w:val="9A9A99"/>
          <w:spacing w:val="0"/>
          <w:w w:val="100"/>
          <w:position w:val="-3"/>
        </w:rPr>
        <w:t>       </w:t>
      </w:r>
      <w:r>
        <w:rPr>
          <w:rFonts w:ascii="Times New Roman" w:hAnsi="Times New Roman" w:cs="Times New Roman" w:eastAsia="Times New Roman"/>
          <w:sz w:val="7"/>
          <w:szCs w:val="7"/>
          <w:color w:val="9A9A99"/>
          <w:spacing w:val="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87898A"/>
          <w:spacing w:val="0"/>
          <w:w w:val="66"/>
          <w:b/>
          <w:bCs/>
          <w:i/>
          <w:position w:val="0"/>
        </w:rPr>
        <w:t>IJ</w:t>
      </w:r>
      <w:r>
        <w:rPr>
          <w:rFonts w:ascii="Times New Roman" w:hAnsi="Times New Roman" w:cs="Times New Roman" w:eastAsia="Times New Roman"/>
          <w:sz w:val="15"/>
          <w:szCs w:val="15"/>
          <w:color w:val="87898A"/>
          <w:spacing w:val="0"/>
          <w:w w:val="66"/>
          <w:b/>
          <w:bCs/>
          <w:i/>
          <w:position w:val="0"/>
        </w:rPr>
        <w:t>    </w:t>
      </w:r>
      <w:r>
        <w:rPr>
          <w:rFonts w:ascii="Times New Roman" w:hAnsi="Times New Roman" w:cs="Times New Roman" w:eastAsia="Times New Roman"/>
          <w:sz w:val="15"/>
          <w:szCs w:val="15"/>
          <w:color w:val="87898A"/>
          <w:spacing w:val="4"/>
          <w:w w:val="66"/>
          <w:b/>
          <w:bCs/>
          <w:i/>
          <w:position w:val="0"/>
        </w:rPr>
        <w:t> </w:t>
      </w:r>
      <w:r>
        <w:rPr>
          <w:rFonts w:ascii="Arial" w:hAnsi="Arial" w:cs="Arial" w:eastAsia="Arial"/>
          <w:sz w:val="12"/>
          <w:szCs w:val="12"/>
          <w:color w:val="4F4F4F"/>
          <w:spacing w:val="0"/>
          <w:w w:val="181"/>
          <w:position w:val="0"/>
        </w:rPr>
        <w:t>ı</w:t>
      </w:r>
      <w:r>
        <w:rPr>
          <w:rFonts w:ascii="Arial" w:hAnsi="Arial" w:cs="Arial" w:eastAsia="Arial"/>
          <w:sz w:val="12"/>
          <w:szCs w:val="12"/>
          <w:color w:val="4F4F4F"/>
          <w:spacing w:val="-27"/>
          <w:w w:val="181"/>
          <w:position w:val="0"/>
        </w:rPr>
        <w:t> </w:t>
      </w:r>
      <w:r>
        <w:rPr>
          <w:rFonts w:ascii="Arial" w:hAnsi="Arial" w:cs="Arial" w:eastAsia="Arial"/>
          <w:sz w:val="12"/>
          <w:szCs w:val="12"/>
          <w:color w:val="9A9A99"/>
          <w:spacing w:val="-34"/>
          <w:w w:val="100"/>
          <w:position w:val="0"/>
        </w:rPr>
        <w:t>·</w:t>
      </w:r>
      <w:r>
        <w:rPr>
          <w:rFonts w:ascii="Arial" w:hAnsi="Arial" w:cs="Arial" w:eastAsia="Arial"/>
          <w:sz w:val="12"/>
          <w:szCs w:val="12"/>
          <w:color w:val="676767"/>
          <w:spacing w:val="0"/>
          <w:w w:val="100"/>
          <w:position w:val="0"/>
        </w:rPr>
        <w:t>.</w:t>
      </w:r>
      <w:r>
        <w:rPr>
          <w:rFonts w:ascii="Arial" w:hAnsi="Arial" w:cs="Arial" w:eastAsia="Arial"/>
          <w:sz w:val="12"/>
          <w:szCs w:val="12"/>
          <w:color w:val="676767"/>
          <w:spacing w:val="-20"/>
          <w:w w:val="100"/>
          <w:position w:val="0"/>
        </w:rPr>
        <w:t>.</w:t>
      </w:r>
      <w:r>
        <w:rPr>
          <w:rFonts w:ascii="Arial" w:hAnsi="Arial" w:cs="Arial" w:eastAsia="Arial"/>
          <w:sz w:val="12"/>
          <w:szCs w:val="12"/>
          <w:color w:val="9A9A99"/>
          <w:spacing w:val="0"/>
          <w:w w:val="100"/>
          <w:position w:val="0"/>
        </w:rPr>
        <w:t>:</w:t>
      </w:r>
      <w:r>
        <w:rPr>
          <w:rFonts w:ascii="Arial" w:hAnsi="Arial" w:cs="Arial" w:eastAsia="Arial"/>
          <w:sz w:val="12"/>
          <w:szCs w:val="12"/>
          <w:color w:val="9A9A99"/>
          <w:spacing w:val="-7"/>
          <w:w w:val="100"/>
          <w:position w:val="0"/>
        </w:rPr>
        <w:t> </w:t>
      </w:r>
      <w:r>
        <w:rPr>
          <w:rFonts w:ascii="Arial" w:hAnsi="Arial" w:cs="Arial" w:eastAsia="Arial"/>
          <w:sz w:val="10"/>
          <w:szCs w:val="10"/>
          <w:color w:val="9A9A99"/>
          <w:spacing w:val="0"/>
          <w:w w:val="198"/>
          <w:b/>
          <w:bCs/>
          <w:position w:val="0"/>
        </w:rPr>
        <w:t>l.</w:t>
      </w:r>
      <w:r>
        <w:rPr>
          <w:rFonts w:ascii="Arial" w:hAnsi="Arial" w:cs="Arial" w:eastAsia="Arial"/>
          <w:sz w:val="10"/>
          <w:szCs w:val="10"/>
          <w:color w:val="9A9A99"/>
          <w:spacing w:val="29"/>
          <w:w w:val="198"/>
          <w:b/>
          <w:bCs/>
          <w:position w:val="0"/>
        </w:rPr>
        <w:t> </w:t>
      </w:r>
      <w:r>
        <w:rPr>
          <w:rFonts w:ascii="Arial" w:hAnsi="Arial" w:cs="Arial" w:eastAsia="Arial"/>
          <w:sz w:val="10"/>
          <w:szCs w:val="10"/>
          <w:color w:val="9A9A99"/>
          <w:spacing w:val="0"/>
          <w:w w:val="198"/>
          <w:i/>
          <w:position w:val="0"/>
        </w:rPr>
        <w:t>·:</w:t>
      </w:r>
      <w:r>
        <w:rPr>
          <w:rFonts w:ascii="Arial" w:hAnsi="Arial" w:cs="Arial" w:eastAsia="Arial"/>
          <w:sz w:val="10"/>
          <w:szCs w:val="10"/>
          <w:color w:val="9A9A99"/>
          <w:spacing w:val="6"/>
          <w:w w:val="198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87898A"/>
          <w:spacing w:val="0"/>
          <w:w w:val="78"/>
          <w:b/>
          <w:bCs/>
          <w:i/>
          <w:position w:val="0"/>
        </w:rPr>
        <w:t>.J'</w:t>
      </w:r>
      <w:r>
        <w:rPr>
          <w:rFonts w:ascii="Times New Roman" w:hAnsi="Times New Roman" w:cs="Times New Roman" w:eastAsia="Times New Roman"/>
          <w:sz w:val="11"/>
          <w:szCs w:val="11"/>
          <w:color w:val="87898A"/>
          <w:spacing w:val="0"/>
          <w:w w:val="79"/>
          <w:b/>
          <w:bCs/>
          <w:i/>
          <w:position w:val="0"/>
        </w:rPr>
        <w:t>r</w:t>
      </w:r>
      <w:r>
        <w:rPr>
          <w:rFonts w:ascii="Times New Roman" w:hAnsi="Times New Roman" w:cs="Times New Roman" w:eastAsia="Times New Roman"/>
          <w:sz w:val="11"/>
          <w:szCs w:val="11"/>
          <w:color w:val="87898A"/>
          <w:spacing w:val="-12"/>
          <w:w w:val="100"/>
          <w:b/>
          <w:bCs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676767"/>
          <w:spacing w:val="0"/>
          <w:w w:val="81"/>
          <w:b/>
          <w:bCs/>
          <w:i/>
          <w:position w:val="0"/>
        </w:rPr>
        <w:t>.J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20" w:right="320"/>
          <w:cols w:num="2" w:equalWidth="0">
            <w:col w:w="2188" w:space="2810"/>
            <w:col w:w="6382"/>
          </w:cols>
        </w:sectPr>
      </w:pPr>
      <w:rPr/>
    </w:p>
    <w:p>
      <w:pPr>
        <w:spacing w:before="63" w:after="0" w:line="683" w:lineRule="exact"/>
        <w:ind w:right="-20"/>
        <w:jc w:val="right"/>
        <w:tabs>
          <w:tab w:pos="1300" w:val="left"/>
        </w:tabs>
        <w:rPr>
          <w:rFonts w:ascii="Times New Roman" w:hAnsi="Times New Roman" w:cs="Times New Roman" w:eastAsia="Times New Roman"/>
          <w:sz w:val="70"/>
          <w:szCs w:val="70"/>
        </w:rPr>
      </w:pPr>
      <w:rPr/>
      <w:r>
        <w:rPr/>
        <w:pict>
          <v:group style="position:absolute;margin-left:145.680008pt;margin-top:16.405775pt;width:77.520002pt;height:29.52pt;mso-position-horizontal-relative:page;mso-position-vertical-relative:paragraph;z-index:-15369" coordorigin="2914,328" coordsize="1550,590">
            <v:group style="position:absolute;left:3562;top:343;width:2;height:259" coordorigin="3562,343" coordsize="2,259">
              <v:shape style="position:absolute;left:3562;top:343;width:2;height:259" coordorigin="3562,343" coordsize="0,259" path="m3562,602l3562,343e" filled="f" stroked="t" strokeweight="1.44pt" strokecolor="#2B3474">
                <v:path arrowok="t"/>
              </v:shape>
            </v:group>
            <v:group style="position:absolute;left:3552;top:544;width:2;height:360" coordorigin="3552,544" coordsize="2,360">
              <v:shape style="position:absolute;left:3552;top:544;width:2;height:360" coordorigin="3552,544" coordsize="0,360" path="m3552,904l3552,544e" filled="f" stroked="t" strokeweight="1.44pt" strokecolor="#282F77">
                <v:path arrowok="t"/>
              </v:shape>
            </v:group>
            <v:group style="position:absolute;left:3883;top:871;width:571;height:2" coordorigin="3883,871" coordsize="571,2">
              <v:shape style="position:absolute;left:3883;top:871;width:571;height:2" coordorigin="3883,871" coordsize="571,0" path="m3883,871l4454,871e" filled="f" stroked="t" strokeweight=".96pt" strokecolor="#384487">
                <v:path arrowok="t"/>
              </v:shape>
            </v:group>
            <v:group style="position:absolute;left:2923;top:904;width:437;height:2" coordorigin="2923,904" coordsize="437,2">
              <v:shape style="position:absolute;left:2923;top:904;width:437;height:2" coordorigin="2923,904" coordsize="437,0" path="m2923,904l3360,904e" filled="f" stroked="t" strokeweight=".96pt" strokecolor="#4F54A8">
                <v:path arrowok="t"/>
              </v:shape>
            </v:group>
            <v:group style="position:absolute;left:3254;top:890;width:634;height:2" coordorigin="3254,890" coordsize="634,2">
              <v:shape style="position:absolute;left:3254;top:890;width:634;height:2" coordorigin="3254,890" coordsize="634,0" path="m3254,890l3888,890e" filled="f" stroked="t" strokeweight="1.92pt" strokecolor="#3B488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8.080002pt;margin-top:12.81873pt;width:4.409080pt;height:6.5pt;mso-position-horizontal-relative:page;mso-position-vertical-relative:paragraph;z-index:-15357" type="#_x0000_t202" filled="f" stroked="f">
            <v:textbox inset="0,0,0,0">
              <w:txbxContent>
                <w:p>
                  <w:pPr>
                    <w:spacing w:before="0" w:after="0" w:line="130" w:lineRule="exact"/>
                    <w:ind w:right="-59"/>
                    <w:jc w:val="left"/>
                    <w:rPr>
                      <w:rFonts w:ascii="Arial" w:hAnsi="Arial" w:cs="Arial" w:eastAsia="Arial"/>
                      <w:sz w:val="13"/>
                      <w:szCs w:val="13"/>
                    </w:rPr>
                  </w:pPr>
                  <w:rPr/>
                  <w:r>
                    <w:rPr>
                      <w:rFonts w:ascii="Arial" w:hAnsi="Arial" w:cs="Arial" w:eastAsia="Arial"/>
                      <w:sz w:val="13"/>
                      <w:szCs w:val="13"/>
                      <w:color w:val="282D57"/>
                      <w:spacing w:val="0"/>
                      <w:w w:val="122"/>
                      <w:b/>
                      <w:bCs/>
                      <w:i/>
                    </w:rPr>
                    <w:t>1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55"/>
          <w:szCs w:val="55"/>
          <w:color w:val="212870"/>
          <w:w w:val="110"/>
          <w:b/>
          <w:bCs/>
          <w:i/>
          <w:position w:val="-12"/>
        </w:rPr>
        <w:t>j</w:t>
      </w:r>
      <w:r>
        <w:rPr>
          <w:rFonts w:ascii="Arial" w:hAnsi="Arial" w:cs="Arial" w:eastAsia="Arial"/>
          <w:sz w:val="55"/>
          <w:szCs w:val="55"/>
          <w:color w:val="212870"/>
          <w:w w:val="100"/>
          <w:b/>
          <w:bCs/>
          <w:i/>
          <w:position w:val="-12"/>
        </w:rPr>
        <w:tab/>
      </w:r>
      <w:r>
        <w:rPr>
          <w:rFonts w:ascii="Arial" w:hAnsi="Arial" w:cs="Arial" w:eastAsia="Arial"/>
          <w:sz w:val="55"/>
          <w:szCs w:val="55"/>
          <w:color w:val="212870"/>
          <w:w w:val="100"/>
          <w:b/>
          <w:bCs/>
          <w:i/>
          <w:position w:val="-12"/>
        </w:rPr>
      </w:r>
      <w:r>
        <w:rPr>
          <w:rFonts w:ascii="Times New Roman" w:hAnsi="Times New Roman" w:cs="Times New Roman" w:eastAsia="Times New Roman"/>
          <w:sz w:val="70"/>
          <w:szCs w:val="70"/>
          <w:color w:val="64698E"/>
          <w:w w:val="66"/>
          <w:i/>
          <w:position w:val="-10"/>
        </w:rPr>
        <w:t>f</w:t>
      </w:r>
      <w:r>
        <w:rPr>
          <w:rFonts w:ascii="Times New Roman" w:hAnsi="Times New Roman" w:cs="Times New Roman" w:eastAsia="Times New Roman"/>
          <w:sz w:val="70"/>
          <w:szCs w:val="70"/>
          <w:color w:val="64698E"/>
          <w:spacing w:val="2"/>
          <w:w w:val="67"/>
          <w:i/>
          <w:position w:val="-10"/>
        </w:rPr>
        <w:t>)</w:t>
      </w:r>
      <w:r>
        <w:rPr>
          <w:rFonts w:ascii="Times New Roman" w:hAnsi="Times New Roman" w:cs="Times New Roman" w:eastAsia="Times New Roman"/>
          <w:sz w:val="70"/>
          <w:szCs w:val="70"/>
          <w:color w:val="4B5085"/>
          <w:spacing w:val="0"/>
          <w:w w:val="103"/>
          <w:i/>
          <w:position w:val="-10"/>
        </w:rPr>
        <w:t>f</w:t>
      </w:r>
      <w:r>
        <w:rPr>
          <w:rFonts w:ascii="Times New Roman" w:hAnsi="Times New Roman" w:cs="Times New Roman" w:eastAsia="Times New Roman"/>
          <w:sz w:val="70"/>
          <w:szCs w:val="70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right="-49"/>
        <w:jc w:val="left"/>
        <w:rPr>
          <w:rFonts w:ascii="Times New Roman" w:hAnsi="Times New Roman" w:cs="Times New Roman" w:eastAsia="Times New Roman"/>
          <w:sz w:val="6"/>
          <w:szCs w:val="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"/>
          <w:szCs w:val="6"/>
          <w:color w:val="9A9A99"/>
          <w:spacing w:val="0"/>
          <w:w w:val="192"/>
          <w:b/>
          <w:bCs/>
        </w:rPr>
        <w:t>l</w:t>
      </w:r>
      <w:r>
        <w:rPr>
          <w:rFonts w:ascii="Times New Roman" w:hAnsi="Times New Roman" w:cs="Times New Roman" w:eastAsia="Times New Roman"/>
          <w:sz w:val="6"/>
          <w:szCs w:val="6"/>
          <w:color w:val="9A9A99"/>
          <w:spacing w:val="-13"/>
          <w:w w:val="192"/>
          <w:b/>
          <w:bCs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676767"/>
          <w:spacing w:val="0"/>
          <w:w w:val="128"/>
          <w:b/>
          <w:bCs/>
        </w:rPr>
        <w:t>t.-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</w:rPr>
      </w:r>
    </w:p>
    <w:p>
      <w:pPr>
        <w:spacing w:before="0" w:after="0" w:line="210" w:lineRule="exact"/>
        <w:ind w:right="-20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AAAAAC"/>
          <w:spacing w:val="0"/>
          <w:w w:val="56"/>
          <w:i/>
          <w:position w:val="-1"/>
        </w:rPr>
        <w:t>-:...-</w:t>
      </w:r>
      <w:r>
        <w:rPr>
          <w:rFonts w:ascii="Times New Roman" w:hAnsi="Times New Roman" w:cs="Times New Roman" w:eastAsia="Times New Roman"/>
          <w:sz w:val="16"/>
          <w:szCs w:val="16"/>
          <w:color w:val="AAAAAC"/>
          <w:spacing w:val="0"/>
          <w:w w:val="56"/>
          <w:i/>
          <w:position w:val="-1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AAAAAC"/>
          <w:spacing w:val="13"/>
          <w:w w:val="56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87898A"/>
          <w:spacing w:val="0"/>
          <w:w w:val="600"/>
          <w:b/>
          <w:bCs/>
          <w:position w:val="8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87898A"/>
          <w:spacing w:val="-40"/>
          <w:w w:val="600"/>
          <w:b/>
          <w:bCs/>
          <w:position w:val="8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87898A"/>
          <w:spacing w:val="0"/>
          <w:w w:val="107"/>
          <w:b/>
          <w:bCs/>
          <w:position w:val="8"/>
        </w:rPr>
        <w:t>,.p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320"/>
          <w:cols w:num="3" w:equalWidth="0">
            <w:col w:w="5800" w:space="3427"/>
            <w:col w:w="119" w:space="159"/>
            <w:col w:w="1875"/>
          </w:cols>
        </w:sectPr>
      </w:pPr>
      <w:rPr/>
    </w:p>
    <w:p>
      <w:pPr>
        <w:spacing w:before="0" w:after="0" w:line="220" w:lineRule="exact"/>
        <w:ind w:left="490" w:right="-20"/>
        <w:jc w:val="left"/>
        <w:tabs>
          <w:tab w:pos="2640" w:val="left"/>
          <w:tab w:pos="504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2"/>
          <w:szCs w:val="12"/>
          <w:color w:val="2F2F2F"/>
          <w:spacing w:val="0"/>
          <w:w w:val="147"/>
          <w:position w:val="-5"/>
        </w:rPr>
        <w:t>t;j</w:t>
      </w:r>
      <w:r>
        <w:rPr>
          <w:rFonts w:ascii="Arial" w:hAnsi="Arial" w:cs="Arial" w:eastAsia="Arial"/>
          <w:sz w:val="12"/>
          <w:szCs w:val="12"/>
          <w:color w:val="2F2F2F"/>
          <w:spacing w:val="-47"/>
          <w:w w:val="147"/>
          <w:position w:val="-5"/>
        </w:rPr>
        <w:t> </w:t>
      </w:r>
      <w:r>
        <w:rPr>
          <w:rFonts w:ascii="Arial" w:hAnsi="Arial" w:cs="Arial" w:eastAsia="Arial"/>
          <w:sz w:val="12"/>
          <w:szCs w:val="12"/>
          <w:color w:val="2F2F2F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2"/>
          <w:szCs w:val="12"/>
          <w:color w:val="2F2F2F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31"/>
          <w:szCs w:val="31"/>
          <w:color w:val="364183"/>
          <w:spacing w:val="0"/>
          <w:w w:val="147"/>
          <w:position w:val="-7"/>
        </w:rPr>
        <w:t>,_-</w:t>
      </w:r>
      <w:r>
        <w:rPr>
          <w:rFonts w:ascii="Times New Roman" w:hAnsi="Times New Roman" w:cs="Times New Roman" w:eastAsia="Times New Roman"/>
          <w:sz w:val="31"/>
          <w:szCs w:val="31"/>
          <w:color w:val="364183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364183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5"/>
          <w:position w:val="-10"/>
        </w:rPr>
        <w:t>Adn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33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91"/>
          <w:position w:val="-1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-32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2"/>
          <w:position w:val="-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1"/>
          <w:w w:val="82"/>
          <w:position w:val="-10"/>
        </w:rPr>
        <w:t> </w:t>
      </w:r>
      <w:r>
        <w:rPr>
          <w:rFonts w:ascii="Arial" w:hAnsi="Arial" w:cs="Arial" w:eastAsia="Arial"/>
          <w:sz w:val="17"/>
          <w:szCs w:val="17"/>
          <w:color w:val="676767"/>
          <w:spacing w:val="0"/>
          <w:w w:val="100"/>
          <w:position w:val="-10"/>
        </w:rPr>
        <w:t>Ç</w:t>
      </w:r>
      <w:r>
        <w:rPr>
          <w:rFonts w:ascii="Arial" w:hAnsi="Arial" w:cs="Arial" w:eastAsia="Arial"/>
          <w:sz w:val="17"/>
          <w:szCs w:val="17"/>
          <w:color w:val="676767"/>
          <w:spacing w:val="-7"/>
          <w:w w:val="100"/>
          <w:position w:val="-10"/>
        </w:rPr>
        <w:t>A</w:t>
      </w:r>
      <w:r>
        <w:rPr>
          <w:rFonts w:ascii="Arial" w:hAnsi="Arial" w:cs="Arial" w:eastAsia="Arial"/>
          <w:sz w:val="17"/>
          <w:szCs w:val="17"/>
          <w:color w:val="4F4F4F"/>
          <w:spacing w:val="0"/>
          <w:w w:val="100"/>
          <w:position w:val="-10"/>
        </w:rPr>
        <w:t>K</w:t>
      </w:r>
      <w:r>
        <w:rPr>
          <w:rFonts w:ascii="Arial" w:hAnsi="Arial" w:cs="Arial" w:eastAsia="Arial"/>
          <w:sz w:val="17"/>
          <w:szCs w:val="17"/>
          <w:color w:val="4F4F4F"/>
          <w:spacing w:val="-3"/>
          <w:w w:val="100"/>
          <w:position w:val="-10"/>
        </w:rPr>
        <w:t> 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position w:val="-10"/>
        </w:rPr>
        <w:t>IR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320"/>
        </w:sectPr>
      </w:pPr>
      <w:rPr/>
    </w:p>
    <w:p>
      <w:pPr>
        <w:spacing w:before="0" w:after="0" w:line="214" w:lineRule="exact"/>
        <w:ind w:right="-20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53"/>
        </w:rPr>
        <w:t>::c: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0" w:after="0" w:line="529" w:lineRule="exact"/>
        <w:ind w:right="-112"/>
        <w:jc w:val="left"/>
        <w:tabs>
          <w:tab w:pos="116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Arial" w:hAnsi="Arial" w:cs="Arial" w:eastAsia="Arial"/>
          <w:sz w:val="46"/>
          <w:szCs w:val="46"/>
          <w:color w:val="3F3F3F"/>
          <w:spacing w:val="0"/>
          <w:w w:val="82"/>
          <w:position w:val="-1"/>
        </w:rPr>
        <w:t>.</w:t>
      </w:r>
      <w:r>
        <w:rPr>
          <w:rFonts w:ascii="Arial" w:hAnsi="Arial" w:cs="Arial" w:eastAsia="Arial"/>
          <w:sz w:val="46"/>
          <w:szCs w:val="46"/>
          <w:color w:val="3F3F3F"/>
          <w:spacing w:val="68"/>
          <w:w w:val="82"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F3F3F"/>
          <w:spacing w:val="0"/>
          <w:w w:val="100"/>
          <w:b/>
          <w:bCs/>
          <w:position w:val="-3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3F3F3F"/>
          <w:spacing w:val="-5"/>
          <w:w w:val="100"/>
          <w:b/>
          <w:bCs/>
          <w:position w:val="-3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4F4F4F"/>
          <w:spacing w:val="0"/>
          <w:w w:val="100"/>
          <w:b/>
          <w:bCs/>
          <w:position w:val="-3"/>
        </w:rPr>
        <w:t>im</w:t>
      </w:r>
      <w:r>
        <w:rPr>
          <w:rFonts w:ascii="Times New Roman" w:hAnsi="Times New Roman" w:cs="Times New Roman" w:eastAsia="Times New Roman"/>
          <w:sz w:val="30"/>
          <w:szCs w:val="30"/>
          <w:color w:val="4F4F4F"/>
          <w:spacing w:val="-64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F4F4F"/>
          <w:spacing w:val="0"/>
          <w:w w:val="100"/>
          <w:b/>
          <w:bCs/>
          <w:position w:val="-3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4F4F4F"/>
          <w:spacing w:val="0"/>
          <w:w w:val="100"/>
          <w:b/>
          <w:bCs/>
          <w:position w:val="-3"/>
        </w:rPr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104"/>
          <w:b/>
          <w:bCs/>
          <w:position w:val="-6"/>
        </w:rPr>
        <w:t>ÖSE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55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3"/>
          <w:szCs w:val="23"/>
          <w:color w:val="3F3F3F"/>
          <w:spacing w:val="0"/>
          <w:w w:val="77"/>
        </w:rPr>
        <w:t>iıı:</w:t>
      </w:r>
      <w:r>
        <w:rPr>
          <w:rFonts w:ascii="Times New Roman" w:hAnsi="Times New Roman" w:cs="Times New Roman" w:eastAsia="Times New Roman"/>
          <w:sz w:val="23"/>
          <w:szCs w:val="23"/>
          <w:color w:val="3F3F3F"/>
          <w:spacing w:val="6"/>
          <w:w w:val="77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76767"/>
          <w:spacing w:val="-12"/>
          <w:w w:val="77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3F3F3F"/>
          <w:spacing w:val="0"/>
          <w:w w:val="51"/>
        </w:rPr>
        <w:t>•</w:t>
      </w:r>
      <w:r>
        <w:rPr>
          <w:rFonts w:ascii="Times New Roman" w:hAnsi="Times New Roman" w:cs="Times New Roman" w:eastAsia="Times New Roman"/>
          <w:sz w:val="23"/>
          <w:szCs w:val="23"/>
          <w:color w:val="3F3F3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89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7"/>
          <w:w w:val="73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1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320"/>
          <w:cols w:num="3" w:equalWidth="0">
            <w:col w:w="635" w:space="2169"/>
            <w:col w:w="1771" w:space="480"/>
            <w:col w:w="6325"/>
          </w:cols>
        </w:sectPr>
      </w:pPr>
      <w:rPr/>
    </w:p>
    <w:p>
      <w:pPr>
        <w:spacing w:before="0" w:after="0" w:line="235" w:lineRule="exact"/>
        <w:ind w:left="254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16.920pt;margin-top:23.040001pt;width:558.120012pt;height:753.120002pt;mso-position-horizontal-relative:page;mso-position-vertical-relative:page;z-index:-15372" coordorigin="338,461" coordsize="11162,15062">
            <v:group style="position:absolute;left:355;top:485;width:226;height:2" coordorigin="355,485" coordsize="226,2">
              <v:shape style="position:absolute;left:355;top:485;width:226;height:2" coordorigin="355,485" coordsize="226,0" path="m355,485l581,485e" filled="f" stroked="t" strokeweight=".48pt" strokecolor="#3F3F3F">
                <v:path arrowok="t"/>
              </v:shape>
            </v:group>
            <v:group style="position:absolute;left:365;top:470;width:2;height:1224" coordorigin="365,470" coordsize="2,1224">
              <v:shape style="position:absolute;left:365;top:470;width:2;height:1224" coordorigin="365,470" coordsize="0,1224" path="m365,1694l365,470e" filled="f" stroked="t" strokeweight=".96pt" strokecolor="#545454">
                <v:path arrowok="t"/>
              </v:shape>
            </v:group>
            <v:group style="position:absolute;left:523;top:490;width:10930;height:2" coordorigin="523,490" coordsize="10930,2">
              <v:shape style="position:absolute;left:523;top:490;width:10930;height:2" coordorigin="523,490" coordsize="10930,0" path="m523,490l11453,490e" filled="f" stroked="t" strokeweight=".96pt" strokecolor="#575757">
                <v:path arrowok="t"/>
              </v:shape>
            </v:group>
            <v:group style="position:absolute;left:1939;top:494;width:2002;height:2" coordorigin="1939,494" coordsize="2002,2">
              <v:shape style="position:absolute;left:1939;top:494;width:2002;height:2" coordorigin="1939,494" coordsize="2002,0" path="m1939,494l3941,494e" filled="f" stroked="t" strokeweight=".48pt" strokecolor="#2F2F2F">
                <v:path arrowok="t"/>
              </v:shape>
            </v:group>
            <v:group style="position:absolute;left:2405;top:490;width:2;height:240" coordorigin="2405,490" coordsize="2,240">
              <v:shape style="position:absolute;left:2405;top:490;width:2;height:240" coordorigin="2405,490" coordsize="0,240" path="m2405,730l2405,490e" filled="f" stroked="t" strokeweight=".48pt" strokecolor="#343434">
                <v:path arrowok="t"/>
              </v:shape>
            </v:group>
            <v:group style="position:absolute;left:3883;top:499;width:5875;height:2" coordorigin="3883,499" coordsize="5875,2">
              <v:shape style="position:absolute;left:3883;top:499;width:5875;height:2" coordorigin="3883,499" coordsize="5875,0" path="m3883,499l9758,499e" filled="f" stroked="t" strokeweight=".96pt" strokecolor="#676767">
                <v:path arrowok="t"/>
              </v:shape>
            </v:group>
            <v:group style="position:absolute;left:9235;top:490;width:2;height:427" coordorigin="9235,490" coordsize="2,427">
              <v:shape style="position:absolute;left:9235;top:490;width:2;height:427" coordorigin="9235,490" coordsize="0,427" path="m9235,917l9235,490e" filled="f" stroked="t" strokeweight=".96pt" strokecolor="#646464">
                <v:path arrowok="t"/>
              </v:shape>
            </v:group>
            <v:group style="position:absolute;left:9197;top:494;width:2251;height:2" coordorigin="9197,494" coordsize="2251,2">
              <v:shape style="position:absolute;left:9197;top:494;width:2251;height:2" coordorigin="9197,494" coordsize="2251,0" path="m9197,494l11448,494e" filled="f" stroked="t" strokeweight=".48pt" strokecolor="#444444">
                <v:path arrowok="t"/>
              </v:shape>
            </v:group>
            <v:group style="position:absolute;left:11443;top:480;width:2;height:936" coordorigin="11443,480" coordsize="2,936">
              <v:shape style="position:absolute;left:11443;top:480;width:2;height:936" coordorigin="11443,480" coordsize="0,936" path="m11443,1416l11443,480e" filled="f" stroked="t" strokeweight=".96pt" strokecolor="#747474">
                <v:path arrowok="t"/>
              </v:shape>
            </v:group>
            <v:group style="position:absolute;left:2410;top:672;width:2;height:1008" coordorigin="2410,672" coordsize="2,1008">
              <v:shape style="position:absolute;left:2410;top:672;width:2;height:1008" coordorigin="2410,672" coordsize="0,1008" path="m2410,1680l2410,672e" filled="f" stroked="t" strokeweight=".96pt" strokecolor="#606060">
                <v:path arrowok="t"/>
              </v:shape>
            </v:group>
            <v:group style="position:absolute;left:9240;top:806;width:2;height:883" coordorigin="9240,806" coordsize="2,883">
              <v:shape style="position:absolute;left:9240;top:806;width:2;height:883" coordorigin="9240,806" coordsize="0,883" path="m9240,1690l9240,806e" filled="f" stroked="t" strokeweight=".48pt" strokecolor="#3B3B3B">
                <v:path arrowok="t"/>
              </v:shape>
            </v:group>
            <v:group style="position:absolute;left:11448;top:1358;width:2;height:1224" coordorigin="11448,1358" coordsize="2,1224">
              <v:shape style="position:absolute;left:11448;top:1358;width:2;height:1224" coordorigin="11448,1358" coordsize="0,1224" path="m11448,2582l11448,1358e" filled="f" stroked="t" strokeweight=".48pt" strokecolor="#4B4B4B">
                <v:path arrowok="t"/>
              </v:shape>
            </v:group>
            <v:group style="position:absolute;left:360;top:480;width:2;height:15034" coordorigin="360,480" coordsize="2,15034">
              <v:shape style="position:absolute;left:360;top:480;width:2;height:15034" coordorigin="360,480" coordsize="0,15034" path="m360,15514l360,480e" filled="f" stroked="t" strokeweight=".72pt" strokecolor="#383838">
                <v:path arrowok="t"/>
              </v:shape>
            </v:group>
            <v:group style="position:absolute;left:11453;top:490;width:2;height:3067" coordorigin="11453,490" coordsize="2,3067">
              <v:shape style="position:absolute;left:11453;top:490;width:2;height:3067" coordorigin="11453,490" coordsize="0,3067" path="m11453,3557l11453,490e" filled="f" stroked="t" strokeweight=".72pt" strokecolor="#606060">
                <v:path arrowok="t"/>
              </v:shape>
            </v:group>
            <v:group style="position:absolute;left:360;top:2947;width:2;height:254" coordorigin="360,2947" coordsize="2,254">
              <v:shape style="position:absolute;left:360;top:2947;width:2;height:254" coordorigin="360,2947" coordsize="0,254" path="m360,3202l360,2947e" filled="f" stroked="t" strokeweight=".48pt" strokecolor="#181818">
                <v:path arrowok="t"/>
              </v:shape>
            </v:group>
            <v:group style="position:absolute;left:355;top:3499;width:715;height:2" coordorigin="355,3499" coordsize="715,2">
              <v:shape style="position:absolute;left:355;top:3499;width:715;height:2" coordorigin="355,3499" coordsize="715,0" path="m355,3499l1070,3499e" filled="f" stroked="t" strokeweight=".48pt" strokecolor="#282828">
                <v:path arrowok="t"/>
              </v:shape>
            </v:group>
            <v:group style="position:absolute;left:1042;top:3518;width:562;height:2" coordorigin="1042,3518" coordsize="562,2">
              <v:shape style="position:absolute;left:1042;top:3518;width:562;height:2" coordorigin="1042,3518" coordsize="562,0" path="m1042,3518l1603,3518e" filled="f" stroked="t" strokeweight=".48pt" strokecolor="#ACACAC">
                <v:path arrowok="t"/>
              </v:shape>
            </v:group>
            <v:group style="position:absolute;left:1464;top:3504;width:2486;height:2" coordorigin="1464,3504" coordsize="2486,2">
              <v:shape style="position:absolute;left:1464;top:3504;width:2486;height:2" coordorigin="1464,3504" coordsize="2486,0" path="m1464,3504l3950,3504e" filled="f" stroked="t" strokeweight=".96pt" strokecolor="#606060">
                <v:path arrowok="t"/>
              </v:shape>
            </v:group>
            <v:group style="position:absolute;left:3922;top:2746;width:2;height:456" coordorigin="3922,2746" coordsize="2,456">
              <v:shape style="position:absolute;left:3922;top:2746;width:2;height:456" coordorigin="3922,2746" coordsize="0,456" path="m3922,3202l3922,2746e" filled="f" stroked="t" strokeweight=".48pt" strokecolor="#343434">
                <v:path arrowok="t"/>
              </v:shape>
            </v:group>
            <v:group style="position:absolute;left:3917;top:3182;width:2314;height:2" coordorigin="3917,3182" coordsize="2314,2">
              <v:shape style="position:absolute;left:3917;top:3182;width:2314;height:2" coordorigin="3917,3182" coordsize="2314,0" path="m3917,3182l6230,3182e" filled="f" stroked="t" strokeweight=".48pt" strokecolor="#3F3F3F">
                <v:path arrowok="t"/>
              </v:shape>
            </v:group>
            <v:group style="position:absolute;left:7051;top:2755;width:2;height:758" coordorigin="7051,2755" coordsize="2,758">
              <v:shape style="position:absolute;left:7051;top:2755;width:2;height:758" coordorigin="7051,2755" coordsize="0,758" path="m7051,3514l7051,2755e" filled="f" stroked="t" strokeweight=".48pt" strokecolor="#2F2F2F">
                <v:path arrowok="t"/>
              </v:shape>
            </v:group>
            <v:group style="position:absolute;left:6062;top:3187;width:994;height:2" coordorigin="6062,3187" coordsize="994,2">
              <v:shape style="position:absolute;left:6062;top:3187;width:994;height:2" coordorigin="6062,3187" coordsize="994,0" path="m6062,3187l7056,3187e" filled="f" stroked="t" strokeweight=".96pt" strokecolor="#747474">
                <v:path arrowok="t"/>
              </v:shape>
            </v:group>
            <v:group style="position:absolute;left:3926;top:3144;width:2;height:370" coordorigin="3926,3144" coordsize="2,370">
              <v:shape style="position:absolute;left:3926;top:3144;width:2;height:370" coordorigin="3926,3144" coordsize="0,370" path="m3926,3514l3926,3144e" filled="f" stroked="t" strokeweight=".96pt" strokecolor="#282828">
                <v:path arrowok="t"/>
              </v:shape>
            </v:group>
            <v:group style="position:absolute;left:3874;top:3504;width:3206;height:2" coordorigin="3874,3504" coordsize="3206,2">
              <v:shape style="position:absolute;left:3874;top:3504;width:3206;height:2" coordorigin="3874,3504" coordsize="3206,0" path="m3874,3504l7080,3504e" filled="f" stroked="t" strokeweight=".96pt" strokecolor="#343434">
                <v:path arrowok="t"/>
              </v:shape>
            </v:group>
            <v:group style="position:absolute;left:7003;top:3509;width:3173;height:2" coordorigin="7003,3509" coordsize="3173,2">
              <v:shape style="position:absolute;left:7003;top:3509;width:3173;height:2" coordorigin="7003,3509" coordsize="3173,0" path="m7003,3509l10176,3509e" filled="f" stroked="t" strokeweight=".48pt" strokecolor="#343434">
                <v:path arrowok="t"/>
              </v:shape>
            </v:group>
            <v:group style="position:absolute;left:10118;top:3504;width:1344;height:2" coordorigin="10118,3504" coordsize="1344,2">
              <v:shape style="position:absolute;left:10118;top:3504;width:1344;height:2" coordorigin="10118,3504" coordsize="1344,0" path="m10118,3504l11462,3504e" filled="f" stroked="t" strokeweight=".96pt" strokecolor="#707070">
                <v:path arrowok="t"/>
              </v:shape>
            </v:group>
            <v:group style="position:absolute;left:346;top:3792;width:2606;height:2" coordorigin="346,3792" coordsize="2606,2">
              <v:shape style="position:absolute;left:346;top:3792;width:2606;height:2" coordorigin="346,3792" coordsize="2606,0" path="m346,3792l2952,3792e" filled="f" stroked="t" strokeweight=".72pt" strokecolor="#5B5B5B">
                <v:path arrowok="t"/>
              </v:shape>
            </v:group>
            <v:group style="position:absolute;left:2410;top:3494;width:2;height:5813" coordorigin="2410,3494" coordsize="2,5813">
              <v:shape style="position:absolute;left:2410;top:3494;width:2;height:5813" coordorigin="2410,3494" coordsize="0,5813" path="m2410,9307l2410,3494e" filled="f" stroked="t" strokeweight=".96pt" strokecolor="#646464">
                <v:path arrowok="t"/>
              </v:shape>
            </v:group>
            <v:group style="position:absolute;left:2894;top:3797;width:7282;height:2" coordorigin="2894,3797" coordsize="7282,2">
              <v:shape style="position:absolute;left:2894;top:3797;width:7282;height:2" coordorigin="2894,3797" coordsize="7282,0" path="m2894,3797l10176,3797e" filled="f" stroked="t" strokeweight=".48pt" strokecolor="#343434">
                <v:path arrowok="t"/>
              </v:shape>
            </v:group>
            <v:group style="position:absolute;left:6038;top:3494;width:2;height:317" coordorigin="6038,3494" coordsize="2,317">
              <v:shape style="position:absolute;left:6038;top:3494;width:2;height:317" coordorigin="6038,3494" coordsize="0,317" path="m6038,3811l6038,3494e" filled="f" stroked="t" strokeweight=".96pt" strokecolor="#606060">
                <v:path arrowok="t"/>
              </v:shape>
            </v:group>
            <v:group style="position:absolute;left:10118;top:3797;width:1344;height:2" coordorigin="10118,3797" coordsize="1344,2">
              <v:shape style="position:absolute;left:10118;top:3797;width:1344;height:2" coordorigin="10118,3797" coordsize="1344,0" path="m10118,3797l11462,3797e" filled="f" stroked="t" strokeweight=".48pt" strokecolor="#484848">
                <v:path arrowok="t"/>
              </v:shape>
            </v:group>
            <v:group style="position:absolute;left:2400;top:4013;width:9062;height:2" coordorigin="2400,4013" coordsize="9062,2">
              <v:shape style="position:absolute;left:2400;top:4013;width:9062;height:2" coordorigin="2400,4013" coordsize="9062,0" path="m2400,4013l11462,4013e" filled="f" stroked="t" strokeweight=".96pt" strokecolor="#676767">
                <v:path arrowok="t"/>
              </v:shape>
            </v:group>
            <v:group style="position:absolute;left:11458;top:3744;width:2;height:298" coordorigin="11458,3744" coordsize="2,298">
              <v:shape style="position:absolute;left:11458;top:3744;width:2;height:298" coordorigin="11458,3744" coordsize="0,298" path="m11458,4042l11458,3744e" filled="f" stroked="t" strokeweight=".48pt" strokecolor="#3B3B3B">
                <v:path arrowok="t"/>
              </v:shape>
            </v:group>
            <v:group style="position:absolute;left:360;top:3974;width:2;height:283" coordorigin="360,3974" coordsize="2,283">
              <v:shape style="position:absolute;left:360;top:3974;width:2;height:283" coordorigin="360,3974" coordsize="0,283" path="m360,4258l360,3974e" filled="f" stroked="t" strokeweight=".48pt" strokecolor="#131313">
                <v:path arrowok="t"/>
              </v:shape>
            </v:group>
            <v:group style="position:absolute;left:4990;top:4003;width:2;height:2122" coordorigin="4990,4003" coordsize="2,2122">
              <v:shape style="position:absolute;left:4990;top:4003;width:2;height:2122" coordorigin="4990,4003" coordsize="0,2122" path="m4990,6125l4990,4003e" filled="f" stroked="t" strokeweight=".48pt" strokecolor="#3F3F3F">
                <v:path arrowok="t"/>
              </v:shape>
            </v:group>
            <v:group style="position:absolute;left:7920;top:4003;width:2;height:475" coordorigin="7920,4003" coordsize="2,475">
              <v:shape style="position:absolute;left:7920;top:4003;width:2;height:475" coordorigin="7920,4003" coordsize="0,475" path="m7920,4478l7920,4003e" filled="f" stroked="t" strokeweight=".96pt" strokecolor="#676767">
                <v:path arrowok="t"/>
              </v:shape>
            </v:group>
            <v:group style="position:absolute;left:4973;top:4445;width:235;height:2" coordorigin="4973,4445" coordsize="235,2">
              <v:shape style="position:absolute;left:4973;top:4445;width:235;height:2" coordorigin="4973,4445" coordsize="235,0" path="m4973,4445l5208,4445e" filled="f" stroked="t" strokeweight=".48pt" strokecolor="#383838">
                <v:path arrowok="t"/>
              </v:shape>
            </v:group>
            <v:group style="position:absolute;left:5208;top:4445;width:2582;height:2" coordorigin="5208,4445" coordsize="2582,2">
              <v:shape style="position:absolute;left:5208;top:4445;width:2582;height:2" coordorigin="5208,4445" coordsize="2582,0" path="m5208,4445l7790,4445e" filled="f" stroked="t" strokeweight=".48pt" strokecolor="#000000">
                <v:path arrowok="t"/>
              </v:shape>
            </v:group>
            <v:group style="position:absolute;left:7790;top:4445;width:163;height:2" coordorigin="7790,4445" coordsize="163,2">
              <v:shape style="position:absolute;left:7790;top:4445;width:163;height:2" coordorigin="7790,4445" coordsize="163,0" path="m7790,4445l7954,4445e" filled="f" stroked="t" strokeweight=".48pt" strokecolor="#646464">
                <v:path arrowok="t"/>
              </v:shape>
            </v:group>
            <v:group style="position:absolute;left:7934;top:4445;width:2957;height:2" coordorigin="7934,4445" coordsize="2957,2">
              <v:shape style="position:absolute;left:7934;top:4445;width:2957;height:2" coordorigin="7934,4445" coordsize="2957,0" path="m7934,4445l10891,4445e" filled="f" stroked="t" strokeweight=".48pt" strokecolor="#000000">
                <v:path arrowok="t"/>
              </v:shape>
            </v:group>
            <v:group style="position:absolute;left:10891;top:4445;width:566;height:2" coordorigin="10891,4445" coordsize="566,2">
              <v:shape style="position:absolute;left:10891;top:4445;width:566;height:2" coordorigin="10891,4445" coordsize="566,0" path="m10891,4445l11458,4445e" filled="f" stroked="t" strokeweight=".48pt" strokecolor="#575757">
                <v:path arrowok="t"/>
              </v:shape>
            </v:group>
            <v:group style="position:absolute;left:11458;top:499;width:2;height:3979" coordorigin="11458,499" coordsize="2,3979">
              <v:shape style="position:absolute;left:11458;top:499;width:2;height:3979" coordorigin="11458,499" coordsize="0,3979" path="m11458,4478l11458,499e" filled="f" stroked="t" strokeweight=".48pt" strokecolor="#4F4F4F">
                <v:path arrowok="t"/>
              </v:shape>
            </v:group>
            <v:group style="position:absolute;left:4982;top:4762;width:5938;height:2" coordorigin="4982,4762" coordsize="5938,2">
              <v:shape style="position:absolute;left:4982;top:4762;width:5938;height:2" coordorigin="4982,4762" coordsize="5938,0" path="m4982,4762l10920,4762e" filled="f" stroked="t" strokeweight=".96pt" strokecolor="#646464">
                <v:path arrowok="t"/>
              </v:shape>
            </v:group>
            <v:group style="position:absolute;left:10862;top:4757;width:605;height:2" coordorigin="10862,4757" coordsize="605,2">
              <v:shape style="position:absolute;left:10862;top:4757;width:605;height:2" coordorigin="10862,4757" coordsize="605,0" path="m10862,4757l11467,4757e" filled="f" stroked="t" strokeweight=".48pt" strokecolor="#3F3F3F">
                <v:path arrowok="t"/>
              </v:shape>
            </v:group>
            <v:group style="position:absolute;left:11462;top:4387;width:2;height:3211" coordorigin="11462,4387" coordsize="2,3211">
              <v:shape style="position:absolute;left:11462;top:4387;width:2;height:3211" coordorigin="11462,4387" coordsize="0,3211" path="m11462,7598l11462,4387e" filled="f" stroked="t" strokeweight=".96pt" strokecolor="#747474">
                <v:path arrowok="t"/>
              </v:shape>
            </v:group>
            <v:group style="position:absolute;left:360;top:4718;width:2;height:557" coordorigin="360,4718" coordsize="2,557">
              <v:shape style="position:absolute;left:360;top:4718;width:2;height:557" coordorigin="360,4718" coordsize="0,557" path="m360,5275l360,4718e" filled="f" stroked="t" strokeweight=".48pt" strokecolor="#181818">
                <v:path arrowok="t"/>
              </v:shape>
            </v:group>
            <v:group style="position:absolute;left:4982;top:5011;width:6485;height:2" coordorigin="4982,5011" coordsize="6485,2">
              <v:shape style="position:absolute;left:4982;top:5011;width:6485;height:2" coordorigin="4982,5011" coordsize="6485,0" path="m4982,5011l11467,5011e" filled="f" stroked="t" strokeweight=".96pt" strokecolor="#676767">
                <v:path arrowok="t"/>
              </v:shape>
            </v:group>
            <v:group style="position:absolute;left:2390;top:5246;width:970;height:2" coordorigin="2390,5246" coordsize="970,2">
              <v:shape style="position:absolute;left:2390;top:5246;width:970;height:2" coordorigin="2390,5246" coordsize="970,0" path="m2390,5246l3360,5246e" filled="f" stroked="t" strokeweight=".48pt" strokecolor="#979797">
                <v:path arrowok="t"/>
              </v:shape>
            </v:group>
            <v:group style="position:absolute;left:3360;top:5246;width:192;height:2" coordorigin="3360,5246" coordsize="192,2">
              <v:shape style="position:absolute;left:3360;top:5246;width:192;height:2" coordorigin="3360,5246" coordsize="192,0" path="m3360,5246l3552,5246e" filled="f" stroked="t" strokeweight=".96pt" strokecolor="#A0A0A0">
                <v:path arrowok="t"/>
              </v:shape>
            </v:group>
            <v:group style="position:absolute;left:3523;top:5227;width:691;height:2" coordorigin="3523,5227" coordsize="691,2">
              <v:shape style="position:absolute;left:3523;top:5227;width:691;height:2" coordorigin="3523,5227" coordsize="691,0" path="m3523,5227l4214,5227e" filled="f" stroked="t" strokeweight=".48pt" strokecolor="#3F3F3F">
                <v:path arrowok="t"/>
              </v:shape>
            </v:group>
            <v:group style="position:absolute;left:4186;top:5246;width:413;height:2" coordorigin="4186,5246" coordsize="413,2">
              <v:shape style="position:absolute;left:4186;top:5246;width:413;height:2" coordorigin="4186,5246" coordsize="413,0" path="m4186,5246l4598,5246e" filled="f" stroked="t" strokeweight=".96pt" strokecolor="#A0A0A0">
                <v:path arrowok="t"/>
              </v:shape>
            </v:group>
            <v:group style="position:absolute;left:4550;top:5232;width:3970;height:2" coordorigin="4550,5232" coordsize="3970,2">
              <v:shape style="position:absolute;left:4550;top:5232;width:3970;height:2" coordorigin="4550,5232" coordsize="3970,0" path="m4550,5232l8520,5232e" filled="f" stroked="t" strokeweight=".96pt" strokecolor="#676767">
                <v:path arrowok="t"/>
              </v:shape>
            </v:group>
            <v:group style="position:absolute;left:8458;top:5246;width:941;height:2" coordorigin="8458,5246" coordsize="941,2">
              <v:shape style="position:absolute;left:8458;top:5246;width:941;height:2" coordorigin="8458,5246" coordsize="941,0" path="m8458,5246l9398,5246e" filled="f" stroked="t" strokeweight=".96pt" strokecolor="#A0A0A0">
                <v:path arrowok="t"/>
              </v:shape>
            </v:group>
            <v:group style="position:absolute;left:9398;top:5246;width:749;height:2" coordorigin="9398,5246" coordsize="749,2">
              <v:shape style="position:absolute;left:9398;top:5246;width:749;height:2" coordorigin="9398,5246" coordsize="749,0" path="m9398,5246l10147,5246e" filled="f" stroked="t" strokeweight=".48pt" strokecolor="#A8A8A8">
                <v:path arrowok="t"/>
              </v:shape>
            </v:group>
            <v:group style="position:absolute;left:10118;top:5227;width:1349;height:2" coordorigin="10118,5227" coordsize="1349,2">
              <v:shape style="position:absolute;left:10118;top:5227;width:1349;height:2" coordorigin="10118,5227" coordsize="1349,0" path="m10118,5227l11467,5227e" filled="f" stroked="t" strokeweight=".48pt" strokecolor="#3B3B3B">
                <v:path arrowok="t"/>
              </v:shape>
            </v:group>
            <v:group style="position:absolute;left:355;top:5462;width:739;height:2" coordorigin="355,5462" coordsize="739,2">
              <v:shape style="position:absolute;left:355;top:5462;width:739;height:2" coordorigin="355,5462" coordsize="739,0" path="m355,5462l1094,5462e" filled="f" stroked="t" strokeweight=".96pt" strokecolor="#5B5B5B">
                <v:path arrowok="t"/>
              </v:shape>
            </v:group>
            <v:group style="position:absolute;left:1013;top:5467;width:984;height:2" coordorigin="1013,5467" coordsize="984,2">
              <v:shape style="position:absolute;left:1013;top:5467;width:984;height:2" coordorigin="1013,5467" coordsize="984,0" path="m1013,5467l1997,5467e" filled="f" stroked="t" strokeweight=".48pt" strokecolor="#3F3F3F">
                <v:path arrowok="t"/>
              </v:shape>
            </v:group>
            <v:group style="position:absolute;left:1968;top:5458;width:442;height:2" coordorigin="1968,5458" coordsize="442,2">
              <v:shape style="position:absolute;left:1968;top:5458;width:442;height:2" coordorigin="1968,5458" coordsize="442,0" path="m1968,5458l2410,5458e" filled="f" stroked="t" strokeweight=".48pt" strokecolor="#3F3F3F">
                <v:path arrowok="t"/>
              </v:shape>
            </v:group>
            <v:group style="position:absolute;left:2390;top:5458;width:1522;height:2" coordorigin="2390,5458" coordsize="1522,2">
              <v:shape style="position:absolute;left:2390;top:5458;width:1522;height:2" coordorigin="2390,5458" coordsize="1522,0" path="m2390,5458l3912,5458e" filled="f" stroked="t" strokeweight=".96pt" strokecolor="#3B3B3B">
                <v:path arrowok="t"/>
              </v:shape>
            </v:group>
            <v:group style="position:absolute;left:3821;top:5472;width:5779;height:2" coordorigin="3821,5472" coordsize="5779,2">
              <v:shape style="position:absolute;left:3821;top:5472;width:5779;height:2" coordorigin="3821,5472" coordsize="5779,0" path="m3821,5472l9600,5472e" filled="f" stroked="t" strokeweight=".96pt" strokecolor="#6B6B6B">
                <v:path arrowok="t"/>
              </v:shape>
            </v:group>
            <v:group style="position:absolute;left:9230;top:5458;width:917;height:2" coordorigin="9230,5458" coordsize="917,2">
              <v:shape style="position:absolute;left:9230;top:5458;width:917;height:2" coordorigin="9230,5458" coordsize="917,0" path="m9230,5458l10147,5458e" filled="f" stroked="t" strokeweight=".96pt" strokecolor="#383838">
                <v:path arrowok="t"/>
              </v:shape>
            </v:group>
            <v:group style="position:absolute;left:10147;top:5458;width:1310;height:2" coordorigin="10147,5458" coordsize="1310,2">
              <v:shape style="position:absolute;left:10147;top:5458;width:1310;height:2" coordorigin="10147,5458" coordsize="1310,0" path="m10147,5458l11458,5458e" filled="f" stroked="t" strokeweight=".48pt" strokecolor="#4F4F4F">
                <v:path arrowok="t"/>
              </v:shape>
            </v:group>
            <v:group style="position:absolute;left:7925;top:5462;width:2;height:662" coordorigin="7925,5462" coordsize="2,662">
              <v:shape style="position:absolute;left:7925;top:5462;width:2;height:662" coordorigin="7925,5462" coordsize="0,662" path="m7925,6125l7925,5462e" filled="f" stroked="t" strokeweight=".48pt" strokecolor="#2F2F2F">
                <v:path arrowok="t"/>
              </v:shape>
            </v:group>
            <v:group style="position:absolute;left:360;top:5674;width:2;height:235" coordorigin="360,5674" coordsize="2,235">
              <v:shape style="position:absolute;left:360;top:5674;width:2;height:235" coordorigin="360,5674" coordsize="0,235" path="m360,5909l360,5674e" filled="f" stroked="t" strokeweight=".48pt" strokecolor="#0C0C0C">
                <v:path arrowok="t"/>
              </v:shape>
            </v:group>
            <v:group style="position:absolute;left:2400;top:5894;width:9072;height:2" coordorigin="2400,5894" coordsize="9072,2">
              <v:shape style="position:absolute;left:2400;top:5894;width:9072;height:2" coordorigin="2400,5894" coordsize="9072,0" path="m2400,5894l11472,5894e" filled="f" stroked="t" strokeweight=".96pt" strokecolor="#707070">
                <v:path arrowok="t"/>
              </v:shape>
            </v:group>
            <v:group style="position:absolute;left:355;top:480;width:2;height:5650" coordorigin="355,480" coordsize="2,5650">
              <v:shape style="position:absolute;left:355;top:480;width:2;height:5650" coordorigin="355,480" coordsize="0,5650" path="m355,6130l355,480e" filled="f" stroked="t" strokeweight=".72pt" strokecolor="#2B2B2B">
                <v:path arrowok="t"/>
              </v:shape>
            </v:group>
            <v:group style="position:absolute;left:2400;top:6115;width:9062;height:2" coordorigin="2400,6115" coordsize="9062,2">
              <v:shape style="position:absolute;left:2400;top:6115;width:9062;height:2" coordorigin="2400,6115" coordsize="9062,0" path="m2400,6115l11462,6115e" filled="f" stroked="t" strokeweight=".96pt" strokecolor="#6B6B6B">
                <v:path arrowok="t"/>
              </v:shape>
            </v:group>
            <v:group style="position:absolute;left:355;top:5990;width:2;height:768" coordorigin="355,5990" coordsize="2,768">
              <v:shape style="position:absolute;left:355;top:5990;width:2;height:768" coordorigin="355,5990" coordsize="0,768" path="m355,6758l355,5990e" filled="f" stroked="t" strokeweight=".96pt" strokecolor="#545454">
                <v:path arrowok="t"/>
              </v:shape>
            </v:group>
            <v:group style="position:absolute;left:768;top:6326;width:864;height:2" coordorigin="768,6326" coordsize="864,2">
              <v:shape style="position:absolute;left:768;top:6326;width:864;height:2" coordorigin="768,6326" coordsize="864,0" path="m768,6326l1632,6326e" filled="f" stroked="t" strokeweight=".96pt" strokecolor="#646464">
                <v:path arrowok="t"/>
              </v:shape>
            </v:group>
            <v:group style="position:absolute;left:1574;top:6331;width:9893;height:2" coordorigin="1574,6331" coordsize="9893,2">
              <v:shape style="position:absolute;left:1574;top:6331;width:9893;height:2" coordorigin="1574,6331" coordsize="9893,0" path="m1574,6331l11467,6331e" filled="f" stroked="t" strokeweight=".48pt" strokecolor="#383838">
                <v:path arrowok="t"/>
              </v:shape>
            </v:group>
            <v:group style="position:absolute;left:346;top:6581;width:235;height:2" coordorigin="346,6581" coordsize="235,2">
              <v:shape style="position:absolute;left:346;top:6581;width:235;height:2" coordorigin="346,6581" coordsize="235,0" path="m346,6581l581,6581e" filled="f" stroked="t" strokeweight=".48pt" strokecolor="#383838">
                <v:path arrowok="t"/>
              </v:shape>
            </v:group>
            <v:group style="position:absolute;left:523;top:6586;width:10949;height:2" coordorigin="523,6586" coordsize="10949,2">
              <v:shape style="position:absolute;left:523;top:6586;width:10949;height:2" coordorigin="523,6586" coordsize="10949,0" path="m523,6586l11472,6586e" filled="f" stroked="t" strokeweight=".96pt" strokecolor="#6B6B6B">
                <v:path arrowok="t"/>
              </v:shape>
            </v:group>
            <v:group style="position:absolute;left:355;top:6538;width:2;height:8976" coordorigin="355,6538" coordsize="2,8976">
              <v:shape style="position:absolute;left:355;top:6538;width:2;height:8976" coordorigin="355,6538" coordsize="0,8976" path="m355,15514l355,6538e" filled="f" stroked="t" strokeweight=".72pt" strokecolor="#3F3F3F">
                <v:path arrowok="t"/>
              </v:shape>
            </v:group>
            <v:group style="position:absolute;left:4992;top:6576;width:2;height:691" coordorigin="4992,6576" coordsize="2,691">
              <v:shape style="position:absolute;left:4992;top:6576;width:2;height:691" coordorigin="4992,6576" coordsize="0,691" path="m4992,7267l4992,6576e" filled="f" stroked="t" strokeweight=".96pt" strokecolor="#646464">
                <v:path arrowok="t"/>
              </v:shape>
            </v:group>
            <v:group style="position:absolute;left:4982;top:6821;width:6490;height:2" coordorigin="4982,6821" coordsize="6490,2">
              <v:shape style="position:absolute;left:4982;top:6821;width:6490;height:2" coordorigin="4982,6821" coordsize="6490,0" path="m4982,6821l11472,6821e" filled="f" stroked="t" strokeweight=".48pt" strokecolor="#4F4F4F">
                <v:path arrowok="t"/>
              </v:shape>
            </v:group>
            <v:group style="position:absolute;left:4982;top:7037;width:6490;height:2" coordorigin="4982,7037" coordsize="6490,2">
              <v:shape style="position:absolute;left:4982;top:7037;width:6490;height:2" coordorigin="4982,7037" coordsize="6490,0" path="m4982,7037l11472,7037e" filled="f" stroked="t" strokeweight=".96pt" strokecolor="#6B6B6B">
                <v:path arrowok="t"/>
              </v:shape>
            </v:group>
            <v:group style="position:absolute;left:355;top:7253;width:1277;height:2" coordorigin="355,7253" coordsize="1277,2">
              <v:shape style="position:absolute;left:355;top:7253;width:1277;height:2" coordorigin="355,7253" coordsize="1277,0" path="m355,7253l1632,7253e" filled="f" stroked="t" strokeweight=".48pt" strokecolor="#2B2B2B">
                <v:path arrowok="t"/>
              </v:shape>
            </v:group>
            <v:group style="position:absolute;left:1574;top:7253;width:422;height:2" coordorigin="1574,7253" coordsize="422,2">
              <v:shape style="position:absolute;left:1574;top:7253;width:422;height:2" coordorigin="1574,7253" coordsize="422,0" path="m1574,7253l1997,7253e" filled="f" stroked="t" strokeweight=".48pt" strokecolor="#444444">
                <v:path arrowok="t"/>
              </v:shape>
            </v:group>
            <v:group style="position:absolute;left:1939;top:7258;width:9533;height:2" coordorigin="1939,7258" coordsize="9533,2">
              <v:shape style="position:absolute;left:1939;top:7258;width:9533;height:2" coordorigin="1939,7258" coordsize="9533,0" path="m1939,7258l11472,7258e" filled="f" stroked="t" strokeweight=".96pt" strokecolor="#6B6B6B">
                <v:path arrowok="t"/>
              </v:shape>
            </v:group>
            <v:group style="position:absolute;left:355;top:7934;width:1277;height:2" coordorigin="355,7934" coordsize="1277,2">
              <v:shape style="position:absolute;left:355;top:7934;width:1277;height:2" coordorigin="355,7934" coordsize="1277,0" path="m355,7934l1632,7934e" filled="f" stroked="t" strokeweight=".48pt" strokecolor="#343434">
                <v:path arrowok="t"/>
              </v:shape>
            </v:group>
            <v:group style="position:absolute;left:1574;top:7939;width:9898;height:2" coordorigin="1574,7939" coordsize="9898,2">
              <v:shape style="position:absolute;left:1574;top:7939;width:9898;height:2" coordorigin="1574,7939" coordsize="9898,0" path="m1574,7939l11472,7939e" filled="f" stroked="t" strokeweight=".96pt" strokecolor="#6B6B6B">
                <v:path arrowok="t"/>
              </v:shape>
            </v:group>
            <v:group style="position:absolute;left:11462;top:7445;width:2;height:518" coordorigin="11462,7445" coordsize="2,518">
              <v:shape style="position:absolute;left:11462;top:7445;width:2;height:518" coordorigin="11462,7445" coordsize="0,518" path="m11462,7963l11462,7445e" filled="f" stroked="t" strokeweight=".72pt" strokecolor="#606060">
                <v:path arrowok="t"/>
              </v:shape>
            </v:group>
            <v:group style="position:absolute;left:11467;top:7886;width:2;height:936" coordorigin="11467,7886" coordsize="2,936">
              <v:shape style="position:absolute;left:11467;top:7886;width:2;height:936" coordorigin="11467,7886" coordsize="0,936" path="m11467,8822l11467,7886e" filled="f" stroked="t" strokeweight=".48pt" strokecolor="#444444">
                <v:path arrowok="t"/>
              </v:shape>
            </v:group>
            <v:group style="position:absolute;left:355;top:8794;width:11117;height:2" coordorigin="355,8794" coordsize="11117,2">
              <v:shape style="position:absolute;left:355;top:8794;width:11117;height:2" coordorigin="355,8794" coordsize="11117,0" path="m355,8794l11472,8794e" filled="f" stroked="t" strokeweight=".72pt" strokecolor="#646464">
                <v:path arrowok="t"/>
              </v:shape>
            </v:group>
            <v:group style="position:absolute;left:7013;top:8798;width:806;height:2" coordorigin="7013,8798" coordsize="806,2">
              <v:shape style="position:absolute;left:7013;top:8798;width:806;height:2" coordorigin="7013,8798" coordsize="806,0" path="m7013,8798l7819,8798e" filled="f" stroked="t" strokeweight=".48pt" strokecolor="#3F3F3F">
                <v:path arrowok="t"/>
              </v:shape>
            </v:group>
            <v:group style="position:absolute;left:355;top:9034;width:1277;height:2" coordorigin="355,9034" coordsize="1277,2">
              <v:shape style="position:absolute;left:355;top:9034;width:1277;height:2" coordorigin="355,9034" coordsize="1277,0" path="m355,9034l1632,9034e" filled="f" stroked="t" strokeweight=".96pt" strokecolor="#676767">
                <v:path arrowok="t"/>
              </v:shape>
            </v:group>
            <v:group style="position:absolute;left:1574;top:9038;width:4483;height:2" coordorigin="1574,9038" coordsize="4483,2">
              <v:shape style="position:absolute;left:1574;top:9038;width:4483;height:2" coordorigin="1574,9038" coordsize="4483,0" path="m1574,9038l6058,9038e" filled="f" stroked="t" strokeweight=".48pt" strokecolor="#383838">
                <v:path arrowok="t"/>
              </v:shape>
            </v:group>
            <v:group style="position:absolute;left:6029;top:9024;width:173;height:2" coordorigin="6029,9024" coordsize="173,2">
              <v:shape style="position:absolute;left:6029;top:9024;width:173;height:2" coordorigin="6029,9024" coordsize="173,0" path="m6029,9024l6202,9024e" filled="f" stroked="t" strokeweight=".48pt" strokecolor="#000000">
                <v:path arrowok="t"/>
              </v:shape>
            </v:group>
            <v:group style="position:absolute;left:6173;top:9038;width:5304;height:2" coordorigin="6173,9038" coordsize="5304,2">
              <v:shape style="position:absolute;left:6173;top:9038;width:5304;height:2" coordorigin="6173,9038" coordsize="5304,0" path="m6173,9038l11477,9038e" filled="f" stroked="t" strokeweight=".48pt" strokecolor="#3F3F3F">
                <v:path arrowok="t"/>
              </v:shape>
            </v:group>
            <v:group style="position:absolute;left:11472;top:2746;width:2;height:7056" coordorigin="11472,2746" coordsize="2,7056">
              <v:shape style="position:absolute;left:11472;top:2746;width:2;height:7056" coordorigin="11472,2746" coordsize="0,7056" path="m11472,9802l11472,2746e" filled="f" stroked="t" strokeweight=".48pt" strokecolor="#646464">
                <v:path arrowok="t"/>
              </v:shape>
            </v:group>
            <v:group style="position:absolute;left:355;top:9278;width:1277;height:2" coordorigin="355,9278" coordsize="1277,2">
              <v:shape style="position:absolute;left:355;top:9278;width:1277;height:2" coordorigin="355,9278" coordsize="1277,0" path="m355,9278l1632,9278e" filled="f" stroked="t" strokeweight=".48pt" strokecolor="#484848">
                <v:path arrowok="t"/>
              </v:shape>
            </v:group>
            <v:group style="position:absolute;left:365;top:8986;width:2;height:6528" coordorigin="365,8986" coordsize="2,6528">
              <v:shape style="position:absolute;left:365;top:8986;width:2;height:6528" coordorigin="365,8986" coordsize="0,6528" path="m365,15514l365,8986e" filled="f" stroked="t" strokeweight=".72pt" strokecolor="#484848">
                <v:path arrowok="t"/>
              </v:shape>
            </v:group>
            <v:group style="position:absolute;left:1522;top:9283;width:9494;height:2" coordorigin="1522,9283" coordsize="9494,2">
              <v:shape style="position:absolute;left:1522;top:9283;width:9494;height:2" coordorigin="1522,9283" coordsize="9494,0" path="m1522,9283l11016,9283e" filled="f" stroked="t" strokeweight=".96pt" strokecolor="#6B6B6B">
                <v:path arrowok="t"/>
              </v:shape>
            </v:group>
            <v:group style="position:absolute;left:10862;top:9278;width:619;height:2" coordorigin="10862,9278" coordsize="619,2">
              <v:shape style="position:absolute;left:10862;top:9278;width:619;height:2" coordorigin="10862,9278" coordsize="619,0" path="m10862,9278l11482,9278e" filled="f" stroked="t" strokeweight=".48pt" strokecolor="#676767">
                <v:path arrowok="t"/>
              </v:shape>
            </v:group>
            <v:group style="position:absolute;left:2414;top:9235;width:2;height:3442" coordorigin="2414,9235" coordsize="2,3442">
              <v:shape style="position:absolute;left:2414;top:9235;width:2;height:3442" coordorigin="2414,9235" coordsize="0,3442" path="m2414,12677l2414,9235e" filled="f" stroked="t" strokeweight=".48pt" strokecolor="#343434">
                <v:path arrowok="t"/>
              </v:shape>
            </v:group>
            <v:group style="position:absolute;left:355;top:9773;width:11122;height:2" coordorigin="355,9773" coordsize="11122,2">
              <v:shape style="position:absolute;left:355;top:9773;width:11122;height:2" coordorigin="355,9773" coordsize="11122,0" path="m355,9773l11477,9773e" filled="f" stroked="t" strokeweight=".96pt" strokecolor="#646464">
                <v:path arrowok="t"/>
              </v:shape>
            </v:group>
            <v:group style="position:absolute;left:355;top:9989;width:1277;height:2" coordorigin="355,9989" coordsize="1277,2">
              <v:shape style="position:absolute;left:355;top:9989;width:1277;height:2" coordorigin="355,9989" coordsize="1277,0" path="m355,9989l1632,9989e" filled="f" stroked="t" strokeweight=".48pt" strokecolor="#3F3F3F">
                <v:path arrowok="t"/>
              </v:shape>
            </v:group>
            <v:group style="position:absolute;left:1574;top:9996;width:8602;height:2" coordorigin="1574,9996" coordsize="8602,2">
              <v:shape style="position:absolute;left:1574;top:9996;width:8602;height:2" coordorigin="1574,9996" coordsize="8602,0" path="m1574,9996l10176,9996e" filled="f" stroked="t" strokeweight=".96pt" strokecolor="#676767">
                <v:path arrowok="t"/>
              </v:shape>
            </v:group>
            <v:group style="position:absolute;left:10147;top:9998;width:1310;height:2" coordorigin="10147,9998" coordsize="1310,2">
              <v:shape style="position:absolute;left:10147;top:9998;width:1310;height:2" coordorigin="10147,9998" coordsize="1310,0" path="m10147,9998l11458,9998e" filled="f" stroked="t" strokeweight=".48pt" strokecolor="#777777">
                <v:path arrowok="t"/>
              </v:shape>
            </v:group>
            <v:group style="position:absolute;left:11467;top:9504;width:2;height:528" coordorigin="11467,9504" coordsize="2,528">
              <v:shape style="position:absolute;left:11467;top:9504;width:2;height:528" coordorigin="11467,9504" coordsize="0,528" path="m11467,10032l11467,9504e" filled="f" stroked="t" strokeweight=".48pt" strokecolor="#676767">
                <v:path arrowok="t"/>
              </v:shape>
            </v:group>
            <v:group style="position:absolute;left:355;top:10320;width:1282;height:2" coordorigin="355,10320" coordsize="1282,2">
              <v:shape style="position:absolute;left:355;top:10320;width:1282;height:2" coordorigin="355,10320" coordsize="1282,0" path="m355,10320l1637,10320e" filled="f" stroked="t" strokeweight=".96pt" strokecolor="#5B5B5B">
                <v:path arrowok="t"/>
              </v:shape>
            </v:group>
            <v:group style="position:absolute;left:1042;top:9994;width:2;height:768" coordorigin="1042,9994" coordsize="2,768">
              <v:shape style="position:absolute;left:1042;top:9994;width:2;height:768" coordorigin="1042,9994" coordsize="0,768" path="m1042,10762l1042,9994e" filled="f" stroked="t" strokeweight=".48pt" strokecolor="#575757">
                <v:path arrowok="t"/>
              </v:shape>
            </v:group>
            <v:group style="position:absolute;left:1603;top:9994;width:2;height:768" coordorigin="1603,9994" coordsize="2,768">
              <v:shape style="position:absolute;left:1603;top:9994;width:2;height:768" coordorigin="1603,9994" coordsize="0,768" path="m1603,10762l1603,9994e" filled="f" stroked="t" strokeweight=".48pt" strokecolor="#6B6B6B">
                <v:path arrowok="t"/>
              </v:shape>
            </v:group>
            <v:group style="position:absolute;left:1570;top:10325;width:9350;height:2" coordorigin="1570,10325" coordsize="9350,2">
              <v:shape style="position:absolute;left:1570;top:10325;width:9350;height:2" coordorigin="1570,10325" coordsize="9350,0" path="m1570,10325l10920,10325e" filled="f" stroked="t" strokeweight=".48pt" strokecolor="#3F3F3F">
                <v:path arrowok="t"/>
              </v:shape>
            </v:group>
            <v:group style="position:absolute;left:7474;top:9984;width:2;height:1550" coordorigin="7474,9984" coordsize="2,1550">
              <v:shape style="position:absolute;left:7474;top:9984;width:2;height:1550" coordorigin="7474,9984" coordsize="0,1550" path="m7474,11534l7474,9984e" filled="f" stroked="t" strokeweight=".48pt" strokecolor="#383838">
                <v:path arrowok="t"/>
              </v:shape>
            </v:group>
            <v:group style="position:absolute;left:10862;top:10320;width:610;height:2" coordorigin="10862,10320" coordsize="610,2">
              <v:shape style="position:absolute;left:10862;top:10320;width:610;height:2" coordorigin="10862,10320" coordsize="610,0" path="m10862,10320l11472,10320e" filled="f" stroked="t" strokeweight=".72pt" strokecolor="#707070">
                <v:path arrowok="t"/>
              </v:shape>
            </v:group>
            <v:group style="position:absolute;left:11467;top:9965;width:2;height:826" coordorigin="11467,9965" coordsize="2,826">
              <v:shape style="position:absolute;left:11467;top:9965;width:2;height:826" coordorigin="11467,9965" coordsize="0,826" path="m11467,10790l11467,9965e" filled="f" stroked="t" strokeweight=".48pt" strokecolor="#4B4B4B">
                <v:path arrowok="t"/>
              </v:shape>
            </v:group>
            <v:group style="position:absolute;left:1042;top:10762;width:2;height:1502" coordorigin="1042,10762" coordsize="2,1502">
              <v:shape style="position:absolute;left:1042;top:10762;width:2;height:1502" coordorigin="1042,10762" coordsize="0,1502" path="m1042,12264l1042,10762e" filled="f" stroked="t" strokeweight=".48pt" strokecolor="#000000">
                <v:path arrowok="t"/>
              </v:shape>
            </v:group>
            <v:group style="position:absolute;left:1603;top:10762;width:2;height:1502" coordorigin="1603,10762" coordsize="2,1502">
              <v:shape style="position:absolute;left:1603;top:10762;width:2;height:1502" coordorigin="1603,10762" coordsize="0,1502" path="m1603,12264l1603,10762e" filled="f" stroked="t" strokeweight=".48pt" strokecolor="#000000">
                <v:path arrowok="t"/>
              </v:shape>
            </v:group>
            <v:group style="position:absolute;left:11472;top:10733;width:2;height:1027" coordorigin="11472,10733" coordsize="2,1027">
              <v:shape style="position:absolute;left:11472;top:10733;width:2;height:1027" coordorigin="11472,10733" coordsize="0,1027" path="m11472,11760l11472,10733e" filled="f" stroked="t" strokeweight=".96pt" strokecolor="#676B74">
                <v:path arrowok="t"/>
              </v:shape>
            </v:group>
            <v:group style="position:absolute;left:7478;top:11477;width:2;height:1670" coordorigin="7478,11477" coordsize="2,1670">
              <v:shape style="position:absolute;left:7478;top:11477;width:2;height:1670" coordorigin="7478,11477" coordsize="0,1670" path="m7478,13147l7478,11477e" filled="f" stroked="t" strokeweight=".96pt" strokecolor="#676767">
                <v:path arrowok="t"/>
              </v:shape>
            </v:group>
            <v:group style="position:absolute;left:11467;top:11702;width:2;height:96" coordorigin="11467,11702" coordsize="2,96">
              <v:shape style="position:absolute;left:11467;top:11702;width:2;height:96" coordorigin="11467,11702" coordsize="0,96" path="m11467,11798l11467,11702e" filled="f" stroked="t" strokeweight="1.2pt" strokecolor="#283487">
                <v:path arrowok="t"/>
              </v:shape>
            </v:group>
            <v:group style="position:absolute;left:11477;top:11779;width:2;height:1075" coordorigin="11477,11779" coordsize="2,1075">
              <v:shape style="position:absolute;left:11477;top:11779;width:2;height:1075" coordorigin="11477,11779" coordsize="0,1075" path="m11477,12854l11477,11779e" filled="f" stroked="t" strokeweight=".48pt" strokecolor="#484B4B">
                <v:path arrowok="t"/>
              </v:shape>
            </v:group>
            <v:group style="position:absolute;left:365;top:10752;width:2;height:1541" coordorigin="365,10752" coordsize="2,1541">
              <v:shape style="position:absolute;left:365;top:10752;width:2;height:1541" coordorigin="365,10752" coordsize="0,1541" path="m365,12293l365,10752e" filled="f" stroked="t" strokeweight=".96pt" strokecolor="#5B5B5B">
                <v:path arrowok="t"/>
              </v:shape>
            </v:group>
            <v:group style="position:absolute;left:355;top:12422;width:720;height:2" coordorigin="355,12422" coordsize="720,2">
              <v:shape style="position:absolute;left:355;top:12422;width:720;height:2" coordorigin="355,12422" coordsize="720,0" path="m355,12422l1075,12422e" filled="f" stroked="t" strokeweight=".96pt" strokecolor="#676767">
                <v:path arrowok="t"/>
              </v:shape>
            </v:group>
            <v:group style="position:absolute;left:1042;top:12264;width:2;height:384" coordorigin="1042,12264" coordsize="2,384">
              <v:shape style="position:absolute;left:1042;top:12264;width:2;height:384" coordorigin="1042,12264" coordsize="0,384" path="m1042,12648l1042,12264e" filled="f" stroked="t" strokeweight=".48pt" strokecolor="#707070">
                <v:path arrowok="t"/>
              </v:shape>
            </v:group>
            <v:group style="position:absolute;left:1008;top:12427;width:1411;height:2" coordorigin="1008,12427" coordsize="1411,2">
              <v:shape style="position:absolute;left:1008;top:12427;width:1411;height:2" coordorigin="1008,12427" coordsize="1411,0" path="m1008,12427l2419,12427e" filled="f" stroked="t" strokeweight=".48pt" strokecolor="#4F4F4F">
                <v:path arrowok="t"/>
              </v:shape>
            </v:group>
            <v:group style="position:absolute;left:1603;top:12264;width:2;height:384" coordorigin="1603,12264" coordsize="2,384">
              <v:shape style="position:absolute;left:1603;top:12264;width:2;height:384" coordorigin="1603,12264" coordsize="0,384" path="m1603,12648l1603,12264e" filled="f" stroked="t" strokeweight=".48pt" strokecolor="#484848">
                <v:path arrowok="t"/>
              </v:shape>
            </v:group>
            <v:group style="position:absolute;left:1042;top:12648;width:2;height:2842" coordorigin="1042,12648" coordsize="2,2842">
              <v:shape style="position:absolute;left:1042;top:12648;width:2;height:2842" coordorigin="1042,12648" coordsize="0,2842" path="m1042,15490l1042,12648e" filled="f" stroked="t" strokeweight=".48pt" strokecolor="#000000">
                <v:path arrowok="t"/>
              </v:shape>
            </v:group>
            <v:group style="position:absolute;left:1603;top:12648;width:2;height:1838" coordorigin="1603,12648" coordsize="2,1838">
              <v:shape style="position:absolute;left:1603;top:12648;width:2;height:1838" coordorigin="1603,12648" coordsize="0,1838" path="m1603,14486l1603,12648e" filled="f" stroked="t" strokeweight=".48pt" strokecolor="#000000">
                <v:path arrowok="t"/>
              </v:shape>
            </v:group>
            <v:group style="position:absolute;left:2419;top:12619;width:2;height:1315" coordorigin="2419,12619" coordsize="2,1315">
              <v:shape style="position:absolute;left:2419;top:12619;width:2;height:1315" coordorigin="2419,12619" coordsize="0,1315" path="m2419,13934l2419,12619e" filled="f" stroked="t" strokeweight=".96pt" strokecolor="#646464">
                <v:path arrowok="t"/>
              </v:shape>
            </v:group>
            <v:group style="position:absolute;left:11477;top:12797;width:2;height:2707" coordorigin="11477,12797" coordsize="2,2707">
              <v:shape style="position:absolute;left:11477;top:12797;width:2;height:2707" coordorigin="11477,12797" coordsize="0,2707" path="m11477,15504l11477,12797e" filled="f" stroked="t" strokeweight=".48pt" strokecolor="#707070">
                <v:path arrowok="t"/>
              </v:shape>
            </v:group>
            <v:group style="position:absolute;left:365;top:12979;width:2;height:2534" coordorigin="365,12979" coordsize="2,2534">
              <v:shape style="position:absolute;left:365;top:12979;width:2;height:2534" coordorigin="365,12979" coordsize="0,2534" path="m365,15514l365,12979e" filled="f" stroked="t" strokeweight=".96pt" strokecolor="#232323">
                <v:path arrowok="t"/>
              </v:shape>
            </v:group>
            <v:group style="position:absolute;left:370;top:13090;width:2;height:149" coordorigin="370,13090" coordsize="2,149">
              <v:shape style="position:absolute;left:370;top:13090;width:2;height:149" coordorigin="370,13090" coordsize="0,149" path="m370,13238l370,13090e" filled="f" stroked="t" strokeweight=".48pt" strokecolor="#343434">
                <v:path arrowok="t"/>
              </v:shape>
            </v:group>
            <v:group style="position:absolute;left:7483;top:13090;width:2;height:2414" coordorigin="7483,13090" coordsize="2,2414">
              <v:shape style="position:absolute;left:7483;top:13090;width:2;height:2414" coordorigin="7483,13090" coordsize="0,2414" path="m7483,15504l7483,13090e" filled="f" stroked="t" strokeweight=".48pt" strokecolor="#3B3B3B">
                <v:path arrowok="t"/>
              </v:shape>
            </v:group>
            <v:group style="position:absolute;left:370;top:13181;width:2;height:1334" coordorigin="370,13181" coordsize="2,1334">
              <v:shape style="position:absolute;left:370;top:13181;width:2;height:1334" coordorigin="370,13181" coordsize="0,1334" path="m370,14515l370,13181e" filled="f" stroked="t" strokeweight=".48pt" strokecolor="#131313">
                <v:path arrowok="t"/>
              </v:shape>
            </v:group>
            <v:group style="position:absolute;left:2424;top:13877;width:2;height:1637" coordorigin="2424,13877" coordsize="2,1637">
              <v:shape style="position:absolute;left:2424;top:13877;width:2;height:1637" coordorigin="2424,13877" coordsize="0,1637" path="m2424,15514l2424,13877e" filled="f" stroked="t" strokeweight=".48pt" strokecolor="#3F3F3F">
                <v:path arrowok="t"/>
              </v:shape>
            </v:group>
            <v:group style="position:absolute;left:350;top:15485;width:202;height:2" coordorigin="350,15485" coordsize="202,2">
              <v:shape style="position:absolute;left:350;top:15485;width:202;height:2" coordorigin="350,15485" coordsize="202,0" path="m350,15485l552,15485e" filled="f" stroked="t" strokeweight=".96pt" strokecolor="#4B4B4B">
                <v:path arrowok="t"/>
              </v:shape>
            </v:group>
            <v:group style="position:absolute;left:370;top:14458;width:2;height:1056" coordorigin="370,14458" coordsize="2,1056">
              <v:shape style="position:absolute;left:370;top:14458;width:2;height:1056" coordorigin="370,14458" coordsize="0,1056" path="m370,15514l370,14458e" filled="f" stroked="t" strokeweight=".72pt" strokecolor="#2B2B2B">
                <v:path arrowok="t"/>
              </v:shape>
            </v:group>
            <v:group style="position:absolute;left:552;top:15485;width:494;height:2" coordorigin="552,15485" coordsize="494,2">
              <v:shape style="position:absolute;left:552;top:15485;width:494;height:2" coordorigin="552,15485" coordsize="494,0" path="m552,15485l1046,15485e" filled="f" stroked="t" strokeweight=".48pt" strokecolor="#000000">
                <v:path arrowok="t"/>
              </v:shape>
            </v:group>
            <v:group style="position:absolute;left:1008;top:15504;width:10483;height:2" coordorigin="1008,15504" coordsize="10483,2">
              <v:shape style="position:absolute;left:1008;top:15504;width:10483;height:2" coordorigin="1008,15504" coordsize="10483,0" path="m1008,15504l11491,15504e" filled="f" stroked="t" strokeweight=".96pt" strokecolor="#707070">
                <v:path arrowok="t"/>
              </v:shape>
            </v:group>
            <v:group style="position:absolute;left:1603;top:14486;width:2;height:1008" coordorigin="1603,14486" coordsize="2,1008">
              <v:shape style="position:absolute;left:1603;top:14486;width:2;height:1008" coordorigin="1603,14486" coordsize="0,1008" path="m1603,15494l1603,14486e" filled="f" stroked="t" strokeweight=".48pt" strokecolor="#747474">
                <v:path arrowok="t"/>
              </v:shape>
            </v:group>
            <v:group style="position:absolute;left:2362;top:15499;width:3869;height:2" coordorigin="2362,15499" coordsize="3869,2">
              <v:shape style="position:absolute;left:2362;top:15499;width:3869;height:2" coordorigin="2362,15499" coordsize="3869,0" path="m2362,15499l6230,15499e" filled="f" stroked="t" strokeweight=".48pt" strokecolor="#606060">
                <v:path arrowok="t"/>
              </v:shape>
            </v:group>
            <v:group style="position:absolute;left:6173;top:15494;width:715;height:2" coordorigin="6173,15494" coordsize="715,2">
              <v:shape style="position:absolute;left:6173;top:15494;width:715;height:2" coordorigin="6173,15494" coordsize="715,0" path="m6173,15494l6888,15494e" filled="f" stroked="t" strokeweight=".72pt" strokecolor="#747474">
                <v:path arrowok="t"/>
              </v:shape>
            </v:group>
            <v:group style="position:absolute;left:6830;top:15499;width:1142;height:2" coordorigin="6830,15499" coordsize="1142,2">
              <v:shape style="position:absolute;left:6830;top:15499;width:1142;height:2" coordorigin="6830,15499" coordsize="1142,0" path="m6830,15499l7973,15499e" filled="f" stroked="t" strokeweight=".48pt" strokecolor="#676767">
                <v:path arrowok="t"/>
              </v:shape>
            </v:group>
            <v:group style="position:absolute;left:7910;top:15494;width:2266;height:2" coordorigin="7910,15494" coordsize="2266,2">
              <v:shape style="position:absolute;left:7910;top:15494;width:2266;height:2" coordorigin="7910,15494" coordsize="2266,0" path="m7910,15494l10176,15494e" filled="f" stroked="t" strokeweight=".96pt" strokecolor="#7C7C7C">
                <v:path arrowok="t"/>
              </v:shape>
            </v:group>
            <v:group style="position:absolute;left:10118;top:15499;width:802;height:2" coordorigin="10118,15499" coordsize="802,2">
              <v:shape style="position:absolute;left:10118;top:15499;width:802;height:2" coordorigin="10118,15499" coordsize="802,0" path="m10118,15499l10920,15499e" filled="f" stroked="t" strokeweight=".48pt" strokecolor="#676767">
                <v:path arrowok="t"/>
              </v:shape>
            </v:group>
            <v:group style="position:absolute;left:10862;top:15494;width:619;height:2" coordorigin="10862,15494" coordsize="619,2">
              <v:shape style="position:absolute;left:10862;top:15494;width:619;height:2" coordorigin="10862,15494" coordsize="619,0" path="m10862,15494l11482,15494e" filled="f" stroked="t" strokeweight=".72pt" strokecolor="#74747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2F2F2F"/>
          <w:w w:val="95"/>
        </w:rPr>
        <w:t>i</w:t>
      </w:r>
      <w:r>
        <w:rPr>
          <w:rFonts w:ascii="Arial" w:hAnsi="Arial" w:cs="Arial" w:eastAsia="Arial"/>
          <w:sz w:val="23"/>
          <w:szCs w:val="23"/>
          <w:color w:val="2F2F2F"/>
          <w:spacing w:val="-43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90"/>
        </w:rPr>
        <w:t>tfaiy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90"/>
        </w:rPr>
        <w:t>e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90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90"/>
        </w:rPr>
        <w:t>Kuze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90"/>
        </w:rPr>
        <w:t>y</w:t>
      </w:r>
      <w:r>
        <w:rPr>
          <w:rFonts w:ascii="Arial" w:hAnsi="Arial" w:cs="Arial" w:eastAsia="Arial"/>
          <w:sz w:val="20"/>
          <w:szCs w:val="20"/>
          <w:color w:val="2F2F2F"/>
          <w:spacing w:val="-13"/>
          <w:w w:val="90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90"/>
        </w:rPr>
        <w:t>Bölg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90"/>
        </w:rPr>
        <w:t>e</w:t>
      </w:r>
      <w:r>
        <w:rPr>
          <w:rFonts w:ascii="Arial" w:hAnsi="Arial" w:cs="Arial" w:eastAsia="Arial"/>
          <w:sz w:val="20"/>
          <w:szCs w:val="20"/>
          <w:color w:val="2F2F2F"/>
          <w:spacing w:val="16"/>
          <w:w w:val="90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320"/>
        </w:sectPr>
      </w:pPr>
      <w:rPr/>
    </w:p>
    <w:p>
      <w:pPr>
        <w:spacing w:before="70" w:after="0" w:line="220" w:lineRule="auto"/>
        <w:ind w:left="601" w:right="-161" w:firstLine="56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94"/>
          <w:szCs w:val="94"/>
          <w:color w:val="313131"/>
          <w:spacing w:val="-620"/>
          <w:w w:val="134"/>
          <w:b/>
          <w:bCs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23"/>
          <w:position w:val="0"/>
        </w:rPr>
        <w:t>IZMIR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23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00"/>
          <w:b/>
          <w:bCs/>
          <w:position w:val="0"/>
        </w:rPr>
        <w:t>BÜYÜKŞEHIR</w: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15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left="331" w:right="4442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40" w:lineRule="auto"/>
        <w:ind w:left="448" w:right="4590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3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240" w:lineRule="auto"/>
        <w:ind w:left="1109" w:right="5304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YANGIN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4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620" w:bottom="280" w:left="180" w:right="100"/>
          <w:cols w:num="2" w:equalWidth="0">
            <w:col w:w="1626" w:space="1699"/>
            <w:col w:w="8315"/>
          </w:cols>
        </w:sectPr>
      </w:pPr>
      <w:rPr/>
    </w:p>
    <w:p>
      <w:pPr>
        <w:spacing w:before="49" w:after="0" w:line="214" w:lineRule="exact"/>
        <w:ind w:left="117" w:right="-20"/>
        <w:jc w:val="left"/>
        <w:tabs>
          <w:tab w:pos="1640" w:val="left"/>
          <w:tab w:pos="3120" w:val="left"/>
          <w:tab w:pos="5140" w:val="left"/>
          <w:tab w:pos="556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6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05/2017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]Bildirim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26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7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15:34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-1"/>
        </w:rPr>
        <w:t>treı: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100"/>
        </w:sectPr>
      </w:pPr>
      <w:rPr/>
    </w:p>
    <w:p>
      <w:pPr>
        <w:spacing w:before="20" w:after="0" w:line="265" w:lineRule="auto"/>
        <w:ind w:left="122" w:right="-53" w:firstLine="10"/>
        <w:jc w:val="left"/>
        <w:tabs>
          <w:tab w:pos="1640" w:val="left"/>
          <w:tab w:pos="3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Kaytt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16/05/2017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0A0A0A"/>
          <w:spacing w:val="-1"/>
          <w:w w:val="69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1761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DoğruAdres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1761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tabs>
          <w:tab w:pos="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3166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100"/>
          <w:cols w:num="2" w:equalWidth="0">
            <w:col w:w="4106" w:space="847"/>
            <w:col w:w="6687"/>
          </w:cols>
        </w:sectPr>
      </w:pPr>
      <w:rPr/>
    </w:p>
    <w:p>
      <w:pPr>
        <w:spacing w:before="0" w:after="0" w:line="213" w:lineRule="exact"/>
        <w:ind w:left="117" w:right="-20"/>
        <w:jc w:val="left"/>
        <w:tabs>
          <w:tab w:pos="1660" w:val="left"/>
          <w:tab w:pos="444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izmariti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100"/>
        </w:sectPr>
      </w:pPr>
      <w:rPr/>
    </w:p>
    <w:p>
      <w:pPr>
        <w:spacing w:before="25" w:after="0" w:line="240" w:lineRule="auto"/>
        <w:ind w:left="12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00" w:lineRule="exact"/>
        <w:ind w:right="-20"/>
        <w:jc w:val="left"/>
        <w:tabs>
          <w:tab w:pos="3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  <w:position w:val="-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88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8"/>
          <w:position w:val="-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right="-20"/>
        <w:jc w:val="left"/>
        <w:tabs>
          <w:tab w:pos="274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84848"/>
          <w:w w:val="102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u w:val="single" w:color="000000"/>
          <w:position w:val="1"/>
        </w:rPr>
        <w:t>Betonann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u w:val="single" w:color="0000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u w:val="single" w:color="0000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u w:val="single" w:color="0000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21"/>
          <w:w w:val="100"/>
          <w:u w:val="single" w:color="0000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u w:val="single" w:color="000000"/>
          <w:position w:val="1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u w:val="single" w:color="0000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u w:val="single" w:color="0000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8"/>
          <w:w w:val="100"/>
          <w:u w:val="single" w:color="0000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u w:val="single" w:color="000000"/>
          <w:position w:val="1"/>
        </w:rPr>
        <w:t>Ahşap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u w:val="single" w:color="0000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25"/>
          <w:w w:val="100"/>
          <w:u w:val="single" w:color="0000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-3"/>
          <w:w w:val="100"/>
          <w:u w:val="single" w:color="000000"/>
          <w:position w:val="1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-3"/>
          <w:w w:val="100"/>
          <w:u w:val="single" w:color="0000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-3"/>
          <w:w w:val="100"/>
          <w:u w:val="single" w:color="0000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2"/>
          <w:w w:val="100"/>
          <w:u w:val="single" w:color="000000"/>
          <w:position w:val="1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2"/>
          <w:w w:val="100"/>
          <w:u w:val="single" w:color="0000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2"/>
          <w:w w:val="100"/>
          <w:u w:val="single" w:color="0000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u w:val="single" w:color="000000"/>
          <w:position w:val="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u w:val="single" w:color="0000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u w:val="single" w:color="000000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41"/>
          <w:w w:val="100"/>
          <w:u w:val="single" w:color="0000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5"/>
          <w:szCs w:val="25"/>
          <w:color w:val="646464"/>
          <w:spacing w:val="0"/>
          <w:w w:val="500"/>
          <w:position w:val="1"/>
        </w:rPr>
        <w:t>i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37" w:after="0" w:line="214" w:lineRule="exact"/>
        <w:ind w:left="771" w:right="-20"/>
        <w:jc w:val="left"/>
        <w:tabs>
          <w:tab w:pos="1420" w:val="left"/>
          <w:tab w:pos="1920" w:val="left"/>
          <w:tab w:pos="2420" w:val="left"/>
          <w:tab w:pos="3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0"/>
          <w:w w:val="53"/>
          <w:position w:val="-1"/>
        </w:rPr>
        <w:t>_1</w:t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-20"/>
          <w:w w:val="53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1212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53"/>
          <w:position w:val="-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2"/>
          <w:w w:val="5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</w:r>
      <w:r>
        <w:rPr>
          <w:rFonts w:ascii="Arial" w:hAnsi="Arial" w:cs="Arial" w:eastAsia="Arial"/>
          <w:sz w:val="17"/>
          <w:szCs w:val="17"/>
          <w:color w:val="858585"/>
          <w:spacing w:val="0"/>
          <w:w w:val="53"/>
          <w:position w:val="-1"/>
        </w:rPr>
        <w:t>1</w:t>
      </w:r>
      <w:r>
        <w:rPr>
          <w:rFonts w:ascii="Arial" w:hAnsi="Arial" w:cs="Arial" w:eastAsia="Arial"/>
          <w:sz w:val="17"/>
          <w:szCs w:val="17"/>
          <w:color w:val="858585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7"/>
          <w:szCs w:val="17"/>
          <w:color w:val="858585"/>
          <w:spacing w:val="0"/>
          <w:w w:val="100"/>
          <w:position w:val="-1"/>
        </w:rPr>
      </w:r>
      <w:r>
        <w:rPr>
          <w:rFonts w:ascii="Arial" w:hAnsi="Arial" w:cs="Arial" w:eastAsia="Arial"/>
          <w:sz w:val="10"/>
          <w:szCs w:val="10"/>
          <w:color w:val="484848"/>
          <w:spacing w:val="0"/>
          <w:w w:val="53"/>
          <w:position w:val="-1"/>
        </w:rPr>
        <w:t>1</w:t>
      </w:r>
      <w:r>
        <w:rPr>
          <w:rFonts w:ascii="Arial" w:hAnsi="Arial" w:cs="Arial" w:eastAsia="Arial"/>
          <w:sz w:val="10"/>
          <w:szCs w:val="10"/>
          <w:color w:val="484848"/>
          <w:spacing w:val="-14"/>
          <w:w w:val="53"/>
          <w:position w:val="-1"/>
        </w:rPr>
        <w:t> </w:t>
      </w:r>
      <w:r>
        <w:rPr>
          <w:rFonts w:ascii="Arial" w:hAnsi="Arial" w:cs="Arial" w:eastAsia="Arial"/>
          <w:sz w:val="10"/>
          <w:szCs w:val="10"/>
          <w:color w:val="48484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0"/>
          <w:szCs w:val="10"/>
          <w:color w:val="48484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8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100"/>
          <w:cols w:num="2" w:equalWidth="0">
            <w:col w:w="1681" w:space="1975"/>
            <w:col w:w="7984"/>
          </w:cols>
        </w:sectPr>
      </w:pPr>
      <w:rPr/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40" w:lineRule="auto"/>
        <w:ind w:left="126" w:right="-20"/>
        <w:jc w:val="left"/>
        <w:tabs>
          <w:tab w:pos="2220" w:val="left"/>
          <w:tab w:pos="5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65"/>
          <w:position w:val="0"/>
        </w:rPr>
        <w:t>ahi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2"/>
          <w:w w:val="166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5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IKi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acı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4" w:after="0" w:line="214" w:lineRule="exact"/>
        <w:ind w:left="21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38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2"/>
          <w:w w:val="13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Üzeyi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-1"/>
        </w:rPr>
        <w:t>EMRE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100"/>
        </w:sectPr>
      </w:pPr>
      <w:rPr/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2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"/>
          <w:w w:val="115"/>
        </w:rPr>
        <w:t>: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7"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16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821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73"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92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15:35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99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16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6"/>
          <w:w w:val="7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3"/>
        </w:rPr>
        <w:t>ek.trikArıza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4" w:lineRule="exact"/>
        <w:ind w:left="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313131"/>
          <w:spacing w:val="-14"/>
          <w:w w:val="15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Emniye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7"/>
          <w:w w:val="100"/>
          <w:position w:val="-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andarma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100"/>
          <w:cols w:num="3" w:equalWidth="0">
            <w:col w:w="638" w:space="1509"/>
            <w:col w:w="2035" w:space="550"/>
            <w:col w:w="6908"/>
          </w:cols>
        </w:sectPr>
      </w:pPr>
      <w:rPr/>
    </w:p>
    <w:p>
      <w:pPr>
        <w:spacing w:before="25" w:after="0" w:line="214" w:lineRule="exact"/>
        <w:ind w:left="2171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100"/>
        </w:sectPr>
      </w:pPr>
      <w:rPr/>
    </w:p>
    <w:p>
      <w:pPr>
        <w:spacing w:before="20" w:after="0" w:line="252" w:lineRule="auto"/>
        <w:ind w:left="2171" w:right="1105" w:firstLine="-205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600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25"/>
          <w:w w:val="100"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•ımcı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Gitmi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9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21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left="2171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Adı-Soyadı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right="-20"/>
        <w:jc w:val="left"/>
        <w:tabs>
          <w:tab w:pos="2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100"/>
          <w:cols w:num="2" w:equalWidth="0">
            <w:col w:w="4386" w:space="347"/>
            <w:col w:w="6907"/>
          </w:cols>
        </w:sectPr>
      </w:pPr>
      <w:rPr/>
    </w:p>
    <w:p>
      <w:pPr>
        <w:spacing w:before="30" w:after="0" w:line="218" w:lineRule="exact"/>
        <w:ind w:left="117" w:right="-8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5" w:lineRule="exact"/>
        <w:ind w:left="1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4"/>
          <w:szCs w:val="24"/>
          <w:color w:val="313131"/>
          <w:spacing w:val="-17"/>
          <w:w w:val="124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6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100"/>
          <w:cols w:num="3" w:equalWidth="0">
            <w:col w:w="1579" w:space="592"/>
            <w:col w:w="5626" w:space="120"/>
            <w:col w:w="3723"/>
          </w:cols>
        </w:sectPr>
      </w:pPr>
      <w:rPr/>
    </w:p>
    <w:p>
      <w:pPr>
        <w:spacing w:before="21" w:after="0" w:line="170" w:lineRule="exact"/>
        <w:ind w:left="179" w:right="-71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0"/>
          <w:position w:val="-5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3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6"/>
        </w:rPr>
        <w:t>Sul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6"/>
        </w:rPr>
        <w:t>u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  <w:position w:val="-6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161" w:lineRule="exact"/>
        <w:ind w:right="-20"/>
        <w:jc w:val="left"/>
        <w:tabs>
          <w:tab w:pos="1920" w:val="left"/>
          <w:tab w:pos="3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0A0A0A"/>
          <w:spacing w:val="0"/>
          <w:w w:val="27"/>
          <w:position w:val="-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A0A0A"/>
          <w:spacing w:val="-3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5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100"/>
          <w:cols w:num="2" w:equalWidth="0">
            <w:col w:w="3502" w:space="1230"/>
            <w:col w:w="6908"/>
          </w:cols>
        </w:sectPr>
      </w:pPr>
      <w:rPr/>
    </w:p>
    <w:p>
      <w:pPr>
        <w:spacing w:before="0" w:after="0" w:line="340" w:lineRule="exact"/>
        <w:ind w:left="4733" w:right="-20"/>
        <w:jc w:val="left"/>
        <w:tabs>
          <w:tab w:pos="6600" w:val="left"/>
          <w:tab w:pos="822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0"/>
          <w:w w:val="81"/>
        </w:rPr>
        <w:t>b.5</w:t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-64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0"/>
          <w:w w:val="100"/>
        </w:rPr>
      </w:r>
      <w:r>
        <w:rPr>
          <w:rFonts w:ascii="Arial" w:hAnsi="Arial" w:cs="Arial" w:eastAsia="Arial"/>
          <w:sz w:val="34"/>
          <w:szCs w:val="34"/>
          <w:color w:val="212121"/>
          <w:spacing w:val="0"/>
          <w:w w:val="79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100"/>
        </w:sectPr>
      </w:pPr>
      <w:rPr/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6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7" w:lineRule="exact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gelmiştir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1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5" w:lineRule="auto"/>
        <w:ind w:right="87" w:firstLine="14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arazide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soruşturmadakimliği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tespit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edilemeye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kota'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)'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çıktmı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20" w:bottom="280" w:left="180" w:right="100"/>
          <w:cols w:num="2" w:equalWidth="0">
            <w:col w:w="1859" w:space="307"/>
            <w:col w:w="9474"/>
          </w:cols>
        </w:sectPr>
      </w:pPr>
      <w:rPr/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68" w:lineRule="auto"/>
        <w:ind w:left="131" w:right="-53" w:firstLine="-14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fSigortalı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9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18"/>
          <w:w w:val="147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ketiıı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Gerec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14" w:lineRule="exact"/>
        <w:ind w:left="1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-1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-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IBedeli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100"/>
          <w:cols w:num="2" w:equalWidth="0">
            <w:col w:w="3254" w:space="3576"/>
            <w:col w:w="4810"/>
          </w:cols>
        </w:sectPr>
      </w:pPr>
      <w:rPr/>
    </w:p>
    <w:p>
      <w:pPr>
        <w:spacing w:before="4" w:after="0" w:line="240" w:lineRule="auto"/>
        <w:ind w:left="136" w:right="-20"/>
        <w:jc w:val="left"/>
        <w:rPr>
          <w:rFonts w:ascii="Courier New" w:hAnsi="Courier New" w:cs="Courier New" w:eastAsia="Courier New"/>
          <w:sz w:val="31"/>
          <w:szCs w:val="3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.041191pt;margin-top:14.513859pt;width:349.738034pt;height:10pt;mso-position-horizontal-relative:page;mso-position-vertical-relative:paragraph;z-index:-1534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tabs>
                      <w:tab w:pos="700" w:val="left"/>
                      <w:tab w:pos="2020" w:val="left"/>
                      <w:tab w:pos="5940" w:val="left"/>
                    </w:tabs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484848"/>
                      <w:spacing w:val="-2"/>
                      <w:w w:val="71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A1A1A1"/>
                      <w:spacing w:val="0"/>
                      <w:w w:val="71"/>
                    </w:rPr>
                    <w:t>...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A1A1A1"/>
                      <w:spacing w:val="-34"/>
                      <w:w w:val="7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A1A1A1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A1A1A1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313131"/>
                      <w:spacing w:val="0"/>
                      <w:w w:val="100"/>
                    </w:rPr>
                    <w:t>önüştı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313131"/>
                      <w:spacing w:val="-29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313131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313131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</w:rPr>
                    <w:t>!farih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11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14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</w:rPr>
                    <w:t>16/05/2017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4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</w:rPr>
                    <w:t>!Saati: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4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3"/>
                    </w:rPr>
                    <w:t>16:00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84848"/>
          <w:w w:val="101"/>
          <w:position w:val="15"/>
        </w:rPr>
        <w:t>Edildiğ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5"/>
          <w:w w:val="101"/>
          <w:position w:val="15"/>
        </w:rPr>
        <w:t>i</w:t>
      </w:r>
      <w:r>
        <w:rPr>
          <w:rFonts w:ascii="Courier New" w:hAnsi="Courier New" w:cs="Courier New" w:eastAsia="Courier New"/>
          <w:sz w:val="31"/>
          <w:szCs w:val="31"/>
          <w:color w:val="484848"/>
          <w:spacing w:val="0"/>
          <w:w w:val="70"/>
          <w:position w:val="0"/>
        </w:rPr>
        <w:t>-----------r------------</w:t>
      </w:r>
      <w:r>
        <w:rPr>
          <w:rFonts w:ascii="Courier New" w:hAnsi="Courier New" w:cs="Courier New" w:eastAsia="Courier New"/>
          <w:sz w:val="31"/>
          <w:szCs w:val="31"/>
          <w:color w:val="484848"/>
          <w:spacing w:val="-56"/>
          <w:w w:val="100"/>
          <w:position w:val="0"/>
        </w:rPr>
        <w:t> </w:t>
      </w:r>
      <w:r>
        <w:rPr>
          <w:rFonts w:ascii="Courier New" w:hAnsi="Courier New" w:cs="Courier New" w:eastAsia="Courier New"/>
          <w:sz w:val="31"/>
          <w:szCs w:val="31"/>
          <w:color w:val="484848"/>
          <w:spacing w:val="0"/>
          <w:w w:val="70"/>
          <w:position w:val="0"/>
        </w:rPr>
        <w:t>-----------------.</w:t>
      </w:r>
      <w:r>
        <w:rPr>
          <w:rFonts w:ascii="Courier New" w:hAnsi="Courier New" w:cs="Courier New" w:eastAsia="Courier New"/>
          <w:sz w:val="31"/>
          <w:szCs w:val="31"/>
          <w:color w:val="484848"/>
          <w:spacing w:val="130"/>
          <w:w w:val="70"/>
          <w:position w:val="0"/>
        </w:rPr>
        <w:t> </w:t>
      </w:r>
      <w:r>
        <w:rPr>
          <w:rFonts w:ascii="Courier New" w:hAnsi="Courier New" w:cs="Courier New" w:eastAsia="Courier New"/>
          <w:sz w:val="31"/>
          <w:szCs w:val="31"/>
          <w:color w:val="484848"/>
          <w:spacing w:val="0"/>
          <w:w w:val="70"/>
          <w:position w:val="0"/>
        </w:rPr>
        <w:t>--</w:t>
      </w:r>
      <w:r>
        <w:rPr>
          <w:rFonts w:ascii="Courier New" w:hAnsi="Courier New" w:cs="Courier New" w:eastAsia="Courier New"/>
          <w:sz w:val="31"/>
          <w:szCs w:val="31"/>
          <w:color w:val="484848"/>
          <w:spacing w:val="0"/>
          <w:w w:val="70"/>
          <w:position w:val="0"/>
        </w:rPr>
        <w:t> </w:t>
      </w:r>
      <w:r>
        <w:rPr>
          <w:rFonts w:ascii="Courier New" w:hAnsi="Courier New" w:cs="Courier New" w:eastAsia="Courier New"/>
          <w:sz w:val="31"/>
          <w:szCs w:val="31"/>
          <w:color w:val="484848"/>
          <w:spacing w:val="0"/>
          <w:w w:val="70"/>
          <w:position w:val="0"/>
        </w:rPr>
        <w:t>---------</w:t>
      </w:r>
      <w:r>
        <w:rPr>
          <w:rFonts w:ascii="Courier New" w:hAnsi="Courier New" w:cs="Courier New" w:eastAsia="Courier New"/>
          <w:sz w:val="31"/>
          <w:szCs w:val="31"/>
          <w:color w:val="484848"/>
          <w:spacing w:val="-56"/>
          <w:w w:val="70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0A0A0A"/>
          <w:spacing w:val="0"/>
          <w:w w:val="66"/>
          <w:position w:val="0"/>
        </w:rPr>
        <w:t>---------------</w:t>
      </w:r>
      <w:r>
        <w:rPr>
          <w:rFonts w:ascii="Courier New" w:hAnsi="Courier New" w:cs="Courier New" w:eastAsia="Courier New"/>
          <w:sz w:val="31"/>
          <w:szCs w:val="31"/>
          <w:color w:val="0A0A0A"/>
          <w:spacing w:val="-58"/>
          <w:w w:val="66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13131"/>
          <w:spacing w:val="0"/>
          <w:w w:val="72"/>
          <w:position w:val="0"/>
        </w:rPr>
        <w:t>----------</w:t>
      </w:r>
      <w:r>
        <w:rPr>
          <w:rFonts w:ascii="Courier New" w:hAnsi="Courier New" w:cs="Courier New" w:eastAsia="Courier New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13" w:after="0" w:line="304" w:lineRule="exact"/>
        <w:ind w:left="227" w:right="-20"/>
        <w:jc w:val="left"/>
        <w:tabs>
          <w:tab w:pos="1020" w:val="left"/>
          <w:tab w:pos="8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1A1A1"/>
          <w:spacing w:val="0"/>
          <w:w w:val="171"/>
          <w:position w:val="-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A1A1A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A1A1A1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1"/>
        </w:rPr>
        <w:t>ÖIU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212121"/>
          <w:spacing w:val="-17"/>
          <w:w w:val="100"/>
          <w:position w:val="-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iDE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81"/>
          <w:position w:val="-1"/>
        </w:rPr>
        <w:t>3</w:t>
      </w:r>
      <w:r>
        <w:rPr>
          <w:rFonts w:ascii="Arial" w:hAnsi="Arial" w:cs="Arial" w:eastAsia="Arial"/>
          <w:sz w:val="19"/>
          <w:szCs w:val="19"/>
          <w:color w:val="313131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.Posta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100"/>
        </w:sectPr>
      </w:pPr>
      <w:rPr/>
    </w:p>
    <w:p>
      <w:pPr>
        <w:spacing w:before="40" w:after="0" w:line="214" w:lineRule="exact"/>
        <w:ind w:left="23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-1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right="-20"/>
        <w:jc w:val="right"/>
        <w:rPr>
          <w:rFonts w:ascii="Arial" w:hAnsi="Arial" w:cs="Arial" w:eastAsia="Arial"/>
          <w:sz w:val="19"/>
          <w:szCs w:val="19"/>
        </w:rPr>
      </w:pPr>
      <w:rPr/>
      <w:r>
        <w:rPr/>
        <w:pict>
          <v:shape style="position:absolute;margin-left:31.68pt;margin-top:9.307965pt;width:11.52pt;height:33.599998pt;mso-position-horizontal-relative:page;mso-position-vertical-relative:paragraph;z-index:-15355" type="#_x0000_t75">
            <v:imagedata r:id="rId34" o:title=""/>
          </v:shape>
        </w:pict>
      </w:r>
      <w:r>
        <w:rPr>
          <w:rFonts w:ascii="Arial" w:hAnsi="Arial" w:cs="Arial" w:eastAsia="Arial"/>
          <w:sz w:val="19"/>
          <w:szCs w:val="19"/>
          <w:color w:val="232867"/>
          <w:spacing w:val="0"/>
          <w:w w:val="91"/>
          <w:i/>
        </w:rPr>
        <w:t>1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58" w:after="0" w:line="316" w:lineRule="exact"/>
        <w:ind w:left="2310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313131"/>
          <w:spacing w:val="0"/>
          <w:w w:val="88"/>
          <w:b/>
          <w:bCs/>
          <w:position w:val="-1"/>
        </w:rPr>
        <w:t>Mura</w:t>
      </w:r>
      <w:r>
        <w:rPr>
          <w:rFonts w:ascii="Times New Roman" w:hAnsi="Times New Roman" w:cs="Times New Roman" w:eastAsia="Times New Roman"/>
          <w:sz w:val="25"/>
          <w:szCs w:val="25"/>
          <w:color w:val="313131"/>
          <w:spacing w:val="0"/>
          <w:w w:val="88"/>
          <w:b/>
          <w:bCs/>
          <w:position w:val="-1"/>
        </w:rPr>
        <w:t>d</w:t>
      </w:r>
      <w:r>
        <w:rPr>
          <w:rFonts w:ascii="Times New Roman" w:hAnsi="Times New Roman" w:cs="Times New Roman" w:eastAsia="Times New Roman"/>
          <w:sz w:val="25"/>
          <w:szCs w:val="25"/>
          <w:color w:val="313131"/>
          <w:spacing w:val="51"/>
          <w:w w:val="88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13131"/>
          <w:spacing w:val="0"/>
          <w:w w:val="88"/>
          <w:b/>
          <w:bCs/>
          <w:position w:val="-1"/>
        </w:rPr>
        <w:t>1</w:t>
      </w:r>
      <w:r>
        <w:rPr>
          <w:rFonts w:ascii="Times New Roman" w:hAnsi="Times New Roman" w:cs="Times New Roman" w:eastAsia="Times New Roman"/>
          <w:sz w:val="25"/>
          <w:szCs w:val="25"/>
          <w:color w:val="313131"/>
          <w:spacing w:val="18"/>
          <w:w w:val="88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32867"/>
          <w:spacing w:val="6"/>
          <w:w w:val="26"/>
          <w:position w:val="-1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100"/>
          <w:position w:val="-1"/>
        </w:rPr>
        <w:t>Rf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7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72"/>
          <w:position w:val="-1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5"/>
          <w:w w:val="72"/>
          <w:position w:val="-1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129"/>
          <w:position w:val="-1"/>
        </w:rPr>
        <w:t>,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-36" w:right="525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15" w:right="557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27.200012pt;margin-top:-2.205028pt;width:130.559998pt;height:128.639999pt;mso-position-horizontal-relative:page;mso-position-vertical-relative:paragraph;z-index:-15351" type="#_x0000_t75">
            <v:imagedata r:id="rId35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180" w:right="100"/>
          <w:cols w:num="2" w:equalWidth="0">
            <w:col w:w="4106" w:space="746"/>
            <w:col w:w="6788"/>
          </w:cols>
        </w:sectPr>
      </w:pPr>
      <w:rPr/>
    </w:p>
    <w:p>
      <w:pPr>
        <w:spacing w:before="0" w:after="0" w:line="57" w:lineRule="exact"/>
        <w:ind w:left="2430" w:right="-20"/>
        <w:jc w:val="left"/>
        <w:tabs>
          <w:tab w:pos="372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shape style="position:absolute;margin-left:254.399994pt;margin-top:-8.335849pt;width:66.239998pt;height:62.400002pt;mso-position-horizontal-relative:page;mso-position-vertical-relative:paragraph;z-index:-15353" type="#_x0000_t75">
            <v:imagedata r:id="rId36" o:title=""/>
          </v:shape>
        </w:pic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18"/>
        </w:rPr>
        <w:t>Merkez</w:t>
      </w:r>
      <w:r>
        <w:rPr>
          <w:rFonts w:ascii="Arial" w:hAnsi="Arial" w:cs="Arial" w:eastAsia="Arial"/>
          <w:sz w:val="19"/>
          <w:szCs w:val="19"/>
          <w:color w:val="313131"/>
          <w:spacing w:val="-22"/>
          <w:w w:val="100"/>
          <w:position w:val="-18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18"/>
        </w:rPr>
        <w:tab/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18"/>
        </w:rPr>
        <w:t>h</w:t>
      </w:r>
      <w:r>
        <w:rPr>
          <w:rFonts w:ascii="Arial" w:hAnsi="Arial" w:cs="Arial" w:eastAsia="Arial"/>
          <w:sz w:val="19"/>
          <w:szCs w:val="19"/>
          <w:color w:val="313131"/>
          <w:spacing w:val="16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0"/>
          <w:w w:val="600"/>
          <w:position w:val="-18"/>
        </w:rPr>
        <w:t>ş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100"/>
        </w:sectPr>
      </w:pPr>
      <w:rPr/>
    </w:p>
    <w:p>
      <w:pPr>
        <w:spacing w:before="0" w:after="0" w:line="542" w:lineRule="exact"/>
        <w:ind w:left="2200" w:right="-20"/>
        <w:jc w:val="left"/>
        <w:tabs>
          <w:tab w:pos="398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13.168141pt;margin-top:39.184475pt;width:571.377647pt;height:768.702903pt;mso-position-horizontal-relative:page;mso-position-vertical-relative:page;z-index:-15350" coordorigin="263,784" coordsize="11428,15374">
            <v:group style="position:absolute;left:278;top:800;width:11368;height:2" coordorigin="278,800" coordsize="11368,2">
              <v:shape style="position:absolute;left:278;top:800;width:11368;height:2" coordorigin="278,800" coordsize="11368,0" path="m278,800l11645,800e" filled="f" stroked="t" strokeweight=".718262pt" strokecolor="#575757">
                <v:path arrowok="t"/>
              </v:shape>
            </v:group>
            <v:group style="position:absolute;left:297;top:791;width:2;height:12731" coordorigin="297,791" coordsize="2,12731">
              <v:shape style="position:absolute;left:297;top:791;width:2;height:12731" coordorigin="297,791" coordsize="0,12731" path="m297,13522l297,791e" filled="f" stroked="t" strokeweight=".718262pt" strokecolor="#4B4B4B">
                <v:path arrowok="t"/>
              </v:shape>
            </v:group>
            <v:group style="position:absolute;left:2320;top:796;width:2;height:1179" coordorigin="2320,796" coordsize="2,1179">
              <v:shape style="position:absolute;left:2320;top:796;width:2;height:1179" coordorigin="2320,796" coordsize="0,1179" path="m2320,1975l2320,796e" filled="f" stroked="t" strokeweight=".957683pt" strokecolor="#4B4B4B">
                <v:path arrowok="t"/>
              </v:shape>
            </v:group>
            <v:group style="position:absolute;left:9139;top:800;width:2;height:1179" coordorigin="9139,800" coordsize="2,1179">
              <v:shape style="position:absolute;left:9139;top:800;width:2;height:1179" coordorigin="9139,800" coordsize="0,1179" path="m9139,1980l9139,800e" filled="f" stroked="t" strokeweight=".957683pt" strokecolor="#545454">
                <v:path arrowok="t"/>
              </v:shape>
            </v:group>
            <v:group style="position:absolute;left:283;top:1975;width:11368;height:2" coordorigin="283,1975" coordsize="11368,2">
              <v:shape style="position:absolute;left:283;top:1975;width:11368;height:2" coordorigin="283,1975" coordsize="11368,0" path="m283,1975l11650,1975e" filled="f" stroked="t" strokeweight=".718262pt" strokecolor="#4F4F4F">
                <v:path arrowok="t"/>
              </v:shape>
            </v:group>
            <v:group style="position:absolute;left:283;top:2214;width:11372;height:2" coordorigin="283,2214" coordsize="11372,2">
              <v:shape style="position:absolute;left:283;top:2214;width:11372;height:2" coordorigin="283,2214" coordsize="11372,0" path="m283,2214l11655,2214e" filled="f" stroked="t" strokeweight=".718262pt" strokecolor="#4F4F4F">
                <v:path arrowok="t"/>
              </v:shape>
            </v:group>
            <v:group style="position:absolute;left:273;top:2938;width:11387;height:2" coordorigin="273,2938" coordsize="11387,2">
              <v:shape style="position:absolute;left:273;top:2938;width:11387;height:2" coordorigin="273,2938" coordsize="11387,0" path="m273,2938l11660,2938e" filled="f" stroked="t" strokeweight=".718262pt" strokecolor="#4B4B4B">
                <v:path arrowok="t"/>
              </v:shape>
            </v:group>
            <v:group style="position:absolute;left:283;top:2456;width:11372;height:2" coordorigin="283,2456" coordsize="11372,2">
              <v:shape style="position:absolute;left:283;top:2456;width:11372;height:2" coordorigin="283,2456" coordsize="11372,0" path="m283,2456l11655,2456e" filled="f" stroked="t" strokeweight=".957683pt" strokecolor="#4B4B4B">
                <v:path arrowok="t"/>
              </v:shape>
            </v:group>
            <v:group style="position:absolute;left:273;top:2696;width:11387;height:2" coordorigin="273,2696" coordsize="11387,2">
              <v:shape style="position:absolute;left:273;top:2696;width:11387;height:2" coordorigin="273,2696" coordsize="11387,0" path="m273,2696l11660,2696e" filled="f" stroked="t" strokeweight=".957683pt" strokecolor="#4B4B4B">
                <v:path arrowok="t"/>
              </v:shape>
            </v:group>
            <v:group style="position:absolute;left:2339;top:4103;width:2;height:12040" coordorigin="2339,4103" coordsize="2,12040">
              <v:shape style="position:absolute;left:2339;top:4103;width:2;height:12040" coordorigin="2339,4103" coordsize="0,12040" path="m2339,16143l2339,4103e" filled="f" stroked="t" strokeweight=".957683pt" strokecolor="#484848">
                <v:path arrowok="t"/>
              </v:shape>
            </v:group>
            <v:group style="position:absolute;left:3819;top:3168;width:2;height:949" coordorigin="3819,3168" coordsize="2,949">
              <v:shape style="position:absolute;left:3819;top:3168;width:2;height:949" coordorigin="3819,3168" coordsize="0,949" path="m3819,4117l3819,3168e" filled="f" stroked="t" strokeweight=".957683pt" strokecolor="#4B4B4B">
                <v:path arrowok="t"/>
              </v:shape>
            </v:group>
            <v:group style="position:absolute;left:6950;top:3173;width:2;height:949" coordorigin="6950,3173" coordsize="2,949">
              <v:shape style="position:absolute;left:6950;top:3173;width:2;height:949" coordorigin="6950,3173" coordsize="0,949" path="m6950,4122l6950,3173e" filled="f" stroked="t" strokeweight=".957683pt" strokecolor="#4F4F4F">
                <v:path arrowok="t"/>
              </v:shape>
            </v:group>
            <v:group style="position:absolute;left:278;top:4113;width:11387;height:2" coordorigin="278,4113" coordsize="11387,2">
              <v:shape style="position:absolute;left:278;top:4113;width:11387;height:2" coordorigin="278,4113" coordsize="11387,0" path="m278,4113l11665,4113e" filled="f" stroked="t" strokeweight=".718262pt" strokecolor="#484848">
                <v:path arrowok="t"/>
              </v:shape>
            </v:group>
            <v:group style="position:absolute;left:273;top:3178;width:11387;height:2" coordorigin="273,3178" coordsize="11387,2">
              <v:shape style="position:absolute;left:273;top:3178;width:11387;height:2" coordorigin="273,3178" coordsize="11387,0" path="m273,3178l11660,3178e" filled="f" stroked="t" strokeweight=".718262pt" strokecolor="#4B4B4B">
                <v:path arrowok="t"/>
              </v:shape>
            </v:group>
            <v:group style="position:absolute;left:278;top:4386;width:11387;height:2" coordorigin="278,4386" coordsize="11387,2">
              <v:shape style="position:absolute;left:278;top:4386;width:11387;height:2" coordorigin="278,4386" coordsize="11387,0" path="m278,4386l11665,4386e" filled="f" stroked="t" strokeweight=".718262pt" strokecolor="#4F4F4F">
                <v:path arrowok="t"/>
              </v:shape>
            </v:group>
            <v:group style="position:absolute;left:2318;top:4633;width:9347;height:2" coordorigin="2318,4633" coordsize="9347,2">
              <v:shape style="position:absolute;left:2318;top:4633;width:9347;height:2" coordorigin="2318,4633" coordsize="9347,0" path="m2318,4633l11665,4633e" filled="f" stroked="t" strokeweight=".957683pt" strokecolor="#4F4F4F">
                <v:path arrowok="t"/>
              </v:shape>
            </v:group>
            <v:group style="position:absolute;left:4906;top:4625;width:2;height:2210" coordorigin="4906,4625" coordsize="2,2210">
              <v:shape style="position:absolute;left:4906;top:4625;width:2;height:2210" coordorigin="4906,4625" coordsize="0,2210" path="m4906,6835l4906,4625e" filled="f" stroked="t" strokeweight=".957683pt" strokecolor="#4B4B4B">
                <v:path arrowok="t"/>
              </v:shape>
            </v:group>
            <v:group style="position:absolute;left:4894;top:5114;width:6771;height:2" coordorigin="4894,5114" coordsize="6771,2">
              <v:shape style="position:absolute;left:4894;top:5114;width:6771;height:2" coordorigin="4894,5114" coordsize="6771,0" path="m4894,5114l11665,5114e" filled="f" stroked="t" strokeweight=".718262pt" strokecolor="#444444">
                <v:path arrowok="t"/>
              </v:shape>
            </v:group>
            <v:group style="position:absolute;left:9874;top:5601;width:1791;height:2" coordorigin="9874,5601" coordsize="1791,2">
              <v:shape style="position:absolute;left:9874;top:5601;width:1791;height:2" coordorigin="9874,5601" coordsize="1791,0" path="m9874,5601l11665,5601e" filled="f" stroked="t" strokeweight=".957683pt" strokecolor="#5B5B5B">
                <v:path arrowok="t"/>
              </v:shape>
            </v:group>
            <v:group style="position:absolute;left:4894;top:5359;width:6771;height:2" coordorigin="4894,5359" coordsize="6771,2">
              <v:shape style="position:absolute;left:4894;top:5359;width:6771;height:2" coordorigin="4894,5359" coordsize="6771,0" path="m4894,5359l11665,5359e" filled="f" stroked="t" strokeweight=".957683pt" strokecolor="#4F4F4F">
                <v:path arrowok="t"/>
              </v:shape>
            </v:group>
            <v:group style="position:absolute;left:4894;top:5598;width:4932;height:2" coordorigin="4894,5598" coordsize="4932,2">
              <v:shape style="position:absolute;left:4894;top:5598;width:4932;height:2" coordorigin="4894,5598" coordsize="4932,0" path="m4894,5598l9826,5598e" filled="f" stroked="t" strokeweight=".718262pt" strokecolor="#3F3F3F">
                <v:path arrowok="t"/>
              </v:shape>
            </v:group>
            <v:group style="position:absolute;left:2318;top:5838;width:9347;height:2" coordorigin="2318,5838" coordsize="9347,2">
              <v:shape style="position:absolute;left:2318;top:5838;width:9347;height:2" coordorigin="2318,5838" coordsize="9347,0" path="m2318,5838l11665,5838e" filled="f" stroked="t" strokeweight=".718262pt" strokecolor="#484848">
                <v:path arrowok="t"/>
              </v:shape>
            </v:group>
            <v:group style="position:absolute;left:11667;top:6078;width:2;height:10046" coordorigin="11667,6078" coordsize="2,10046">
              <v:shape style="position:absolute;left:11667;top:6078;width:2;height:10046" coordorigin="11667,6078" coordsize="0,10046" path="m11667,16124l11667,6078e" filled="f" stroked="t" strokeweight=".957683pt" strokecolor="#545454">
                <v:path arrowok="t"/>
              </v:shape>
            </v:group>
            <v:group style="position:absolute;left:278;top:6083;width:11392;height:2" coordorigin="278,6083" coordsize="11392,2">
              <v:shape style="position:absolute;left:278;top:6083;width:11392;height:2" coordorigin="278,6083" coordsize="11392,0" path="m278,6083l11669,6083e" filled="f" stroked="t" strokeweight=".718262pt" strokecolor="#4F4F4F">
                <v:path arrowok="t"/>
              </v:shape>
            </v:group>
            <v:group style="position:absolute;left:7836;top:6078;width:2;height:729" coordorigin="7836,6078" coordsize="2,729">
              <v:shape style="position:absolute;left:7836;top:6078;width:2;height:729" coordorigin="7836,6078" coordsize="0,729" path="m7836,6806l7836,6078e" filled="f" stroked="t" strokeweight=".718262pt" strokecolor="#3F3F3F">
                <v:path arrowok="t"/>
              </v:shape>
            </v:group>
            <v:group style="position:absolute;left:2322;top:6557;width:9347;height:2" coordorigin="2322,6557" coordsize="9347,2">
              <v:shape style="position:absolute;left:2322;top:6557;width:9347;height:2" coordorigin="2322,6557" coordsize="9347,0" path="m2322,6557l11669,6557e" filled="f" stroked="t" strokeweight=".718262pt" strokecolor="#4B4B4B">
                <v:path arrowok="t"/>
              </v:shape>
            </v:group>
            <v:group style="position:absolute;left:2322;top:6797;width:9347;height:2" coordorigin="2322,6797" coordsize="9347,2">
              <v:shape style="position:absolute;left:2322;top:6797;width:9347;height:2" coordorigin="2322,6797" coordsize="9347,0" path="m2322,6797l11669,6797e" filled="f" stroked="t" strokeweight=".718262pt" strokecolor="#3F3F3F">
                <v:path arrowok="t"/>
              </v:shape>
            </v:group>
            <v:group style="position:absolute;left:283;top:7036;width:11387;height:2" coordorigin="283,7036" coordsize="11387,2">
              <v:shape style="position:absolute;left:283;top:7036;width:11387;height:2" coordorigin="283,7036" coordsize="11387,0" path="m283,7036l11669,7036e" filled="f" stroked="t" strokeweight=".718262pt" strokecolor="#484848">
                <v:path arrowok="t"/>
              </v:shape>
            </v:group>
            <v:group style="position:absolute;left:283;top:7511;width:11387;height:2" coordorigin="283,7511" coordsize="11387,2">
              <v:shape style="position:absolute;left:283;top:7511;width:11387;height:2" coordorigin="283,7511" coordsize="11387,0" path="m283,7511l11669,7511e" filled="f" stroked="t" strokeweight=".718262pt" strokecolor="#4B4B4B">
                <v:path arrowok="t"/>
              </v:shape>
            </v:group>
            <v:group style="position:absolute;left:4908;top:7501;width:2;height:738" coordorigin="4908,7501" coordsize="2,738">
              <v:shape style="position:absolute;left:4908;top:7501;width:2;height:738" coordorigin="4908,7501" coordsize="0,738" path="m4908,8239l4908,7501e" filled="f" stroked="t" strokeweight=".957683pt" strokecolor="#606060">
                <v:path arrowok="t"/>
              </v:shape>
            </v:group>
            <v:group style="position:absolute;left:4899;top:7751;width:6771;height:2" coordorigin="4899,7751" coordsize="6771,2">
              <v:shape style="position:absolute;left:4899;top:7751;width:6771;height:2" coordorigin="4899,7751" coordsize="6771,0" path="m4899,7751l11669,7751e" filled="f" stroked="t" strokeweight=".957683pt" strokecolor="#545454">
                <v:path arrowok="t"/>
              </v:shape>
            </v:group>
            <v:group style="position:absolute;left:4899;top:7990;width:6771;height:2" coordorigin="4899,7990" coordsize="6771,2">
              <v:shape style="position:absolute;left:4899;top:7990;width:6771;height:2" coordorigin="4899,7990" coordsize="6771,0" path="m4899,7990l11669,7990e" filled="f" stroked="t" strokeweight=".718262pt" strokecolor="#4B4B4B">
                <v:path arrowok="t"/>
              </v:shape>
            </v:group>
            <v:group style="position:absolute;left:283;top:8232;width:11392;height:2" coordorigin="283,8232" coordsize="11392,2">
              <v:shape style="position:absolute;left:283;top:8232;width:11392;height:2" coordorigin="283,8232" coordsize="11392,0" path="m283,8232l11674,8232e" filled="f" stroked="t" strokeweight=".957683pt" strokecolor="#4F4F4F">
                <v:path arrowok="t"/>
              </v:shape>
            </v:group>
            <v:group style="position:absolute;left:287;top:9042;width:11387;height:2" coordorigin="287,9042" coordsize="11387,2">
              <v:shape style="position:absolute;left:287;top:9042;width:11387;height:2" coordorigin="287,9042" coordsize="11387,0" path="m287,9042l11674,9042e" filled="f" stroked="t" strokeweight=".957683pt" strokecolor="#4B4B4B">
                <v:path arrowok="t"/>
              </v:shape>
            </v:group>
            <v:group style="position:absolute;left:287;top:9888;width:11387;height:2" coordorigin="287,9888" coordsize="11387,2">
              <v:shape style="position:absolute;left:287;top:9888;width:11387;height:2" coordorigin="287,9888" coordsize="11387,0" path="m287,9888l11674,9888e" filled="f" stroked="t" strokeweight=".718262pt" strokecolor="#4B4B4B">
                <v:path arrowok="t"/>
              </v:shape>
            </v:group>
            <v:group style="position:absolute;left:287;top:10128;width:11387;height:2" coordorigin="287,10128" coordsize="11387,2">
              <v:shape style="position:absolute;left:287;top:10128;width:11387;height:2" coordorigin="287,10128" coordsize="11387,0" path="m287,10128l11674,10128e" filled="f" stroked="t" strokeweight=".718262pt" strokecolor="#545454">
                <v:path arrowok="t"/>
              </v:shape>
            </v:group>
            <v:group style="position:absolute;left:287;top:10370;width:11387;height:2" coordorigin="287,10370" coordsize="11387,2">
              <v:shape style="position:absolute;left:287;top:10370;width:11387;height:2" coordorigin="287,10370" coordsize="11387,0" path="m287,10370l11674,10370e" filled="f" stroked="t" strokeweight=".957683pt" strokecolor="#545454">
                <v:path arrowok="t"/>
              </v:shape>
            </v:group>
            <v:group style="position:absolute;left:7391;top:11091;width:2;height:5042" coordorigin="7391,11091" coordsize="2,5042">
              <v:shape style="position:absolute;left:7391;top:11091;width:2;height:5042" coordorigin="7391,11091" coordsize="0,5042" path="m7391,16134l7391,11091e" filled="f" stroked="t" strokeweight=".718262pt" strokecolor="#575757">
                <v:path arrowok="t"/>
              </v:shape>
            </v:group>
            <v:group style="position:absolute;left:292;top:11345;width:11392;height:2" coordorigin="292,11345" coordsize="11392,2">
              <v:shape style="position:absolute;left:292;top:11345;width:11392;height:2" coordorigin="292,11345" coordsize="11392,0" path="m292,11345l11684,11345e" filled="f" stroked="t" strokeweight=".718262pt" strokecolor="#4F4F4F">
                <v:path arrowok="t"/>
              </v:shape>
            </v:group>
            <v:group style="position:absolute;left:292;top:13442;width:2064;height:2" coordorigin="292,13442" coordsize="2064,2">
              <v:shape style="position:absolute;left:292;top:13442;width:2064;height:2" coordorigin="292,13442" coordsize="2064,0" path="m292,13442l2356,13442e" filled="f" stroked="t" strokeweight=".957683pt" strokecolor="#5B5B5B">
                <v:path arrowok="t"/>
              </v:shape>
            </v:group>
            <v:group style="position:absolute;left:306;top:16129;width:8437;height:2" coordorigin="306,16129" coordsize="8437,2">
              <v:shape style="position:absolute;left:306;top:16129;width:8437;height:2" coordorigin="306,16129" coordsize="8437,0" path="m306,16129l8744,16129e" filled="f" stroked="t" strokeweight=".957683pt" strokecolor="#545454">
                <v:path arrowok="t"/>
              </v:shape>
            </v:group>
            <v:group style="position:absolute;left:1089;top:11139;width:2;height:5009" coordorigin="1089,11139" coordsize="2,5009">
              <v:shape style="position:absolute;left:1089;top:11139;width:2;height:5009" coordorigin="1089,11139" coordsize="0,5009" path="m1089,16148l1089,11139e" filled="f" stroked="t" strokeweight=".957683pt" strokecolor="#4B4B4B">
                <v:path arrowok="t"/>
              </v:shape>
            </v:group>
            <v:group style="position:absolute;left:1674;top:11130;width:2;height:5018" coordorigin="1674,11130" coordsize="2,5018">
              <v:shape style="position:absolute;left:1674;top:11130;width:2;height:5018" coordorigin="1674,11130" coordsize="0,5018" path="m1674,16148l1674,11130e" filled="f" stroked="t" strokeweight=".957683pt" strokecolor="#4B4B4B">
                <v:path arrowok="t"/>
              </v:shape>
            </v:group>
            <v:group style="position:absolute;left:3431;top:12970;width:2;height:709" coordorigin="3431,12970" coordsize="2,709">
              <v:shape style="position:absolute;left:3431;top:12970;width:2;height:709" coordorigin="3431,12970" coordsize="0,709" path="m3431,13680l3431,12970e" filled="f" stroked="t" strokeweight="1.675945pt" strokecolor="#4F57A8">
                <v:path arrowok="t"/>
              </v:shape>
            </v:group>
            <v:group style="position:absolute;left:4104;top:12179;width:2;height:642" coordorigin="4104,12179" coordsize="2,642">
              <v:shape style="position:absolute;left:4104;top:12179;width:2;height:642" coordorigin="4104,12179" coordsize="0,642" path="m4104,12822l4104,12179e" filled="f" stroked="t" strokeweight="2.873049pt" strokecolor="#2B3467">
                <v:path arrowok="t"/>
              </v:shape>
            </v:group>
            <v:group style="position:absolute;left:685;top:11305;width:48;height:2" coordorigin="685,11305" coordsize="48,2">
              <v:shape style="position:absolute;left:685;top:11305;width:48;height:2" coordorigin="685,11305" coordsize="48,0" path="m685,11305l733,11305e" filled="f" stroked="t" strokeweight=".239421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color w:val="313131"/>
          <w:b/>
          <w:bCs/>
        </w:rPr>
        <w:t>3.Posta</w:t>
      </w:r>
      <w:r>
        <w:rPr>
          <w:rFonts w:ascii="Arial" w:hAnsi="Arial" w:cs="Arial" w:eastAsia="Arial"/>
          <w:sz w:val="19"/>
          <w:szCs w:val="19"/>
          <w:color w:val="313131"/>
          <w:spacing w:val="-36"/>
          <w:b/>
          <w:bCs/>
        </w:rPr>
        <w:t> </w:t>
      </w:r>
      <w:r>
        <w:rPr>
          <w:rFonts w:ascii="Arial" w:hAnsi="Arial" w:cs="Arial" w:eastAsia="Arial"/>
          <w:sz w:val="51"/>
          <w:szCs w:val="51"/>
          <w:color w:val="363B70"/>
          <w:spacing w:val="-4"/>
          <w:w w:val="100"/>
          <w:i/>
        </w:rPr>
        <w:t>f</w:t>
      </w:r>
      <w:r>
        <w:rPr>
          <w:rFonts w:ascii="Arial" w:hAnsi="Arial" w:cs="Arial" w:eastAsia="Arial"/>
          <w:sz w:val="51"/>
          <w:szCs w:val="51"/>
          <w:color w:val="31384F"/>
          <w:spacing w:val="0"/>
          <w:w w:val="100"/>
          <w:i/>
        </w:rPr>
        <w:t>i</w:t>
      </w:r>
      <w:r>
        <w:rPr>
          <w:rFonts w:ascii="Arial" w:hAnsi="Arial" w:cs="Arial" w:eastAsia="Arial"/>
          <w:sz w:val="51"/>
          <w:szCs w:val="51"/>
          <w:color w:val="31384F"/>
          <w:spacing w:val="32"/>
          <w:w w:val="100"/>
          <w:i/>
        </w:rPr>
        <w:t> </w:t>
      </w:r>
      <w:r>
        <w:rPr>
          <w:rFonts w:ascii="Arial" w:hAnsi="Arial" w:cs="Arial" w:eastAsia="Arial"/>
          <w:sz w:val="53"/>
          <w:szCs w:val="53"/>
          <w:color w:val="232867"/>
          <w:spacing w:val="0"/>
          <w:w w:val="51"/>
          <w:i/>
        </w:rPr>
        <w:t>rJ't</w:t>
      </w:r>
      <w:r>
        <w:rPr>
          <w:rFonts w:ascii="Arial" w:hAnsi="Arial" w:cs="Arial" w:eastAsia="Arial"/>
          <w:sz w:val="53"/>
          <w:szCs w:val="53"/>
          <w:color w:val="232867"/>
          <w:spacing w:val="0"/>
          <w:w w:val="100"/>
          <w:i/>
        </w:rPr>
        <w:tab/>
      </w:r>
      <w:r>
        <w:rPr>
          <w:rFonts w:ascii="Arial" w:hAnsi="Arial" w:cs="Arial" w:eastAsia="Arial"/>
          <w:sz w:val="53"/>
          <w:szCs w:val="53"/>
          <w:color w:val="232867"/>
          <w:spacing w:val="0"/>
          <w:w w:val="100"/>
          <w:i/>
        </w:rPr>
      </w:r>
      <w:r>
        <w:rPr>
          <w:rFonts w:ascii="Arial" w:hAnsi="Arial" w:cs="Arial" w:eastAsia="Arial"/>
          <w:sz w:val="19"/>
          <w:szCs w:val="19"/>
          <w:color w:val="212121"/>
          <w:spacing w:val="0"/>
          <w:w w:val="114"/>
          <w:b/>
          <w:bCs/>
        </w:rPr>
        <w:t>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2" w:lineRule="auto"/>
        <w:ind w:left="505" w:right="5354" w:firstLine="-40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135.360001pt;margin-top:-52.457664pt;width:107.519997pt;height:48.959999pt;mso-position-horizontal-relative:page;mso-position-vertical-relative:paragraph;z-index:-15354" type="#_x0000_t75">
            <v:imagedata r:id="rId37" o:title=""/>
          </v:shape>
        </w:pict>
      </w:r>
      <w:r>
        <w:rPr/>
        <w:pict>
          <v:shape style="position:absolute;margin-left:257.279999pt;margin-top:-39.977661pt;width:68.160004pt;height:40.32pt;mso-position-horizontal-relative:page;mso-position-vertical-relative:paragraph;z-index:-15352" type="#_x0000_t75">
            <v:imagedata r:id="rId38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RecepTEMEL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80" w:right="100"/>
          <w:cols w:num="2" w:equalWidth="0">
            <w:col w:w="4678" w:space="230"/>
            <w:col w:w="6732"/>
          </w:cols>
        </w:sectPr>
      </w:pPr>
      <w:rPr/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340" w:right="454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1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1"/>
        </w:rPr>
        <w:t>BÜYÜKŞEHiR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1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187" w:lineRule="exact"/>
        <w:ind w:left="3449" w:right="468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1"/>
          <w:position w:val="-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11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1"/>
          <w:position w:val="-3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11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1"/>
          <w:position w:val="-3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20" w:bottom="280" w:left="360" w:right="240"/>
        </w:sectPr>
      </w:pPr>
      <w:rPr/>
    </w:p>
    <w:p>
      <w:pPr>
        <w:spacing w:before="0" w:after="0" w:line="142" w:lineRule="exact"/>
        <w:ind w:left="788" w:right="210"/>
        <w:jc w:val="center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776855pt;margin-top:-34.920162pt;width:481.222981pt;height:81.232619pt;mso-position-horizontal-relative:page;mso-position-vertical-relative:paragraph;z-index:-15347" type="#_x0000_t202" filled="f" stroked="f">
            <v:textbox inset="0,0,0,0">
              <w:txbxContent>
                <w:p>
                  <w:pPr>
                    <w:spacing w:before="0" w:after="0" w:line="1625" w:lineRule="exact"/>
                    <w:ind w:right="-284"/>
                    <w:jc w:val="left"/>
                    <w:tabs>
                      <w:tab w:pos="834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5"/>
                      <w:szCs w:val="85"/>
                      <w:color w:val="2A2A2A"/>
                      <w:spacing w:val="0"/>
                      <w:w w:val="150"/>
                      <w:b/>
                      <w:bCs/>
                      <w:position w:val="61"/>
                    </w:rPr>
                    <w:t>1</w:t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2A2A2A"/>
                      <w:spacing w:val="0"/>
                      <w:w w:val="100"/>
                      <w:b/>
                      <w:bCs/>
                      <w:position w:val="61"/>
                    </w:rPr>
                    <w:tab/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2A2A2A"/>
                      <w:spacing w:val="0"/>
                      <w:w w:val="100"/>
                      <w:b/>
                      <w:bCs/>
                      <w:position w:val="61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B3B3B"/>
                      <w:spacing w:val="0"/>
                      <w:w w:val="251"/>
                      <w:position w:val="-5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13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57" w:lineRule="exact"/>
        <w:ind w:left="542" w:right="-52"/>
        <w:jc w:val="center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A2A2A"/>
          <w:spacing w:val="0"/>
          <w:w w:val="90"/>
        </w:rPr>
        <w:t>BÜYÜKSEHIR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5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7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40"/>
          <w:cols w:num="2" w:equalWidth="0">
            <w:col w:w="1520" w:space="1473"/>
            <w:col w:w="8327"/>
          </w:cols>
        </w:sectPr>
      </w:pPr>
      <w:rPr/>
    </w:p>
    <w:p>
      <w:pPr>
        <w:spacing w:before="0" w:after="0" w:line="230" w:lineRule="exact"/>
        <w:ind w:left="579" w:right="5350"/>
        <w:jc w:val="center"/>
        <w:tabs>
          <w:tab w:pos="4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A2A2A"/>
          <w:spacing w:val="0"/>
          <w:w w:val="111"/>
          <w:position w:val="7"/>
        </w:rPr>
        <w:t>BELEDIYESI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11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1"/>
          <w:position w:val="0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1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1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16" w:right="-20"/>
        <w:jc w:val="left"/>
        <w:tabs>
          <w:tab w:pos="1460" w:val="left"/>
          <w:tab w:pos="2880" w:val="left"/>
          <w:tab w:pos="5200" w:val="left"/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1"/>
        </w:rPr>
        <w:t>[Ola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16.05.2017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No:25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5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:15:27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0"/>
          <w:szCs w:val="30"/>
          <w:color w:val="4D4D4D"/>
          <w:spacing w:val="0"/>
          <w:w w:val="70"/>
          <w:position w:val="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  <w:position w:val="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left="140" w:right="-20"/>
        <w:jc w:val="left"/>
        <w:tabs>
          <w:tab w:pos="1480" w:val="left"/>
          <w:tab w:pos="2880" w:val="left"/>
          <w:tab w:pos="4220" w:val="left"/>
          <w:tab w:pos="5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:16.05.2017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</w:rPr>
        <w:t>jKayıt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:3165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6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96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6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Bahadı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ŞENDURAN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65" w:lineRule="auto"/>
        <w:ind w:left="140" w:right="5363" w:firstLine="-5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</w:rPr>
        <w:t>:ÜçeyiU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Kıbrı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mi§/İZMİR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Adres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Üçeylül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Kıbrı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Ödenıiş/IZMtR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1" w:lineRule="exact"/>
        <w:ind w:left="116" w:right="-20"/>
        <w:jc w:val="left"/>
        <w:tabs>
          <w:tab w:pos="1460" w:val="left"/>
          <w:tab w:pos="452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3B3B3B"/>
          <w:w w:val="61"/>
        </w:rPr>
        <w:t>I</w:t>
      </w:r>
      <w:r>
        <w:rPr>
          <w:rFonts w:ascii="Arial" w:hAnsi="Arial" w:cs="Arial" w:eastAsia="Arial"/>
          <w:sz w:val="27"/>
          <w:szCs w:val="27"/>
          <w:color w:val="3B3B3B"/>
          <w:spacing w:val="-4"/>
          <w:w w:val="6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:Bina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1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1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5" w:lineRule="exact"/>
        <w:ind w:left="116" w:right="-20"/>
        <w:jc w:val="left"/>
        <w:tabs>
          <w:tab w:pos="3320" w:val="left"/>
          <w:tab w:pos="6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3B3B3B"/>
          <w:w w:val="65"/>
          <w:position w:val="2"/>
        </w:rPr>
        <w:t>l</w:t>
      </w:r>
      <w:r>
        <w:rPr>
          <w:rFonts w:ascii="Arial" w:hAnsi="Arial" w:cs="Arial" w:eastAsia="Arial"/>
          <w:sz w:val="27"/>
          <w:szCs w:val="27"/>
          <w:color w:val="3B3B3B"/>
          <w:spacing w:val="-4"/>
          <w:w w:val="65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lse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4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9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7"/>
          <w:position w:val="4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97"/>
          <w:position w:val="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42"/>
          <w:position w:val="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-4"/>
        </w:rPr>
        <w:t>Konut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1" w:lineRule="exact"/>
        <w:ind w:left="33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Betonarıne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90" w:lineRule="exact"/>
        <w:ind w:left="3600" w:right="2016"/>
        <w:jc w:val="center"/>
        <w:tabs>
          <w:tab w:pos="4080" w:val="left"/>
          <w:tab w:pos="4660" w:val="left"/>
          <w:tab w:pos="5160" w:val="left"/>
          <w:tab w:pos="5620" w:val="left"/>
          <w:tab w:pos="6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2"/>
          <w:szCs w:val="22"/>
          <w:color w:val="2A2A2A"/>
          <w:spacing w:val="0"/>
          <w:w w:val="100"/>
        </w:rPr>
        <w:t>X</w:t>
      </w:r>
      <w:r>
        <w:rPr>
          <w:rFonts w:ascii="Arial" w:hAnsi="Arial" w:cs="Arial" w:eastAsia="Arial"/>
          <w:sz w:val="22"/>
          <w:szCs w:val="22"/>
          <w:color w:val="2A2A2A"/>
          <w:spacing w:val="-44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2A2A2A"/>
          <w:spacing w:val="0"/>
          <w:w w:val="47"/>
        </w:rPr>
        <w:t>ı</w:t>
      </w:r>
      <w:r>
        <w:rPr>
          <w:rFonts w:ascii="Arial" w:hAnsi="Arial" w:cs="Arial" w:eastAsia="Arial"/>
          <w:sz w:val="42"/>
          <w:szCs w:val="42"/>
          <w:color w:val="2A2A2A"/>
          <w:spacing w:val="-51"/>
          <w:w w:val="47"/>
        </w:rPr>
        <w:t> </w:t>
      </w:r>
      <w:r>
        <w:rPr>
          <w:rFonts w:ascii="Arial" w:hAnsi="Arial" w:cs="Arial" w:eastAsia="Arial"/>
          <w:sz w:val="42"/>
          <w:szCs w:val="42"/>
          <w:color w:val="2A2A2A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2A2A2A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47"/>
        </w:rPr>
        <w:t>1</w:t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8E8E8E"/>
          <w:spacing w:val="0"/>
          <w:w w:val="47"/>
        </w:rPr>
        <w:t>1</w:t>
      </w:r>
      <w:r>
        <w:rPr>
          <w:rFonts w:ascii="Arial" w:hAnsi="Arial" w:cs="Arial" w:eastAsia="Arial"/>
          <w:sz w:val="22"/>
          <w:szCs w:val="22"/>
          <w:color w:val="8E8E8E"/>
          <w:spacing w:val="-28"/>
          <w:w w:val="47"/>
        </w:rPr>
        <w:t> </w:t>
      </w:r>
      <w:r>
        <w:rPr>
          <w:rFonts w:ascii="Arial" w:hAnsi="Arial" w:cs="Arial" w:eastAsia="Arial"/>
          <w:sz w:val="22"/>
          <w:szCs w:val="22"/>
          <w:color w:val="8E8E8E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8E8E8E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2A2A2A"/>
          <w:spacing w:val="0"/>
          <w:w w:val="47"/>
        </w:rPr>
        <w:t>1</w:t>
      </w:r>
      <w:r>
        <w:rPr>
          <w:rFonts w:ascii="Arial" w:hAnsi="Arial" w:cs="Arial" w:eastAsia="Arial"/>
          <w:sz w:val="21"/>
          <w:szCs w:val="21"/>
          <w:color w:val="2A2A2A"/>
          <w:spacing w:val="-23"/>
          <w:w w:val="47"/>
        </w:rPr>
        <w:t> </w:t>
      </w:r>
      <w:r>
        <w:rPr>
          <w:rFonts w:ascii="Arial" w:hAnsi="Arial" w:cs="Arial" w:eastAsia="Arial"/>
          <w:sz w:val="21"/>
          <w:szCs w:val="21"/>
          <w:color w:val="2A2A2A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9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left="135" w:right="-20"/>
        <w:jc w:val="left"/>
        <w:tabs>
          <w:tab w:pos="1940" w:val="left"/>
          <w:tab w:pos="5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47"/>
          <w:position w:val="0"/>
        </w:rPr>
        <w:t>ahib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0"/>
          <w:w w:val="14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1"/>
        </w:rPr>
        <w:t>:KadirBORA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8"/>
          <w:position w:val="1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7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6" w:after="0" w:line="240" w:lineRule="auto"/>
        <w:ind w:left="19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72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7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</w:rPr>
        <w:t>GökhanUYAR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9" w:lineRule="auto"/>
        <w:ind w:left="116" w:right="2619" w:firstLine="1770"/>
        <w:jc w:val="left"/>
        <w:tabs>
          <w:tab w:pos="1880" w:val="left"/>
          <w:tab w:pos="4380" w:val="left"/>
          <w:tab w:pos="7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4"/>
        </w:rPr>
        <w:t>Çı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:15:28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1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15:32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lGiden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874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25" w:lineRule="auto"/>
        <w:ind w:left="4403" w:right="4377" w:firstLine="-4264"/>
        <w:jc w:val="left"/>
        <w:tabs>
          <w:tab w:pos="4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2A2A2A"/>
          <w:spacing w:val="1"/>
          <w:w w:val="12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0"/>
        </w:rPr>
        <w:t>Ge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7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0"/>
        </w:rPr>
        <w:t>jşSaati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1891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9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8"/>
          <w:w w:val="8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8"/>
        </w:rPr>
        <w:t>son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0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Sayısı:4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Dogalgaz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135" w:right="-20"/>
        <w:jc w:val="left"/>
        <w:tabs>
          <w:tab w:pos="1860" w:val="left"/>
          <w:tab w:pos="4380" w:val="left"/>
          <w:tab w:pos="7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pıkı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1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2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135" w:right="-20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1"/>
          <w:szCs w:val="11"/>
          <w:color w:val="4D4D4D"/>
          <w:spacing w:val="0"/>
          <w:w w:val="100"/>
          <w:i/>
          <w:position w:val="5"/>
        </w:rPr>
        <w:t>(</w:t>
      </w:r>
      <w:r>
        <w:rPr>
          <w:rFonts w:ascii="Arial" w:hAnsi="Arial" w:cs="Arial" w:eastAsia="Arial"/>
          <w:sz w:val="11"/>
          <w:szCs w:val="11"/>
          <w:color w:val="4D4D4D"/>
          <w:spacing w:val="0"/>
          <w:w w:val="100"/>
          <w:i/>
          <w:position w:val="5"/>
        </w:rPr>
        <w:t>"1''</w:t>
      </w:r>
      <w:r>
        <w:rPr>
          <w:rFonts w:ascii="Arial" w:hAnsi="Arial" w:cs="Arial" w:eastAsia="Arial"/>
          <w:sz w:val="11"/>
          <w:szCs w:val="11"/>
          <w:color w:val="4D4D4D"/>
          <w:spacing w:val="0"/>
          <w:w w:val="100"/>
          <w:i/>
          <w:position w:val="5"/>
        </w:rPr>
        <w:t>      </w:t>
      </w:r>
      <w:r>
        <w:rPr>
          <w:rFonts w:ascii="Arial" w:hAnsi="Arial" w:cs="Arial" w:eastAsia="Arial"/>
          <w:sz w:val="11"/>
          <w:szCs w:val="11"/>
          <w:color w:val="4D4D4D"/>
          <w:spacing w:val="8"/>
          <w:w w:val="100"/>
          <w:i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:şse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3"/>
          <w:position w:val="0"/>
        </w:rPr>
        <w:t>Döntl_ş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3"/>
          <w:position w:val="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7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left="189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8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135" w:right="-20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Görüldüğü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varıldığında;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tarafından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söndürülmüş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Tarafımızdan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144" w:right="-20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lgerçekleştirilmedi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araşttrına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yapıldı.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4415" w:right="403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6"/>
        </w:rPr>
        <w:t>öndOrmede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5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16" w:lineRule="exact"/>
        <w:ind w:left="135" w:right="-20"/>
        <w:jc w:val="left"/>
        <w:tabs>
          <w:tab w:pos="4380" w:val="left"/>
          <w:tab w:pos="6240" w:val="left"/>
          <w:tab w:pos="7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Söndtırme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6"/>
          <w:position w:val="-2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-1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  <w:position w:val="-1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5" w:lineRule="exact"/>
        <w:ind w:left="6257" w:right="-20"/>
        <w:jc w:val="left"/>
        <w:tabs>
          <w:tab w:pos="7800" w:val="left"/>
        </w:tabs>
        <w:rPr>
          <w:rFonts w:ascii="Arial" w:hAnsi="Arial" w:cs="Arial" w:eastAsia="Arial"/>
          <w:sz w:val="42"/>
          <w:szCs w:val="42"/>
        </w:rPr>
      </w:pPr>
      <w:rPr/>
      <w:r>
        <w:rPr>
          <w:rFonts w:ascii="Arial" w:hAnsi="Arial" w:cs="Arial" w:eastAsia="Arial"/>
          <w:sz w:val="42"/>
          <w:szCs w:val="42"/>
          <w:color w:val="3B3B3B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3B3B3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3B3B3B"/>
          <w:spacing w:val="0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2A2A2A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189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Kadi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BORA'nı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ikamet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ettiği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müstakil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banyosunda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elektrikli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şofbe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49" w:lineRule="auto"/>
        <w:ind w:left="149" w:right="8081" w:firstLine="-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89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Tııhınini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0"/>
        </w:rPr>
        <w:t>T&lt;&gt;Jllam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:25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19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müstakil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banyosunda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elektrikli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şofbende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4" w:lineRule="auto"/>
        <w:ind w:left="1891" w:right="106" w:firstLine="-174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göıillmü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araştııma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şofbeni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tesisatını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nedenle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yUkJenıne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eskime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gevşe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yıpranma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-7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yapması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çıkhgı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0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0"/>
          <w:w w:val="13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left="135" w:right="-20"/>
        <w:jc w:val="left"/>
        <w:tabs>
          <w:tab w:pos="1880" w:val="left"/>
          <w:tab w:pos="6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$igoıtalı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Adı: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213" w:lineRule="exact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3"/>
          <w:position w:val="-1"/>
        </w:rPr>
        <w:t>v-..1·aç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6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Ger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9"/>
          <w:position w:val="-1"/>
        </w:rPr>
        <w:t>Ka_ybı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3B3B3B"/>
          <w:w w:val="51"/>
        </w:rPr>
        <w:t>I</w:t>
      </w:r>
      <w:r>
        <w:rPr>
          <w:rFonts w:ascii="Times New Roman" w:hAnsi="Times New Roman" w:cs="Times New Roman" w:eastAsia="Times New Roman"/>
          <w:sz w:val="25"/>
          <w:szCs w:val="25"/>
          <w:color w:val="3B3B3B"/>
          <w:spacing w:val="10"/>
          <w:w w:val="5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!Teslim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581" w:right="4570"/>
        <w:jc w:val="center"/>
        <w:tabs>
          <w:tab w:pos="1840" w:val="left"/>
          <w:tab w:pos="5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AAAAAA"/>
          <w:w w:val="167"/>
        </w:rPr>
        <w:t>ı</w:t>
      </w:r>
      <w:r>
        <w:rPr>
          <w:rFonts w:ascii="Arial" w:hAnsi="Arial" w:cs="Arial" w:eastAsia="Arial"/>
          <w:sz w:val="19"/>
          <w:szCs w:val="19"/>
          <w:color w:val="AAAAAA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Dönüsü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rrarih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16.05.2017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  <w:position w:val="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:15:45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3" w:lineRule="exact"/>
        <w:ind w:left="789" w:right="-20"/>
        <w:jc w:val="left"/>
        <w:tabs>
          <w:tab w:pos="1260" w:val="left"/>
          <w:tab w:pos="8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3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4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9"/>
          <w:w w:val="113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3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8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Post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-2"/>
          <w:w w:val="100"/>
          <w:position w:val="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Ödemiş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0" w:after="0" w:line="214" w:lineRule="exact"/>
        <w:ind w:left="1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40"/>
        </w:sectPr>
      </w:pPr>
      <w:rPr/>
    </w:p>
    <w:p>
      <w:pPr>
        <w:spacing w:before="34" w:after="0" w:line="240" w:lineRule="auto"/>
        <w:ind w:left="2040" w:right="-72"/>
        <w:jc w:val="left"/>
        <w:tabs>
          <w:tab w:pos="4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7"/>
          <w:i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7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57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85" w:lineRule="exact"/>
        <w:ind w:left="336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B3B3B"/>
          <w:spacing w:val="0"/>
          <w:w w:val="103"/>
          <w:position w:val="-9"/>
        </w:rPr>
        <w:t>"8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0" w:lineRule="exact"/>
        <w:ind w:right="-20"/>
        <w:jc w:val="left"/>
        <w:tabs>
          <w:tab w:pos="44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2A2A2A"/>
          <w:spacing w:val="0"/>
          <w:w w:val="66"/>
          <w:position w:val="-25"/>
        </w:rPr>
        <w:t>2;</w:t>
      </w:r>
      <w:r>
        <w:rPr>
          <w:rFonts w:ascii="Times New Roman" w:hAnsi="Times New Roman" w:cs="Times New Roman" w:eastAsia="Times New Roman"/>
          <w:sz w:val="29"/>
          <w:szCs w:val="29"/>
          <w:color w:val="2A2A2A"/>
          <w:spacing w:val="0"/>
          <w:w w:val="66"/>
          <w:position w:val="-25"/>
        </w:rPr>
        <w:t>6</w:t>
      </w:r>
      <w:r>
        <w:rPr>
          <w:rFonts w:ascii="Times New Roman" w:hAnsi="Times New Roman" w:cs="Times New Roman" w:eastAsia="Times New Roman"/>
          <w:sz w:val="29"/>
          <w:szCs w:val="29"/>
          <w:color w:val="2A2A2A"/>
          <w:spacing w:val="-46"/>
          <w:w w:val="66"/>
          <w:position w:val="-25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A2A2A"/>
          <w:spacing w:val="0"/>
          <w:w w:val="100"/>
          <w:position w:val="-25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2A2A2A"/>
          <w:spacing w:val="0"/>
          <w:w w:val="122"/>
          <w:position w:val="-25"/>
        </w:rPr>
        <w:t>1017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40"/>
          <w:cols w:num="2" w:equalWidth="0">
            <w:col w:w="5963" w:space="2653"/>
            <w:col w:w="2704"/>
          </w:cols>
        </w:sectPr>
      </w:pPr>
      <w:rPr/>
    </w:p>
    <w:p>
      <w:pPr>
        <w:spacing w:before="85" w:after="0" w:line="240" w:lineRule="auto"/>
        <w:ind w:right="-20"/>
        <w:jc w:val="right"/>
        <w:rPr>
          <w:rFonts w:ascii="Arial" w:hAnsi="Arial" w:cs="Arial" w:eastAsia="Arial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.025501pt;margin-top:6.494171pt;width:3.18550pt;height:11.5pt;mso-position-horizontal-relative:page;mso-position-vertical-relative:paragraph;z-index:-15346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2A2A2A"/>
                      <w:spacing w:val="0"/>
                      <w:w w:val="100"/>
                    </w:rPr>
                    <w:t>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"/>
          <w:szCs w:val="8"/>
          <w:color w:val="2A2A2A"/>
          <w:spacing w:val="0"/>
          <w:w w:val="181"/>
        </w:rPr>
        <w:t>ll)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right="-18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w w:val="5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2"/>
          <w:w w:val="53"/>
        </w:rPr>
        <w:t>.</w:t>
      </w:r>
      <w:r>
        <w:rPr>
          <w:rFonts w:ascii="Arial" w:hAnsi="Arial" w:cs="Arial" w:eastAsia="Arial"/>
          <w:sz w:val="20"/>
          <w:szCs w:val="20"/>
          <w:color w:val="2A2A2A"/>
          <w:spacing w:val="-29"/>
          <w:w w:val="49"/>
          <w:position w:val="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9"/>
          <w:w w:val="53"/>
          <w:position w:val="0"/>
        </w:rPr>
        <w:t>.</w:t>
      </w:r>
      <w:r>
        <w:rPr>
          <w:rFonts w:ascii="Arial" w:hAnsi="Arial" w:cs="Arial" w:eastAsia="Arial"/>
          <w:sz w:val="20"/>
          <w:szCs w:val="20"/>
          <w:color w:val="2A2A2A"/>
          <w:spacing w:val="-33"/>
          <w:w w:val="49"/>
          <w:position w:val="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53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53"/>
          <w:position w:val="0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51" w:lineRule="exact"/>
        <w:ind w:left="25" w:right="-121"/>
        <w:jc w:val="left"/>
        <w:rPr>
          <w:rFonts w:ascii="Times New Roman" w:hAnsi="Times New Roman" w:cs="Times New Roman" w:eastAsia="Times New Roman"/>
          <w:sz w:val="54"/>
          <w:szCs w:val="5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4"/>
          <w:szCs w:val="54"/>
          <w:color w:val="2F3477"/>
          <w:w w:val="142"/>
          <w:i/>
          <w:position w:val="1"/>
        </w:rPr>
        <w:t>tık{f</w:t>
      </w:r>
      <w:r>
        <w:rPr>
          <w:rFonts w:ascii="Times New Roman" w:hAnsi="Times New Roman" w:cs="Times New Roman" w:eastAsia="Times New Roman"/>
          <w:sz w:val="54"/>
          <w:szCs w:val="54"/>
          <w:color w:val="2F3477"/>
          <w:spacing w:val="-80"/>
          <w:w w:val="143"/>
          <w:i/>
          <w:position w:val="1"/>
        </w:rPr>
        <w:t>r</w:t>
      </w:r>
      <w:r>
        <w:rPr>
          <w:rFonts w:ascii="Times New Roman" w:hAnsi="Times New Roman" w:cs="Times New Roman" w:eastAsia="Times New Roman"/>
          <w:sz w:val="54"/>
          <w:szCs w:val="54"/>
          <w:color w:val="3F4991"/>
          <w:spacing w:val="0"/>
          <w:w w:val="169"/>
          <w:i/>
          <w:position w:val="1"/>
        </w:rPr>
        <w:t>-ı</w:t>
      </w:r>
      <w:r>
        <w:rPr>
          <w:rFonts w:ascii="Times New Roman" w:hAnsi="Times New Roman" w:cs="Times New Roman" w:eastAsia="Times New Roman"/>
          <w:sz w:val="54"/>
          <w:szCs w:val="54"/>
          <w:color w:val="3F4991"/>
          <w:spacing w:val="-175"/>
          <w:w w:val="170"/>
          <w:i/>
          <w:position w:val="1"/>
        </w:rPr>
        <w:t>-</w:t>
      </w:r>
      <w:r>
        <w:rPr>
          <w:rFonts w:ascii="Times New Roman" w:hAnsi="Times New Roman" w:cs="Times New Roman" w:eastAsia="Times New Roman"/>
          <w:sz w:val="54"/>
          <w:szCs w:val="54"/>
          <w:color w:val="000000"/>
          <w:spacing w:val="0"/>
          <w:w w:val="100"/>
          <w:position w:val="0"/>
        </w:rPr>
      </w:r>
    </w:p>
    <w:p>
      <w:pPr>
        <w:spacing w:before="55" w:after="0" w:line="240" w:lineRule="auto"/>
        <w:ind w:left="112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5.401657pt;margin-top:-19.217043pt;width:36.678602pt;height:41pt;mso-position-horizontal-relative:page;mso-position-vertical-relative:paragraph;z-index:-15345" type="#_x0000_t202" filled="f" stroked="f">
            <v:textbox inset="0,0,0,0">
              <w:txbxContent>
                <w:p>
                  <w:pPr>
                    <w:spacing w:before="0" w:after="0" w:line="820" w:lineRule="exact"/>
                    <w:ind w:right="-163"/>
                    <w:jc w:val="left"/>
                    <w:rPr>
                      <w:rFonts w:ascii="Arial" w:hAnsi="Arial" w:cs="Arial" w:eastAsia="Arial"/>
                      <w:sz w:val="82"/>
                      <w:szCs w:val="82"/>
                    </w:rPr>
                  </w:pPr>
                  <w:rPr/>
                  <w:r>
                    <w:rPr>
                      <w:rFonts w:ascii="Arial" w:hAnsi="Arial" w:cs="Arial" w:eastAsia="Arial"/>
                      <w:sz w:val="82"/>
                      <w:szCs w:val="82"/>
                      <w:color w:val="3B3D62"/>
                      <w:spacing w:val="-207"/>
                      <w:w w:val="70"/>
                      <w:position w:val="-1"/>
                    </w:rPr>
                    <w:t>U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2A2A2A"/>
                      <w:spacing w:val="0"/>
                      <w:w w:val="27"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2A2A2A"/>
                      <w:spacing w:val="-456"/>
                      <w:w w:val="27"/>
                      <w:position w:val="-1"/>
                    </w:rPr>
                    <w:t>U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3B3D62"/>
                      <w:spacing w:val="0"/>
                      <w:w w:val="70"/>
                      <w:position w:val="-1"/>
                    </w:rPr>
                    <w:t>o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3B3B3B"/>
          <w:spacing w:val="0"/>
          <w:w w:val="100"/>
        </w:rPr>
        <w:t>acmi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0" w:after="0" w:line="238" w:lineRule="exact"/>
        <w:ind w:left="-36" w:right="5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21"/>
          <w:szCs w:val="21"/>
          <w:color w:val="2A2A2A"/>
          <w:spacing w:val="0"/>
          <w:w w:val="88"/>
          <w:b/>
          <w:bCs/>
        </w:rPr>
        <w:t>GGne</w:t>
      </w:r>
      <w:r>
        <w:rPr>
          <w:rFonts w:ascii="Arial" w:hAnsi="Arial" w:cs="Arial" w:eastAsia="Arial"/>
          <w:sz w:val="21"/>
          <w:szCs w:val="21"/>
          <w:color w:val="2A2A2A"/>
          <w:spacing w:val="0"/>
          <w:w w:val="88"/>
          <w:b/>
          <w:bCs/>
        </w:rPr>
        <w:t>y</w:t>
      </w:r>
      <w:r>
        <w:rPr>
          <w:rFonts w:ascii="Arial" w:hAnsi="Arial" w:cs="Arial" w:eastAsia="Arial"/>
          <w:sz w:val="21"/>
          <w:szCs w:val="21"/>
          <w:color w:val="2A2A2A"/>
          <w:spacing w:val="-8"/>
          <w:w w:val="88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24"/>
          <w:b/>
          <w:bCs/>
        </w:rPr>
        <w:t>Bölp</w:t>
      </w:r>
      <w:r>
        <w:rPr>
          <w:rFonts w:ascii="Arial" w:hAnsi="Arial" w:cs="Arial" w:eastAsia="Arial"/>
          <w:sz w:val="20"/>
          <w:szCs w:val="20"/>
          <w:color w:val="2A2A2A"/>
          <w:spacing w:val="-34"/>
          <w:w w:val="124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103"/>
        </w:rPr>
        <w:t>Post:.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20" w:after="0" w:line="210" w:lineRule="exact"/>
        <w:ind w:left="362" w:right="336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b/>
          <w:bCs/>
          <w:position w:val="-2"/>
        </w:rPr>
        <w:t>Gruplar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5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3"/>
          <w:position w:val="-2"/>
        </w:rPr>
        <w:t>A</w:t>
      </w:r>
      <w:r>
        <w:rPr>
          <w:rFonts w:ascii="Arial" w:hAnsi="Arial" w:cs="Arial" w:eastAsia="Arial"/>
          <w:sz w:val="20"/>
          <w:szCs w:val="20"/>
          <w:color w:val="2A2A2A"/>
          <w:spacing w:val="-7"/>
          <w:w w:val="104"/>
          <w:position w:val="-2"/>
        </w:rPr>
        <w:t>m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position w:val="-2"/>
        </w:rPr>
        <w:t>Hi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11" w:lineRule="exact"/>
        <w:ind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4D4D4D"/>
          <w:spacing w:val="0"/>
          <w:w w:val="102"/>
          <w:position w:val="-5"/>
        </w:rPr>
        <w:t>E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444" w:lineRule="exact"/>
        <w:ind w:left="3624" w:right="-20"/>
        <w:jc w:val="left"/>
        <w:rPr>
          <w:rFonts w:ascii="Times New Roman" w:hAnsi="Times New Roman" w:cs="Times New Roman" w:eastAsia="Times New Roman"/>
          <w:sz w:val="56"/>
          <w:szCs w:val="5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4.097076pt;margin-top:13.958108pt;width:258.657843pt;height:54pt;mso-position-horizontal-relative:page;mso-position-vertical-relative:paragraph;z-index:-15344" type="#_x0000_t202" filled="f" stroked="f">
            <v:textbox inset="0,0,0,0">
              <w:txbxContent>
                <w:p>
                  <w:pPr>
                    <w:spacing w:before="0" w:after="0" w:line="1080" w:lineRule="exact"/>
                    <w:ind w:right="-202"/>
                    <w:jc w:val="left"/>
                    <w:tabs>
                      <w:tab w:pos="2400" w:val="left"/>
                      <w:tab w:pos="3160" w:val="left"/>
                      <w:tab w:pos="4180" w:val="left"/>
                    </w:tabs>
                    <w:rPr>
                      <w:rFonts w:ascii="Arial" w:hAnsi="Arial" w:cs="Arial" w:eastAsia="Arial"/>
                      <w:sz w:val="108"/>
                      <w:szCs w:val="10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2F3477"/>
                      <w:w w:val="49"/>
                      <w:position w:val="-9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2F3477"/>
                      <w:spacing w:val="-48"/>
                      <w:w w:val="100"/>
                      <w:position w:val="-9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525980"/>
                      <w:spacing w:val="0"/>
                      <w:w w:val="100"/>
                      <w:position w:val="-9"/>
                    </w:rPr>
                    <w:t>r---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525980"/>
                      <w:spacing w:val="0"/>
                      <w:w w:val="100"/>
                      <w:position w:val="-9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525980"/>
                      <w:spacing w:val="0"/>
                      <w:w w:val="100"/>
                      <w:position w:val="-9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5D5D5E"/>
                      <w:spacing w:val="0"/>
                      <w:w w:val="77"/>
                      <w:position w:val="-2"/>
                    </w:rPr>
                    <w:t>tı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5D5D5E"/>
                      <w:spacing w:val="1"/>
                      <w:w w:val="77"/>
                      <w:position w:val="-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5D5D5E"/>
                      <w:spacing w:val="0"/>
                      <w:w w:val="77"/>
                      <w:position w:val="-2"/>
                    </w:rPr>
                    <w:t>tıöan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5D5D5E"/>
                      <w:spacing w:val="0"/>
                      <w:w w:val="100"/>
                      <w:position w:val="-2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5D5D5E"/>
                      <w:spacing w:val="0"/>
                      <w:w w:val="100"/>
                      <w:position w:val="-2"/>
                    </w:rPr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5D5D5E"/>
                      <w:spacing w:val="0"/>
                      <w:w w:val="100"/>
                      <w:position w:val="-2"/>
                    </w:rPr>
                    <w:t>Ş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5D5D5E"/>
                      <w:spacing w:val="0"/>
                      <w:w w:val="100"/>
                      <w:position w:val="-2"/>
                    </w:rPr>
                    <w:t>u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5D5D5E"/>
                      <w:spacing w:val="0"/>
                      <w:w w:val="100"/>
                      <w:position w:val="-2"/>
                    </w:rPr>
                    <w:tab/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5D5D5E"/>
                      <w:spacing w:val="0"/>
                      <w:w w:val="100"/>
                      <w:position w:val="-2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2A2A2A"/>
                      <w:spacing w:val="0"/>
                      <w:w w:val="71"/>
                      <w:position w:val="-2"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2A2A2A"/>
                      <w:spacing w:val="-26"/>
                      <w:w w:val="100"/>
                      <w:position w:val="-2"/>
                    </w:rPr>
                    <w:t> </w:t>
                  </w:r>
                  <w:r>
                    <w:rPr>
                      <w:rFonts w:ascii="Arial" w:hAnsi="Arial" w:cs="Arial" w:eastAsia="Arial"/>
                      <w:sz w:val="108"/>
                      <w:szCs w:val="108"/>
                      <w:color w:val="5D64AF"/>
                      <w:spacing w:val="0"/>
                      <w:w w:val="364"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108"/>
                      <w:szCs w:val="10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56"/>
          <w:szCs w:val="56"/>
          <w:color w:val="3B3B3B"/>
          <w:spacing w:val="-18"/>
          <w:w w:val="36"/>
          <w:position w:val="-4"/>
        </w:rPr>
        <w:t>t</w:t>
      </w:r>
      <w:r>
        <w:rPr>
          <w:rFonts w:ascii="Times New Roman" w:hAnsi="Times New Roman" w:cs="Times New Roman" w:eastAsia="Times New Roman"/>
          <w:sz w:val="56"/>
          <w:szCs w:val="56"/>
          <w:color w:val="5D5D5E"/>
          <w:spacing w:val="0"/>
          <w:w w:val="55"/>
          <w:position w:val="-4"/>
        </w:rPr>
        <w:t>'G1</w:t>
      </w:r>
      <w:r>
        <w:rPr>
          <w:rFonts w:ascii="Times New Roman" w:hAnsi="Times New Roman" w:cs="Times New Roman" w:eastAsia="Times New Roman"/>
          <w:sz w:val="56"/>
          <w:szCs w:val="56"/>
          <w:color w:val="5D5D5E"/>
          <w:spacing w:val="3"/>
          <w:w w:val="55"/>
          <w:position w:val="-4"/>
        </w:rPr>
        <w:t>.</w:t>
      </w:r>
      <w:r>
        <w:rPr>
          <w:rFonts w:ascii="Times New Roman" w:hAnsi="Times New Roman" w:cs="Times New Roman" w:eastAsia="Times New Roman"/>
          <w:sz w:val="56"/>
          <w:szCs w:val="56"/>
          <w:color w:val="3B3B3B"/>
          <w:spacing w:val="0"/>
          <w:w w:val="74"/>
          <w:position w:val="-4"/>
        </w:rPr>
        <w:t>Biit;</w:t>
      </w:r>
      <w:r>
        <w:rPr>
          <w:rFonts w:ascii="Times New Roman" w:hAnsi="Times New Roman" w:cs="Times New Roman" w:eastAsia="Times New Roman"/>
          <w:sz w:val="56"/>
          <w:szCs w:val="56"/>
          <w:color w:val="3B3B3B"/>
          <w:spacing w:val="-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56"/>
          <w:szCs w:val="56"/>
          <w:color w:val="3B3B3B"/>
          <w:spacing w:val="0"/>
          <w:w w:val="74"/>
          <w:position w:val="-4"/>
        </w:rPr>
        <w:t>i</w:t>
      </w:r>
      <w:r>
        <w:rPr>
          <w:rFonts w:ascii="Times New Roman" w:hAnsi="Times New Roman" w:cs="Times New Roman" w:eastAsia="Times New Roman"/>
          <w:sz w:val="56"/>
          <w:szCs w:val="56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left="196" w:right="-20"/>
        <w:jc w:val="left"/>
        <w:tabs>
          <w:tab w:pos="486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Gökha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UYAR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B8BABF"/>
          <w:spacing w:val="0"/>
          <w:w w:val="127"/>
          <w:position w:val="6"/>
        </w:rPr>
        <w:t>·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60" w:lineRule="exact"/>
        <w:ind w:left="196" w:right="-20"/>
        <w:jc w:val="left"/>
        <w:tabs>
          <w:tab w:pos="3840" w:val="left"/>
          <w:tab w:pos="472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Çav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5"/>
          <w:szCs w:val="25"/>
          <w:color w:val="727475"/>
          <w:spacing w:val="0"/>
          <w:w w:val="414"/>
          <w:position w:val="0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727475"/>
          <w:spacing w:val="-258"/>
          <w:w w:val="414"/>
          <w:position w:val="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727475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727475"/>
          <w:spacing w:val="0"/>
          <w:w w:val="414"/>
          <w:position w:val="0"/>
        </w:rPr>
        <w:t>lJ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34" w:lineRule="exact"/>
        <w:ind w:left="934" w:right="-20"/>
        <w:jc w:val="left"/>
        <w:rPr>
          <w:rFonts w:ascii="Times New Roman" w:hAnsi="Times New Roman" w:cs="Times New Roman" w:eastAsia="Times New Roman"/>
          <w:sz w:val="39"/>
          <w:szCs w:val="39"/>
        </w:rPr>
      </w:pPr>
      <w:rPr/>
      <w:r>
        <w:rPr>
          <w:rFonts w:ascii="Times New Roman" w:hAnsi="Times New Roman" w:cs="Times New Roman" w:eastAsia="Times New Roman"/>
          <w:sz w:val="39"/>
          <w:szCs w:val="39"/>
          <w:color w:val="2F3477"/>
          <w:spacing w:val="0"/>
          <w:w w:val="49"/>
          <w:position w:val="-29"/>
        </w:rPr>
        <w:t>,.,..</w:t>
      </w:r>
      <w:r>
        <w:rPr>
          <w:rFonts w:ascii="Times New Roman" w:hAnsi="Times New Roman" w:cs="Times New Roman" w:eastAsia="Times New Roman"/>
          <w:sz w:val="39"/>
          <w:szCs w:val="3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40"/>
          <w:cols w:num="3" w:equalWidth="0">
            <w:col w:w="496" w:space="2087"/>
            <w:col w:w="2045" w:space="122"/>
            <w:col w:w="6570"/>
          </w:cols>
        </w:sectPr>
      </w:pPr>
      <w:rPr/>
    </w:p>
    <w:p>
      <w:pPr>
        <w:spacing w:before="0" w:after="0" w:line="245" w:lineRule="exact"/>
        <w:ind w:right="2388"/>
        <w:jc w:val="righ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0.113159pt;margin-top:7.537025pt;width:89.487077pt;height:15pt;mso-position-horizontal-relative:page;mso-position-vertical-relative:paragraph;z-index:-15343" type="#_x0000_t202" filled="f" stroked="f">
            <v:textbox inset="0,0,0,0">
              <w:txbxContent>
                <w:p>
                  <w:pPr>
                    <w:spacing w:before="0" w:after="0" w:line="300" w:lineRule="exact"/>
                    <w:ind w:right="-85"/>
                    <w:jc w:val="left"/>
                    <w:tabs>
                      <w:tab w:pos="1640" w:val="left"/>
                    </w:tabs>
                    <w:rPr>
                      <w:rFonts w:ascii="Arial" w:hAnsi="Arial" w:cs="Arial" w:eastAsia="Arial"/>
                      <w:sz w:val="30"/>
                      <w:szCs w:val="30"/>
                    </w:rPr>
                  </w:pPr>
                  <w:rPr/>
                  <w:r>
                    <w:rPr>
                      <w:rFonts w:ascii="Arial" w:hAnsi="Arial" w:cs="Arial" w:eastAsia="Arial"/>
                      <w:sz w:val="30"/>
                      <w:szCs w:val="30"/>
                      <w:color w:val="3B3B3B"/>
                      <w:spacing w:val="0"/>
                      <w:w w:val="136"/>
                    </w:rPr>
                    <w:t>ı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3B3B3B"/>
                      <w:spacing w:val="-109"/>
                      <w:w w:val="136"/>
                    </w:rPr>
                    <w:t> 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3B3B3B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3B3B3B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4D4D4D"/>
                      <w:spacing w:val="0"/>
                      <w:w w:val="136"/>
                    </w:rPr>
                    <w:t>-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7.908783pt;margin-top:7.537025pt;width:8.8535pt;height:15pt;mso-position-horizontal-relative:page;mso-position-vertical-relative:paragraph;z-index:-15342" type="#_x0000_t202" filled="f" stroked="f">
            <v:textbox inset="0,0,0,0">
              <w:txbxContent>
                <w:p>
                  <w:pPr>
                    <w:spacing w:before="0" w:after="0" w:line="300" w:lineRule="exact"/>
                    <w:ind w:right="-85"/>
                    <w:jc w:val="left"/>
                    <w:rPr>
                      <w:rFonts w:ascii="Arial" w:hAnsi="Arial" w:cs="Arial" w:eastAsia="Arial"/>
                      <w:sz w:val="30"/>
                      <w:szCs w:val="30"/>
                    </w:rPr>
                  </w:pPr>
                  <w:rPr/>
                  <w:r>
                    <w:rPr>
                      <w:rFonts w:ascii="Arial" w:hAnsi="Arial" w:cs="Arial" w:eastAsia="Arial"/>
                      <w:sz w:val="30"/>
                      <w:szCs w:val="30"/>
                      <w:color w:val="2A2A2A"/>
                      <w:w w:val="94"/>
                    </w:rPr>
                    <w:t>.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2A2A2A"/>
                      <w:spacing w:val="-28"/>
                      <w:w w:val="94"/>
                    </w:rPr>
                    <w:t>.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5D5D5E"/>
                      <w:spacing w:val="0"/>
                      <w:w w:val="42"/>
                    </w:rPr>
                    <w:t>"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9.188721pt;margin-top:10.986378pt;width:35.517544pt;height:62pt;mso-position-horizontal-relative:page;mso-position-vertical-relative:paragraph;z-index:-15341" type="#_x0000_t202" filled="f" stroked="f">
            <v:textbox inset="0,0,0,0">
              <w:txbxContent>
                <w:p>
                  <w:pPr>
                    <w:spacing w:before="0" w:after="0" w:line="1240" w:lineRule="exact"/>
                    <w:ind w:right="-226"/>
                    <w:jc w:val="left"/>
                    <w:rPr>
                      <w:rFonts w:ascii="Times New Roman" w:hAnsi="Times New Roman" w:cs="Times New Roman" w:eastAsia="Times New Roman"/>
                      <w:sz w:val="124"/>
                      <w:szCs w:val="12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24"/>
                      <w:szCs w:val="124"/>
                      <w:color w:val="3B3D62"/>
                      <w:spacing w:val="-130"/>
                      <w:w w:val="60"/>
                      <w:position w:val="-1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124"/>
                      <w:szCs w:val="124"/>
                      <w:color w:val="2A2A2A"/>
                      <w:spacing w:val="-163"/>
                      <w:w w:val="14"/>
                      <w:position w:val="-1"/>
                    </w:rPr>
                    <w:t>Ç</w:t>
                  </w:r>
                  <w:r>
                    <w:rPr>
                      <w:rFonts w:ascii="Times New Roman" w:hAnsi="Times New Roman" w:cs="Times New Roman" w:eastAsia="Times New Roman"/>
                      <w:sz w:val="124"/>
                      <w:szCs w:val="124"/>
                      <w:color w:val="3B3D62"/>
                      <w:spacing w:val="0"/>
                      <w:w w:val="60"/>
                      <w:position w:val="-1"/>
                    </w:rPr>
                    <w:t>:t</w:t>
                  </w:r>
                  <w:r>
                    <w:rPr>
                      <w:rFonts w:ascii="Times New Roman" w:hAnsi="Times New Roman" w:cs="Times New Roman" w:eastAsia="Times New Roman"/>
                      <w:sz w:val="124"/>
                      <w:szCs w:val="124"/>
                      <w:color w:val="2A2A2A"/>
                      <w:spacing w:val="-211"/>
                      <w:w w:val="14"/>
                      <w:position w:val="-1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24"/>
                      <w:szCs w:val="12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6"/>
          <w:szCs w:val="26"/>
          <w:color w:val="4D4D4D"/>
          <w:w w:val="104"/>
          <w:position w:val="-1"/>
        </w:rPr>
        <w:t>Jt</w:t>
      </w:r>
      <w:r>
        <w:rPr>
          <w:rFonts w:ascii="Times New Roman" w:hAnsi="Times New Roman" w:cs="Times New Roman" w:eastAsia="Times New Roman"/>
          <w:sz w:val="26"/>
          <w:szCs w:val="26"/>
          <w:color w:val="4D4D4D"/>
          <w:spacing w:val="-8"/>
          <w:w w:val="104"/>
          <w:position w:val="-1"/>
        </w:rPr>
        <w:t>t</w:t>
      </w:r>
      <w:r>
        <w:rPr>
          <w:rFonts w:ascii="Times New Roman" w:hAnsi="Times New Roman" w:cs="Times New Roman" w:eastAsia="Times New Roman"/>
          <w:sz w:val="26"/>
          <w:szCs w:val="26"/>
          <w:color w:val="727475"/>
          <w:spacing w:val="0"/>
          <w:w w:val="83"/>
          <w:position w:val="-1"/>
        </w:rPr>
        <w:t>aıı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356" w:lineRule="exact"/>
        <w:ind w:right="1322"/>
        <w:jc w:val="right"/>
        <w:tabs>
          <w:tab w:pos="2900" w:val="left"/>
          <w:tab w:pos="406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3477"/>
          <w:w w:val="50"/>
          <w:position w:val="7"/>
        </w:rPr>
        <w:t>1--':</w:t>
      </w:r>
      <w:r>
        <w:rPr>
          <w:rFonts w:ascii="Times New Roman" w:hAnsi="Times New Roman" w:cs="Times New Roman" w:eastAsia="Times New Roman"/>
          <w:sz w:val="18"/>
          <w:szCs w:val="18"/>
          <w:color w:val="2F3477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3477"/>
          <w:w w:val="100"/>
          <w:position w:val="7"/>
        </w:rPr>
      </w:r>
      <w:r>
        <w:rPr>
          <w:rFonts w:ascii="Times New Roman" w:hAnsi="Times New Roman" w:cs="Times New Roman" w:eastAsia="Times New Roman"/>
          <w:sz w:val="38"/>
          <w:szCs w:val="38"/>
          <w:color w:val="3B3B3B"/>
          <w:w w:val="89"/>
          <w:position w:val="0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3B3B3B"/>
          <w:spacing w:val="13"/>
          <w:w w:val="89"/>
          <w:position w:val="0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525980"/>
          <w:spacing w:val="0"/>
          <w:w w:val="33"/>
          <w:i/>
          <w:position w:val="0"/>
        </w:rPr>
        <w:t>...</w:t>
      </w:r>
      <w:r>
        <w:rPr>
          <w:rFonts w:ascii="Times New Roman" w:hAnsi="Times New Roman" w:cs="Times New Roman" w:eastAsia="Times New Roman"/>
          <w:sz w:val="38"/>
          <w:szCs w:val="38"/>
          <w:color w:val="525980"/>
          <w:spacing w:val="-14"/>
          <w:w w:val="33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3B3B3B"/>
          <w:spacing w:val="-69"/>
          <w:w w:val="61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525980"/>
          <w:spacing w:val="0"/>
          <w:w w:val="33"/>
          <w:i/>
          <w:position w:val="0"/>
        </w:rPr>
        <w:t>,</w:t>
      </w:r>
      <w:r>
        <w:rPr>
          <w:rFonts w:ascii="Times New Roman" w:hAnsi="Times New Roman" w:cs="Times New Roman" w:eastAsia="Times New Roman"/>
          <w:sz w:val="38"/>
          <w:szCs w:val="38"/>
          <w:color w:val="525980"/>
          <w:spacing w:val="-13"/>
          <w:w w:val="33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3B3B3B"/>
          <w:spacing w:val="0"/>
          <w:w w:val="61"/>
          <w:i/>
          <w:position w:val="0"/>
        </w:rPr>
        <w:t>,,.</w:t>
      </w:r>
      <w:r>
        <w:rPr>
          <w:rFonts w:ascii="Times New Roman" w:hAnsi="Times New Roman" w:cs="Times New Roman" w:eastAsia="Times New Roman"/>
          <w:sz w:val="38"/>
          <w:szCs w:val="38"/>
          <w:color w:val="3B3B3B"/>
          <w:spacing w:val="0"/>
          <w:w w:val="60"/>
          <w:i/>
          <w:position w:val="0"/>
        </w:rPr>
        <w:t>\Jii.</w:t>
      </w:r>
      <w:r>
        <w:rPr>
          <w:rFonts w:ascii="Times New Roman" w:hAnsi="Times New Roman" w:cs="Times New Roman" w:eastAsia="Times New Roman"/>
          <w:sz w:val="38"/>
          <w:szCs w:val="38"/>
          <w:color w:val="3B3B3B"/>
          <w:spacing w:val="0"/>
          <w:w w:val="100"/>
          <w:i/>
          <w:position w:val="0"/>
        </w:rPr>
        <w:tab/>
      </w:r>
      <w:r>
        <w:rPr>
          <w:rFonts w:ascii="Times New Roman" w:hAnsi="Times New Roman" w:cs="Times New Roman" w:eastAsia="Times New Roman"/>
          <w:sz w:val="38"/>
          <w:szCs w:val="38"/>
          <w:color w:val="3B3B3B"/>
          <w:spacing w:val="0"/>
          <w:w w:val="100"/>
          <w:i/>
          <w:position w:val="0"/>
        </w:rPr>
      </w:r>
      <w:r>
        <w:rPr>
          <w:rFonts w:ascii="Times New Roman" w:hAnsi="Times New Roman" w:cs="Times New Roman" w:eastAsia="Times New Roman"/>
          <w:sz w:val="27"/>
          <w:szCs w:val="27"/>
          <w:color w:val="525980"/>
          <w:spacing w:val="-3"/>
          <w:w w:val="186"/>
          <w:position w:val="0"/>
        </w:rPr>
        <w:t>\</w:t>
      </w:r>
      <w:r>
        <w:rPr>
          <w:rFonts w:ascii="Times New Roman" w:hAnsi="Times New Roman" w:cs="Times New Roman" w:eastAsia="Times New Roman"/>
          <w:sz w:val="27"/>
          <w:szCs w:val="27"/>
          <w:color w:val="3B3B3B"/>
          <w:spacing w:val="0"/>
          <w:w w:val="62"/>
          <w:position w:val="0"/>
        </w:rPr>
        <w:t>;</w:t>
      </w:r>
      <w:r>
        <w:rPr>
          <w:rFonts w:ascii="Times New Roman" w:hAnsi="Times New Roman" w:cs="Times New Roman" w:eastAsia="Times New Roman"/>
          <w:sz w:val="27"/>
          <w:szCs w:val="27"/>
          <w:color w:val="3B3B3B"/>
          <w:spacing w:val="-6"/>
          <w:w w:val="62"/>
          <w:position w:val="0"/>
        </w:rPr>
        <w:t>:</w:t>
      </w:r>
      <w:r>
        <w:rPr>
          <w:rFonts w:ascii="Times New Roman" w:hAnsi="Times New Roman" w:cs="Times New Roman" w:eastAsia="Times New Roman"/>
          <w:sz w:val="27"/>
          <w:szCs w:val="27"/>
          <w:color w:val="727475"/>
          <w:spacing w:val="-61"/>
          <w:w w:val="69"/>
          <w:position w:val="0"/>
        </w:rPr>
        <w:t>t</w:t>
      </w:r>
      <w:r>
        <w:rPr>
          <w:rFonts w:ascii="Times New Roman" w:hAnsi="Times New Roman" w:cs="Times New Roman" w:eastAsia="Times New Roman"/>
          <w:sz w:val="27"/>
          <w:szCs w:val="27"/>
          <w:color w:val="3B3B3B"/>
          <w:spacing w:val="-18"/>
          <w:w w:val="63"/>
          <w:position w:val="0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B8BABF"/>
          <w:spacing w:val="0"/>
          <w:w w:val="106"/>
          <w:position w:val="0"/>
        </w:rPr>
        <w:t>..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44" w:lineRule="exact"/>
        <w:ind w:right="1382"/>
        <w:jc w:val="right"/>
        <w:tabs>
          <w:tab w:pos="420" w:val="left"/>
          <w:tab w:pos="122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2A2A2A"/>
          <w:w w:val="65"/>
          <w:position w:val="-7"/>
        </w:rPr>
        <w:t>-"</w:t>
      </w:r>
      <w:r>
        <w:rPr>
          <w:rFonts w:ascii="Times New Roman" w:hAnsi="Times New Roman" w:cs="Times New Roman" w:eastAsia="Times New Roman"/>
          <w:sz w:val="25"/>
          <w:szCs w:val="25"/>
          <w:color w:val="2A2A2A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2A2A2A"/>
          <w:spacing w:val="0"/>
          <w:w w:val="100"/>
          <w:position w:val="-7"/>
        </w:rPr>
        <w:t>au,</w:t>
      </w:r>
      <w:r>
        <w:rPr>
          <w:rFonts w:ascii="Times New Roman" w:hAnsi="Times New Roman" w:cs="Times New Roman" w:eastAsia="Times New Roman"/>
          <w:sz w:val="25"/>
          <w:szCs w:val="25"/>
          <w:color w:val="2A2A2A"/>
          <w:spacing w:val="1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2A2A2A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2A2A2A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5"/>
          <w:szCs w:val="25"/>
          <w:color w:val="3B3B3B"/>
          <w:spacing w:val="0"/>
          <w:w w:val="68"/>
          <w:position w:val="-7"/>
        </w:rPr>
        <w:t>...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54" w:lineRule="exact"/>
        <w:ind w:right="1469"/>
        <w:jc w:val="right"/>
        <w:tabs>
          <w:tab w:pos="16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Courier New" w:hAnsi="Courier New" w:cs="Courier New" w:eastAsia="Courier New"/>
          <w:sz w:val="23"/>
          <w:szCs w:val="23"/>
          <w:color w:val="3B3B3B"/>
          <w:spacing w:val="-131"/>
          <w:w w:val="332"/>
          <w:position w:val="-5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27"/>
          <w:i/>
          <w:position w:val="-3"/>
        </w:rPr>
        <w:t>,.1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203"/>
          <w:position w:val="-3"/>
        </w:rPr>
        <w:t>••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08" w:lineRule="exact"/>
        <w:ind w:left="336"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1.269516pt;margin-top:2.033737pt;width:353.815534pt;height:13pt;mso-position-horizontal-relative:page;mso-position-vertical-relative:paragraph;z-index:-15340" type="#_x0000_t202" filled="f" stroked="f">
            <v:textbox inset="0,0,0,0">
              <w:txbxContent>
                <w:p>
                  <w:pPr>
                    <w:spacing w:before="0" w:after="0" w:line="260" w:lineRule="exact"/>
                    <w:ind w:right="-79"/>
                    <w:jc w:val="left"/>
                    <w:tabs>
                      <w:tab w:pos="6200" w:val="left"/>
                      <w:tab w:pos="6520" w:val="left"/>
                    </w:tabs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26"/>
                      <w:szCs w:val="26"/>
                      <w:color w:val="5D5D5E"/>
                      <w:spacing w:val="0"/>
                      <w:w w:val="138"/>
                    </w:rPr>
                    <w:t>günKAYA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5D5D5E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5D5D5E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3B3B3B"/>
                      <w:spacing w:val="0"/>
                      <w:w w:val="138"/>
                      <w:position w:val="9"/>
                    </w:rPr>
                    <w:t>\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3B3B3B"/>
                      <w:spacing w:val="-42"/>
                      <w:w w:val="138"/>
                      <w:position w:val="9"/>
                    </w:rPr>
                    <w:t>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3B3B3B"/>
                      <w:spacing w:val="0"/>
                      <w:w w:val="100"/>
                      <w:position w:val="9"/>
                    </w:rPr>
                    <w:tab/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3B3B3B"/>
                      <w:spacing w:val="0"/>
                      <w:w w:val="100"/>
                      <w:position w:val="9"/>
                    </w:rPr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2A2A2A"/>
                      <w:spacing w:val="0"/>
                      <w:w w:val="138"/>
                      <w:position w:val="9"/>
                    </w:rPr>
                    <w:t>SA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2A2A2A"/>
                      <w:spacing w:val="-7"/>
                      <w:w w:val="138"/>
                      <w:position w:val="9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3B3B3B"/>
                      <w:spacing w:val="0"/>
                      <w:w w:val="62"/>
                      <w:position w:val="9"/>
                    </w:rPr>
                    <w:t>(o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3B3B3B"/>
                      <w:spacing w:val="0"/>
                      <w:w w:val="62"/>
                      <w:position w:val="9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3B3B3B"/>
                      <w:spacing w:val="16"/>
                      <w:w w:val="62"/>
                      <w:position w:val="9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3B3B3B"/>
                      <w:spacing w:val="0"/>
                      <w:w w:val="158"/>
                      <w:position w:val="9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3"/>
          <w:szCs w:val="13"/>
          <w:color w:val="2A2A2A"/>
          <w:spacing w:val="0"/>
          <w:w w:val="75"/>
          <w:position w:val="-2"/>
        </w:rPr>
        <w:t>o;ı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294" w:right="-20"/>
        <w:jc w:val="left"/>
        <w:tabs>
          <w:tab w:pos="8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3"/>
          <w:szCs w:val="23"/>
          <w:color w:val="2A2A2A"/>
          <w:spacing w:val="0"/>
          <w:w w:val="50"/>
          <w:position w:val="1"/>
        </w:rPr>
        <w:t>::ı::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9"/>
          <w:szCs w:val="29"/>
          <w:color w:val="5D5D5E"/>
          <w:spacing w:val="0"/>
          <w:w w:val="50"/>
          <w:position w:val="-10"/>
        </w:rPr>
        <w:t>"""</w:t>
      </w:r>
      <w:r>
        <w:rPr>
          <w:rFonts w:ascii="Times New Roman" w:hAnsi="Times New Roman" w:cs="Times New Roman" w:eastAsia="Times New Roman"/>
          <w:sz w:val="29"/>
          <w:szCs w:val="29"/>
          <w:color w:val="5D5D5E"/>
          <w:spacing w:val="0"/>
          <w:w w:val="50"/>
          <w:position w:val="-1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5D5D5E"/>
          <w:spacing w:val="3"/>
          <w:w w:val="50"/>
          <w:position w:val="-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8"/>
          <w:w w:val="154"/>
          <w:position w:val="-4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8E8E8E"/>
          <w:spacing w:val="0"/>
          <w:w w:val="51"/>
          <w:position w:val="-4"/>
        </w:rPr>
        <w:t>...</w:t>
      </w:r>
      <w:r>
        <w:rPr>
          <w:rFonts w:ascii="Times New Roman" w:hAnsi="Times New Roman" w:cs="Times New Roman" w:eastAsia="Times New Roman"/>
          <w:sz w:val="18"/>
          <w:szCs w:val="18"/>
          <w:color w:val="8E8E8E"/>
          <w:spacing w:val="-2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318"/>
          <w:position w:val="-4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-116"/>
          <w:w w:val="318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31"/>
          <w:position w:val="-4"/>
        </w:rPr>
        <w:t>.#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30"/>
          <w:position w:val="-4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727475"/>
          <w:spacing w:val="0"/>
          <w:w w:val="51"/>
          <w:position w:val="-4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40"/>
        </w:sectPr>
      </w:pPr>
      <w:rPr/>
    </w:p>
    <w:p>
      <w:pPr>
        <w:spacing w:before="0" w:after="0" w:line="245" w:lineRule="exact"/>
        <w:ind w:left="1980" w:right="-76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22.883327pt;margin-top:30.419703pt;width:557.022216pt;height:746.753643pt;mso-position-horizontal-relative:page;mso-position-vertical-relative:page;z-index:-15348" coordorigin="458,608" coordsize="11140,14935">
            <v:group style="position:absolute;left:467;top:622;width:4745;height:2" coordorigin="467,622" coordsize="4745,2">
              <v:shape style="position:absolute;left:467;top:622;width:4745;height:2" coordorigin="467,622" coordsize="4745,0" path="m467,622l5212,622e" filled="f" stroked="t" strokeweight=".467007pt" strokecolor="#545757">
                <v:path arrowok="t"/>
              </v:shape>
            </v:group>
            <v:group style="position:absolute;left:476;top:615;width:2;height:776" coordorigin="476,615" coordsize="2,776">
              <v:shape style="position:absolute;left:476;top:615;width:2;height:776" coordorigin="476,615" coordsize="0,776" path="m476,1392l476,615e" filled="f" stroked="t" strokeweight=".70051pt" strokecolor="#6B6B6B">
                <v:path arrowok="t"/>
              </v:shape>
            </v:group>
            <v:group style="position:absolute;left:841;top:634;width:10690;height:2" coordorigin="841,634" coordsize="10690,2">
              <v:shape style="position:absolute;left:841;top:634;width:10690;height:2" coordorigin="841,634" coordsize="10690,0" path="m841,634l11530,634e" filled="f" stroked="t" strokeweight=".70051pt" strokecolor="#4F4F4F">
                <v:path arrowok="t"/>
              </v:shape>
            </v:group>
            <v:group style="position:absolute;left:2228;top:620;width:2;height:1463" coordorigin="2228,620" coordsize="2,1463">
              <v:shape style="position:absolute;left:2228;top:620;width:2;height:1463" coordorigin="2228,620" coordsize="0,1463" path="m2228,2083l2228,620e" filled="f" stroked="t" strokeweight=".70051pt" strokecolor="#5B5B5B">
                <v:path arrowok="t"/>
              </v:shape>
            </v:group>
            <v:group style="position:absolute;left:3012;top:637;width:304;height:2" coordorigin="3012,637" coordsize="304,2">
              <v:shape style="position:absolute;left:3012;top:637;width:304;height:2" coordorigin="3012,637" coordsize="304,0" path="m3012,637l3316,637e" filled="f" stroked="t" strokeweight=".467007pt" strokecolor="#383838">
                <v:path arrowok="t"/>
              </v:shape>
            </v:group>
            <v:group style="position:absolute;left:3507;top:634;width:196;height:2" coordorigin="3507,634" coordsize="196,2">
              <v:shape style="position:absolute;left:3507;top:634;width:196;height:2" coordorigin="3507,634" coordsize="196,0" path="m3507,634l3703,634e" filled="f" stroked="t" strokeweight=".467007pt" strokecolor="#282828">
                <v:path arrowok="t"/>
              </v:shape>
            </v:group>
            <v:group style="position:absolute;left:8852;top:630;width:2;height:1458" coordorigin="8852,630" coordsize="2,1458">
              <v:shape style="position:absolute;left:8852;top:630;width:2;height:1458" coordorigin="8852,630" coordsize="0,1458" path="m8852,2088l8852,630e" filled="f" stroked="t" strokeweight=".934013pt" strokecolor="#484848">
                <v:path arrowok="t"/>
              </v:shape>
            </v:group>
            <v:group style="position:absolute;left:11533;top:634;width:2;height:3673" coordorigin="11533,634" coordsize="2,3673">
              <v:shape style="position:absolute;left:11533;top:634;width:2;height:3673" coordorigin="11533,634" coordsize="0,3673" path="m11533,4308l11533,634e" filled="f" stroked="t" strokeweight=".70051pt" strokecolor="#4B4B4B">
                <v:path arrowok="t"/>
              </v:shape>
            </v:group>
            <v:group style="position:absolute;left:476;top:1335;width:2;height:303" coordorigin="476,1335" coordsize="2,303">
              <v:shape style="position:absolute;left:476;top:1335;width:2;height:303" coordorigin="476,1335" coordsize="0,303" path="m476,1638l476,1335e" filled="f" stroked="t" strokeweight=".467007pt" strokecolor="#606060">
                <v:path arrowok="t"/>
              </v:shape>
            </v:group>
            <v:group style="position:absolute;left:467;top:2071;width:11073;height:2" coordorigin="467,2071" coordsize="11073,2">
              <v:shape style="position:absolute;left:467;top:2071;width:11073;height:2" coordorigin="467,2071" coordsize="11073,0" path="m467,2071l11540,2071e" filled="f" stroked="t" strokeweight=".934013pt" strokecolor="#4F4F4F">
                <v:path arrowok="t"/>
              </v:shape>
            </v:group>
            <v:group style="position:absolute;left:479;top:1581;width:2;height:2959" coordorigin="479,1581" coordsize="2,2959">
              <v:shape style="position:absolute;left:479;top:1581;width:2;height:2959" coordorigin="479,1581" coordsize="0,2959" path="m479,4540l479,1581e" filled="f" stroked="t" strokeweight=".70051pt" strokecolor="#545454">
                <v:path arrowok="t"/>
              </v:shape>
            </v:group>
            <v:group style="position:absolute;left:2181;top:2076;width:626;height:2" coordorigin="2181,2076" coordsize="626,2">
              <v:shape style="position:absolute;left:2181;top:2076;width:626;height:2" coordorigin="2181,2076" coordsize="626,0" path="m2181,2076l2807,2076e" filled="f" stroked="t" strokeweight=".70051pt" strokecolor="#545454">
                <v:path arrowok="t"/>
              </v:shape>
            </v:group>
            <v:group style="position:absolute;left:3012;top:2078;width:304;height:2" coordorigin="3012,2078" coordsize="304,2">
              <v:shape style="position:absolute;left:3012;top:2078;width:304;height:2" coordorigin="3012,2078" coordsize="304,0" path="m3012,2078l3316,2078e" filled="f" stroked="t" strokeweight=".70051pt" strokecolor="#444444">
                <v:path arrowok="t"/>
              </v:shape>
            </v:group>
            <v:group style="position:absolute;left:472;top:2310;width:11068;height:2" coordorigin="472,2310" coordsize="11068,2">
              <v:shape style="position:absolute;left:472;top:2310;width:11068;height:2" coordorigin="472,2310" coordsize="11068,0" path="m472,2310l11540,2310e" filled="f" stroked="t" strokeweight=".934013pt" strokecolor="#4B4B4B">
                <v:path arrowok="t"/>
              </v:shape>
            </v:group>
            <v:group style="position:absolute;left:467;top:2552;width:11077;height:2" coordorigin="467,2552" coordsize="11077,2">
              <v:shape style="position:absolute;left:467;top:2552;width:11077;height:2" coordorigin="467,2552" coordsize="11077,0" path="m467,2552l11544,2552e" filled="f" stroked="t" strokeweight=".70051pt" strokecolor="#4B4B4B">
                <v:path arrowok="t"/>
              </v:shape>
            </v:group>
            <v:group style="position:absolute;left:472;top:2786;width:11068;height:2" coordorigin="472,2786" coordsize="11068,2">
              <v:shape style="position:absolute;left:472;top:2786;width:11068;height:2" coordorigin="472,2786" coordsize="11068,0" path="m472,2786l11540,2786e" filled="f" stroked="t" strokeweight=".934013pt" strokecolor="#4B4B4B">
                <v:path arrowok="t"/>
              </v:shape>
            </v:group>
            <v:group style="position:absolute;left:472;top:3020;width:11073;height:2" coordorigin="472,3020" coordsize="11073,2">
              <v:shape style="position:absolute;left:472;top:3020;width:11073;height:2" coordorigin="472,3020" coordsize="11073,0" path="m472,3020l11544,3020e" filled="f" stroked="t" strokeweight=".934013pt" strokecolor="#4B4B4B">
                <v:path arrowok="t"/>
              </v:shape>
            </v:group>
            <v:group style="position:absolute;left:472;top:3262;width:11077;height:2" coordorigin="472,3262" coordsize="11077,2">
              <v:shape style="position:absolute;left:472;top:3262;width:11077;height:2" coordorigin="472,3262" coordsize="11077,0" path="m472,3262l11549,3262e" filled="f" stroked="t" strokeweight=".934013pt" strokecolor="#4B4B4B">
                <v:path arrowok="t"/>
              </v:shape>
            </v:group>
            <v:group style="position:absolute;left:3678;top:3252;width:2;height:767" coordorigin="3678,3252" coordsize="2,767">
              <v:shape style="position:absolute;left:3678;top:3252;width:2;height:767" coordorigin="3678,3252" coordsize="0,767" path="m3678,4019l3678,3252e" filled="f" stroked="t" strokeweight=".934013pt" strokecolor="#484848">
                <v:path arrowok="t"/>
              </v:shape>
            </v:group>
            <v:group style="position:absolute;left:6538;top:3503;width:187;height:2" coordorigin="6538,3503" coordsize="187,2">
              <v:shape style="position:absolute;left:6538;top:3503;width:187;height:2" coordorigin="6538,3503" coordsize="187,0" path="m6538,3503l6725,3503e" filled="f" stroked="t" strokeweight=".233503pt" strokecolor="#232323">
                <v:path arrowok="t"/>
              </v:shape>
            </v:group>
            <v:group style="position:absolute;left:6730;top:3257;width:2;height:767" coordorigin="6730,3257" coordsize="2,767">
              <v:shape style="position:absolute;left:6730;top:3257;width:2;height:767" coordorigin="6730,3257" coordsize="0,767" path="m6730,4024l6730,3257e" filled="f" stroked="t" strokeweight=".70051pt" strokecolor="#484848">
                <v:path arrowok="t"/>
              </v:shape>
            </v:group>
            <v:group style="position:absolute;left:6720;top:3491;width:1807;height:2" coordorigin="6720,3491" coordsize="1807,2">
              <v:shape style="position:absolute;left:6720;top:3491;width:1807;height:2" coordorigin="6720,3491" coordsize="1807,0" path="m6720,3491l8528,3491e" filled="f" stroked="t" strokeweight=".934013pt" strokecolor="#3F3F3F">
                <v:path arrowok="t"/>
              </v:shape>
            </v:group>
            <v:group style="position:absolute;left:8640;top:3503;width:2377;height:2" coordorigin="8640,3503" coordsize="2377,2">
              <v:shape style="position:absolute;left:8640;top:3503;width:2377;height:2" coordorigin="8640,3503" coordsize="2377,0" path="m8640,3503l11017,3503e" filled="f" stroked="t" strokeweight=".233503pt" strokecolor="#000000">
                <v:path arrowok="t"/>
              </v:shape>
            </v:group>
            <v:group style="position:absolute;left:11017;top:3503;width:532;height:2" coordorigin="11017,3503" coordsize="532,2">
              <v:shape style="position:absolute;left:11017;top:3503;width:532;height:2" coordorigin="11017,3503" coordsize="532,0" path="m11017,3503l11549,3503e" filled="f" stroked="t" strokeweight=".233503pt" strokecolor="#575757">
                <v:path arrowok="t"/>
              </v:shape>
            </v:group>
            <v:group style="position:absolute;left:3671;top:3704;width:2849;height:2" coordorigin="3671,3704" coordsize="2849,2">
              <v:shape style="position:absolute;left:3671;top:3704;width:2849;height:2" coordorigin="3671,3704" coordsize="2849,0" path="m3671,3704l6519,3704e" filled="f" stroked="t" strokeweight=".70051pt" strokecolor="#646464">
                <v:path arrowok="t"/>
              </v:shape>
            </v:group>
            <v:group style="position:absolute;left:476;top:4010;width:11073;height:2" coordorigin="476,4010" coordsize="11073,2">
              <v:shape style="position:absolute;left:476;top:4010;width:11073;height:2" coordorigin="476,4010" coordsize="11073,0" path="m476,4010l11549,4010e" filled="f" stroked="t" strokeweight=".934013pt" strokecolor="#484848">
                <v:path arrowok="t"/>
              </v:shape>
            </v:group>
            <v:group style="position:absolute;left:472;top:4286;width:11077;height:2" coordorigin="472,4286" coordsize="11077,2">
              <v:shape style="position:absolute;left:472;top:4286;width:11077;height:2" coordorigin="472,4286" coordsize="11077,0" path="m472,4286l11549,4286e" filled="f" stroked="t" strokeweight=".934013pt" strokecolor="#4B4B4B">
                <v:path arrowok="t"/>
              </v:shape>
            </v:group>
            <v:group style="position:absolute;left:2235;top:4000;width:2;height:2944" coordorigin="2235,4000" coordsize="2,2944">
              <v:shape style="position:absolute;left:2235;top:4000;width:2;height:2944" coordorigin="2235,4000" coordsize="0,2944" path="m2235,6945l2235,4000e" filled="f" stroked="t" strokeweight=".70051pt" strokecolor="#575757">
                <v:path arrowok="t"/>
              </v:shape>
            </v:group>
            <v:group style="position:absolute;left:2223;top:4526;width:3652;height:2" coordorigin="2223,4526" coordsize="3652,2">
              <v:shape style="position:absolute;left:2223;top:4526;width:3652;height:2" coordorigin="2223,4526" coordsize="3652,0" path="m2223,4526l5875,4526e" filled="f" stroked="t" strokeweight=".70051pt" strokecolor="#545454">
                <v:path arrowok="t"/>
              </v:shape>
            </v:group>
            <v:group style="position:absolute;left:5819;top:4526;width:234;height:2" coordorigin="5819,4526" coordsize="234,2">
              <v:shape style="position:absolute;left:5819;top:4526;width:234;height:2" coordorigin="5819,4526" coordsize="234,0" path="m5819,4526l6052,4526e" filled="f" stroked="t" strokeweight=".467007pt" strokecolor="#444444">
                <v:path arrowok="t"/>
              </v:shape>
            </v:group>
            <v:group style="position:absolute;left:5996;top:4526;width:2746;height:2" coordorigin="5996,4526" coordsize="2746,2">
              <v:shape style="position:absolute;left:5996;top:4526;width:2746;height:2" coordorigin="5996,4526" coordsize="2746,0" path="m5996,4526l8742,4526e" filled="f" stroked="t" strokeweight=".70051pt" strokecolor="#575757">
                <v:path arrowok="t"/>
              </v:shape>
            </v:group>
            <v:group style="position:absolute;left:8612;top:4523;width:257;height:2" coordorigin="8612,4523" coordsize="257,2">
              <v:shape style="position:absolute;left:8612;top:4523;width:257;height:2" coordorigin="8612,4523" coordsize="257,0" path="m8612,4523l8868,4523e" filled="f" stroked="t" strokeweight=".467007pt" strokecolor="#3B3B3B">
                <v:path arrowok="t"/>
              </v:shape>
            </v:group>
            <v:group style="position:absolute;left:8812;top:4523;width:2737;height:2" coordorigin="8812,4523" coordsize="2737,2">
              <v:shape style="position:absolute;left:8812;top:4523;width:2737;height:2" coordorigin="8812,4523" coordsize="2737,0" path="m8812,4523l11549,4523e" filled="f" stroked="t" strokeweight=".70051pt" strokecolor="#575757">
                <v:path arrowok="t"/>
              </v:shape>
            </v:group>
            <v:group style="position:absolute;left:481;top:4483;width:2;height:308" coordorigin="481,4483" coordsize="2,308">
              <v:shape style="position:absolute;left:481;top:4483;width:2;height:308" coordorigin="481,4483" coordsize="0,308" path="m481,4791l481,4483e" filled="f" stroked="t" strokeweight=".467007pt" strokecolor="#3F3F3F">
                <v:path arrowok="t"/>
              </v:shape>
            </v:group>
            <v:group style="position:absolute;left:7486;top:4507;width:2;height:256" coordorigin="7486,4507" coordsize="2,256">
              <v:shape style="position:absolute;left:7486;top:4507;width:2;height:256" coordorigin="7486,4507" coordsize="0,256" path="m7486,4762l7486,4507e" filled="f" stroked="t" strokeweight=".233503pt" strokecolor="#676767">
                <v:path arrowok="t"/>
              </v:shape>
            </v:group>
            <v:group style="position:absolute;left:11547;top:1231;width:2;height:5785" coordorigin="11547,1231" coordsize="2,5785">
              <v:shape style="position:absolute;left:11547;top:1231;width:2;height:5785" coordorigin="11547,1231" coordsize="0,5785" path="m11547,7016l11547,1231e" filled="f" stroked="t" strokeweight=".70051pt" strokecolor="#4B4B4B">
                <v:path arrowok="t"/>
              </v:shape>
            </v:group>
            <v:group style="position:absolute;left:488;top:4734;width:2;height:6059" coordorigin="488,4734" coordsize="2,6059">
              <v:shape style="position:absolute;left:488;top:4734;width:2;height:6059" coordorigin="488,4734" coordsize="0,6059" path="m488,10793l488,4734e" filled="f" stroked="t" strokeweight=".70051pt" strokecolor="#545454">
                <v:path arrowok="t"/>
              </v:shape>
            </v:group>
            <v:group style="position:absolute;left:4742;top:4516;width:2;height:1226" coordorigin="4742,4516" coordsize="2,1226">
              <v:shape style="position:absolute;left:4742;top:4516;width:2;height:1226" coordorigin="4742,4516" coordsize="0,1226" path="m4742,5742l4742,4516e" filled="f" stroked="t" strokeweight=".70051pt" strokecolor="#484848">
                <v:path arrowok="t"/>
              </v:shape>
            </v:group>
            <v:group style="position:absolute;left:7486;top:4762;width:2;height:237" coordorigin="7486,4762" coordsize="2,237">
              <v:shape style="position:absolute;left:7486;top:4762;width:2;height:237" coordorigin="7486,4762" coordsize="0,237" path="m7486,4999l7486,4762e" filled="f" stroked="t" strokeweight=".233503pt" strokecolor="#484848">
                <v:path arrowok="t"/>
              </v:shape>
            </v:group>
            <v:group style="position:absolute;left:4735;top:5004;width:6814;height:2" coordorigin="4735,5004" coordsize="6814,2">
              <v:shape style="position:absolute;left:4735;top:5004;width:6814;height:2" coordorigin="4735,5004" coordsize="6814,0" path="m4735,5004l11549,5004e" filled="f" stroked="t" strokeweight=".934013pt" strokecolor="#4B4B4B">
                <v:path arrowok="t"/>
              </v:shape>
            </v:group>
            <v:group style="position:absolute;left:481;top:4961;width:2;height:298" coordorigin="481,4961" coordsize="2,298">
              <v:shape style="position:absolute;left:481;top:4961;width:2;height:298" coordorigin="481,4961" coordsize="0,298" path="m481,5259l481,4961e" filled="f" stroked="t" strokeweight=".467007pt" strokecolor="#3B3B3B">
                <v:path arrowok="t"/>
              </v:shape>
            </v:group>
            <v:group style="position:absolute;left:4735;top:5243;width:6818;height:2" coordorigin="4735,5243" coordsize="6818,2">
              <v:shape style="position:absolute;left:4735;top:5243;width:6818;height:2" coordorigin="4735,5243" coordsize="6818,0" path="m4735,5243l11554,5243e" filled="f" stroked="t" strokeweight=".70051pt" strokecolor="#4B4B4B">
                <v:path arrowok="t"/>
              </v:shape>
            </v:group>
            <v:group style="position:absolute;left:4740;top:5479;width:6814;height:2" coordorigin="4740,5479" coordsize="6814,2">
              <v:shape style="position:absolute;left:4740;top:5479;width:6814;height:2" coordorigin="4740,5479" coordsize="6814,0" path="m4740,5479l11554,5479e" filled="f" stroked="t" strokeweight=".70051pt" strokecolor="#4B4B4B">
                <v:path arrowok="t"/>
              </v:shape>
            </v:group>
            <v:group style="position:absolute;left:2228;top:5721;width:1336;height:2" coordorigin="2228,5721" coordsize="1336,2">
              <v:shape style="position:absolute;left:2228;top:5721;width:1336;height:2" coordorigin="2228,5721" coordsize="1336,0" path="m2228,5721l3563,5721e" filled="f" stroked="t" strokeweight=".934013pt" strokecolor="#4F4F4F">
                <v:path arrowok="t"/>
              </v:shape>
            </v:group>
            <v:group style="position:absolute;left:3507;top:5718;width:196;height:2" coordorigin="3507,5718" coordsize="196,2">
              <v:shape style="position:absolute;left:3507;top:5718;width:196;height:2" coordorigin="3507,5718" coordsize="196,0" path="m3507,5718l3703,5718e" filled="f" stroked="t" strokeweight=".467007pt" strokecolor="#232323">
                <v:path arrowok="t"/>
              </v:shape>
            </v:group>
            <v:group style="position:absolute;left:3647;top:5716;width:7906;height:2" coordorigin="3647,5716" coordsize="7906,2">
              <v:shape style="position:absolute;left:3647;top:5716;width:7906;height:2" coordorigin="3647,5716" coordsize="7906,0" path="m3647,5716l11554,5716e" filled="f" stroked="t" strokeweight=".70051pt" strokecolor="#4B4B4B">
                <v:path arrowok="t"/>
              </v:shape>
            </v:group>
            <v:group style="position:absolute;left:11547;top:5468;width:2;height:365" coordorigin="11547,5468" coordsize="2,365">
              <v:shape style="position:absolute;left:11547;top:5468;width:2;height:365" coordorigin="11547,5468" coordsize="0,365" path="m11547,5832l11547,5468e" filled="f" stroked="t" strokeweight=".70051pt" strokecolor="#4F4F4F">
                <v:path arrowok="t"/>
              </v:shape>
            </v:group>
            <v:group style="position:absolute;left:476;top:5955;width:252;height:2" coordorigin="476,5955" coordsize="252,2">
              <v:shape style="position:absolute;left:476;top:5955;width:252;height:2" coordorigin="476,5955" coordsize="252,0" path="m476,5955l729,5955e" filled="f" stroked="t" strokeweight=".70051pt" strokecolor="#3B3B3B">
                <v:path arrowok="t"/>
              </v:shape>
            </v:group>
            <v:group style="position:absolute;left:672;top:5955;width:243;height:2" coordorigin="672,5955" coordsize="243,2">
              <v:shape style="position:absolute;left:672;top:5955;width:243;height:2" coordorigin="672,5955" coordsize="243,0" path="m672,5955l915,5955e" filled="f" stroked="t" strokeweight=".467007pt" strokecolor="#343434">
                <v:path arrowok="t"/>
              </v:shape>
            </v:group>
            <v:group style="position:absolute;left:4745;top:5671;width:2;height:327" coordorigin="4745,5671" coordsize="2,327">
              <v:shape style="position:absolute;left:4745;top:5671;width:2;height:327" coordorigin="4745,5671" coordsize="0,327" path="m4745,5998l4745,5671e" filled="f" stroked="t" strokeweight=".467007pt" strokecolor="#3F3F3F">
                <v:path arrowok="t"/>
              </v:shape>
            </v:group>
            <v:group style="position:absolute;left:841;top:5953;width:10718;height:2" coordorigin="841,5953" coordsize="10718,2">
              <v:shape style="position:absolute;left:841;top:5953;width:10718;height:2" coordorigin="841,5953" coordsize="10718,0" path="m841,5953l11558,5953e" filled="f" stroked="t" strokeweight=".934013pt" strokecolor="#4F4F4F">
                <v:path arrowok="t"/>
              </v:shape>
            </v:group>
            <v:group style="position:absolute;left:4747;top:5927;width:2;height:738" coordorigin="4747,5927" coordsize="2,738">
              <v:shape style="position:absolute;left:4747;top:5927;width:2;height:738" coordorigin="4747,5927" coordsize="0,738" path="m4747,6665l4747,5927e" filled="f" stroked="t" strokeweight=".934013pt" strokecolor="#4F4F4F">
                <v:path arrowok="t"/>
              </v:shape>
            </v:group>
            <v:group style="position:absolute;left:7486;top:5955;width:2;height:497" coordorigin="7486,5955" coordsize="2,497">
              <v:shape style="position:absolute;left:7486;top:5955;width:2;height:497" coordorigin="7486,5955" coordsize="0,497" path="m7486,6452l7486,5955e" filled="f" stroked="t" strokeweight=".233503pt" strokecolor="#383838">
                <v:path arrowok="t"/>
              </v:shape>
            </v:group>
            <v:group style="position:absolute;left:486;top:6168;width:2;height:303" coordorigin="486,6168" coordsize="2,303">
              <v:shape style="position:absolute;left:486;top:6168;width:2;height:303" coordorigin="486,6168" coordsize="0,303" path="m486,6471l486,6168e" filled="f" stroked="t" strokeweight=".467007pt" strokecolor="#484848">
                <v:path arrowok="t"/>
              </v:shape>
            </v:group>
            <v:group style="position:absolute;left:2228;top:6419;width:9331;height:2" coordorigin="2228,6419" coordsize="9331,2">
              <v:shape style="position:absolute;left:2228;top:6419;width:9331;height:2" coordorigin="2228,6419" coordsize="9331,0" path="m2228,6419l11558,6419e" filled="f" stroked="t" strokeweight=".70051pt" strokecolor="#4F4F4F">
                <v:path arrowok="t"/>
              </v:shape>
            </v:group>
            <v:group style="position:absolute;left:7486;top:6438;width:2;height:222" coordorigin="7486,6438" coordsize="2,222">
              <v:shape style="position:absolute;left:7486;top:6438;width:2;height:222" coordorigin="7486,6438" coordsize="0,222" path="m7486,6661l7486,6438e" filled="f" stroked="t" strokeweight=".233503pt" strokecolor="#4F4F4F">
                <v:path arrowok="t"/>
              </v:shape>
            </v:group>
            <v:group style="position:absolute;left:2232;top:6658;width:9326;height:2" coordorigin="2232,6658" coordsize="9326,2">
              <v:shape style="position:absolute;left:2232;top:6658;width:9326;height:2" coordorigin="2232,6658" coordsize="9326,0" path="m2232,6658l11558,6658e" filled="f" stroked="t" strokeweight=".70051pt" strokecolor="#4F4F4F">
                <v:path arrowok="t"/>
              </v:shape>
            </v:group>
            <v:group style="position:absolute;left:481;top:6900;width:248;height:2" coordorigin="481,6900" coordsize="248,2">
              <v:shape style="position:absolute;left:481;top:6900;width:248;height:2" coordorigin="481,6900" coordsize="248,0" path="m481,6900l729,6900e" filled="f" stroked="t" strokeweight=".70051pt" strokecolor="#383838">
                <v:path arrowok="t"/>
              </v:shape>
            </v:group>
            <v:group style="position:absolute;left:486;top:6623;width:2;height:322" coordorigin="486,6623" coordsize="2,322">
              <v:shape style="position:absolute;left:486;top:6623;width:2;height:322" coordorigin="486,6623" coordsize="0,322" path="m486,6945l486,6623e" filled="f" stroked="t" strokeweight=".467007pt" strokecolor="#444444">
                <v:path arrowok="t"/>
              </v:shape>
            </v:group>
            <v:group style="position:absolute;left:546;top:6897;width:11017;height:2" coordorigin="546,6897" coordsize="11017,2">
              <v:shape style="position:absolute;left:546;top:6897;width:11017;height:2" coordorigin="546,6897" coordsize="11017,0" path="m546,6897l11563,6897e" filled="f" stroked="t" strokeweight=".934013pt" strokecolor="#4F4F4F">
                <v:path arrowok="t"/>
              </v:shape>
            </v:group>
            <v:group style="position:absolute;left:2237;top:6874;width:2;height:312" coordorigin="2237,6874" coordsize="2,312">
              <v:shape style="position:absolute;left:2237;top:6874;width:2;height:312" coordorigin="2237,6874" coordsize="0,312" path="m2237,7186l2237,6874e" filled="f" stroked="t" strokeweight=".467007pt" strokecolor="#444444">
                <v:path arrowok="t"/>
              </v:shape>
            </v:group>
            <v:group style="position:absolute;left:11554;top:6741;width:2;height:445" coordorigin="11554,6741" coordsize="2,445">
              <v:shape style="position:absolute;left:11554;top:6741;width:2;height:445" coordorigin="11554,6741" coordsize="0,445" path="m11554,7186l11554,6741e" filled="f" stroked="t" strokeweight=".467007pt" strokecolor="#4F4F4F">
                <v:path arrowok="t"/>
              </v:shape>
            </v:group>
            <v:group style="position:absolute;left:486;top:7129;width:2;height:260" coordorigin="486,7129" coordsize="2,260">
              <v:shape style="position:absolute;left:486;top:7129;width:2;height:260" coordorigin="486,7129" coordsize="0,260" path="m486,7390l486,7129e" filled="f" stroked="t" strokeweight=".467007pt" strokecolor="#3F3F3F">
                <v:path arrowok="t"/>
              </v:shape>
            </v:group>
            <v:group style="position:absolute;left:2237;top:7129;width:2;height:3167" coordorigin="2237,7129" coordsize="2,3167">
              <v:shape style="position:absolute;left:2237;top:7129;width:2;height:3167" coordorigin="2237,7129" coordsize="0,3167" path="m2237,10296l2237,7129e" filled="f" stroked="t" strokeweight=".70051pt" strokecolor="#545454">
                <v:path arrowok="t"/>
              </v:shape>
            </v:group>
            <v:group style="position:absolute;left:481;top:7361;width:11082;height:2" coordorigin="481,7361" coordsize="11082,2">
              <v:shape style="position:absolute;left:481;top:7361;width:11082;height:2" coordorigin="481,7361" coordsize="11082,0" path="m481,7361l11563,7361e" filled="f" stroked="t" strokeweight=".70051pt" strokecolor="#4B4B4B">
                <v:path arrowok="t"/>
              </v:shape>
            </v:group>
            <v:group style="position:absolute;left:11558;top:7129;width:2;height:7205" coordorigin="11558,7129" coordsize="2,7205">
              <v:shape style="position:absolute;left:11558;top:7129;width:2;height:7205" coordorigin="11558,7129" coordsize="0,7205" path="m11558,14334l11558,7129e" filled="f" stroked="t" strokeweight=".70051pt" strokecolor="#545454">
                <v:path arrowok="t"/>
              </v:shape>
            </v:group>
            <v:group style="position:absolute;left:4756;top:7356;width:2;height:308" coordorigin="4756,7356" coordsize="2,308">
              <v:shape style="position:absolute;left:4756;top:7356;width:2;height:308" coordorigin="4756,7356" coordsize="0,308" path="m4756,7664l4756,7356e" filled="f" stroked="t" strokeweight="1.167517pt" strokecolor="#484848">
                <v:path arrowok="t"/>
              </v:shape>
            </v:group>
            <v:group style="position:absolute;left:4745;top:7600;width:6823;height:2" coordorigin="4745,7600" coordsize="6823,2">
              <v:shape style="position:absolute;left:4745;top:7600;width:6823;height:2" coordorigin="4745,7600" coordsize="6823,0" path="m4745,7600l11568,7600e" filled="f" stroked="t" strokeweight=".70051pt" strokecolor="#4B4B4B">
                <v:path arrowok="t"/>
              </v:shape>
            </v:group>
            <v:group style="position:absolute;left:4754;top:7579;width:2;height:582" coordorigin="4754,7579" coordsize="2,582">
              <v:shape style="position:absolute;left:4754;top:7579;width:2;height:582" coordorigin="4754,7579" coordsize="0,582" path="m4754,8161l4754,7579e" filled="f" stroked="t" strokeweight=".70051pt" strokecolor="#4B4B4B">
                <v:path arrowok="t"/>
              </v:shape>
            </v:group>
            <v:group style="position:absolute;left:4740;top:7839;width:6823;height:2" coordorigin="4740,7839" coordsize="6823,2">
              <v:shape style="position:absolute;left:4740;top:7839;width:6823;height:2" coordorigin="4740,7839" coordsize="6823,0" path="m4740,7839l11563,7839e" filled="f" stroked="t" strokeweight=".934013pt" strokecolor="#4F4F4F">
                <v:path arrowok="t"/>
              </v:shape>
            </v:group>
            <v:group style="position:absolute;left:481;top:8152;width:248;height:2" coordorigin="481,8152" coordsize="248,2">
              <v:shape style="position:absolute;left:481;top:8152;width:248;height:2" coordorigin="481,8152" coordsize="248,0" path="m481,8152l729,8152e" filled="f" stroked="t" strokeweight=".70051pt" strokecolor="#444444">
                <v:path arrowok="t"/>
              </v:shape>
            </v:group>
            <v:group style="position:absolute;left:672;top:8152;width:243;height:2" coordorigin="672,8152" coordsize="243,2">
              <v:shape style="position:absolute;left:672;top:8152;width:243;height:2" coordorigin="672,8152" coordsize="243,0" path="m672,8152l915,8152e" filled="f" stroked="t" strokeweight=".467007pt" strokecolor="#2F2F2F">
                <v:path arrowok="t"/>
              </v:shape>
            </v:group>
            <v:group style="position:absolute;left:836;top:8154;width:5039;height:2" coordorigin="836,8154" coordsize="5039,2">
              <v:shape style="position:absolute;left:836;top:8154;width:5039;height:2" coordorigin="836,8154" coordsize="5039,0" path="m836,8154l5875,8154e" filled="f" stroked="t" strokeweight=".70051pt" strokecolor="#545454">
                <v:path arrowok="t"/>
              </v:shape>
            </v:group>
            <v:group style="position:absolute;left:3507;top:8152;width:196;height:2" coordorigin="3507,8152" coordsize="196,2">
              <v:shape style="position:absolute;left:3507;top:8152;width:196;height:2" coordorigin="3507,8152" coordsize="196,0" path="m3507,8152l3703,8152e" filled="f" stroked="t" strokeweight=".467007pt" strokecolor="#383838">
                <v:path arrowok="t"/>
              </v:shape>
            </v:group>
            <v:group style="position:absolute;left:5819;top:8152;width:234;height:2" coordorigin="5819,8152" coordsize="234,2">
              <v:shape style="position:absolute;left:5819;top:8152;width:234;height:2" coordorigin="5819,8152" coordsize="234,0" path="m5819,8152l6052,8152e" filled="f" stroked="t" strokeweight=".467007pt" strokecolor="#3B3B3B">
                <v:path arrowok="t"/>
              </v:shape>
            </v:group>
            <v:group style="position:absolute;left:5996;top:8147;width:5567;height:2" coordorigin="5996,8147" coordsize="5567,2">
              <v:shape style="position:absolute;left:5996;top:8147;width:5567;height:2" coordorigin="5996,8147" coordsize="5567,0" path="m5996,8147l11563,8147e" filled="f" stroked="t" strokeweight=".70051pt" strokecolor="#4F4F4F">
                <v:path arrowok="t"/>
              </v:shape>
            </v:group>
            <v:group style="position:absolute;left:490;top:8256;width:2;height:1330" coordorigin="490,8256" coordsize="2,1330">
              <v:shape style="position:absolute;left:490;top:8256;width:2;height:1330" coordorigin="490,8256" coordsize="0,1330" path="m490,9586l490,8256e" filled="f" stroked="t" strokeweight=".70051pt" strokecolor="#575757">
                <v:path arrowok="t"/>
              </v:shape>
            </v:group>
            <v:group style="position:absolute;left:11558;top:8346;width:2;height:1122" coordorigin="11558,8346" coordsize="2,1122">
              <v:shape style="position:absolute;left:11558;top:8346;width:2;height:1122" coordorigin="11558,8346" coordsize="0,1122" path="m11558,9468l11558,8346e" filled="f" stroked="t" strokeweight=".70051pt" strokecolor="#4F4F4F">
                <v:path arrowok="t"/>
              </v:shape>
            </v:group>
            <v:group style="position:absolute;left:486;top:9068;width:11082;height:2" coordorigin="486,9068" coordsize="11082,2">
              <v:shape style="position:absolute;left:486;top:9068;width:11082;height:2" coordorigin="486,9068" coordsize="11082,0" path="m486,9068l11568,9068e" filled="f" stroked="t" strokeweight=".70051pt" strokecolor="#545454">
                <v:path arrowok="t"/>
              </v:shape>
            </v:group>
            <v:group style="position:absolute;left:481;top:9768;width:1765;height:2" coordorigin="481,9768" coordsize="1765,2">
              <v:shape style="position:absolute;left:481;top:9768;width:1765;height:2" coordorigin="481,9768" coordsize="1765,0" path="m481,9768l2246,9768e" filled="f" stroked="t" strokeweight=".70051pt" strokecolor="#4F4F4F">
                <v:path arrowok="t"/>
              </v:shape>
            </v:group>
            <v:group style="position:absolute;left:2186;top:9759;width:9387;height:2" coordorigin="2186,9759" coordsize="9387,2">
              <v:shape style="position:absolute;left:2186;top:9759;width:9387;height:2" coordorigin="2186,9759" coordsize="9387,0" path="m2186,9759l11572,9759e" filled="f" stroked="t" strokeweight=".934013pt" strokecolor="#4F4F4F">
                <v:path arrowok="t"/>
              </v:shape>
            </v:group>
            <v:group style="position:absolute;left:490;top:9733;width:2;height:317" coordorigin="490,9733" coordsize="2,317">
              <v:shape style="position:absolute;left:490;top:9733;width:2;height:317" coordorigin="490,9733" coordsize="0,317" path="m490,10050l490,9733e" filled="f" stroked="t" strokeweight=".467007pt" strokecolor="#575757">
                <v:path arrowok="t"/>
              </v:shape>
            </v:group>
            <v:group style="position:absolute;left:486;top:10003;width:11082;height:2" coordorigin="486,10003" coordsize="11082,2">
              <v:shape style="position:absolute;left:486;top:10003;width:11082;height:2" coordorigin="486,10003" coordsize="11082,0" path="m486,10003l11568,10003e" filled="f" stroked="t" strokeweight=".934013pt" strokecolor="#4F4F4F">
                <v:path arrowok="t"/>
              </v:shape>
            </v:group>
            <v:group style="position:absolute;left:490;top:10249;width:1756;height:2" coordorigin="490,10249" coordsize="1756,2">
              <v:shape style="position:absolute;left:490;top:10249;width:1756;height:2" coordorigin="490,10249" coordsize="1756,0" path="m490,10249l2246,10249e" filled="f" stroked="t" strokeweight=".70051pt" strokecolor="#4F4F4F">
                <v:path arrowok="t"/>
              </v:shape>
            </v:group>
            <v:group style="position:absolute;left:2751;top:10244;width:2363;height:2" coordorigin="2751,10244" coordsize="2363,2">
              <v:shape style="position:absolute;left:2751;top:10244;width:2363;height:2" coordorigin="2751,10244" coordsize="2363,0" path="m2751,10244l5114,10244e" filled="f" stroked="t" strokeweight=".70051pt" strokecolor="#4B4B4B">
                <v:path arrowok="t"/>
              </v:shape>
            </v:group>
            <v:group style="position:absolute;left:2186;top:10239;width:9387;height:2" coordorigin="2186,10239" coordsize="9387,2">
              <v:shape style="position:absolute;left:2186;top:10239;width:9387;height:2" coordorigin="2186,10239" coordsize="9387,0" path="m2186,10239l11572,10239e" filled="f" stroked="t" strokeweight=".934013pt" strokecolor="#4F4F4F">
                <v:path arrowok="t"/>
              </v:shape>
            </v:group>
            <v:group style="position:absolute;left:495;top:10225;width:2;height:298" coordorigin="495,10225" coordsize="2,298">
              <v:shape style="position:absolute;left:495;top:10225;width:2;height:298" coordorigin="495,10225" coordsize="0,298" path="m495,10523l495,10225e" filled="f" stroked="t" strokeweight=".70051pt" strokecolor="#4B4B4B">
                <v:path arrowok="t"/>
              </v:shape>
            </v:group>
            <v:group style="position:absolute;left:2242;top:10225;width:2;height:1041" coordorigin="2242,10225" coordsize="2,1041">
              <v:shape style="position:absolute;left:2242;top:10225;width:2;height:1041" coordorigin="2242,10225" coordsize="0,1041" path="m2242,11267l2242,10225e" filled="f" stroked="t" strokeweight=".233503pt" strokecolor="#4F4F4F">
                <v:path arrowok="t"/>
              </v:shape>
            </v:group>
            <v:group style="position:absolute;left:490;top:10720;width:5786;height:2" coordorigin="490,10720" coordsize="5786,2">
              <v:shape style="position:absolute;left:490;top:10720;width:5786;height:2" coordorigin="490,10720" coordsize="5786,0" path="m490,10720l6277,10720e" filled="f" stroked="t" strokeweight=".70051pt" strokecolor="#575757">
                <v:path arrowok="t"/>
              </v:shape>
            </v:group>
            <v:group style="position:absolute;left:6688;top:10713;width:2111;height:2" coordorigin="6688,10713" coordsize="2111,2">
              <v:shape style="position:absolute;left:6688;top:10713;width:2111;height:2" coordorigin="6688,10713" coordsize="2111,0" path="m6688,10713l8798,10713e" filled="f" stroked="t" strokeweight=".70051pt" strokecolor="#4F4F4F">
                <v:path arrowok="t"/>
              </v:shape>
            </v:group>
            <v:group style="position:absolute;left:3330;top:10710;width:8243;height:2" coordorigin="3330,10710" coordsize="8243,2">
              <v:shape style="position:absolute;left:3330;top:10710;width:8243;height:2" coordorigin="3330,10710" coordsize="8243,0" path="m3330,10710l11572,10710e" filled="f" stroked="t" strokeweight=".70051pt" strokecolor="#4F4F4F">
                <v:path arrowok="t"/>
              </v:shape>
            </v:group>
            <v:group style="position:absolute;left:500;top:10698;width:2;height:4838" coordorigin="500,10698" coordsize="2,4838">
              <v:shape style="position:absolute;left:500;top:10698;width:2;height:4838" coordorigin="500,10698" coordsize="0,4838" path="m500,15536l500,10698e" filled="f" stroked="t" strokeweight=".70051pt" strokecolor="#575757">
                <v:path arrowok="t"/>
              </v:shape>
            </v:group>
            <v:group style="position:absolute;left:967;top:10959;width:4908;height:2" coordorigin="967,10959" coordsize="4908,2">
              <v:shape style="position:absolute;left:967;top:10959;width:4908;height:2" coordorigin="967,10959" coordsize="4908,0" path="m967,10959l5875,10959e" filled="f" stroked="t" strokeweight=".70051pt" strokecolor="#575757">
                <v:path arrowok="t"/>
              </v:shape>
            </v:group>
            <v:group style="position:absolute;left:5819;top:10954;width:234;height:2" coordorigin="5819,10954" coordsize="234,2">
              <v:shape style="position:absolute;left:5819;top:10954;width:234;height:2" coordorigin="5819,10954" coordsize="234,0" path="m5819,10954l6052,10954e" filled="f" stroked="t" strokeweight=".467007pt" strokecolor="#3F3F3F">
                <v:path arrowok="t"/>
              </v:shape>
            </v:group>
            <v:group style="position:absolute;left:5996;top:10949;width:5576;height:2" coordorigin="5996,10949" coordsize="5576,2">
              <v:shape style="position:absolute;left:5996;top:10949;width:5576;height:2" coordorigin="5996,10949" coordsize="5576,0" path="m5996,10949l11572,10949e" filled="f" stroked="t" strokeweight=".70051pt" strokecolor="#4F4F4F">
                <v:path arrowok="t"/>
              </v:shape>
            </v:group>
            <v:group style="position:absolute;left:1574;top:10964;width:19;height:2" coordorigin="1574,10964" coordsize="19,2">
              <v:shape style="position:absolute;left:1574;top:10964;width:19;height:2" coordorigin="1574,10964" coordsize="19,0" path="m1574,10964l1592,10964e" filled="f" stroked="t" strokeweight=".934013pt" strokecolor="#3B3B3B">
                <v:path arrowok="t"/>
              </v:shape>
            </v:group>
            <v:group style="position:absolute;left:7152;top:10945;width:2;height:3995" coordorigin="7152,10945" coordsize="2,3995">
              <v:shape style="position:absolute;left:7152;top:10945;width:2;height:3995" coordorigin="7152,10945" coordsize="0,3995" path="m7152,14940l7152,10945e" filled="f" stroked="t" strokeweight=".70051pt" strokecolor="#4B4B4B">
                <v:path arrowok="t"/>
              </v:shape>
            </v:group>
            <v:group style="position:absolute;left:486;top:11470;width:434;height:2" coordorigin="486,11470" coordsize="434,2">
              <v:shape style="position:absolute;left:486;top:11470;width:434;height:2" coordorigin="486,11470" coordsize="434,0" path="m486,11470l920,11470e" filled="f" stroked="t" strokeweight=".467007pt" strokecolor="#4F4F4F">
                <v:path arrowok="t"/>
              </v:shape>
            </v:group>
            <v:group style="position:absolute;left:887;top:10954;width:2;height:293" coordorigin="887,10954" coordsize="2,293">
              <v:shape style="position:absolute;left:887;top:10954;width:2;height:293" coordorigin="887,10954" coordsize="0,293" path="m887,11248l887,10954e" filled="f" stroked="t" strokeweight=".233503pt" strokecolor="#000000">
                <v:path arrowok="t"/>
              </v:shape>
            </v:group>
            <v:group style="position:absolute;left:887;top:11248;width:2;height:701" coordorigin="887,11248" coordsize="2,701">
              <v:shape style="position:absolute;left:887;top:11248;width:2;height:701" coordorigin="887,11248" coordsize="0,701" path="m887,11948l887,11248e" filled="f" stroked="t" strokeweight=".233503pt" strokecolor="#2F2F2F">
                <v:path arrowok="t"/>
              </v:shape>
            </v:group>
            <v:group style="position:absolute;left:1588;top:11219;width:2;height:947" coordorigin="1588,11219" coordsize="2,947">
              <v:shape style="position:absolute;left:1588;top:11219;width:2;height:947" coordorigin="1588,11219" coordsize="0,947" path="m1588,12166l1588,11219e" filled="f" stroked="t" strokeweight=".70051pt" strokecolor="#4B4B4B">
                <v:path arrowok="t"/>
              </v:shape>
            </v:group>
            <v:group style="position:absolute;left:2244;top:11290;width:2;height:199" coordorigin="2244,11290" coordsize="2,199">
              <v:shape style="position:absolute;left:2244;top:11290;width:2;height:199" coordorigin="2244,11290" coordsize="0,199" path="m2244,11489l2244,11290e" filled="f" stroked="t" strokeweight=".233503pt" strokecolor="#3F3F3F">
                <v:path arrowok="t"/>
              </v:shape>
            </v:group>
            <v:group style="position:absolute;left:859;top:11468;width:2704;height:2" coordorigin="859,11468" coordsize="2704,2">
              <v:shape style="position:absolute;left:859;top:11468;width:2704;height:2" coordorigin="859,11468" coordsize="2704,0" path="m859,11468l3563,11468e" filled="f" stroked="t" strokeweight=".70051pt" strokecolor="#545454">
                <v:path arrowok="t"/>
              </v:shape>
            </v:group>
            <v:group style="position:absolute;left:3507;top:11465;width:196;height:2" coordorigin="3507,11465" coordsize="196,2">
              <v:shape style="position:absolute;left:3507;top:11465;width:196;height:2" coordorigin="3507,11465" coordsize="196,0" path="m3507,11465l3703,11465e" filled="f" stroked="t" strokeweight=".467007pt" strokecolor="#343434">
                <v:path arrowok="t"/>
              </v:shape>
            </v:group>
            <v:group style="position:absolute;left:3647;top:11465;width:1691;height:2" coordorigin="3647,11465" coordsize="1691,2">
              <v:shape style="position:absolute;left:3647;top:11465;width:1691;height:2" coordorigin="3647,11465" coordsize="1691,0" path="m3647,11465l5338,11465e" filled="f" stroked="t" strokeweight=".70051pt" strokecolor="#575757">
                <v:path arrowok="t"/>
              </v:shape>
            </v:group>
            <v:group style="position:absolute;left:5034;top:11458;width:6538;height:2" coordorigin="5034,11458" coordsize="6538,2">
              <v:shape style="position:absolute;left:5034;top:11458;width:6538;height:2" coordorigin="5034,11458" coordsize="6538,0" path="m5034,11458l11572,11458e" filled="f" stroked="t" strokeweight=".70051pt" strokecolor="#545454">
                <v:path arrowok="t"/>
              </v:shape>
            </v:group>
            <v:group style="position:absolute;left:2242;top:11418;width:2;height:289" coordorigin="2242,11418" coordsize="2,289">
              <v:shape style="position:absolute;left:2242;top:11418;width:2;height:289" coordorigin="2242,11418" coordsize="0,289" path="m2242,11707l2242,11418e" filled="f" stroked="t" strokeweight=".467007pt" strokecolor="#646464">
                <v:path arrowok="t"/>
              </v:shape>
            </v:group>
            <v:group style="position:absolute;left:497;top:11920;width:2;height:246" coordorigin="497,11920" coordsize="2,246">
              <v:shape style="position:absolute;left:497;top:11920;width:2;height:246" coordorigin="497,11920" coordsize="0,246" path="m497,12166l497,11920e" filled="f" stroked="t" strokeweight=".467007pt" strokecolor="#3F3F3F">
                <v:path arrowok="t"/>
              </v:shape>
            </v:group>
            <v:group style="position:absolute;left:887;top:11948;width:2;height:1491" coordorigin="887,11948" coordsize="2,1491">
              <v:shape style="position:absolute;left:887;top:11948;width:2;height:1491" coordorigin="887,11948" coordsize="0,1491" path="m887,13439l887,11948e" filled="f" stroked="t" strokeweight=".233503pt" strokecolor="#000000">
                <v:path arrowok="t"/>
              </v:shape>
            </v:group>
            <v:group style="position:absolute;left:2244;top:11920;width:2;height:104" coordorigin="2244,11920" coordsize="2,104">
              <v:shape style="position:absolute;left:2244;top:11920;width:2;height:104" coordorigin="2244,11920" coordsize="0,104" path="m2244,12024l2244,11920e" filled="f" stroked="t" strokeweight=".233503pt" strokecolor="#606060">
                <v:path arrowok="t"/>
              </v:shape>
            </v:group>
            <v:group style="position:absolute;left:1588;top:12109;width:2;height:142" coordorigin="1588,12109" coordsize="2,142">
              <v:shape style="position:absolute;left:1588;top:12109;width:2;height:142" coordorigin="1588,12109" coordsize="0,142" path="m1588,12251l1588,12109e" filled="f" stroked="t" strokeweight=".467007pt" strokecolor="#2B2B2B">
                <v:path arrowok="t"/>
              </v:shape>
            </v:group>
            <v:group style="position:absolute;left:2214;top:12138;width:2;height:85" coordorigin="2214,12138" coordsize="2,85">
              <v:shape style="position:absolute;left:2214;top:12138;width:2;height:85" coordorigin="2214,12138" coordsize="0,85" path="m2214,12223l2214,12138e" filled="f" stroked="t" strokeweight=".233503pt" strokecolor="#000000">
                <v:path arrowok="t"/>
              </v:shape>
            </v:group>
            <v:group style="position:absolute;left:1590;top:12194;width:2;height:1098" coordorigin="1590,12194" coordsize="2,1098">
              <v:shape style="position:absolute;left:1590;top:12194;width:2;height:1098" coordorigin="1590,12194" coordsize="0,1098" path="m1590,13293l1590,12194e" filled="f" stroked="t" strokeweight=".934013pt" strokecolor="#545454">
                <v:path arrowok="t"/>
              </v:shape>
            </v:group>
            <v:group style="position:absolute;left:2244;top:12270;width:2;height:194" coordorigin="2244,12270" coordsize="2,194">
              <v:shape style="position:absolute;left:2244;top:12270;width:2;height:194" coordorigin="2244,12270" coordsize="0,194" path="m2244,12464l2244,12270e" filled="f" stroked="t" strokeweight=".233503pt" strokecolor="#777777">
                <v:path arrowok="t"/>
              </v:shape>
            </v:group>
            <v:group style="position:absolute;left:7152;top:12029;width:2;height:374" coordorigin="7152,12029" coordsize="2,374">
              <v:shape style="position:absolute;left:7152;top:12029;width:2;height:374" coordorigin="7152,12029" coordsize="0,374" path="m7152,12403l7152,12029e" filled="f" stroked="t" strokeweight=".467007pt" strokecolor="#484848">
                <v:path arrowok="t"/>
              </v:shape>
            </v:group>
            <v:group style="position:absolute;left:2214;top:12521;width:2;height:918" coordorigin="2214,12521" coordsize="2,918">
              <v:shape style="position:absolute;left:2214;top:12521;width:2;height:918" coordorigin="2214,12521" coordsize="0,918" path="m2214,13439l2214,12521e" filled="f" stroked="t" strokeweight=".233503pt" strokecolor="#000000">
                <v:path arrowok="t"/>
              </v:shape>
            </v:group>
            <v:group style="position:absolute;left:3040;top:12521;width:2;height:66" coordorigin="3040,12521" coordsize="2,66">
              <v:shape style="position:absolute;left:3040;top:12521;width:2;height:66" coordorigin="3040,12521" coordsize="0,66" path="m3040,12587l3040,12521e" filled="f" stroked="t" strokeweight=".70051pt" strokecolor="#000000">
                <v:path arrowok="t"/>
              </v:shape>
            </v:group>
            <v:group style="position:absolute;left:11568;top:12469;width:2;height:218" coordorigin="11568,12469" coordsize="2,218">
              <v:shape style="position:absolute;left:11568;top:12469;width:2;height:218" coordorigin="11568,12469" coordsize="0,218" path="m11568,12687l11568,12469e" filled="f" stroked="t" strokeweight=".934013pt" strokecolor="#676767">
                <v:path arrowok="t"/>
              </v:shape>
            </v:group>
            <v:group style="position:absolute;left:3066;top:12701;width:2;height:170" coordorigin="3066,12701" coordsize="2,170">
              <v:shape style="position:absolute;left:3066;top:12701;width:2;height:170" coordorigin="3066,12701" coordsize="0,170" path="m3066,12871l3066,12701e" filled="f" stroked="t" strokeweight=".934013pt" strokecolor="#4B4B4F">
                <v:path arrowok="t"/>
              </v:shape>
            </v:group>
            <v:group style="position:absolute;left:11570;top:12800;width:2;height:232" coordorigin="11570,12800" coordsize="2,232">
              <v:shape style="position:absolute;left:11570;top:12800;width:2;height:232" coordorigin="11570,12800" coordsize="0,232" path="m11570,13032l11570,12800e" filled="f" stroked="t" strokeweight=".70051pt" strokecolor="#4B4B4B">
                <v:path arrowok="t"/>
              </v:shape>
            </v:group>
            <v:group style="position:absolute;left:481;top:13435;width:219;height:2" coordorigin="481,13435" coordsize="219,2">
              <v:shape style="position:absolute;left:481;top:13435;width:219;height:2" coordorigin="481,13435" coordsize="219,0" path="m481,13435l701,13435e" filled="f" stroked="t" strokeweight=".233503pt" strokecolor="#3B3B3B">
                <v:path arrowok="t"/>
              </v:shape>
            </v:group>
            <v:group style="position:absolute;left:500;top:12952;width:2;height:748" coordorigin="500,12952" coordsize="2,748">
              <v:shape style="position:absolute;left:500;top:12952;width:2;height:748" coordorigin="500,12952" coordsize="0,748" path="m500,13700l500,12952e" filled="f" stroked="t" strokeweight=".467007pt" strokecolor="#5B5B5B">
                <v:path arrowok="t"/>
              </v:shape>
            </v:group>
            <v:group style="position:absolute;left:701;top:13435;width:191;height:2" coordorigin="701,13435" coordsize="191,2">
              <v:shape style="position:absolute;left:701;top:13435;width:191;height:2" coordorigin="701,13435" coordsize="191,0" path="m701,13435l892,13435e" filled="f" stroked="t" strokeweight=".233503pt" strokecolor="#000000">
                <v:path arrowok="t"/>
              </v:shape>
            </v:group>
            <v:group style="position:absolute;left:887;top:13435;width:701;height:2" coordorigin="887,13435" coordsize="701,2">
              <v:shape style="position:absolute;left:887;top:13435;width:701;height:2" coordorigin="887,13435" coordsize="701,0" path="m887,13435l1588,13435e" filled="f" stroked="t" strokeweight=".233503pt" strokecolor="#444444">
                <v:path arrowok="t"/>
              </v:shape>
            </v:group>
            <v:group style="position:absolute;left:1592;top:13207;width:2;height:260" coordorigin="1592,13207" coordsize="2,260">
              <v:shape style="position:absolute;left:1592;top:13207;width:2;height:260" coordorigin="1592,13207" coordsize="0,260" path="m1592,13468l1592,13207e" filled="f" stroked="t" strokeweight=".467007pt" strokecolor="#3B3B3B">
                <v:path arrowok="t"/>
              </v:shape>
            </v:group>
            <v:group style="position:absolute;left:1574;top:13435;width:644;height:2" coordorigin="1574,13435" coordsize="644,2">
              <v:shape style="position:absolute;left:1574;top:13435;width:644;height:2" coordorigin="1574,13435" coordsize="644,0" path="m1574,13435l2218,13435e" filled="f" stroked="t" strokeweight=".233503pt" strokecolor="#282828">
                <v:path arrowok="t"/>
              </v:shape>
            </v:group>
            <v:group style="position:absolute;left:11570;top:13188;width:2;height:317" coordorigin="11570,13188" coordsize="2,317">
              <v:shape style="position:absolute;left:11570;top:13188;width:2;height:317" coordorigin="11570,13188" coordsize="0,317" path="m11570,13506l11570,13188e" filled="f" stroked="t" strokeweight=".70051pt" strokecolor="#5B5B5B">
                <v:path arrowok="t"/>
              </v:shape>
            </v:group>
            <v:group style="position:absolute;left:887;top:13435;width:2;height:213" coordorigin="887,13435" coordsize="2,213">
              <v:shape style="position:absolute;left:887;top:13435;width:2;height:213" coordorigin="887,13435" coordsize="0,213" path="m887,13648l887,13435e" filled="f" stroked="t" strokeweight=".233503pt" strokecolor="#575757">
                <v:path arrowok="t"/>
              </v:shape>
            </v:group>
            <v:group style="position:absolute;left:1595;top:13406;width:2;height:1103" coordorigin="1595,13406" coordsize="2,1103">
              <v:shape style="position:absolute;left:1595;top:13406;width:2;height:1103" coordorigin="1595,13406" coordsize="0,1103" path="m1595,14509l1595,13406e" filled="f" stroked="t" strokeweight=".70051pt" strokecolor="#4B4B4B">
                <v:path arrowok="t"/>
              </v:shape>
            </v:group>
            <v:group style="position:absolute;left:2214;top:13435;width:2;height:213" coordorigin="2214,13435" coordsize="2,213">
              <v:shape style="position:absolute;left:2214;top:13435;width:2;height:213" coordorigin="2214,13435" coordsize="0,213" path="m2214,13648l2214,13435e" filled="f" stroked="t" strokeweight=".233503pt" strokecolor="#6B6B6B">
                <v:path arrowok="t"/>
              </v:shape>
            </v:group>
            <v:group style="position:absolute;left:5842;top:13577;width:2;height:99" coordorigin="5842,13577" coordsize="2,99">
              <v:shape style="position:absolute;left:5842;top:13577;width:2;height:99" coordorigin="5842,13577" coordsize="0,99" path="m5842,13676l5842,13577e" filled="f" stroked="t" strokeweight="2.10153pt" strokecolor="#3B447C">
                <v:path arrowok="t"/>
              </v:shape>
            </v:group>
            <v:group style="position:absolute;left:7162;top:13236;width:2;height:1382" coordorigin="7162,13236" coordsize="2,1382">
              <v:shape style="position:absolute;left:7162;top:13236;width:2;height:1382" coordorigin="7162,13236" coordsize="0,1382" path="m7162,14618l7162,13236e" filled="f" stroked="t" strokeweight=".70051pt" strokecolor="#4F4F4F">
                <v:path arrowok="t"/>
              </v:shape>
            </v:group>
            <v:group style="position:absolute;left:8644;top:13397;width:2;height:279" coordorigin="8644,13397" coordsize="2,279">
              <v:shape style="position:absolute;left:8644;top:13397;width:2;height:279" coordorigin="8644,13397" coordsize="0,279" path="m8644,13676l8644,13397e" filled="f" stroked="t" strokeweight="2.10153pt" strokecolor="#444848">
                <v:path arrowok="t"/>
              </v:shape>
            </v:group>
            <v:group style="position:absolute;left:11540;top:13435;width:2;height:213" coordorigin="11540,13435" coordsize="2,213">
              <v:shape style="position:absolute;left:11540;top:13435;width:2;height:213" coordorigin="11540,13435" coordsize="0,213" path="m11540,13648l11540,13435e" filled="f" stroked="t" strokeweight=".233503pt" strokecolor="#000000">
                <v:path arrowok="t"/>
              </v:shape>
            </v:group>
            <v:group style="position:absolute;left:887;top:13648;width:2;height:1846" coordorigin="887,13648" coordsize="2,1846">
              <v:shape style="position:absolute;left:887;top:13648;width:2;height:1846" coordorigin="887,13648" coordsize="0,1846" path="m887,15494l887,13648e" filled="f" stroked="t" strokeweight=".233503pt" strokecolor="#000000">
                <v:path arrowok="t"/>
              </v:shape>
            </v:group>
            <v:group style="position:absolute;left:2214;top:13648;width:2;height:1846" coordorigin="2214,13648" coordsize="2,1846">
              <v:shape style="position:absolute;left:2214;top:13648;width:2;height:1846" coordorigin="2214,13648" coordsize="0,1846" path="m2214,15494l2214,13648e" filled="f" stroked="t" strokeweight=".233503pt" strokecolor="#000000">
                <v:path arrowok="t"/>
              </v:shape>
            </v:group>
            <v:group style="position:absolute;left:5847;top:13648;width:2;height:308" coordorigin="5847,13648" coordsize="2,308">
              <v:shape style="position:absolute;left:5847;top:13648;width:2;height:308" coordorigin="5847,13648" coordsize="0,308" path="m5847,13955l5847,13648e" filled="f" stroked="t" strokeweight="1.868027pt" strokecolor="#3B4490">
                <v:path arrowok="t"/>
              </v:shape>
            </v:group>
            <v:group style="position:absolute;left:6024;top:13648;width:2;height:151" coordorigin="6024,13648" coordsize="2,151">
              <v:shape style="position:absolute;left:6024;top:13648;width:2;height:151" coordorigin="6024,13648" coordsize="0,151" path="m6024,13799l6024,13648e" filled="f" stroked="t" strokeweight=".70051pt" strokecolor="#4F67AC">
                <v:path arrowok="t"/>
              </v:shape>
            </v:group>
            <v:group style="position:absolute;left:11570;top:13619;width:2;height:715" coordorigin="11570,13619" coordsize="2,715">
              <v:shape style="position:absolute;left:11570;top:13619;width:2;height:715" coordorigin="11570,13619" coordsize="0,715" path="m11570,14334l11570,13619e" filled="f" stroked="t" strokeweight=".70051pt" strokecolor="#6B6B6B">
                <v:path arrowok="t"/>
              </v:shape>
            </v:group>
            <v:group style="position:absolute;left:6024;top:13799;width:2;height:156" coordorigin="6024,13799" coordsize="2,156">
              <v:shape style="position:absolute;left:6024;top:13799;width:2;height:156" coordorigin="6024,13799" coordsize="0,156" path="m6024,13955l6024,13799e" filled="f" stroked="t" strokeweight="1.868027pt" strokecolor="#48549C">
                <v:path arrowok="t"/>
              </v:shape>
            </v:group>
            <v:group style="position:absolute;left:6249;top:13799;width:2;height:156" coordorigin="6249,13799" coordsize="2,156">
              <v:shape style="position:absolute;left:6249;top:13799;width:2;height:156" coordorigin="6249,13799" coordsize="0,156" path="m6249,13955l6249,13799e" filled="f" stroked="t" strokeweight=".233503pt" strokecolor="#000000">
                <v:path arrowok="t"/>
              </v:shape>
            </v:group>
            <v:group style="position:absolute;left:8651;top:13747;width:2;height:251" coordorigin="8651,13747" coordsize="2,251">
              <v:shape style="position:absolute;left:8651;top:13747;width:2;height:251" coordorigin="8651,13747" coordsize="0,251" path="m8651,13998l8651,13747e" filled="f" stroked="t" strokeweight="1.868027pt" strokecolor="#4F4F4F">
                <v:path arrowok="t"/>
              </v:shape>
            </v:group>
            <v:group style="position:absolute;left:8663;top:13927;width:2;height:66" coordorigin="8663,13927" coordsize="2,66">
              <v:shape style="position:absolute;left:8663;top:13927;width:2;height:66" coordorigin="8663,13927" coordsize="0,66" path="m8663,13993l8663,13927e" filled="f" stroked="t" strokeweight=".934013pt" strokecolor="#4B4B4B">
                <v:path arrowok="t"/>
              </v:shape>
            </v:group>
            <v:group style="position:absolute;left:11540;top:13955;width:2;height:241" coordorigin="11540,13955" coordsize="2,241">
              <v:shape style="position:absolute;left:11540;top:13955;width:2;height:241" coordorigin="11540,13955" coordsize="0,241" path="m11540,14197l11540,13955e" filled="f" stroked="t" strokeweight=".233503pt" strokecolor="#000000">
                <v:path arrowok="t"/>
              </v:shape>
            </v:group>
            <v:group style="position:absolute;left:11570;top:14168;width:2;height:204" coordorigin="11570,14168" coordsize="2,204">
              <v:shape style="position:absolute;left:11570;top:14168;width:2;height:204" coordorigin="11570,14168" coordsize="0,204" path="m11570,14372l11570,14168e" filled="f" stroked="t" strokeweight=".467007pt" strokecolor="#838383">
                <v:path arrowok="t"/>
              </v:shape>
            </v:group>
            <v:group style="position:absolute;left:11540;top:14344;width:2;height:530" coordorigin="11540,14344" coordsize="2,530">
              <v:shape style="position:absolute;left:11540;top:14344;width:2;height:530" coordorigin="11540,14344" coordsize="0,530" path="m11540,14874l11540,14344e" filled="f" stroked="t" strokeweight=".233503pt" strokecolor="#000000">
                <v:path arrowok="t"/>
              </v:shape>
            </v:group>
            <v:group style="position:absolute;left:504;top:14452;width:2;height:166" coordorigin="504,14452" coordsize="2,166">
              <v:shape style="position:absolute;left:504;top:14452;width:2;height:166" coordorigin="504,14452" coordsize="0,166" path="m504,14618l504,14452e" filled="f" stroked="t" strokeweight=".467007pt" strokecolor="#2B2B2B">
                <v:path arrowok="t"/>
              </v:shape>
            </v:group>
            <v:group style="position:absolute;left:1597;top:14452;width:2;height:166" coordorigin="1597,14452" coordsize="2,166">
              <v:shape style="position:absolute;left:1597;top:14452;width:2;height:166" coordorigin="1597,14452" coordsize="0,166" path="m1597,14618l1597,14452e" filled="f" stroked="t" strokeweight=".467007pt" strokecolor="#343434">
                <v:path arrowok="t"/>
              </v:shape>
            </v:group>
            <v:group style="position:absolute;left:1597;top:14561;width:2;height:961" coordorigin="1597,14561" coordsize="2,961">
              <v:shape style="position:absolute;left:1597;top:14561;width:2;height:961" coordorigin="1597,14561" coordsize="0,961" path="m1597,15522l1597,14561e" filled="f" stroked="t" strokeweight=".70051pt" strokecolor="#4F4F4F">
                <v:path arrowok="t"/>
              </v:shape>
            </v:group>
            <v:group style="position:absolute;left:7164;top:14561;width:2;height:185" coordorigin="7164,14561" coordsize="2,185">
              <v:shape style="position:absolute;left:7164;top:14561;width:2;height:185" coordorigin="7164,14561" coordsize="0,185" path="m7164,14746l7164,14561e" filled="f" stroked="t" strokeweight=".467007pt" strokecolor="#2B2B2B">
                <v:path arrowok="t"/>
              </v:shape>
            </v:group>
            <v:group style="position:absolute;left:2970;top:15506;width:3306;height:2" coordorigin="2970,15506" coordsize="3306,2">
              <v:shape style="position:absolute;left:2970;top:15506;width:3306;height:2" coordorigin="2970,15506" coordsize="3306,0" path="m2970,15506l6277,15506e" filled="f" stroked="t" strokeweight=".70051pt" strokecolor="#575757">
                <v:path arrowok="t"/>
              </v:shape>
            </v:group>
            <v:group style="position:absolute;left:7164;top:14689;width:2;height:819" coordorigin="7164,14689" coordsize="2,819">
              <v:shape style="position:absolute;left:7164;top:14689;width:2;height:819" coordorigin="7164,14689" coordsize="0,819" path="m7164,15508l7164,14689e" filled="f" stroked="t" strokeweight=".70051pt" strokecolor="#4B4B4B">
                <v:path arrowok="t"/>
              </v:shape>
            </v:group>
            <v:group style="position:absolute;left:500;top:15518;width:6038;height:2" coordorigin="500,15518" coordsize="6038,2">
              <v:shape style="position:absolute;left:500;top:15518;width:6038;height:2" coordorigin="500,15518" coordsize="6038,0" path="m500,15518l6538,15518e" filled="f" stroked="t" strokeweight=".467007pt" strokecolor="#5B5B5B">
                <v:path arrowok="t"/>
              </v:shape>
            </v:group>
            <v:group style="position:absolute;left:6221;top:15496;width:5371;height:2" coordorigin="6221,15496" coordsize="5371,2">
              <v:shape style="position:absolute;left:6221;top:15496;width:5371;height:2" coordorigin="6221,15496" coordsize="5371,0" path="m6221,15496l11591,15496e" filled="f" stroked="t" strokeweight=".70051pt" strokecolor="#575757">
                <v:path arrowok="t"/>
              </v:shape>
            </v:group>
            <v:group style="position:absolute;left:11540;top:14874;width:2;height:625" coordorigin="11540,14874" coordsize="2,625">
              <v:shape style="position:absolute;left:11540;top:14874;width:2;height:625" coordorigin="11540,14874" coordsize="0,625" path="m11540,15499l11540,14874e" filled="f" stroked="t" strokeweight=".233503pt" strokecolor="#646464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3.178192pt;margin-top:4.562778pt;width:64.706568pt;height:38.5pt;mso-position-horizontal-relative:page;mso-position-vertical-relative:paragraph;z-index:-15339" type="#_x0000_t202" filled="f" stroked="f">
            <v:textbox inset="0,0,0,0">
              <w:txbxContent>
                <w:p>
                  <w:pPr>
                    <w:spacing w:before="0" w:after="0" w:line="770" w:lineRule="exact"/>
                    <w:ind w:right="-156"/>
                    <w:jc w:val="left"/>
                    <w:rPr>
                      <w:rFonts w:ascii="Arial" w:hAnsi="Arial" w:cs="Arial" w:eastAsia="Arial"/>
                      <w:sz w:val="77"/>
                      <w:szCs w:val="77"/>
                    </w:rPr>
                  </w:pPr>
                  <w:rPr/>
                  <w:r>
                    <w:rPr>
                      <w:rFonts w:ascii="Arial" w:hAnsi="Arial" w:cs="Arial" w:eastAsia="Arial"/>
                      <w:sz w:val="77"/>
                      <w:szCs w:val="77"/>
                      <w:color w:val="3F4991"/>
                      <w:spacing w:val="0"/>
                      <w:w w:val="120"/>
                      <w:i/>
                      <w:position w:val="-1"/>
                    </w:rPr>
                    <w:t>fo$</w:t>
                  </w:r>
                  <w:r>
                    <w:rPr>
                      <w:rFonts w:ascii="Arial" w:hAnsi="Arial" w:cs="Arial" w:eastAsia="Arial"/>
                      <w:sz w:val="77"/>
                      <w:szCs w:val="7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5D5D5E"/>
          <w:spacing w:val="0"/>
          <w:w w:val="71"/>
        </w:rPr>
        <w:t>Itfaiy</w:t>
      </w:r>
      <w:r>
        <w:rPr>
          <w:rFonts w:ascii="Arial" w:hAnsi="Arial" w:cs="Arial" w:eastAsia="Arial"/>
          <w:sz w:val="24"/>
          <w:szCs w:val="24"/>
          <w:color w:val="5D5D5E"/>
          <w:spacing w:val="0"/>
          <w:w w:val="71"/>
        </w:rPr>
        <w:t>e</w:t>
      </w:r>
      <w:r>
        <w:rPr>
          <w:rFonts w:ascii="Arial" w:hAnsi="Arial" w:cs="Arial" w:eastAsia="Arial"/>
          <w:sz w:val="24"/>
          <w:szCs w:val="24"/>
          <w:color w:val="5D5D5E"/>
          <w:spacing w:val="30"/>
          <w:w w:val="71"/>
        </w:rPr>
        <w:t> </w:t>
      </w:r>
      <w:r>
        <w:rPr>
          <w:rFonts w:ascii="Arial" w:hAnsi="Arial" w:cs="Arial" w:eastAsia="Arial"/>
          <w:sz w:val="24"/>
          <w:szCs w:val="24"/>
          <w:color w:val="5D5D5E"/>
          <w:spacing w:val="0"/>
          <w:w w:val="71"/>
        </w:rPr>
        <w:t>Güne</w:t>
      </w:r>
      <w:r>
        <w:rPr>
          <w:rFonts w:ascii="Arial" w:hAnsi="Arial" w:cs="Arial" w:eastAsia="Arial"/>
          <w:sz w:val="24"/>
          <w:szCs w:val="24"/>
          <w:color w:val="5D5D5E"/>
          <w:spacing w:val="0"/>
          <w:w w:val="71"/>
        </w:rPr>
        <w:t>y</w:t>
      </w:r>
      <w:r>
        <w:rPr>
          <w:rFonts w:ascii="Arial" w:hAnsi="Arial" w:cs="Arial" w:eastAsia="Arial"/>
          <w:sz w:val="24"/>
          <w:szCs w:val="24"/>
          <w:color w:val="5D5D5E"/>
          <w:spacing w:val="-2"/>
          <w:w w:val="71"/>
        </w:rPr>
        <w:t> </w:t>
      </w:r>
      <w:r>
        <w:rPr>
          <w:rFonts w:ascii="Arial" w:hAnsi="Arial" w:cs="Arial" w:eastAsia="Arial"/>
          <w:sz w:val="24"/>
          <w:szCs w:val="24"/>
          <w:color w:val="5D5D5E"/>
          <w:spacing w:val="0"/>
          <w:w w:val="74"/>
        </w:rPr>
        <w:t>B</w:t>
      </w:r>
      <w:r>
        <w:rPr>
          <w:rFonts w:ascii="Arial" w:hAnsi="Arial" w:cs="Arial" w:eastAsia="Arial"/>
          <w:sz w:val="24"/>
          <w:szCs w:val="24"/>
          <w:color w:val="5D5D5E"/>
          <w:spacing w:val="-5"/>
          <w:w w:val="75"/>
        </w:rPr>
        <w:t>ö</w:t>
      </w:r>
      <w:r>
        <w:rPr>
          <w:rFonts w:ascii="Arial" w:hAnsi="Arial" w:cs="Arial" w:eastAsia="Arial"/>
          <w:sz w:val="24"/>
          <w:szCs w:val="24"/>
          <w:color w:val="3B3B3B"/>
          <w:spacing w:val="-17"/>
          <w:w w:val="133"/>
        </w:rPr>
        <w:t>l</w:t>
      </w:r>
      <w:r>
        <w:rPr>
          <w:rFonts w:ascii="Arial" w:hAnsi="Arial" w:cs="Arial" w:eastAsia="Arial"/>
          <w:sz w:val="24"/>
          <w:szCs w:val="24"/>
          <w:color w:val="5D5D5E"/>
          <w:spacing w:val="0"/>
          <w:w w:val="75"/>
        </w:rPr>
        <w:t>ge</w:t>
      </w:r>
      <w:r>
        <w:rPr>
          <w:rFonts w:ascii="Arial" w:hAnsi="Arial" w:cs="Arial" w:eastAsia="Arial"/>
          <w:sz w:val="24"/>
          <w:szCs w:val="24"/>
          <w:color w:val="5D5D5E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D5D5E"/>
          <w:spacing w:val="0"/>
          <w:w w:val="75"/>
        </w:rPr>
        <w:t>A</w:t>
      </w:r>
      <w:r>
        <w:rPr>
          <w:rFonts w:ascii="Arial" w:hAnsi="Arial" w:cs="Arial" w:eastAsia="Arial"/>
          <w:sz w:val="24"/>
          <w:szCs w:val="24"/>
          <w:color w:val="5D5D5E"/>
          <w:spacing w:val="-11"/>
          <w:w w:val="76"/>
        </w:rPr>
        <w:t>m</w:t>
      </w:r>
      <w:r>
        <w:rPr>
          <w:rFonts w:ascii="Arial" w:hAnsi="Arial" w:cs="Arial" w:eastAsia="Arial"/>
          <w:sz w:val="24"/>
          <w:szCs w:val="24"/>
          <w:color w:val="3B3B3B"/>
          <w:spacing w:val="0"/>
          <w:w w:val="85"/>
        </w:rPr>
        <w:t>i</w:t>
      </w:r>
      <w:r>
        <w:rPr>
          <w:rFonts w:ascii="Arial" w:hAnsi="Arial" w:cs="Arial" w:eastAsia="Arial"/>
          <w:sz w:val="24"/>
          <w:szCs w:val="24"/>
          <w:color w:val="3B3B3B"/>
          <w:spacing w:val="-7"/>
          <w:w w:val="85"/>
        </w:rPr>
        <w:t>r</w:t>
      </w:r>
      <w:r>
        <w:rPr>
          <w:rFonts w:ascii="Arial" w:hAnsi="Arial" w:cs="Arial" w:eastAsia="Arial"/>
          <w:sz w:val="24"/>
          <w:szCs w:val="24"/>
          <w:color w:val="5D5D5E"/>
          <w:spacing w:val="0"/>
          <w:w w:val="155"/>
        </w:rPr>
        <w:t>i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8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60" w:right="240"/>
          <w:cols w:num="2" w:equalWidth="0">
            <w:col w:w="4022" w:space="834"/>
            <w:col w:w="6464"/>
          </w:cols>
        </w:sectPr>
      </w:pPr>
      <w:rPr/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814" w:right="4459" w:firstLine="-11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935528pt;margin-top:-13.347632pt;width:21.450881pt;height:44pt;mso-position-horizontal-relative:page;mso-position-vertical-relative:paragraph;z-index:-15337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2F2F2F"/>
                      <w:spacing w:val="0"/>
                      <w:w w:val="175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9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9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9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9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9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9"/>
        </w:rPr>
        <w:t>DAİRE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9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9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9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1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2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480" w:bottom="280" w:left="200" w:right="80"/>
        </w:sectPr>
      </w:pPr>
      <w:rPr/>
    </w:p>
    <w:p>
      <w:pPr>
        <w:spacing w:before="0" w:after="0" w:line="86" w:lineRule="exact"/>
        <w:ind w:left="853" w:right="222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</w:rPr>
        <w:t>IZ</w:t>
      </w:r>
      <w:r>
        <w:rPr>
          <w:rFonts w:ascii="Arial" w:hAnsi="Arial" w:cs="Arial" w:eastAsia="Arial"/>
          <w:sz w:val="14"/>
          <w:szCs w:val="14"/>
          <w:color w:val="2F2F2F"/>
          <w:spacing w:val="4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20"/>
        </w:rPr>
        <w:t>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69" w:lineRule="exact"/>
        <w:ind w:left="573" w:right="-53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84"/>
          <w:b/>
          <w:bCs/>
        </w:rPr>
        <w:t>BÜYÜKŞEHIR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12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8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9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80"/>
          <w:cols w:num="2" w:equalWidth="0">
            <w:col w:w="1635" w:space="1702"/>
            <w:col w:w="8303"/>
          </w:cols>
        </w:sectPr>
      </w:pPr>
      <w:rPr/>
    </w:p>
    <w:p>
      <w:pPr>
        <w:spacing w:before="0" w:after="0" w:line="243" w:lineRule="exact"/>
        <w:ind w:left="654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11"/>
          <w:position w:val="8"/>
        </w:rPr>
        <w:t>BELEDIYESI</w:t>
      </w:r>
      <w:r>
        <w:rPr>
          <w:rFonts w:ascii="Arial" w:hAnsi="Arial" w:cs="Arial" w:eastAsia="Arial"/>
          <w:sz w:val="14"/>
          <w:szCs w:val="14"/>
          <w:color w:val="2F2F2F"/>
          <w:spacing w:val="-2"/>
          <w:w w:val="111"/>
          <w:position w:val="8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11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11"/>
          <w:position w:val="-1"/>
        </w:rPr>
        <w:t>ANGIN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11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32" w:lineRule="exact"/>
        <w:ind w:left="125" w:right="-20"/>
        <w:jc w:val="left"/>
        <w:tabs>
          <w:tab w:pos="1500" w:val="left"/>
          <w:tab w:pos="3200" w:val="left"/>
          <w:tab w:pos="5560" w:val="left"/>
          <w:tab w:pos="7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w w:val="85"/>
        </w:rPr>
        <w:t>OJ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Tarihi</w:t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"/>
          <w:w w:val="10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05/20ı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87"/>
          <w:position w:val="-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0"/>
          <w:w w:val="138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-1"/>
        </w:rPr>
        <w:t>ldi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52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24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-1"/>
        </w:rPr>
        <w:t>[Bildirim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14:45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0"/>
          <w:w w:val="101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0"/>
          <w:w w:val="102"/>
          <w:position w:val="-1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0507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683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05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05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left="125" w:right="-20"/>
        <w:jc w:val="left"/>
        <w:tabs>
          <w:tab w:pos="1500" w:val="left"/>
          <w:tab w:pos="3200" w:val="left"/>
          <w:tab w:pos="4540" w:val="left"/>
          <w:tab w:pos="5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93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9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yıt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27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9"/>
          <w:position w:val="0"/>
        </w:rPr>
        <w:t>6/05/2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99"/>
          <w:position w:val="0"/>
        </w:rPr>
        <w:t>0</w:t>
      </w:r>
      <w:r>
        <w:rPr>
          <w:rFonts w:ascii="Arial" w:hAnsi="Arial" w:cs="Arial" w:eastAsia="Arial"/>
          <w:sz w:val="25"/>
          <w:szCs w:val="25"/>
          <w:color w:val="2F2F2F"/>
          <w:spacing w:val="6"/>
          <w:w w:val="238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  <w:position w:val="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yıt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3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8"/>
          <w:w w:val="13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3ı64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-1"/>
        </w:rPr>
        <w:t>[Bildirim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Alaetti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1"/>
          <w:position w:val="-1"/>
        </w:rPr>
        <w:t>ÇE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3"/>
          <w:w w:val="101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3"/>
          <w:position w:val="-1"/>
        </w:rPr>
        <w:t>İK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w w:val="94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LAl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"/>
          <w:w w:val="100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ZMiR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174" w:lineRule="exact"/>
        <w:ind w:left="115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  <w:position w:val="-4"/>
        </w:rPr>
        <w:t>i[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  <w:position w:val="-4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90"/>
          <w:position w:val="-4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0"/>
          <w:position w:val="-4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5"/>
          <w:w w:val="90"/>
          <w:position w:val="-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  <w:position w:val="-4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8"/>
          <w:w w:val="9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6"/>
        </w:rPr>
        <w:t>İsk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"/>
          <w:w w:val="100"/>
          <w:position w:val="-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6"/>
        </w:rPr>
        <w:t>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6"/>
        </w:rPr>
        <w:t>mal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  <w:position w:val="-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6"/>
        </w:rPr>
        <w:t>Mithat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6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6"/>
        </w:rPr>
        <w:t>aşa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6"/>
        </w:rPr>
        <w:t>Caddesi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6"/>
        </w:rPr>
        <w:t>No:3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  <w:position w:val="-6"/>
        </w:rPr>
        <w:t>9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"/>
          <w:w w:val="100"/>
          <w:position w:val="-6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6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  <w:position w:val="-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7"/>
          <w:w w:val="100"/>
          <w:position w:val="-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9"/>
          <w:position w:val="-6"/>
        </w:rPr>
        <w:t>UR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99"/>
          <w:position w:val="-6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9"/>
          <w:position w:val="-6"/>
        </w:rPr>
        <w:t>Alİ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3"/>
          <w:w w:val="99"/>
          <w:position w:val="-6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3"/>
          <w:position w:val="-6"/>
        </w:rPr>
        <w:t>MiR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80"/>
        </w:sectPr>
      </w:pPr>
      <w:rPr/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87" w:lineRule="atLeas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9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6"/>
          <w:w w:val="10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rı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69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"/>
          <w:w w:val="105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91" w:lineRule="exact"/>
        <w:ind w:right="-20"/>
        <w:jc w:val="left"/>
        <w:tabs>
          <w:tab w:pos="640" w:val="left"/>
        </w:tabs>
        <w:rPr>
          <w:rFonts w:ascii="Times New Roman" w:hAnsi="Times New Roman" w:cs="Times New Roman" w:eastAsia="Times New Roman"/>
          <w:sz w:val="95"/>
          <w:szCs w:val="9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6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  <w:position w:val="-69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6"/>
          <w:w w:val="100"/>
          <w:position w:val="-69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6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69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99"/>
          <w:position w:val="-69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69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6"/>
          <w:w w:val="100"/>
          <w:position w:val="-6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69"/>
        </w:rPr>
        <w:t>ik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6"/>
          <w:w w:val="100"/>
          <w:position w:val="-69"/>
        </w:rPr>
        <w:t> </w:t>
      </w:r>
      <w:r>
        <w:rPr>
          <w:rFonts w:ascii="Times New Roman" w:hAnsi="Times New Roman" w:cs="Times New Roman" w:eastAsia="Times New Roman"/>
          <w:sz w:val="95"/>
          <w:szCs w:val="95"/>
          <w:color w:val="494949"/>
          <w:spacing w:val="-35"/>
          <w:w w:val="106"/>
          <w:position w:val="-69"/>
        </w:rPr>
        <w:t>r</w:t>
      </w:r>
      <w:r>
        <w:rPr>
          <w:rFonts w:ascii="Times New Roman" w:hAnsi="Times New Roman" w:cs="Times New Roman" w:eastAsia="Times New Roman"/>
          <w:sz w:val="95"/>
          <w:szCs w:val="95"/>
          <w:color w:val="6E6E70"/>
          <w:spacing w:val="0"/>
          <w:w w:val="118"/>
          <w:position w:val="-69"/>
        </w:rPr>
        <w:t>ı</w:t>
      </w:r>
      <w:r>
        <w:rPr>
          <w:rFonts w:ascii="Times New Roman" w:hAnsi="Times New Roman" w:cs="Times New Roman" w:eastAsia="Times New Roman"/>
          <w:sz w:val="95"/>
          <w:szCs w:val="9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80"/>
          <w:cols w:num="2" w:equalWidth="0">
            <w:col w:w="5088" w:space="110"/>
            <w:col w:w="6442"/>
          </w:cols>
        </w:sectPr>
      </w:pPr>
      <w:rPr/>
    </w:p>
    <w:p>
      <w:pPr>
        <w:spacing w:before="0" w:after="0" w:line="498" w:lineRule="atLeast"/>
        <w:ind w:left="134" w:right="-20"/>
        <w:jc w:val="left"/>
        <w:tabs>
          <w:tab w:pos="1500" w:val="left"/>
          <w:tab w:pos="4400" w:val="left"/>
          <w:tab w:pos="8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  <w:position w:val="1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"/>
          <w:w w:val="93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4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mı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SINIF!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95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"/>
          <w:w w:val="95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"/>
          <w:w w:val="95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3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7"/>
          <w:w w:val="13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teş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29" w:right="-20"/>
        <w:jc w:val="left"/>
        <w:tabs>
          <w:tab w:pos="3660" w:val="left"/>
          <w:tab w:pos="7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34"/>
          <w:position w:val="-8"/>
        </w:rPr>
        <w:t>ullanım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6"/>
          <w:w w:val="134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0"/>
          <w:w w:val="130"/>
          <w:position w:val="-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177" w:lineRule="exact"/>
        <w:ind w:left="698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w w:val="74"/>
          <w:position w:val="-4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2"/>
          <w:w w:val="74"/>
          <w:position w:val="-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8"/>
          <w:position w:val="-4"/>
        </w:rPr>
        <w:t>angını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1"/>
          <w:position w:val="-4"/>
        </w:rPr>
        <w:t>14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5"/>
          <w:w w:val="108"/>
          <w:position w:val="-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9"/>
          <w:position w:val="-4"/>
        </w:rPr>
        <w:t>53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33" w:lineRule="exact"/>
        <w:ind w:left="5064" w:right="6440"/>
        <w:jc w:val="center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5D5E5E"/>
          <w:spacing w:val="0"/>
          <w:w w:val="56"/>
        </w:rPr>
        <w:t>1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0" w:after="0" w:line="241" w:lineRule="exact"/>
        <w:ind w:left="134" w:right="-20"/>
        <w:jc w:val="left"/>
        <w:tabs>
          <w:tab w:pos="2160" w:val="left"/>
          <w:tab w:pos="5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9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Şeyin:</w:t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3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hibi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0"/>
          <w:w w:val="13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2"/>
          <w:w w:val="42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0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96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"/>
          <w:w w:val="99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0"/>
        </w:rPr>
        <w:t>cı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7" w:after="0" w:line="240" w:lineRule="auto"/>
        <w:ind w:left="215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w w:val="74"/>
        </w:rPr>
        <w:t>IAm.i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5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"/>
          <w:w w:val="16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tfai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Aydı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ZE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5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İN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3" w:lineRule="exact"/>
        <w:ind w:left="125" w:right="-20"/>
        <w:jc w:val="left"/>
        <w:tabs>
          <w:tab w:pos="2160" w:val="left"/>
          <w:tab w:pos="4700" w:val="left"/>
          <w:tab w:pos="7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95"/>
          <w:position w:val="0"/>
        </w:rPr>
        <w:t>Ara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95"/>
          <w:position w:val="0"/>
        </w:rPr>
        <w:t>ç</w:t>
      </w:r>
      <w:r>
        <w:rPr>
          <w:rFonts w:ascii="Arial" w:hAnsi="Arial" w:cs="Arial" w:eastAsia="Arial"/>
          <w:sz w:val="19"/>
          <w:szCs w:val="19"/>
          <w:color w:val="494949"/>
          <w:spacing w:val="-1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ı4:45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7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6"/>
          <w:position w:val="-1"/>
        </w:rPr>
        <w:t>ı4:49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1" w:lineRule="exact"/>
        <w:ind w:left="129" w:right="-20"/>
        <w:jc w:val="left"/>
        <w:tabs>
          <w:tab w:pos="2140" w:val="left"/>
          <w:tab w:pos="4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1"/>
        </w:rPr>
        <w:t>!A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92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2"/>
          <w:position w:val="1"/>
        </w:rPr>
        <w:t>aç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605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9"/>
          <w:w w:val="93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  <w:position w:val="0"/>
        </w:rPr>
        <w:t>ekt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5"/>
          <w:w w:val="93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6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4698" w:right="467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5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9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49" w:lineRule="auto"/>
        <w:ind w:left="2182" w:right="4308" w:firstLine="2539"/>
        <w:jc w:val="left"/>
        <w:tabs>
          <w:tab w:pos="4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mni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8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6"/>
          <w:w w:val="100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andarma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1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gaz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96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5"/>
          <w:w w:val="107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7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1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26" w:lineRule="exact"/>
        <w:ind w:left="2177" w:right="2670" w:firstLine="-2048"/>
        <w:jc w:val="left"/>
        <w:tabs>
          <w:tab w:pos="4700" w:val="left"/>
          <w:tab w:pos="7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  <w:position w:val="1"/>
        </w:rPr>
        <w:t>Yardımcı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8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7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217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'f!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rdl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</w:rPr>
        <w:t>A.</w:t>
      </w:r>
      <w:r>
        <w:rPr>
          <w:rFonts w:ascii="Arial" w:hAnsi="Arial" w:cs="Arial" w:eastAsia="Arial"/>
          <w:sz w:val="19"/>
          <w:szCs w:val="19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217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8"/>
        </w:rPr>
        <w:t>Adı-So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99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"/>
          <w:w w:val="9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9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5" w:after="0" w:line="220" w:lineRule="exact"/>
        <w:ind w:left="125" w:right="2673" w:firstLine="-5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4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varıldığında,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8" w:after="0" w:line="216" w:lineRule="exact"/>
        <w:ind w:left="4691" w:right="406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w w:val="98"/>
          <w:position w:val="-1"/>
        </w:rPr>
        <w:t>Sö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7"/>
          <w:w w:val="98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8"/>
          <w:position w:val="-1"/>
        </w:rPr>
        <w:t>dür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97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5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"/>
          <w:w w:val="104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9"/>
          <w:position w:val="-1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125" w:right="-20"/>
        <w:jc w:val="left"/>
        <w:tabs>
          <w:tab w:pos="2200" w:val="left"/>
          <w:tab w:pos="4720" w:val="left"/>
          <w:tab w:pos="6620" w:val="left"/>
          <w:tab w:pos="8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7"/>
        </w:rPr>
        <w:t>Sul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7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7"/>
        </w:rPr>
        <w:t>Söndürme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3"/>
        </w:rPr>
        <w:t>IKöpükKg.</w:t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8"/>
          <w:w w:val="34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87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2"/>
          <w:position w:val="-3"/>
        </w:rPr>
        <w:t>.K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4"/>
          <w:w w:val="102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8"/>
          <w:position w:val="-3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0"/>
          <w:w w:val="133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-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9"/>
          <w:w w:val="101"/>
          <w:position w:val="-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1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75" w:lineRule="exact"/>
        <w:ind w:left="4721" w:right="-20"/>
        <w:jc w:val="left"/>
        <w:tabs>
          <w:tab w:pos="6620" w:val="left"/>
          <w:tab w:pos="820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  <w:position w:val="8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"/>
          <w:w w:val="100"/>
          <w:position w:val="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8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8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8"/>
        </w:rPr>
      </w:r>
      <w:r>
        <w:rPr>
          <w:rFonts w:ascii="Arial" w:hAnsi="Arial" w:cs="Arial" w:eastAsia="Arial"/>
          <w:sz w:val="42"/>
          <w:szCs w:val="42"/>
          <w:color w:val="2F2F2F"/>
          <w:spacing w:val="0"/>
          <w:w w:val="52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2F2F2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2F2F2F"/>
          <w:spacing w:val="0"/>
          <w:w w:val="100"/>
          <w:position w:val="-1"/>
        </w:rPr>
      </w:r>
      <w:r>
        <w:rPr>
          <w:rFonts w:ascii="Arial" w:hAnsi="Arial" w:cs="Arial" w:eastAsia="Arial"/>
          <w:sz w:val="41"/>
          <w:szCs w:val="41"/>
          <w:color w:val="5D5E5E"/>
          <w:spacing w:val="0"/>
          <w:w w:val="52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215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incelemede;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kenarında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tamame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gördüğü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220" w:lineRule="exact"/>
        <w:ind w:left="129" w:right="7129"/>
        <w:jc w:val="left"/>
        <w:tabs>
          <w:tab w:pos="2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Sonundaki</w:t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8"/>
        </w:rPr>
        <w:t>ar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9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73"/>
        </w:rPr>
        <w:t>:f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"/>
          <w:w w:val="7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9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99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5"/>
          <w:w w:val="104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</w:rPr>
        <w:t>ca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tespit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9"/>
        </w:rPr>
        <w:t>edilmişti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0"/>
          <w:w w:val="13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0"/>
          <w:w w:val="13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1" w:after="0" w:line="240" w:lineRule="auto"/>
        <w:ind w:left="215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w w:val="98"/>
        </w:rPr>
        <w:t>frahmi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w w:val="9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6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6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5"/>
          <w:w w:val="6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Za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-1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iya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25" w:right="75" w:firstLine="2052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8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99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1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Nedeni</w:t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69"/>
        </w:rPr>
        <w:t>!Y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6"/>
          <w:w w:val="6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pı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95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3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ternizli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amacıyla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yakılmı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215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w w:val="78"/>
        </w:rPr>
        <w:t>!o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77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bil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eceği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29" w:right="3813" w:firstLine="-5"/>
        <w:jc w:val="left"/>
        <w:tabs>
          <w:tab w:pos="2160" w:val="left"/>
          <w:tab w:pos="7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3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4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7"/>
          <w:position w:val="0"/>
        </w:rPr>
        <w:t>!B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"/>
          <w:w w:val="87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96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7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0"/>
        </w:rPr>
        <w:t>li: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7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183" w:lineRule="exact"/>
        <w:ind w:left="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4"/>
        </w:rPr>
        <w:t>Te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"/>
          <w:w w:val="100"/>
          <w:position w:val="-4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>lim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"/>
          <w:w w:val="96"/>
          <w:position w:val="-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8"/>
          <w:position w:val="-4"/>
        </w:rPr>
        <w:t>dild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98"/>
          <w:position w:val="-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"/>
          <w:w w:val="101"/>
          <w:position w:val="-4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63"/>
          <w:position w:val="-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01" w:lineRule="exact"/>
        <w:ind w:left="115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5D5E5E"/>
          <w:spacing w:val="0"/>
          <w:w w:val="359"/>
          <w:position w:val="-4"/>
        </w:rPr>
        <w:t>-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80"/>
        </w:sectPr>
      </w:pPr>
      <w:rPr/>
    </w:p>
    <w:p>
      <w:pPr>
        <w:spacing w:before="0" w:after="0" w:line="204" w:lineRule="exact"/>
        <w:ind w:left="573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2"/>
          <w:szCs w:val="12"/>
          <w:color w:val="2F2F2F"/>
          <w:w w:val="106"/>
        </w:rPr>
        <w:t>.1</w:t>
      </w:r>
      <w:r>
        <w:rPr>
          <w:rFonts w:ascii="Arial" w:hAnsi="Arial" w:cs="Arial" w:eastAsia="Arial"/>
          <w:sz w:val="12"/>
          <w:szCs w:val="12"/>
          <w:color w:val="2F2F2F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4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5" w:lineRule="exact"/>
        <w:ind w:right="-20"/>
        <w:jc w:val="left"/>
        <w:tabs>
          <w:tab w:pos="4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16/05/2017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8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"/>
          <w:w w:val="10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87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6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15:25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80"/>
          <w:cols w:num="3" w:equalWidth="0">
            <w:col w:w="1311" w:space="866"/>
            <w:col w:w="433" w:space="159"/>
            <w:col w:w="8871"/>
          </w:cols>
        </w:sectPr>
      </w:pPr>
      <w:rPr/>
    </w:p>
    <w:p>
      <w:pPr>
        <w:spacing w:before="9" w:after="0" w:line="240" w:lineRule="auto"/>
        <w:ind w:left="220" w:right="-20"/>
        <w:jc w:val="left"/>
        <w:tabs>
          <w:tab w:pos="1180" w:val="left"/>
          <w:tab w:pos="8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Varsa</w:t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Öl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EKİP:Urla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Posta</w:t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98" w:lineRule="exact"/>
        <w:ind w:left="1418" w:right="-20"/>
        <w:jc w:val="left"/>
        <w:tabs>
          <w:tab w:pos="2320" w:val="left"/>
          <w:tab w:pos="5480" w:val="left"/>
          <w:tab w:pos="904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Arial" w:hAnsi="Arial" w:cs="Arial" w:eastAsia="Arial"/>
          <w:sz w:val="22"/>
          <w:szCs w:val="22"/>
          <w:color w:val="494949"/>
          <w:spacing w:val="0"/>
          <w:w w:val="100"/>
        </w:rPr>
        <w:t>•</w:t>
      </w:r>
      <w:r>
        <w:rPr>
          <w:rFonts w:ascii="Arial" w:hAnsi="Arial" w:cs="Arial" w:eastAsia="Arial"/>
          <w:sz w:val="22"/>
          <w:szCs w:val="22"/>
          <w:color w:val="494949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>Git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9"/>
          <w:w w:val="100"/>
          <w:position w:val="-4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6"/>
          <w:w w:val="100"/>
          <w:position w:val="-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>miri'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4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4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4"/>
        </w:rPr>
        <w:t>Koyan</w:t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69"/>
          <w:b/>
          <w:bCs/>
          <w:position w:val="-3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7"/>
          <w:w w:val="69"/>
          <w:b/>
          <w:bCs/>
          <w:position w:val="-3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69"/>
          <w:b/>
          <w:bCs/>
          <w:i/>
          <w:position w:val="-3"/>
        </w:rPr>
        <w:t>1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69"/>
          <w:b/>
          <w:bCs/>
          <w:i/>
          <w:position w:val="-3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69"/>
          <w:b/>
          <w:bCs/>
          <w:i/>
          <w:position w:val="-3"/>
        </w:rPr>
        <w:t> </w:t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60"/>
          <w:position w:val="-3"/>
        </w:rPr>
        <w:t>Mans</w:t>
      </w:r>
      <w:r>
        <w:rPr>
          <w:rFonts w:ascii="Arial" w:hAnsi="Arial" w:cs="Arial" w:eastAsia="Arial"/>
          <w:sz w:val="26"/>
          <w:szCs w:val="26"/>
          <w:color w:val="2F2F2F"/>
          <w:spacing w:val="14"/>
          <w:w w:val="60"/>
          <w:position w:val="-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60"/>
          <w:b/>
          <w:bCs/>
          <w:position w:val="-3"/>
        </w:rPr>
        <w:t>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left="5741" w:right="488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8"/>
          <w:position w:val="1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00" w:right="80"/>
        </w:sectPr>
      </w:pPr>
      <w:rPr/>
    </w:p>
    <w:p>
      <w:pPr>
        <w:spacing w:before="0" w:after="0" w:line="243" w:lineRule="exact"/>
        <w:ind w:left="2303" w:right="2354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5D5E5E"/>
          <w:spacing w:val="0"/>
          <w:w w:val="77"/>
          <w:b/>
          <w:bCs/>
        </w:rPr>
        <w:t>İTFAİY.</w:t>
      </w:r>
      <w:r>
        <w:rPr>
          <w:rFonts w:ascii="Times New Roman" w:hAnsi="Times New Roman" w:cs="Times New Roman" w:eastAsia="Times New Roman"/>
          <w:sz w:val="22"/>
          <w:szCs w:val="22"/>
          <w:color w:val="5D5E5E"/>
          <w:spacing w:val="0"/>
          <w:w w:val="77"/>
          <w:b/>
          <w:bCs/>
        </w:rPr>
        <w:t>   </w:t>
      </w:r>
      <w:r>
        <w:rPr>
          <w:rFonts w:ascii="Times New Roman" w:hAnsi="Times New Roman" w:cs="Times New Roman" w:eastAsia="Times New Roman"/>
          <w:sz w:val="22"/>
          <w:szCs w:val="22"/>
          <w:color w:val="5D5E5E"/>
          <w:spacing w:val="37"/>
          <w:w w:val="77"/>
          <w:b/>
          <w:bCs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E6E70"/>
          <w:spacing w:val="0"/>
          <w:w w:val="77"/>
          <w:i/>
        </w:rPr>
        <w:t>}3</w:t>
      </w:r>
      <w:r>
        <w:rPr>
          <w:rFonts w:ascii="Times New Roman" w:hAnsi="Times New Roman" w:cs="Times New Roman" w:eastAsia="Times New Roman"/>
          <w:sz w:val="21"/>
          <w:szCs w:val="21"/>
          <w:color w:val="6E6E70"/>
          <w:spacing w:val="-8"/>
          <w:w w:val="77"/>
          <w:i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9A9EA1"/>
          <w:spacing w:val="0"/>
          <w:w w:val="77"/>
          <w:i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9A9EA1"/>
          <w:spacing w:val="0"/>
          <w:w w:val="77"/>
          <w:i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A9EA1"/>
          <w:spacing w:val="14"/>
          <w:w w:val="77"/>
          <w:i/>
        </w:rPr>
        <w:t> </w:t>
      </w:r>
      <w:r>
        <w:rPr>
          <w:rFonts w:ascii="Arial" w:hAnsi="Arial" w:cs="Arial" w:eastAsia="Arial"/>
          <w:sz w:val="20"/>
          <w:szCs w:val="20"/>
          <w:color w:val="5D5E5E"/>
          <w:spacing w:val="0"/>
          <w:w w:val="350"/>
        </w:rPr>
        <w:t>I</w:t>
      </w:r>
      <w:r>
        <w:rPr>
          <w:rFonts w:ascii="Arial" w:hAnsi="Arial" w:cs="Arial" w:eastAsia="Arial"/>
          <w:sz w:val="20"/>
          <w:szCs w:val="20"/>
          <w:color w:val="5D5E5E"/>
          <w:spacing w:val="-144"/>
          <w:w w:val="35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82"/>
          <w:b/>
          <w:bCs/>
        </w:rPr>
        <w:t>BÖLGE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71" w:lineRule="exact"/>
        <w:ind w:left="196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  <w:t>İtfaiyeci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60"/>
          <w:position w:val="-2"/>
        </w:rPr>
        <w:t>••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42"/>
          <w:w w:val="16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D5E5E"/>
          <w:spacing w:val="0"/>
          <w:w w:val="581"/>
          <w:position w:val="-2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88"/>
          <w:position w:val="-2"/>
        </w:rPr>
        <w:t>LAR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4"/>
          <w:position w:val="-2"/>
        </w:rPr>
        <w:t>AMİRİ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23" w:lineRule="exact"/>
        <w:ind w:left="2034" w:right="-20"/>
        <w:jc w:val="left"/>
        <w:tabs>
          <w:tab w:pos="34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20"/>
          <w:szCs w:val="20"/>
          <w:color w:val="2F2F2F"/>
          <w:spacing w:val="0"/>
          <w:w w:val="73"/>
          <w:position w:val="-6"/>
        </w:rPr>
        <w:t>ı.,</w:t>
      </w:r>
      <w:r>
        <w:rPr>
          <w:rFonts w:ascii="Arial" w:hAnsi="Arial" w:cs="Arial" w:eastAsia="Arial"/>
          <w:sz w:val="20"/>
          <w:szCs w:val="20"/>
          <w:color w:val="2F2F2F"/>
          <w:spacing w:val="33"/>
          <w:w w:val="73"/>
          <w:position w:val="-6"/>
        </w:rPr>
        <w:t> </w:t>
      </w:r>
      <w:r>
        <w:rPr>
          <w:rFonts w:ascii="Arial" w:hAnsi="Arial" w:cs="Arial" w:eastAsia="Arial"/>
          <w:sz w:val="20"/>
          <w:szCs w:val="20"/>
          <w:color w:val="AEB3B5"/>
          <w:spacing w:val="0"/>
          <w:w w:val="143"/>
          <w:position w:val="-6"/>
        </w:rPr>
        <w:t>·</w:t>
      </w:r>
      <w:r>
        <w:rPr>
          <w:rFonts w:ascii="Arial" w:hAnsi="Arial" w:cs="Arial" w:eastAsia="Arial"/>
          <w:sz w:val="20"/>
          <w:szCs w:val="20"/>
          <w:color w:val="AEB3B5"/>
          <w:spacing w:val="-5"/>
          <w:w w:val="143"/>
          <w:position w:val="-6"/>
        </w:rPr>
        <w:t> </w:t>
      </w:r>
      <w:r>
        <w:rPr>
          <w:rFonts w:ascii="Arial" w:hAnsi="Arial" w:cs="Arial" w:eastAsia="Arial"/>
          <w:sz w:val="20"/>
          <w:szCs w:val="20"/>
          <w:color w:val="AEB3B5"/>
          <w:spacing w:val="0"/>
          <w:w w:val="66"/>
          <w:position w:val="-6"/>
        </w:rPr>
        <w:t>_</w:t>
      </w:r>
      <w:r>
        <w:rPr>
          <w:rFonts w:ascii="Arial" w:hAnsi="Arial" w:cs="Arial" w:eastAsia="Arial"/>
          <w:sz w:val="20"/>
          <w:szCs w:val="20"/>
          <w:color w:val="AEB3B5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0"/>
          <w:szCs w:val="20"/>
          <w:color w:val="AEB3B5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1"/>
          <w:szCs w:val="21"/>
          <w:color w:val="5D5E5E"/>
          <w:spacing w:val="0"/>
          <w:w w:val="175"/>
          <w:b/>
          <w:bCs/>
          <w:position w:val="-6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88"/>
          <w:b/>
          <w:bCs/>
          <w:position w:val="-6"/>
        </w:rPr>
        <w:t>AR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359" w:lineRule="exact"/>
        <w:ind w:left="2712" w:right="-293"/>
        <w:jc w:val="left"/>
        <w:tabs>
          <w:tab w:pos="5660" w:val="left"/>
        </w:tabs>
        <w:rPr>
          <w:rFonts w:ascii="Times New Roman" w:hAnsi="Times New Roman" w:cs="Times New Roman" w:eastAsia="Times New Roman"/>
          <w:sz w:val="94"/>
          <w:szCs w:val="94"/>
        </w:rPr>
      </w:pPr>
      <w:rPr/>
      <w:r>
        <w:rPr>
          <w:rFonts w:ascii="Times New Roman" w:hAnsi="Times New Roman" w:cs="Times New Roman" w:eastAsia="Times New Roman"/>
          <w:sz w:val="125"/>
          <w:szCs w:val="125"/>
          <w:color w:val="164FBF"/>
          <w:spacing w:val="0"/>
          <w:w w:val="166"/>
          <w:position w:val="-108"/>
        </w:rPr>
        <w:t>\</w:t>
      </w:r>
      <w:r>
        <w:rPr>
          <w:rFonts w:ascii="Times New Roman" w:hAnsi="Times New Roman" w:cs="Times New Roman" w:eastAsia="Times New Roman"/>
          <w:sz w:val="125"/>
          <w:szCs w:val="125"/>
          <w:color w:val="164FBF"/>
          <w:spacing w:val="0"/>
          <w:w w:val="100"/>
          <w:position w:val="-108"/>
        </w:rPr>
        <w:tab/>
      </w:r>
      <w:r>
        <w:rPr>
          <w:rFonts w:ascii="Times New Roman" w:hAnsi="Times New Roman" w:cs="Times New Roman" w:eastAsia="Times New Roman"/>
          <w:sz w:val="125"/>
          <w:szCs w:val="125"/>
          <w:color w:val="164FBF"/>
          <w:spacing w:val="0"/>
          <w:w w:val="100"/>
          <w:position w:val="-108"/>
        </w:rPr>
      </w:r>
      <w:r>
        <w:rPr>
          <w:rFonts w:ascii="Times New Roman" w:hAnsi="Times New Roman" w:cs="Times New Roman" w:eastAsia="Times New Roman"/>
          <w:sz w:val="94"/>
          <w:szCs w:val="94"/>
          <w:color w:val="383D7E"/>
          <w:spacing w:val="0"/>
          <w:w w:val="62"/>
          <w:i/>
          <w:position w:val="-39"/>
        </w:rPr>
        <w:t>rJpL</w:t>
      </w:r>
      <w:r>
        <w:rPr>
          <w:rFonts w:ascii="Times New Roman" w:hAnsi="Times New Roman" w:cs="Times New Roman" w:eastAsia="Times New Roman"/>
          <w:sz w:val="94"/>
          <w:szCs w:val="94"/>
          <w:color w:val="000000"/>
          <w:spacing w:val="0"/>
          <w:w w:val="100"/>
          <w:position w:val="0"/>
        </w:rPr>
      </w:r>
    </w:p>
    <w:p>
      <w:pPr>
        <w:spacing w:before="0" w:after="0" w:line="94" w:lineRule="exact"/>
        <w:ind w:left="1313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9A9EA1"/>
          <w:spacing w:val="0"/>
          <w:w w:val="106"/>
          <w:position w:val="2"/>
        </w:rPr>
        <w:t>·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38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494949"/>
          <w:spacing w:val="0"/>
          <w:w w:val="100"/>
          <w:i/>
        </w:rPr>
        <w:t>1</w:t>
      </w:r>
      <w:r>
        <w:rPr>
          <w:rFonts w:ascii="Arial" w:hAnsi="Arial" w:cs="Arial" w:eastAsia="Arial"/>
          <w:sz w:val="20"/>
          <w:szCs w:val="20"/>
          <w:color w:val="494949"/>
          <w:spacing w:val="0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color w:val="494949"/>
          <w:spacing w:val="30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94"/>
          <w:i/>
        </w:rPr>
        <w:t>1</w:t>
      </w:r>
      <w:r>
        <w:rPr>
          <w:rFonts w:ascii="Arial" w:hAnsi="Arial" w:cs="Arial" w:eastAsia="Arial"/>
          <w:sz w:val="20"/>
          <w:szCs w:val="20"/>
          <w:color w:val="2F2F2F"/>
          <w:spacing w:val="-2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13"/>
        </w:rPr>
        <w:t>20ı7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80" w:lineRule="exact"/>
        <w:ind w:left="3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92" w:lineRule="exact"/>
        <w:ind w:left="372" w:right="-20"/>
        <w:jc w:val="left"/>
        <w:tabs>
          <w:tab w:pos="1340" w:val="left"/>
        </w:tabs>
        <w:rPr>
          <w:rFonts w:ascii="Arial" w:hAnsi="Arial" w:cs="Arial" w:eastAsia="Arial"/>
          <w:sz w:val="40"/>
          <w:szCs w:val="40"/>
        </w:rPr>
      </w:pPr>
      <w:rPr/>
      <w:r>
        <w:rPr>
          <w:rFonts w:ascii="Arial" w:hAnsi="Arial" w:cs="Arial" w:eastAsia="Arial"/>
          <w:sz w:val="40"/>
          <w:szCs w:val="40"/>
          <w:color w:val="9A9EA1"/>
          <w:spacing w:val="0"/>
          <w:w w:val="47"/>
          <w:position w:val="-4"/>
        </w:rPr>
        <w:t>.</w:t>
      </w:r>
      <w:r>
        <w:rPr>
          <w:rFonts w:ascii="Arial" w:hAnsi="Arial" w:cs="Arial" w:eastAsia="Arial"/>
          <w:sz w:val="40"/>
          <w:szCs w:val="40"/>
          <w:color w:val="9A9EA1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0"/>
          <w:szCs w:val="40"/>
          <w:color w:val="9A9EA1"/>
          <w:spacing w:val="0"/>
          <w:w w:val="100"/>
          <w:position w:val="-4"/>
        </w:rPr>
      </w:r>
      <w:r>
        <w:rPr>
          <w:rFonts w:ascii="Arial" w:hAnsi="Arial" w:cs="Arial" w:eastAsia="Arial"/>
          <w:sz w:val="40"/>
          <w:szCs w:val="40"/>
          <w:color w:val="858789"/>
          <w:spacing w:val="0"/>
          <w:w w:val="517"/>
          <w:position w:val="-4"/>
        </w:rPr>
        <w:t>-</w:t>
      </w:r>
      <w:r>
        <w:rPr>
          <w:rFonts w:ascii="Arial" w:hAnsi="Arial" w:cs="Arial" w:eastAsia="Arial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0" w:after="0" w:line="291" w:lineRule="exact"/>
        <w:ind w:right="-20"/>
        <w:jc w:val="left"/>
        <w:rPr>
          <w:rFonts w:ascii="Times New Roman" w:hAnsi="Times New Roman" w:cs="Times New Roman" w:eastAsia="Times New Roman"/>
          <w:sz w:val="40"/>
          <w:szCs w:val="40"/>
        </w:rPr>
      </w:pPr>
      <w:rPr/>
      <w:r>
        <w:rPr>
          <w:rFonts w:ascii="Times New Roman" w:hAnsi="Times New Roman" w:cs="Times New Roman" w:eastAsia="Times New Roman"/>
          <w:sz w:val="40"/>
          <w:szCs w:val="40"/>
          <w:color w:val="5D5E5E"/>
          <w:w w:val="51"/>
          <w:i/>
          <w:position w:val="-2"/>
        </w:rPr>
        <w:t>J</w:t>
      </w:r>
      <w:r>
        <w:rPr>
          <w:rFonts w:ascii="Times New Roman" w:hAnsi="Times New Roman" w:cs="Times New Roman" w:eastAsia="Times New Roman"/>
          <w:sz w:val="40"/>
          <w:szCs w:val="40"/>
          <w:color w:val="5D5E5E"/>
          <w:w w:val="52"/>
          <w:i/>
          <w:position w:val="-2"/>
        </w:rPr>
        <w:t>(</w:t>
      </w:r>
      <w:r>
        <w:rPr>
          <w:rFonts w:ascii="Times New Roman" w:hAnsi="Times New Roman" w:cs="Times New Roman" w:eastAsia="Times New Roman"/>
          <w:sz w:val="40"/>
          <w:szCs w:val="40"/>
          <w:color w:val="5D5E5E"/>
          <w:w w:val="51"/>
          <w:i/>
          <w:position w:val="-2"/>
        </w:rPr>
        <w:t>J3!P</w:t>
      </w:r>
      <w:r>
        <w:rPr>
          <w:rFonts w:ascii="Times New Roman" w:hAnsi="Times New Roman" w:cs="Times New Roman" w:eastAsia="Times New Roman"/>
          <w:sz w:val="40"/>
          <w:szCs w:val="40"/>
          <w:color w:val="000000"/>
          <w:w w:val="100"/>
          <w:position w:val="0"/>
        </w:rPr>
      </w:r>
    </w:p>
    <w:p>
      <w:pPr>
        <w:spacing w:before="0" w:after="0" w:line="23" w:lineRule="exact"/>
        <w:ind w:left="458" w:right="-20"/>
        <w:jc w:val="left"/>
        <w:tabs>
          <w:tab w:pos="940" w:val="left"/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3"/>
          <w:szCs w:val="13"/>
          <w:color w:val="9A9EA1"/>
          <w:spacing w:val="0"/>
          <w:w w:val="344"/>
          <w:position w:val="-4"/>
        </w:rPr>
        <w:t>;</w:t>
      </w:r>
      <w:r>
        <w:rPr>
          <w:rFonts w:ascii="Arial" w:hAnsi="Arial" w:cs="Arial" w:eastAsia="Arial"/>
          <w:sz w:val="13"/>
          <w:szCs w:val="13"/>
          <w:color w:val="9A9EA1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3"/>
          <w:szCs w:val="13"/>
          <w:color w:val="9A9EA1"/>
          <w:spacing w:val="0"/>
          <w:w w:val="100"/>
          <w:position w:val="-4"/>
        </w:rPr>
      </w:r>
      <w:r>
        <w:rPr>
          <w:rFonts w:ascii="Arial" w:hAnsi="Arial" w:cs="Arial" w:eastAsia="Arial"/>
          <w:sz w:val="13"/>
          <w:szCs w:val="13"/>
          <w:color w:val="494949"/>
          <w:spacing w:val="0"/>
          <w:w w:val="138"/>
          <w:i/>
          <w:position w:val="-4"/>
        </w:rPr>
        <w:t>(</w:t>
      </w:r>
      <w:r>
        <w:rPr>
          <w:rFonts w:ascii="Arial" w:hAnsi="Arial" w:cs="Arial" w:eastAsia="Arial"/>
          <w:sz w:val="13"/>
          <w:szCs w:val="13"/>
          <w:color w:val="494949"/>
          <w:spacing w:val="0"/>
          <w:w w:val="138"/>
          <w:i/>
          <w:position w:val="-4"/>
        </w:rPr>
        <w:t>!</w:t>
      </w:r>
      <w:r>
        <w:rPr>
          <w:rFonts w:ascii="Arial" w:hAnsi="Arial" w:cs="Arial" w:eastAsia="Arial"/>
          <w:sz w:val="13"/>
          <w:szCs w:val="13"/>
          <w:color w:val="494949"/>
          <w:spacing w:val="-49"/>
          <w:w w:val="138"/>
          <w:i/>
          <w:position w:val="-4"/>
        </w:rPr>
        <w:t> </w:t>
      </w:r>
      <w:r>
        <w:rPr>
          <w:rFonts w:ascii="Arial" w:hAnsi="Arial" w:cs="Arial" w:eastAsia="Arial"/>
          <w:sz w:val="13"/>
          <w:szCs w:val="13"/>
          <w:color w:val="494949"/>
          <w:spacing w:val="0"/>
          <w:w w:val="100"/>
          <w:i/>
          <w:position w:val="-4"/>
        </w:rPr>
        <w:tab/>
      </w:r>
      <w:r>
        <w:rPr>
          <w:rFonts w:ascii="Arial" w:hAnsi="Arial" w:cs="Arial" w:eastAsia="Arial"/>
          <w:sz w:val="13"/>
          <w:szCs w:val="13"/>
          <w:color w:val="494949"/>
          <w:spacing w:val="0"/>
          <w:w w:val="100"/>
          <w:i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9A9EA1"/>
          <w:spacing w:val="-17"/>
          <w:w w:val="98"/>
          <w:position w:val="-14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858789"/>
          <w:spacing w:val="0"/>
          <w:w w:val="51"/>
          <w:position w:val="-14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80"/>
          <w:cols w:num="2" w:equalWidth="0">
            <w:col w:w="6780" w:space="1865"/>
            <w:col w:w="2995"/>
          </w:cols>
        </w:sectPr>
      </w:pPr>
      <w:rPr/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10" w:lineRule="atLeast"/>
        <w:ind w:left="2716" w:right="-84"/>
        <w:jc w:val="left"/>
        <w:tabs>
          <w:tab w:pos="396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9A9EA1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9"/>
          <w:szCs w:val="29"/>
          <w:color w:val="9A9EA1"/>
          <w:spacing w:val="29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color w:val="9A9EA1"/>
          <w:spacing w:val="0"/>
          <w:w w:val="100"/>
        </w:rPr>
        <w:t>na:ıı</w:t>
      </w:r>
      <w:r>
        <w:rPr>
          <w:rFonts w:ascii="Arial" w:hAnsi="Arial" w:cs="Arial" w:eastAsia="Arial"/>
          <w:sz w:val="24"/>
          <w:szCs w:val="24"/>
          <w:color w:val="9A9EA1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color w:val="9A9EA1"/>
          <w:spacing w:val="0"/>
          <w:w w:val="60"/>
        </w:rPr>
        <w:t>·</w:t>
      </w:r>
      <w:r>
        <w:rPr>
          <w:rFonts w:ascii="Arial" w:hAnsi="Arial" w:cs="Arial" w:eastAsia="Arial"/>
          <w:sz w:val="24"/>
          <w:szCs w:val="24"/>
          <w:color w:val="9A9EA1"/>
          <w:spacing w:val="0"/>
          <w:w w:val="60"/>
        </w:rPr>
        <w:t> </w:t>
      </w:r>
      <w:r>
        <w:rPr>
          <w:rFonts w:ascii="Arial" w:hAnsi="Arial" w:cs="Arial" w:eastAsia="Arial"/>
          <w:sz w:val="24"/>
          <w:szCs w:val="24"/>
          <w:color w:val="9A9EA1"/>
          <w:spacing w:val="1"/>
          <w:w w:val="60"/>
        </w:rPr>
        <w:t> </w:t>
      </w:r>
      <w:r>
        <w:rPr>
          <w:rFonts w:ascii="Arial" w:hAnsi="Arial" w:cs="Arial" w:eastAsia="Arial"/>
          <w:sz w:val="15"/>
          <w:szCs w:val="15"/>
          <w:color w:val="9A9EA1"/>
          <w:spacing w:val="0"/>
          <w:w w:val="195"/>
        </w:rPr>
        <w:t>ll</w:t>
      </w:r>
      <w:r>
        <w:rPr>
          <w:rFonts w:ascii="Arial" w:hAnsi="Arial" w:cs="Arial" w:eastAsia="Arial"/>
          <w:sz w:val="15"/>
          <w:szCs w:val="15"/>
          <w:color w:val="9A9EA1"/>
          <w:spacing w:val="-15"/>
          <w:w w:val="195"/>
        </w:rPr>
        <w:t> </w:t>
      </w:r>
      <w:r>
        <w:rPr>
          <w:rFonts w:ascii="Arial" w:hAnsi="Arial" w:cs="Arial" w:eastAsia="Arial"/>
          <w:sz w:val="15"/>
          <w:szCs w:val="15"/>
          <w:color w:val="AEB3B5"/>
          <w:spacing w:val="0"/>
          <w:w w:val="124"/>
          <w:i/>
        </w:rPr>
        <w:t>.: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Aydı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ÖZENGİN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405" w:lineRule="exact"/>
        <w:ind w:left="24" w:right="-20"/>
        <w:jc w:val="left"/>
        <w:tabs>
          <w:tab w:pos="320" w:val="left"/>
          <w:tab w:pos="1940" w:val="left"/>
        </w:tabs>
        <w:rPr>
          <w:rFonts w:ascii="Arial" w:hAnsi="Arial" w:cs="Arial" w:eastAsia="Arial"/>
          <w:sz w:val="40"/>
          <w:szCs w:val="40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9A9EA1"/>
          <w:spacing w:val="-30"/>
          <w:w w:val="75"/>
        </w:rPr>
        <w:t>.</w:t>
      </w:r>
      <w:r>
        <w:rPr>
          <w:rFonts w:ascii="Arial" w:hAnsi="Arial" w:cs="Arial" w:eastAsia="Arial"/>
          <w:sz w:val="25"/>
          <w:szCs w:val="25"/>
          <w:color w:val="5D5E5E"/>
          <w:spacing w:val="0"/>
          <w:w w:val="46"/>
        </w:rPr>
        <w:t>•</w:t>
      </w:r>
      <w:r>
        <w:rPr>
          <w:rFonts w:ascii="Arial" w:hAnsi="Arial" w:cs="Arial" w:eastAsia="Arial"/>
          <w:sz w:val="25"/>
          <w:szCs w:val="25"/>
          <w:color w:val="5D5E5E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5D5E5E"/>
          <w:spacing w:val="0"/>
          <w:w w:val="100"/>
        </w:rPr>
      </w:r>
      <w:r>
        <w:rPr>
          <w:rFonts w:ascii="Arial" w:hAnsi="Arial" w:cs="Arial" w:eastAsia="Arial"/>
          <w:sz w:val="25"/>
          <w:szCs w:val="25"/>
          <w:color w:val="6E6E70"/>
          <w:spacing w:val="0"/>
          <w:w w:val="77"/>
        </w:rPr>
        <w:t>•</w:t>
      </w:r>
      <w:r>
        <w:rPr>
          <w:rFonts w:ascii="Arial" w:hAnsi="Arial" w:cs="Arial" w:eastAsia="Arial"/>
          <w:sz w:val="25"/>
          <w:szCs w:val="25"/>
          <w:color w:val="6E6E70"/>
          <w:spacing w:val="-28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858789"/>
          <w:spacing w:val="15"/>
          <w:w w:val="45"/>
          <w:i/>
        </w:rPr>
        <w:t>:</w:t>
      </w:r>
      <w:r>
        <w:rPr>
          <w:rFonts w:ascii="Arial" w:hAnsi="Arial" w:cs="Arial" w:eastAsia="Arial"/>
          <w:sz w:val="25"/>
          <w:szCs w:val="25"/>
          <w:color w:val="5D5E5E"/>
          <w:spacing w:val="0"/>
          <w:w w:val="119"/>
          <w:i/>
        </w:rPr>
        <w:t>H</w:t>
      </w:r>
      <w:r>
        <w:rPr>
          <w:rFonts w:ascii="Arial" w:hAnsi="Arial" w:cs="Arial" w:eastAsia="Arial"/>
          <w:sz w:val="25"/>
          <w:szCs w:val="25"/>
          <w:color w:val="5D5E5E"/>
          <w:spacing w:val="-43"/>
          <w:w w:val="100"/>
          <w:i/>
        </w:rPr>
        <w:t> </w:t>
      </w:r>
      <w:r>
        <w:rPr>
          <w:rFonts w:ascii="Arial" w:hAnsi="Arial" w:cs="Arial" w:eastAsia="Arial"/>
          <w:sz w:val="30"/>
          <w:szCs w:val="30"/>
          <w:color w:val="5D5E5E"/>
          <w:spacing w:val="0"/>
          <w:w w:val="54"/>
        </w:rPr>
        <w:t>)</w:t>
      </w:r>
      <w:r>
        <w:rPr>
          <w:rFonts w:ascii="Arial" w:hAnsi="Arial" w:cs="Arial" w:eastAsia="Arial"/>
          <w:sz w:val="30"/>
          <w:szCs w:val="30"/>
          <w:color w:val="5D5E5E"/>
          <w:spacing w:val="0"/>
          <w:w w:val="54"/>
        </w:rPr>
        <w:t>ED:t</w:t>
      </w:r>
      <w:r>
        <w:rPr>
          <w:rFonts w:ascii="Arial" w:hAnsi="Arial" w:cs="Arial" w:eastAsia="Arial"/>
          <w:sz w:val="30"/>
          <w:szCs w:val="30"/>
          <w:color w:val="5D5E5E"/>
          <w:spacing w:val="0"/>
          <w:w w:val="54"/>
        </w:rPr>
        <w:t>  </w:t>
      </w:r>
      <w:r>
        <w:rPr>
          <w:rFonts w:ascii="Arial" w:hAnsi="Arial" w:cs="Arial" w:eastAsia="Arial"/>
          <w:sz w:val="30"/>
          <w:szCs w:val="30"/>
          <w:color w:val="5D5E5E"/>
          <w:spacing w:val="16"/>
          <w:w w:val="54"/>
        </w:rPr>
        <w:t> </w:t>
      </w:r>
      <w:r>
        <w:rPr>
          <w:rFonts w:ascii="Arial" w:hAnsi="Arial" w:cs="Arial" w:eastAsia="Arial"/>
          <w:sz w:val="40"/>
          <w:szCs w:val="40"/>
          <w:color w:val="827CA8"/>
          <w:spacing w:val="-2"/>
          <w:w w:val="26"/>
          <w:b/>
          <w:bCs/>
        </w:rPr>
        <w:t>·</w:t>
      </w:r>
      <w:r>
        <w:rPr>
          <w:rFonts w:ascii="Arial" w:hAnsi="Arial" w:cs="Arial" w:eastAsia="Arial"/>
          <w:sz w:val="40"/>
          <w:szCs w:val="40"/>
          <w:color w:val="494949"/>
          <w:spacing w:val="0"/>
          <w:w w:val="112"/>
          <w:b/>
          <w:bCs/>
        </w:rPr>
        <w:t>(</w:t>
      </w:r>
      <w:r>
        <w:rPr>
          <w:rFonts w:ascii="Arial" w:hAnsi="Arial" w:cs="Arial" w:eastAsia="Arial"/>
          <w:sz w:val="40"/>
          <w:szCs w:val="40"/>
          <w:color w:val="494949"/>
          <w:spacing w:val="0"/>
          <w:w w:val="111"/>
          <w:b/>
          <w:bCs/>
        </w:rPr>
        <w:t>ı</w:t>
      </w:r>
      <w:r>
        <w:rPr>
          <w:rFonts w:ascii="Arial" w:hAnsi="Arial" w:cs="Arial" w:eastAsia="Arial"/>
          <w:sz w:val="40"/>
          <w:szCs w:val="40"/>
          <w:color w:val="494949"/>
          <w:spacing w:val="-66"/>
          <w:w w:val="100"/>
          <w:b/>
          <w:bCs/>
        </w:rPr>
        <w:t> </w:t>
      </w:r>
      <w:r>
        <w:rPr>
          <w:rFonts w:ascii="Arial" w:hAnsi="Arial" w:cs="Arial" w:eastAsia="Arial"/>
          <w:sz w:val="40"/>
          <w:szCs w:val="40"/>
          <w:color w:val="2F2F2F"/>
          <w:spacing w:val="0"/>
          <w:w w:val="54"/>
        </w:rPr>
        <w:t>..</w:t>
      </w:r>
      <w:r>
        <w:rPr>
          <w:rFonts w:ascii="Arial" w:hAnsi="Arial" w:cs="Arial" w:eastAsia="Arial"/>
          <w:sz w:val="40"/>
          <w:szCs w:val="40"/>
          <w:color w:val="2F2F2F"/>
          <w:spacing w:val="-42"/>
          <w:w w:val="54"/>
        </w:rPr>
        <w:t> </w:t>
      </w:r>
      <w:r>
        <w:rPr>
          <w:rFonts w:ascii="Arial" w:hAnsi="Arial" w:cs="Arial" w:eastAsia="Arial"/>
          <w:sz w:val="40"/>
          <w:szCs w:val="40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40"/>
          <w:szCs w:val="40"/>
          <w:color w:val="2F2F2F"/>
          <w:spacing w:val="0"/>
          <w:w w:val="100"/>
        </w:rPr>
      </w:r>
      <w:r>
        <w:rPr>
          <w:rFonts w:ascii="Arial" w:hAnsi="Arial" w:cs="Arial" w:eastAsia="Arial"/>
          <w:sz w:val="40"/>
          <w:szCs w:val="40"/>
          <w:color w:val="6E6E70"/>
          <w:spacing w:val="0"/>
          <w:w w:val="54"/>
        </w:rPr>
        <w:t>.</w:t>
      </w:r>
      <w:r>
        <w:rPr>
          <w:rFonts w:ascii="Arial" w:hAnsi="Arial" w:cs="Arial" w:eastAsia="Arial"/>
          <w:sz w:val="40"/>
          <w:szCs w:val="40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left"/>
        <w:tabs>
          <w:tab w:pos="1180" w:val="left"/>
        </w:tabs>
        <w:rPr>
          <w:rFonts w:ascii="Times New Roman" w:hAnsi="Times New Roman" w:cs="Times New Roman" w:eastAsia="Times New Roman"/>
          <w:sz w:val="72"/>
          <w:szCs w:val="72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858789"/>
          <w:spacing w:val="-7"/>
          <w:w w:val="93"/>
          <w:position w:val="-15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9A9EA1"/>
          <w:spacing w:val="0"/>
          <w:w w:val="66"/>
          <w:position w:val="-15"/>
        </w:rPr>
        <w:t>··</w:t>
      </w:r>
      <w:r>
        <w:rPr>
          <w:rFonts w:ascii="Times New Roman" w:hAnsi="Times New Roman" w:cs="Times New Roman" w:eastAsia="Times New Roman"/>
          <w:sz w:val="30"/>
          <w:szCs w:val="30"/>
          <w:color w:val="9A9EA1"/>
          <w:spacing w:val="0"/>
          <w:w w:val="100"/>
          <w:position w:val="-15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9A9EA1"/>
          <w:spacing w:val="0"/>
          <w:w w:val="100"/>
          <w:position w:val="-15"/>
        </w:rPr>
      </w:r>
      <w:r>
        <w:rPr>
          <w:rFonts w:ascii="Times New Roman" w:hAnsi="Times New Roman" w:cs="Times New Roman" w:eastAsia="Times New Roman"/>
          <w:sz w:val="30"/>
          <w:szCs w:val="30"/>
          <w:color w:val="4F526B"/>
          <w:spacing w:val="0"/>
          <w:w w:val="56"/>
          <w:position w:val="-15"/>
        </w:rPr>
        <w:t>ı</w:t>
      </w:r>
      <w:r>
        <w:rPr>
          <w:rFonts w:ascii="Times New Roman" w:hAnsi="Times New Roman" w:cs="Times New Roman" w:eastAsia="Times New Roman"/>
          <w:sz w:val="30"/>
          <w:szCs w:val="30"/>
          <w:color w:val="4F526B"/>
          <w:spacing w:val="18"/>
          <w:w w:val="56"/>
          <w:position w:val="-1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858789"/>
          <w:spacing w:val="1"/>
          <w:w w:val="203"/>
          <w:position w:val="-15"/>
        </w:rPr>
        <w:t>:</w:t>
      </w:r>
      <w:r>
        <w:rPr>
          <w:rFonts w:ascii="Times New Roman" w:hAnsi="Times New Roman" w:cs="Times New Roman" w:eastAsia="Times New Roman"/>
          <w:sz w:val="30"/>
          <w:szCs w:val="30"/>
          <w:color w:val="4F526B"/>
          <w:spacing w:val="0"/>
          <w:w w:val="102"/>
          <w:position w:val="-15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4F526B"/>
          <w:spacing w:val="-18"/>
          <w:w w:val="101"/>
          <w:position w:val="-15"/>
        </w:rPr>
        <w:t>:</w:t>
      </w:r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0"/>
          <w:w w:val="55"/>
          <w:position w:val="-15"/>
        </w:rPr>
        <w:t>Ac</w:t>
      </w:r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0"/>
          <w:w w:val="56"/>
          <w:position w:val="-15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-43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9A9EA1"/>
          <w:spacing w:val="0"/>
          <w:w w:val="100"/>
          <w:position w:val="-15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9A9EA1"/>
          <w:spacing w:val="52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72"/>
          <w:szCs w:val="72"/>
          <w:color w:val="031AC1"/>
          <w:spacing w:val="0"/>
          <w:w w:val="75"/>
          <w:b/>
          <w:bCs/>
          <w:i/>
          <w:position w:val="-41"/>
        </w:rPr>
        <w:t>7</w:t>
      </w:r>
      <w:r>
        <w:rPr>
          <w:rFonts w:ascii="Times New Roman" w:hAnsi="Times New Roman" w:cs="Times New Roman" w:eastAsia="Times New Roman"/>
          <w:sz w:val="72"/>
          <w:szCs w:val="7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80"/>
          <w:cols w:num="3" w:equalWidth="0">
            <w:col w:w="4392" w:space="1145"/>
            <w:col w:w="1436" w:space="1504"/>
            <w:col w:w="3163"/>
          </w:cols>
        </w:sectPr>
      </w:pPr>
      <w:rPr/>
    </w:p>
    <w:p>
      <w:pPr>
        <w:spacing w:before="0" w:after="0" w:line="58" w:lineRule="atLeast"/>
        <w:ind w:left="2377" w:right="-104"/>
        <w:jc w:val="left"/>
        <w:tabs>
          <w:tab w:pos="3260" w:val="left"/>
          <w:tab w:pos="5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34"/>
          <w:szCs w:val="34"/>
          <w:color w:val="5D7EB5"/>
          <w:spacing w:val="0"/>
          <w:w w:val="600"/>
        </w:rPr>
        <w:t>I</w:t>
      </w:r>
      <w:r>
        <w:rPr>
          <w:rFonts w:ascii="Arial" w:hAnsi="Arial" w:cs="Arial" w:eastAsia="Arial"/>
          <w:sz w:val="34"/>
          <w:szCs w:val="34"/>
          <w:color w:val="5D7EB5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5D7EB5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9A9EA1"/>
          <w:spacing w:val="0"/>
          <w:w w:val="100"/>
        </w:rPr>
        <w:t>·</w:t>
      </w:r>
      <w:r>
        <w:rPr>
          <w:rFonts w:ascii="Arial" w:hAnsi="Arial" w:cs="Arial" w:eastAsia="Arial"/>
          <w:sz w:val="38"/>
          <w:szCs w:val="38"/>
          <w:color w:val="9A9EA1"/>
          <w:spacing w:val="-12"/>
          <w:w w:val="100"/>
        </w:rPr>
        <w:t>ı</w:t>
      </w:r>
      <w:r>
        <w:rPr>
          <w:rFonts w:ascii="Arial" w:hAnsi="Arial" w:cs="Arial" w:eastAsia="Arial"/>
          <w:sz w:val="25"/>
          <w:szCs w:val="25"/>
          <w:color w:val="9A9EA1"/>
          <w:spacing w:val="0"/>
          <w:w w:val="100"/>
        </w:rPr>
        <w:t>YAP"·c··</w:t>
      </w:r>
      <w:r>
        <w:rPr>
          <w:rFonts w:ascii="Arial" w:hAnsi="Arial" w:cs="Arial" w:eastAsia="Arial"/>
          <w:sz w:val="25"/>
          <w:szCs w:val="25"/>
          <w:color w:val="9A9EA1"/>
          <w:spacing w:val="-39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9A9EA1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9A9EA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0"/>
          <w:position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58" w:lineRule="atLeast"/>
        <w:ind w:right="-91"/>
        <w:jc w:val="left"/>
        <w:tabs>
          <w:tab w:pos="126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858789"/>
          <w:spacing w:val="0"/>
          <w:w w:val="100"/>
        </w:rPr>
        <w:t>-</w:t>
      </w:r>
      <w:r>
        <w:rPr>
          <w:rFonts w:ascii="Arial" w:hAnsi="Arial" w:cs="Arial" w:eastAsia="Arial"/>
          <w:sz w:val="24"/>
          <w:szCs w:val="24"/>
          <w:color w:val="858789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858789"/>
          <w:spacing w:val="0"/>
          <w:w w:val="66"/>
        </w:rPr>
        <w:t>\</w:t>
      </w:r>
      <w:r>
        <w:rPr>
          <w:rFonts w:ascii="Arial" w:hAnsi="Arial" w:cs="Arial" w:eastAsia="Arial"/>
          <w:sz w:val="24"/>
          <w:szCs w:val="24"/>
          <w:color w:val="858789"/>
          <w:spacing w:val="29"/>
          <w:w w:val="66"/>
        </w:rPr>
        <w:t> </w:t>
      </w:r>
      <w:r>
        <w:rPr>
          <w:rFonts w:ascii="Arial" w:hAnsi="Arial" w:cs="Arial" w:eastAsia="Arial"/>
          <w:sz w:val="24"/>
          <w:szCs w:val="24"/>
          <w:color w:val="9A9EA1"/>
          <w:spacing w:val="0"/>
          <w:w w:val="66"/>
          <w:i/>
        </w:rPr>
        <w:t>r</w:t>
      </w:r>
      <w:r>
        <w:rPr>
          <w:rFonts w:ascii="Arial" w:hAnsi="Arial" w:cs="Arial" w:eastAsia="Arial"/>
          <w:sz w:val="24"/>
          <w:szCs w:val="24"/>
          <w:color w:val="9A9EA1"/>
          <w:spacing w:val="0"/>
          <w:w w:val="66"/>
          <w:i/>
        </w:rPr>
        <w:t>   </w:t>
      </w:r>
      <w:r>
        <w:rPr>
          <w:rFonts w:ascii="Arial" w:hAnsi="Arial" w:cs="Arial" w:eastAsia="Arial"/>
          <w:sz w:val="24"/>
          <w:szCs w:val="24"/>
          <w:color w:val="9A9EA1"/>
          <w:spacing w:val="29"/>
          <w:w w:val="66"/>
          <w:i/>
        </w:rPr>
        <w:t> </w:t>
      </w:r>
      <w:r>
        <w:rPr>
          <w:rFonts w:ascii="Arial" w:hAnsi="Arial" w:cs="Arial" w:eastAsia="Arial"/>
          <w:sz w:val="24"/>
          <w:szCs w:val="24"/>
          <w:color w:val="494949"/>
          <w:spacing w:val="0"/>
          <w:w w:val="114"/>
          <w:i/>
        </w:rPr>
        <w:t>·</w:t>
      </w:r>
      <w:r>
        <w:rPr>
          <w:rFonts w:ascii="Arial" w:hAnsi="Arial" w:cs="Arial" w:eastAsia="Arial"/>
          <w:sz w:val="24"/>
          <w:szCs w:val="24"/>
          <w:color w:val="AEB3B5"/>
          <w:spacing w:val="0"/>
          <w:w w:val="198"/>
        </w:rPr>
        <w:t>.</w:t>
      </w:r>
      <w:r>
        <w:rPr>
          <w:rFonts w:ascii="Arial" w:hAnsi="Arial" w:cs="Arial" w:eastAsia="Arial"/>
          <w:sz w:val="24"/>
          <w:szCs w:val="24"/>
          <w:color w:val="AEB3B5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color w:val="AEB3B5"/>
          <w:spacing w:val="0"/>
          <w:w w:val="100"/>
        </w:rPr>
      </w:r>
      <w:r>
        <w:rPr>
          <w:rFonts w:ascii="Times New Roman" w:hAnsi="Times New Roman" w:cs="Times New Roman" w:eastAsia="Times New Roman"/>
          <w:sz w:val="34"/>
          <w:szCs w:val="34"/>
          <w:color w:val="5D5E5E"/>
          <w:spacing w:val="-36"/>
          <w:w w:val="66"/>
        </w:rPr>
        <w:t>e</w:t>
      </w:r>
      <w:r>
        <w:rPr>
          <w:rFonts w:ascii="Times New Roman" w:hAnsi="Times New Roman" w:cs="Times New Roman" w:eastAsia="Times New Roman"/>
          <w:sz w:val="34"/>
          <w:szCs w:val="34"/>
          <w:color w:val="9A9EA1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</w:rPr>
      </w:r>
    </w:p>
    <w:p>
      <w:pPr>
        <w:spacing w:before="0" w:after="0" w:line="58" w:lineRule="atLeast"/>
        <w:ind w:right="-20"/>
        <w:jc w:val="left"/>
        <w:rPr>
          <w:rFonts w:ascii="Times New Roman" w:hAnsi="Times New Roman" w:cs="Times New Roman" w:eastAsia="Times New Roman"/>
          <w:sz w:val="34"/>
          <w:szCs w:val="3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4"/>
          <w:szCs w:val="34"/>
          <w:color w:val="5D5E5E"/>
          <w:spacing w:val="-170"/>
          <w:w w:val="121"/>
        </w:rPr>
        <w:t>d</w:t>
      </w:r>
      <w:r>
        <w:rPr>
          <w:rFonts w:ascii="Times New Roman" w:hAnsi="Times New Roman" w:cs="Times New Roman" w:eastAsia="Times New Roman"/>
          <w:sz w:val="34"/>
          <w:szCs w:val="34"/>
          <w:color w:val="9A9EA1"/>
          <w:spacing w:val="0"/>
          <w:w w:val="50"/>
        </w:rPr>
        <w:t>-</w:t>
      </w:r>
      <w:r>
        <w:rPr>
          <w:rFonts w:ascii="Times New Roman" w:hAnsi="Times New Roman" w:cs="Times New Roman" w:eastAsia="Times New Roman"/>
          <w:sz w:val="34"/>
          <w:szCs w:val="34"/>
          <w:color w:val="9A9EA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9A9EA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5D5E5E"/>
          <w:spacing w:val="-5"/>
          <w:w w:val="121"/>
        </w:rPr>
        <w:t>r</w:t>
      </w:r>
      <w:r>
        <w:rPr>
          <w:rFonts w:ascii="Times New Roman" w:hAnsi="Times New Roman" w:cs="Times New Roman" w:eastAsia="Times New Roman"/>
          <w:sz w:val="34"/>
          <w:szCs w:val="34"/>
          <w:color w:val="2F2F2F"/>
          <w:spacing w:val="0"/>
          <w:w w:val="44"/>
        </w:rPr>
        <w:t>J.</w:t>
      </w:r>
      <w:r>
        <w:rPr>
          <w:rFonts w:ascii="Times New Roman" w:hAnsi="Times New Roman" w:cs="Times New Roman" w:eastAsia="Times New Roman"/>
          <w:sz w:val="34"/>
          <w:szCs w:val="34"/>
          <w:color w:val="2F2F2F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2F2F2F"/>
          <w:spacing w:val="0"/>
          <w:w w:val="52"/>
        </w:rPr>
        <w:t>v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80"/>
          <w:cols w:num="3" w:equalWidth="0">
            <w:col w:w="6595" w:space="1784"/>
            <w:col w:w="1451" w:space="224"/>
            <w:col w:w="1586"/>
          </w:cols>
        </w:sectPr>
      </w:pPr>
      <w:rPr/>
    </w:p>
    <w:p>
      <w:pPr>
        <w:spacing w:before="0" w:after="0" w:line="130" w:lineRule="exact"/>
        <w:ind w:right="-20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20"/>
          <w:szCs w:val="20"/>
          <w:color w:val="9A9EA1"/>
          <w:spacing w:val="0"/>
          <w:w w:val="70"/>
          <w:position w:val="-9"/>
        </w:rPr>
        <w:t>(</w:t>
      </w:r>
      <w:r>
        <w:rPr>
          <w:rFonts w:ascii="Arial" w:hAnsi="Arial" w:cs="Arial" w:eastAsia="Arial"/>
          <w:sz w:val="20"/>
          <w:szCs w:val="20"/>
          <w:color w:val="9A9EA1"/>
          <w:spacing w:val="0"/>
          <w:w w:val="70"/>
          <w:position w:val="-9"/>
        </w:rPr>
        <w:t>'</w:t>
      </w:r>
      <w:r>
        <w:rPr>
          <w:rFonts w:ascii="Arial" w:hAnsi="Arial" w:cs="Arial" w:eastAsia="Arial"/>
          <w:sz w:val="20"/>
          <w:szCs w:val="20"/>
          <w:color w:val="9A9EA1"/>
          <w:spacing w:val="1"/>
          <w:w w:val="70"/>
          <w:position w:val="-9"/>
        </w:rPr>
        <w:t> </w:t>
      </w:r>
      <w:r>
        <w:rPr>
          <w:rFonts w:ascii="Arial" w:hAnsi="Arial" w:cs="Arial" w:eastAsia="Arial"/>
          <w:sz w:val="20"/>
          <w:szCs w:val="20"/>
          <w:color w:val="9A9EA1"/>
          <w:spacing w:val="0"/>
          <w:w w:val="70"/>
          <w:position w:val="-9"/>
        </w:rPr>
        <w:t>fJi'-..':</w:t>
      </w:r>
      <w:r>
        <w:rPr>
          <w:rFonts w:ascii="Arial" w:hAnsi="Arial" w:cs="Arial" w:eastAsia="Arial"/>
          <w:sz w:val="20"/>
          <w:szCs w:val="20"/>
          <w:color w:val="9A9EA1"/>
          <w:spacing w:val="0"/>
          <w:w w:val="70"/>
          <w:position w:val="-9"/>
        </w:rPr>
        <w:t>1</w:t>
      </w:r>
      <w:r>
        <w:rPr>
          <w:rFonts w:ascii="Arial" w:hAnsi="Arial" w:cs="Arial" w:eastAsia="Arial"/>
          <w:sz w:val="20"/>
          <w:szCs w:val="20"/>
          <w:color w:val="9A9EA1"/>
          <w:spacing w:val="16"/>
          <w:w w:val="70"/>
          <w:position w:val="-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9A9EA1"/>
          <w:spacing w:val="0"/>
          <w:w w:val="55"/>
          <w:position w:val="-9"/>
        </w:rPr>
        <w:t>C&lt;Jt: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30" w:lineRule="exact"/>
        <w:ind w:right="-86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1"/>
          <w:szCs w:val="31"/>
          <w:color w:val="9A9EA1"/>
          <w:spacing w:val="0"/>
          <w:w w:val="51"/>
          <w:position w:val="-9"/>
        </w:rPr>
        <w:t>n·-</w:t>
      </w:r>
      <w:r>
        <w:rPr>
          <w:rFonts w:ascii="Times New Roman" w:hAnsi="Times New Roman" w:cs="Times New Roman" w:eastAsia="Times New Roman"/>
          <w:sz w:val="31"/>
          <w:szCs w:val="31"/>
          <w:color w:val="9A9EA1"/>
          <w:spacing w:val="0"/>
          <w:w w:val="51"/>
          <w:position w:val="-9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9A9EA1"/>
          <w:spacing w:val="0"/>
          <w:w w:val="51"/>
          <w:position w:val="-9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9A9EA1"/>
          <w:spacing w:val="0"/>
          <w:w w:val="51"/>
          <w:position w:val="-9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9A9EA1"/>
          <w:spacing w:val="0"/>
          <w:w w:val="51"/>
          <w:position w:val="-9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9A9EA1"/>
          <w:spacing w:val="34"/>
          <w:w w:val="51"/>
          <w:position w:val="-9"/>
        </w:rPr>
        <w:t> </w:t>
      </w:r>
      <w:r>
        <w:rPr>
          <w:rFonts w:ascii="Arial" w:hAnsi="Arial" w:cs="Arial" w:eastAsia="Arial"/>
          <w:sz w:val="14"/>
          <w:szCs w:val="14"/>
          <w:color w:val="9A9EA1"/>
          <w:spacing w:val="0"/>
          <w:w w:val="68"/>
          <w:position w:val="-2"/>
        </w:rPr>
        <w:t>.</w:t>
      </w:r>
      <w:r>
        <w:rPr>
          <w:rFonts w:ascii="Arial" w:hAnsi="Arial" w:cs="Arial" w:eastAsia="Arial"/>
          <w:sz w:val="14"/>
          <w:szCs w:val="14"/>
          <w:color w:val="9A9EA1"/>
          <w:spacing w:val="0"/>
          <w:w w:val="68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9A9EA1"/>
          <w:spacing w:val="11"/>
          <w:w w:val="68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AEB3B5"/>
          <w:spacing w:val="0"/>
          <w:w w:val="68"/>
          <w:position w:val="-2"/>
        </w:rPr>
        <w:t>/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30" w:lineRule="exact"/>
        <w:ind w:right="-66"/>
        <w:jc w:val="left"/>
        <w:rPr>
          <w:rFonts w:ascii="Arial" w:hAnsi="Arial" w:cs="Arial" w:eastAsia="Arial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AEB3B5"/>
          <w:spacing w:val="0"/>
          <w:w w:val="57"/>
          <w:position w:val="-2"/>
        </w:rPr>
        <w:t>,.,</w:t>
      </w:r>
      <w:r>
        <w:rPr>
          <w:rFonts w:ascii="Arial" w:hAnsi="Arial" w:cs="Arial" w:eastAsia="Arial"/>
          <w:sz w:val="17"/>
          <w:szCs w:val="17"/>
          <w:color w:val="AEB3B5"/>
          <w:spacing w:val="0"/>
          <w:w w:val="57"/>
          <w:position w:val="-2"/>
        </w:rPr>
        <w:t>    </w:t>
      </w:r>
      <w:r>
        <w:rPr>
          <w:rFonts w:ascii="Arial" w:hAnsi="Arial" w:cs="Arial" w:eastAsia="Arial"/>
          <w:sz w:val="17"/>
          <w:szCs w:val="17"/>
          <w:color w:val="AEB3B5"/>
          <w:spacing w:val="1"/>
          <w:w w:val="57"/>
          <w:position w:val="-2"/>
        </w:rPr>
        <w:t> </w:t>
      </w:r>
      <w:r>
        <w:rPr>
          <w:rFonts w:ascii="Arial" w:hAnsi="Arial" w:cs="Arial" w:eastAsia="Arial"/>
          <w:sz w:val="12"/>
          <w:szCs w:val="12"/>
          <w:color w:val="AEB3B5"/>
          <w:spacing w:val="0"/>
          <w:w w:val="57"/>
          <w:position w:val="-2"/>
        </w:rPr>
        <w:t>..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1" w:after="0" w:line="129" w:lineRule="exact"/>
        <w:ind w:right="-20"/>
        <w:jc w:val="left"/>
        <w:tabs>
          <w:tab w:pos="620" w:val="left"/>
          <w:tab w:pos="940" w:val="left"/>
          <w:tab w:pos="128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8"/>
          <w:szCs w:val="8"/>
          <w:color w:val="9A9EA1"/>
          <w:spacing w:val="0"/>
          <w:w w:val="260"/>
          <w:b/>
          <w:bCs/>
          <w:position w:val="-2"/>
        </w:rPr>
        <w:t>l</w:t>
      </w:r>
      <w:r>
        <w:rPr>
          <w:rFonts w:ascii="Arial" w:hAnsi="Arial" w:cs="Arial" w:eastAsia="Arial"/>
          <w:sz w:val="8"/>
          <w:szCs w:val="8"/>
          <w:color w:val="9A9EA1"/>
          <w:spacing w:val="-10"/>
          <w:w w:val="260"/>
          <w:b/>
          <w:bCs/>
          <w:position w:val="-2"/>
        </w:rPr>
        <w:t> </w:t>
      </w:r>
      <w:r>
        <w:rPr>
          <w:rFonts w:ascii="Arial" w:hAnsi="Arial" w:cs="Arial" w:eastAsia="Arial"/>
          <w:sz w:val="8"/>
          <w:szCs w:val="8"/>
          <w:color w:val="494949"/>
          <w:spacing w:val="0"/>
          <w:w w:val="56"/>
          <w:b/>
          <w:bCs/>
          <w:i/>
          <w:position w:val="2"/>
        </w:rPr>
        <w:t>4</w:t>
      </w:r>
      <w:r>
        <w:rPr>
          <w:rFonts w:ascii="Arial" w:hAnsi="Arial" w:cs="Arial" w:eastAsia="Arial"/>
          <w:sz w:val="8"/>
          <w:szCs w:val="8"/>
          <w:color w:val="494949"/>
          <w:spacing w:val="-14"/>
          <w:w w:val="100"/>
          <w:b/>
          <w:bCs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494949"/>
          <w:spacing w:val="-24"/>
          <w:w w:val="96"/>
          <w:b/>
          <w:bCs/>
          <w:i/>
          <w:position w:val="-2"/>
        </w:rPr>
        <w:t>)</w:t>
      </w:r>
      <w:r>
        <w:rPr>
          <w:rFonts w:ascii="Times New Roman" w:hAnsi="Times New Roman" w:cs="Times New Roman" w:eastAsia="Times New Roman"/>
          <w:sz w:val="13"/>
          <w:szCs w:val="13"/>
          <w:color w:val="827CA8"/>
          <w:spacing w:val="-1"/>
          <w:w w:val="114"/>
          <w:b/>
          <w:bCs/>
          <w:i/>
          <w:position w:val="-2"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5D5E5E"/>
          <w:spacing w:val="0"/>
          <w:w w:val="193"/>
          <w:b/>
          <w:bCs/>
          <w:i/>
          <w:position w:val="-2"/>
        </w:rPr>
        <w:t>i;.</w:t>
      </w:r>
      <w:r>
        <w:rPr>
          <w:rFonts w:ascii="Times New Roman" w:hAnsi="Times New Roman" w:cs="Times New Roman" w:eastAsia="Times New Roman"/>
          <w:sz w:val="13"/>
          <w:szCs w:val="13"/>
          <w:color w:val="5D5E5E"/>
          <w:spacing w:val="0"/>
          <w:w w:val="100"/>
          <w:b/>
          <w:bCs/>
          <w:i/>
          <w:position w:val="-2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5D5E5E"/>
          <w:spacing w:val="0"/>
          <w:w w:val="100"/>
          <w:b/>
          <w:bCs/>
          <w:i/>
          <w:position w:val="-2"/>
        </w:rPr>
      </w:r>
      <w:r>
        <w:rPr>
          <w:rFonts w:ascii="Times New Roman" w:hAnsi="Times New Roman" w:cs="Times New Roman" w:eastAsia="Times New Roman"/>
          <w:sz w:val="13"/>
          <w:szCs w:val="13"/>
          <w:color w:val="494949"/>
          <w:spacing w:val="0"/>
          <w:w w:val="136"/>
          <w:position w:val="-2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494949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494949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3"/>
          <w:szCs w:val="13"/>
          <w:color w:val="5D5E5E"/>
          <w:spacing w:val="0"/>
          <w:w w:val="68"/>
          <w:position w:val="-2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5D5E5E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5D5E5E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3"/>
          <w:szCs w:val="13"/>
          <w:color w:val="858789"/>
          <w:spacing w:val="0"/>
          <w:w w:val="340"/>
          <w:position w:val="-2"/>
        </w:rPr>
        <w:t>/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80"/>
          <w:cols w:num="4" w:equalWidth="0">
            <w:col w:w="3416" w:space="146"/>
            <w:col w:w="551" w:space="0"/>
            <w:col w:w="253" w:space="4408"/>
            <w:col w:w="2866"/>
          </w:cols>
        </w:sectPr>
      </w:pPr>
      <w:rPr/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/>
        <w:pict>
          <v:group style="position:absolute;margin-left:14.319166pt;margin-top:29.325823pt;width:570.976756pt;height:777.043107pt;mso-position-horizontal-relative:page;mso-position-vertical-relative:page;z-index:-15338" coordorigin="286,587" coordsize="11420,15541">
            <v:group style="position:absolute;left:301;top:606;width:11369;height:2" coordorigin="301,606" coordsize="11369,2">
              <v:shape style="position:absolute;left:301;top:606;width:11369;height:2" coordorigin="301,606" coordsize="11369,0" path="m301,606l11670,606e" filled="f" stroked="t" strokeweight=".477306pt" strokecolor="#575757">
                <v:path arrowok="t"/>
              </v:shape>
            </v:group>
            <v:group style="position:absolute;left:2358;top:603;width:2;height:536" coordorigin="2358,603" coordsize="2,536">
              <v:shape style="position:absolute;left:2358;top:603;width:2;height:536" coordorigin="2358,603" coordsize="0,536" path="m2358,1139l2358,603e" filled="f" stroked="t" strokeweight=".477306pt" strokecolor="#444444">
                <v:path arrowok="t"/>
              </v:shape>
            </v:group>
            <v:group style="position:absolute;left:3360;top:613;width:458;height:2" coordorigin="3360,613" coordsize="458,2">
              <v:shape style="position:absolute;left:3360;top:613;width:458;height:2" coordorigin="3360,613" coordsize="458,0" path="m3360,613l3818,613e" filled="f" stroked="t" strokeweight=".477306pt" strokecolor="#232323">
                <v:path arrowok="t"/>
              </v:shape>
            </v:group>
            <v:group style="position:absolute;left:3761;top:618;width:3632;height:2" coordorigin="3761,618" coordsize="3632,2">
              <v:shape style="position:absolute;left:3761;top:618;width:3632;height:2" coordorigin="3761,618" coordsize="3632,0" path="m3761,618l7393,618e" filled="f" stroked="t" strokeweight=".715958pt" strokecolor="#606060">
                <v:path arrowok="t"/>
              </v:shape>
            </v:group>
            <v:group style="position:absolute;left:7336;top:620;width:1026;height:2" coordorigin="7336,620" coordsize="1026,2">
              <v:shape style="position:absolute;left:7336;top:620;width:1026;height:2" coordorigin="7336,620" coordsize="1026,0" path="m7336,620l8362,620e" filled="f" stroked="t" strokeweight=".477306pt" strokecolor="#4B4B4B">
                <v:path arrowok="t"/>
              </v:shape>
            </v:group>
            <v:group style="position:absolute;left:8305;top:622;width:305;height:2" coordorigin="8305,622" coordsize="305,2">
              <v:shape style="position:absolute;left:8305;top:622;width:305;height:2" coordorigin="8305,622" coordsize="305,0" path="m8305,622l8611,622e" filled="f" stroked="t" strokeweight=".477306pt" strokecolor="#282828">
                <v:path arrowok="t"/>
              </v:shape>
            </v:group>
            <v:group style="position:absolute;left:8553;top:620;width:3117;height:2" coordorigin="8553,620" coordsize="3117,2">
              <v:shape style="position:absolute;left:8553;top:620;width:3117;height:2" coordorigin="8553,620" coordsize="3117,0" path="m8553,620l11670,620e" filled="f" stroked="t" strokeweight=".715958pt" strokecolor="#606060">
                <v:path arrowok="t"/>
              </v:shape>
            </v:group>
            <v:group style="position:absolute;left:9131;top:608;width:2;height:560" coordorigin="9131,608" coordsize="2,560">
              <v:shape style="position:absolute;left:9131;top:608;width:2;height:560" coordorigin="9131,608" coordsize="0,560" path="m9131,1168l9131,608e" filled="f" stroked="t" strokeweight=".954611pt" strokecolor="#707070">
                <v:path arrowok="t"/>
              </v:shape>
            </v:group>
            <v:group style="position:absolute;left:10591;top:622;width:1083;height:2" coordorigin="10591,622" coordsize="1083,2">
              <v:shape style="position:absolute;left:10591;top:622;width:1083;height:2" coordorigin="10591,622" coordsize="1083,0" path="m10591,622l11675,622e" filled="f" stroked="t" strokeweight=".477306pt" strokecolor="#484848">
                <v:path arrowok="t"/>
              </v:shape>
            </v:group>
            <v:group style="position:absolute;left:2363;top:1082;width:2;height:373" coordorigin="2363,1082" coordsize="2,373">
              <v:shape style="position:absolute;left:2363;top:1082;width:2;height:373" coordorigin="2363,1082" coordsize="0,373" path="m2363,1455l2363,1082e" filled="f" stroked="t" strokeweight=".954611pt" strokecolor="#545454">
                <v:path arrowok="t"/>
              </v:shape>
            </v:group>
            <v:group style="position:absolute;left:9136;top:1082;width:2;height:373" coordorigin="9136,1082" coordsize="2,373">
              <v:shape style="position:absolute;left:9136;top:1082;width:2;height:373" coordorigin="9136,1082" coordsize="0,373" path="m9136,1455l9136,1082e" filled="f" stroked="t" strokeweight=".477306pt" strokecolor="#3F3F3F">
                <v:path arrowok="t"/>
              </v:shape>
            </v:group>
            <v:group style="position:absolute;left:2358;top:1398;width:2;height:268" coordorigin="2358,1398" coordsize="2,268">
              <v:shape style="position:absolute;left:2358;top:1398;width:2;height:268" coordorigin="2358,1398" coordsize="0,268" path="m2358,1666l2358,1398e" filled="f" stroked="t" strokeweight=".477306pt" strokecolor="#3F3F3F">
                <v:path arrowok="t"/>
              </v:shape>
            </v:group>
            <v:group style="position:absolute;left:9133;top:1398;width:2;height:713" coordorigin="9133,1398" coordsize="2,713">
              <v:shape style="position:absolute;left:9133;top:1398;width:2;height:713" coordorigin="9133,1398" coordsize="0,713" path="m9133,2111l9133,1398e" filled="f" stroked="t" strokeweight=".715958pt" strokecolor="#575757">
                <v:path arrowok="t"/>
              </v:shape>
            </v:group>
            <v:group style="position:absolute;left:305;top:2099;width:4420;height:2" coordorigin="305,2099" coordsize="4420,2">
              <v:shape style="position:absolute;left:305;top:2099;width:4420;height:2" coordorigin="305,2099" coordsize="4420,0" path="m305,2099l4725,2099e" filled="f" stroked="t" strokeweight=".954611pt" strokecolor="#676767">
                <v:path arrowok="t"/>
              </v:shape>
            </v:group>
            <v:group style="position:absolute;left:2360;top:1609;width:2;height:498" coordorigin="2360,1609" coordsize="2,498">
              <v:shape style="position:absolute;left:2360;top:1609;width:2;height:498" coordorigin="2360,1609" coordsize="0,498" path="m2360,2107l2360,1609e" filled="f" stroked="t" strokeweight=".954611pt" strokecolor="#676767">
                <v:path arrowok="t"/>
              </v:shape>
            </v:group>
            <v:group style="position:absolute;left:4577;top:2104;width:2234;height:2" coordorigin="4577,2104" coordsize="2234,2">
              <v:shape style="position:absolute;left:4577;top:2104;width:2234;height:2" coordorigin="4577,2104" coordsize="2234,0" path="m4577,2104l6811,2104e" filled="f" stroked="t" strokeweight=".477306pt" strokecolor="#4F4F4F">
                <v:path arrowok="t"/>
              </v:shape>
            </v:group>
            <v:group style="position:absolute;left:6630;top:2107;width:1303;height:2" coordorigin="6630,2107" coordsize="1303,2">
              <v:shape style="position:absolute;left:6630;top:2107;width:1303;height:2" coordorigin="6630,2107" coordsize="1303,0" path="m6630,2107l7933,2107e" filled="f" stroked="t" strokeweight=".954611pt" strokecolor="#676767">
                <v:path arrowok="t"/>
              </v:shape>
            </v:group>
            <v:group style="position:absolute;left:7780;top:2107;width:582;height:2" coordorigin="7780,2107" coordsize="582,2">
              <v:shape style="position:absolute;left:7780;top:2107;width:582;height:2" coordorigin="7780,2107" coordsize="582,0" path="m7780,2107l8362,2107e" filled="f" stroked="t" strokeweight=".477306pt" strokecolor="#545454">
                <v:path arrowok="t"/>
              </v:shape>
            </v:group>
            <v:group style="position:absolute;left:8305;top:2107;width:850;height:2" coordorigin="8305,2107" coordsize="850,2">
              <v:shape style="position:absolute;left:8305;top:2107;width:850;height:2" coordorigin="8305,2107" coordsize="850,0" path="m8305,2107l9155,2107e" filled="f" stroked="t" strokeweight=".477306pt" strokecolor="#3B3B3B">
                <v:path arrowok="t"/>
              </v:shape>
            </v:group>
            <v:group style="position:absolute;left:9083;top:2109;width:2601;height:2" coordorigin="9083,2109" coordsize="2601,2">
              <v:shape style="position:absolute;left:9083;top:2109;width:2601;height:2" coordorigin="9083,2109" coordsize="2601,0" path="m9083,2109l11684,2109e" filled="f" stroked="t" strokeweight=".715958pt" strokecolor="#646464">
                <v:path arrowok="t"/>
              </v:shape>
            </v:group>
            <v:group style="position:absolute;left:305;top:2332;width:3112;height:2" coordorigin="305,2332" coordsize="3112,2">
              <v:shape style="position:absolute;left:305;top:2332;width:3112;height:2" coordorigin="305,2332" coordsize="3112,0" path="m305,2332l3418,2332e" filled="f" stroked="t" strokeweight=".715958pt" strokecolor="#646464">
                <v:path arrowok="t"/>
              </v:shape>
            </v:group>
            <v:group style="position:absolute;left:310;top:2059;width:2;height:785" coordorigin="310,2059" coordsize="2,785">
              <v:shape style="position:absolute;left:310;top:2059;width:2;height:785" coordorigin="310,2059" coordsize="0,785" path="m310,2844l310,2059e" filled="f" stroked="t" strokeweight=".477306pt" strokecolor="#383838">
                <v:path arrowok="t"/>
              </v:shape>
            </v:group>
            <v:group style="position:absolute;left:3360;top:2344;width:8305;height:2" coordorigin="3360,2344" coordsize="8305,2">
              <v:shape style="position:absolute;left:3360;top:2344;width:8305;height:2" coordorigin="3360,2344" coordsize="8305,0" path="m3360,2344l11665,2344e" filled="f" stroked="t" strokeweight=".715958pt" strokecolor="#5B5B5B">
                <v:path arrowok="t"/>
              </v:shape>
            </v:group>
            <v:group style="position:absolute;left:10591;top:2346;width:1079;height:2" coordorigin="10591,2346" coordsize="1079,2">
              <v:shape style="position:absolute;left:10591;top:2346;width:1079;height:2" coordorigin="10591,2346" coordsize="1079,0" path="m10591,2346l11670,2346e" filled="f" stroked="t" strokeweight=".477306pt" strokecolor="#4F4F4F">
                <v:path arrowok="t"/>
              </v:shape>
            </v:group>
            <v:group style="position:absolute;left:305;top:2573;width:3122;height:2" coordorigin="305,2573" coordsize="3122,2">
              <v:shape style="position:absolute;left:305;top:2573;width:3122;height:2" coordorigin="305,2573" coordsize="3122,0" path="m305,2573l3427,2573e" filled="f" stroked="t" strokeweight=".954611pt" strokecolor="#6B6B6B">
                <v:path arrowok="t"/>
              </v:shape>
            </v:group>
            <v:group style="position:absolute;left:3398;top:2317;width:2;height:273" coordorigin="3398,2317" coordsize="2,273">
              <v:shape style="position:absolute;left:3398;top:2317;width:2;height:273" coordorigin="3398,2317" coordsize="0,273" path="m3398,2590l3398,2317e" filled="f" stroked="t" strokeweight=".954611pt" strokecolor="#5B5B5B">
                <v:path arrowok="t"/>
              </v:shape>
            </v:group>
            <v:group style="position:absolute;left:3355;top:2578;width:2248;height:2" coordorigin="3355,2578" coordsize="2248,2">
              <v:shape style="position:absolute;left:3355;top:2578;width:2248;height:2" coordorigin="3355,2578" coordsize="2248,0" path="m3355,2578l5604,2578e" filled="f" stroked="t" strokeweight=".477306pt" strokecolor="#444444">
                <v:path arrowok="t"/>
              </v:shape>
            </v:group>
            <v:group style="position:absolute;left:5546;top:2583;width:2816;height:2" coordorigin="5546,2583" coordsize="2816,2">
              <v:shape style="position:absolute;left:5546;top:2583;width:2816;height:2" coordorigin="5546,2583" coordsize="2816,0" path="m5546,2583l8362,2583e" filled="f" stroked="t" strokeweight=".715958pt" strokecolor="#5B5B5B">
                <v:path arrowok="t"/>
              </v:shape>
            </v:group>
            <v:group style="position:absolute;left:8305;top:2585;width:305;height:2" coordorigin="8305,2585" coordsize="305,2">
              <v:shape style="position:absolute;left:8305;top:2585;width:305;height:2" coordorigin="8305,2585" coordsize="305,0" path="m8305,2585l8611,2585e" filled="f" stroked="t" strokeweight=".477306pt" strokecolor="#3B3B3B">
                <v:path arrowok="t"/>
              </v:shape>
            </v:group>
            <v:group style="position:absolute;left:8553;top:2583;width:3122;height:2" coordorigin="8553,2583" coordsize="3122,2">
              <v:shape style="position:absolute;left:8553;top:2583;width:3122;height:2" coordorigin="8553,2583" coordsize="3122,0" path="m8553,2583l11675,2583e" filled="f" stroked="t" strokeweight=".715958pt" strokecolor="#606060">
                <v:path arrowok="t"/>
              </v:shape>
            </v:group>
            <v:group style="position:absolute;left:10591;top:2585;width:1083;height:2" coordorigin="10591,2585" coordsize="1083,2">
              <v:shape style="position:absolute;left:10591;top:2585;width:1083;height:2" coordorigin="10591,2585" coordsize="1083,0" path="m10591,2585l11675,2585e" filled="f" stroked="t" strokeweight=".477306pt" strokecolor="#484848">
                <v:path arrowok="t"/>
              </v:shape>
            </v:group>
            <v:group style="position:absolute;left:305;top:2818;width:11369;height:2" coordorigin="305,2818" coordsize="11369,2">
              <v:shape style="position:absolute;left:305;top:2818;width:11369;height:2" coordorigin="305,2818" coordsize="11369,0" path="m305,2818l11675,2818e" filled="f" stroked="t" strokeweight=".715958pt" strokecolor="#5B5B5B">
                <v:path arrowok="t"/>
              </v:shape>
            </v:group>
            <v:group style="position:absolute;left:6754;top:2825;width:444;height:2" coordorigin="6754,2825" coordsize="444,2">
              <v:shape style="position:absolute;left:6754;top:2825;width:444;height:2" coordorigin="6754,2825" coordsize="444,0" path="m6754,2825l7198,2825e" filled="f" stroked="t" strokeweight=".954611pt" strokecolor="#6B6B6B">
                <v:path arrowok="t"/>
              </v:shape>
            </v:group>
            <v:group style="position:absolute;left:7140;top:2820;width:697;height:2" coordorigin="7140,2820" coordsize="697,2">
              <v:shape style="position:absolute;left:7140;top:2820;width:697;height:2" coordorigin="7140,2820" coordsize="697,0" path="m7140,2820l7837,2820e" filled="f" stroked="t" strokeweight=".477306pt" strokecolor="#3B3B3B">
                <v:path arrowok="t"/>
              </v:shape>
            </v:group>
            <v:group style="position:absolute;left:7780;top:2825;width:582;height:2" coordorigin="7780,2825" coordsize="582,2">
              <v:shape style="position:absolute;left:7780;top:2825;width:582;height:2" coordorigin="7780,2825" coordsize="582,0" path="m7780,2825l8362,2825e" filled="f" stroked="t" strokeweight=".477306pt" strokecolor="#4F4F4F">
                <v:path arrowok="t"/>
              </v:shape>
            </v:group>
            <v:group style="position:absolute;left:8305;top:2825;width:305;height:2" coordorigin="8305,2825" coordsize="305,2">
              <v:shape style="position:absolute;left:8305;top:2825;width:305;height:2" coordorigin="8305,2825" coordsize="305,0" path="m8305,2825l8611,2825e" filled="f" stroked="t" strokeweight=".477306pt" strokecolor="#343434">
                <v:path arrowok="t"/>
              </v:shape>
            </v:group>
            <v:group style="position:absolute;left:8830;top:2825;width:2845;height:2" coordorigin="8830,2825" coordsize="2845,2">
              <v:shape style="position:absolute;left:8830;top:2825;width:2845;height:2" coordorigin="8830,2825" coordsize="2845,0" path="m8830,2825l11675,2825e" filled="f" stroked="t" strokeweight=".715958pt" strokecolor="#606060">
                <v:path arrowok="t"/>
              </v:shape>
            </v:group>
            <v:group style="position:absolute;left:10591;top:2825;width:1083;height:2" coordorigin="10591,2825" coordsize="1083,2">
              <v:shape style="position:absolute;left:10591;top:2825;width:1083;height:2" coordorigin="10591,2825" coordsize="1083,0" path="m10591,2825l11675,2825e" filled="f" stroked="t" strokeweight=".477306pt" strokecolor="#4B4B4B">
                <v:path arrowok="t"/>
              </v:shape>
            </v:group>
            <v:group style="position:absolute;left:305;top:3057;width:11379;height:2" coordorigin="305,3057" coordsize="11379,2">
              <v:shape style="position:absolute;left:305;top:3057;width:11379;height:2" coordorigin="305,3057" coordsize="11379,0" path="m305,3057l11684,3057e" filled="f" stroked="t" strokeweight=".715958pt" strokecolor="#606060">
                <v:path arrowok="t"/>
              </v:shape>
            </v:group>
            <v:group style="position:absolute;left:315;top:2772;width:2;height:311" coordorigin="315,2772" coordsize="2,311">
              <v:shape style="position:absolute;left:315;top:2772;width:2;height:311" coordorigin="315,2772" coordsize="0,311" path="m315,3083l315,2772e" filled="f" stroked="t" strokeweight=".715958pt" strokecolor="#606060">
                <v:path arrowok="t"/>
              </v:shape>
            </v:group>
            <v:group style="position:absolute;left:625;top:3064;width:11059;height:2" coordorigin="625,3064" coordsize="11059,2">
              <v:shape style="position:absolute;left:625;top:3064;width:11059;height:2" coordorigin="625,3064" coordsize="11059,0" path="m625,3064l11684,3064e" filled="f" stroked="t" strokeweight=".477306pt" strokecolor="#5B5B5B">
                <v:path arrowok="t"/>
              </v:shape>
            </v:group>
            <v:group style="position:absolute;left:7140;top:3059;width:697;height:2" coordorigin="7140,3059" coordsize="697,2">
              <v:shape style="position:absolute;left:7140;top:3059;width:697;height:2" coordorigin="7140,3059" coordsize="697,0" path="m7140,3059l7837,3059e" filled="f" stroked="t" strokeweight=".477306pt" strokecolor="#383838">
                <v:path arrowok="t"/>
              </v:shape>
            </v:group>
            <v:group style="position:absolute;left:8305;top:3064;width:305;height:2" coordorigin="8305,3064" coordsize="305,2">
              <v:shape style="position:absolute;left:8305;top:3064;width:305;height:2" coordorigin="8305,3064" coordsize="305,0" path="m8305,3064l8611,3064e" filled="f" stroked="t" strokeweight=".477306pt" strokecolor="#343434">
                <v:path arrowok="t"/>
              </v:shape>
            </v:group>
            <v:group style="position:absolute;left:10591;top:3064;width:1093;height:2" coordorigin="10591,3064" coordsize="1093,2">
              <v:shape style="position:absolute;left:10591;top:3064;width:1093;height:2" coordorigin="10591,3064" coordsize="1093,0" path="m10591,3064l11684,3064e" filled="f" stroked="t" strokeweight=".477306pt" strokecolor="#4B4B4B">
                <v:path arrowok="t"/>
              </v:shape>
            </v:group>
            <v:group style="position:absolute;left:310;top:1384;width:2;height:541" coordorigin="310,1384" coordsize="2,541">
              <v:shape style="position:absolute;left:310;top:1384;width:2;height:541" coordorigin="310,1384" coordsize="0,541" path="m310,1925l310,1384e" filled="f" stroked="t" strokeweight=".954611pt" strokecolor="#707070">
                <v:path arrowok="t"/>
              </v:shape>
            </v:group>
            <v:group style="position:absolute;left:301;top:3294;width:3981;height:2" coordorigin="301,3294" coordsize="3981,2">
              <v:shape style="position:absolute;left:301;top:3294;width:3981;height:2" coordorigin="301,3294" coordsize="3981,0" path="m301,3294l4281,3294e" filled="f" stroked="t" strokeweight=".954611pt" strokecolor="#676767">
                <v:path arrowok="t"/>
              </v:shape>
            </v:group>
            <v:group style="position:absolute;left:4157;top:3299;width:477;height:2" coordorigin="4157,3299" coordsize="477,2">
              <v:shape style="position:absolute;left:4157;top:3299;width:477;height:2" coordorigin="4157,3299" coordsize="477,0" path="m4157,3299l4635,3299e" filled="f" stroked="t" strokeweight=".477306pt" strokecolor="#444444">
                <v:path arrowok="t"/>
              </v:shape>
            </v:group>
            <v:group style="position:absolute;left:4577;top:3301;width:7102;height:2" coordorigin="4577,3301" coordsize="7102,2">
              <v:shape style="position:absolute;left:4577;top:3301;width:7102;height:2" coordorigin="4577,3301" coordsize="7102,0" path="m4577,3301l11680,3301e" filled="f" stroked="t" strokeweight=".715958pt" strokecolor="#575757">
                <v:path arrowok="t"/>
              </v:shape>
            </v:group>
            <v:group style="position:absolute;left:10591;top:3304;width:1088;height:2" coordorigin="10591,3304" coordsize="1088,2">
              <v:shape style="position:absolute;left:10591;top:3304;width:1088;height:2" coordorigin="10591,3304" coordsize="1088,0" path="m10591,3304l11680,3304e" filled="f" stroked="t" strokeweight=".477306pt" strokecolor="#3F3F3F">
                <v:path arrowok="t"/>
              </v:shape>
            </v:group>
            <v:group style="position:absolute;left:310;top:3270;width:2;height:1455" coordorigin="310,3270" coordsize="2,1455">
              <v:shape style="position:absolute;left:310;top:3270;width:2;height:1455" coordorigin="310,3270" coordsize="0,1455" path="m310,4725l310,3270e" filled="f" stroked="t" strokeweight=".954611pt" strokecolor="#676767">
                <v:path arrowok="t"/>
              </v:shape>
            </v:group>
            <v:group style="position:absolute;left:3790;top:3299;width:2;height:211" coordorigin="3790,3299" coordsize="2,211">
              <v:shape style="position:absolute;left:3790;top:3299;width:2;height:211" coordorigin="3790,3299" coordsize="0,211" path="m3790,3509l3790,3299e" filled="f" stroked="t" strokeweight=".238653pt" strokecolor="#676767">
                <v:path arrowok="t"/>
              </v:shape>
            </v:group>
            <v:group style="position:absolute;left:7181;top:3294;width:2;height:244" coordorigin="7181,3294" coordsize="2,244">
              <v:shape style="position:absolute;left:7181;top:3294;width:2;height:244" coordorigin="7181,3294" coordsize="0,244" path="m7181,3538l7181,3294e" filled="f" stroked="t" strokeweight=".477306pt" strokecolor="#484848">
                <v:path arrowok="t"/>
              </v:shape>
            </v:group>
            <v:group style="position:absolute;left:3790;top:3509;width:2;height:158" coordorigin="3790,3509" coordsize="2,158">
              <v:shape style="position:absolute;left:3790;top:3509;width:2;height:158" coordorigin="3790,3509" coordsize="0,158" path="m3790,3667l3790,3509e" filled="f" stroked="t" strokeweight=".238653pt" strokecolor="#000000">
                <v:path arrowok="t"/>
              </v:shape>
            </v:group>
            <v:group style="position:absolute;left:7174;top:3679;width:2114;height:2" coordorigin="7174,3679" coordsize="2114,2">
              <v:shape style="position:absolute;left:7174;top:3679;width:2114;height:2" coordorigin="7174,3679" coordsize="2114,0" path="m7174,3679l9288,3679e" filled="f" stroked="t" strokeweight=".715958pt" strokecolor="#606060">
                <v:path arrowok="t"/>
              </v:shape>
            </v:group>
            <v:group style="position:absolute;left:2802;top:4065;width:7966;height:2" coordorigin="2802,4065" coordsize="7966,2">
              <v:shape style="position:absolute;left:2802;top:4065;width:7966;height:2" coordorigin="2802,4065" coordsize="7966,0" path="m2802,4065l10768,4065e" filled="f" stroked="t" strokeweight=".954611pt" strokecolor="#575757">
                <v:path arrowok="t"/>
              </v:shape>
            </v:group>
            <v:group style="position:absolute;left:7183;top:3481;width:2;height:598" coordorigin="7183,3481" coordsize="2,598">
              <v:shape style="position:absolute;left:7183;top:3481;width:2;height:598" coordorigin="7183,3481" coordsize="0,598" path="m7183,4079l7183,3481e" filled="f" stroked="t" strokeweight=".954611pt" strokecolor="#646464">
                <v:path arrowok="t"/>
              </v:shape>
            </v:group>
            <v:group style="position:absolute;left:9231;top:3682;width:167;height:2" coordorigin="9231,3682" coordsize="167,2">
              <v:shape style="position:absolute;left:9231;top:3682;width:167;height:2" coordorigin="9231,3682" coordsize="167,0" path="m9231,3682l9398,3682e" filled="f" stroked="t" strokeweight=".477306pt" strokecolor="#484848">
                <v:path arrowok="t"/>
              </v:shape>
            </v:group>
            <v:group style="position:absolute;left:9341;top:3682;width:2339;height:2" coordorigin="9341,3682" coordsize="2339,2">
              <v:shape style="position:absolute;left:9341;top:3682;width:2339;height:2" coordorigin="9341,3682" coordsize="2339,0" path="m9341,3682l11680,3682e" filled="f" stroked="t" strokeweight=".715958pt" strokecolor="#5B5B5B">
                <v:path arrowok="t"/>
              </v:shape>
            </v:group>
            <v:group style="position:absolute;left:301;top:4060;width:2558;height:2" coordorigin="301,4060" coordsize="2558,2">
              <v:shape style="position:absolute;left:301;top:4060;width:2558;height:2" coordorigin="301,4060" coordsize="2558,0" path="m301,4060l2859,4060e" filled="f" stroked="t" strokeweight=".477306pt" strokecolor="#444444">
                <v:path arrowok="t"/>
              </v:shape>
            </v:group>
            <v:group style="position:absolute;left:3790;top:3667;width:2;height:417" coordorigin="3790,3667" coordsize="2,417">
              <v:shape style="position:absolute;left:3790;top:3667;width:2;height:417" coordorigin="3790,3667" coordsize="0,417" path="m3790,4084l3790,3667e" filled="f" stroked="t" strokeweight=".238653pt" strokecolor="#646464">
                <v:path arrowok="t"/>
              </v:shape>
            </v:group>
            <v:group style="position:absolute;left:10591;top:4070;width:1088;height:2" coordorigin="10591,4070" coordsize="1088,2">
              <v:shape style="position:absolute;left:10591;top:4070;width:1088;height:2" coordorigin="10591,4070" coordsize="1088,0" path="m10591,4070l11680,4070e" filled="f" stroked="t" strokeweight=".477306pt" strokecolor="#484848">
                <v:path arrowok="t"/>
              </v:shape>
            </v:group>
            <v:group style="position:absolute;left:296;top:4352;width:3122;height:2" coordorigin="296,4352" coordsize="3122,2">
              <v:shape style="position:absolute;left:296;top:4352;width:3122;height:2" coordorigin="296,4352" coordsize="3122,0" path="m296,4352l3418,4352e" filled="f" stroked="t" strokeweight=".477306pt" strokecolor="#484848">
                <v:path arrowok="t"/>
              </v:shape>
            </v:group>
            <v:group style="position:absolute;left:3360;top:4357;width:8319;height:2" coordorigin="3360,4357" coordsize="8319,2">
              <v:shape style="position:absolute;left:3360;top:4357;width:8319;height:2" coordorigin="3360,4357" coordsize="8319,0" path="m3360,4357l11680,4357e" filled="f" stroked="t" strokeweight=".715958pt" strokecolor="#606060">
                <v:path arrowok="t"/>
              </v:shape>
            </v:group>
            <v:group style="position:absolute;left:5546;top:4359;width:2291;height:2" coordorigin="5546,4359" coordsize="2291,2">
              <v:shape style="position:absolute;left:5546;top:4359;width:2291;height:2" coordorigin="5546,4359" coordsize="2291,0" path="m5546,4359l7837,4359e" filled="f" stroked="t" strokeweight=".477306pt" strokecolor="#545454">
                <v:path arrowok="t"/>
              </v:shape>
            </v:group>
            <v:group style="position:absolute;left:8553;top:4357;width:592;height:2" coordorigin="8553,4357" coordsize="592,2">
              <v:shape style="position:absolute;left:8553;top:4357;width:592;height:2" coordorigin="8553,4357" coordsize="592,0" path="m8553,4357l9145,4357e" filled="f" stroked="t" strokeweight=".477306pt" strokecolor="#444444">
                <v:path arrowok="t"/>
              </v:shape>
            </v:group>
            <v:group style="position:absolute;left:9088;top:4359;width:2587;height:2" coordorigin="9088,4359" coordsize="2587,2">
              <v:shape style="position:absolute;left:9088;top:4359;width:2587;height:2" coordorigin="9088,4359" coordsize="2587,0" path="m9088,4359l11675,4359e" filled="f" stroked="t" strokeweight=".715958pt" strokecolor="#5B5B5B">
                <v:path arrowok="t"/>
              </v:shape>
            </v:group>
            <v:group style="position:absolute;left:2360;top:4060;width:2;height:1527" coordorigin="2360,4060" coordsize="2,1527">
              <v:shape style="position:absolute;left:2360;top:4060;width:2;height:1527" coordorigin="2360,4060" coordsize="0,1527" path="m2360,5587l2360,4060e" filled="f" stroked="t" strokeweight=".954611pt" strokecolor="#606060">
                <v:path arrowok="t"/>
              </v:shape>
            </v:group>
            <v:group style="position:absolute;left:2348;top:4599;width:9341;height:2" coordorigin="2348,4599" coordsize="9341,2">
              <v:shape style="position:absolute;left:2348;top:4599;width:9341;height:2" coordorigin="2348,4599" coordsize="9341,0" path="m2348,4599l11689,4599e" filled="f" stroked="t" strokeweight=".715958pt" strokecolor="#606060">
                <v:path arrowok="t"/>
              </v:shape>
            </v:group>
            <v:group style="position:absolute;left:8553;top:4596;width:592;height:2" coordorigin="8553,4596" coordsize="592,2">
              <v:shape style="position:absolute;left:8553;top:4596;width:592;height:2" coordorigin="8553,4596" coordsize="592,0" path="m8553,4596l9145,4596e" filled="f" stroked="t" strokeweight=".477306pt" strokecolor="#3F3F3F">
                <v:path arrowok="t"/>
              </v:shape>
            </v:group>
            <v:group style="position:absolute;left:9231;top:4601;width:167;height:2" coordorigin="9231,4601" coordsize="167,2">
              <v:shape style="position:absolute;left:9231;top:4601;width:167;height:2" coordorigin="9231,4601" coordsize="167,0" path="m9231,4601l9398,4601e" filled="f" stroked="t" strokeweight=".477306pt" strokecolor="#4B4B4B">
                <v:path arrowok="t"/>
              </v:shape>
            </v:group>
            <v:group style="position:absolute;left:4907;top:4587;width:2;height:148" coordorigin="4907,4587" coordsize="2,148">
              <v:shape style="position:absolute;left:4907;top:4587;width:2;height:148" coordorigin="4907,4587" coordsize="0,148" path="m4907,4735l4907,4587e" filled="f" stroked="t" strokeweight=".954611pt" strokecolor="#6B6B6B">
                <v:path arrowok="t"/>
              </v:shape>
            </v:group>
            <v:group style="position:absolute;left:4907;top:4833;width:6773;height:2" coordorigin="4907,4833" coordsize="6773,2">
              <v:shape style="position:absolute;left:4907;top:4833;width:6773;height:2" coordorigin="4907,4833" coordsize="6773,0" path="m4907,4833l11680,4833e" filled="f" stroked="t" strokeweight=".715958pt" strokecolor="#575757">
                <v:path arrowok="t"/>
              </v:shape>
            </v:group>
            <v:group style="position:absolute;left:7818;top:4587;width:2;height:254" coordorigin="7818,4587" coordsize="2,254">
              <v:shape style="position:absolute;left:7818;top:4587;width:2;height:254" coordorigin="7818,4587" coordsize="0,254" path="m7818,4840l7818,4587e" filled="f" stroked="t" strokeweight=".954611pt" strokecolor="#646464">
                <v:path arrowok="t"/>
              </v:shape>
            </v:group>
            <v:group style="position:absolute;left:10591;top:4836;width:1093;height:2" coordorigin="10591,4836" coordsize="1093,2">
              <v:shape style="position:absolute;left:10591;top:4836;width:1093;height:2" coordorigin="10591,4836" coordsize="1093,0" path="m10591,4836l11684,4836e" filled="f" stroked="t" strokeweight=".477306pt" strokecolor="#3F3F3F">
                <v:path arrowok="t"/>
              </v:shape>
            </v:group>
            <v:group style="position:absolute;left:4907;top:4802;width:2;height:795" coordorigin="4907,4802" coordsize="2,795">
              <v:shape style="position:absolute;left:4907;top:4802;width:2;height:795" coordorigin="4907,4802" coordsize="0,795" path="m4907,5597l4907,4802e" filled="f" stroked="t" strokeweight=".715958pt" strokecolor="#545454">
                <v:path arrowok="t"/>
              </v:shape>
            </v:group>
            <v:group style="position:absolute;left:4897;top:5087;width:6797;height:2" coordorigin="4897,5087" coordsize="6797,2">
              <v:shape style="position:absolute;left:4897;top:5087;width:6797;height:2" coordorigin="4897,5087" coordsize="6797,0" path="m4897,5087l11694,5087e" filled="f" stroked="t" strokeweight=".715958pt" strokecolor="#676767">
                <v:path arrowok="t"/>
              </v:shape>
            </v:group>
            <v:group style="position:absolute;left:8553;top:5085;width:592;height:2" coordorigin="8553,5085" coordsize="592,2">
              <v:shape style="position:absolute;left:8553;top:5085;width:592;height:2" coordorigin="8553,5085" coordsize="592,0" path="m8553,5085l9145,5085e" filled="f" stroked="t" strokeweight=".477306pt" strokecolor="#4F4F4F">
                <v:path arrowok="t"/>
              </v:shape>
            </v:group>
            <v:group style="position:absolute;left:9231;top:5089;width:167;height:2" coordorigin="9231,5089" coordsize="167,2">
              <v:shape style="position:absolute;left:9231;top:5089;width:167;height:2" coordorigin="9231,5089" coordsize="167,0" path="m9231,5089l9398,5089e" filled="f" stroked="t" strokeweight=".477306pt" strokecolor="#545454">
                <v:path arrowok="t"/>
              </v:shape>
            </v:group>
            <v:group style="position:absolute;left:4902;top:5336;width:6783;height:2" coordorigin="4902,5336" coordsize="6783,2">
              <v:shape style="position:absolute;left:4902;top:5336;width:6783;height:2" coordorigin="4902,5336" coordsize="6783,0" path="m4902,5336l11684,5336e" filled="f" stroked="t" strokeweight=".715958pt" strokecolor="#606060">
                <v:path arrowok="t"/>
              </v:shape>
            </v:group>
            <v:group style="position:absolute;left:308;top:5295;width:2;height:292" coordorigin="308,5295" coordsize="2,292">
              <v:shape style="position:absolute;left:308;top:5295;width:2;height:292" coordorigin="308,5295" coordsize="0,292" path="m308,5587l308,5295e" filled="f" stroked="t" strokeweight=".715958pt" strokecolor="#5B5B5B">
                <v:path arrowok="t"/>
              </v:shape>
            </v:group>
            <v:group style="position:absolute;left:2353;top:5568;width:506;height:2" coordorigin="2353,5568" coordsize="506,2">
              <v:shape style="position:absolute;left:2353;top:5568;width:506;height:2" coordorigin="2353,5568" coordsize="506,0" path="m2353,5568l2859,5568e" filled="f" stroked="t" strokeweight=".477306pt" strokecolor="#383838">
                <v:path arrowok="t"/>
              </v:shape>
            </v:group>
            <v:group style="position:absolute;left:2802;top:5571;width:616;height:2" coordorigin="2802,5571" coordsize="616,2">
              <v:shape style="position:absolute;left:2802;top:5571;width:616;height:2" coordorigin="2802,5571" coordsize="616,0" path="m2802,5571l3418,5571e" filled="f" stroked="t" strokeweight=".477306pt" strokecolor="#4F4F4F">
                <v:path arrowok="t"/>
              </v:shape>
            </v:group>
            <v:group style="position:absolute;left:3360;top:5573;width:458;height:2" coordorigin="3360,5573" coordsize="458,2">
              <v:shape style="position:absolute;left:3360;top:5573;width:458;height:2" coordorigin="3360,5573" coordsize="458,0" path="m3360,5573l3818,5573e" filled="f" stroked="t" strokeweight=".477306pt" strokecolor="#3B3B3B">
                <v:path arrowok="t"/>
              </v:shape>
            </v:group>
            <v:group style="position:absolute;left:3761;top:5571;width:1556;height:2" coordorigin="3761,5571" coordsize="1556,2">
              <v:shape style="position:absolute;left:3761;top:5571;width:1556;height:2" coordorigin="3761,5571" coordsize="1556,0" path="m3761,5571l5317,5571e" filled="f" stroked="t" strokeweight=".954611pt" strokecolor="#676767">
                <v:path arrowok="t"/>
              </v:shape>
            </v:group>
            <v:group style="position:absolute;left:4864;top:5573;width:2974;height:2" coordorigin="4864,5573" coordsize="2974,2">
              <v:shape style="position:absolute;left:4864;top:5573;width:2974;height:2" coordorigin="4864,5573" coordsize="2974,0" path="m4864,5573l7837,5573e" filled="f" stroked="t" strokeweight=".477306pt" strokecolor="#575757">
                <v:path arrowok="t"/>
              </v:shape>
            </v:group>
            <v:group style="position:absolute;left:7145;top:5575;width:4539;height:2" coordorigin="7145,5575" coordsize="4539,2">
              <v:shape style="position:absolute;left:7145;top:5575;width:4539;height:2" coordorigin="7145,5575" coordsize="4539,0" path="m7145,5575l11684,5575e" filled="f" stroked="t" strokeweight=".715958pt" strokecolor="#646464">
                <v:path arrowok="t"/>
              </v:shape>
            </v:group>
            <v:group style="position:absolute;left:8553;top:5573;width:592;height:2" coordorigin="8553,5573" coordsize="592,2">
              <v:shape style="position:absolute;left:8553;top:5573;width:592;height:2" coordorigin="8553,5573" coordsize="592,0" path="m8553,5573l9145,5573e" filled="f" stroked="t" strokeweight=".477306pt" strokecolor="#383838">
                <v:path arrowok="t"/>
              </v:shape>
            </v:group>
            <v:group style="position:absolute;left:9231;top:5578;width:167;height:2" coordorigin="9231,5578" coordsize="167,2">
              <v:shape style="position:absolute;left:9231;top:5578;width:167;height:2" coordorigin="9231,5578" coordsize="167,0" path="m9231,5578l9398,5578e" filled="f" stroked="t" strokeweight=".477306pt" strokecolor="#545454">
                <v:path arrowok="t"/>
              </v:shape>
            </v:group>
            <v:group style="position:absolute;left:301;top:5807;width:2086;height:2" coordorigin="301,5807" coordsize="2086,2">
              <v:shape style="position:absolute;left:301;top:5807;width:2086;height:2" coordorigin="301,5807" coordsize="2086,0" path="m301,5807l2387,5807e" filled="f" stroked="t" strokeweight=".954611pt" strokecolor="#6B6B6B">
                <v:path arrowok="t"/>
              </v:shape>
            </v:group>
            <v:group style="position:absolute;left:305;top:5530;width:2;height:326" coordorigin="305,5530" coordsize="2,326">
              <v:shape style="position:absolute;left:305;top:5530;width:2;height:326" coordorigin="305,5530" coordsize="0,326" path="m305,5855l305,5530e" filled="f" stroked="t" strokeweight=".477306pt" strokecolor="#484848">
                <v:path arrowok="t"/>
              </v:shape>
            </v:group>
            <v:group style="position:absolute;left:2358;top:5530;width:2;height:1159" coordorigin="2358,5530" coordsize="2,1159">
              <v:shape style="position:absolute;left:2358;top:5530;width:2;height:1159" coordorigin="2358,5530" coordsize="0,1159" path="m2358,6688l2358,5530e" filled="f" stroked="t" strokeweight=".477306pt" strokecolor="#484848">
                <v:path arrowok="t"/>
              </v:shape>
            </v:group>
            <v:group style="position:absolute;left:2315;top:5810;width:1504;height:2" coordorigin="2315,5810" coordsize="1504,2">
              <v:shape style="position:absolute;left:2315;top:5810;width:1504;height:2" coordorigin="2315,5810" coordsize="1504,0" path="m2315,5810l3818,5810e" filled="f" stroked="t" strokeweight=".477306pt" strokecolor="#3F3F3F">
                <v:path arrowok="t"/>
              </v:shape>
            </v:group>
            <v:group style="position:absolute;left:3761;top:5812;width:5527;height:2" coordorigin="3761,5812" coordsize="5527,2">
              <v:shape style="position:absolute;left:3761;top:5812;width:5527;height:2" coordorigin="3761,5812" coordsize="5527,0" path="m3761,5812l9288,5812e" filled="f" stroked="t" strokeweight=".715958pt" strokecolor="#606060">
                <v:path arrowok="t"/>
              </v:shape>
            </v:group>
            <v:group style="position:absolute;left:4907;top:5525;width:2;height:560" coordorigin="4907,5525" coordsize="2,560">
              <v:shape style="position:absolute;left:4907;top:5525;width:2;height:560" coordorigin="4907,5525" coordsize="0,560" path="m4907,6085l4907,5525e" filled="f" stroked="t" strokeweight=".715958pt" strokecolor="#484848">
                <v:path arrowok="t"/>
              </v:shape>
            </v:group>
            <v:group style="position:absolute;left:9231;top:5817;width:167;height:2" coordorigin="9231,5817" coordsize="167,2">
              <v:shape style="position:absolute;left:9231;top:5817;width:167;height:2" coordorigin="9231,5817" coordsize="167,0" path="m9231,5817l9398,5817e" filled="f" stroked="t" strokeweight=".477306pt" strokecolor="#444444">
                <v:path arrowok="t"/>
              </v:shape>
            </v:group>
            <v:group style="position:absolute;left:9341;top:5817;width:2339;height:2" coordorigin="9341,5817" coordsize="2339,2">
              <v:shape style="position:absolute;left:9341;top:5817;width:2339;height:2" coordorigin="9341,5817" coordsize="2339,0" path="m9341,5817l11680,5817e" filled="f" stroked="t" strokeweight=".715958pt" strokecolor="#606060">
                <v:path arrowok="t"/>
              </v:shape>
            </v:group>
            <v:group style="position:absolute;left:305;top:5784;width:2;height:512" coordorigin="305,5784" coordsize="2,512">
              <v:shape style="position:absolute;left:305;top:5784;width:2;height:512" coordorigin="305,5784" coordsize="0,512" path="m305,6296l305,5784e" filled="f" stroked="t" strokeweight=".477306pt" strokecolor="#2F2F2F">
                <v:path arrowok="t"/>
              </v:shape>
            </v:group>
            <v:group style="position:absolute;left:7818;top:5803;width:2;height:723" coordorigin="7818,5803" coordsize="2,723">
              <v:shape style="position:absolute;left:7818;top:5803;width:2;height:723" coordorigin="7818,5803" coordsize="0,723" path="m7818,6526l7818,5803e" filled="f" stroked="t" strokeweight=".477306pt" strokecolor="#383838">
                <v:path arrowok="t"/>
              </v:shape>
            </v:group>
            <v:group style="position:absolute;left:2353;top:6274;width:2282;height:2" coordorigin="2353,6274" coordsize="2282,2">
              <v:shape style="position:absolute;left:2353;top:6274;width:2282;height:2" coordorigin="2353,6274" coordsize="2282,0" path="m2353,6274l4635,6274e" filled="f" stroked="t" strokeweight=".954611pt" strokecolor="#676767">
                <v:path arrowok="t"/>
              </v:shape>
            </v:group>
            <v:group style="position:absolute;left:4577;top:6277;width:1026;height:2" coordorigin="4577,6277" coordsize="1026,2">
              <v:shape style="position:absolute;left:4577;top:6277;width:1026;height:2" coordorigin="4577,6277" coordsize="1026,0" path="m4577,6277l5604,6277e" filled="f" stroked="t" strokeweight=".477306pt" strokecolor="#444444">
                <v:path arrowok="t"/>
              </v:shape>
            </v:group>
            <v:group style="position:absolute;left:4911;top:5827;width:2;height:694" coordorigin="4911,5827" coordsize="2,694">
              <v:shape style="position:absolute;left:4911;top:5827;width:2;height:694" coordorigin="4911,5827" coordsize="0,694" path="m4911,6521l4911,5827e" filled="f" stroked="t" strokeweight=".954611pt" strokecolor="#575757">
                <v:path arrowok="t"/>
              </v:shape>
            </v:group>
            <v:group style="position:absolute;left:5546;top:6279;width:2396;height:2" coordorigin="5546,6279" coordsize="2396,2">
              <v:shape style="position:absolute;left:5546;top:6279;width:2396;height:2" coordorigin="5546,6279" coordsize="2396,0" path="m5546,6279l7942,6279e" filled="f" stroked="t" strokeweight=".715958pt" strokecolor="#606060">
                <v:path arrowok="t"/>
              </v:shape>
            </v:group>
            <v:group style="position:absolute;left:7775;top:6281;width:1370;height:2" coordorigin="7775,6281" coordsize="1370,2">
              <v:shape style="position:absolute;left:7775;top:6281;width:1370;height:2" coordorigin="7775,6281" coordsize="1370,0" path="m7775,6281l9145,6281e" filled="f" stroked="t" strokeweight=".477306pt" strokecolor="#444444">
                <v:path arrowok="t"/>
              </v:shape>
            </v:group>
            <v:group style="position:absolute;left:9088;top:6281;width:2592;height:2" coordorigin="9088,6281" coordsize="2592,2">
              <v:shape style="position:absolute;left:9088;top:6281;width:2592;height:2" coordorigin="9088,6281" coordsize="2592,0" path="m9088,6281l11680,6281e" filled="f" stroked="t" strokeweight=".715958pt" strokecolor="#5B5B5B">
                <v:path arrowok="t"/>
              </v:shape>
            </v:group>
            <v:group style="position:absolute;left:10591;top:6281;width:1093;height:2" coordorigin="10591,6281" coordsize="1093,2">
              <v:shape style="position:absolute;left:10591;top:6281;width:1093;height:2" coordorigin="10591,6281" coordsize="1093,0" path="m10591,6281l11684,6281e" filled="f" stroked="t" strokeweight=".477306pt" strokecolor="#444444">
                <v:path arrowok="t"/>
              </v:shape>
            </v:group>
            <v:group style="position:absolute;left:310;top:6238;width:2;height:675" coordorigin="310,6238" coordsize="2,675">
              <v:shape style="position:absolute;left:310;top:6238;width:2;height:675" coordorigin="310,6238" coordsize="0,675" path="m310,6913l310,6238e" filled="f" stroked="t" strokeweight=".715958pt" strokecolor="#606060">
                <v:path arrowok="t"/>
              </v:shape>
            </v:group>
            <v:group style="position:absolute;left:2353;top:6516;width:2582;height:2" coordorigin="2353,6516" coordsize="2582,2">
              <v:shape style="position:absolute;left:2353;top:6516;width:2582;height:2" coordorigin="2353,6516" coordsize="2582,0" path="m2353,6516l4935,6516e" filled="f" stroked="t" strokeweight=".715958pt" strokecolor="#646464">
                <v:path arrowok="t"/>
              </v:shape>
            </v:group>
            <v:group style="position:absolute;left:4864;top:6518;width:1418;height:2" coordorigin="4864,6518" coordsize="1418,2">
              <v:shape style="position:absolute;left:4864;top:6518;width:1418;height:2" coordorigin="4864,6518" coordsize="1418,0" path="m4864,6518l6281,6518e" filled="f" stroked="t" strokeweight=".477306pt" strokecolor="#4B4B4B">
                <v:path arrowok="t"/>
              </v:shape>
            </v:group>
            <v:group style="position:absolute;left:6219;top:6518;width:1723;height:2" coordorigin="6219,6518" coordsize="1723,2">
              <v:shape style="position:absolute;left:6219;top:6518;width:1723;height:2" coordorigin="6219,6518" coordsize="1723,0" path="m6219,6518l7942,6518e" filled="f" stroked="t" strokeweight=".954611pt" strokecolor="#6B6B6B">
                <v:path arrowok="t"/>
              </v:shape>
            </v:group>
            <v:group style="position:absolute;left:7775;top:6521;width:587;height:2" coordorigin="7775,6521" coordsize="587,2">
              <v:shape style="position:absolute;left:7775;top:6521;width:587;height:2" coordorigin="7775,6521" coordsize="587,0" path="m7775,6521l8362,6521e" filled="f" stroked="t" strokeweight=".477306pt" strokecolor="#4F4F4F">
                <v:path arrowok="t"/>
              </v:shape>
            </v:group>
            <v:group style="position:absolute;left:8305;top:6521;width:305;height:2" coordorigin="8305,6521" coordsize="305,2">
              <v:shape style="position:absolute;left:8305;top:6521;width:305;height:2" coordorigin="8305,6521" coordsize="305,0" path="m8305,6521l8611,6521e" filled="f" stroked="t" strokeweight=".477306pt" strokecolor="#2B2B2B">
                <v:path arrowok="t"/>
              </v:shape>
            </v:group>
            <v:group style="position:absolute;left:8553;top:6521;width:592;height:2" coordorigin="8553,6521" coordsize="592,2">
              <v:shape style="position:absolute;left:8553;top:6521;width:592;height:2" coordorigin="8553,6521" coordsize="592,0" path="m8553,6521l9145,6521e" filled="f" stroked="t" strokeweight=".477306pt" strokecolor="#3F3F3F">
                <v:path arrowok="t"/>
              </v:shape>
            </v:group>
            <v:group style="position:absolute;left:9054;top:6518;width:2635;height:2" coordorigin="9054,6518" coordsize="2635,2">
              <v:shape style="position:absolute;left:9054;top:6518;width:2635;height:2" coordorigin="9054,6518" coordsize="2635,0" path="m9054,6518l11689,6518e" filled="f" stroked="t" strokeweight=".954611pt" strokecolor="#606060">
                <v:path arrowok="t"/>
              </v:shape>
            </v:group>
            <v:group style="position:absolute;left:10591;top:6521;width:1098;height:2" coordorigin="10591,6521" coordsize="1098,2">
              <v:shape style="position:absolute;left:10591;top:6521;width:1098;height:2" coordorigin="10591,6521" coordsize="1098,0" path="m10591,6521l11689,6521e" filled="f" stroked="t" strokeweight=".477306pt" strokecolor="#444444">
                <v:path arrowok="t"/>
              </v:shape>
            </v:group>
            <v:group style="position:absolute;left:296;top:6751;width:2091;height:2" coordorigin="296,6751" coordsize="2091,2">
              <v:shape style="position:absolute;left:296;top:6751;width:2091;height:2" coordorigin="296,6751" coordsize="2091,0" path="m296,6751l2387,6751e" filled="f" stroked="t" strokeweight=".477306pt" strokecolor="#484848">
                <v:path arrowok="t"/>
              </v:shape>
            </v:group>
            <v:group style="position:absolute;left:2315;top:6758;width:9370;height:2" coordorigin="2315,6758" coordsize="9370,2">
              <v:shape style="position:absolute;left:2315;top:6758;width:9370;height:2" coordorigin="2315,6758" coordsize="9370,0" path="m2315,6758l11684,6758e" filled="f" stroked="t" strokeweight=".715958pt" strokecolor="#5B5B5B">
                <v:path arrowok="t"/>
              </v:shape>
            </v:group>
            <v:group style="position:absolute;left:4869;top:6758;width:1413;height:2" coordorigin="4869,6758" coordsize="1413,2">
              <v:shape style="position:absolute;left:4869;top:6758;width:1413;height:2" coordorigin="4869,6758" coordsize="1413,0" path="m4869,6758l6281,6758e" filled="f" stroked="t" strokeweight=".477306pt" strokecolor="#444444">
                <v:path arrowok="t"/>
              </v:shape>
            </v:group>
            <v:group style="position:absolute;left:7780;top:6760;width:582;height:2" coordorigin="7780,6760" coordsize="582,2">
              <v:shape style="position:absolute;left:7780;top:6760;width:582;height:2" coordorigin="7780,6760" coordsize="582,0" path="m7780,6760l8362,6760e" filled="f" stroked="t" strokeweight=".477306pt" strokecolor="#484848">
                <v:path arrowok="t"/>
              </v:shape>
            </v:group>
            <v:group style="position:absolute;left:8305;top:6760;width:305;height:2" coordorigin="8305,6760" coordsize="305,2">
              <v:shape style="position:absolute;left:8305;top:6760;width:305;height:2" coordorigin="8305,6760" coordsize="305,0" path="m8305,6760l8611,6760e" filled="f" stroked="t" strokeweight=".477306pt" strokecolor="#282828">
                <v:path arrowok="t"/>
              </v:shape>
            </v:group>
            <v:group style="position:absolute;left:8553;top:6760;width:592;height:2" coordorigin="8553,6760" coordsize="592,2">
              <v:shape style="position:absolute;left:8553;top:6760;width:592;height:2" coordorigin="8553,6760" coordsize="592,0" path="m8553,6760l9145,6760e" filled="f" stroked="t" strokeweight=".477306pt" strokecolor="#444444">
                <v:path arrowok="t"/>
              </v:shape>
            </v:group>
            <v:group style="position:absolute;left:10591;top:6760;width:1098;height:2" coordorigin="10591,6760" coordsize="1098,2">
              <v:shape style="position:absolute;left:10591;top:6760;width:1098;height:2" coordorigin="10591,6760" coordsize="1098,0" path="m10591,6760l11689,6760e" filled="f" stroked="t" strokeweight=".477306pt" strokecolor="#484848">
                <v:path arrowok="t"/>
              </v:shape>
            </v:group>
            <v:group style="position:absolute;left:2360;top:6238;width:2;height:1135" coordorigin="2360,6238" coordsize="2,1135">
              <v:shape style="position:absolute;left:2360;top:6238;width:2;height:1135" coordorigin="2360,6238" coordsize="0,1135" path="m2360,7373l2360,6238e" filled="f" stroked="t" strokeweight=".954611pt" strokecolor="#606060">
                <v:path arrowok="t"/>
              </v:shape>
            </v:group>
            <v:group style="position:absolute;left:296;top:7222;width:1804;height:2" coordorigin="296,7222" coordsize="1804,2">
              <v:shape style="position:absolute;left:296;top:7222;width:1804;height:2" coordorigin="296,7222" coordsize="1804,0" path="m296,7222l2100,7222e" filled="f" stroked="t" strokeweight=".954611pt" strokecolor="#747474">
                <v:path arrowok="t"/>
              </v:shape>
            </v:group>
            <v:group style="position:absolute;left:1651;top:7229;width:10023;height:2" coordorigin="1651,7229" coordsize="10023,2">
              <v:shape style="position:absolute;left:1651;top:7229;width:10023;height:2" coordorigin="1651,7229" coordsize="10023,0" path="m1651,7229l11675,7229e" filled="f" stroked="t" strokeweight=".715958pt" strokecolor="#606060">
                <v:path arrowok="t"/>
              </v:shape>
            </v:group>
            <v:group style="position:absolute;left:2315;top:7227;width:1504;height:2" coordorigin="2315,7227" coordsize="1504,2">
              <v:shape style="position:absolute;left:2315;top:7227;width:1504;height:2" coordorigin="2315,7227" coordsize="1504,0" path="m2315,7227l3818,7227e" filled="f" stroked="t" strokeweight=".477306pt" strokecolor="#4B4B4B">
                <v:path arrowok="t"/>
              </v:shape>
            </v:group>
            <v:group style="position:absolute;left:5546;top:7229;width:1265;height:2" coordorigin="5546,7229" coordsize="1265,2">
              <v:shape style="position:absolute;left:5546;top:7229;width:1265;height:2" coordorigin="5546,7229" coordsize="1265,0" path="m5546,7229l6811,7229e" filled="f" stroked="t" strokeweight=".477306pt" strokecolor="#444444">
                <v:path arrowok="t"/>
              </v:shape>
            </v:group>
            <v:group style="position:absolute;left:6730;top:7232;width:468;height:2" coordorigin="6730,7232" coordsize="468,2">
              <v:shape style="position:absolute;left:6730;top:7232;width:468;height:2" coordorigin="6730,7232" coordsize="468,0" path="m6730,7232l7198,7232e" filled="f" stroked="t" strokeweight=".715958pt" strokecolor="#646464">
                <v:path arrowok="t"/>
              </v:shape>
            </v:group>
            <v:group style="position:absolute;left:8305;top:7229;width:840;height:2" coordorigin="8305,7229" coordsize="840,2">
              <v:shape style="position:absolute;left:8305;top:7229;width:840;height:2" coordorigin="8305,7229" coordsize="840,0" path="m8305,7229l9145,7229e" filled="f" stroked="t" strokeweight=".477306pt" strokecolor="#444444">
                <v:path arrowok="t"/>
              </v:shape>
            </v:group>
            <v:group style="position:absolute;left:9088;top:7232;width:310;height:2" coordorigin="9088,7232" coordsize="310,2">
              <v:shape style="position:absolute;left:9088;top:7232;width:310;height:2" coordorigin="9088,7232" coordsize="310,0" path="m9088,7232l9398,7232e" filled="f" stroked="t" strokeweight=".477306pt" strokecolor="#575757">
                <v:path arrowok="t"/>
              </v:shape>
            </v:group>
            <v:group style="position:absolute;left:10591;top:7232;width:1103;height:2" coordorigin="10591,7232" coordsize="1103,2">
              <v:shape style="position:absolute;left:10591;top:7232;width:1103;height:2" coordorigin="10591,7232" coordsize="1103,0" path="m10591,7232l11694,7232e" filled="f" stroked="t" strokeweight=".477306pt" strokecolor="#5B5B5B">
                <v:path arrowok="t"/>
              </v:shape>
            </v:group>
            <v:group style="position:absolute;left:2358;top:7182;width:2;height:306" coordorigin="2358,7182" coordsize="2,306">
              <v:shape style="position:absolute;left:2358;top:7182;width:2;height:306" coordorigin="2358,7182" coordsize="0,306" path="m2358,7488l2358,7182e" filled="f" stroked="t" strokeweight=".715958pt" strokecolor="#4B4B4B">
                <v:path arrowok="t"/>
              </v:shape>
            </v:group>
            <v:group style="position:absolute;left:4911;top:7220;width:2;height:785" coordorigin="4911,7220" coordsize="2,785">
              <v:shape style="position:absolute;left:4911;top:7220;width:2;height:785" coordorigin="4911,7220" coordsize="0,785" path="m4911,8005l4911,7220e" filled="f" stroked="t" strokeweight=".477306pt" strokecolor="#3F3F3F">
                <v:path arrowok="t"/>
              </v:shape>
            </v:group>
            <v:group style="position:absolute;left:4907;top:7471;width:6778;height:2" coordorigin="4907,7471" coordsize="6778,2">
              <v:shape style="position:absolute;left:4907;top:7471;width:6778;height:2" coordorigin="4907,7471" coordsize="6778,0" path="m4907,7471l11684,7471e" filled="f" stroked="t" strokeweight=".715958pt" strokecolor="#606060">
                <v:path arrowok="t"/>
              </v:shape>
            </v:group>
            <v:group style="position:absolute;left:8305;top:7469;width:869;height:2" coordorigin="8305,7469" coordsize="869,2">
              <v:shape style="position:absolute;left:8305;top:7469;width:869;height:2" coordorigin="8305,7469" coordsize="869,0" path="m8305,7469l9174,7469e" filled="f" stroked="t" strokeweight=".477306pt" strokecolor="#484848">
                <v:path arrowok="t"/>
              </v:shape>
            </v:group>
            <v:group style="position:absolute;left:9183;top:7474;width:215;height:2" coordorigin="9183,7474" coordsize="215,2">
              <v:shape style="position:absolute;left:9183;top:7474;width:215;height:2" coordorigin="9183,7474" coordsize="215,0" path="m9183,7474l9398,7474e" filled="f" stroked="t" strokeweight=".477306pt" strokecolor="#545454">
                <v:path arrowok="t"/>
              </v:shape>
            </v:group>
            <v:group style="position:absolute;left:2363;top:7431;width:2;height:297" coordorigin="2363,7431" coordsize="2,297">
              <v:shape style="position:absolute;left:2363;top:7431;width:2;height:297" coordorigin="2363,7431" coordsize="0,297" path="m2363,7727l2363,7431e" filled="f" stroked="t" strokeweight=".477306pt" strokecolor="#383838">
                <v:path arrowok="t"/>
              </v:shape>
            </v:group>
            <v:group style="position:absolute;left:4907;top:7711;width:1375;height:2" coordorigin="4907,7711" coordsize="1375,2">
              <v:shape style="position:absolute;left:4907;top:7711;width:1375;height:2" coordorigin="4907,7711" coordsize="1375,0" path="m4907,7711l6281,7711e" filled="f" stroked="t" strokeweight=".954611pt" strokecolor="#676767">
                <v:path arrowok="t"/>
              </v:shape>
            </v:group>
            <v:group style="position:absolute;left:6224;top:7708;width:587;height:2" coordorigin="6224,7708" coordsize="587,2">
              <v:shape style="position:absolute;left:6224;top:7708;width:587;height:2" coordorigin="6224,7708" coordsize="587,0" path="m6224,7708l6811,7708e" filled="f" stroked="t" strokeweight=".477306pt" strokecolor="#444444">
                <v:path arrowok="t"/>
              </v:shape>
            </v:group>
            <v:group style="position:absolute;left:6725;top:7711;width:4959;height:2" coordorigin="6725,7711" coordsize="4959,2">
              <v:shape style="position:absolute;left:6725;top:7711;width:4959;height:2" coordorigin="6725,7711" coordsize="4959,0" path="m6725,7711l11684,7711e" filled="f" stroked="t" strokeweight=".715958pt" strokecolor="#606060">
                <v:path arrowok="t"/>
              </v:shape>
            </v:group>
            <v:group style="position:absolute;left:301;top:7988;width:2086;height:2" coordorigin="301,7988" coordsize="2086,2">
              <v:shape style="position:absolute;left:301;top:7988;width:2086;height:2" coordorigin="301,7988" coordsize="2086,0" path="m301,7988l2387,7988e" filled="f" stroked="t" strokeweight=".954611pt" strokecolor="#6B6B6B">
                <v:path arrowok="t"/>
              </v:shape>
            </v:group>
            <v:group style="position:absolute;left:308;top:7670;width:2;height:369" coordorigin="308,7670" coordsize="2,369">
              <v:shape style="position:absolute;left:308;top:7670;width:2;height:369" coordorigin="308,7670" coordsize="0,369" path="m308,8039l308,7670e" filled="f" stroked="t" strokeweight=".715958pt" strokecolor="#5B5B5B">
                <v:path arrowok="t"/>
              </v:shape>
            </v:group>
            <v:group style="position:absolute;left:2363;top:7670;width:2;height:369" coordorigin="2363,7670" coordsize="2,369">
              <v:shape style="position:absolute;left:2363;top:7670;width:2;height:369" coordorigin="2363,7670" coordsize="0,369" path="m2363,8039l2363,7670e" filled="f" stroked="t" strokeweight=".477306pt" strokecolor="#4B4B4B">
                <v:path arrowok="t"/>
              </v:shape>
            </v:group>
            <v:group style="position:absolute;left:2315;top:7991;width:544;height:2" coordorigin="2315,7991" coordsize="544,2">
              <v:shape style="position:absolute;left:2315;top:7991;width:544;height:2" coordorigin="2315,7991" coordsize="544,0" path="m2315,7991l2859,7991e" filled="f" stroked="t" strokeweight=".477306pt" strokecolor="#3F3F3F">
                <v:path arrowok="t"/>
              </v:shape>
            </v:group>
            <v:group style="position:absolute;left:2802;top:7991;width:1017;height:2" coordorigin="2802,7991" coordsize="1017,2">
              <v:shape style="position:absolute;left:2802;top:7991;width:1017;height:2" coordorigin="2802,7991" coordsize="1017,0" path="m2802,7991l3818,7991e" filled="f" stroked="t" strokeweight=".715958pt" strokecolor="#4F4F4F">
                <v:path arrowok="t"/>
              </v:shape>
            </v:group>
            <v:group style="position:absolute;left:3628;top:7993;width:1976;height:2" coordorigin="3628,7993" coordsize="1976,2">
              <v:shape style="position:absolute;left:3628;top:7993;width:1976;height:2" coordorigin="3628,7993" coordsize="1976,0" path="m3628,7993l5604,7993e" filled="f" stroked="t" strokeweight=".954611pt" strokecolor="#676767">
                <v:path arrowok="t"/>
              </v:shape>
            </v:group>
            <v:group style="position:absolute;left:5546;top:7995;width:1265;height:2" coordorigin="5546,7995" coordsize="1265,2">
              <v:shape style="position:absolute;left:5546;top:7995;width:1265;height:2" coordorigin="5546,7995" coordsize="1265,0" path="m5546,7995l6811,7995e" filled="f" stroked="t" strokeweight=".477306pt" strokecolor="#444444">
                <v:path arrowok="t"/>
              </v:shape>
            </v:group>
            <v:group style="position:absolute;left:6730;top:7995;width:1408;height:2" coordorigin="6730,7995" coordsize="1408,2">
              <v:shape style="position:absolute;left:6730;top:7995;width:1408;height:2" coordorigin="6730,7995" coordsize="1408,0" path="m6730,7995l8138,7995e" filled="f" stroked="t" strokeweight=".954611pt" strokecolor="#6B6B6B">
                <v:path arrowok="t"/>
              </v:shape>
            </v:group>
            <v:group style="position:absolute;left:7780;top:7995;width:1365;height:2" coordorigin="7780,7995" coordsize="1365,2">
              <v:shape style="position:absolute;left:7780;top:7995;width:1365;height:2" coordorigin="7780,7995" coordsize="1365,0" path="m7780,7995l9145,7995e" filled="f" stroked="t" strokeweight=".477306pt" strokecolor="#4F4F4F">
                <v:path arrowok="t"/>
              </v:shape>
            </v:group>
            <v:group style="position:absolute;left:9088;top:7995;width:1661;height:2" coordorigin="9088,7995" coordsize="1661,2">
              <v:shape style="position:absolute;left:9088;top:7995;width:1661;height:2" coordorigin="9088,7995" coordsize="1661,0" path="m9088,7995l10749,7995e" filled="f" stroked="t" strokeweight=".715958pt" strokecolor="#676767">
                <v:path arrowok="t"/>
              </v:shape>
            </v:group>
            <v:group style="position:absolute;left:10591;top:7995;width:1103;height:2" coordorigin="10591,7995" coordsize="1103,2">
              <v:shape style="position:absolute;left:10591;top:7995;width:1103;height:2" coordorigin="10591,7995" coordsize="1103,0" path="m10591,7995l11694,7995e" filled="f" stroked="t" strokeweight=".477306pt" strokecolor="#484848">
                <v:path arrowok="t"/>
              </v:shape>
            </v:group>
            <v:group style="position:absolute;left:305;top:7967;width:2;height:311" coordorigin="305,7967" coordsize="2,311">
              <v:shape style="position:absolute;left:305;top:7967;width:2;height:311" coordorigin="305,7967" coordsize="0,311" path="m305,8278l305,7967e" filled="f" stroked="t" strokeweight=".477306pt" strokecolor="#3F3F3F">
                <v:path arrowok="t"/>
              </v:shape>
            </v:group>
            <v:group style="position:absolute;left:2363;top:7967;width:2;height:1025" coordorigin="2363,7967" coordsize="2,1025">
              <v:shape style="position:absolute;left:2363;top:7967;width:2;height:1025" coordorigin="2363,7967" coordsize="0,1025" path="m2363,8991l2363,7967e" filled="f" stroked="t" strokeweight=".715958pt" strokecolor="#545454">
                <v:path arrowok="t"/>
              </v:shape>
            </v:group>
            <v:group style="position:absolute;left:305;top:8220;width:2;height:282" coordorigin="305,8220" coordsize="2,282">
              <v:shape style="position:absolute;left:305;top:8220;width:2;height:282" coordorigin="305,8220" coordsize="0,282" path="m305,8503l305,8220e" filled="f" stroked="t" strokeweight=".477306pt" strokecolor="#575757">
                <v:path arrowok="t"/>
              </v:shape>
            </v:group>
            <v:group style="position:absolute;left:305;top:8446;width:2;height:546" coordorigin="305,8446" coordsize="2,546">
              <v:shape style="position:absolute;left:305;top:8446;width:2;height:546" coordorigin="305,8446" coordsize="0,546" path="m305,8991l305,8446e" filled="f" stroked="t" strokeweight=".477306pt" strokecolor="#383838">
                <v:path arrowok="t"/>
              </v:shape>
            </v:group>
            <v:group style="position:absolute;left:301;top:8963;width:2086;height:2" coordorigin="301,8963" coordsize="2086,2">
              <v:shape style="position:absolute;left:301;top:8963;width:2086;height:2" coordorigin="301,8963" coordsize="2086,0" path="m301,8963l2387,8963e" filled="f" stroked="t" strokeweight=".477306pt" strokecolor="#484848">
                <v:path arrowok="t"/>
              </v:shape>
            </v:group>
            <v:group style="position:absolute;left:620;top:8970;width:11069;height:2" coordorigin="620,8970" coordsize="11069,2">
              <v:shape style="position:absolute;left:620;top:8970;width:11069;height:2" coordorigin="620,8970" coordsize="11069,0" path="m620,8970l11689,8970e" filled="f" stroked="t" strokeweight=".715958pt" strokecolor="#606060">
                <v:path arrowok="t"/>
              </v:shape>
            </v:group>
            <v:group style="position:absolute;left:4869;top:8967;width:735;height:2" coordorigin="4869,8967" coordsize="735,2">
              <v:shape style="position:absolute;left:4869;top:8967;width:735;height:2" coordorigin="4869,8967" coordsize="735,0" path="m4869,8967l5604,8967e" filled="f" stroked="t" strokeweight=".477306pt" strokecolor="#3F3F3F">
                <v:path arrowok="t"/>
              </v:shape>
            </v:group>
            <v:group style="position:absolute;left:7336;top:8967;width:501;height:2" coordorigin="7336,8967" coordsize="501,2">
              <v:shape style="position:absolute;left:7336;top:8967;width:501;height:2" coordorigin="7336,8967" coordsize="501,0" path="m7336,8967l7837,8967e" filled="f" stroked="t" strokeweight=".477306pt" strokecolor="#3B3B3B">
                <v:path arrowok="t"/>
              </v:shape>
            </v:group>
            <v:group style="position:absolute;left:305;top:8920;width:2;height:326" coordorigin="305,8920" coordsize="2,326">
              <v:shape style="position:absolute;left:305;top:8920;width:2;height:326" coordorigin="305,8920" coordsize="0,326" path="m305,9245l305,8920e" filled="f" stroked="t" strokeweight=".477306pt" strokecolor="#4B4B4B">
                <v:path arrowok="t"/>
              </v:shape>
            </v:group>
            <v:group style="position:absolute;left:2360;top:8920;width:2;height:575" coordorigin="2360,8920" coordsize="2,575">
              <v:shape style="position:absolute;left:2360;top:8920;width:2;height:575" coordorigin="2360,8920" coordsize="0,575" path="m2360,9494l2360,8920e" filled="f" stroked="t" strokeweight=".954611pt" strokecolor="#676767">
                <v:path arrowok="t"/>
              </v:shape>
            </v:group>
            <v:group style="position:absolute;left:296;top:9810;width:5718;height:2" coordorigin="296,9810" coordsize="5718,2">
              <v:shape style="position:absolute;left:296;top:9810;width:5718;height:2" coordorigin="296,9810" coordsize="5718,0" path="m296,9810l6014,9810e" filled="f" stroked="t" strokeweight=".715958pt" strokecolor="#676767">
                <v:path arrowok="t"/>
              </v:shape>
            </v:group>
            <v:group style="position:absolute;left:2363;top:9437;width:2;height:680" coordorigin="2363,9437" coordsize="2,680">
              <v:shape style="position:absolute;left:2363;top:9437;width:2;height:680" coordorigin="2363,9437" coordsize="0,680" path="m2363,10116l2363,9437e" filled="f" stroked="t" strokeweight=".477306pt" strokecolor="#3B3B3B">
                <v:path arrowok="t"/>
              </v:shape>
            </v:group>
            <v:group style="position:absolute;left:5546;top:9820;width:735;height:2" coordorigin="5546,9820" coordsize="735,2">
              <v:shape style="position:absolute;left:5546;top:9820;width:735;height:2" coordorigin="5546,9820" coordsize="735,0" path="m5546,9820l6281,9820e" filled="f" stroked="t" strokeweight=".715958pt" strokecolor="#606060">
                <v:path arrowok="t"/>
              </v:shape>
            </v:group>
            <v:group style="position:absolute;left:6224;top:9817;width:974;height:2" coordorigin="6224,9817" coordsize="974,2">
              <v:shape style="position:absolute;left:6224;top:9817;width:974;height:2" coordorigin="6224,9817" coordsize="974,0" path="m6224,9817l7198,9817e" filled="f" stroked="t" strokeweight=".477306pt" strokecolor="#444444">
                <v:path arrowok="t"/>
              </v:shape>
            </v:group>
            <v:group style="position:absolute;left:7140;top:9817;width:4553;height:2" coordorigin="7140,9817" coordsize="4553,2">
              <v:shape style="position:absolute;left:7140;top:9817;width:4553;height:2" coordorigin="7140,9817" coordsize="4553,0" path="m7140,9817l11694,9817e" filled="f" stroked="t" strokeweight=".715958pt" strokecolor="#606060">
                <v:path arrowok="t"/>
              </v:shape>
            </v:group>
            <v:group style="position:absolute;left:305;top:10057;width:2081;height:2" coordorigin="305,10057" coordsize="2081,2">
              <v:shape style="position:absolute;left:305;top:10057;width:2081;height:2" coordorigin="305,10057" coordsize="2081,0" path="m305,10057l2387,10057e" filled="f" stroked="t" strokeweight=".477306pt" strokecolor="#4B4B4B">
                <v:path arrowok="t"/>
              </v:shape>
            </v:group>
            <v:group style="position:absolute;left:2315;top:10059;width:2320;height:2" coordorigin="2315,10059" coordsize="2320,2">
              <v:shape style="position:absolute;left:2315;top:10059;width:2320;height:2" coordorigin="2315,10059" coordsize="2320,0" path="m2315,10059l4635,10059e" filled="f" stroked="t" strokeweight=".715958pt" strokecolor="#646464">
                <v:path arrowok="t"/>
              </v:shape>
            </v:group>
            <v:group style="position:absolute;left:4577;top:10059;width:348;height:2" coordorigin="4577,10059" coordsize="348,2">
              <v:shape style="position:absolute;left:4577;top:10059;width:348;height:2" coordorigin="4577,10059" coordsize="348,0" path="m4577,10059l4926,10059e" filled="f" stroked="t" strokeweight=".477306pt" strokecolor="#343434">
                <v:path arrowok="t"/>
              </v:shape>
            </v:group>
            <v:group style="position:absolute;left:4869;top:10059;width:735;height:2" coordorigin="4869,10059" coordsize="735,2">
              <v:shape style="position:absolute;left:4869;top:10059;width:735;height:2" coordorigin="4869,10059" coordsize="735,0" path="m4869,10059l5604,10059e" filled="f" stroked="t" strokeweight=".477306pt" strokecolor="#484848">
                <v:path arrowok="t"/>
              </v:shape>
            </v:group>
            <v:group style="position:absolute;left:5508;top:10061;width:6186;height:2" coordorigin="5508,10061" coordsize="6186,2">
              <v:shape style="position:absolute;left:5508;top:10061;width:6186;height:2" coordorigin="5508,10061" coordsize="6186,0" path="m5508,10061l11694,10061e" filled="f" stroked="t" strokeweight=".715958pt" strokecolor="#646464">
                <v:path arrowok="t"/>
              </v:shape>
            </v:group>
            <v:group style="position:absolute;left:301;top:10341;width:2086;height:2" coordorigin="301,10341" coordsize="2086,2">
              <v:shape style="position:absolute;left:301;top:10341;width:2086;height:2" coordorigin="301,10341" coordsize="2086,0" path="m301,10341l2387,10341e" filled="f" stroked="t" strokeweight=".477306pt" strokecolor="#4B4B4B">
                <v:path arrowok="t"/>
              </v:shape>
            </v:group>
            <v:group style="position:absolute;left:310;top:10045;width:2;height:326" coordorigin="310,10045" coordsize="2,326">
              <v:shape style="position:absolute;left:310;top:10045;width:2;height:326" coordorigin="310,10045" coordsize="0,326" path="m310,10370l310,10045e" filled="f" stroked="t" strokeweight=".477306pt" strokecolor="#444444">
                <v:path arrowok="t"/>
              </v:shape>
            </v:group>
            <v:group style="position:absolute;left:616;top:10346;width:11073;height:2" coordorigin="616,10346" coordsize="11073,2">
              <v:shape style="position:absolute;left:616;top:10346;width:11073;height:2" coordorigin="616,10346" coordsize="11073,0" path="m616,10346l11689,10346e" filled="f" stroked="t" strokeweight=".715958pt" strokecolor="#606060">
                <v:path arrowok="t"/>
              </v:shape>
            </v:group>
            <v:group style="position:absolute;left:4157;top:10346;width:477;height:2" coordorigin="4157,10346" coordsize="477,2">
              <v:shape style="position:absolute;left:4157;top:10346;width:477;height:2" coordorigin="4157,10346" coordsize="477,0" path="m4157,10346l4635,10346e" filled="f" stroked="t" strokeweight=".477306pt" strokecolor="#4B4B4B">
                <v:path arrowok="t"/>
              </v:shape>
            </v:group>
            <v:group style="position:absolute;left:4577;top:10346;width:348;height:2" coordorigin="4577,10346" coordsize="348,2">
              <v:shape style="position:absolute;left:4577;top:10346;width:348;height:2" coordorigin="4577,10346" coordsize="348,0" path="m4577,10346l4926,10346e" filled="f" stroked="t" strokeweight=".477306pt" strokecolor="#2B2B2B">
                <v:path arrowok="t"/>
              </v:shape>
            </v:group>
            <v:group style="position:absolute;left:4869;top:10346;width:735;height:2" coordorigin="4869,10346" coordsize="735,2">
              <v:shape style="position:absolute;left:4869;top:10346;width:735;height:2" coordorigin="4869,10346" coordsize="735,0" path="m4869,10346l5604,10346e" filled="f" stroked="t" strokeweight=".477306pt" strokecolor="#4B4B4B">
                <v:path arrowok="t"/>
              </v:shape>
            </v:group>
            <v:group style="position:absolute;left:7140;top:10346;width:697;height:2" coordorigin="7140,10346" coordsize="697,2">
              <v:shape style="position:absolute;left:7140;top:10346;width:697;height:2" coordorigin="7140,10346" coordsize="697,0" path="m7140,10346l7837,10346e" filled="f" stroked="t" strokeweight=".477306pt" strokecolor="#383838">
                <v:path arrowok="t"/>
              </v:shape>
            </v:group>
            <v:group style="position:absolute;left:9231;top:10346;width:1418;height:2" coordorigin="9231,10346" coordsize="1418,2">
              <v:shape style="position:absolute;left:9231;top:10346;width:1418;height:2" coordorigin="9231,10346" coordsize="1418,0" path="m9231,10346l10649,10346e" filled="f" stroked="t" strokeweight=".477306pt" strokecolor="#484848">
                <v:path arrowok="t"/>
              </v:shape>
            </v:group>
            <v:group style="position:absolute;left:308;top:594;width:2;height:10370" coordorigin="308,594" coordsize="2,10370">
              <v:shape style="position:absolute;left:308;top:594;width:2;height:10370" coordorigin="308,594" coordsize="0,10370" path="m308,10964l308,594e" filled="f" stroked="t" strokeweight=".715958pt" strokecolor="#606060">
                <v:path arrowok="t"/>
              </v:shape>
            </v:group>
            <v:group style="position:absolute;left:2365;top:10045;width:2;height:2226" coordorigin="2365,10045" coordsize="2,2226">
              <v:shape style="position:absolute;left:2365;top:10045;width:2;height:2226" coordorigin="2365,10045" coordsize="0,2226" path="m2365,12271l2365,10045e" filled="f" stroked="t" strokeweight=".715958pt" strokecolor="#5B5B5B">
                <v:path arrowok="t"/>
              </v:shape>
            </v:group>
            <v:group style="position:absolute;left:711;top:10827;width:998;height:2" coordorigin="711,10827" coordsize="998,2">
              <v:shape style="position:absolute;left:711;top:10827;width:998;height:2" coordorigin="711,10827" coordsize="998,0" path="m711,10827l1709,10827e" filled="f" stroked="t" strokeweight=".238653pt" strokecolor="#3F3F3F">
                <v:path arrowok="t"/>
              </v:shape>
            </v:group>
            <v:group style="position:absolute;left:305;top:10566;width:2;height:263" coordorigin="305,10566" coordsize="2,263">
              <v:shape style="position:absolute;left:305;top:10566;width:2;height:263" coordorigin="305,10566" coordsize="0,263" path="m305,10830l305,10566e" filled="f" stroked="t" strokeweight=".477306pt" strokecolor="#3B3B3B">
                <v:path arrowok="t"/>
              </v:shape>
            </v:group>
            <v:group style="position:absolute;left:1680;top:10796;width:678;height:2" coordorigin="1680,10796" coordsize="678,2">
              <v:shape style="position:absolute;left:1680;top:10796;width:678;height:2" coordorigin="1680,10796" coordsize="678,0" path="m1680,10796l2358,10796e" filled="f" stroked="t" strokeweight=".238653pt" strokecolor="#4B4B4B">
                <v:path arrowok="t"/>
              </v:shape>
            </v:group>
            <v:group style="position:absolute;left:2353;top:10825;width:1064;height:2" coordorigin="2353,10825" coordsize="1064,2">
              <v:shape style="position:absolute;left:2353;top:10825;width:1064;height:2" coordorigin="2353,10825" coordsize="1064,0" path="m2353,10825l3418,10825e" filled="f" stroked="t" strokeweight=".477306pt" strokecolor="#777777">
                <v:path arrowok="t"/>
              </v:shape>
            </v:group>
            <v:group style="position:absolute;left:3360;top:10827;width:1031;height:2" coordorigin="3360,10827" coordsize="1031,2">
              <v:shape style="position:absolute;left:3360;top:10827;width:1031;height:2" coordorigin="3360,10827" coordsize="1031,0" path="m3360,10827l4391,10827e" filled="f" stroked="t" strokeweight=".238653pt" strokecolor="#606060">
                <v:path arrowok="t"/>
              </v:shape>
            </v:group>
            <v:group style="position:absolute;left:4606;top:10796;width:969;height:2" coordorigin="4606,10796" coordsize="969,2">
              <v:shape style="position:absolute;left:4606;top:10796;width:969;height:2" coordorigin="4606,10796" coordsize="969,0" path="m4606,10796l5575,10796e" filled="f" stroked="t" strokeweight=".238653pt" strokecolor="#000000">
                <v:path arrowok="t"/>
              </v:shape>
            </v:group>
            <v:group style="position:absolute;left:5546;top:10827;width:1174;height:2" coordorigin="5546,10827" coordsize="1174,2">
              <v:shape style="position:absolute;left:5546;top:10827;width:1174;height:2" coordorigin="5546,10827" coordsize="1174,0" path="m5546,10827l6720,10827e" filled="f" stroked="t" strokeweight=".238653pt" strokecolor="#707070">
                <v:path arrowok="t"/>
              </v:shape>
            </v:group>
            <v:group style="position:absolute;left:6783;top:10796;width:1026;height:2" coordorigin="6783,10796" coordsize="1026,2">
              <v:shape style="position:absolute;left:6783;top:10796;width:1026;height:2" coordorigin="6783,10796" coordsize="1026,0" path="m6783,10796l7809,10796e" filled="f" stroked="t" strokeweight=".238653pt" strokecolor="#000000">
                <v:path arrowok="t"/>
              </v:shape>
            </v:group>
            <v:group style="position:absolute;left:7823;top:10827;width:539;height:2" coordorigin="7823,10827" coordsize="539,2">
              <v:shape style="position:absolute;left:7823;top:10827;width:539;height:2" coordorigin="7823,10827" coordsize="539,0" path="m7823,10827l8362,10827e" filled="f" stroked="t" strokeweight=".238653pt" strokecolor="#7C7C7C">
                <v:path arrowok="t"/>
              </v:shape>
            </v:group>
            <v:group style="position:absolute;left:8305;top:10827;width:840;height:2" coordorigin="8305,10827" coordsize="840,2">
              <v:shape style="position:absolute;left:8305;top:10827;width:840;height:2" coordorigin="8305,10827" coordsize="840,0" path="m8305,10827l9145,10827e" filled="f" stroked="t" strokeweight=".238653pt" strokecolor="#676767">
                <v:path arrowok="t"/>
              </v:shape>
            </v:group>
            <v:group style="position:absolute;left:9117;top:10796;width:1504;height:2" coordorigin="9117,10796" coordsize="1504,2">
              <v:shape style="position:absolute;left:9117;top:10796;width:1504;height:2" coordorigin="9117,10796" coordsize="1504,0" path="m9117,10796l10620,10796e" filled="f" stroked="t" strokeweight=".238653pt" strokecolor="#000000">
                <v:path arrowok="t"/>
              </v:shape>
            </v:group>
            <v:group style="position:absolute;left:10591;top:10827;width:1098;height:2" coordorigin="10591,10827" coordsize="1098,2">
              <v:shape style="position:absolute;left:10591;top:10827;width:1098;height:2" coordorigin="10591,10827" coordsize="1098,0" path="m10591,10827l11689,10827e" filled="f" stroked="t" strokeweight=".238653pt" strokecolor="#5B5B5B">
                <v:path arrowok="t"/>
              </v:shape>
            </v:group>
            <v:group style="position:absolute;left:305;top:10768;width:2;height:139" coordorigin="305,10768" coordsize="2,139">
              <v:shape style="position:absolute;left:305;top:10768;width:2;height:139" coordorigin="305,10768" coordsize="0,139" path="m305,10906l305,10768e" filled="f" stroked="t" strokeweight=".477306pt" strokecolor="#646464">
                <v:path arrowok="t"/>
              </v:shape>
            </v:group>
            <v:group style="position:absolute;left:7360;top:10830;width:2;height:287" coordorigin="7360,10830" coordsize="2,287">
              <v:shape style="position:absolute;left:7360;top:10830;width:2;height:287" coordorigin="7360,10830" coordsize="0,287" path="m7360,11117l7360,10830e" filled="f" stroked="t" strokeweight=".477306pt" strokecolor="#3B3B3B">
                <v:path arrowok="t"/>
              </v:shape>
            </v:group>
            <v:group style="position:absolute;left:721;top:11072;width:2138;height:2" coordorigin="721,11072" coordsize="2138,2">
              <v:shape style="position:absolute;left:721;top:11072;width:2138;height:2" coordorigin="721,11072" coordsize="2138,0" path="m721,11072l2859,11072e" filled="f" stroked="t" strokeweight=".477306pt" strokecolor="#444444">
                <v:path arrowok="t"/>
              </v:shape>
            </v:group>
            <v:group style="position:absolute;left:2802;top:11076;width:1833;height:2" coordorigin="2802,11076" coordsize="1833,2">
              <v:shape style="position:absolute;left:2802;top:11076;width:1833;height:2" coordorigin="2802,11076" coordsize="1833,0" path="m2802,11076l4635,11076e" filled="f" stroked="t" strokeweight=".954611pt" strokecolor="#6B6B6B">
                <v:path arrowok="t"/>
              </v:shape>
            </v:group>
            <v:group style="position:absolute;left:4577;top:11074;width:348;height:2" coordorigin="4577,11074" coordsize="348,2">
              <v:shape style="position:absolute;left:4577;top:11074;width:348;height:2" coordorigin="4577,11074" coordsize="348,0" path="m4577,11074l4926,11074e" filled="f" stroked="t" strokeweight=".477306pt" strokecolor="#282828">
                <v:path arrowok="t"/>
              </v:shape>
            </v:group>
            <v:group style="position:absolute;left:4869;top:11074;width:735;height:2" coordorigin="4869,11074" coordsize="735,2">
              <v:shape style="position:absolute;left:4869;top:11074;width:735;height:2" coordorigin="4869,11074" coordsize="735,0" path="m4869,11074l5604,11074e" filled="f" stroked="t" strokeweight=".477306pt" strokecolor="#484848">
                <v:path arrowok="t"/>
              </v:shape>
            </v:group>
            <v:group style="position:absolute;left:5508;top:11076;width:6181;height:2" coordorigin="5508,11076" coordsize="6181,2">
              <v:shape style="position:absolute;left:5508;top:11076;width:6181;height:2" coordorigin="5508,11076" coordsize="6181,0" path="m5508,11076l11689,11076e" filled="f" stroked="t" strokeweight=".715958pt" strokecolor="#676767">
                <v:path arrowok="t"/>
              </v:shape>
            </v:group>
            <v:group style="position:absolute;left:9231;top:11074;width:1418;height:2" coordorigin="9231,11074" coordsize="1418,2">
              <v:shape style="position:absolute;left:9231;top:11074;width:1418;height:2" coordorigin="9231,11074" coordsize="1418,0" path="m9231,11074l10649,11074e" filled="f" stroked="t" strokeweight=".477306pt" strokecolor="#575757">
                <v:path arrowok="t"/>
              </v:shape>
            </v:group>
            <v:group style="position:absolute;left:301;top:11316;width:983;height:2" coordorigin="301,11316" coordsize="983,2">
              <v:shape style="position:absolute;left:301;top:11316;width:983;height:2" coordorigin="301,11316" coordsize="983,0" path="m301,11316l1284,11316e" filled="f" stroked="t" strokeweight=".715958pt" strokecolor="#575757">
                <v:path arrowok="t"/>
              </v:shape>
            </v:group>
            <v:group style="position:absolute;left:1255;top:11064;width:2;height:766" coordorigin="1255,11064" coordsize="2,766">
              <v:shape style="position:absolute;left:1255;top:11064;width:2;height:766" coordorigin="1255,11064" coordsize="0,766" path="m1255,11830l1255,11064e" filled="f" stroked="t" strokeweight=".954611pt" strokecolor="#676767">
                <v:path arrowok="t"/>
              </v:shape>
            </v:group>
            <v:group style="position:absolute;left:1017;top:11318;width:5265;height:2" coordorigin="1017,11318" coordsize="5265,2">
              <v:shape style="position:absolute;left:1017;top:11318;width:5265;height:2" coordorigin="1017,11318" coordsize="5265,0" path="m1017,11318l6281,11318e" filled="f" stroked="t" strokeweight=".715958pt" strokecolor="#606060">
                <v:path arrowok="t"/>
              </v:shape>
            </v:group>
            <v:group style="position:absolute;left:6224;top:11321;width:1179;height:2" coordorigin="6224,11321" coordsize="1179,2">
              <v:shape style="position:absolute;left:6224;top:11321;width:1179;height:2" coordorigin="6224,11321" coordsize="1179,0" path="m6224,11321l7403,11321e" filled="f" stroked="t" strokeweight=".477306pt" strokecolor="#484848">
                <v:path arrowok="t"/>
              </v:shape>
            </v:group>
            <v:group style="position:absolute;left:7374;top:11069;width:2;height:991" coordorigin="7374,11069" coordsize="2,991">
              <v:shape style="position:absolute;left:7374;top:11069;width:2;height:991" coordorigin="7374,11069" coordsize="0,991" path="m7374,12060l7374,11069e" filled="f" stroked="t" strokeweight=".954611pt" strokecolor="#676767">
                <v:path arrowok="t"/>
              </v:shape>
            </v:group>
            <v:group style="position:absolute;left:7331;top:11321;width:4358;height:2" coordorigin="7331,11321" coordsize="4358,2">
              <v:shape style="position:absolute;left:7331;top:11321;width:4358;height:2" coordorigin="7331,11321" coordsize="4358,0" path="m7331,11321l11689,11321e" filled="f" stroked="t" strokeweight=".715958pt" strokecolor="#606060">
                <v:path arrowok="t"/>
              </v:shape>
            </v:group>
            <v:group style="position:absolute;left:8305;top:11318;width:305;height:2" coordorigin="8305,11318" coordsize="305,2">
              <v:shape style="position:absolute;left:8305;top:11318;width:305;height:2" coordorigin="8305,11318" coordsize="305,0" path="m8305,11318l8611,11318e" filled="f" stroked="t" strokeweight=".477306pt" strokecolor="#2F2F2F">
                <v:path arrowok="t"/>
              </v:shape>
            </v:group>
            <v:group style="position:absolute;left:10591;top:11318;width:1107;height:2" coordorigin="10591,11318" coordsize="1107,2">
              <v:shape style="position:absolute;left:10591;top:11318;width:1107;height:2" coordorigin="10591,11318" coordsize="1107,0" path="m10591,11318l11699,11318e" filled="f" stroked="t" strokeweight=".477306pt" strokecolor="#4F4F4F">
                <v:path arrowok="t"/>
              </v:shape>
            </v:group>
            <v:group style="position:absolute;left:1692;top:11064;width:2;height:5056" coordorigin="1692,11064" coordsize="2,5056">
              <v:shape style="position:absolute;left:1692;top:11064;width:2;height:5056" coordorigin="1692,11064" coordsize="0,5056" path="m1692,16120l1692,11064e" filled="f" stroked="t" strokeweight=".715958pt" strokecolor="#5B5B5B">
                <v:path arrowok="t"/>
              </v:shape>
            </v:group>
            <v:group style="position:absolute;left:310;top:11031;width:2;height:5085" coordorigin="310,11031" coordsize="2,5085">
              <v:shape style="position:absolute;left:310;top:11031;width:2;height:5085" coordorigin="310,11031" coordsize="0,5085" path="m310,16115l310,11031e" filled="f" stroked="t" strokeweight=".715958pt" strokecolor="#606060">
                <v:path arrowok="t"/>
              </v:shape>
            </v:group>
            <v:group style="position:absolute;left:1260;top:11773;width:2;height:287" coordorigin="1260,11773" coordsize="2,287">
              <v:shape style="position:absolute;left:1260;top:11773;width:2;height:287" coordorigin="1260,11773" coordsize="0,287" path="m1260,12060l1260,11773e" filled="f" stroked="t" strokeweight=".715958pt" strokecolor="#545454">
                <v:path arrowok="t"/>
              </v:shape>
            </v:group>
            <v:group style="position:absolute;left:1251;top:12003;width:2;height:268" coordorigin="1251,12003" coordsize="2,268">
              <v:shape style="position:absolute;left:1251;top:12003;width:2;height:268" coordorigin="1251,12003" coordsize="0,268" path="m1251,12271l1251,12003e" filled="f" stroked="t" strokeweight=".715958pt" strokecolor="#4F4F4F">
                <v:path arrowok="t"/>
              </v:shape>
            </v:group>
            <v:group style="position:absolute;left:7374;top:12003;width:2;height:555" coordorigin="7374,12003" coordsize="2,555">
              <v:shape style="position:absolute;left:7374;top:12003;width:2;height:555" coordorigin="7374,12003" coordsize="0,555" path="m7374,12558l7374,12003e" filled="f" stroked="t" strokeweight=".477306pt" strokecolor="#3F3F3F">
                <v:path arrowok="t"/>
              </v:shape>
            </v:group>
            <v:group style="position:absolute;left:1255;top:12213;width:2;height:579" coordorigin="1255,12213" coordsize="2,579">
              <v:shape style="position:absolute;left:1255;top:12213;width:2;height:579" coordorigin="1255,12213" coordsize="0,579" path="m1255,12793l1255,12213e" filled="f" stroked="t" strokeweight=".477306pt" strokecolor="#3B3B3B">
                <v:path arrowok="t"/>
              </v:shape>
            </v:group>
            <v:group style="position:absolute;left:310;top:12501;width:2;height:292" coordorigin="310,12501" coordsize="2,292">
              <v:shape style="position:absolute;left:310;top:12501;width:2;height:292" coordorigin="310,12501" coordsize="0,292" path="m310,12793l310,12501e" filled="f" stroked="t" strokeweight=".477306pt" strokecolor="#343434">
                <v:path arrowok="t"/>
              </v:shape>
            </v:group>
            <v:group style="position:absolute;left:1255;top:12735;width:2;height:646" coordorigin="1255,12735" coordsize="2,646">
              <v:shape style="position:absolute;left:1255;top:12735;width:2;height:646" coordorigin="1255,12735" coordsize="0,646" path="m1255,13382l1255,12735e" filled="f" stroked="t" strokeweight=".954611pt" strokecolor="#6B6B6B">
                <v:path arrowok="t"/>
              </v:shape>
            </v:group>
            <v:group style="position:absolute;left:2365;top:12486;width:2;height:895" coordorigin="2365,12486" coordsize="2,895">
              <v:shape style="position:absolute;left:2365;top:12486;width:2;height:895" coordorigin="2365,12486" coordsize="0,895" path="m2365,13382l2365,12486e" filled="f" stroked="t" strokeweight=".954611pt" strokecolor="#6B6B6B">
                <v:path arrowok="t"/>
              </v:shape>
            </v:group>
            <v:group style="position:absolute;left:3814;top:12735;width:2;height:378" coordorigin="3814,12735" coordsize="2,378">
              <v:shape style="position:absolute;left:3814;top:12735;width:2;height:378" coordorigin="3814,12735" coordsize="0,378" path="m3814,13114l3814,12735e" filled="f" stroked="t" strokeweight=".954611pt" strokecolor="#4B4BA0">
                <v:path arrowok="t"/>
              </v:shape>
            </v:group>
            <v:group style="position:absolute;left:3203;top:13908;width:1924;height:2" coordorigin="3203,13908" coordsize="1924,2">
              <v:shape style="position:absolute;left:3203;top:13908;width:1924;height:2" coordorigin="3203,13908" coordsize="1924,0" path="m3203,13908l5126,13908e" filled="f" stroked="t" strokeweight="1.909222pt" strokecolor="#2364CC">
                <v:path arrowok="t"/>
              </v:shape>
            </v:group>
            <v:group style="position:absolute;left:7377;top:12501;width:2;height:876" coordorigin="7377,12501" coordsize="2,876">
              <v:shape style="position:absolute;left:7377;top:12501;width:2;height:876" coordorigin="7377,12501" coordsize="0,876" path="m7377,13377l7377,12501e" filled="f" stroked="t" strokeweight=".954611pt" strokecolor="#6B6B6B">
                <v:path arrowok="t"/>
              </v:shape>
            </v:group>
            <v:group style="position:absolute;left:291;top:13348;width:2067;height:2" coordorigin="291,13348" coordsize="2067,2">
              <v:shape style="position:absolute;left:291;top:13348;width:2067;height:2" coordorigin="291,13348" coordsize="2067,0" path="m291,13348l2358,13348e" filled="f" stroked="t" strokeweight=".238653pt" strokecolor="#676767">
                <v:path arrowok="t"/>
              </v:shape>
            </v:group>
            <v:group style="position:absolute;left:1690;top:13128;width:2;height:254" coordorigin="1690,13128" coordsize="2,254">
              <v:shape style="position:absolute;left:1690;top:13128;width:2;height:254" coordorigin="1690,13128" coordsize="0,254" path="m1690,13382l1690,13128e" filled="f" stroked="t" strokeweight=".477306pt" strokecolor="#383838">
                <v:path arrowok="t"/>
              </v:shape>
            </v:group>
            <v:group style="position:absolute;left:1255;top:13319;width:2;height:369" coordorigin="1255,13319" coordsize="2,369">
              <v:shape style="position:absolute;left:1255;top:13319;width:2;height:369" coordorigin="1255,13319" coordsize="0,369" path="m1255,13688l1255,13319e" filled="f" stroked="t" strokeweight=".715958pt" strokecolor="#4F4F4F">
                <v:path arrowok="t"/>
              </v:shape>
            </v:group>
            <v:group style="position:absolute;left:1690;top:11064;width:2;height:5051" coordorigin="1690,11064" coordsize="2,5051">
              <v:shape style="position:absolute;left:1690;top:11064;width:2;height:5051" coordorigin="1690,11064" coordsize="0,5051" path="m1690,16115l1690,11064e" filled="f" stroked="t" strokeweight=".715958pt" strokecolor="#575757">
                <v:path arrowok="t"/>
              </v:shape>
            </v:group>
            <v:group style="position:absolute;left:2367;top:13319;width:2;height:369" coordorigin="2367,13319" coordsize="2,369">
              <v:shape style="position:absolute;left:2367;top:13319;width:2;height:369" coordorigin="2367,13319" coordsize="0,369" path="m2367,13688l2367,13319e" filled="f" stroked="t" strokeweight=".477306pt" strokecolor="#343434">
                <v:path arrowok="t"/>
              </v:shape>
            </v:group>
            <v:group style="position:absolute;left:7379;top:13319;width:2;height:369" coordorigin="7379,13319" coordsize="2,369">
              <v:shape style="position:absolute;left:7379;top:13319;width:2;height:369" coordorigin="7379,13319" coordsize="0,369" path="m7379,13688l7379,13319e" filled="f" stroked="t" strokeweight=".477306pt" strokecolor="#3B3B3B">
                <v:path arrowok="t"/>
              </v:shape>
            </v:group>
            <v:group style="position:absolute;left:1265;top:13631;width:2;height:306" coordorigin="1265,13631" coordsize="2,306">
              <v:shape style="position:absolute;left:1265;top:13631;width:2;height:306" coordorigin="1265,13631" coordsize="0,306" path="m1265,13937l1265,13631e" filled="f" stroked="t" strokeweight=".715958pt" strokecolor="#575757">
                <v:path arrowok="t"/>
              </v:shape>
            </v:group>
            <v:group style="position:absolute;left:2372;top:13631;width:2;height:306" coordorigin="2372,13631" coordsize="2,306">
              <v:shape style="position:absolute;left:2372;top:13631;width:2;height:306" coordorigin="2372,13631" coordsize="0,306" path="m2372,13937l2372,13631e" filled="f" stroked="t" strokeweight=".715958pt" strokecolor="#575757">
                <v:path arrowok="t"/>
              </v:shape>
            </v:group>
            <v:group style="position:absolute;left:7384;top:13631;width:2;height:306" coordorigin="7384,13631" coordsize="2,306">
              <v:shape style="position:absolute;left:7384;top:13631;width:2;height:306" coordorigin="7384,13631" coordsize="0,306" path="m7384,13937l7384,13631e" filled="f" stroked="t" strokeweight=".954611pt" strokecolor="#676767">
                <v:path arrowok="t"/>
              </v:shape>
            </v:group>
            <v:group style="position:absolute;left:1255;top:13880;width:2;height:263" coordorigin="1255,13880" coordsize="2,263">
              <v:shape style="position:absolute;left:1255;top:13880;width:2;height:263" coordorigin="1255,13880" coordsize="0,263" path="m1255,14143l1255,13880e" filled="f" stroked="t" strokeweight=".715958pt" strokecolor="#606060">
                <v:path arrowok="t"/>
              </v:shape>
            </v:group>
            <v:group style="position:absolute;left:2367;top:13880;width:2;height:263" coordorigin="2367,13880" coordsize="2,263">
              <v:shape style="position:absolute;left:2367;top:13880;width:2;height:263" coordorigin="2367,13880" coordsize="0,263" path="m2367,14143l2367,13880e" filled="f" stroked="t" strokeweight=".477306pt" strokecolor="#444444">
                <v:path arrowok="t"/>
              </v:shape>
            </v:group>
            <v:group style="position:absolute;left:7379;top:13880;width:2;height:263" coordorigin="7379,13880" coordsize="2,263">
              <v:shape style="position:absolute;left:7379;top:13880;width:2;height:263" coordorigin="7379,13880" coordsize="0,263" path="m7379,14143l7379,13880e" filled="f" stroked="t" strokeweight=".477306pt" strokecolor="#4F4F4F">
                <v:path arrowok="t"/>
              </v:shape>
            </v:group>
            <v:group style="position:absolute;left:313;top:11031;width:2;height:5085" coordorigin="313,11031" coordsize="2,5085">
              <v:shape style="position:absolute;left:313;top:11031;width:2;height:5085" coordorigin="313,11031" coordsize="0,5085" path="m313,16115l313,11031e" filled="f" stroked="t" strokeweight=".477306pt" strokecolor="#5B5B5B">
                <v:path arrowok="t"/>
              </v:shape>
            </v:group>
            <v:group style="position:absolute;left:1255;top:14085;width:2;height:407" coordorigin="1255,14085" coordsize="2,407">
              <v:shape style="position:absolute;left:1255;top:14085;width:2;height:407" coordorigin="1255,14085" coordsize="0,407" path="m1255,14492l1255,14085e" filled="f" stroked="t" strokeweight=".477306pt" strokecolor="#444444">
                <v:path arrowok="t"/>
              </v:shape>
            </v:group>
            <v:group style="position:absolute;left:2367;top:14085;width:2;height:1561" coordorigin="2367,14085" coordsize="2,1561">
              <v:shape style="position:absolute;left:2367;top:14085;width:2;height:1561" coordorigin="2367,14085" coordsize="0,1561" path="m2367,15646l2367,14085e" filled="f" stroked="t" strokeweight=".715958pt" strokecolor="#646464">
                <v:path arrowok="t"/>
              </v:shape>
            </v:group>
            <v:group style="position:absolute;left:7379;top:14085;width:2;height:579" coordorigin="7379,14085" coordsize="2,579">
              <v:shape style="position:absolute;left:7379;top:14085;width:2;height:579" coordorigin="7379,14085" coordsize="0,579" path="m7379,14665l7379,14085e" filled="f" stroked="t" strokeweight=".954611pt" strokecolor="#6B6B6B">
                <v:path arrowok="t"/>
              </v:shape>
            </v:group>
            <v:group style="position:absolute;left:1260;top:14435;width:2;height:206" coordorigin="1260,14435" coordsize="2,206">
              <v:shape style="position:absolute;left:1260;top:14435;width:2;height:206" coordorigin="1260,14435" coordsize="0,206" path="m1260,14641l1260,14435e" filled="f" stroked="t" strokeweight=".715958pt" strokecolor="#4B4B4B">
                <v:path arrowok="t"/>
              </v:shape>
            </v:group>
            <v:group style="position:absolute;left:1260;top:14559;width:2;height:924" coordorigin="1260,14559" coordsize="2,924">
              <v:shape style="position:absolute;left:1260;top:14559;width:2;height:924" coordorigin="1260,14559" coordsize="0,924" path="m1260,15483l1260,14559e" filled="f" stroked="t" strokeweight=".954611pt" strokecolor="#646464">
                <v:path arrowok="t"/>
              </v:shape>
            </v:group>
            <v:group style="position:absolute;left:7379;top:14583;width:2;height:220" coordorigin="7379,14583" coordsize="2,220">
              <v:shape style="position:absolute;left:7379;top:14583;width:2;height:220" coordorigin="7379,14583" coordsize="0,220" path="m7379,14804l7379,14583e" filled="f" stroked="t" strokeweight=".715958pt" strokecolor="#545454">
                <v:path arrowok="t"/>
              </v:shape>
            </v:group>
            <v:group style="position:absolute;left:1694;top:14746;width:2;height:536" coordorigin="1694,14746" coordsize="2,536">
              <v:shape style="position:absolute;left:1694;top:14746;width:2;height:536" coordorigin="1694,14746" coordsize="0,536" path="m1694,15282l1694,14746e" filled="f" stroked="t" strokeweight=".477306pt" strokecolor="#444444">
                <v:path arrowok="t"/>
              </v:shape>
            </v:group>
            <v:group style="position:absolute;left:7384;top:14746;width:2;height:536" coordorigin="7384,14746" coordsize="2,536">
              <v:shape style="position:absolute;left:7384;top:14746;width:2;height:536" coordorigin="7384,14746" coordsize="0,536" path="m7384,15282l7384,14746e" filled="f" stroked="t" strokeweight=".477306pt" strokecolor="#444444">
                <v:path arrowok="t"/>
              </v:shape>
            </v:group>
            <v:group style="position:absolute;left:7384;top:15225;width:2;height:891" coordorigin="7384,15225" coordsize="2,891">
              <v:shape style="position:absolute;left:7384;top:15225;width:2;height:891" coordorigin="7384,15225" coordsize="0,891" path="m7384,16115l7384,15225e" filled="f" stroked="t" strokeweight=".715958pt" strokecolor="#676767">
                <v:path arrowok="t"/>
              </v:shape>
            </v:group>
            <v:group style="position:absolute;left:310;top:16108;width:1527;height:2" coordorigin="310,16108" coordsize="1527,2">
              <v:shape style="position:absolute;left:310;top:16108;width:1527;height:2" coordorigin="310,16108" coordsize="1527,0" path="m310,16108l1838,16108e" filled="f" stroked="t" strokeweight=".954611pt" strokecolor="#707070">
                <v:path arrowok="t"/>
              </v:shape>
            </v:group>
            <v:group style="position:absolute;left:1260;top:15426;width:2;height:694" coordorigin="1260,15426" coordsize="2,694">
              <v:shape style="position:absolute;left:1260;top:15426;width:2;height:694" coordorigin="1260,15426" coordsize="0,694" path="m1260,16120l1260,15426e" filled="f" stroked="t" strokeweight=".477306pt" strokecolor="#444444">
                <v:path arrowok="t"/>
              </v:shape>
            </v:group>
            <v:group style="position:absolute;left:1647;top:16111;width:740;height:2" coordorigin="1647,16111" coordsize="740,2">
              <v:shape style="position:absolute;left:1647;top:16111;width:740;height:2" coordorigin="1647,16111" coordsize="740,0" path="m1647,16111l2387,16111e" filled="f" stroked="t" strokeweight=".477306pt" strokecolor="#575757">
                <v:path arrowok="t"/>
              </v:shape>
            </v:group>
            <v:group style="position:absolute;left:2367;top:15426;width:2;height:689" coordorigin="2367,15426" coordsize="2,689">
              <v:shape style="position:absolute;left:2367;top:15426;width:2;height:689" coordorigin="2367,15426" coordsize="0,689" path="m2367,16115l2367,15426e" filled="f" stroked="t" strokeweight=".477306pt" strokecolor="#4F4F4F">
                <v:path arrowok="t"/>
              </v:shape>
            </v:group>
            <v:group style="position:absolute;left:2315;top:16111;width:544;height:2" coordorigin="2315,16111" coordsize="544,2">
              <v:shape style="position:absolute;left:2315;top:16111;width:544;height:2" coordorigin="2315,16111" coordsize="544,0" path="m2315,16111l2859,16111e" filled="f" stroked="t" strokeweight=".477306pt" strokecolor="#444444">
                <v:path arrowok="t"/>
              </v:shape>
            </v:group>
            <v:group style="position:absolute;left:2749;top:16108;width:1527;height:2" coordorigin="2749,16108" coordsize="1527,2">
              <v:shape style="position:absolute;left:2749;top:16108;width:1527;height:2" coordorigin="2749,16108" coordsize="1527,0" path="m2749,16108l4277,16108e" filled="f" stroked="t" strokeweight=".954611pt" strokecolor="#707070">
                <v:path arrowok="t"/>
              </v:shape>
            </v:group>
            <v:group style="position:absolute;left:4157;top:16111;width:477;height:2" coordorigin="4157,16111" coordsize="477,2">
              <v:shape style="position:absolute;left:4157;top:16111;width:477;height:2" coordorigin="4157,16111" coordsize="477,0" path="m4157,16111l4635,16111e" filled="f" stroked="t" strokeweight=".477306pt" strokecolor="#575757">
                <v:path arrowok="t"/>
              </v:shape>
            </v:group>
            <v:group style="position:absolute;left:4577;top:16106;width:348;height:2" coordorigin="4577,16106" coordsize="348,2">
              <v:shape style="position:absolute;left:4577;top:16106;width:348;height:2" coordorigin="4577,16106" coordsize="348,0" path="m4577,16106l4926,16106e" filled="f" stroked="t" strokeweight=".715958pt" strokecolor="#606060">
                <v:path arrowok="t"/>
              </v:shape>
            </v:group>
            <v:group style="position:absolute;left:4773;top:16106;width:1126;height:2" coordorigin="4773,16106" coordsize="1126,2">
              <v:shape style="position:absolute;left:4773;top:16106;width:1126;height:2" coordorigin="4773,16106" coordsize="1126,0" path="m4773,16106l5899,16106e" filled="f" stroked="t" strokeweight=".954611pt" strokecolor="#747474">
                <v:path arrowok="t"/>
              </v:shape>
            </v:group>
            <v:group style="position:absolute;left:5546;top:16108;width:1651;height:2" coordorigin="5546,16108" coordsize="1651,2">
              <v:shape style="position:absolute;left:5546;top:16108;width:1651;height:2" coordorigin="5546,16108" coordsize="1651,0" path="m5546,16108l7198,16108e" filled="f" stroked="t" strokeweight=".477306pt" strokecolor="#606060">
                <v:path arrowok="t"/>
              </v:shape>
            </v:group>
            <v:group style="position:absolute;left:8305;top:16106;width:305;height:2" coordorigin="8305,16106" coordsize="305,2">
              <v:shape style="position:absolute;left:8305;top:16106;width:305;height:2" coordorigin="8305,16106" coordsize="305,0" path="m8305,16106l8611,16106e" filled="f" stroked="t" strokeweight=".477306pt" strokecolor="#4F4F4F">
                <v:path arrowok="t"/>
              </v:shape>
            </v:group>
            <v:group style="position:absolute;left:7140;top:16103;width:4558;height:2" coordorigin="7140,16103" coordsize="4558,2">
              <v:shape style="position:absolute;left:7140;top:16103;width:4558;height:2" coordorigin="7140,16103" coordsize="4558,0" path="m7140,16103l11699,16103e" filled="f" stroked="t" strokeweight=".715958pt" strokecolor="#747474">
                <v:path arrowok="t"/>
              </v:shape>
            </v:group>
            <w10:wrap type="none"/>
          </v:group>
        </w:pict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-118"/>
        <w:jc w:val="left"/>
        <w:rPr>
          <w:rFonts w:ascii="Times New Roman" w:hAnsi="Times New Roman" w:cs="Times New Roman" w:eastAsia="Times New Roman"/>
          <w:sz w:val="52"/>
          <w:szCs w:val="52"/>
        </w:rPr>
      </w:pPr>
      <w:rPr/>
      <w:r>
        <w:rPr>
          <w:rFonts w:ascii="Times New Roman" w:hAnsi="Times New Roman" w:cs="Times New Roman" w:eastAsia="Times New Roman"/>
          <w:sz w:val="52"/>
          <w:szCs w:val="52"/>
          <w:color w:val="163AAA"/>
          <w:spacing w:val="0"/>
          <w:w w:val="100"/>
          <w:b/>
          <w:bCs/>
          <w:i/>
        </w:rPr>
        <w:t>\ta{a</w:t>
      </w:r>
      <w:r>
        <w:rPr>
          <w:rFonts w:ascii="Times New Roman" w:hAnsi="Times New Roman" w:cs="Times New Roman" w:eastAsia="Times New Roman"/>
          <w:sz w:val="52"/>
          <w:szCs w:val="52"/>
          <w:color w:val="000000"/>
          <w:spacing w:val="0"/>
          <w:w w:val="10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-37" w:right="-5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8.315979pt;margin-top:-22.047514pt;width:38.160002pt;height:30pt;mso-position-horizontal-relative:page;mso-position-vertical-relative:paragraph;z-index:-15336" type="#_x0000_t202" filled="f" stroked="f">
            <v:textbox inset="0,0,0,0">
              <w:txbxContent>
                <w:p>
                  <w:pPr>
                    <w:spacing w:before="0" w:after="0" w:line="600" w:lineRule="exact"/>
                    <w:ind w:right="-130"/>
                    <w:jc w:val="left"/>
                    <w:rPr>
                      <w:rFonts w:ascii="Courier New" w:hAnsi="Courier New" w:cs="Courier New" w:eastAsia="Courier New"/>
                      <w:sz w:val="60"/>
                      <w:szCs w:val="60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60"/>
                      <w:szCs w:val="60"/>
                      <w:color w:val="3649A1"/>
                      <w:spacing w:val="0"/>
                      <w:w w:val="53"/>
                      <w:i/>
                      <w:position w:val="4"/>
                    </w:rPr>
                    <w:t>Gutf</w:t>
                  </w:r>
                  <w:r>
                    <w:rPr>
                      <w:rFonts w:ascii="Courier New" w:hAnsi="Courier New" w:cs="Courier New" w:eastAsia="Courier New"/>
                      <w:sz w:val="60"/>
                      <w:szCs w:val="6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4"/>
        </w:rPr>
        <w:t>MüjdatEMEÇ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left="170" w:right="12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8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370" w:lineRule="exact"/>
        <w:ind w:right="-20"/>
        <w:jc w:val="left"/>
        <w:rPr>
          <w:rFonts w:ascii="Times New Roman" w:hAnsi="Times New Roman" w:cs="Times New Roman" w:eastAsia="Times New Roman"/>
          <w:sz w:val="36"/>
          <w:szCs w:val="36"/>
        </w:rPr>
      </w:pPr>
      <w:rPr/>
      <w:r>
        <w:rPr/>
        <w:br w:type="column"/>
      </w:r>
      <w:r>
        <w:rPr>
          <w:rFonts w:ascii="Arial" w:hAnsi="Arial" w:cs="Arial" w:eastAsia="Arial"/>
          <w:sz w:val="10"/>
          <w:szCs w:val="10"/>
          <w:color w:val="6E6E70"/>
          <w:w w:val="316"/>
          <w:position w:val="18"/>
        </w:rPr>
        <w:t>.</w:t>
      </w:r>
      <w:r>
        <w:rPr>
          <w:rFonts w:ascii="Arial" w:hAnsi="Arial" w:cs="Arial" w:eastAsia="Arial"/>
          <w:sz w:val="10"/>
          <w:szCs w:val="10"/>
          <w:color w:val="6E6E70"/>
          <w:spacing w:val="-17"/>
          <w:w w:val="100"/>
          <w:position w:val="18"/>
        </w:rPr>
        <w:t> </w:t>
      </w:r>
      <w:r>
        <w:rPr>
          <w:rFonts w:ascii="Arial" w:hAnsi="Arial" w:cs="Arial" w:eastAsia="Arial"/>
          <w:sz w:val="10"/>
          <w:szCs w:val="10"/>
          <w:color w:val="6E6E70"/>
          <w:spacing w:val="0"/>
          <w:w w:val="316"/>
          <w:position w:val="18"/>
        </w:rPr>
        <w:t>,</w:t>
      </w:r>
      <w:r>
        <w:rPr>
          <w:rFonts w:ascii="Arial" w:hAnsi="Arial" w:cs="Arial" w:eastAsia="Arial"/>
          <w:sz w:val="10"/>
          <w:szCs w:val="10"/>
          <w:color w:val="6E6E70"/>
          <w:spacing w:val="-20"/>
          <w:w w:val="100"/>
          <w:position w:val="18"/>
        </w:rPr>
        <w:t> </w:t>
      </w:r>
      <w:r>
        <w:rPr>
          <w:rFonts w:ascii="Arial" w:hAnsi="Arial" w:cs="Arial" w:eastAsia="Arial"/>
          <w:sz w:val="10"/>
          <w:szCs w:val="10"/>
          <w:color w:val="494949"/>
          <w:spacing w:val="-18"/>
          <w:w w:val="115"/>
          <w:position w:val="18"/>
        </w:rPr>
        <w:t>•</w:t>
      </w:r>
      <w:r>
        <w:rPr>
          <w:rFonts w:ascii="Times New Roman" w:hAnsi="Times New Roman" w:cs="Times New Roman" w:eastAsia="Times New Roman"/>
          <w:sz w:val="36"/>
          <w:szCs w:val="36"/>
          <w:color w:val="858789"/>
          <w:spacing w:val="-127"/>
          <w:w w:val="104"/>
          <w:position w:val="1"/>
        </w:rPr>
        <w:t>"</w:t>
      </w:r>
      <w:r>
        <w:rPr>
          <w:rFonts w:ascii="Arial" w:hAnsi="Arial" w:cs="Arial" w:eastAsia="Arial"/>
          <w:sz w:val="10"/>
          <w:szCs w:val="10"/>
          <w:color w:val="6E6E70"/>
          <w:spacing w:val="-17"/>
          <w:w w:val="316"/>
          <w:position w:val="18"/>
        </w:rPr>
        <w:t>.</w:t>
      </w:r>
      <w:r>
        <w:rPr>
          <w:rFonts w:ascii="Arial" w:hAnsi="Arial" w:cs="Arial" w:eastAsia="Arial"/>
          <w:sz w:val="10"/>
          <w:szCs w:val="10"/>
          <w:color w:val="5D5E5E"/>
          <w:spacing w:val="0"/>
          <w:w w:val="151"/>
          <w:i/>
          <w:position w:val="18"/>
        </w:rPr>
        <w:t>j</w:t>
      </w:r>
      <w:r>
        <w:rPr>
          <w:rFonts w:ascii="Arial" w:hAnsi="Arial" w:cs="Arial" w:eastAsia="Arial"/>
          <w:sz w:val="10"/>
          <w:szCs w:val="10"/>
          <w:color w:val="5D5E5E"/>
          <w:spacing w:val="0"/>
          <w:w w:val="100"/>
          <w:i/>
          <w:position w:val="18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858789"/>
          <w:spacing w:val="-123"/>
          <w:w w:val="104"/>
          <w:position w:val="1"/>
        </w:rPr>
        <w:t>"</w:t>
      </w:r>
      <w:r>
        <w:rPr>
          <w:rFonts w:ascii="Arial" w:hAnsi="Arial" w:cs="Arial" w:eastAsia="Arial"/>
          <w:sz w:val="12"/>
          <w:szCs w:val="12"/>
          <w:color w:val="6E6E70"/>
          <w:spacing w:val="-22"/>
          <w:w w:val="131"/>
          <w:i/>
          <w:position w:val="18"/>
        </w:rPr>
        <w:t>.</w:t>
      </w:r>
      <w:r>
        <w:rPr>
          <w:rFonts w:ascii="Arial" w:hAnsi="Arial" w:cs="Arial" w:eastAsia="Arial"/>
          <w:sz w:val="12"/>
          <w:szCs w:val="12"/>
          <w:color w:val="494949"/>
          <w:spacing w:val="0"/>
          <w:w w:val="64"/>
          <w:i/>
          <w:position w:val="18"/>
        </w:rPr>
        <w:t>fr·</w:t>
      </w:r>
      <w:r>
        <w:rPr>
          <w:rFonts w:ascii="Arial" w:hAnsi="Arial" w:cs="Arial" w:eastAsia="Arial"/>
          <w:sz w:val="12"/>
          <w:szCs w:val="12"/>
          <w:color w:val="494949"/>
          <w:spacing w:val="0"/>
          <w:w w:val="65"/>
          <w:i/>
          <w:position w:val="18"/>
        </w:rPr>
        <w:t>i</w:t>
      </w:r>
      <w:r>
        <w:rPr>
          <w:rFonts w:ascii="Arial" w:hAnsi="Arial" w:cs="Arial" w:eastAsia="Arial"/>
          <w:sz w:val="12"/>
          <w:szCs w:val="12"/>
          <w:color w:val="494949"/>
          <w:spacing w:val="-24"/>
          <w:w w:val="100"/>
          <w:i/>
          <w:position w:val="18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6E6E70"/>
          <w:spacing w:val="-24"/>
          <w:w w:val="100"/>
          <w:position w:val="1"/>
        </w:rPr>
      </w:r>
      <w:r>
        <w:rPr>
          <w:rFonts w:ascii="Times New Roman" w:hAnsi="Times New Roman" w:cs="Times New Roman" w:eastAsia="Times New Roman"/>
          <w:sz w:val="36"/>
          <w:szCs w:val="36"/>
          <w:color w:val="6E6E70"/>
          <w:spacing w:val="-36"/>
          <w:w w:val="100"/>
          <w:u w:val="single" w:color="6D6D6F"/>
          <w:position w:val="1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6E6E70"/>
          <w:spacing w:val="-36"/>
          <w:w w:val="100"/>
          <w:u w:val="single" w:color="6D6D6F"/>
          <w:position w:val="1"/>
        </w:rPr>
      </w:r>
      <w:r>
        <w:rPr>
          <w:rFonts w:ascii="Times New Roman" w:hAnsi="Times New Roman" w:cs="Times New Roman" w:eastAsia="Times New Roman"/>
          <w:sz w:val="36"/>
          <w:szCs w:val="36"/>
          <w:color w:val="6E6E70"/>
          <w:spacing w:val="-36"/>
          <w:w w:val="100"/>
          <w:position w:val="1"/>
        </w:rPr>
      </w:r>
      <w:r>
        <w:rPr>
          <w:rFonts w:ascii="Times New Roman" w:hAnsi="Times New Roman" w:cs="Times New Roman" w:eastAsia="Times New Roman"/>
          <w:sz w:val="36"/>
          <w:szCs w:val="36"/>
          <w:color w:val="6E6E70"/>
          <w:spacing w:val="-36"/>
          <w:w w:val="100"/>
          <w:position w:val="1"/>
        </w:rPr>
      </w:r>
      <w:r>
        <w:rPr>
          <w:rFonts w:ascii="Times New Roman" w:hAnsi="Times New Roman" w:cs="Times New Roman" w:eastAsia="Times New Roman"/>
          <w:sz w:val="11"/>
          <w:szCs w:val="11"/>
          <w:color w:val="6E6E70"/>
          <w:spacing w:val="0"/>
          <w:w w:val="76"/>
          <w:b/>
          <w:bCs/>
          <w:position w:val="18"/>
        </w:rPr>
        <w:t>r</w:t>
      </w:r>
      <w:r>
        <w:rPr>
          <w:rFonts w:ascii="Times New Roman" w:hAnsi="Times New Roman" w:cs="Times New Roman" w:eastAsia="Times New Roman"/>
          <w:sz w:val="11"/>
          <w:szCs w:val="11"/>
          <w:color w:val="6E6E70"/>
          <w:spacing w:val="0"/>
          <w:w w:val="77"/>
          <w:b/>
          <w:bCs/>
          <w:position w:val="18"/>
        </w:rPr>
        <w:t>t</w:t>
      </w:r>
      <w:r>
        <w:rPr>
          <w:rFonts w:ascii="Times New Roman" w:hAnsi="Times New Roman" w:cs="Times New Roman" w:eastAsia="Times New Roman"/>
          <w:sz w:val="11"/>
          <w:szCs w:val="11"/>
          <w:color w:val="6E6E70"/>
          <w:spacing w:val="-15"/>
          <w:w w:val="100"/>
          <w:b/>
          <w:bCs/>
          <w:position w:val="18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494949"/>
          <w:spacing w:val="0"/>
          <w:w w:val="39"/>
          <w:b/>
          <w:bCs/>
          <w:position w:val="18"/>
        </w:rPr>
        <w:t>·-.:..::</w:t>
      </w:r>
      <w:r>
        <w:rPr>
          <w:rFonts w:ascii="Times New Roman" w:hAnsi="Times New Roman" w:cs="Times New Roman" w:eastAsia="Times New Roman"/>
          <w:sz w:val="11"/>
          <w:szCs w:val="11"/>
          <w:color w:val="494949"/>
          <w:spacing w:val="0"/>
          <w:w w:val="39"/>
          <w:b/>
          <w:bCs/>
          <w:position w:val="18"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color w:val="494949"/>
          <w:spacing w:val="8"/>
          <w:w w:val="39"/>
          <w:b/>
          <w:bCs/>
          <w:position w:val="18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6E6E70"/>
          <w:spacing w:val="-65"/>
          <w:w w:val="77"/>
          <w:position w:val="1"/>
        </w:rPr>
        <w:t>.</w:t>
      </w:r>
      <w:r>
        <w:rPr>
          <w:rFonts w:ascii="Arial" w:hAnsi="Arial" w:cs="Arial" w:eastAsia="Arial"/>
          <w:sz w:val="9"/>
          <w:szCs w:val="9"/>
          <w:color w:val="494949"/>
          <w:spacing w:val="0"/>
          <w:w w:val="57"/>
          <w:position w:val="18"/>
        </w:rPr>
        <w:t>q'</w:t>
      </w:r>
      <w:r>
        <w:rPr>
          <w:rFonts w:ascii="Arial" w:hAnsi="Arial" w:cs="Arial" w:eastAsia="Arial"/>
          <w:sz w:val="9"/>
          <w:szCs w:val="9"/>
          <w:color w:val="494949"/>
          <w:spacing w:val="-1"/>
          <w:w w:val="57"/>
          <w:position w:val="18"/>
        </w:rPr>
        <w:t>,</w:t>
      </w:r>
      <w:r>
        <w:rPr>
          <w:rFonts w:ascii="Times New Roman" w:hAnsi="Times New Roman" w:cs="Times New Roman" w:eastAsia="Times New Roman"/>
          <w:sz w:val="36"/>
          <w:szCs w:val="36"/>
          <w:color w:val="6E6E70"/>
          <w:spacing w:val="-84"/>
          <w:w w:val="77"/>
          <w:position w:val="1"/>
        </w:rPr>
        <w:t>.</w:t>
      </w:r>
      <w:r>
        <w:rPr>
          <w:rFonts w:ascii="Arial" w:hAnsi="Arial" w:cs="Arial" w:eastAsia="Arial"/>
          <w:sz w:val="9"/>
          <w:szCs w:val="9"/>
          <w:color w:val="494949"/>
          <w:spacing w:val="0"/>
          <w:w w:val="57"/>
          <w:position w:val="18"/>
        </w:rPr>
        <w:t>:,</w:t>
      </w:r>
      <w:r>
        <w:rPr>
          <w:rFonts w:ascii="Arial" w:hAnsi="Arial" w:cs="Arial" w:eastAsia="Arial"/>
          <w:sz w:val="9"/>
          <w:szCs w:val="9"/>
          <w:color w:val="494949"/>
          <w:spacing w:val="0"/>
          <w:w w:val="100"/>
          <w:position w:val="18"/>
        </w:rPr>
        <w:t> </w:t>
      </w:r>
      <w:r>
        <w:rPr>
          <w:rFonts w:ascii="Arial" w:hAnsi="Arial" w:cs="Arial" w:eastAsia="Arial"/>
          <w:sz w:val="9"/>
          <w:szCs w:val="9"/>
          <w:color w:val="494949"/>
          <w:spacing w:val="-10"/>
          <w:w w:val="100"/>
          <w:position w:val="18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6E6E70"/>
          <w:spacing w:val="0"/>
          <w:w w:val="77"/>
          <w:position w:val="1"/>
        </w:rPr>
        <w:t>..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80"/>
          <w:cols w:num="4" w:equalWidth="0">
            <w:col w:w="507" w:space="2152"/>
            <w:col w:w="980" w:space="1994"/>
            <w:col w:w="1189" w:space="2037"/>
            <w:col w:w="2781"/>
          </w:cols>
        </w:sectPr>
      </w:pPr>
      <w:rPr/>
    </w:p>
    <w:p>
      <w:pPr>
        <w:spacing w:before="0" w:after="0" w:line="733" w:lineRule="exact"/>
        <w:ind w:left="900" w:right="-20"/>
        <w:jc w:val="left"/>
        <w:tabs>
          <w:tab w:pos="3600" w:val="left"/>
          <w:tab w:pos="9560" w:val="left"/>
        </w:tabs>
        <w:rPr>
          <w:rFonts w:ascii="Arial" w:hAnsi="Arial" w:cs="Arial" w:eastAsia="Arial"/>
          <w:sz w:val="142"/>
          <w:szCs w:val="142"/>
        </w:rPr>
      </w:pPr>
      <w:rPr/>
      <w:r>
        <w:rPr/>
        <w:pict>
          <v:group style="position:absolute;margin-left:513.419556pt;margin-top:21.107815pt;width:14.99904pt;height:38.936289pt;mso-position-horizontal-relative:page;mso-position-vertical-relative:paragraph;z-index:-15334" coordorigin="10268,422" coordsize="300,779">
            <v:group style="position:absolute;left:10454;top:1041;width:83;height:2" coordorigin="10454,1041" coordsize="83,2">
              <v:shape style="position:absolute;left:10454;top:1041;width:83;height:2" coordorigin="10454,1041" coordsize="83,0" path="m10454,1041l10537,1041e" filled="f" stroked="t" strokeweight="3.09504pt" strokecolor="#748080">
                <v:path arrowok="t"/>
              </v:shape>
            </v:group>
            <v:group style="position:absolute;left:10299;top:1041;width:64;height:2" coordorigin="10299,1041" coordsize="64,2">
              <v:shape style="position:absolute;left:10299;top:1041;width:64;height:2" coordorigin="10299,1041" coordsize="64,0" path="m10299,1041l10364,1041e" filled="f" stroked="t" strokeweight="3.09504pt" strokecolor="#748080">
                <v:path arrowok="t"/>
              </v:shape>
            </v:group>
            <v:group style="position:absolute;left:10409;top:467;width:2;height:688" coordorigin="10409,467" coordsize="2,688">
              <v:shape style="position:absolute;left:10409;top:467;width:2;height:688" coordorigin="10409,467" coordsize="0,688" path="m10409,1156l10409,467e" filled="f" stroked="t" strokeweight="4.523520pt" strokecolor="#747C7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3.299866pt;margin-top:36.650894pt;width:7.27054pt;height:19pt;mso-position-horizontal-relative:page;mso-position-vertical-relative:paragraph;z-index:-15329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rPr>
                      <w:rFonts w:ascii="Arial" w:hAnsi="Arial" w:cs="Arial" w:eastAsia="Arial"/>
                      <w:sz w:val="38"/>
                      <w:szCs w:val="38"/>
                    </w:rPr>
                  </w:pPr>
                  <w:rPr/>
                  <w:r>
                    <w:rPr>
                      <w:rFonts w:ascii="Arial" w:hAnsi="Arial" w:cs="Arial" w:eastAsia="Arial"/>
                      <w:sz w:val="38"/>
                      <w:szCs w:val="38"/>
                      <w:color w:val="828383"/>
                      <w:spacing w:val="0"/>
                      <w:w w:val="53"/>
                      <w:b/>
                      <w:bCs/>
                      <w:i/>
                    </w:rPr>
                    <w:t>D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62"/>
          <w:szCs w:val="62"/>
          <w:color w:val="3A3A3A"/>
          <w:spacing w:val="0"/>
          <w:w w:val="505"/>
          <w:position w:val="-32"/>
        </w:rPr>
        <w:t>!</w:t>
      </w:r>
      <w:r>
        <w:rPr>
          <w:rFonts w:ascii="Arial" w:hAnsi="Arial" w:cs="Arial" w:eastAsia="Arial"/>
          <w:sz w:val="62"/>
          <w:szCs w:val="62"/>
          <w:color w:val="3A3A3A"/>
          <w:spacing w:val="0"/>
          <w:w w:val="100"/>
          <w:position w:val="-32"/>
        </w:rPr>
        <w:tab/>
      </w:r>
      <w:r>
        <w:rPr>
          <w:rFonts w:ascii="Arial" w:hAnsi="Arial" w:cs="Arial" w:eastAsia="Arial"/>
          <w:sz w:val="62"/>
          <w:szCs w:val="62"/>
          <w:color w:val="3A3A3A"/>
          <w:spacing w:val="0"/>
          <w:w w:val="100"/>
          <w:position w:val="-32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7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6"/>
          <w:position w:val="-7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9"/>
          <w:w w:val="106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6"/>
          <w:position w:val="-7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1"/>
          <w:w w:val="106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7"/>
        </w:rPr>
      </w:r>
      <w:r>
        <w:rPr>
          <w:rFonts w:ascii="Arial" w:hAnsi="Arial" w:cs="Arial" w:eastAsia="Arial"/>
          <w:sz w:val="142"/>
          <w:szCs w:val="142"/>
          <w:color w:val="707272"/>
          <w:spacing w:val="0"/>
          <w:w w:val="106"/>
          <w:position w:val="-66"/>
        </w:rPr>
        <w:t>e</w:t>
      </w:r>
      <w:r>
        <w:rPr>
          <w:rFonts w:ascii="Arial" w:hAnsi="Arial" w:cs="Arial" w:eastAsia="Arial"/>
          <w:sz w:val="142"/>
          <w:szCs w:val="14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0" w:bottom="280" w:left="100" w:right="340"/>
        </w:sectPr>
      </w:pPr>
      <w:rPr/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168" w:lineRule="exact"/>
        <w:ind w:left="871" w:right="160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A3A3A"/>
          <w:spacing w:val="0"/>
          <w:w w:val="85"/>
          <w:position w:val="-1"/>
        </w:rPr>
        <w:t>!ZMIR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55" w:lineRule="exact"/>
        <w:ind w:left="668" w:right="-52"/>
        <w:jc w:val="center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82828"/>
          <w:spacing w:val="0"/>
          <w:w w:val="73"/>
        </w:rPr>
        <w:t>BÜYÜKŞEHIR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217" w:lineRule="exact"/>
        <w:ind w:left="50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9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"/>
          <w:w w:val="109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9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DAİRE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7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108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13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8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00" w:right="340"/>
          <w:cols w:num="2" w:equalWidth="0">
            <w:col w:w="1469" w:space="1735"/>
            <w:col w:w="8276"/>
          </w:cols>
        </w:sectPr>
      </w:pPr>
      <w:rPr/>
    </w:p>
    <w:p>
      <w:pPr>
        <w:spacing w:before="0" w:after="0" w:line="238" w:lineRule="exact"/>
        <w:ind w:left="733" w:right="-20"/>
        <w:jc w:val="left"/>
        <w:tabs>
          <w:tab w:pos="4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3A3A3A"/>
          <w:spacing w:val="0"/>
          <w:w w:val="85"/>
          <w:position w:val="8"/>
        </w:rPr>
        <w:t>BELED</w:t>
      </w:r>
      <w:r>
        <w:rPr>
          <w:rFonts w:ascii="Arial" w:hAnsi="Arial" w:cs="Arial" w:eastAsia="Arial"/>
          <w:sz w:val="14"/>
          <w:szCs w:val="14"/>
          <w:color w:val="3A3A3A"/>
          <w:spacing w:val="3"/>
          <w:w w:val="85"/>
          <w:position w:val="8"/>
        </w:rPr>
        <w:t>I</w:t>
      </w:r>
      <w:r>
        <w:rPr>
          <w:rFonts w:ascii="Arial" w:hAnsi="Arial" w:cs="Arial" w:eastAsia="Arial"/>
          <w:sz w:val="14"/>
          <w:szCs w:val="14"/>
          <w:color w:val="545454"/>
          <w:spacing w:val="3"/>
          <w:w w:val="85"/>
          <w:position w:val="8"/>
        </w:rPr>
        <w:t>Y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85"/>
          <w:position w:val="8"/>
        </w:rPr>
        <w:t>ESI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1"/>
          <w:w w:val="107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7"/>
          <w:position w:val="0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7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4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7"/>
          <w:position w:val="0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9" w:right="-20"/>
        <w:jc w:val="left"/>
        <w:tabs>
          <w:tab w:pos="1500" w:val="left"/>
          <w:tab w:pos="3100" w:val="left"/>
          <w:tab w:pos="5460" w:val="left"/>
          <w:tab w:pos="7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w w:val="58"/>
        </w:rPr>
        <w:t>[Q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7"/>
          <w:w w:val="58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7"/>
        </w:rPr>
        <w:t>Ia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16.05.2017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23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14:43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8"/>
        </w:rPr>
        <w:t>tf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40"/>
          <w:w w:val="88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</w:rPr>
        <w:t>el: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293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88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38" w:right="-20"/>
        <w:jc w:val="left"/>
        <w:tabs>
          <w:tab w:pos="1500" w:val="left"/>
          <w:tab w:pos="3100" w:val="left"/>
          <w:tab w:pos="4440" w:val="left"/>
          <w:tab w:pos="5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w w:val="8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yıt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16.05.2017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6"/>
        </w:rPr>
        <w:t>Kayıl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3163</w:t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3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Santral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4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</w:rPr>
        <w:t>Bildiri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9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6"/>
          <w:w w:val="9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Karabağla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3743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2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9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40" w:lineRule="auto"/>
        <w:ind w:left="143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w w:val="9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64"/>
          <w:w w:val="91"/>
        </w:rPr>
        <w:t>q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62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8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9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"/>
          <w:w w:val="11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7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5"/>
          <w:w w:val="97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102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5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3743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143" w:right="-20"/>
        <w:jc w:val="left"/>
        <w:tabs>
          <w:tab w:pos="1500" w:val="left"/>
          <w:tab w:pos="4500" w:val="left"/>
          <w:tab w:pos="7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6"/>
          <w:w w:val="95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ııu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9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8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7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Sebebi: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Parlaması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80" w:lineRule="exact"/>
        <w:ind w:left="143" w:right="-20"/>
        <w:jc w:val="left"/>
        <w:tabs>
          <w:tab w:pos="3560" w:val="left"/>
          <w:tab w:pos="6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4.271362pt;margin-top:7.793126pt;width:2.99145pt;height:17.5pt;mso-position-horizontal-relative:page;mso-position-vertical-relative:paragraph;z-index:-15333" type="#_x0000_t202" filled="f" stroked="f">
            <v:textbox inset="0,0,0,0">
              <w:txbxContent>
                <w:p>
                  <w:pPr>
                    <w:spacing w:before="0" w:after="0" w:line="350" w:lineRule="exact"/>
                    <w:ind w:right="-93"/>
                    <w:jc w:val="left"/>
                    <w:rPr>
                      <w:rFonts w:ascii="Arial" w:hAnsi="Arial" w:cs="Arial" w:eastAsia="Arial"/>
                      <w:sz w:val="35"/>
                      <w:szCs w:val="35"/>
                    </w:rPr>
                  </w:pPr>
                  <w:rPr/>
                  <w:r>
                    <w:rPr>
                      <w:rFonts w:ascii="Arial" w:hAnsi="Arial" w:cs="Arial" w:eastAsia="Arial"/>
                      <w:sz w:val="35"/>
                      <w:szCs w:val="35"/>
                      <w:color w:val="545454"/>
                      <w:spacing w:val="0"/>
                      <w:w w:val="77"/>
                    </w:rPr>
                    <w:t>l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92"/>
          <w:position w:val="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7"/>
          <w:w w:val="92"/>
          <w:position w:val="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2"/>
          <w:position w:val="3"/>
        </w:rPr>
        <w:t>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2"/>
          <w:position w:val="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5"/>
          <w:w w:val="92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3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5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87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100"/>
          <w:position w:val="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4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5"/>
        </w:rPr>
        <w:t>kli: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1"/>
          <w:position w:val="-3"/>
        </w:rPr>
        <w:t>Kul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0"/>
          <w:w w:val="91"/>
          <w:position w:val="-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8"/>
          <w:position w:val="-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3"/>
        </w:rPr>
        <w:t>nım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3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3"/>
        </w:rPr>
        <w:t>Daire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3576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71"/>
          <w:position w:val="-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0"/>
          <w:position w:val="-1"/>
        </w:rPr>
        <w:t>et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9"/>
          <w:w w:val="91"/>
          <w:position w:val="-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BFBFBF"/>
          <w:spacing w:val="2"/>
          <w:w w:val="44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205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204"/>
          <w:position w:val="-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4"/>
          <w:w w:val="87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77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0"/>
          <w:position w:val="-1"/>
        </w:rPr>
        <w:t>agi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1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360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79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78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1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0"/>
          <w:w w:val="81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828383"/>
          <w:spacing w:val="-5"/>
          <w:w w:val="273"/>
          <w:position w:val="-1"/>
        </w:rPr>
        <w:t>t</w:t>
      </w:r>
      <w:r>
        <w:rPr>
          <w:rFonts w:ascii="Arial" w:hAnsi="Arial" w:cs="Arial" w:eastAsia="Arial"/>
          <w:sz w:val="22"/>
          <w:szCs w:val="22"/>
          <w:color w:val="545454"/>
          <w:spacing w:val="1"/>
          <w:w w:val="68"/>
          <w:position w:val="-1"/>
        </w:rPr>
        <w:t>e</w:t>
      </w:r>
      <w:r>
        <w:rPr>
          <w:rFonts w:ascii="Arial" w:hAnsi="Arial" w:cs="Arial" w:eastAsia="Arial"/>
          <w:sz w:val="22"/>
          <w:szCs w:val="22"/>
          <w:color w:val="3A3A3A"/>
          <w:spacing w:val="-1"/>
          <w:w w:val="98"/>
          <w:position w:val="-1"/>
        </w:rPr>
        <w:t>l</w:t>
      </w:r>
      <w:r>
        <w:rPr>
          <w:rFonts w:ascii="Arial" w:hAnsi="Arial" w:cs="Arial" w:eastAsia="Arial"/>
          <w:sz w:val="22"/>
          <w:szCs w:val="22"/>
          <w:color w:val="545454"/>
          <w:spacing w:val="0"/>
          <w:w w:val="75"/>
          <w:position w:val="-1"/>
        </w:rPr>
        <w:t>i)$</w:t>
      </w:r>
      <w:r>
        <w:rPr>
          <w:rFonts w:ascii="Arial" w:hAnsi="Arial" w:cs="Arial" w:eastAsia="Arial"/>
          <w:sz w:val="22"/>
          <w:szCs w:val="22"/>
          <w:color w:val="545454"/>
          <w:spacing w:val="-17"/>
          <w:w w:val="74"/>
          <w:position w:val="-1"/>
        </w:rPr>
        <w:t>T</w:t>
      </w:r>
      <w:r>
        <w:rPr>
          <w:rFonts w:ascii="Arial" w:hAnsi="Arial" w:cs="Arial" w:eastAsia="Arial"/>
          <w:sz w:val="22"/>
          <w:szCs w:val="22"/>
          <w:color w:val="707272"/>
          <w:spacing w:val="0"/>
          <w:w w:val="102"/>
          <w:position w:val="-1"/>
        </w:rPr>
        <w:t>Q</w:t>
      </w:r>
      <w:r>
        <w:rPr>
          <w:rFonts w:ascii="Arial" w:hAnsi="Arial" w:cs="Arial" w:eastAsia="Arial"/>
          <w:sz w:val="22"/>
          <w:szCs w:val="22"/>
          <w:color w:val="707272"/>
          <w:spacing w:val="-21"/>
          <w:w w:val="102"/>
          <w:position w:val="-1"/>
        </w:rPr>
        <w:t>!</w:t>
      </w:r>
      <w:r>
        <w:rPr>
          <w:rFonts w:ascii="Arial" w:hAnsi="Arial" w:cs="Arial" w:eastAsia="Arial"/>
          <w:sz w:val="22"/>
          <w:szCs w:val="22"/>
          <w:color w:val="545454"/>
          <w:spacing w:val="0"/>
          <w:w w:val="81"/>
          <w:position w:val="-1"/>
        </w:rPr>
        <w:t>ğ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668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0" w:after="0" w:line="240" w:lineRule="auto"/>
        <w:ind w:left="138" w:right="-20"/>
        <w:jc w:val="left"/>
        <w:tabs>
          <w:tab w:pos="2060" w:val="left"/>
          <w:tab w:pos="5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50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hibi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Nezahat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ÇAKIR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61"/>
        </w:rPr>
        <w:t>jK.i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6"/>
        </w:rPr>
        <w:t>nı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"/>
          <w:w w:val="96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6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5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5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zahat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ÇAKIR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left="214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63"/>
        </w:rPr>
        <w:t>miri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5"/>
          <w:w w:val="16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</w:rPr>
        <w:t>İ</w:t>
      </w:r>
      <w:r>
        <w:rPr>
          <w:rFonts w:ascii="Arial" w:hAnsi="Arial" w:cs="Arial" w:eastAsia="Arial"/>
          <w:sz w:val="20"/>
          <w:szCs w:val="20"/>
          <w:color w:val="3A3A3A"/>
          <w:spacing w:val="13"/>
          <w:w w:val="100"/>
        </w:rPr>
        <w:t>t</w:t>
      </w:r>
      <w:r>
        <w:rPr>
          <w:rFonts w:ascii="Arial" w:hAnsi="Arial" w:cs="Arial" w:eastAsia="Arial"/>
          <w:sz w:val="20"/>
          <w:szCs w:val="20"/>
          <w:color w:val="545454"/>
          <w:spacing w:val="-15"/>
          <w:w w:val="100"/>
        </w:rPr>
        <w:t>f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1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AKIR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1" w:after="0" w:line="230" w:lineRule="exact"/>
        <w:ind w:left="119" w:right="2394" w:firstLine="1943"/>
        <w:jc w:val="left"/>
        <w:tabs>
          <w:tab w:pos="2060" w:val="left"/>
          <w:tab w:pos="4600" w:val="left"/>
          <w:tab w:pos="7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6"/>
        </w:rPr>
        <w:t>fA.raç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0"/>
          <w:w w:val="7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ık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14:44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  <w:position w:val="1"/>
        </w:rPr>
        <w:t>Vari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14:56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pi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5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5"/>
          <w:position w:val="0"/>
        </w:rPr>
        <w:t>\raç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681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left="143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3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lektri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0"/>
          <w:w w:val="92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7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62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4615" w:right="463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6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6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9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9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4" w:lineRule="auto"/>
        <w:ind w:left="2081" w:right="4261" w:firstLine="2552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9"/>
          <w:w w:val="9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6"/>
        </w:rPr>
        <w:t>mni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9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6"/>
          <w:w w:val="9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6"/>
        </w:rPr>
        <w:t>t-Jandarma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6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96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"/>
          <w:w w:val="9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5"/>
          <w:w w:val="9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4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6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6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5"/>
          <w:w w:val="6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Şoför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7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2" w:after="0" w:line="224" w:lineRule="exact"/>
        <w:ind w:left="2076" w:right="2603" w:firstLine="-1933"/>
        <w:jc w:val="left"/>
        <w:tabs>
          <w:tab w:pos="4620" w:val="left"/>
          <w:tab w:pos="7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  <w:position w:val="1"/>
        </w:rPr>
        <w:t>Yardımcı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8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Gitmiş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77"/>
          <w:position w:val="0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77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6"/>
          <w:w w:val="17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  <w:position w:val="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  <w:position w:val="1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206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3A3A3A"/>
          <w:w w:val="51"/>
          <w:position w:val="1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3A3A3A"/>
          <w:spacing w:val="12"/>
          <w:w w:val="51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8"/>
          <w:position w:val="1"/>
        </w:rPr>
        <w:t>ardıma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left="208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9" w:after="0" w:line="198" w:lineRule="auto"/>
        <w:ind w:left="148" w:right="3585" w:firstLine="-29"/>
        <w:jc w:val="left"/>
        <w:tabs>
          <w:tab w:pos="2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87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87"/>
          <w:position w:val="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2"/>
        </w:rPr>
        <w:t>rine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0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2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1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2"/>
        </w:rPr>
        <w:t>kendileri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7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2"/>
        </w:rPr>
        <w:t>tarafın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87"/>
          <w:position w:val="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87"/>
          <w:position w:val="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2"/>
        </w:rPr>
        <w:t>söndürülmü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2"/>
        </w:rPr>
        <w:t>old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2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0"/>
          <w:w w:val="81"/>
          <w:position w:val="2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1"/>
          <w:position w:val="2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81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2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100"/>
          <w:position w:val="2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4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0"/>
        </w:rPr>
        <w:t>rrarafımızda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7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88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"/>
          <w:w w:val="88"/>
          <w:position w:val="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0"/>
        </w:rPr>
        <w:t>ndürme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9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0"/>
        </w:rPr>
        <w:t>işlemi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0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0"/>
        </w:rPr>
        <w:t>gerçekleştirilınedi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4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5"/>
          <w:position w:val="0"/>
        </w:rPr>
        <w:t>araştı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72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84"/>
          <w:position w:val="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4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7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4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4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4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4"/>
          <w:position w:val="0"/>
        </w:rPr>
        <w:t>inceleme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4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yapıldı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left="4593" w:right="400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9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9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198" w:lineRule="exact"/>
        <w:ind w:left="138" w:right="-20"/>
        <w:jc w:val="left"/>
        <w:tabs>
          <w:tab w:pos="4620" w:val="left"/>
          <w:tab w:pos="6520" w:val="left"/>
          <w:tab w:pos="8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4"/>
        </w:rPr>
        <w:t>Sum3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34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4"/>
          <w:position w:val="-3"/>
        </w:rPr>
        <w:t>KöpükKg.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25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6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3"/>
        </w:rPr>
        <w:t>K.T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19" w:lineRule="exact"/>
        <w:ind w:left="6533" w:right="-20"/>
        <w:jc w:val="left"/>
        <w:tabs>
          <w:tab w:pos="81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545454"/>
          <w:spacing w:val="0"/>
          <w:w w:val="70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54545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545454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3A3A3A"/>
          <w:spacing w:val="0"/>
          <w:w w:val="42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208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1"/>
        </w:rPr>
        <w:t>Yangın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87"/>
          <w:position w:val="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7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1"/>
        </w:rPr>
        <w:t>mutfa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5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1"/>
        </w:rPr>
        <w:t>dolabını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4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1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1"/>
        </w:rPr>
        <w:t>kısmı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1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1"/>
        </w:rPr>
        <w:t>kavrulınak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1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4"/>
          <w:position w:val="1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85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75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3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6"/>
          <w:w w:val="83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3"/>
          <w:position w:val="1"/>
        </w:rPr>
        <w:t>ıvası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1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3"/>
          <w:position w:val="1"/>
        </w:rPr>
        <w:t>hararette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3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3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3"/>
          <w:position w:val="1"/>
        </w:rPr>
        <w:t>dökülme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3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0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1"/>
        </w:rPr>
        <w:t>mut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"/>
          <w:w w:val="90"/>
          <w:position w:val="1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1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3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3"/>
          <w:position w:val="1"/>
        </w:rPr>
        <w:t>içi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1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3"/>
          <w:position w:val="1"/>
        </w:rPr>
        <w:t>islenme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3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7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  <w:position w:val="1"/>
        </w:rPr>
        <w:t>suretiyl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4"/>
          <w:w w:val="86"/>
          <w:position w:val="1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  <w:position w:val="1"/>
        </w:rPr>
        <w:t>ara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100"/>
          <w:position w:val="1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rmüştür.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left="138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2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"/>
          <w:w w:val="87"/>
          <w:position w:val="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2"/>
        </w:rPr>
        <w:t>şyada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2"/>
        </w:rPr>
        <w:t>750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4"/>
          <w:position w:val="2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148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  <w:position w:val="-3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  <w:position w:val="-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94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3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3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2"/>
          <w:w w:val="88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3"/>
        </w:rPr>
        <w:t>250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88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4"/>
          <w:position w:val="3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210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0"/>
          <w:position w:val="1"/>
        </w:rPr>
        <w:t>[oplam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9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70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9"/>
          <w:w w:val="81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1"/>
        </w:rPr>
        <w:t>hmini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1"/>
        </w:rPr>
        <w:t>za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87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87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3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73"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0"/>
          <w:w w:val="11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0"/>
          <w:position w:val="1"/>
        </w:rPr>
        <w:t>000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dir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left="21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4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5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7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tetkik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87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5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7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7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3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Zemi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0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8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</w:rPr>
        <w:t>katlı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7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86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7"/>
          <w:w w:val="86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</w:rPr>
        <w:t>narme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0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</w:rPr>
        <w:t>binanı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9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</w:rPr>
        <w:t>zemi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2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8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</w:rPr>
        <w:t>atında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3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6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5"/>
          <w:w w:val="8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</w:rPr>
        <w:t>irenin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01" w:lineRule="auto"/>
        <w:ind w:left="2062" w:right="193" w:firstLine="-1914"/>
        <w:jc w:val="left"/>
        <w:tabs>
          <w:tab w:pos="2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  <w:position w:val="-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  <w:position w:val="-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4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4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4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37"/>
          <w:position w:val="0"/>
        </w:rPr>
        <w:t>irişe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1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0"/>
        </w:rPr>
        <w:t>gör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0"/>
        </w:rPr>
        <w:t>sağında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0"/>
        </w:rPr>
        <w:t>mutfakta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0"/>
        </w:rPr>
        <w:t>olup;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0"/>
        </w:rPr>
        <w:t>araştır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89"/>
          <w:position w:val="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"/>
          <w:w w:val="89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0"/>
        </w:rPr>
        <w:t>soruşturmadave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0"/>
        </w:rPr>
        <w:t>sahibini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0"/>
        </w:rPr>
        <w:t>vermi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5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0"/>
        </w:rPr>
        <w:t>old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88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1"/>
          <w:w w:val="90"/>
          <w:position w:val="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2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3"/>
          <w:position w:val="0"/>
        </w:rPr>
        <w:t>ı:ıeyana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8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3"/>
          <w:position w:val="0"/>
        </w:rPr>
        <w:t>gör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83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3"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6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3"/>
          <w:position w:val="0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3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2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3"/>
          <w:position w:val="0"/>
        </w:rPr>
        <w:t>oca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3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5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0"/>
        </w:rPr>
        <w:t>üzerin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0"/>
        </w:rPr>
        <w:t>unutula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5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0"/>
        </w:rPr>
        <w:t>yağı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0"/>
        </w:rPr>
        <w:t>ale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0"/>
        </w:rPr>
        <w:t>alması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1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87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87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0"/>
        </w:rPr>
        <w:t>hibini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2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0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0"/>
        </w:rPr>
        <w:t>mu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89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1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84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84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4"/>
          <w:position w:val="0"/>
        </w:rPr>
        <w:t>le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4"/>
          <w:position w:val="0"/>
        </w:rPr>
        <w:t>et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84"/>
          <w:position w:val="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4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7"/>
          <w:w w:val="84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4"/>
          <w:position w:val="0"/>
        </w:rPr>
        <w:t>iy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84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4"/>
          <w:w w:val="84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4"/>
          <w:position w:val="0"/>
        </w:rPr>
        <w:t>yağı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4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84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84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4"/>
          <w:position w:val="0"/>
        </w:rPr>
        <w:t>rlaması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2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nucu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0"/>
          <w:position w:val="0"/>
        </w:rPr>
        <w:t>[yangı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1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138" w:right="-20"/>
        <w:jc w:val="left"/>
        <w:tabs>
          <w:tab w:pos="2060" w:val="left"/>
          <w:tab w:pos="6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ortalı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8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1"/>
          <w:w w:val="88"/>
        </w:rPr>
        <w:t>$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</w:rPr>
        <w:t>il'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5"/>
          <w:w w:val="88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88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1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7"/>
          <w:w w:val="4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"/>
          <w:w w:val="83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9"/>
        </w:rPr>
        <w:t>del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0"/>
          <w:w w:val="6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0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5"/>
          <w:w w:val="90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0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30" w:lineRule="exact"/>
        <w:ind w:left="167" w:right="5585" w:firstLine="-19"/>
        <w:jc w:val="left"/>
        <w:tabs>
          <w:tab w:pos="2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ezahat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ÇAKIR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edilmiştir.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resJim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5" w:lineRule="exact"/>
        <w:ind w:left="152" w:right="-20"/>
        <w:jc w:val="left"/>
        <w:tabs>
          <w:tab w:pos="2060" w:val="left"/>
          <w:tab w:pos="5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lrarih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16.05.2017</w:t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0"/>
          <w:w w:val="85"/>
          <w:position w:val="0"/>
        </w:rPr>
        <w:t>!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-16"/>
          <w:w w:val="85"/>
          <w:position w:val="0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85"/>
          <w:position w:val="0"/>
        </w:rPr>
        <w:t>aati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40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85"/>
          <w:position w:val="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2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15:40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00" w:right="340"/>
        </w:sectPr>
      </w:pPr>
      <w:rPr/>
    </w:p>
    <w:p>
      <w:pPr>
        <w:spacing w:before="0" w:after="0" w:line="249" w:lineRule="exact"/>
        <w:ind w:left="233" w:right="-76"/>
        <w:jc w:val="left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Courier New" w:hAnsi="Courier New" w:cs="Courier New" w:eastAsia="Courier New"/>
          <w:sz w:val="24"/>
          <w:szCs w:val="24"/>
          <w:color w:val="3A3A3A"/>
          <w:spacing w:val="-129"/>
          <w:w w:val="97"/>
          <w:position w:val="1"/>
        </w:rPr>
        <w:t>V</w:t>
      </w:r>
      <w:r>
        <w:rPr>
          <w:rFonts w:ascii="Times New Roman" w:hAnsi="Times New Roman" w:cs="Times New Roman" w:eastAsia="Times New Roman"/>
          <w:sz w:val="9"/>
          <w:szCs w:val="9"/>
          <w:color w:val="3A3A3A"/>
          <w:spacing w:val="0"/>
          <w:w w:val="121"/>
          <w:position w:val="-3"/>
        </w:rPr>
        <w:t>;</w:t>
      </w:r>
      <w:r>
        <w:rPr>
          <w:rFonts w:ascii="Times New Roman" w:hAnsi="Times New Roman" w:cs="Times New Roman" w:eastAsia="Times New Roman"/>
          <w:sz w:val="9"/>
          <w:szCs w:val="9"/>
          <w:color w:val="3A3A3A"/>
          <w:spacing w:val="1"/>
          <w:w w:val="122"/>
          <w:position w:val="-3"/>
        </w:rPr>
        <w:t>,</w:t>
      </w:r>
      <w:r>
        <w:rPr>
          <w:rFonts w:ascii="Times New Roman" w:hAnsi="Times New Roman" w:cs="Times New Roman" w:eastAsia="Times New Roman"/>
          <w:sz w:val="9"/>
          <w:szCs w:val="9"/>
          <w:color w:val="3A3A3A"/>
          <w:spacing w:val="0"/>
          <w:w w:val="122"/>
          <w:position w:val="-3"/>
        </w:rPr>
        <w:t>_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right="-20"/>
        <w:jc w:val="left"/>
        <w:tabs>
          <w:tab w:pos="320" w:val="left"/>
          <w:tab w:pos="800" w:val="left"/>
          <w:tab w:pos="7980" w:val="left"/>
          <w:tab w:pos="9480" w:val="left"/>
          <w:tab w:pos="9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828383"/>
          <w:w w:val="355"/>
          <w:position w:val="-2"/>
        </w:rPr>
        <w:t>'</w:t>
      </w:r>
      <w:r>
        <w:rPr>
          <w:rFonts w:ascii="Arial" w:hAnsi="Arial" w:cs="Arial" w:eastAsia="Arial"/>
          <w:sz w:val="16"/>
          <w:szCs w:val="16"/>
          <w:color w:val="828383"/>
          <w:w w:val="100"/>
          <w:position w:val="-2"/>
        </w:rPr>
        <w:tab/>
      </w:r>
      <w:r>
        <w:rPr>
          <w:rFonts w:ascii="Arial" w:hAnsi="Arial" w:cs="Arial" w:eastAsia="Arial"/>
          <w:sz w:val="16"/>
          <w:szCs w:val="16"/>
          <w:color w:val="828383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w w:val="93"/>
          <w:position w:val="0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w w:val="97"/>
          <w:position w:val="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10"/>
          <w:position w:val="1"/>
        </w:rPr>
        <w:t>piDE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11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8"/>
          <w:position w:val="1"/>
        </w:rPr>
        <w:t>EKİP: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9"/>
          <w:position w:val="1"/>
        </w:rPr>
        <w:t>Hata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1"/>
          <w:position w:val="1"/>
        </w:rPr>
        <w:t>3.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Posta</w:t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7"/>
          <w:position w:val="2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98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7"/>
          <w:position w:val="2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u w:val="single" w:color="A3A3A3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u w:val="single" w:color="A3A3A3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u w:val="single" w:color="A3A3A3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00" w:right="340"/>
          <w:cols w:num="2" w:equalWidth="0">
            <w:col w:w="361" w:space="272"/>
            <w:col w:w="10847"/>
          </w:cols>
        </w:sectPr>
      </w:pPr>
      <w:rPr/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39" w:after="0" w:line="178" w:lineRule="exact"/>
        <w:ind w:left="2228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4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4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4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4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4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4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00" w:right="340"/>
        </w:sectPr>
      </w:pPr>
      <w:rPr/>
    </w:p>
    <w:p>
      <w:pPr>
        <w:spacing w:before="0" w:after="0" w:line="297" w:lineRule="exact"/>
        <w:ind w:left="448" w:right="-202"/>
        <w:jc w:val="left"/>
        <w:tabs>
          <w:tab w:pos="2300" w:val="left"/>
        </w:tabs>
        <w:rPr>
          <w:rFonts w:ascii="Times New Roman" w:hAnsi="Times New Roman" w:cs="Times New Roman" w:eastAsia="Times New Roman"/>
          <w:sz w:val="108"/>
          <w:szCs w:val="108"/>
        </w:rPr>
      </w:pPr>
      <w:rPr/>
      <w:r>
        <w:rPr>
          <w:rFonts w:ascii="Arial" w:hAnsi="Arial" w:cs="Arial" w:eastAsia="Arial"/>
          <w:sz w:val="25"/>
          <w:szCs w:val="25"/>
          <w:color w:val="3A3A3A"/>
          <w:spacing w:val="0"/>
          <w:w w:val="79"/>
          <w:position w:val="-11"/>
        </w:rPr>
        <w:t>·u</w:t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108"/>
          <w:szCs w:val="108"/>
          <w:color w:val="3A3A3A"/>
          <w:spacing w:val="-189"/>
          <w:w w:val="70"/>
          <w:position w:val="-63"/>
        </w:rPr>
        <w:t>'</w:t>
      </w:r>
      <w:r>
        <w:rPr>
          <w:rFonts w:ascii="Times New Roman" w:hAnsi="Times New Roman" w:cs="Times New Roman" w:eastAsia="Times New Roman"/>
          <w:sz w:val="108"/>
          <w:szCs w:val="108"/>
          <w:color w:val="3A3A3A"/>
          <w:spacing w:val="-336"/>
          <w:w w:val="24"/>
          <w:position w:val="-63"/>
        </w:rPr>
        <w:t>M</w:t>
      </w:r>
      <w:r>
        <w:rPr>
          <w:rFonts w:ascii="Times New Roman" w:hAnsi="Times New Roman" w:cs="Times New Roman" w:eastAsia="Times New Roman"/>
          <w:sz w:val="108"/>
          <w:szCs w:val="108"/>
          <w:color w:val="2B3152"/>
          <w:spacing w:val="-271"/>
          <w:w w:val="109"/>
          <w:i/>
          <w:position w:val="-63"/>
        </w:rPr>
        <w:t>(</w:t>
      </w:r>
      <w:r>
        <w:rPr>
          <w:rFonts w:ascii="Times New Roman" w:hAnsi="Times New Roman" w:cs="Times New Roman" w:eastAsia="Times New Roman"/>
          <w:sz w:val="108"/>
          <w:szCs w:val="108"/>
          <w:color w:val="3A3A3A"/>
          <w:spacing w:val="0"/>
          <w:w w:val="24"/>
          <w:position w:val="-63"/>
        </w:rPr>
        <w:t>u</w:t>
      </w:r>
      <w:r>
        <w:rPr>
          <w:rFonts w:ascii="Times New Roman" w:hAnsi="Times New Roman" w:cs="Times New Roman" w:eastAsia="Times New Roman"/>
          <w:sz w:val="108"/>
          <w:szCs w:val="108"/>
          <w:color w:val="000000"/>
          <w:spacing w:val="0"/>
          <w:w w:val="100"/>
          <w:position w:val="0"/>
        </w:rPr>
      </w:r>
    </w:p>
    <w:p>
      <w:pPr>
        <w:spacing w:before="46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97" w:lineRule="exact"/>
        <w:ind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0"/>
          <w:w w:val="56"/>
        </w:rPr>
        <w:t>2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40"/>
          <w:w w:val="56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A3A3A"/>
          <w:spacing w:val="0"/>
          <w:w w:val="56"/>
        </w:rPr>
        <w:t>7</w:t>
      </w:r>
      <w:r>
        <w:rPr>
          <w:rFonts w:ascii="Times New Roman" w:hAnsi="Times New Roman" w:cs="Times New Roman" w:eastAsia="Times New Roman"/>
          <w:sz w:val="29"/>
          <w:szCs w:val="29"/>
          <w:color w:val="3A3A3A"/>
          <w:spacing w:val="0"/>
          <w:w w:val="56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A3A3A"/>
          <w:spacing w:val="28"/>
          <w:w w:val="56"/>
        </w:rPr>
        <w:t> </w:t>
      </w:r>
      <w:r>
        <w:rPr>
          <w:rFonts w:ascii="Arial" w:hAnsi="Arial" w:cs="Arial" w:eastAsia="Arial"/>
          <w:sz w:val="24"/>
          <w:szCs w:val="24"/>
          <w:color w:val="3A3A3A"/>
          <w:spacing w:val="0"/>
          <w:w w:val="56"/>
        </w:rPr>
        <w:t>MaYıs</w:t>
      </w:r>
      <w:r>
        <w:rPr>
          <w:rFonts w:ascii="Arial" w:hAnsi="Arial" w:cs="Arial" w:eastAsia="Arial"/>
          <w:sz w:val="24"/>
          <w:szCs w:val="24"/>
          <w:color w:val="3A3A3A"/>
          <w:spacing w:val="4"/>
          <w:w w:val="56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0"/>
          <w:w w:val="59"/>
        </w:rPr>
        <w:t>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00" w:right="340"/>
          <w:cols w:num="3" w:equalWidth="0">
            <w:col w:w="2679" w:space="2306"/>
            <w:col w:w="893" w:space="2883"/>
            <w:col w:w="2719"/>
          </w:cols>
        </w:sectPr>
      </w:pPr>
      <w:rPr/>
    </w:p>
    <w:p>
      <w:pPr>
        <w:spacing w:before="0" w:after="0" w:line="204" w:lineRule="exact"/>
        <w:ind w:left="490" w:right="-20"/>
        <w:jc w:val="left"/>
        <w:tabs>
          <w:tab w:pos="8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521921pt;margin-top:6.401029pt;width:7.75125pt;height:6.5pt;mso-position-horizontal-relative:page;mso-position-vertical-relative:paragraph;z-index:-15332" type="#_x0000_t202" filled="f" stroked="f">
            <v:textbox inset="0,0,0,0">
              <w:txbxContent>
                <w:p>
                  <w:pPr>
                    <w:spacing w:before="0" w:after="0" w:line="130" w:lineRule="exact"/>
                    <w:ind w:right="-60"/>
                    <w:jc w:val="left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3A3A3A"/>
                      <w:spacing w:val="0"/>
                      <w:w w:val="74"/>
                    </w:rPr>
                    <w:t>;&gt;..,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8"/>
          <w:szCs w:val="8"/>
          <w:color w:val="545454"/>
          <w:spacing w:val="0"/>
          <w:w w:val="100"/>
          <w:position w:val="3"/>
        </w:rPr>
        <w:t>&lt;l.</w:t>
      </w:r>
      <w:r>
        <w:rPr>
          <w:rFonts w:ascii="Times New Roman" w:hAnsi="Times New Roman" w:cs="Times New Roman" w:eastAsia="Times New Roman"/>
          <w:sz w:val="8"/>
          <w:szCs w:val="8"/>
          <w:color w:val="545454"/>
          <w:spacing w:val="0"/>
          <w:w w:val="100"/>
          <w:position w:val="3"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54545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545454"/>
          <w:spacing w:val="0"/>
          <w:w w:val="100"/>
          <w:position w:val="3"/>
        </w:rPr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83"/>
          <w:i/>
          <w:position w:val="0"/>
        </w:rPr>
        <w:t>1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83"/>
          <w:i/>
          <w:position w:val="0"/>
        </w:rPr>
        <w:t>  </w:t>
      </w:r>
      <w:r>
        <w:rPr>
          <w:rFonts w:ascii="Arial" w:hAnsi="Arial" w:cs="Arial" w:eastAsia="Arial"/>
          <w:sz w:val="19"/>
          <w:szCs w:val="19"/>
          <w:color w:val="545454"/>
          <w:spacing w:val="28"/>
          <w:w w:val="83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9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49" w:lineRule="exact"/>
        <w:ind w:left="448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0"/>
          <w:w w:val="62"/>
          <w:i/>
          <w:position w:val="-18"/>
        </w:rPr>
        <w:t>;E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00" w:right="340"/>
        </w:sectPr>
      </w:pPr>
      <w:rPr/>
    </w:p>
    <w:p>
      <w:pPr>
        <w:spacing w:before="0" w:after="0" w:line="582" w:lineRule="exact"/>
        <w:ind w:right="-20"/>
        <w:jc w:val="righ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57"/>
          <w:szCs w:val="57"/>
          <w:color w:val="545454"/>
          <w:spacing w:val="-15"/>
          <w:w w:val="33"/>
        </w:rPr>
        <w:t>·</w:t>
      </w:r>
      <w:r>
        <w:rPr>
          <w:rFonts w:ascii="Arial" w:hAnsi="Arial" w:cs="Arial" w:eastAsia="Arial"/>
          <w:sz w:val="13"/>
          <w:szCs w:val="13"/>
          <w:color w:val="3A3A3A"/>
          <w:spacing w:val="0"/>
          <w:w w:val="51"/>
          <w:position w:val="20"/>
        </w:rPr>
        <w:t>.</w:t>
      </w:r>
      <w:r>
        <w:rPr>
          <w:rFonts w:ascii="Arial" w:hAnsi="Arial" w:cs="Arial" w:eastAsia="Arial"/>
          <w:sz w:val="13"/>
          <w:szCs w:val="13"/>
          <w:color w:val="3A3A3A"/>
          <w:spacing w:val="-5"/>
          <w:w w:val="51"/>
          <w:position w:val="20"/>
        </w:rPr>
        <w:t>.</w:t>
      </w:r>
      <w:r>
        <w:rPr>
          <w:rFonts w:ascii="Arial" w:hAnsi="Arial" w:cs="Arial" w:eastAsia="Arial"/>
          <w:sz w:val="57"/>
          <w:szCs w:val="57"/>
          <w:color w:val="3A3A3A"/>
          <w:spacing w:val="-185"/>
          <w:w w:val="86"/>
          <w:position w:val="0"/>
        </w:rPr>
        <w:t>-</w:t>
      </w:r>
      <w:r>
        <w:rPr>
          <w:rFonts w:ascii="Arial" w:hAnsi="Arial" w:cs="Arial" w:eastAsia="Arial"/>
          <w:sz w:val="13"/>
          <w:szCs w:val="13"/>
          <w:color w:val="3A3A3A"/>
          <w:spacing w:val="0"/>
          <w:w w:val="51"/>
          <w:position w:val="20"/>
        </w:rPr>
        <w:t>.....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left="199" w:right="-4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82828"/>
          <w:spacing w:val="0"/>
          <w:w w:val="108"/>
        </w:rPr>
        <w:t>Me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6" w:lineRule="exact"/>
        <w:ind w:left="-34" w:right="-54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82828"/>
          <w:spacing w:val="-3"/>
          <w:w w:val="107"/>
        </w:rPr>
        <w:t>3</w:t>
      </w:r>
      <w:r>
        <w:rPr>
          <w:rFonts w:ascii="Arial" w:hAnsi="Arial" w:cs="Arial" w:eastAsia="Arial"/>
          <w:sz w:val="19"/>
          <w:szCs w:val="19"/>
          <w:color w:val="545454"/>
          <w:spacing w:val="-6"/>
          <w:w w:val="124"/>
        </w:rPr>
        <w:t>.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4"/>
        </w:rPr>
        <w:t>Post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59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3A3A3A"/>
          <w:w w:val="68"/>
        </w:rPr>
        <w:t>E</w:t>
      </w:r>
      <w:r>
        <w:rPr>
          <w:rFonts w:ascii="Times New Roman" w:hAnsi="Times New Roman" w:cs="Times New Roman" w:eastAsia="Times New Roman"/>
          <w:sz w:val="13"/>
          <w:szCs w:val="13"/>
          <w:color w:val="3A3A3A"/>
          <w:spacing w:val="-3"/>
          <w:w w:val="68"/>
        </w:rPr>
        <w:t>?</w:t>
      </w:r>
      <w:r>
        <w:rPr>
          <w:rFonts w:ascii="Times New Roman" w:hAnsi="Times New Roman" w:cs="Times New Roman" w:eastAsia="Times New Roman"/>
          <w:sz w:val="13"/>
          <w:szCs w:val="13"/>
          <w:color w:val="2B3152"/>
          <w:spacing w:val="-26"/>
          <w:w w:val="58"/>
        </w:rPr>
        <w:t>:</w:t>
      </w:r>
      <w:r>
        <w:rPr>
          <w:rFonts w:ascii="Times New Roman" w:hAnsi="Times New Roman" w:cs="Times New Roman" w:eastAsia="Times New Roman"/>
          <w:sz w:val="13"/>
          <w:szCs w:val="13"/>
          <w:color w:val="3A3A3A"/>
          <w:spacing w:val="-24"/>
          <w:w w:val="69"/>
        </w:rPr>
        <w:t>"</w:t>
      </w:r>
      <w:r>
        <w:rPr>
          <w:rFonts w:ascii="Times New Roman" w:hAnsi="Times New Roman" w:cs="Times New Roman" w:eastAsia="Times New Roman"/>
          <w:sz w:val="13"/>
          <w:szCs w:val="13"/>
          <w:color w:val="2B3152"/>
          <w:spacing w:val="0"/>
          <w:w w:val="59"/>
        </w:rPr>
        <w:t>O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0" w:after="0" w:line="221" w:lineRule="exact"/>
        <w:ind w:left="17" w:right="-67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3152"/>
          <w:w w:val="200"/>
          <w:i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w w:val="64"/>
          <w:i/>
        </w:rPr>
        <w:t>r: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w w:val="100"/>
        </w:rPr>
      </w:r>
    </w:p>
    <w:p>
      <w:pPr>
        <w:spacing w:before="53" w:after="0" w:line="240" w:lineRule="auto"/>
        <w:ind w:left="19" w:right="-20"/>
        <w:jc w:val="left"/>
        <w:tabs>
          <w:tab w:pos="70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42"/>
          <w:szCs w:val="42"/>
          <w:color w:val="2B3152"/>
          <w:spacing w:val="0"/>
          <w:w w:val="67"/>
          <w:i/>
        </w:rPr>
        <w:t>r</w:t>
      </w:r>
      <w:r>
        <w:rPr>
          <w:rFonts w:ascii="Arial" w:hAnsi="Arial" w:cs="Arial" w:eastAsia="Arial"/>
          <w:sz w:val="42"/>
          <w:szCs w:val="42"/>
          <w:color w:val="2B3152"/>
          <w:spacing w:val="34"/>
          <w:w w:val="67"/>
          <w:i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3A3A3A"/>
          <w:spacing w:val="-4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62"/>
          <w:position w:val="-4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right="-20"/>
        <w:jc w:val="right"/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0.465927pt;margin-top:-13.899305pt;width:22.321216pt;height:24.5pt;mso-position-horizontal-relative:page;mso-position-vertical-relative:paragraph;z-index:-15331" type="#_x0000_t202" filled="f" stroked="f">
            <v:textbox inset="0,0,0,0">
              <w:txbxContent>
                <w:p>
                  <w:pPr>
                    <w:spacing w:before="0" w:after="0" w:line="490" w:lineRule="exact"/>
                    <w:ind w:right="-114"/>
                    <w:jc w:val="left"/>
                    <w:rPr>
                      <w:rFonts w:ascii="Times New Roman" w:hAnsi="Times New Roman" w:cs="Times New Roman" w:eastAsia="Times New Roman"/>
                      <w:sz w:val="49"/>
                      <w:szCs w:val="4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9"/>
                      <w:szCs w:val="49"/>
                      <w:color w:val="2B3152"/>
                      <w:spacing w:val="-47"/>
                      <w:w w:val="53"/>
                      <w:i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49"/>
                      <w:szCs w:val="49"/>
                      <w:color w:val="2B3152"/>
                      <w:spacing w:val="0"/>
                      <w:w w:val="53"/>
                      <w:i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49"/>
                      <w:szCs w:val="49"/>
                      <w:color w:val="2B3152"/>
                      <w:spacing w:val="-38"/>
                      <w:w w:val="52"/>
                      <w:i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49"/>
                      <w:szCs w:val="49"/>
                      <w:color w:val="2B3152"/>
                      <w:spacing w:val="0"/>
                      <w:w w:val="52"/>
                      <w:i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49"/>
                      <w:szCs w:val="4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3A3A3A"/>
          <w:spacing w:val="-4"/>
          <w:w w:val="89"/>
        </w:rPr>
        <w:t>n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9"/>
        </w:rPr>
        <w:t>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  <w:position w:val="-16"/>
        </w:rPr>
        <w:t>M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  <w:position w:val="-16"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12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  <w:position w:val="-16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93"/>
          <w:position w:val="-16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6"/>
          <w:w w:val="106"/>
          <w:position w:val="-1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0"/>
          <w:position w:val="-16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1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6"/>
        </w:rPr>
        <w:t>Ali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7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6"/>
        </w:rPr>
        <w:t>ÇAKIR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left="260" w:right="129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662" w:right="-20"/>
        <w:jc w:val="left"/>
        <w:tabs>
          <w:tab w:pos="1460" w:val="left"/>
          <w:tab w:pos="1740" w:val="left"/>
        </w:tabs>
        <w:rPr>
          <w:rFonts w:ascii="Times New Roman" w:hAnsi="Times New Roman" w:cs="Times New Roman" w:eastAsia="Times New Roman"/>
          <w:sz w:val="6"/>
          <w:szCs w:val="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2.347534pt;margin-top:-.094392pt;width:31.970002pt;height:46pt;mso-position-horizontal-relative:page;mso-position-vertical-relative:paragraph;z-index:-15328" type="#_x0000_t202" filled="f" stroked="f">
            <v:textbox inset="0,0,0,0">
              <w:txbxContent>
                <w:p>
                  <w:pPr>
                    <w:spacing w:before="0" w:after="0" w:line="920" w:lineRule="exact"/>
                    <w:ind w:right="-178"/>
                    <w:jc w:val="left"/>
                    <w:rPr>
                      <w:rFonts w:ascii="Arial" w:hAnsi="Arial" w:cs="Arial" w:eastAsia="Arial"/>
                      <w:sz w:val="92"/>
                      <w:szCs w:val="92"/>
                    </w:rPr>
                  </w:pPr>
                  <w:rPr/>
                  <w:r>
                    <w:rPr>
                      <w:rFonts w:ascii="Arial" w:hAnsi="Arial" w:cs="Arial" w:eastAsia="Arial"/>
                      <w:sz w:val="92"/>
                      <w:szCs w:val="92"/>
                      <w:color w:val="44486B"/>
                      <w:spacing w:val="0"/>
                      <w:w w:val="125"/>
                      <w:position w:val="-1"/>
                    </w:rPr>
                    <w:t>h</w:t>
                  </w:r>
                  <w:r>
                    <w:rPr>
                      <w:rFonts w:ascii="Arial" w:hAnsi="Arial" w:cs="Arial" w:eastAsia="Arial"/>
                      <w:sz w:val="92"/>
                      <w:szCs w:val="9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6"/>
          <w:szCs w:val="6"/>
          <w:color w:val="AAAAAA"/>
          <w:spacing w:val="0"/>
          <w:w w:val="126"/>
          <w:b/>
          <w:bCs/>
        </w:rPr>
        <w:t>1</w:t>
      </w:r>
      <w:r>
        <w:rPr>
          <w:rFonts w:ascii="Arial" w:hAnsi="Arial" w:cs="Arial" w:eastAsia="Arial"/>
          <w:sz w:val="6"/>
          <w:szCs w:val="6"/>
          <w:color w:val="AAAAAA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6"/>
          <w:szCs w:val="6"/>
          <w:color w:val="AAAAAA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9"/>
          <w:szCs w:val="9"/>
          <w:color w:val="AAAAAA"/>
          <w:spacing w:val="0"/>
          <w:w w:val="100"/>
          <w:i/>
        </w:rPr>
        <w:t>t,</w:t>
      </w:r>
      <w:r>
        <w:rPr>
          <w:rFonts w:ascii="Times New Roman" w:hAnsi="Times New Roman" w:cs="Times New Roman" w:eastAsia="Times New Roman"/>
          <w:sz w:val="9"/>
          <w:szCs w:val="9"/>
          <w:color w:val="AAAAAA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AAAAAA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6"/>
          <w:szCs w:val="6"/>
          <w:color w:val="979797"/>
          <w:spacing w:val="0"/>
          <w:w w:val="100"/>
        </w:rPr>
        <w:t>&lt;#"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</w:rPr>
      </w:r>
    </w:p>
    <w:p>
      <w:pPr>
        <w:spacing w:before="0" w:after="0" w:line="56" w:lineRule="exact"/>
        <w:ind w:left="-53" w:right="1137"/>
        <w:jc w:val="center"/>
        <w:tabs>
          <w:tab w:pos="1300" w:val="left"/>
          <w:tab w:pos="1800" w:val="left"/>
        </w:tabs>
        <w:rPr>
          <w:rFonts w:ascii="Times New Roman" w:hAnsi="Times New Roman" w:cs="Times New Roman" w:eastAsia="Times New Roman"/>
          <w:sz w:val="44"/>
          <w:szCs w:val="44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596772"/>
          <w:spacing w:val="8"/>
          <w:w w:val="98"/>
          <w:b/>
          <w:bCs/>
          <w:position w:val="-33"/>
        </w:rPr>
        <w:t>B</w:t>
      </w:r>
      <w:r>
        <w:rPr>
          <w:rFonts w:ascii="Times New Roman" w:hAnsi="Times New Roman" w:cs="Times New Roman" w:eastAsia="Times New Roman"/>
          <w:sz w:val="29"/>
          <w:szCs w:val="29"/>
          <w:color w:val="545454"/>
          <w:spacing w:val="0"/>
          <w:w w:val="93"/>
          <w:b/>
          <w:bCs/>
          <w:position w:val="-33"/>
        </w:rPr>
        <w:t>Q.'le</w:t>
      </w:r>
      <w:r>
        <w:rPr>
          <w:rFonts w:ascii="Times New Roman" w:hAnsi="Times New Roman" w:cs="Times New Roman" w:eastAsia="Times New Roman"/>
          <w:sz w:val="29"/>
          <w:szCs w:val="29"/>
          <w:color w:val="545454"/>
          <w:spacing w:val="1"/>
          <w:w w:val="94"/>
          <w:b/>
          <w:bCs/>
          <w:position w:val="-33"/>
        </w:rPr>
        <w:t>t</w:t>
      </w:r>
      <w:r>
        <w:rPr>
          <w:rFonts w:ascii="Arial" w:hAnsi="Arial" w:cs="Arial" w:eastAsia="Arial"/>
          <w:sz w:val="29"/>
          <w:szCs w:val="29"/>
          <w:color w:val="AAAAAA"/>
          <w:spacing w:val="-19"/>
          <w:w w:val="163"/>
          <w:position w:val="-33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545454"/>
          <w:spacing w:val="0"/>
          <w:w w:val="122"/>
          <w:b/>
          <w:bCs/>
          <w:position w:val="-33"/>
        </w:rPr>
        <w:t>T</w:t>
      </w:r>
      <w:r>
        <w:rPr>
          <w:rFonts w:ascii="Times New Roman" w:hAnsi="Times New Roman" w:cs="Times New Roman" w:eastAsia="Times New Roman"/>
          <w:sz w:val="26"/>
          <w:szCs w:val="26"/>
          <w:color w:val="545454"/>
          <w:spacing w:val="0"/>
          <w:w w:val="100"/>
          <w:b/>
          <w:bCs/>
          <w:position w:val="-33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545454"/>
          <w:spacing w:val="0"/>
          <w:w w:val="100"/>
          <w:b/>
          <w:bCs/>
          <w:position w:val="-33"/>
        </w:rPr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0"/>
          <w:w w:val="100"/>
          <w:b/>
          <w:bCs/>
          <w:position w:val="-33"/>
        </w:rPr>
        <w:t>S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-33"/>
          <w:w w:val="100"/>
          <w:b/>
          <w:bCs/>
          <w:position w:val="-33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0"/>
          <w:w w:val="100"/>
          <w:b/>
          <w:bCs/>
          <w:position w:val="-33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0"/>
          <w:w w:val="100"/>
          <w:b/>
          <w:bCs/>
          <w:position w:val="-33"/>
        </w:rPr>
      </w:r>
      <w:r>
        <w:rPr>
          <w:rFonts w:ascii="Times New Roman" w:hAnsi="Times New Roman" w:cs="Times New Roman" w:eastAsia="Times New Roman"/>
          <w:sz w:val="44"/>
          <w:szCs w:val="44"/>
          <w:color w:val="44486B"/>
          <w:spacing w:val="-253"/>
          <w:w w:val="33"/>
          <w:position w:val="-33"/>
        </w:rPr>
        <w:t>m</w:t>
      </w:r>
      <w:r>
        <w:rPr>
          <w:rFonts w:ascii="Times New Roman" w:hAnsi="Times New Roman" w:cs="Times New Roman" w:eastAsia="Times New Roman"/>
          <w:sz w:val="44"/>
          <w:szCs w:val="44"/>
          <w:color w:val="AAAAAA"/>
          <w:spacing w:val="0"/>
          <w:w w:val="27"/>
          <w:position w:val="-33"/>
        </w:rPr>
        <w:t>··</w:t>
      </w:r>
      <w:r>
        <w:rPr>
          <w:rFonts w:ascii="Times New Roman" w:hAnsi="Times New Roman" w:cs="Times New Roman" w:eastAsia="Times New Roman"/>
          <w:sz w:val="44"/>
          <w:szCs w:val="44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100" w:right="340"/>
          <w:cols w:num="6" w:equalWidth="0">
            <w:col w:w="603" w:space="1573"/>
            <w:col w:w="569" w:space="103"/>
            <w:col w:w="169" w:space="93"/>
            <w:col w:w="1033" w:space="453"/>
            <w:col w:w="1621" w:space="2070"/>
            <w:col w:w="3193"/>
          </w:cols>
        </w:sectPr>
      </w:pPr>
      <w:rPr/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61" w:lineRule="exact"/>
        <w:ind w:left="195" w:right="-20"/>
        <w:jc w:val="left"/>
        <w:tabs>
          <w:tab w:pos="1380" w:val="left"/>
        </w:tabs>
        <w:rPr>
          <w:rFonts w:ascii="Arial" w:hAnsi="Arial" w:cs="Arial" w:eastAsia="Arial"/>
          <w:sz w:val="6"/>
          <w:szCs w:val="6"/>
        </w:rPr>
      </w:pPr>
      <w:rPr/>
      <w:r>
        <w:rPr/>
        <w:br w:type="column"/>
      </w:r>
      <w:r>
        <w:rPr>
          <w:rFonts w:ascii="Arial" w:hAnsi="Arial" w:cs="Arial" w:eastAsia="Arial"/>
          <w:sz w:val="6"/>
          <w:szCs w:val="6"/>
          <w:color w:val="AAAAAA"/>
          <w:spacing w:val="0"/>
          <w:w w:val="208"/>
        </w:rPr>
        <w:t>•</w:t>
      </w:r>
      <w:r>
        <w:rPr>
          <w:rFonts w:ascii="Arial" w:hAnsi="Arial" w:cs="Arial" w:eastAsia="Arial"/>
          <w:sz w:val="6"/>
          <w:szCs w:val="6"/>
          <w:color w:val="AAAAAA"/>
          <w:spacing w:val="-31"/>
          <w:w w:val="208"/>
        </w:rPr>
        <w:t> </w:t>
      </w:r>
      <w:r>
        <w:rPr>
          <w:rFonts w:ascii="Arial" w:hAnsi="Arial" w:cs="Arial" w:eastAsia="Arial"/>
          <w:sz w:val="6"/>
          <w:szCs w:val="6"/>
          <w:color w:val="AAAAAA"/>
          <w:spacing w:val="0"/>
          <w:w w:val="100"/>
        </w:rPr>
        <w:tab/>
      </w:r>
      <w:r>
        <w:rPr>
          <w:rFonts w:ascii="Arial" w:hAnsi="Arial" w:cs="Arial" w:eastAsia="Arial"/>
          <w:sz w:val="6"/>
          <w:szCs w:val="6"/>
          <w:color w:val="AAAAAA"/>
          <w:spacing w:val="0"/>
          <w:w w:val="208"/>
        </w:rPr>
        <w:t>•</w:t>
      </w:r>
      <w:r>
        <w:rPr>
          <w:rFonts w:ascii="Arial" w:hAnsi="Arial" w:cs="Arial" w:eastAsia="Arial"/>
          <w:sz w:val="6"/>
          <w:szCs w:val="6"/>
          <w:color w:val="AAAAAA"/>
          <w:spacing w:val="0"/>
          <w:w w:val="208"/>
        </w:rPr>
        <w:t> </w:t>
      </w:r>
      <w:r>
        <w:rPr>
          <w:rFonts w:ascii="Arial" w:hAnsi="Arial" w:cs="Arial" w:eastAsia="Arial"/>
          <w:sz w:val="6"/>
          <w:szCs w:val="6"/>
          <w:color w:val="AAAAAA"/>
          <w:spacing w:val="16"/>
          <w:w w:val="208"/>
        </w:rPr>
        <w:t> </w:t>
      </w:r>
      <w:r>
        <w:rPr>
          <w:rFonts w:ascii="Arial" w:hAnsi="Arial" w:cs="Arial" w:eastAsia="Arial"/>
          <w:sz w:val="6"/>
          <w:szCs w:val="6"/>
          <w:color w:val="BFBFBF"/>
          <w:spacing w:val="0"/>
          <w:w w:val="134"/>
        </w:rPr>
        <w:t>&lt;</w:t>
      </w:r>
      <w:r>
        <w:rPr>
          <w:rFonts w:ascii="Arial" w:hAnsi="Arial" w:cs="Arial" w:eastAsia="Arial"/>
          <w:sz w:val="6"/>
          <w:szCs w:val="6"/>
          <w:color w:val="BFBFBF"/>
          <w:spacing w:val="0"/>
          <w:w w:val="134"/>
        </w:rPr>
        <w:t>   </w:t>
      </w:r>
      <w:r>
        <w:rPr>
          <w:rFonts w:ascii="Arial" w:hAnsi="Arial" w:cs="Arial" w:eastAsia="Arial"/>
          <w:sz w:val="6"/>
          <w:szCs w:val="6"/>
          <w:color w:val="BFBFBF"/>
          <w:spacing w:val="1"/>
          <w:w w:val="134"/>
        </w:rPr>
        <w:t> </w:t>
      </w:r>
      <w:r>
        <w:rPr>
          <w:rFonts w:ascii="Arial" w:hAnsi="Arial" w:cs="Arial" w:eastAsia="Arial"/>
          <w:sz w:val="6"/>
          <w:szCs w:val="6"/>
          <w:color w:val="979797"/>
          <w:spacing w:val="-18"/>
          <w:w w:val="259"/>
          <w:i/>
        </w:rPr>
        <w:t>'</w:t>
      </w:r>
      <w:r>
        <w:rPr>
          <w:rFonts w:ascii="Arial" w:hAnsi="Arial" w:cs="Arial" w:eastAsia="Arial"/>
          <w:sz w:val="6"/>
          <w:szCs w:val="6"/>
          <w:color w:val="4B5495"/>
          <w:spacing w:val="0"/>
          <w:w w:val="259"/>
          <w:i/>
        </w:rPr>
        <w:t>/</w:t>
      </w:r>
      <w:r>
        <w:rPr>
          <w:rFonts w:ascii="Arial" w:hAnsi="Arial" w:cs="Arial" w:eastAsia="Arial"/>
          <w:sz w:val="6"/>
          <w:szCs w:val="6"/>
          <w:color w:val="4B5495"/>
          <w:spacing w:val="0"/>
          <w:w w:val="259"/>
          <w:i/>
        </w:rPr>
        <w:t>(</w:t>
      </w:r>
      <w:r>
        <w:rPr>
          <w:rFonts w:ascii="Arial" w:hAnsi="Arial" w:cs="Arial" w:eastAsia="Arial"/>
          <w:sz w:val="6"/>
          <w:szCs w:val="6"/>
          <w:color w:val="4B5495"/>
          <w:spacing w:val="32"/>
          <w:w w:val="259"/>
          <w:i/>
        </w:rPr>
        <w:t> </w:t>
      </w:r>
      <w:r>
        <w:rPr>
          <w:rFonts w:ascii="Arial" w:hAnsi="Arial" w:cs="Arial" w:eastAsia="Arial"/>
          <w:sz w:val="6"/>
          <w:szCs w:val="6"/>
          <w:color w:val="828383"/>
          <w:spacing w:val="0"/>
          <w:w w:val="600"/>
        </w:rPr>
        <w:t>'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2" w:lineRule="exact"/>
        <w:ind w:right="-20"/>
        <w:jc w:val="left"/>
        <w:tabs>
          <w:tab w:pos="1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7"/>
          <w:szCs w:val="17"/>
          <w:color w:val="3A3A3A"/>
          <w:w w:val="129"/>
          <w:position w:val="-1"/>
        </w:rPr>
        <w:t>ltfai</w:t>
      </w:r>
      <w:r>
        <w:rPr>
          <w:rFonts w:ascii="Arial" w:hAnsi="Arial" w:cs="Arial" w:eastAsia="Arial"/>
          <w:sz w:val="17"/>
          <w:szCs w:val="17"/>
          <w:color w:val="3A3A3A"/>
          <w:spacing w:val="-13"/>
          <w:w w:val="130"/>
          <w:position w:val="-1"/>
        </w:rPr>
        <w:t>j</w:t>
      </w:r>
      <w:r>
        <w:rPr>
          <w:rFonts w:ascii="Arial" w:hAnsi="Arial" w:cs="Arial" w:eastAsia="Arial"/>
          <w:sz w:val="17"/>
          <w:szCs w:val="17"/>
          <w:color w:val="545454"/>
          <w:spacing w:val="0"/>
          <w:w w:val="106"/>
          <w:position w:val="-1"/>
        </w:rPr>
        <w:t>e</w:t>
      </w:r>
      <w:r>
        <w:rPr>
          <w:rFonts w:ascii="Arial" w:hAnsi="Arial" w:cs="Arial" w:eastAsia="Arial"/>
          <w:sz w:val="17"/>
          <w:szCs w:val="17"/>
          <w:color w:val="545454"/>
          <w:spacing w:val="-32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BFBFBF"/>
          <w:spacing w:val="-27"/>
          <w:w w:val="82"/>
          <w:position w:val="-1"/>
        </w:rPr>
        <w:t>-</w:t>
      </w:r>
      <w:r>
        <w:rPr>
          <w:rFonts w:ascii="Arial" w:hAnsi="Arial" w:cs="Arial" w:eastAsia="Arial"/>
          <w:sz w:val="17"/>
          <w:szCs w:val="17"/>
          <w:color w:val="545454"/>
          <w:spacing w:val="0"/>
          <w:w w:val="76"/>
          <w:position w:val="-1"/>
        </w:rPr>
        <w:t>V</w:t>
      </w:r>
      <w:r>
        <w:rPr>
          <w:rFonts w:ascii="Arial" w:hAnsi="Arial" w:cs="Arial" w:eastAsia="Arial"/>
          <w:sz w:val="17"/>
          <w:szCs w:val="17"/>
          <w:color w:val="545454"/>
          <w:spacing w:val="-35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position w:val="-1"/>
        </w:rPr>
        <w:t>an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position w:val="-1"/>
        </w:rPr>
      </w:r>
      <w:r>
        <w:rPr>
          <w:rFonts w:ascii="Arial" w:hAnsi="Arial" w:cs="Arial" w:eastAsia="Arial"/>
          <w:sz w:val="17"/>
          <w:szCs w:val="17"/>
          <w:color w:val="AAAAAA"/>
          <w:spacing w:val="0"/>
          <w:w w:val="167"/>
          <w:position w:val="-1"/>
        </w:rPr>
        <w:t>.</w:t>
      </w:r>
      <w:r>
        <w:rPr>
          <w:rFonts w:ascii="Arial" w:hAnsi="Arial" w:cs="Arial" w:eastAsia="Arial"/>
          <w:sz w:val="17"/>
          <w:szCs w:val="17"/>
          <w:color w:val="AAAAAA"/>
          <w:spacing w:val="31"/>
          <w:w w:val="16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3"/>
          <w:position w:val="-1"/>
        </w:rPr>
        <w:t>_eli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9" w:lineRule="exact"/>
        <w:ind w:left="971" w:right="1423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3A3A3A"/>
          <w:w w:val="51"/>
          <w:position w:val="-15"/>
        </w:rPr>
        <w:t>MÜ</w:t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-15"/>
          <w:w w:val="50"/>
          <w:position w:val="-15"/>
        </w:rPr>
        <w:t>Ç</w:t>
      </w:r>
      <w:r>
        <w:rPr>
          <w:rFonts w:ascii="Times New Roman" w:hAnsi="Times New Roman" w:cs="Times New Roman" w:eastAsia="Times New Roman"/>
          <w:sz w:val="24"/>
          <w:szCs w:val="24"/>
          <w:color w:val="AAAAAA"/>
          <w:spacing w:val="-49"/>
          <w:w w:val="72"/>
          <w:position w:val="-15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-55"/>
          <w:w w:val="51"/>
          <w:position w:val="-15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color w:val="242B87"/>
          <w:spacing w:val="-14"/>
          <w:w w:val="140"/>
          <w:position w:val="-15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-38"/>
          <w:w w:val="50"/>
          <w:position w:val="-15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979797"/>
          <w:spacing w:val="-37"/>
          <w:w w:val="129"/>
          <w:position w:val="-15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0"/>
          <w:w w:val="50"/>
          <w:position w:val="-15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-41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4486B"/>
          <w:spacing w:val="0"/>
          <w:w w:val="91"/>
          <w:position w:val="-15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100" w:right="340"/>
          <w:cols w:num="2" w:equalWidth="0">
            <w:col w:w="5556" w:space="2943"/>
            <w:col w:w="2981"/>
          </w:cols>
        </w:sectPr>
      </w:pPr>
      <w:rPr/>
    </w:p>
    <w:p>
      <w:pPr>
        <w:spacing w:before="0" w:after="0" w:line="184" w:lineRule="exact"/>
        <w:ind w:right="-20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A3A3A"/>
          <w:w w:val="93"/>
        </w:rPr>
        <w:t>M</w:t>
      </w:r>
      <w:r>
        <w:rPr>
          <w:rFonts w:ascii="Arial" w:hAnsi="Arial" w:cs="Arial" w:eastAsia="Arial"/>
          <w:sz w:val="18"/>
          <w:szCs w:val="18"/>
          <w:color w:val="3A3A3A"/>
          <w:spacing w:val="-5"/>
          <w:w w:val="93"/>
        </w:rPr>
        <w:t>ü</w:t>
      </w:r>
      <w:r>
        <w:rPr>
          <w:rFonts w:ascii="Arial" w:hAnsi="Arial" w:cs="Arial" w:eastAsia="Arial"/>
          <w:sz w:val="18"/>
          <w:szCs w:val="18"/>
          <w:color w:val="3A3A3A"/>
          <w:spacing w:val="-93"/>
          <w:w w:val="91"/>
        </w:rPr>
        <w:t>u</w:t>
      </w:r>
      <w:r>
        <w:rPr>
          <w:rFonts w:ascii="Arial" w:hAnsi="Arial" w:cs="Arial" w:eastAsia="Arial"/>
          <w:sz w:val="18"/>
          <w:szCs w:val="18"/>
          <w:color w:val="3A3A3A"/>
          <w:spacing w:val="-8"/>
          <w:w w:val="93"/>
        </w:rPr>
        <w:t>d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91"/>
        </w:rPr>
        <w:t>oe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74" w:after="0" w:line="293" w:lineRule="exact"/>
        <w:ind w:right="-20"/>
        <w:jc w:val="left"/>
        <w:tabs>
          <w:tab w:pos="300" w:val="left"/>
          <w:tab w:pos="134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9"/>
          <w:szCs w:val="9"/>
          <w:color w:val="BFBFBF"/>
          <w:spacing w:val="0"/>
          <w:w w:val="62"/>
          <w:position w:val="-3"/>
        </w:rPr>
        <w:t>._</w:t>
      </w:r>
      <w:r>
        <w:rPr>
          <w:rFonts w:ascii="Arial" w:hAnsi="Arial" w:cs="Arial" w:eastAsia="Arial"/>
          <w:sz w:val="9"/>
          <w:szCs w:val="9"/>
          <w:color w:val="BFBFBF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9"/>
          <w:szCs w:val="9"/>
          <w:color w:val="BFBFBF"/>
          <w:spacing w:val="0"/>
          <w:w w:val="100"/>
          <w:position w:val="-3"/>
        </w:rPr>
      </w:r>
      <w:r>
        <w:rPr>
          <w:rFonts w:ascii="Arial" w:hAnsi="Arial" w:cs="Arial" w:eastAsia="Arial"/>
          <w:sz w:val="9"/>
          <w:szCs w:val="9"/>
          <w:color w:val="AAAAAA"/>
          <w:spacing w:val="0"/>
          <w:w w:val="206"/>
          <w:position w:val="-3"/>
        </w:rPr>
        <w:t>.</w:t>
      </w:r>
      <w:r>
        <w:rPr>
          <w:rFonts w:ascii="Arial" w:hAnsi="Arial" w:cs="Arial" w:eastAsia="Arial"/>
          <w:sz w:val="9"/>
          <w:szCs w:val="9"/>
          <w:color w:val="AAAAAA"/>
          <w:spacing w:val="0"/>
          <w:w w:val="206"/>
          <w:position w:val="-3"/>
        </w:rPr>
        <w:t>'</w:t>
      </w:r>
      <w:r>
        <w:rPr>
          <w:rFonts w:ascii="Arial" w:hAnsi="Arial" w:cs="Arial" w:eastAsia="Arial"/>
          <w:sz w:val="9"/>
          <w:szCs w:val="9"/>
          <w:color w:val="AAAAAA"/>
          <w:spacing w:val="-19"/>
          <w:w w:val="206"/>
          <w:position w:val="-3"/>
        </w:rPr>
        <w:t> </w:t>
      </w:r>
      <w:r>
        <w:rPr>
          <w:rFonts w:ascii="Arial" w:hAnsi="Arial" w:cs="Arial" w:eastAsia="Arial"/>
          <w:sz w:val="9"/>
          <w:szCs w:val="9"/>
          <w:color w:val="AAAAAA"/>
          <w:spacing w:val="0"/>
          <w:w w:val="100"/>
          <w:position w:val="-3"/>
        </w:rPr>
        <w:t>_,.</w:t>
      </w:r>
      <w:r>
        <w:rPr>
          <w:rFonts w:ascii="Arial" w:hAnsi="Arial" w:cs="Arial" w:eastAsia="Arial"/>
          <w:sz w:val="9"/>
          <w:szCs w:val="9"/>
          <w:color w:val="AAAAAA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9"/>
          <w:szCs w:val="9"/>
          <w:color w:val="AAAAAA"/>
          <w:spacing w:val="20"/>
          <w:w w:val="100"/>
          <w:position w:val="-3"/>
        </w:rPr>
        <w:t> </w:t>
      </w:r>
      <w:r>
        <w:rPr>
          <w:rFonts w:ascii="Arial" w:hAnsi="Arial" w:cs="Arial" w:eastAsia="Arial"/>
          <w:sz w:val="9"/>
          <w:szCs w:val="9"/>
          <w:color w:val="BFBFBF"/>
          <w:spacing w:val="0"/>
          <w:w w:val="63"/>
          <w:b/>
          <w:bCs/>
          <w:position w:val="-3"/>
        </w:rPr>
        <w:t>r</w:t>
      </w:r>
      <w:r>
        <w:rPr>
          <w:rFonts w:ascii="Arial" w:hAnsi="Arial" w:cs="Arial" w:eastAsia="Arial"/>
          <w:sz w:val="9"/>
          <w:szCs w:val="9"/>
          <w:color w:val="BFBFBF"/>
          <w:spacing w:val="0"/>
          <w:w w:val="63"/>
          <w:b/>
          <w:bCs/>
          <w:position w:val="-3"/>
        </w:rPr>
        <w:t>   </w:t>
      </w:r>
      <w:r>
        <w:rPr>
          <w:rFonts w:ascii="Arial" w:hAnsi="Arial" w:cs="Arial" w:eastAsia="Arial"/>
          <w:sz w:val="9"/>
          <w:szCs w:val="9"/>
          <w:color w:val="BFBFBF"/>
          <w:spacing w:val="2"/>
          <w:w w:val="63"/>
          <w:b/>
          <w:bCs/>
          <w:position w:val="-3"/>
        </w:rPr>
        <w:t> </w:t>
      </w:r>
      <w:r>
        <w:rPr>
          <w:rFonts w:ascii="Arial" w:hAnsi="Arial" w:cs="Arial" w:eastAsia="Arial"/>
          <w:sz w:val="9"/>
          <w:szCs w:val="9"/>
          <w:color w:val="AAAAAA"/>
          <w:spacing w:val="0"/>
          <w:w w:val="100"/>
          <w:position w:val="-3"/>
        </w:rPr>
        <w:t>'\</w:t>
      </w:r>
      <w:r>
        <w:rPr>
          <w:rFonts w:ascii="Arial" w:hAnsi="Arial" w:cs="Arial" w:eastAsia="Arial"/>
          <w:sz w:val="9"/>
          <w:szCs w:val="9"/>
          <w:color w:val="AAAAAA"/>
          <w:spacing w:val="0"/>
          <w:w w:val="100"/>
          <w:position w:val="-3"/>
        </w:rPr>
        <w:t>  </w:t>
      </w:r>
      <w:r>
        <w:rPr>
          <w:rFonts w:ascii="Arial" w:hAnsi="Arial" w:cs="Arial" w:eastAsia="Arial"/>
          <w:sz w:val="9"/>
          <w:szCs w:val="9"/>
          <w:color w:val="AAAAAA"/>
          <w:spacing w:val="24"/>
          <w:w w:val="100"/>
          <w:position w:val="-3"/>
        </w:rPr>
        <w:t> </w:t>
      </w:r>
      <w:r>
        <w:rPr>
          <w:rFonts w:ascii="Arial" w:hAnsi="Arial" w:cs="Arial" w:eastAsia="Arial"/>
          <w:sz w:val="9"/>
          <w:szCs w:val="9"/>
          <w:color w:val="3A3A3A"/>
          <w:spacing w:val="0"/>
          <w:w w:val="600"/>
          <w:position w:val="-3"/>
        </w:rPr>
        <w:t>'</w:t>
      </w:r>
      <w:r>
        <w:rPr>
          <w:rFonts w:ascii="Arial" w:hAnsi="Arial" w:cs="Arial" w:eastAsia="Arial"/>
          <w:sz w:val="9"/>
          <w:szCs w:val="9"/>
          <w:color w:val="3A3A3A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9"/>
          <w:szCs w:val="9"/>
          <w:color w:val="3A3A3A"/>
          <w:spacing w:val="0"/>
          <w:w w:val="100"/>
          <w:position w:val="-3"/>
        </w:rPr>
      </w:r>
      <w:r>
        <w:rPr>
          <w:rFonts w:ascii="Arial" w:hAnsi="Arial" w:cs="Arial" w:eastAsia="Arial"/>
          <w:sz w:val="28"/>
          <w:szCs w:val="28"/>
          <w:color w:val="979797"/>
          <w:spacing w:val="0"/>
          <w:w w:val="108"/>
          <w:b/>
          <w:bCs/>
          <w:i/>
          <w:position w:val="-3"/>
        </w:rPr>
        <w:t>1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6" w:lineRule="exact"/>
        <w:ind w:left="960" w:right="1314"/>
        <w:jc w:val="center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545454"/>
          <w:w w:val="61"/>
          <w:position w:val="-7"/>
        </w:rPr>
        <w:t>ı</w:t>
      </w:r>
      <w:r>
        <w:rPr>
          <w:rFonts w:ascii="Times New Roman" w:hAnsi="Times New Roman" w:cs="Times New Roman" w:eastAsia="Times New Roman"/>
          <w:sz w:val="14"/>
          <w:szCs w:val="14"/>
          <w:color w:val="545454"/>
          <w:spacing w:val="-13"/>
          <w:w w:val="61"/>
          <w:position w:val="-7"/>
        </w:rPr>
        <w:t>:</w:t>
      </w:r>
      <w:r>
        <w:rPr>
          <w:rFonts w:ascii="Times New Roman" w:hAnsi="Times New Roman" w:cs="Times New Roman" w:eastAsia="Times New Roman"/>
          <w:sz w:val="14"/>
          <w:szCs w:val="14"/>
          <w:color w:val="707272"/>
          <w:spacing w:val="0"/>
          <w:w w:val="195"/>
          <w:position w:val="-7"/>
        </w:rPr>
        <w:t>\</w:t>
      </w:r>
      <w:r>
        <w:rPr>
          <w:rFonts w:ascii="Times New Roman" w:hAnsi="Times New Roman" w:cs="Times New Roman" w:eastAsia="Times New Roman"/>
          <w:sz w:val="14"/>
          <w:szCs w:val="14"/>
          <w:color w:val="707272"/>
          <w:spacing w:val="-2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45454"/>
          <w:spacing w:val="0"/>
          <w:w w:val="68"/>
          <w:position w:val="-7"/>
        </w:rPr>
        <w:t>t</w:t>
      </w:r>
      <w:r>
        <w:rPr>
          <w:rFonts w:ascii="Times New Roman" w:hAnsi="Times New Roman" w:cs="Times New Roman" w:eastAsia="Times New Roman"/>
          <w:sz w:val="14"/>
          <w:szCs w:val="14"/>
          <w:color w:val="545454"/>
          <w:spacing w:val="-19"/>
          <w:w w:val="69"/>
          <w:position w:val="-7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828383"/>
          <w:spacing w:val="0"/>
          <w:w w:val="124"/>
          <w:position w:val="-7"/>
        </w:rPr>
        <w:t>: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100" w:right="340"/>
          <w:cols w:num="2" w:equalWidth="0">
            <w:col w:w="8805" w:space="99"/>
            <w:col w:w="2576"/>
          </w:cols>
        </w:sectPr>
      </w:pPr>
      <w:rPr/>
    </w:p>
    <w:p>
      <w:pPr>
        <w:spacing w:before="0" w:after="0" w:line="3" w:lineRule="exact"/>
        <w:ind w:left="2500" w:right="-20"/>
        <w:jc w:val="left"/>
        <w:tabs>
          <w:tab w:pos="4760" w:val="left"/>
          <w:tab w:pos="6080" w:val="left"/>
          <w:tab w:pos="8980" w:val="left"/>
          <w:tab w:pos="962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3.541779pt;margin-top:.136064pt;width:6.33776pt;height:22pt;mso-position-horizontal-relative:page;mso-position-vertical-relative:paragraph;z-index:-15330" type="#_x0000_t202" filled="f" stroked="f">
            <v:textbox inset="0,0,0,0">
              <w:txbxContent>
                <w:p>
                  <w:pPr>
                    <w:spacing w:before="0" w:after="0" w:line="440" w:lineRule="exact"/>
                    <w:ind w:right="-106"/>
                    <w:jc w:val="left"/>
                    <w:rPr>
                      <w:rFonts w:ascii="Arial" w:hAnsi="Arial" w:cs="Arial" w:eastAsia="Arial"/>
                      <w:sz w:val="44"/>
                      <w:szCs w:val="44"/>
                    </w:rPr>
                  </w:pPr>
                  <w:rPr/>
                  <w:r>
                    <w:rPr>
                      <w:rFonts w:ascii="Arial" w:hAnsi="Arial" w:cs="Arial" w:eastAsia="Arial"/>
                      <w:sz w:val="44"/>
                      <w:szCs w:val="44"/>
                      <w:color w:val="AAAAAA"/>
                      <w:spacing w:val="0"/>
                      <w:w w:val="51"/>
                    </w:rPr>
                    <w:t>..</w:t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9"/>
          <w:szCs w:val="29"/>
          <w:color w:val="3A3A3A"/>
          <w:w w:val="81"/>
          <w:position w:val="-23"/>
        </w:rPr>
        <w:t>Al</w:t>
      </w:r>
      <w:r>
        <w:rPr>
          <w:rFonts w:ascii="Arial" w:hAnsi="Arial" w:cs="Arial" w:eastAsia="Arial"/>
          <w:sz w:val="29"/>
          <w:szCs w:val="29"/>
          <w:color w:val="3A3A3A"/>
          <w:spacing w:val="-68"/>
          <w:w w:val="81"/>
          <w:position w:val="-23"/>
        </w:rPr>
        <w:t>ı</w:t>
      </w:r>
      <w:r>
        <w:rPr>
          <w:rFonts w:ascii="Arial" w:hAnsi="Arial" w:cs="Arial" w:eastAsia="Arial"/>
          <w:sz w:val="29"/>
          <w:szCs w:val="29"/>
          <w:color w:val="3A3A3A"/>
          <w:spacing w:val="-30"/>
          <w:w w:val="115"/>
          <w:position w:val="-23"/>
        </w:rPr>
        <w:t>;</w:t>
      </w:r>
      <w:r>
        <w:rPr>
          <w:rFonts w:ascii="Arial" w:hAnsi="Arial" w:cs="Arial" w:eastAsia="Arial"/>
          <w:sz w:val="29"/>
          <w:szCs w:val="29"/>
          <w:color w:val="3A3A3A"/>
          <w:spacing w:val="-114"/>
          <w:w w:val="82"/>
          <w:position w:val="-23"/>
        </w:rPr>
        <w:t>d</w:t>
      </w:r>
      <w:r>
        <w:rPr>
          <w:rFonts w:ascii="Arial" w:hAnsi="Arial" w:cs="Arial" w:eastAsia="Arial"/>
          <w:sz w:val="29"/>
          <w:szCs w:val="29"/>
          <w:color w:val="3A3A3A"/>
          <w:spacing w:val="0"/>
          <w:w w:val="115"/>
          <w:position w:val="-23"/>
        </w:rPr>
        <w:t>Mı</w:t>
      </w:r>
      <w:r>
        <w:rPr>
          <w:rFonts w:ascii="Arial" w:hAnsi="Arial" w:cs="Arial" w:eastAsia="Arial"/>
          <w:sz w:val="29"/>
          <w:szCs w:val="29"/>
          <w:color w:val="3A3A3A"/>
          <w:spacing w:val="11"/>
          <w:w w:val="115"/>
          <w:position w:val="-23"/>
        </w:rPr>
        <w:t>.</w:t>
      </w:r>
      <w:r>
        <w:rPr>
          <w:rFonts w:ascii="Arial" w:hAnsi="Arial" w:cs="Arial" w:eastAsia="Arial"/>
          <w:sz w:val="29"/>
          <w:szCs w:val="29"/>
          <w:color w:val="9CB3CC"/>
          <w:spacing w:val="0"/>
          <w:w w:val="65"/>
          <w:position w:val="-23"/>
        </w:rPr>
        <w:t>.</w:t>
      </w:r>
      <w:r>
        <w:rPr>
          <w:rFonts w:ascii="Arial" w:hAnsi="Arial" w:cs="Arial" w:eastAsia="Arial"/>
          <w:sz w:val="29"/>
          <w:szCs w:val="29"/>
          <w:color w:val="9CB3CC"/>
          <w:spacing w:val="0"/>
          <w:w w:val="100"/>
          <w:position w:val="-23"/>
        </w:rPr>
        <w:tab/>
      </w:r>
      <w:r>
        <w:rPr>
          <w:rFonts w:ascii="Arial" w:hAnsi="Arial" w:cs="Arial" w:eastAsia="Arial"/>
          <w:sz w:val="29"/>
          <w:szCs w:val="29"/>
          <w:color w:val="9CB3CC"/>
          <w:spacing w:val="0"/>
          <w:w w:val="100"/>
          <w:position w:val="-23"/>
        </w:rPr>
      </w:r>
      <w:r>
        <w:rPr>
          <w:rFonts w:ascii="Arial" w:hAnsi="Arial" w:cs="Arial" w:eastAsia="Arial"/>
          <w:sz w:val="29"/>
          <w:szCs w:val="29"/>
          <w:color w:val="242B87"/>
          <w:spacing w:val="0"/>
          <w:w w:val="100"/>
          <w:position w:val="-23"/>
        </w:rPr>
        <w:t>..</w:t>
      </w:r>
      <w:r>
        <w:rPr>
          <w:rFonts w:ascii="Arial" w:hAnsi="Arial" w:cs="Arial" w:eastAsia="Arial"/>
          <w:sz w:val="29"/>
          <w:szCs w:val="29"/>
          <w:color w:val="242B87"/>
          <w:spacing w:val="41"/>
          <w:w w:val="100"/>
          <w:position w:val="-23"/>
        </w:rPr>
        <w:t> </w:t>
      </w:r>
      <w:r>
        <w:rPr>
          <w:rFonts w:ascii="Arial" w:hAnsi="Arial" w:cs="Arial" w:eastAsia="Arial"/>
          <w:sz w:val="29"/>
          <w:szCs w:val="29"/>
          <w:color w:val="5B69AF"/>
          <w:spacing w:val="0"/>
          <w:w w:val="193"/>
          <w:position w:val="-23"/>
        </w:rPr>
        <w:t>-</w:t>
      </w:r>
      <w:r>
        <w:rPr>
          <w:rFonts w:ascii="Arial" w:hAnsi="Arial" w:cs="Arial" w:eastAsia="Arial"/>
          <w:sz w:val="29"/>
          <w:szCs w:val="29"/>
          <w:color w:val="5B69AF"/>
          <w:spacing w:val="0"/>
          <w:w w:val="100"/>
          <w:position w:val="-23"/>
        </w:rPr>
        <w:tab/>
      </w:r>
      <w:r>
        <w:rPr>
          <w:rFonts w:ascii="Arial" w:hAnsi="Arial" w:cs="Arial" w:eastAsia="Arial"/>
          <w:sz w:val="29"/>
          <w:szCs w:val="29"/>
          <w:color w:val="5B69AF"/>
          <w:spacing w:val="0"/>
          <w:w w:val="100"/>
          <w:position w:val="-23"/>
        </w:rPr>
      </w:r>
      <w:r>
        <w:rPr>
          <w:rFonts w:ascii="Arial" w:hAnsi="Arial" w:cs="Arial" w:eastAsia="Arial"/>
          <w:sz w:val="29"/>
          <w:szCs w:val="29"/>
          <w:color w:val="4954CC"/>
          <w:spacing w:val="0"/>
          <w:w w:val="193"/>
          <w:position w:val="-23"/>
        </w:rPr>
        <w:t>-</w:t>
      </w:r>
      <w:r>
        <w:rPr>
          <w:rFonts w:ascii="Arial" w:hAnsi="Arial" w:cs="Arial" w:eastAsia="Arial"/>
          <w:sz w:val="29"/>
          <w:szCs w:val="29"/>
          <w:color w:val="4954CC"/>
          <w:spacing w:val="-132"/>
          <w:w w:val="193"/>
          <w:position w:val="-23"/>
        </w:rPr>
        <w:t> </w:t>
      </w:r>
      <w:r>
        <w:rPr>
          <w:rFonts w:ascii="Arial" w:hAnsi="Arial" w:cs="Arial" w:eastAsia="Arial"/>
          <w:sz w:val="29"/>
          <w:szCs w:val="29"/>
          <w:color w:val="4954CC"/>
          <w:spacing w:val="0"/>
          <w:w w:val="100"/>
          <w:position w:val="-23"/>
        </w:rPr>
        <w:tab/>
      </w:r>
      <w:r>
        <w:rPr>
          <w:rFonts w:ascii="Arial" w:hAnsi="Arial" w:cs="Arial" w:eastAsia="Arial"/>
          <w:sz w:val="29"/>
          <w:szCs w:val="29"/>
          <w:color w:val="4954CC"/>
          <w:spacing w:val="0"/>
          <w:w w:val="100"/>
          <w:position w:val="-23"/>
        </w:rPr>
      </w:r>
      <w:r>
        <w:rPr>
          <w:rFonts w:ascii="Times New Roman" w:hAnsi="Times New Roman" w:cs="Times New Roman" w:eastAsia="Times New Roman"/>
          <w:sz w:val="7"/>
          <w:szCs w:val="7"/>
          <w:color w:val="AAAAAA"/>
          <w:spacing w:val="0"/>
          <w:w w:val="137"/>
          <w:position w:val="-7"/>
        </w:rPr>
        <w:t>••</w:t>
      </w:r>
      <w:r>
        <w:rPr>
          <w:rFonts w:ascii="Times New Roman" w:hAnsi="Times New Roman" w:cs="Times New Roman" w:eastAsia="Times New Roman"/>
          <w:sz w:val="7"/>
          <w:szCs w:val="7"/>
          <w:color w:val="AAAAAA"/>
          <w:spacing w:val="18"/>
          <w:w w:val="137"/>
          <w:position w:val="-7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28383"/>
          <w:spacing w:val="0"/>
          <w:w w:val="75"/>
          <w:i/>
          <w:position w:val="-7"/>
        </w:rPr>
        <w:t>_tf</w:t>
      </w:r>
      <w:r>
        <w:rPr>
          <w:rFonts w:ascii="Times New Roman" w:hAnsi="Times New Roman" w:cs="Times New Roman" w:eastAsia="Times New Roman"/>
          <w:sz w:val="7"/>
          <w:szCs w:val="7"/>
          <w:color w:val="828383"/>
          <w:spacing w:val="0"/>
          <w:w w:val="100"/>
          <w:i/>
          <w:position w:val="-7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828383"/>
          <w:spacing w:val="0"/>
          <w:w w:val="100"/>
          <w:i/>
          <w:position w:val="-7"/>
        </w:rPr>
      </w:r>
      <w:r>
        <w:rPr>
          <w:rFonts w:ascii="Times New Roman" w:hAnsi="Times New Roman" w:cs="Times New Roman" w:eastAsia="Times New Roman"/>
          <w:sz w:val="7"/>
          <w:szCs w:val="7"/>
          <w:color w:val="828383"/>
          <w:spacing w:val="0"/>
          <w:w w:val="244"/>
          <w:position w:val="-7"/>
        </w:rPr>
        <w:t>\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58" w:after="0" w:line="170" w:lineRule="exact"/>
        <w:ind w:right="1346"/>
        <w:jc w:val="right"/>
        <w:rPr>
          <w:rFonts w:ascii="Arial" w:hAnsi="Arial" w:cs="Arial" w:eastAsia="Arial"/>
          <w:sz w:val="4"/>
          <w:szCs w:val="4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AAAAAA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AAAAAA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1"/>
          <w:szCs w:val="11"/>
          <w:color w:val="AAAAA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AAAAA"/>
          <w:spacing w:val="0"/>
          <w:w w:val="143"/>
        </w:rPr>
        <w:t>,.</w:t>
      </w:r>
      <w:r>
        <w:rPr>
          <w:rFonts w:ascii="Times New Roman" w:hAnsi="Times New Roman" w:cs="Times New Roman" w:eastAsia="Times New Roman"/>
          <w:sz w:val="11"/>
          <w:szCs w:val="11"/>
          <w:color w:val="AAAAAA"/>
          <w:spacing w:val="19"/>
          <w:w w:val="14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AAAAA"/>
          <w:spacing w:val="0"/>
          <w:w w:val="143"/>
          <w:i/>
        </w:rPr>
        <w:t>·!</w:t>
      </w:r>
      <w:r>
        <w:rPr>
          <w:rFonts w:ascii="Times New Roman" w:hAnsi="Times New Roman" w:cs="Times New Roman" w:eastAsia="Times New Roman"/>
          <w:sz w:val="11"/>
          <w:szCs w:val="11"/>
          <w:color w:val="AAAAAA"/>
          <w:spacing w:val="22"/>
          <w:w w:val="143"/>
          <w:i/>
        </w:rPr>
        <w:t> </w:t>
      </w:r>
      <w:r>
        <w:rPr>
          <w:rFonts w:ascii="Arial" w:hAnsi="Arial" w:cs="Arial" w:eastAsia="Arial"/>
          <w:sz w:val="6"/>
          <w:szCs w:val="6"/>
          <w:color w:val="AAAAAA"/>
          <w:spacing w:val="0"/>
          <w:w w:val="143"/>
          <w:b/>
          <w:bCs/>
        </w:rPr>
        <w:t>)1</w:t>
      </w:r>
      <w:r>
        <w:rPr>
          <w:rFonts w:ascii="Arial" w:hAnsi="Arial" w:cs="Arial" w:eastAsia="Arial"/>
          <w:sz w:val="6"/>
          <w:szCs w:val="6"/>
          <w:color w:val="AAAAAA"/>
          <w:spacing w:val="0"/>
          <w:w w:val="143"/>
          <w:b/>
          <w:bCs/>
        </w:rPr>
        <w:t> </w:t>
      </w:r>
      <w:r>
        <w:rPr>
          <w:rFonts w:ascii="Arial" w:hAnsi="Arial" w:cs="Arial" w:eastAsia="Arial"/>
          <w:sz w:val="6"/>
          <w:szCs w:val="6"/>
          <w:color w:val="AAAAAA"/>
          <w:spacing w:val="24"/>
          <w:w w:val="143"/>
          <w:b/>
          <w:bCs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FBFBF"/>
          <w:spacing w:val="0"/>
          <w:w w:val="82"/>
          <w:b/>
          <w:bCs/>
          <w:i/>
        </w:rPr>
        <w:t>l</w:t>
      </w:r>
      <w:r>
        <w:rPr>
          <w:rFonts w:ascii="Times New Roman" w:hAnsi="Times New Roman" w:cs="Times New Roman" w:eastAsia="Times New Roman"/>
          <w:sz w:val="13"/>
          <w:szCs w:val="13"/>
          <w:color w:val="BFBFBF"/>
          <w:spacing w:val="-7"/>
          <w:w w:val="82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79797"/>
          <w:spacing w:val="0"/>
          <w:w w:val="182"/>
          <w:b/>
          <w:bCs/>
          <w:i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979797"/>
          <w:spacing w:val="-24"/>
          <w:w w:val="182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79797"/>
          <w:spacing w:val="0"/>
          <w:w w:val="84"/>
        </w:rPr>
        <w:t>'l</w:t>
      </w:r>
      <w:r>
        <w:rPr>
          <w:rFonts w:ascii="Times New Roman" w:hAnsi="Times New Roman" w:cs="Times New Roman" w:eastAsia="Times New Roman"/>
          <w:sz w:val="15"/>
          <w:szCs w:val="15"/>
          <w:color w:val="979797"/>
          <w:spacing w:val="0"/>
          <w:w w:val="84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979797"/>
          <w:spacing w:val="0"/>
          <w:w w:val="8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79797"/>
          <w:spacing w:val="0"/>
          <w:w w:val="100"/>
        </w:rPr>
        <w:t>\</w:t>
      </w:r>
      <w:r>
        <w:rPr>
          <w:rFonts w:ascii="Times New Roman" w:hAnsi="Times New Roman" w:cs="Times New Roman" w:eastAsia="Times New Roman"/>
          <w:sz w:val="15"/>
          <w:szCs w:val="15"/>
          <w:color w:val="97979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79797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0727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70727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07272"/>
          <w:spacing w:val="0"/>
          <w:w w:val="65"/>
          <w:i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707272"/>
          <w:spacing w:val="-21"/>
          <w:w w:val="100"/>
          <w:i/>
        </w:rPr>
        <w:t> </w:t>
      </w:r>
      <w:r>
        <w:rPr>
          <w:rFonts w:ascii="Arial" w:hAnsi="Arial" w:cs="Arial" w:eastAsia="Arial"/>
          <w:sz w:val="4"/>
          <w:szCs w:val="4"/>
          <w:color w:val="BFBFBF"/>
          <w:spacing w:val="0"/>
          <w:w w:val="139"/>
          <w:i/>
        </w:rPr>
        <w:t>4</w:t>
      </w:r>
      <w:r>
        <w:rPr>
          <w:rFonts w:ascii="Arial" w:hAnsi="Arial" w:cs="Arial" w:eastAsia="Arial"/>
          <w:sz w:val="4"/>
          <w:szCs w:val="4"/>
          <w:color w:val="BFBFBF"/>
          <w:spacing w:val="0"/>
          <w:w w:val="138"/>
          <w:i/>
        </w:rPr>
        <w:t>'</w:t>
      </w:r>
      <w:r>
        <w:rPr>
          <w:rFonts w:ascii="Arial" w:hAnsi="Arial" w:cs="Arial" w:eastAsia="Arial"/>
          <w:sz w:val="4"/>
          <w:szCs w:val="4"/>
          <w:color w:val="000000"/>
          <w:spacing w:val="0"/>
          <w:w w:val="100"/>
        </w:rPr>
      </w:r>
    </w:p>
    <w:p>
      <w:pPr>
        <w:spacing w:before="0" w:after="0" w:line="115" w:lineRule="exact"/>
        <w:ind w:left="2500" w:right="-20"/>
        <w:jc w:val="left"/>
        <w:tabs>
          <w:tab w:pos="3180" w:val="left"/>
          <w:tab w:pos="3680" w:val="left"/>
          <w:tab w:pos="59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34"/>
          <w:szCs w:val="34"/>
          <w:color w:val="2B3152"/>
          <w:spacing w:val="0"/>
          <w:w w:val="75"/>
          <w:position w:val="-22"/>
        </w:rPr>
        <w:t>L</w:t>
      </w:r>
      <w:r>
        <w:rPr>
          <w:rFonts w:ascii="Arial" w:hAnsi="Arial" w:cs="Arial" w:eastAsia="Arial"/>
          <w:sz w:val="34"/>
          <w:szCs w:val="34"/>
          <w:color w:val="2B3152"/>
          <w:spacing w:val="0"/>
          <w:w w:val="100"/>
          <w:position w:val="-22"/>
        </w:rPr>
        <w:tab/>
      </w:r>
      <w:r>
        <w:rPr>
          <w:rFonts w:ascii="Arial" w:hAnsi="Arial" w:cs="Arial" w:eastAsia="Arial"/>
          <w:sz w:val="34"/>
          <w:szCs w:val="34"/>
          <w:color w:val="2B3152"/>
          <w:spacing w:val="0"/>
          <w:w w:val="100"/>
          <w:position w:val="-22"/>
        </w:rPr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0"/>
          <w:w w:val="159"/>
          <w:b/>
          <w:bCs/>
          <w:position w:val="-1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0"/>
          <w:w w:val="100"/>
          <w:b/>
          <w:bCs/>
          <w:position w:val="-10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0"/>
          <w:w w:val="100"/>
          <w:b/>
          <w:bCs/>
          <w:position w:val="-10"/>
        </w:rPr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79"/>
          <w:position w:val="-10"/>
        </w:rPr>
        <w:t>861</w:t>
      </w:r>
      <w:r>
        <w:rPr>
          <w:rFonts w:ascii="Arial" w:hAnsi="Arial" w:cs="Arial" w:eastAsia="Arial"/>
          <w:sz w:val="21"/>
          <w:szCs w:val="21"/>
          <w:color w:val="3A3A3A"/>
          <w:spacing w:val="37"/>
          <w:w w:val="79"/>
          <w:position w:val="-1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15"/>
          <w:i/>
          <w:position w:val="-10"/>
        </w:rPr>
        <w:t>'iJ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10"/>
          <w:w w:val="116"/>
          <w:i/>
          <w:position w:val="-10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-3"/>
          <w:w w:val="86"/>
          <w:i/>
          <w:position w:val="-1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BFBFBF"/>
          <w:spacing w:val="0"/>
          <w:w w:val="95"/>
          <w:i/>
          <w:position w:val="-10"/>
        </w:rPr>
        <w:t>··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26"/>
          <w:i/>
          <w:position w:val="-10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i/>
          <w:position w:val="-1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i/>
          <w:position w:val="-10"/>
        </w:rPr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0"/>
          <w:w w:val="235"/>
          <w:position w:val="-10"/>
        </w:rPr>
        <w:t>...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00" w:right="340"/>
        </w:sectPr>
      </w:pPr>
      <w:rPr/>
    </w:p>
    <w:p>
      <w:pPr>
        <w:spacing w:before="0" w:after="0" w:line="266" w:lineRule="exact"/>
        <w:ind w:right="-20"/>
        <w:jc w:val="righ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3A3A3A"/>
          <w:spacing w:val="-9"/>
          <w:w w:val="54"/>
          <w:position w:val="-6"/>
        </w:rPr>
        <w:t>:</w:t>
      </w:r>
      <w:r>
        <w:rPr>
          <w:rFonts w:ascii="Arial" w:hAnsi="Arial" w:cs="Arial" w:eastAsia="Arial"/>
          <w:sz w:val="15"/>
          <w:szCs w:val="15"/>
          <w:color w:val="3A3A3A"/>
          <w:spacing w:val="-42"/>
          <w:w w:val="85"/>
          <w:position w:val="9"/>
        </w:rPr>
        <w:t>r</w:t>
      </w:r>
      <w:r>
        <w:rPr>
          <w:rFonts w:ascii="Arial" w:hAnsi="Arial" w:cs="Arial" w:eastAsia="Arial"/>
          <w:sz w:val="26"/>
          <w:szCs w:val="26"/>
          <w:color w:val="3A3A3A"/>
          <w:spacing w:val="-5"/>
          <w:w w:val="54"/>
          <w:position w:val="-6"/>
        </w:rPr>
        <w:t>ı</w:t>
      </w:r>
      <w:r>
        <w:rPr>
          <w:rFonts w:ascii="Arial" w:hAnsi="Arial" w:cs="Arial" w:eastAsia="Arial"/>
          <w:sz w:val="15"/>
          <w:szCs w:val="15"/>
          <w:color w:val="3A3A3A"/>
          <w:spacing w:val="-78"/>
          <w:w w:val="85"/>
          <w:position w:val="9"/>
        </w:rPr>
        <w:t>o</w:t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54"/>
          <w:position w:val="-6"/>
        </w:rPr>
        <w:t>::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15" w:after="0" w:line="224" w:lineRule="exact"/>
        <w:ind w:left="2110" w:right="4967" w:firstLine="-2110"/>
        <w:jc w:val="left"/>
        <w:tabs>
          <w:tab w:pos="620" w:val="left"/>
          <w:tab w:pos="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42429C"/>
          <w:spacing w:val="0"/>
          <w:w w:val="138"/>
        </w:rPr>
        <w:t>"J'</w:t>
      </w:r>
      <w:r>
        <w:rPr>
          <w:rFonts w:ascii="Arial" w:hAnsi="Arial" w:cs="Arial" w:eastAsia="Arial"/>
          <w:sz w:val="24"/>
          <w:szCs w:val="24"/>
          <w:color w:val="42429C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color w:val="42429C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545454"/>
          <w:spacing w:val="0"/>
          <w:w w:val="100"/>
        </w:rPr>
        <w:t>g</w:t>
      </w:r>
      <w:r>
        <w:rPr>
          <w:rFonts w:ascii="Arial" w:hAnsi="Arial" w:cs="Arial" w:eastAsia="Arial"/>
          <w:sz w:val="21"/>
          <w:szCs w:val="21"/>
          <w:color w:val="545454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545454"/>
          <w:spacing w:val="0"/>
          <w:w w:val="100"/>
        </w:rPr>
        <w:t>·</w:t>
      </w:r>
      <w:r>
        <w:rPr>
          <w:rFonts w:ascii="Arial" w:hAnsi="Arial" w:cs="Arial" w:eastAsia="Arial"/>
          <w:sz w:val="21"/>
          <w:szCs w:val="21"/>
          <w:color w:val="54545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Onur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Turaç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KÜÇUK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00" w:right="340"/>
          <w:cols w:num="2" w:equalWidth="0">
            <w:col w:w="707" w:space="2612"/>
            <w:col w:w="8161"/>
          </w:cols>
        </w:sectPr>
      </w:pPr>
      <w:rPr/>
    </w:p>
    <w:p>
      <w:pPr>
        <w:spacing w:before="0" w:after="0" w:line="4" w:lineRule="atLeast"/>
        <w:ind w:left="3295" w:right="-20"/>
        <w:jc w:val="left"/>
        <w:tabs>
          <w:tab w:pos="5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9.999360pt;margin-top:24.138529pt;width:566.035212pt;height:775.120587pt;mso-position-horizontal-relative:page;mso-position-vertical-relative:page;z-index:-15335" coordorigin="200,483" coordsize="11321,15502">
            <v:group style="position:absolute;left:224;top:492;width:2;height:808" coordorigin="224,492" coordsize="2,808">
              <v:shape style="position:absolute;left:224;top:492;width:2;height:808" coordorigin="224,492" coordsize="0,808" path="m224,1300l224,492e" filled="f" stroked="t" strokeweight=".95232pt" strokecolor="#606060">
                <v:path arrowok="t"/>
              </v:shape>
            </v:group>
            <v:group style="position:absolute;left:219;top:1735;width:543;height:2" coordorigin="219,1735" coordsize="543,2">
              <v:shape style="position:absolute;left:219;top:1735;width:543;height:2" coordorigin="219,1735" coordsize="543,0" path="m219,1735l762,1735e" filled="f" stroked="t" strokeweight=".47616pt" strokecolor="#4B4B4B">
                <v:path arrowok="t"/>
              </v:shape>
            </v:group>
            <v:group style="position:absolute;left:224;top:1228;width:2;height:540" coordorigin="224,1228" coordsize="2,540">
              <v:shape style="position:absolute;left:224;top:1228;width:2;height:540" coordorigin="224,1228" coordsize="0,540" path="m224,1768l224,1228e" filled="f" stroked="t" strokeweight=".47616pt" strokecolor="#3B3B3B">
                <v:path arrowok="t"/>
              </v:shape>
            </v:group>
            <v:group style="position:absolute;left:705;top:1735;width:119;height:2" coordorigin="705,1735" coordsize="119,2">
              <v:shape style="position:absolute;left:705;top:1735;width:119;height:2" coordorigin="705,1735" coordsize="119,0" path="m705,1735l824,1735e" filled="f" stroked="t" strokeweight=".47616pt" strokecolor="#2F2F2F">
                <v:path arrowok="t"/>
              </v:shape>
            </v:group>
            <v:group style="position:absolute;left:767;top:1740;width:2457;height:2" coordorigin="767,1740" coordsize="2457,2">
              <v:shape style="position:absolute;left:767;top:1740;width:2457;height:2" coordorigin="767,1740" coordsize="2457,0" path="m767,1740l3224,1740e" filled="f" stroked="t" strokeweight=".71424pt" strokecolor="#545454">
                <v:path arrowok="t"/>
              </v:shape>
            </v:group>
            <v:group style="position:absolute;left:2152;top:942;width:2;height:344" coordorigin="2152,942" coordsize="2,344">
              <v:shape style="position:absolute;left:2152;top:942;width:2;height:344" coordorigin="2152,942" coordsize="0,344" path="m2152,1286l2152,942e" filled="f" stroked="t" strokeweight=".47616pt" strokecolor="#343434">
                <v:path arrowok="t"/>
              </v:shape>
            </v:group>
            <v:group style="position:absolute;left:2155;top:492;width:2;height:1257" coordorigin="2155,492" coordsize="2,1257">
              <v:shape style="position:absolute;left:2155;top:492;width:2;height:1257" coordorigin="2155,492" coordsize="0,1257" path="m2155,1749l2155,492e" filled="f" stroked="t" strokeweight=".71424pt" strokecolor="#4F4F4F">
                <v:path arrowok="t"/>
              </v:shape>
            </v:group>
            <v:group style="position:absolute;left:3166;top:1740;width:248;height:2" coordorigin="3166,1740" coordsize="248,2">
              <v:shape style="position:absolute;left:3166;top:1740;width:248;height:2" coordorigin="3166,1740" coordsize="248,0" path="m3166,1740l3414,1740e" filled="f" stroked="t" strokeweight=".47616pt" strokecolor="#282828">
                <v:path arrowok="t"/>
              </v:shape>
            </v:group>
            <v:group style="position:absolute;left:3357;top:1740;width:314;height:2" coordorigin="3357,1740" coordsize="314,2">
              <v:shape style="position:absolute;left:3357;top:1740;width:314;height:2" coordorigin="3357,1740" coordsize="314,0" path="m3357,1740l3671,1740e" filled="f" stroked="t" strokeweight=".47616pt" strokecolor="#3B3B3B">
                <v:path arrowok="t"/>
              </v:shape>
            </v:group>
            <v:group style="position:absolute;left:3614;top:1740;width:2990;height:2" coordorigin="3614,1740" coordsize="2990,2">
              <v:shape style="position:absolute;left:3614;top:1740;width:2990;height:2" coordorigin="3614,1740" coordsize="2990,0" path="m3614,1740l6604,1740e" filled="f" stroked="t" strokeweight=".71424pt" strokecolor="#545454">
                <v:path arrowok="t"/>
              </v:shape>
            </v:group>
            <v:group style="position:absolute;left:6547;top:1740;width:233;height:2" coordorigin="6547,1740" coordsize="233,2">
              <v:shape style="position:absolute;left:6547;top:1740;width:233;height:2" coordorigin="6547,1740" coordsize="233,0" path="m6547,1740l6781,1740e" filled="f" stroked="t" strokeweight=".47616pt" strokecolor="#282828">
                <v:path arrowok="t"/>
              </v:shape>
            </v:group>
            <v:group style="position:absolute;left:6723;top:1740;width:838;height:2" coordorigin="6723,1740" coordsize="838,2">
              <v:shape style="position:absolute;left:6723;top:1740;width:838;height:2" coordorigin="6723,1740" coordsize="838,0" path="m6723,1740l7561,1740e" filled="f" stroked="t" strokeweight=".95232pt" strokecolor="#606060">
                <v:path arrowok="t"/>
              </v:shape>
            </v:group>
            <v:group style="position:absolute;left:8940;top:497;width:2;height:1252" coordorigin="8940,497" coordsize="2,1252">
              <v:shape style="position:absolute;left:8940;top:497;width:2;height:1252" coordorigin="8940,497" coordsize="0,1252" path="m8940,1749l8940,497e" filled="f" stroked="t" strokeweight=".95232pt" strokecolor="#6B6B6B">
                <v:path arrowok="t"/>
              </v:shape>
            </v:group>
            <v:group style="position:absolute;left:7504;top:1740;width:1457;height:2" coordorigin="7504,1740" coordsize="1457,2">
              <v:shape style="position:absolute;left:7504;top:1740;width:1457;height:2" coordorigin="7504,1740" coordsize="1457,0" path="m7504,1740l8961,1740e" filled="f" stroked="t" strokeweight=".71424pt" strokecolor="#484848">
                <v:path arrowok="t"/>
              </v:shape>
            </v:group>
            <v:group style="position:absolute;left:8876;top:1737;width:1409;height:2" coordorigin="8876,1737" coordsize="1409,2">
              <v:shape style="position:absolute;left:8876;top:1737;width:1409;height:2" coordorigin="8876,1737" coordsize="1409,0" path="m8876,1737l10285,1737e" filled="f" stroked="t" strokeweight=".71424pt" strokecolor="#606060">
                <v:path arrowok="t"/>
              </v:shape>
            </v:group>
            <v:group style="position:absolute;left:10228;top:1735;width:210;height:2" coordorigin="10228,1735" coordsize="210,2">
              <v:shape style="position:absolute;left:10228;top:1735;width:210;height:2" coordorigin="10228,1735" coordsize="210,0" path="m10228,1735l10437,1735e" filled="f" stroked="t" strokeweight=".47616pt" strokecolor="#3B3B3B">
                <v:path arrowok="t"/>
              </v:shape>
            </v:group>
            <v:group style="position:absolute;left:10380;top:1733;width:1105;height:2" coordorigin="10380,1733" coordsize="1105,2">
              <v:shape style="position:absolute;left:10380;top:1733;width:1105;height:2" coordorigin="10380,1733" coordsize="1105,0" path="m10380,1733l11485,1733e" filled="f" stroked="t" strokeweight=".47616pt" strokecolor="#5B5B5B">
                <v:path arrowok="t"/>
              </v:shape>
            </v:group>
            <v:group style="position:absolute;left:11471;top:492;width:2;height:282" coordorigin="11471,492" coordsize="2,282">
              <v:shape style="position:absolute;left:11471;top:492;width:2;height:282" coordorigin="11471,492" coordsize="0,282" path="m11471,774l11471,492e" filled="f" stroked="t" strokeweight=".95232pt" strokecolor="#646464">
                <v:path arrowok="t"/>
              </v:shape>
            </v:group>
            <v:group style="position:absolute;left:11478;top:492;width:2;height:793" coordorigin="11478,492" coordsize="2,793">
              <v:shape style="position:absolute;left:11478;top:492;width:2;height:793" coordorigin="11478,492" coordsize="0,793" path="m11478,1286l11478,492e" filled="f" stroked="t" strokeweight=".47616pt" strokecolor="#4F4F4F">
                <v:path arrowok="t"/>
              </v:shape>
            </v:group>
            <v:group style="position:absolute;left:11475;top:1114;width:2;height:1262" coordorigin="11475,1114" coordsize="2,1262">
              <v:shape style="position:absolute;left:11475;top:1114;width:2;height:1262" coordorigin="11475,1114" coordsize="0,1262" path="m11475,2375l11475,1114e" filled="f" stroked="t" strokeweight=".95232pt" strokecolor="#646464">
                <v:path arrowok="t"/>
              </v:shape>
            </v:group>
            <v:group style="position:absolute;left:210;top:1976;width:8742;height:2" coordorigin="210,1976" coordsize="8742,2">
              <v:shape style="position:absolute;left:210;top:1976;width:8742;height:2" coordorigin="210,1976" coordsize="8742,0" path="m210,1976l8952,1976e" filled="f" stroked="t" strokeweight=".71424pt" strokecolor="#545454">
                <v:path arrowok="t"/>
              </v:shape>
            </v:group>
            <v:group style="position:absolute;left:221;top:1697;width:2;height:822" coordorigin="221,1697" coordsize="2,822">
              <v:shape style="position:absolute;left:221;top:1697;width:2;height:822" coordorigin="221,1697" coordsize="0,822" path="m221,2519l221,1697e" filled="f" stroked="t" strokeweight=".95232pt" strokecolor="#606060">
                <v:path arrowok="t"/>
              </v:shape>
            </v:group>
            <v:group style="position:absolute;left:3186;top:1735;width:2;height:287" coordorigin="3186,1735" coordsize="2,287">
              <v:shape style="position:absolute;left:3186;top:1735;width:2;height:287" coordorigin="3186,1735" coordsize="0,287" path="m3186,2022l3186,1735e" filled="f" stroked="t" strokeweight=".47616pt" strokecolor="#383838">
                <v:path arrowok="t"/>
              </v:shape>
            </v:group>
            <v:group style="position:absolute;left:8895;top:1974;width:319;height:2" coordorigin="8895,1974" coordsize="319,2">
              <v:shape style="position:absolute;left:8895;top:1974;width:319;height:2" coordorigin="8895,1974" coordsize="319,0" path="m8895,1974l9214,1974e" filled="f" stroked="t" strokeweight=".47616pt" strokecolor="#383838">
                <v:path arrowok="t"/>
              </v:shape>
            </v:group>
            <v:group style="position:absolute;left:9123;top:1972;width:1324;height:2" coordorigin="9123,1972" coordsize="1324,2">
              <v:shape style="position:absolute;left:9123;top:1972;width:1324;height:2" coordorigin="9123,1972" coordsize="1324,0" path="m9123,1972l10447,1972e" filled="f" stroked="t" strokeweight=".95232pt" strokecolor="#676767">
                <v:path arrowok="t"/>
              </v:shape>
            </v:group>
            <v:group style="position:absolute;left:10380;top:1972;width:1105;height:2" coordorigin="10380,1972" coordsize="1105,2">
              <v:shape style="position:absolute;left:10380;top:1972;width:1105;height:2" coordorigin="10380,1972" coordsize="1105,0" path="m10380,1972l11485,1972e" filled="f" stroked="t" strokeweight=".47616pt" strokecolor="#545454">
                <v:path arrowok="t"/>
              </v:shape>
            </v:group>
            <v:group style="position:absolute;left:214;top:2220;width:3938;height:2" coordorigin="214,2220" coordsize="3938,2">
              <v:shape style="position:absolute;left:214;top:2220;width:3938;height:2" coordorigin="214,2220" coordsize="3938,0" path="m214,2220l4152,2220e" filled="f" stroked="t" strokeweight=".95232pt" strokecolor="#575757">
                <v:path arrowok="t"/>
              </v:shape>
            </v:group>
            <v:group style="position:absolute;left:3186;top:1950;width:2;height:282" coordorigin="3186,1950" coordsize="2,282">
              <v:shape style="position:absolute;left:3186;top:1950;width:2;height:282" coordorigin="3186,1950" coordsize="0,282" path="m3186,2232l3186,1950e" filled="f" stroked="t" strokeweight=".71424pt" strokecolor="#4B4B4B">
                <v:path arrowok="t"/>
              </v:shape>
            </v:group>
            <v:group style="position:absolute;left:3938;top:2220;width:1157;height:2" coordorigin="3938,2220" coordsize="1157,2">
              <v:shape style="position:absolute;left:3938;top:2220;width:1157;height:2" coordorigin="3938,2220" coordsize="1157,0" path="m3938,2220l5095,2220e" filled="f" stroked="t" strokeweight=".47616pt" strokecolor="#3F3F3F">
                <v:path arrowok="t"/>
              </v:shape>
            </v:group>
            <v:group style="position:absolute;left:5038;top:2215;width:5247;height:2" coordorigin="5038,2215" coordsize="5247,2">
              <v:shape style="position:absolute;left:5038;top:2215;width:5247;height:2" coordorigin="5038,2215" coordsize="5247,0" path="m5038,2215l10285,2215e" filled="f" stroked="t" strokeweight=".71424pt" strokecolor="#575757">
                <v:path arrowok="t"/>
              </v:shape>
            </v:group>
            <v:group style="position:absolute;left:10228;top:2213;width:210;height:2" coordorigin="10228,2213" coordsize="210,2">
              <v:shape style="position:absolute;left:10228;top:2213;width:210;height:2" coordorigin="10228,2213" coordsize="210,0" path="m10228,2213l10437,2213e" filled="f" stroked="t" strokeweight=".47616pt" strokecolor="#4F4F4F">
                <v:path arrowok="t"/>
              </v:shape>
            </v:group>
            <v:group style="position:absolute;left:10380;top:2213;width:1105;height:2" coordorigin="10380,2213" coordsize="1105,2">
              <v:shape style="position:absolute;left:10380;top:2213;width:1105;height:2" coordorigin="10380,2213" coordsize="1105,0" path="m10380,2213l11485,2213e" filled="f" stroked="t" strokeweight=".71424pt" strokecolor="#646464">
                <v:path arrowok="t"/>
              </v:shape>
            </v:group>
            <v:group style="position:absolute;left:214;top:2459;width:9095;height:2" coordorigin="214,2459" coordsize="9095,2">
              <v:shape style="position:absolute;left:214;top:2459;width:9095;height:2" coordorigin="214,2459" coordsize="9095,0" path="m214,2459l9309,2459e" filled="f" stroked="t" strokeweight=".71424pt" strokecolor="#545454">
                <v:path arrowok="t"/>
              </v:shape>
            </v:group>
            <v:group style="position:absolute;left:9157;top:2457;width:1128;height:2" coordorigin="9157,2457" coordsize="1128,2">
              <v:shape style="position:absolute;left:9157;top:2457;width:1128;height:2" coordorigin="9157,2457" coordsize="1128,0" path="m9157,2457l10285,2457e" filled="f" stroked="t" strokeweight=".47616pt" strokecolor="#4B4B4B">
                <v:path arrowok="t"/>
              </v:shape>
            </v:group>
            <v:group style="position:absolute;left:10156;top:2454;width:1328;height:2" coordorigin="10156,2454" coordsize="1328,2">
              <v:shape style="position:absolute;left:10156;top:2454;width:1328;height:2" coordorigin="10156,2454" coordsize="1328,0" path="m10156,2454l11485,2454e" filled="f" stroked="t" strokeweight=".95232pt" strokecolor="#676767">
                <v:path arrowok="t"/>
              </v:shape>
            </v:group>
            <v:group style="position:absolute;left:11478;top:2170;width:2;height:1529" coordorigin="11478,2170" coordsize="2,1529">
              <v:shape style="position:absolute;left:11478;top:2170;width:2;height:1529" coordorigin="11478,2170" coordsize="0,1529" path="m11478,3699l11478,2170e" filled="f" stroked="t" strokeweight=".71424pt" strokecolor="#4F4F4F">
                <v:path arrowok="t"/>
              </v:shape>
            </v:group>
            <v:group style="position:absolute;left:214;top:2700;width:6985;height:2" coordorigin="214,2700" coordsize="6985,2">
              <v:shape style="position:absolute;left:214;top:2700;width:6985;height:2" coordorigin="214,2700" coordsize="6985,0" path="m214,2700l7200,2700e" filled="f" stroked="t" strokeweight=".71424pt" strokecolor="#545454">
                <v:path arrowok="t"/>
              </v:shape>
            </v:group>
            <v:group style="position:absolute;left:221;top:2414;width:2;height:554" coordorigin="221,2414" coordsize="2,554">
              <v:shape style="position:absolute;left:221;top:2414;width:2;height:554" coordorigin="221,2414" coordsize="0,554" path="m221,2968l221,2414e" filled="f" stroked="t" strokeweight=".47616pt" strokecolor="#3F3F3F">
                <v:path arrowok="t"/>
              </v:shape>
            </v:group>
            <v:group style="position:absolute;left:7142;top:2700;width:419;height:2" coordorigin="7142,2700" coordsize="419,2">
              <v:shape style="position:absolute;left:7142;top:2700;width:419;height:2" coordorigin="7142,2700" coordsize="419,0" path="m7142,2700l7561,2700e" filled="f" stroked="t" strokeweight=".47616pt" strokecolor="#2F2F2F">
                <v:path arrowok="t"/>
              </v:shape>
            </v:group>
            <v:group style="position:absolute;left:7504;top:2700;width:1448;height:2" coordorigin="7504,2700" coordsize="1448,2">
              <v:shape style="position:absolute;left:7504;top:2700;width:1448;height:2" coordorigin="7504,2700" coordsize="1448,0" path="m7504,2700l8952,2700e" filled="f" stroked="t" strokeweight=".95232pt" strokecolor="#606060">
                <v:path arrowok="t"/>
              </v:shape>
            </v:group>
            <v:group style="position:absolute;left:8895;top:2700;width:319;height:2" coordorigin="8895,2700" coordsize="319,2">
              <v:shape style="position:absolute;left:8895;top:2700;width:319;height:2" coordorigin="8895,2700" coordsize="319,0" path="m8895,2700l9214,2700e" filled="f" stroked="t" strokeweight=".47616pt" strokecolor="#2B2B2B">
                <v:path arrowok="t"/>
              </v:shape>
            </v:group>
            <v:group style="position:absolute;left:9157;top:2698;width:2328;height:2" coordorigin="9157,2698" coordsize="2328,2">
              <v:shape style="position:absolute;left:9157;top:2698;width:2328;height:2" coordorigin="9157,2698" coordsize="2328,0" path="m9157,2698l11485,2698e" filled="f" stroked="t" strokeweight=".71424pt" strokecolor="#5B5B5B">
                <v:path arrowok="t"/>
              </v:shape>
            </v:group>
            <v:group style="position:absolute;left:214;top:2939;width:6985;height:2" coordorigin="214,2939" coordsize="6985,2">
              <v:shape style="position:absolute;left:214;top:2939;width:6985;height:2" coordorigin="214,2939" coordsize="6985,0" path="m214,2939l7200,2939e" filled="f" stroked="t" strokeweight=".71424pt" strokecolor="#575757">
                <v:path arrowok="t"/>
              </v:shape>
            </v:group>
            <v:group style="position:absolute;left:7142;top:2939;width:419;height:2" coordorigin="7142,2939" coordsize="419,2">
              <v:shape style="position:absolute;left:7142;top:2939;width:419;height:2" coordorigin="7142,2939" coordsize="419,0" path="m7142,2939l7561,2939e" filled="f" stroked="t" strokeweight=".47616pt" strokecolor="#343434">
                <v:path arrowok="t"/>
              </v:shape>
            </v:group>
            <v:group style="position:absolute;left:7504;top:2939;width:2933;height:2" coordorigin="7504,2939" coordsize="2933,2">
              <v:shape style="position:absolute;left:7504;top:2939;width:2933;height:2" coordorigin="7504,2939" coordsize="2933,0" path="m7504,2939l10437,2939e" filled="f" stroked="t" strokeweight=".71424pt" strokecolor="#606060">
                <v:path arrowok="t"/>
              </v:shape>
            </v:group>
            <v:group style="position:absolute;left:10380;top:2937;width:1105;height:2" coordorigin="10380,2937" coordsize="1105,2">
              <v:shape style="position:absolute;left:10380;top:2937;width:1105;height:2" coordorigin="10380,2937" coordsize="1105,0" path="m10380,2937l11485,2937e" filled="f" stroked="t" strokeweight=".47616pt" strokecolor="#4B4B4B">
                <v:path arrowok="t"/>
              </v:shape>
            </v:group>
            <v:group style="position:absolute;left:221;top:2896;width:2;height:1080" coordorigin="221,2896" coordsize="2,1080">
              <v:shape style="position:absolute;left:221;top:2896;width:2;height:1080" coordorigin="221,2896" coordsize="0,1080" path="m221,3977l221,2896e" filled="f" stroked="t" strokeweight=".95232pt" strokecolor="#5B5B5B">
                <v:path arrowok="t"/>
              </v:shape>
            </v:group>
            <v:group style="position:absolute;left:3652;top:2935;width:2;height:750" coordorigin="3652,2935" coordsize="2,750">
              <v:shape style="position:absolute;left:3652;top:2935;width:2;height:750" coordorigin="3652,2935" coordsize="0,750" path="m3652,3685l3652,2935e" filled="f" stroked="t" strokeweight=".47616pt" strokecolor="#3B3B3B">
                <v:path arrowok="t"/>
              </v:shape>
            </v:group>
            <v:group style="position:absolute;left:3647;top:3288;width:1838;height:2" coordorigin="3647,3288" coordsize="1838,2">
              <v:shape style="position:absolute;left:3647;top:3288;width:1838;height:2" coordorigin="3647,3288" coordsize="1838,0" path="m3647,3288l5485,3288e" filled="f" stroked="t" strokeweight="1.190400pt" strokecolor="#545454">
                <v:path arrowok="t"/>
              </v:shape>
            </v:group>
            <v:group style="position:absolute;left:6761;top:2939;width:2;height:746" coordorigin="6761,2939" coordsize="2,746">
              <v:shape style="position:absolute;left:6761;top:2939;width:2;height:746" coordorigin="6761,2939" coordsize="0,746" path="m6761,3685l6761,2939e" filled="f" stroked="t" strokeweight=".95232pt" strokecolor="#646464">
                <v:path arrowok="t"/>
              </v:shape>
            </v:group>
            <v:group style="position:absolute;left:6752;top:3305;width:3533;height:2" coordorigin="6752,3305" coordsize="3533,2">
              <v:shape style="position:absolute;left:6752;top:3305;width:3533;height:2" coordorigin="6752,3305" coordsize="3533,0" path="m6752,3305l10285,3305e" filled="f" stroked="t" strokeweight=".71424pt" strokecolor="#5B5B5B">
                <v:path arrowok="t"/>
              </v:shape>
            </v:group>
            <v:group style="position:absolute;left:10228;top:3303;width:210;height:2" coordorigin="10228,3303" coordsize="210,2">
              <v:shape style="position:absolute;left:10228;top:3303;width:210;height:2" coordorigin="10228,3303" coordsize="210,0" path="m10228,3303l10437,3303e" filled="f" stroked="t" strokeweight=".47616pt" strokecolor="#444444">
                <v:path arrowok="t"/>
              </v:shape>
            </v:group>
            <v:group style="position:absolute;left:10380;top:3303;width:1105;height:2" coordorigin="10380,3303" coordsize="1105,2">
              <v:shape style="position:absolute;left:10380;top:3303;width:1105;height:2" coordorigin="10380,3303" coordsize="1105,0" path="m10380,3303l11485,3303e" filled="f" stroked="t" strokeweight=".71424pt" strokecolor="#575757">
                <v:path arrowok="t"/>
              </v:shape>
            </v:group>
            <v:group style="position:absolute;left:210;top:3673;width:1962;height:2" coordorigin="210,3673" coordsize="1962,2">
              <v:shape style="position:absolute;left:210;top:3673;width:1962;height:2" coordorigin="210,3673" coordsize="1962,0" path="m210,3673l2171,3673e" filled="f" stroked="t" strokeweight=".95232pt" strokecolor="#676767">
                <v:path arrowok="t"/>
              </v:shape>
            </v:group>
            <v:group style="position:absolute;left:2114;top:3675;width:509;height:2" coordorigin="2114,3675" coordsize="509,2">
              <v:shape style="position:absolute;left:2114;top:3675;width:509;height:2" coordorigin="2114,3675" coordsize="509,0" path="m2114,3675l2624,3675e" filled="f" stroked="t" strokeweight=".47616pt" strokecolor="#2F2F2F">
                <v:path arrowok="t"/>
              </v:shape>
            </v:group>
            <v:group style="position:absolute;left:2538;top:3678;width:1095;height:2" coordorigin="2538,3678" coordsize="1095,2">
              <v:shape style="position:absolute;left:2538;top:3678;width:1095;height:2" coordorigin="2538,3678" coordsize="1095,0" path="m2538,3678l3633,3678e" filled="f" stroked="t" strokeweight=".95232pt" strokecolor="#606060">
                <v:path arrowok="t"/>
              </v:shape>
            </v:group>
            <v:group style="position:absolute;left:2538;top:3673;width:4414;height:2" coordorigin="2538,3673" coordsize="4414,2">
              <v:shape style="position:absolute;left:2538;top:3673;width:4414;height:2" coordorigin="2538,3673" coordsize="4414,0" path="m2538,3673l6952,3673e" filled="f" stroked="t" strokeweight=".95232pt" strokecolor="#4B4B4B">
                <v:path arrowok="t"/>
              </v:shape>
            </v:group>
            <v:group style="position:absolute;left:6042;top:3673;width:5447;height:2" coordorigin="6042,3673" coordsize="5447,2">
              <v:shape style="position:absolute;left:6042;top:3673;width:5447;height:2" coordorigin="6042,3673" coordsize="5447,0" path="m6042,3673l11490,3673e" filled="f" stroked="t" strokeweight=".71424pt" strokecolor="#606060">
                <v:path arrowok="t"/>
              </v:shape>
            </v:group>
            <v:group style="position:absolute;left:214;top:3950;width:9042;height:2" coordorigin="214,3950" coordsize="9042,2">
              <v:shape style="position:absolute;left:214;top:3950;width:9042;height:2" coordorigin="214,3950" coordsize="9042,0" path="m214,3950l9257,3950e" filled="f" stroked="t" strokeweight=".71424pt" strokecolor="#5B5B5B">
                <v:path arrowok="t"/>
              </v:shape>
            </v:group>
            <v:group style="position:absolute;left:2159;top:3671;width:2;height:1128" coordorigin="2159,3671" coordsize="2,1128">
              <v:shape style="position:absolute;left:2159;top:3671;width:2;height:1128" coordorigin="2159,3671" coordsize="0,1128" path="m2159,4799l2159,3671e" filled="f" stroked="t" strokeweight=".95232pt" strokecolor="#5B5B5B">
                <v:path arrowok="t"/>
              </v:shape>
            </v:group>
            <v:group style="position:absolute;left:9157;top:3946;width:1281;height:2" coordorigin="9157,3946" coordsize="1281,2">
              <v:shape style="position:absolute;left:9157;top:3946;width:1281;height:2" coordorigin="9157,3946" coordsize="1281,0" path="m9157,3946l10437,3946e" filled="f" stroked="t" strokeweight=".47616pt" strokecolor="#484848">
                <v:path arrowok="t"/>
              </v:shape>
            </v:group>
            <v:group style="position:absolute;left:10380;top:3946;width:1109;height:2" coordorigin="10380,3946" coordsize="1109,2">
              <v:shape style="position:absolute;left:10380;top:3946;width:1109;height:2" coordorigin="10380,3946" coordsize="1109,0" path="m10380,3946l11490,3946e" filled="f" stroked="t" strokeweight=".95232pt" strokecolor="#6B6B6B">
                <v:path arrowok="t"/>
              </v:shape>
            </v:group>
            <v:group style="position:absolute;left:11490;top:3561;width:2;height:9196" coordorigin="11490,3561" coordsize="2,9196">
              <v:shape style="position:absolute;left:11490;top:3561;width:2;height:9196" coordorigin="11490,3561" coordsize="0,9196" path="m11490,12757l11490,3561e" filled="f" stroked="t" strokeweight=".95232pt" strokecolor="#676767">
                <v:path arrowok="t"/>
              </v:shape>
            </v:group>
            <v:group style="position:absolute;left:221;top:3905;width:2;height:564" coordorigin="221,3905" coordsize="2,564">
              <v:shape style="position:absolute;left:221;top:3905;width:2;height:564" coordorigin="221,3905" coordsize="0,564" path="m221,4469l221,3905e" filled="f" stroked="t" strokeweight=".47616pt" strokecolor="#383838">
                <v:path arrowok="t"/>
              </v:shape>
            </v:group>
            <v:group style="position:absolute;left:2147;top:4192;width:5052;height:2" coordorigin="2147,4192" coordsize="5052,2">
              <v:shape style="position:absolute;left:2147;top:4192;width:5052;height:2" coordorigin="2147,4192" coordsize="5052,0" path="m2147,4192l7200,4192e" filled="f" stroked="t" strokeweight=".71424pt" strokecolor="#4F4F4F">
                <v:path arrowok="t"/>
              </v:shape>
            </v:group>
            <v:group style="position:absolute;left:7142;top:4192;width:419;height:2" coordorigin="7142,4192" coordsize="419,2">
              <v:shape style="position:absolute;left:7142;top:4192;width:419;height:2" coordorigin="7142,4192" coordsize="419,0" path="m7142,4192l7561,4192e" filled="f" stroked="t" strokeweight=".47616pt" strokecolor="#282828">
                <v:path arrowok="t"/>
              </v:shape>
            </v:group>
            <v:group style="position:absolute;left:7504;top:4189;width:1448;height:2" coordorigin="7504,4189" coordsize="1448,2">
              <v:shape style="position:absolute;left:7504;top:4189;width:1448;height:2" coordorigin="7504,4189" coordsize="1448,0" path="m7504,4189l8952,4189e" filled="f" stroked="t" strokeweight=".71424pt" strokecolor="#575757">
                <v:path arrowok="t"/>
              </v:shape>
            </v:group>
            <v:group style="position:absolute;left:8895;top:4189;width:1390;height:2" coordorigin="8895,4189" coordsize="1390,2">
              <v:shape style="position:absolute;left:8895;top:4189;width:1390;height:2" coordorigin="8895,4189" coordsize="1390,0" path="m8895,4189l10285,4189e" filled="f" stroked="t" strokeweight=".47616pt" strokecolor="#444444">
                <v:path arrowok="t"/>
              </v:shape>
            </v:group>
            <v:group style="position:absolute;left:10228;top:4187;width:1262;height:2" coordorigin="10228,4187" coordsize="1262,2">
              <v:shape style="position:absolute;left:10228;top:4187;width:1262;height:2" coordorigin="10228,4187" coordsize="1262,0" path="m10228,4187l11490,4187e" filled="f" stroked="t" strokeweight=".71424pt" strokecolor="#676767">
                <v:path arrowok="t"/>
              </v:shape>
            </v:group>
            <v:group style="position:absolute;left:4712;top:4182;width:2;height:760" coordorigin="4712,4182" coordsize="2,760">
              <v:shape style="position:absolute;left:4712;top:4182;width:2;height:760" coordorigin="4712,4182" coordsize="0,760" path="m4712,4942l4712,4182e" filled="f" stroked="t" strokeweight=".95232pt" strokecolor="#5B5B5B">
                <v:path arrowok="t"/>
              </v:shape>
            </v:group>
            <v:group style="position:absolute;left:4704;top:4684;width:1900;height:2" coordorigin="4704,4684" coordsize="1900,2">
              <v:shape style="position:absolute;left:4704;top:4684;width:1900;height:2" coordorigin="4704,4684" coordsize="1900,0" path="m4704,4684l6604,4684e" filled="f" stroked="t" strokeweight=".71424pt" strokecolor="#575757">
                <v:path arrowok="t"/>
              </v:shape>
            </v:group>
            <v:group style="position:absolute;left:7533;top:4192;width:2;height:249" coordorigin="7533,4192" coordsize="2,249">
              <v:shape style="position:absolute;left:7533;top:4192;width:2;height:249" coordorigin="7533,4192" coordsize="0,249" path="m7533,4440l7533,4192e" filled="f" stroked="t" strokeweight=".23808pt" strokecolor="#3B3B3B">
                <v:path arrowok="t"/>
              </v:shape>
            </v:group>
            <v:group style="position:absolute;left:221;top:4412;width:2;height:287" coordorigin="221,4412" coordsize="2,287">
              <v:shape style="position:absolute;left:221;top:4412;width:2;height:287" coordorigin="221,4412" coordsize="0,287" path="m221,4698l221,4412e" filled="f" stroked="t" strokeweight=".71424pt" strokecolor="#4B4B4B">
                <v:path arrowok="t"/>
              </v:shape>
            </v:group>
            <v:group style="position:absolute;left:6547;top:4684;width:233;height:2" coordorigin="6547,4684" coordsize="233,2">
              <v:shape style="position:absolute;left:6547;top:4684;width:233;height:2" coordorigin="6547,4684" coordsize="233,0" path="m6547,4684l6781,4684e" filled="f" stroked="t" strokeweight=".47616pt" strokecolor="#383838">
                <v:path arrowok="t"/>
              </v:shape>
            </v:group>
            <v:group style="position:absolute;left:7533;top:4440;width:2;height:239" coordorigin="7533,4440" coordsize="2,239">
              <v:shape style="position:absolute;left:7533;top:4440;width:2;height:239" coordorigin="7533,4440" coordsize="0,239" path="m7533,4679l7533,4440e" filled="f" stroked="t" strokeweight=".23808pt" strokecolor="#4F4F4F">
                <v:path arrowok="t"/>
              </v:shape>
            </v:group>
            <v:group style="position:absolute;left:6723;top:4682;width:1343;height:2" coordorigin="6723,4682" coordsize="1343,2">
              <v:shape style="position:absolute;left:6723;top:4682;width:1343;height:2" coordorigin="6723,4682" coordsize="1343,0" path="m6723,4682l8066,4682e" filled="f" stroked="t" strokeweight=".95232pt" strokecolor="#5B5B5B">
                <v:path arrowok="t"/>
              </v:shape>
            </v:group>
            <v:group style="position:absolute;left:8009;top:4682;width:943;height:2" coordorigin="8009,4682" coordsize="943,2">
              <v:shape style="position:absolute;left:8009;top:4682;width:943;height:2" coordorigin="8009,4682" coordsize="943,0" path="m8009,4682l8952,4682e" filled="f" stroked="t" strokeweight=".47616pt" strokecolor="#444444">
                <v:path arrowok="t"/>
              </v:shape>
            </v:group>
            <v:group style="position:absolute;left:8895;top:4679;width:1543;height:2" coordorigin="8895,4679" coordsize="1543,2">
              <v:shape style="position:absolute;left:8895;top:4679;width:1543;height:2" coordorigin="8895,4679" coordsize="1543,0" path="m8895,4679l10437,4679e" filled="f" stroked="t" strokeweight=".95232pt" strokecolor="#676767">
                <v:path arrowok="t"/>
              </v:shape>
            </v:group>
            <v:group style="position:absolute;left:10380;top:4677;width:1114;height:2" coordorigin="10380,4677" coordsize="1114,2">
              <v:shape style="position:absolute;left:10380;top:4677;width:1114;height:2" coordorigin="10380,4677" coordsize="1114,0" path="m10380,4677l11495,4677e" filled="f" stroked="t" strokeweight=".47616pt" strokecolor="#575757">
                <v:path arrowok="t"/>
              </v:shape>
            </v:group>
            <v:group style="position:absolute;left:224;top:4641;width:2;height:784" coordorigin="224,4641" coordsize="2,784">
              <v:shape style="position:absolute;left:224;top:4641;width:2;height:784" coordorigin="224,4641" coordsize="0,784" path="m224,5425l224,4641e" filled="f" stroked="t" strokeweight=".47616pt" strokecolor="#343434">
                <v:path arrowok="t"/>
              </v:shape>
            </v:group>
            <v:group style="position:absolute;left:2162;top:4641;width:2;height:301" coordorigin="2162,4641" coordsize="2,301">
              <v:shape style="position:absolute;left:2162;top:4641;width:2;height:301" coordorigin="2162,4641" coordsize="0,301" path="m2162,4942l2162,4641e" filled="f" stroked="t" strokeweight=".71424pt" strokecolor="#444444">
                <v:path arrowok="t"/>
              </v:shape>
            </v:group>
            <v:group style="position:absolute;left:4704;top:4925;width:5733;height:2" coordorigin="4704,4925" coordsize="5733,2">
              <v:shape style="position:absolute;left:4704;top:4925;width:5733;height:2" coordorigin="4704,4925" coordsize="5733,0" path="m4704,4925l10437,4925e" filled="f" stroked="t" strokeweight=".71424pt" strokecolor="#575757">
                <v:path arrowok="t"/>
              </v:shape>
            </v:group>
            <v:group style="position:absolute;left:10380;top:4921;width:1114;height:2" coordorigin="10380,4921" coordsize="1114,2">
              <v:shape style="position:absolute;left:10380;top:4921;width:1114;height:2" coordorigin="10380,4921" coordsize="1114,0" path="m10380,4921l11495,4921e" filled="f" stroked="t" strokeweight=".95232pt" strokecolor="#6B6B6B">
                <v:path arrowok="t"/>
              </v:shape>
            </v:group>
            <v:group style="position:absolute;left:2157;top:4885;width:2;height:296" coordorigin="2157,4885" coordsize="2,296">
              <v:shape style="position:absolute;left:2157;top:4885;width:2;height:296" coordorigin="2157,4885" coordsize="0,296" path="m2157,5181l2157,4885e" filled="f" stroked="t" strokeweight=".47616pt" strokecolor="#282828">
                <v:path arrowok="t"/>
              </v:shape>
            </v:group>
            <v:group style="position:absolute;left:4704;top:5167;width:2495;height:2" coordorigin="4704,5167" coordsize="2495,2">
              <v:shape style="position:absolute;left:4704;top:5167;width:2495;height:2" coordorigin="4704,5167" coordsize="2495,0" path="m4704,5167l7200,5167e" filled="f" stroked="t" strokeweight=".47616pt" strokecolor="#4F4F4F">
                <v:path arrowok="t"/>
              </v:shape>
            </v:group>
            <v:group style="position:absolute;left:7142;top:5167;width:419;height:2" coordorigin="7142,5167" coordsize="419,2">
              <v:shape style="position:absolute;left:7142;top:5167;width:419;height:2" coordorigin="7142,5167" coordsize="419,0" path="m7142,5167l7561,5167e" filled="f" stroked="t" strokeweight=".47616pt" strokecolor="#2F2F2F">
                <v:path arrowok="t"/>
              </v:shape>
            </v:group>
            <v:group style="position:absolute;left:7504;top:5164;width:1448;height:2" coordorigin="7504,5164" coordsize="1448,2">
              <v:shape style="position:absolute;left:7504;top:5164;width:1448;height:2" coordorigin="7504,5164" coordsize="1448,0" path="m7504,5164l8952,5164e" filled="f" stroked="t" strokeweight=".95232pt" strokecolor="#606060">
                <v:path arrowok="t"/>
              </v:shape>
            </v:group>
            <v:group style="position:absolute;left:8895;top:5167;width:319;height:2" coordorigin="8895,5167" coordsize="319,2">
              <v:shape style="position:absolute;left:8895;top:5167;width:319;height:2" coordorigin="8895,5167" coordsize="319,0" path="m8895,5167l9214,5167e" filled="f" stroked="t" strokeweight=".47616pt" strokecolor="#343434">
                <v:path arrowok="t"/>
              </v:shape>
            </v:group>
            <v:group style="position:absolute;left:9157;top:5164;width:2343;height:2" coordorigin="9157,5164" coordsize="2343,2">
              <v:shape style="position:absolute;left:9157;top:5164;width:2343;height:2" coordorigin="9157,5164" coordsize="2343,0" path="m9157,5164l11499,5164e" filled="f" stroked="t" strokeweight=".71424pt" strokecolor="#5B5B5B">
                <v:path arrowok="t"/>
              </v:shape>
            </v:group>
            <v:group style="position:absolute;left:2157;top:5124;width:2;height:301" coordorigin="2157,5124" coordsize="2,301">
              <v:shape style="position:absolute;left:2157;top:5124;width:2;height:301" coordorigin="2157,5124" coordsize="0,301" path="m2157,5425l2157,5124e" filled="f" stroked="t" strokeweight=".47616pt" strokecolor="#3B3B3B">
                <v:path arrowok="t"/>
              </v:shape>
            </v:group>
            <v:group style="position:absolute;left:2152;top:5406;width:471;height:2" coordorigin="2152,5406" coordsize="471,2">
              <v:shape style="position:absolute;left:2152;top:5406;width:471;height:2" coordorigin="2152,5406" coordsize="471,0" path="m2152,5406l2624,5406e" filled="f" stroked="t" strokeweight=".47616pt" strokecolor="#3B3B3B">
                <v:path arrowok="t"/>
              </v:shape>
            </v:group>
            <v:group style="position:absolute;left:2543;top:5406;width:1281;height:2" coordorigin="2543,5406" coordsize="1281,2">
              <v:shape style="position:absolute;left:2543;top:5406;width:1281;height:2" coordorigin="2543,5406" coordsize="1281,0" path="m2543,5406l3824,5406e" filled="f" stroked="t" strokeweight=".95232pt" strokecolor="#646464">
                <v:path arrowok="t"/>
              </v:shape>
            </v:group>
            <v:group style="position:absolute;left:3766;top:5406;width:229;height:2" coordorigin="3766,5406" coordsize="229,2">
              <v:shape style="position:absolute;left:3766;top:5406;width:229;height:2" coordorigin="3766,5406" coordsize="229,0" path="m3766,5406l3995,5406e" filled="f" stroked="t" strokeweight=".47616pt" strokecolor="#343434">
                <v:path arrowok="t"/>
              </v:shape>
            </v:group>
            <v:group style="position:absolute;left:3938;top:5406;width:5014;height:2" coordorigin="3938,5406" coordsize="5014,2">
              <v:shape style="position:absolute;left:3938;top:5406;width:5014;height:2" coordorigin="3938,5406" coordsize="5014,0" path="m3938,5406l8952,5406e" filled="f" stroked="t" strokeweight=".71424pt" strokecolor="#575757">
                <v:path arrowok="t"/>
              </v:shape>
            </v:group>
            <v:group style="position:absolute;left:8895;top:5403;width:1390;height:2" coordorigin="8895,5403" coordsize="1390,2">
              <v:shape style="position:absolute;left:8895;top:5403;width:1390;height:2" coordorigin="8895,5403" coordsize="1390,0" path="m8895,5403l10285,5403e" filled="f" stroked="t" strokeweight=".47616pt" strokecolor="#444444">
                <v:path arrowok="t"/>
              </v:shape>
            </v:group>
            <v:group style="position:absolute;left:10156;top:5401;width:1343;height:2" coordorigin="10156,5401" coordsize="1343,2">
              <v:shape style="position:absolute;left:10156;top:5401;width:1343;height:2" coordorigin="10156,5401" coordsize="1343,0" path="m10156,5401l11499,5401e" filled="f" stroked="t" strokeweight=".71424pt" strokecolor="#646464">
                <v:path arrowok="t"/>
              </v:shape>
            </v:group>
            <v:group style="position:absolute;left:214;top:5642;width:4528;height:2" coordorigin="214,5642" coordsize="4528,2">
              <v:shape style="position:absolute;left:214;top:5642;width:4528;height:2" coordorigin="214,5642" coordsize="4528,0" path="m214,5642l4743,5642e" filled="f" stroked="t" strokeweight=".71424pt" strokecolor="#5B5B5B">
                <v:path arrowok="t"/>
              </v:shape>
            </v:group>
            <v:group style="position:absolute;left:224;top:5367;width:2;height:1042" coordorigin="224,5367" coordsize="2,1042">
              <v:shape style="position:absolute;left:224;top:5367;width:2;height:1042" coordorigin="224,5367" coordsize="0,1042" path="m224,6409l224,5367e" filled="f" stroked="t" strokeweight=".71424pt" strokecolor="#575757">
                <v:path arrowok="t"/>
              </v:shape>
            </v:group>
            <v:group style="position:absolute;left:2159;top:5367;width:2;height:1042" coordorigin="2159,5367" coordsize="2,1042">
              <v:shape style="position:absolute;left:2159;top:5367;width:2;height:1042" coordorigin="2159,5367" coordsize="0,1042" path="m2159,6409l2159,5367e" filled="f" stroked="t" strokeweight=".95232pt" strokecolor="#606060">
                <v:path arrowok="t"/>
              </v:shape>
            </v:group>
            <v:group style="position:absolute;left:4671;top:5640;width:2528;height:2" coordorigin="4671,5640" coordsize="2528,2">
              <v:shape style="position:absolute;left:4671;top:5640;width:2528;height:2" coordorigin="4671,5640" coordsize="2528,0" path="m4671,5640l7200,5640e" filled="f" stroked="t" strokeweight=".47616pt" strokecolor="#545454">
                <v:path arrowok="t"/>
              </v:shape>
            </v:group>
            <v:group style="position:absolute;left:6738;top:5640;width:867;height:2" coordorigin="6738,5640" coordsize="867,2">
              <v:shape style="position:absolute;left:6738;top:5640;width:867;height:2" coordorigin="6738,5640" coordsize="867,0" path="m6738,5640l7604,5640e" filled="f" stroked="t" strokeweight=".95232pt" strokecolor="#676767">
                <v:path arrowok="t"/>
              </v:shape>
            </v:group>
            <v:group style="position:absolute;left:7504;top:5640;width:1448;height:2" coordorigin="7504,5640" coordsize="1448,2">
              <v:shape style="position:absolute;left:7504;top:5640;width:1448;height:2" coordorigin="7504,5640" coordsize="1448,0" path="m7504,5640l8952,5640e" filled="f" stroked="t" strokeweight=".47616pt" strokecolor="#484848">
                <v:path arrowok="t"/>
              </v:shape>
            </v:group>
            <v:group style="position:absolute;left:8857;top:5640;width:1428;height:2" coordorigin="8857,5640" coordsize="1428,2">
              <v:shape style="position:absolute;left:8857;top:5640;width:1428;height:2" coordorigin="8857,5640" coordsize="1428,0" path="m8857,5640l10285,5640e" filled="f" stroked="t" strokeweight=".71424pt" strokecolor="#606060">
                <v:path arrowok="t"/>
              </v:shape>
            </v:group>
            <v:group style="position:absolute;left:10228;top:5635;width:210;height:2" coordorigin="10228,5635" coordsize="210,2">
              <v:shape style="position:absolute;left:10228;top:5635;width:210;height:2" coordorigin="10228,5635" coordsize="210,0" path="m10228,5635l10437,5635e" filled="f" stroked="t" strokeweight=".47616pt" strokecolor="#3B3B3B">
                <v:path arrowok="t"/>
              </v:shape>
            </v:group>
            <v:group style="position:absolute;left:10380;top:5635;width:1119;height:2" coordorigin="10380,5635" coordsize="1119,2">
              <v:shape style="position:absolute;left:10380;top:5635;width:1119;height:2" coordorigin="10380,5635" coordsize="1119,0" path="m10380,5635l11499,5635e" filled="f" stroked="t" strokeweight=".71424pt" strokecolor="#575757">
                <v:path arrowok="t"/>
              </v:shape>
            </v:group>
            <v:group style="position:absolute;left:4709;top:4885;width:2;height:1066" coordorigin="4709,4885" coordsize="2,1066">
              <v:shape style="position:absolute;left:4709;top:4885;width:2;height:1066" coordorigin="4709,4885" coordsize="0,1066" path="m4709,5951l4709,4885e" filled="f" stroked="t" strokeweight=".71424pt" strokecolor="#484848">
                <v:path arrowok="t"/>
              </v:shape>
            </v:group>
            <v:group style="position:absolute;left:7533;top:5621;width:2;height:770" coordorigin="7533,5621" coordsize="2,770">
              <v:shape style="position:absolute;left:7533;top:5621;width:2;height:770" coordorigin="7533,5621" coordsize="0,770" path="m7533,6390l7533,5621e" filled="f" stroked="t" strokeweight=".23808pt" strokecolor="#676767">
                <v:path arrowok="t"/>
              </v:shape>
            </v:group>
            <v:group style="position:absolute;left:2143;top:5922;width:2;height:177" coordorigin="2143,5922" coordsize="2,177">
              <v:shape style="position:absolute;left:2143;top:5922;width:2;height:177" coordorigin="2143,5922" coordsize="0,177" path="m2143,6099l2143,5922e" filled="f" stroked="t" strokeweight=".71424pt" strokecolor="#676767">
                <v:path arrowok="t"/>
              </v:shape>
            </v:group>
            <v:group style="position:absolute;left:2147;top:6113;width:1076;height:2" coordorigin="2147,6113" coordsize="1076,2">
              <v:shape style="position:absolute;left:2147;top:6113;width:1076;height:2" coordorigin="2147,6113" coordsize="1076,0" path="m2147,6113l3224,6113e" filled="f" stroked="t" strokeweight=".47616pt" strokecolor="#484848">
                <v:path arrowok="t"/>
              </v:shape>
            </v:group>
            <v:group style="position:absolute;left:2828;top:6111;width:3776;height:2" coordorigin="2828,6111" coordsize="3776,2">
              <v:shape style="position:absolute;left:2828;top:6111;width:3776;height:2" coordorigin="2828,6111" coordsize="3776,0" path="m2828,6111l6604,6111e" filled="f" stroked="t" strokeweight=".71424pt" strokecolor="#545454">
                <v:path arrowok="t"/>
              </v:shape>
            </v:group>
            <v:group style="position:absolute;left:4712;top:5774;width:2;height:631" coordorigin="4712,5774" coordsize="2,631">
              <v:shape style="position:absolute;left:4712;top:5774;width:2;height:631" coordorigin="4712,5774" coordsize="0,631" path="m4712,6405l4712,5774e" filled="f" stroked="t" strokeweight=".95232pt" strokecolor="#606060">
                <v:path arrowok="t"/>
              </v:shape>
            </v:group>
            <v:group style="position:absolute;left:6547;top:6108;width:233;height:2" coordorigin="6547,6108" coordsize="233,2">
              <v:shape style="position:absolute;left:6547;top:6108;width:233;height:2" coordorigin="6547,6108" coordsize="233,0" path="m6547,6108l6781,6108e" filled="f" stroked="t" strokeweight=".47616pt" strokecolor="#3B3B3B">
                <v:path arrowok="t"/>
              </v:shape>
            </v:group>
            <v:group style="position:absolute;left:6704;top:6111;width:862;height:2" coordorigin="6704,6111" coordsize="862,2">
              <v:shape style="position:absolute;left:6704;top:6111;width:862;height:2" coordorigin="6704,6111" coordsize="862,0" path="m6704,6111l7566,6111e" filled="f" stroked="t" strokeweight=".95232pt" strokecolor="#646464">
                <v:path arrowok="t"/>
              </v:shape>
            </v:group>
            <v:group style="position:absolute;left:7504;top:6108;width:1448;height:2" coordorigin="7504,6108" coordsize="1448,2">
              <v:shape style="position:absolute;left:7504;top:6108;width:1448;height:2" coordorigin="7504,6108" coordsize="1448,0" path="m7504,6108l8952,6108e" filled="f" stroked="t" strokeweight=".47616pt" strokecolor="#4B4B4B">
                <v:path arrowok="t"/>
              </v:shape>
            </v:group>
            <v:group style="position:absolute;left:8823;top:6106;width:1462;height:2" coordorigin="8823,6106" coordsize="1462,2">
              <v:shape style="position:absolute;left:8823;top:6106;width:1462;height:2" coordorigin="8823,6106" coordsize="1462,0" path="m8823,6106l10285,6106e" filled="f" stroked="t" strokeweight=".95232pt" strokecolor="#646464">
                <v:path arrowok="t"/>
              </v:shape>
            </v:group>
            <v:group style="position:absolute;left:10228;top:6103;width:210;height:2" coordorigin="10228,6103" coordsize="210,2">
              <v:shape style="position:absolute;left:10228;top:6103;width:210;height:2" coordorigin="10228,6103" coordsize="210,0" path="m10228,6103l10437,6103e" filled="f" stroked="t" strokeweight=".47616pt" strokecolor="#3F3F3F">
                <v:path arrowok="t"/>
              </v:shape>
            </v:group>
            <v:group style="position:absolute;left:10380;top:6103;width:1114;height:2" coordorigin="10380,6103" coordsize="1114,2">
              <v:shape style="position:absolute;left:10380;top:6103;width:1114;height:2" coordorigin="10380,6103" coordsize="1114,0" path="m10380,6103l11495,6103e" filled="f" stroked="t" strokeweight=".71424pt" strokecolor="#646464">
                <v:path arrowok="t"/>
              </v:shape>
            </v:group>
            <v:group style="position:absolute;left:2152;top:6397;width:2590;height:2" coordorigin="2152,6397" coordsize="2590,2">
              <v:shape style="position:absolute;left:2152;top:6397;width:2590;height:2" coordorigin="2152,6397" coordsize="2590,0" path="m2152,6397l4743,6397e" filled="f" stroked="t" strokeweight=".71424pt" strokecolor="#4F4F4F">
                <v:path arrowok="t"/>
              </v:shape>
            </v:group>
            <v:group style="position:absolute;left:4671;top:6395;width:3395;height:2" coordorigin="4671,6395" coordsize="3395,2">
              <v:shape style="position:absolute;left:4671;top:6395;width:3395;height:2" coordorigin="4671,6395" coordsize="3395,0" path="m4671,6395l8066,6395e" filled="f" stroked="t" strokeweight=".95232pt" strokecolor="#5B5B5B">
                <v:path arrowok="t"/>
              </v:shape>
            </v:group>
            <v:group style="position:absolute;left:8009;top:6393;width:943;height:2" coordorigin="8009,6393" coordsize="943,2">
              <v:shape style="position:absolute;left:8009;top:6393;width:943;height:2" coordorigin="8009,6393" coordsize="943,0" path="m8009,6393l8952,6393e" filled="f" stroked="t" strokeweight=".47616pt" strokecolor="#484848">
                <v:path arrowok="t"/>
              </v:shape>
            </v:group>
            <v:group style="position:absolute;left:8723;top:6393;width:1562;height:2" coordorigin="8723,6393" coordsize="1562,2">
              <v:shape style="position:absolute;left:8723;top:6393;width:1562;height:2" coordorigin="8723,6393" coordsize="1562,0" path="m8723,6393l10285,6393e" filled="f" stroked="t" strokeweight=".95232pt" strokecolor="#646464">
                <v:path arrowok="t"/>
              </v:shape>
            </v:group>
            <v:group style="position:absolute;left:10228;top:6390;width:210;height:2" coordorigin="10228,6390" coordsize="210,2">
              <v:shape style="position:absolute;left:10228;top:6390;width:210;height:2" coordorigin="10228,6390" coordsize="210,0" path="m10228,6390l10437,6390e" filled="f" stroked="t" strokeweight=".47616pt" strokecolor="#444444">
                <v:path arrowok="t"/>
              </v:shape>
            </v:group>
            <v:group style="position:absolute;left:10380;top:6388;width:1114;height:2" coordorigin="10380,6388" coordsize="1114,2">
              <v:shape style="position:absolute;left:10380;top:6388;width:1114;height:2" coordorigin="10380,6388" coordsize="1114,0" path="m10380,6388l11495,6388e" filled="f" stroked="t" strokeweight=".47616pt" strokecolor="#575757">
                <v:path arrowok="t"/>
              </v:shape>
            </v:group>
            <v:group style="position:absolute;left:224;top:6352;width:2;height:335" coordorigin="224,6352" coordsize="2,335">
              <v:shape style="position:absolute;left:224;top:6352;width:2;height:335" coordorigin="224,6352" coordsize="0,335" path="m224,6687l224,6352e" filled="f" stroked="t" strokeweight=".47616pt" strokecolor="#282828">
                <v:path arrowok="t"/>
              </v:shape>
            </v:group>
            <v:group style="position:absolute;left:219;top:6641;width:6690;height:2" coordorigin="219,6641" coordsize="6690,2">
              <v:shape style="position:absolute;left:219;top:6641;width:6690;height:2" coordorigin="219,6641" coordsize="6690,0" path="m219,6641l6909,6641e" filled="f" stroked="t" strokeweight=".71424pt" strokecolor="#575757">
                <v:path arrowok="t"/>
              </v:shape>
            </v:group>
            <v:group style="position:absolute;left:1462;top:6644;width:719;height:2" coordorigin="1462,6644" coordsize="719,2">
              <v:shape style="position:absolute;left:1462;top:6644;width:719;height:2" coordorigin="1462,6644" coordsize="719,0" path="m1462,6644l2181,6644e" filled="f" stroked="t" strokeweight=".47616pt" strokecolor="#444444">
                <v:path arrowok="t"/>
              </v:shape>
            </v:group>
            <v:group style="position:absolute;left:2157;top:6352;width:2;height:583" coordorigin="2157,6352" coordsize="2,583">
              <v:shape style="position:absolute;left:2157;top:6352;width:2;height:583" coordorigin="2157,6352" coordsize="0,583" path="m2157,6935l2157,6352e" filled="f" stroked="t" strokeweight=".47616pt" strokecolor="#2B2B2B">
                <v:path arrowok="t"/>
              </v:shape>
            </v:group>
            <v:group style="position:absolute;left:6723;top:6641;width:476;height:2" coordorigin="6723,6641" coordsize="476,2">
              <v:shape style="position:absolute;left:6723;top:6641;width:476;height:2" coordorigin="6723,6641" coordsize="476,0" path="m6723,6641l7200,6641e" filled="f" stroked="t" strokeweight=".47616pt" strokecolor="#444444">
                <v:path arrowok="t"/>
              </v:shape>
            </v:group>
            <v:group style="position:absolute;left:7142;top:6639;width:419;height:2" coordorigin="7142,6639" coordsize="419,2">
              <v:shape style="position:absolute;left:7142;top:6639;width:419;height:2" coordorigin="7142,6639" coordsize="419,0" path="m7142,6639l7561,6639e" filled="f" stroked="t" strokeweight=".47616pt" strokecolor="#282828">
                <v:path arrowok="t"/>
              </v:shape>
            </v:group>
            <v:group style="position:absolute;left:7504;top:6639;width:1448;height:2" coordorigin="7504,6639" coordsize="1448,2">
              <v:shape style="position:absolute;left:7504;top:6639;width:1448;height:2" coordorigin="7504,6639" coordsize="1448,0" path="m7504,6639l8952,6639e" filled="f" stroked="t" strokeweight=".71424pt" strokecolor="#5B5B5B">
                <v:path arrowok="t"/>
              </v:shape>
            </v:group>
            <v:group style="position:absolute;left:8895;top:6639;width:319;height:2" coordorigin="8895,6639" coordsize="319,2">
              <v:shape style="position:absolute;left:8895;top:6639;width:319;height:2" coordorigin="8895,6639" coordsize="319,0" path="m8895,6639l9214,6639e" filled="f" stroked="t" strokeweight=".47616pt" strokecolor="#343434">
                <v:path arrowok="t"/>
              </v:shape>
            </v:group>
            <v:group style="position:absolute;left:9157;top:6636;width:1128;height:2" coordorigin="9157,6636" coordsize="1128,2">
              <v:shape style="position:absolute;left:9157;top:6636;width:1128;height:2" coordorigin="9157,6636" coordsize="1128,0" path="m9157,6636l10285,6636e" filled="f" stroked="t" strokeweight=".47616pt" strokecolor="#545454">
                <v:path arrowok="t"/>
              </v:shape>
            </v:group>
            <v:group style="position:absolute;left:10018;top:6634;width:1476;height:2" coordorigin="10018,6634" coordsize="1476,2">
              <v:shape style="position:absolute;left:10018;top:6634;width:1476;height:2" coordorigin="10018,6634" coordsize="1476,0" path="m10018,6634l11495,6634e" filled="f" stroked="t" strokeweight=".95232pt" strokecolor="#6B6B6B">
                <v:path arrowok="t"/>
              </v:shape>
            </v:group>
            <v:group style="position:absolute;left:224;top:6615;width:2;height:320" coordorigin="224,6615" coordsize="2,320">
              <v:shape style="position:absolute;left:224;top:6615;width:2;height:320" coordorigin="224,6615" coordsize="0,320" path="m224,6935l224,6615e" filled="f" stroked="t" strokeweight=".47616pt" strokecolor="#3F3F3F">
                <v:path arrowok="t"/>
              </v:shape>
            </v:group>
            <v:group style="position:absolute;left:224;top:6878;width:2;height:985" coordorigin="224,6878" coordsize="2,985">
              <v:shape style="position:absolute;left:224;top:6878;width:2;height:985" coordorigin="224,6878" coordsize="0,985" path="m224,7862l224,6878e" filled="f" stroked="t" strokeweight=".95232pt" strokecolor="#5B5B5B">
                <v:path arrowok="t"/>
              </v:shape>
            </v:group>
            <v:group style="position:absolute;left:2159;top:6878;width:2;height:1429" coordorigin="2159,6878" coordsize="2,1429">
              <v:shape style="position:absolute;left:2159;top:6878;width:2;height:1429" coordorigin="2159,6878" coordsize="0,1429" path="m2159,8307l2159,6878e" filled="f" stroked="t" strokeweight=".95232pt" strokecolor="#5B5B5B">
                <v:path arrowok="t"/>
              </v:shape>
            </v:group>
            <v:group style="position:absolute;left:214;top:7112;width:10071;height:2" coordorigin="214,7112" coordsize="10071,2">
              <v:shape style="position:absolute;left:214;top:7112;width:10071;height:2" coordorigin="214,7112" coordsize="10071,0" path="m214,7112l10285,7112e" filled="f" stroked="t" strokeweight=".71424pt" strokecolor="#575757">
                <v:path arrowok="t"/>
              </v:shape>
            </v:group>
            <v:group style="position:absolute;left:10228;top:7107;width:210;height:2" coordorigin="10228,7107" coordsize="210,2">
              <v:shape style="position:absolute;left:10228;top:7107;width:210;height:2" coordorigin="10228,7107" coordsize="210,0" path="m10228,7107l10437,7107e" filled="f" stroked="t" strokeweight=".47616pt" strokecolor="#444444">
                <v:path arrowok="t"/>
              </v:shape>
            </v:group>
            <v:group style="position:absolute;left:10380;top:7107;width:1119;height:2" coordorigin="10380,7107" coordsize="1119,2">
              <v:shape style="position:absolute;left:10380;top:7107;width:1119;height:2" coordorigin="10380,7107" coordsize="1119,0" path="m10380,7107l11499,7107e" filled="f" stroked="t" strokeweight=".71424pt" strokecolor="#646464">
                <v:path arrowok="t"/>
              </v:shape>
            </v:group>
            <v:group style="position:absolute;left:4714;top:7107;width:2;height:526" coordorigin="4714,7107" coordsize="2,526">
              <v:shape style="position:absolute;left:4714;top:7107;width:2;height:526" coordorigin="4714,7107" coordsize="0,526" path="m4714,7633l4714,7107e" filled="f" stroked="t" strokeweight=".47616pt" strokecolor="#3B3B3B">
                <v:path arrowok="t"/>
              </v:shape>
            </v:group>
            <v:group style="position:absolute;left:8895;top:7356;width:438;height:2" coordorigin="8895,7356" coordsize="438,2">
              <v:shape style="position:absolute;left:8895;top:7356;width:438;height:2" coordorigin="8895,7356" coordsize="438,0" path="m8895,7356l9333,7356e" filled="f" stroked="t" strokeweight=".47616pt" strokecolor="#444444">
                <v:path arrowok="t"/>
              </v:shape>
            </v:group>
            <v:group style="position:absolute;left:4709;top:7353;width:6790;height:2" coordorigin="4709,7353" coordsize="6790,2">
              <v:shape style="position:absolute;left:4709;top:7353;width:6790;height:2" coordorigin="4709,7353" coordsize="6790,0" path="m4709,7353l11499,7353e" filled="f" stroked="t" strokeweight=".71424pt" strokecolor="#606060">
                <v:path arrowok="t"/>
              </v:shape>
            </v:group>
            <v:group style="position:absolute;left:4704;top:7595;width:1924;height:2" coordorigin="4704,7595" coordsize="1924,2">
              <v:shape style="position:absolute;left:4704;top:7595;width:1924;height:2" coordorigin="4704,7595" coordsize="1924,0" path="m4704,7595l6628,7595e" filled="f" stroked="t" strokeweight=".71424pt" strokecolor="#5B5B5B">
                <v:path arrowok="t"/>
              </v:shape>
            </v:group>
            <v:group style="position:absolute;left:6547;top:7597;width:1014;height:2" coordorigin="6547,7597" coordsize="1014,2">
              <v:shape style="position:absolute;left:6547;top:7597;width:1014;height:2" coordorigin="6547,7597" coordsize="1014,0" path="m6547,7597l7561,7597e" filled="f" stroked="t" strokeweight=".47616pt" strokecolor="#484848">
                <v:path arrowok="t"/>
              </v:shape>
            </v:group>
            <v:group style="position:absolute;left:7504;top:7592;width:3995;height:2" coordorigin="7504,7592" coordsize="3995,2">
              <v:shape style="position:absolute;left:7504;top:7592;width:3995;height:2" coordorigin="7504,7592" coordsize="3995,0" path="m7504,7592l11499,7592e" filled="f" stroked="t" strokeweight=".71424pt" strokecolor="#646464">
                <v:path arrowok="t"/>
              </v:shape>
            </v:group>
            <v:group style="position:absolute;left:214;top:7841;width:3009;height:2" coordorigin="214,7841" coordsize="3009,2">
              <v:shape style="position:absolute;left:214;top:7841;width:3009;height:2" coordorigin="214,7841" coordsize="3009,0" path="m214,7841l3224,7841e" filled="f" stroked="t" strokeweight=".71424pt" strokecolor="#5B5B5B">
                <v:path arrowok="t"/>
              </v:shape>
            </v:group>
            <v:group style="position:absolute;left:3166;top:7838;width:248;height:2" coordorigin="3166,7838" coordsize="248,2">
              <v:shape style="position:absolute;left:3166;top:7838;width:248;height:2" coordorigin="3166,7838" coordsize="248,0" path="m3166,7838l3414,7838e" filled="f" stroked="t" strokeweight=".47616pt" strokecolor="#3B3B3B">
                <v:path arrowok="t"/>
              </v:shape>
            </v:group>
            <v:group style="position:absolute;left:3357;top:7841;width:1386;height:2" coordorigin="3357,7841" coordsize="1386,2">
              <v:shape style="position:absolute;left:3357;top:7841;width:1386;height:2" coordorigin="3357,7841" coordsize="1386,0" path="m3357,7841l4743,7841e" filled="f" stroked="t" strokeweight=".95232pt" strokecolor="#646464">
                <v:path arrowok="t"/>
              </v:shape>
            </v:group>
            <v:group style="position:absolute;left:4712;top:7556;width:2;height:287" coordorigin="4712,7556" coordsize="2,287">
              <v:shape style="position:absolute;left:4712;top:7556;width:2;height:287" coordorigin="4712,7556" coordsize="0,287" path="m4712,7843l4712,7556e" filled="f" stroked="t" strokeweight=".95232pt" strokecolor="#646464">
                <v:path arrowok="t"/>
              </v:shape>
            </v:group>
            <v:group style="position:absolute;left:4671;top:7838;width:424;height:2" coordorigin="4671,7838" coordsize="424,2">
              <v:shape style="position:absolute;left:4671;top:7838;width:424;height:2" coordorigin="4671,7838" coordsize="424,0" path="m4671,7838l5095,7838e" filled="f" stroked="t" strokeweight=".47616pt" strokecolor="#3F3F3F">
                <v:path arrowok="t"/>
              </v:shape>
            </v:group>
            <v:group style="position:absolute;left:5038;top:7838;width:1567;height:2" coordorigin="5038,7838" coordsize="1567,2">
              <v:shape style="position:absolute;left:5038;top:7838;width:1567;height:2" coordorigin="5038,7838" coordsize="1567,0" path="m5038,7838l6604,7838e" filled="f" stroked="t" strokeweight=".71424pt" strokecolor="#676767">
                <v:path arrowok="t"/>
              </v:shape>
            </v:group>
            <v:group style="position:absolute;left:6547;top:7836;width:1014;height:2" coordorigin="6547,7836" coordsize="1014,2">
              <v:shape style="position:absolute;left:6547;top:7836;width:1014;height:2" coordorigin="6547,7836" coordsize="1014,0" path="m6547,7836l7561,7836e" filled="f" stroked="t" strokeweight=".47616pt" strokecolor="#4F4F4F">
                <v:path arrowok="t"/>
              </v:shape>
            </v:group>
            <v:group style="position:absolute;left:7504;top:7834;width:1448;height:2" coordorigin="7504,7834" coordsize="1448,2">
              <v:shape style="position:absolute;left:7504;top:7834;width:1448;height:2" coordorigin="7504,7834" coordsize="1448,0" path="m7504,7834l8952,7834e" filled="f" stroked="t" strokeweight=".71424pt" strokecolor="#646464">
                <v:path arrowok="t"/>
              </v:shape>
            </v:group>
            <v:group style="position:absolute;left:8895;top:7834;width:319;height:2" coordorigin="8895,7834" coordsize="319,2">
              <v:shape style="position:absolute;left:8895;top:7834;width:319;height:2" coordorigin="8895,7834" coordsize="319,0" path="m8895,7834l9214,7834e" filled="f" stroked="t" strokeweight=".47616pt" strokecolor="#484848">
                <v:path arrowok="t"/>
              </v:shape>
            </v:group>
            <v:group style="position:absolute;left:9157;top:7831;width:1376;height:2" coordorigin="9157,7831" coordsize="1376,2">
              <v:shape style="position:absolute;left:9157;top:7831;width:1376;height:2" coordorigin="9157,7831" coordsize="1376,0" path="m9157,7831l10533,7831e" filled="f" stroked="t" strokeweight=".95232pt" strokecolor="#707070">
                <v:path arrowok="t"/>
              </v:shape>
            </v:group>
            <v:group style="position:absolute;left:10380;top:7831;width:1114;height:2" coordorigin="10380,7831" coordsize="1114,2">
              <v:shape style="position:absolute;left:10380;top:7831;width:1114;height:2" coordorigin="10380,7831" coordsize="1114,0" path="m10380,7831l11495,7831e" filled="f" stroked="t" strokeweight=".47616pt" strokecolor="#545454">
                <v:path arrowok="t"/>
              </v:shape>
            </v:group>
            <v:group style="position:absolute;left:224;top:7791;width:2;height:913" coordorigin="224,7791" coordsize="2,913">
              <v:shape style="position:absolute;left:224;top:7791;width:2;height:913" coordorigin="224,7791" coordsize="0,913" path="m224,8704l224,7791e" filled="f" stroked="t" strokeweight=".47616pt" strokecolor="#383838">
                <v:path arrowok="t"/>
              </v:shape>
            </v:group>
            <v:group style="position:absolute;left:11490;top:2509;width:2;height:5587" coordorigin="11490,2509" coordsize="2,5587">
              <v:shape style="position:absolute;left:11490;top:2509;width:2;height:5587" coordorigin="11490,2509" coordsize="0,5587" path="m11490,8097l11490,2509e" filled="f" stroked="t" strokeweight=".47616pt" strokecolor="#646464">
                <v:path arrowok="t"/>
              </v:shape>
            </v:group>
            <v:group style="position:absolute;left:11490;top:8039;width:2;height:268" coordorigin="11490,8039" coordsize="2,268">
              <v:shape style="position:absolute;left:11490;top:8039;width:2;height:268" coordorigin="11490,8039" coordsize="0,268" path="m11490,8307l11490,8039e" filled="f" stroked="t" strokeweight=".47616pt" strokecolor="#343434">
                <v:path arrowok="t"/>
              </v:shape>
            </v:group>
            <v:group style="position:absolute;left:2162;top:8250;width:2;height:1319" coordorigin="2162,8250" coordsize="2,1319">
              <v:shape style="position:absolute;left:2162;top:8250;width:2;height:1319" coordorigin="2162,8250" coordsize="0,1319" path="m2162,9569l2162,8250e" filled="f" stroked="t" strokeweight=".47616pt" strokecolor="#444444">
                <v:path arrowok="t"/>
              </v:shape>
            </v:group>
            <v:group style="position:absolute;left:11490;top:8250;width:2;height:277" coordorigin="11490,8250" coordsize="2,277">
              <v:shape style="position:absolute;left:11490;top:8250;width:2;height:277" coordorigin="11490,8250" coordsize="0,277" path="m11490,8527l11490,8250e" filled="f" stroked="t" strokeweight=".47616pt" strokecolor="#484848">
                <v:path arrowok="t"/>
              </v:shape>
            </v:group>
            <v:group style="position:absolute;left:219;top:8675;width:543;height:2" coordorigin="219,8675" coordsize="543,2">
              <v:shape style="position:absolute;left:219;top:8675;width:543;height:2" coordorigin="219,8675" coordsize="543,0" path="m219,8675l762,8675e" filled="f" stroked="t" strokeweight=".47616pt" strokecolor="#4F4F4F">
                <v:path arrowok="t"/>
              </v:shape>
            </v:group>
            <v:group style="position:absolute;left:705;top:8675;width:119;height:2" coordorigin="705,8675" coordsize="119,2">
              <v:shape style="position:absolute;left:705;top:8675;width:119;height:2" coordorigin="705,8675" coordsize="119,0" path="m705,8675l824,8675e" filled="f" stroked="t" strokeweight=".47616pt" strokecolor="#383838">
                <v:path arrowok="t"/>
              </v:shape>
            </v:group>
            <v:group style="position:absolute;left:767;top:8675;width:6433;height:2" coordorigin="767,8675" coordsize="6433,2">
              <v:shape style="position:absolute;left:767;top:8675;width:6433;height:2" coordorigin="767,8675" coordsize="6433,0" path="m767,8675l7200,8675e" filled="f" stroked="t" strokeweight=".71424pt" strokecolor="#5B5B5B">
                <v:path arrowok="t"/>
              </v:shape>
            </v:group>
            <v:group style="position:absolute;left:7142;top:8675;width:419;height:2" coordorigin="7142,8675" coordsize="419,2">
              <v:shape style="position:absolute;left:7142;top:8675;width:419;height:2" coordorigin="7142,8675" coordsize="419,0" path="m7142,8675l7561,8675e" filled="f" stroked="t" strokeweight=".47616pt" strokecolor="#343434">
                <v:path arrowok="t"/>
              </v:shape>
            </v:group>
            <v:group style="position:absolute;left:7504;top:8672;width:562;height:2" coordorigin="7504,8672" coordsize="562,2">
              <v:shape style="position:absolute;left:7504;top:8672;width:562;height:2" coordorigin="7504,8672" coordsize="562,0" path="m7504,8672l8066,8672e" filled="f" stroked="t" strokeweight=".47616pt" strokecolor="#4B4B4B">
                <v:path arrowok="t"/>
              </v:shape>
            </v:group>
            <v:group style="position:absolute;left:8009;top:8672;width:1328;height:2" coordorigin="8009,8672" coordsize="1328,2">
              <v:shape style="position:absolute;left:8009;top:8672;width:1328;height:2" coordorigin="8009,8672" coordsize="1328,0" path="m8009,8672l9337,8672e" filled="f" stroked="t" strokeweight=".95232pt" strokecolor="#606060">
                <v:path arrowok="t"/>
              </v:shape>
            </v:group>
            <v:group style="position:absolute;left:9157;top:8670;width:1128;height:2" coordorigin="9157,8670" coordsize="1128,2">
              <v:shape style="position:absolute;left:9157;top:8670;width:1128;height:2" coordorigin="9157,8670" coordsize="1128,0" path="m9157,8670l10285,8670e" filled="f" stroked="t" strokeweight=".47616pt" strokecolor="#545454">
                <v:path arrowok="t"/>
              </v:shape>
            </v:group>
            <v:group style="position:absolute;left:10161;top:8668;width:1338;height:2" coordorigin="10161,8668" coordsize="1338,2">
              <v:shape style="position:absolute;left:10161;top:8668;width:1338;height:2" coordorigin="10161,8668" coordsize="1338,0" path="m10161,8668l11499,8668e" filled="f" stroked="t" strokeweight=".95232pt" strokecolor="#6B6B6B">
                <v:path arrowok="t"/>
              </v:shape>
            </v:group>
            <v:group style="position:absolute;left:231;top:8632;width:2;height:7346" coordorigin="231,8632" coordsize="2,7346">
              <v:shape style="position:absolute;left:231;top:8632;width:2;height:7346" coordorigin="231,8632" coordsize="0,7346" path="m231,15978l231,8632e" filled="f" stroked="t" strokeweight=".71424pt" strokecolor="#575757">
                <v:path arrowok="t"/>
              </v:shape>
            </v:group>
            <v:group style="position:absolute;left:219;top:9523;width:6385;height:2" coordorigin="219,9523" coordsize="6385,2">
              <v:shape style="position:absolute;left:219;top:9523;width:6385;height:2" coordorigin="219,9523" coordsize="6385,0" path="m219,9523l6604,9523e" filled="f" stroked="t" strokeweight=".71424pt" strokecolor="#575757">
                <v:path arrowok="t"/>
              </v:shape>
            </v:group>
            <v:group style="position:absolute;left:6547;top:9521;width:233;height:2" coordorigin="6547,9521" coordsize="233,2">
              <v:shape style="position:absolute;left:6547;top:9521;width:233;height:2" coordorigin="6547,9521" coordsize="233,0" path="m6547,9521l6781,9521e" filled="f" stroked="t" strokeweight=".47616pt" strokecolor="#383838">
                <v:path arrowok="t"/>
              </v:shape>
            </v:group>
            <v:group style="position:absolute;left:6723;top:9518;width:1343;height:2" coordorigin="6723,9518" coordsize="1343,2">
              <v:shape style="position:absolute;left:6723;top:9518;width:1343;height:2" coordorigin="6723,9518" coordsize="1343,0" path="m6723,9518l8066,9518e" filled="f" stroked="t" strokeweight=".95232pt" strokecolor="#646464">
                <v:path arrowok="t"/>
              </v:shape>
            </v:group>
            <v:group style="position:absolute;left:8009;top:9518;width:943;height:2" coordorigin="8009,9518" coordsize="943,2">
              <v:shape style="position:absolute;left:8009;top:9518;width:943;height:2" coordorigin="8009,9518" coordsize="943,0" path="m8009,9518l8952,9518e" filled="f" stroked="t" strokeweight=".71424pt" strokecolor="#4B4B4B">
                <v:path arrowok="t"/>
              </v:shape>
            </v:group>
            <v:group style="position:absolute;left:8823;top:9518;width:1462;height:2" coordorigin="8823,9518" coordsize="1462,2">
              <v:shape style="position:absolute;left:8823;top:9518;width:1462;height:2" coordorigin="8823,9518" coordsize="1462,0" path="m8823,9518l10285,9518e" filled="f" stroked="t" strokeweight=".95232pt" strokecolor="#646464">
                <v:path arrowok="t"/>
              </v:shape>
            </v:group>
            <v:group style="position:absolute;left:10228;top:9516;width:210;height:2" coordorigin="10228,9516" coordsize="210,2">
              <v:shape style="position:absolute;left:10228;top:9516;width:210;height:2" coordorigin="10228,9516" coordsize="210,0" path="m10228,9516l10437,9516e" filled="f" stroked="t" strokeweight=".47616pt" strokecolor="#3B3B3B">
                <v:path arrowok="t"/>
              </v:shape>
            </v:group>
            <v:group style="position:absolute;left:10380;top:9516;width:1124;height:2" coordorigin="10380,9516" coordsize="1124,2">
              <v:shape style="position:absolute;left:10380;top:9516;width:1124;height:2" coordorigin="10380,9516" coordsize="1124,0" path="m10380,9516l11504,9516e" filled="f" stroked="t" strokeweight=".71424pt" strokecolor="#606060">
                <v:path arrowok="t"/>
              </v:shape>
            </v:group>
            <v:group style="position:absolute;left:219;top:9762;width:4514;height:2" coordorigin="219,9762" coordsize="4514,2">
              <v:shape style="position:absolute;left:219;top:9762;width:4514;height:2" coordorigin="219,9762" coordsize="4514,0" path="m219,9762l4733,9762e" filled="f" stroked="t" strokeweight=".95232pt" strokecolor="#5B5B5B">
                <v:path arrowok="t"/>
              </v:shape>
            </v:group>
            <v:group style="position:absolute;left:2164;top:9497;width:2;height:1004" coordorigin="2164,9497" coordsize="2,1004">
              <v:shape style="position:absolute;left:2164;top:9497;width:2;height:1004" coordorigin="2164,9497" coordsize="0,1004" path="m2164,10501l2164,9497e" filled="f" stroked="t" strokeweight=".95232pt" strokecolor="#606060">
                <v:path arrowok="t"/>
              </v:shape>
            </v:group>
            <v:group style="position:absolute;left:4676;top:9760;width:419;height:2" coordorigin="4676,9760" coordsize="419,2">
              <v:shape style="position:absolute;left:4676;top:9760;width:419;height:2" coordorigin="4676,9760" coordsize="419,0" path="m4676,9760l5095,9760e" filled="f" stroked="t" strokeweight=".47616pt" strokecolor="#2B2B2B">
                <v:path arrowok="t"/>
              </v:shape>
            </v:group>
            <v:group style="position:absolute;left:5038;top:9760;width:1567;height:2" coordorigin="5038,9760" coordsize="1567,2">
              <v:shape style="position:absolute;left:5038;top:9760;width:1567;height:2" coordorigin="5038,9760" coordsize="1567,0" path="m5038,9760l6604,9760e" filled="f" stroked="t" strokeweight=".71424pt" strokecolor="#5B5B5B">
                <v:path arrowok="t"/>
              </v:shape>
            </v:group>
            <v:group style="position:absolute;left:6547;top:9760;width:233;height:2" coordorigin="6547,9760" coordsize="233,2">
              <v:shape style="position:absolute;left:6547;top:9760;width:233;height:2" coordorigin="6547,9760" coordsize="233,0" path="m6547,9760l6781,9760e" filled="f" stroked="t" strokeweight=".47616pt" strokecolor="#3F3F3F">
                <v:path arrowok="t"/>
              </v:shape>
            </v:group>
            <v:group style="position:absolute;left:6723;top:9757;width:2228;height:2" coordorigin="6723,9757" coordsize="2228,2">
              <v:shape style="position:absolute;left:6723;top:9757;width:2228;height:2" coordorigin="6723,9757" coordsize="2228,0" path="m6723,9757l8952,9757e" filled="f" stroked="t" strokeweight=".71424pt" strokecolor="#575757">
                <v:path arrowok="t"/>
              </v:shape>
            </v:group>
            <v:group style="position:absolute;left:8895;top:9755;width:319;height:2" coordorigin="8895,9755" coordsize="319,2">
              <v:shape style="position:absolute;left:8895;top:9755;width:319;height:2" coordorigin="8895,9755" coordsize="319,0" path="m8895,9755l9214,9755e" filled="f" stroked="t" strokeweight=".47616pt" strokecolor="#383838">
                <v:path arrowok="t"/>
              </v:shape>
            </v:group>
            <v:group style="position:absolute;left:9114;top:9755;width:1171;height:2" coordorigin="9114,9755" coordsize="1171,2">
              <v:shape style="position:absolute;left:9114;top:9755;width:1171;height:2" coordorigin="9114,9755" coordsize="1171,0" path="m9114,9755l10285,9755e" filled="f" stroked="t" strokeweight=".95232pt" strokecolor="#676767">
                <v:path arrowok="t"/>
              </v:shape>
            </v:group>
            <v:group style="position:absolute;left:10228;top:9753;width:1276;height:2" coordorigin="10228,9753" coordsize="1276,2">
              <v:shape style="position:absolute;left:10228;top:9753;width:1276;height:2" coordorigin="10228,9753" coordsize="1276,0" path="m10228,9753l11504,9753e" filled="f" stroked="t" strokeweight=".47616pt" strokecolor="#484848">
                <v:path arrowok="t"/>
              </v:shape>
            </v:group>
            <v:group style="position:absolute;left:219;top:10004;width:1962;height:2" coordorigin="219,10004" coordsize="1962,2">
              <v:shape style="position:absolute;left:219;top:10004;width:1962;height:2" coordorigin="219,10004" coordsize="1962,0" path="m219,10004l2181,10004e" filled="f" stroked="t" strokeweight=".71424pt" strokecolor="#606060">
                <v:path arrowok="t"/>
              </v:shape>
            </v:group>
            <v:group style="position:absolute;left:2109;top:10004;width:514;height:2" coordorigin="2109,10004" coordsize="514,2">
              <v:shape style="position:absolute;left:2109;top:10004;width:514;height:2" coordorigin="2109,10004" coordsize="514,0" path="m2109,10004l2624,10004e" filled="f" stroked="t" strokeweight=".47616pt" strokecolor="#343434">
                <v:path arrowok="t"/>
              </v:shape>
            </v:group>
            <v:group style="position:absolute;left:2567;top:10001;width:5500;height:2" coordorigin="2567,10001" coordsize="5500,2">
              <v:shape style="position:absolute;left:2567;top:10001;width:5500;height:2" coordorigin="2567,10001" coordsize="5500,0" path="m2567,10001l8066,10001e" filled="f" stroked="t" strokeweight=".71424pt" strokecolor="#5B5B5B">
                <v:path arrowok="t"/>
              </v:shape>
            </v:group>
            <v:group style="position:absolute;left:8009;top:9996;width:943;height:2" coordorigin="8009,9996" coordsize="943,2">
              <v:shape style="position:absolute;left:8009;top:9996;width:943;height:2" coordorigin="8009,9996" coordsize="943,0" path="m8009,9996l8952,9996e" filled="f" stroked="t" strokeweight=".47616pt" strokecolor="#3B3B3B">
                <v:path arrowok="t"/>
              </v:shape>
            </v:group>
            <v:group style="position:absolute;left:8895;top:9999;width:319;height:2" coordorigin="8895,9999" coordsize="319,2">
              <v:shape style="position:absolute;left:8895;top:9999;width:319;height:2" coordorigin="8895,9999" coordsize="319,0" path="m8895,9999l9214,9999e" filled="f" stroked="t" strokeweight=".71424pt" strokecolor="#545454">
                <v:path arrowok="t"/>
              </v:shape>
            </v:group>
            <v:group style="position:absolute;left:9157;top:9994;width:1128;height:2" coordorigin="9157,9994" coordsize="1128,2">
              <v:shape style="position:absolute;left:9157;top:9994;width:1128;height:2" coordorigin="9157,9994" coordsize="1128,0" path="m9157,9994l10285,9994e" filled="f" stroked="t" strokeweight=".95232pt" strokecolor="#676767">
                <v:path arrowok="t"/>
              </v:shape>
            </v:group>
            <v:group style="position:absolute;left:10228;top:9994;width:210;height:2" coordorigin="10228,9994" coordsize="210,2">
              <v:shape style="position:absolute;left:10228;top:9994;width:210;height:2" coordorigin="10228,9994" coordsize="210,0" path="m10228,9994l10437,9994e" filled="f" stroked="t" strokeweight=".47616pt" strokecolor="#3B3B3B">
                <v:path arrowok="t"/>
              </v:shape>
            </v:group>
            <v:group style="position:absolute;left:10380;top:9992;width:1124;height:2" coordorigin="10380,9992" coordsize="1124,2">
              <v:shape style="position:absolute;left:10380;top:9992;width:1124;height:2" coordorigin="10380,9992" coordsize="1124,0" path="m10380,9992l11504,9992e" filled="f" stroked="t" strokeweight=".47616pt" strokecolor="#545454">
                <v:path arrowok="t"/>
              </v:shape>
            </v:group>
            <v:group style="position:absolute;left:224;top:10479;width:2652;height:2" coordorigin="224,10479" coordsize="2652,2">
              <v:shape style="position:absolute;left:224;top:10479;width:2652;height:2" coordorigin="224,10479" coordsize="2652,0" path="m224,10479l2876,10479e" filled="f" stroked="t" strokeweight=".95232pt" strokecolor="#606060">
                <v:path arrowok="t"/>
              </v:shape>
            </v:group>
            <v:group style="position:absolute;left:229;top:10223;width:2;height:277" coordorigin="229,10223" coordsize="2,277">
              <v:shape style="position:absolute;left:229;top:10223;width:2;height:277" coordorigin="229,10223" coordsize="0,277" path="m229,10501l229,10223e" filled="f" stroked="t" strokeweight=".47616pt" strokecolor="#444444">
                <v:path arrowok="t"/>
              </v:shape>
            </v:group>
            <v:group style="position:absolute;left:2567;top:10477;width:657;height:2" coordorigin="2567,10477" coordsize="657,2">
              <v:shape style="position:absolute;left:2567;top:10477;width:657;height:2" coordorigin="2567,10477" coordsize="657,0" path="m2567,10477l3224,10477e" filled="f" stroked="t" strokeweight=".71424pt" strokecolor="#4B4B4B">
                <v:path arrowok="t"/>
              </v:shape>
            </v:group>
            <v:group style="position:absolute;left:3166;top:10477;width:248;height:2" coordorigin="3166,10477" coordsize="248,2">
              <v:shape style="position:absolute;left:3166;top:10477;width:248;height:2" coordorigin="3166,10477" coordsize="248,0" path="m3166,10477l3414,10477e" filled="f" stroked="t" strokeweight=".47616pt" strokecolor="#282828">
                <v:path arrowok="t"/>
              </v:shape>
            </v:group>
            <v:group style="position:absolute;left:3357;top:10477;width:314;height:2" coordorigin="3357,10477" coordsize="314,2">
              <v:shape style="position:absolute;left:3357;top:10477;width:314;height:2" coordorigin="3357,10477" coordsize="314,0" path="m3357,10477l3671,10477e" filled="f" stroked="t" strokeweight=".47616pt" strokecolor="#484848">
                <v:path arrowok="t"/>
              </v:shape>
            </v:group>
            <v:group style="position:absolute;left:3566;top:10477;width:1167;height:2" coordorigin="3566,10477" coordsize="1167,2">
              <v:shape style="position:absolute;left:3566;top:10477;width:1167;height:2" coordorigin="3566,10477" coordsize="1167,0" path="m3566,10477l4733,10477e" filled="f" stroked="t" strokeweight=".95232pt" strokecolor="#606060">
                <v:path arrowok="t"/>
              </v:shape>
            </v:group>
            <v:group style="position:absolute;left:4676;top:10477;width:419;height:2" coordorigin="4676,10477" coordsize="419,2">
              <v:shape style="position:absolute;left:4676;top:10477;width:419;height:2" coordorigin="4676,10477" coordsize="419,0" path="m4676,10477l5095,10477e" filled="f" stroked="t" strokeweight=".47616pt" strokecolor="#383838">
                <v:path arrowok="t"/>
              </v:shape>
            </v:group>
            <v:group style="position:absolute;left:7142;top:10472;width:419;height:2" coordorigin="7142,10472" coordsize="419,2">
              <v:shape style="position:absolute;left:7142;top:10472;width:419;height:2" coordorigin="7142,10472" coordsize="419,0" path="m7142,10472l7561,10472e" filled="f" stroked="t" strokeweight=".47616pt" strokecolor="#2B2B2B">
                <v:path arrowok="t"/>
              </v:shape>
            </v:group>
            <v:group style="position:absolute;left:5038;top:10470;width:5157;height:2" coordorigin="5038,10470" coordsize="5157,2">
              <v:shape style="position:absolute;left:5038;top:10470;width:5157;height:2" coordorigin="5038,10470" coordsize="5157,0" path="m5038,10470l10195,10470e" filled="f" stroked="t" strokeweight=".71424pt" strokecolor="#545454">
                <v:path arrowok="t"/>
              </v:shape>
            </v:group>
            <v:group style="position:absolute;left:9157;top:10467;width:1128;height:2" coordorigin="9157,10467" coordsize="1128,2">
              <v:shape style="position:absolute;left:9157;top:10467;width:1128;height:2" coordorigin="9157,10467" coordsize="1128,0" path="m9157,10467l10285,10467e" filled="f" stroked="t" strokeweight=".47616pt" strokecolor="#4B4B4B">
                <v:path arrowok="t"/>
              </v:shape>
            </v:group>
            <v:group style="position:absolute;left:10228;top:10465;width:1271;height:2" coordorigin="10228,10465" coordsize="1271,2">
              <v:shape style="position:absolute;left:10228;top:10465;width:1271;height:2" coordorigin="10228,10465" coordsize="1271,0" path="m10228,10465l11499,10465e" filled="f" stroked="t" strokeweight=".95232pt" strokecolor="#747474">
                <v:path arrowok="t"/>
              </v:shape>
            </v:group>
            <v:group style="position:absolute;left:11495;top:10223;width:2;height:717" coordorigin="11495,10223" coordsize="2,717">
              <v:shape style="position:absolute;left:11495;top:10223;width:2;height:717" coordorigin="11495,10223" coordsize="0,717" path="m11495,10940l11495,10223e" filled="f" stroked="t" strokeweight=".47616pt" strokecolor="#4B4B4B">
                <v:path arrowok="t"/>
              </v:shape>
            </v:group>
            <v:group style="position:absolute;left:229;top:10429;width:2;height:507" coordorigin="229,10429" coordsize="2,507">
              <v:shape style="position:absolute;left:229;top:10429;width:2;height:507" coordorigin="229,10429" coordsize="0,507" path="m229,10936l229,10429e" filled="f" stroked="t" strokeweight=".47616pt" strokecolor="#282828">
                <v:path arrowok="t"/>
              </v:shape>
            </v:group>
            <v:group style="position:absolute;left:2167;top:10429;width:2;height:1052" coordorigin="2167,10429" coordsize="2,1052">
              <v:shape style="position:absolute;left:2167;top:10429;width:2;height:1052" coordorigin="2167,10429" coordsize="0,1052" path="m2167,11480l2167,10429e" filled="f" stroked="t" strokeweight=".47616pt" strokecolor="#3F3F3F">
                <v:path arrowok="t"/>
              </v:shape>
            </v:group>
            <v:group style="position:absolute;left:2109;top:10721;width:514;height:2" coordorigin="2109,10721" coordsize="514,2">
              <v:shape style="position:absolute;left:2109;top:10721;width:514;height:2" coordorigin="2109,10721" coordsize="514,0" path="m2109,10721l2624,10721e" filled="f" stroked="t" strokeweight=".47616pt" strokecolor="#2F2F2F">
                <v:path arrowok="t"/>
              </v:shape>
            </v:group>
            <v:group style="position:absolute;left:224;top:10716;width:8728;height:2" coordorigin="224,10716" coordsize="8728,2">
              <v:shape style="position:absolute;left:224;top:10716;width:8728;height:2" coordorigin="224,10716" coordsize="8728,0" path="m224,10716l8952,10716e" filled="f" stroked="t" strokeweight=".71424pt" strokecolor="#575757">
                <v:path arrowok="t"/>
              </v:shape>
            </v:group>
            <v:group style="position:absolute;left:8895;top:10711;width:319;height:2" coordorigin="8895,10711" coordsize="319,2">
              <v:shape style="position:absolute;left:8895;top:10711;width:319;height:2" coordorigin="8895,10711" coordsize="319,0" path="m8895,10711l9214,10711e" filled="f" stroked="t" strokeweight=".47616pt" strokecolor="#3B3B3B">
                <v:path arrowok="t"/>
              </v:shape>
            </v:group>
            <v:group style="position:absolute;left:9157;top:10709;width:2343;height:2" coordorigin="9157,10709" coordsize="2343,2">
              <v:shape style="position:absolute;left:9157;top:10709;width:2343;height:2" coordorigin="9157,10709" coordsize="2343,0" path="m9157,10709l11499,10709e" filled="f" stroked="t" strokeweight=".71424pt" strokecolor="#646464">
                <v:path arrowok="t"/>
              </v:shape>
            </v:group>
            <v:group style="position:absolute;left:795;top:10716;width:2;height:191" coordorigin="795,10716" coordsize="2,191">
              <v:shape style="position:absolute;left:795;top:10716;width:2;height:191" coordorigin="795,10716" coordsize="0,191" path="m795,10907l795,10716e" filled="f" stroked="t" strokeweight=".23808pt" strokecolor="#777777">
                <v:path arrowok="t"/>
              </v:shape>
            </v:group>
            <v:group style="position:absolute;left:795;top:10907;width:705;height:2" coordorigin="795,10907" coordsize="705,2">
              <v:shape style="position:absolute;left:795;top:10907;width:705;height:2" coordorigin="795,10907" coordsize="705,0" path="m795,10907l1500,10907e" filled="f" stroked="t" strokeweight=".23808pt" strokecolor="#5B5B5B">
                <v:path arrowok="t"/>
              </v:shape>
            </v:group>
            <v:group style="position:absolute;left:1505;top:10711;width:2;height:5267" coordorigin="1505,10711" coordsize="2,5267">
              <v:shape style="position:absolute;left:1505;top:10711;width:2;height:5267" coordorigin="1505,10711" coordsize="0,5267" path="m1505,15978l1505,10711e" filled="f" stroked="t" strokeweight=".71424pt" strokecolor="#606060">
                <v:path arrowok="t"/>
              </v:shape>
            </v:group>
            <v:group style="position:absolute;left:1486;top:10907;width:667;height:2" coordorigin="1486,10907" coordsize="667,2">
              <v:shape style="position:absolute;left:1486;top:10907;width:667;height:2" coordorigin="1486,10907" coordsize="667,0" path="m1486,10907l2152,10907e" filled="f" stroked="t" strokeweight=".71424pt" strokecolor="#4B4B4B">
                <v:path arrowok="t"/>
              </v:shape>
            </v:group>
            <v:group style="position:absolute;left:4704;top:10907;width:2047;height:2" coordorigin="4704,10907" coordsize="2047,2">
              <v:shape style="position:absolute;left:4704;top:10907;width:2047;height:2" coordorigin="4704,10907" coordsize="2047,0" path="m4704,10907l6752,10907e" filled="f" stroked="t" strokeweight=".23808pt" strokecolor="#000000">
                <v:path arrowok="t"/>
              </v:shape>
            </v:group>
            <v:group style="position:absolute;left:6752;top:10907;width:781;height:2" coordorigin="6752,10907" coordsize="781,2">
              <v:shape style="position:absolute;left:6752;top:10907;width:781;height:2" coordorigin="6752,10907" coordsize="781,0" path="m6752,10907l7533,10907e" filled="f" stroked="t" strokeweight=".23808pt" strokecolor="#646464">
                <v:path arrowok="t"/>
              </v:shape>
            </v:group>
            <v:group style="position:absolute;left:7178;top:10706;width:2;height:1152" coordorigin="7178,10706" coordsize="2,1152">
              <v:shape style="position:absolute;left:7178;top:10706;width:2;height:1152" coordorigin="7178,10706" coordsize="0,1152" path="m7178,11858l7178,10706e" filled="f" stroked="t" strokeweight=".95232pt" strokecolor="#5B5B5B">
                <v:path arrowok="t"/>
              </v:shape>
            </v:group>
            <v:group style="position:absolute;left:7533;top:10907;width:2724;height:2" coordorigin="7533,10907" coordsize="2724,2">
              <v:shape style="position:absolute;left:7533;top:10907;width:2724;height:2" coordorigin="7533,10907" coordsize="2724,0" path="m7533,10907l10256,10907e" filled="f" stroked="t" strokeweight=".23808pt" strokecolor="#484848">
                <v:path arrowok="t"/>
              </v:shape>
            </v:group>
            <v:group style="position:absolute;left:10409;top:10907;width:1076;height:2" coordorigin="10409,10907" coordsize="1076,2">
              <v:shape style="position:absolute;left:10409;top:10907;width:1076;height:2" coordorigin="10409,10907" coordsize="1076,0" path="m10409,10907l11485,10907e" filled="f" stroked="t" strokeweight=".23808pt" strokecolor="#000000">
                <v:path arrowok="t"/>
              </v:shape>
            </v:group>
            <v:group style="position:absolute;left:229;top:10878;width:2;height:263" coordorigin="229,10878" coordsize="2,263">
              <v:shape style="position:absolute;left:229;top:10878;width:2;height:263" coordorigin="229,10878" coordsize="0,263" path="m229,11141l229,10878e" filled="f" stroked="t" strokeweight=".47616pt" strokecolor="#3B3B3B">
                <v:path arrowok="t"/>
              </v:shape>
            </v:group>
            <v:group style="position:absolute;left:795;top:10907;width:2;height:206" coordorigin="795,10907" coordsize="2,206">
              <v:shape style="position:absolute;left:795;top:10907;width:2;height:206" coordorigin="795,10907" coordsize="0,206" path="m795,11112l795,10907e" filled="f" stroked="t" strokeweight=".23808pt" strokecolor="#D8D8D8">
                <v:path arrowok="t"/>
              </v:shape>
            </v:group>
            <v:group style="position:absolute;left:795;top:11112;width:2;height:1759" coordorigin="795,11112" coordsize="2,1759">
              <v:shape style="position:absolute;left:795;top:11112;width:2;height:1759" coordorigin="795,11112" coordsize="0,1759" path="m795,12871l795,11112e" filled="f" stroked="t" strokeweight=".23808pt" strokecolor="#000000">
                <v:path arrowok="t"/>
              </v:shape>
            </v:group>
            <v:group style="position:absolute;left:1500;top:11084;width:2;height:626" coordorigin="1500,11084" coordsize="2,626">
              <v:shape style="position:absolute;left:1500;top:11084;width:2;height:626" coordorigin="1500,11084" coordsize="0,626" path="m1500,11710l1500,11084e" filled="f" stroked="t" strokeweight=".47616pt" strokecolor="#2F2F2F">
                <v:path arrowok="t"/>
              </v:shape>
            </v:group>
            <v:group style="position:absolute;left:11497;top:10878;width:2;height:1768" coordorigin="11497,10878" coordsize="2,1768">
              <v:shape style="position:absolute;left:11497;top:10878;width:2;height:1768" coordorigin="11497,10878" coordsize="0,1768" path="m11497,12647l11497,10878e" filled="f" stroked="t" strokeweight=".95232pt" strokecolor="#6B6B6B">
                <v:path arrowok="t"/>
              </v:shape>
            </v:group>
            <v:group style="position:absolute;left:2167;top:11423;width:2;height:287" coordorigin="2167,11423" coordsize="2,287">
              <v:shape style="position:absolute;left:2167;top:11423;width:2;height:287" coordorigin="2167,11423" coordsize="0,287" path="m2167,11710l2167,11423e" filled="f" stroked="t" strokeweight=".47616pt" strokecolor="#2B2B2B">
                <v:path arrowok="t"/>
              </v:shape>
            </v:group>
            <v:group style="position:absolute;left:1500;top:11653;width:2;height:206" coordorigin="1500,11653" coordsize="2,206">
              <v:shape style="position:absolute;left:1500;top:11653;width:2;height:206" coordorigin="1500,11653" coordsize="0,206" path="m1500,11858l1500,11653e" filled="f" stroked="t" strokeweight=".47616pt" strokecolor="#444444">
                <v:path arrowok="t"/>
              </v:shape>
            </v:group>
            <v:group style="position:absolute;left:2167;top:11653;width:2;height:1247" coordorigin="2167,11653" coordsize="2,1247">
              <v:shape style="position:absolute;left:2167;top:11653;width:2;height:1247" coordorigin="2167,11653" coordsize="0,1247" path="m2167,12900l2167,11653e" filled="f" stroked="t" strokeweight=".95232pt" strokecolor="#606060">
                <v:path arrowok="t"/>
              </v:shape>
            </v:group>
            <v:group style="position:absolute;left:7178;top:11801;width:2;height:693" coordorigin="7178,11801" coordsize="2,693">
              <v:shape style="position:absolute;left:7178;top:11801;width:2;height:693" coordorigin="7178,11801" coordsize="0,693" path="m7178,12494l7178,11801e" filled="f" stroked="t" strokeweight=".47616pt" strokecolor="#2F2F2F">
                <v:path arrowok="t"/>
              </v:shape>
            </v:group>
            <v:group style="position:absolute;left:3724;top:12236;width:143;height:2" coordorigin="3724,12236" coordsize="143,2">
              <v:shape style="position:absolute;left:3724;top:12236;width:143;height:2" coordorigin="3724,12236" coordsize="143,0" path="m3724,12236l3866,12236e" filled="f" stroked="t" strokeweight="2.380800pt" strokecolor="#2F3B83">
                <v:path arrowok="t"/>
              </v:shape>
            </v:group>
            <v:group style="position:absolute;left:229;top:12240;width:2;height:253" coordorigin="229,12240" coordsize="2,253">
              <v:shape style="position:absolute;left:229;top:12240;width:2;height:253" coordorigin="229,12240" coordsize="0,253" path="m229,12494l229,12240e" filled="f" stroked="t" strokeweight=".47616pt" strokecolor="#2F2F2F">
                <v:path arrowok="t"/>
              </v:shape>
            </v:group>
            <v:group style="position:absolute;left:3735;top:12269;width:119;height:196" coordorigin="3735,12269" coordsize="119,196">
              <v:shape style="position:absolute;left:3735;top:12269;width:119;height:196" coordorigin="3735,12269" coordsize="119,196" path="m3735,12269l3855,12269,3855,12465,3735,12465,3735,12269xe" filled="t" fillcolor="#343B60" stroked="f">
                <v:path arrowok="t"/>
                <v:fill/>
              </v:shape>
            </v:group>
            <v:group style="position:absolute;left:231;top:12436;width:2;height:464" coordorigin="231,12436" coordsize="2,464">
              <v:shape style="position:absolute;left:231;top:12436;width:2;height:464" coordorigin="231,12436" coordsize="0,464" path="m231,12900l231,12436e" filled="f" stroked="t" strokeweight=".47616pt" strokecolor="#4B4B4B">
                <v:path arrowok="t"/>
              </v:shape>
            </v:group>
            <v:group style="position:absolute;left:3795;top:12465;width:2;height:631" coordorigin="3795,12465" coordsize="2,631">
              <v:shape style="position:absolute;left:3795;top:12465;width:2;height:631" coordorigin="3795,12465" coordsize="0,631" path="m3795,13096l3795,12465e" filled="f" stroked="t" strokeweight="1.90464pt" strokecolor="#2F386B">
                <v:path arrowok="t"/>
              </v:shape>
            </v:group>
            <v:group style="position:absolute;left:7183;top:12436;width:2;height:320" coordorigin="7183,12436" coordsize="2,320">
              <v:shape style="position:absolute;left:7183;top:12436;width:2;height:320" coordorigin="7183,12436" coordsize="0,320" path="m7183,12757l7183,12436e" filled="f" stroked="t" strokeweight=".47616pt" strokecolor="#4B4B4B">
                <v:path arrowok="t"/>
              </v:shape>
            </v:group>
            <v:group style="position:absolute;left:11502;top:12699;width:2;height:1357" coordorigin="11502,12699" coordsize="2,1357">
              <v:shape style="position:absolute;left:11502;top:12699;width:2;height:1357" coordorigin="11502,12699" coordsize="0,1357" path="m11502,14057l11502,12699e" filled="f" stroked="t" strokeweight=".47616pt" strokecolor="#4B4B4B">
                <v:path arrowok="t"/>
              </v:shape>
            </v:group>
            <v:group style="position:absolute;left:214;top:13096;width:519;height:2" coordorigin="214,13096" coordsize="519,2">
              <v:shape style="position:absolute;left:214;top:13096;width:519;height:2" coordorigin="214,13096" coordsize="519,0" path="m214,13096l733,13096e" filled="f" stroked="t" strokeweight=".23808pt" strokecolor="#232323">
                <v:path arrowok="t"/>
              </v:shape>
            </v:group>
            <v:group style="position:absolute;left:233;top:12843;width:2;height:669" coordorigin="233,12843" coordsize="2,669">
              <v:shape style="position:absolute;left:233;top:12843;width:2;height:669" coordorigin="233,12843" coordsize="0,669" path="m233,13512l233,12843e" filled="f" stroked="t" strokeweight=".47616pt" strokecolor="#383838">
                <v:path arrowok="t"/>
              </v:shape>
            </v:group>
            <v:group style="position:absolute;left:733;top:13096;width:67;height:2" coordorigin="733,13096" coordsize="67,2">
              <v:shape style="position:absolute;left:733;top:13096;width:67;height:2" coordorigin="733,13096" coordsize="67,0" path="m733,13096l800,13096e" filled="f" stroked="t" strokeweight=".23808pt" strokecolor="#000000">
                <v:path arrowok="t"/>
              </v:shape>
            </v:group>
            <v:group style="position:absolute;left:795;top:12871;width:2;height:229" coordorigin="795,12871" coordsize="2,229">
              <v:shape style="position:absolute;left:795;top:12871;width:2;height:229" coordorigin="795,12871" coordsize="0,229" path="m795,13101l795,12871e" filled="f" stroked="t" strokeweight=".23808pt" strokecolor="#6B6B6B">
                <v:path arrowok="t"/>
              </v:shape>
            </v:group>
            <v:group style="position:absolute;left:795;top:13096;width:1352;height:2" coordorigin="795,13096" coordsize="1352,2">
              <v:shape style="position:absolute;left:795;top:13096;width:1352;height:2" coordorigin="795,13096" coordsize="1352,0" path="m795,13096l2147,13096e" filled="f" stroked="t" strokeweight=".23808pt" strokecolor="#646464">
                <v:path arrowok="t"/>
              </v:shape>
            </v:group>
            <v:group style="position:absolute;left:2169;top:12843;width:2;height:951" coordorigin="2169,12843" coordsize="2,951">
              <v:shape style="position:absolute;left:2169;top:12843;width:2;height:951" coordorigin="2169,12843" coordsize="0,951" path="m2169,13794l2169,12843e" filled="f" stroked="t" strokeweight=".71424pt" strokecolor="#4B4B4B">
                <v:path arrowok="t"/>
              </v:shape>
            </v:group>
            <v:group style="position:absolute;left:7185;top:12671;width:2;height:3293" coordorigin="7185,12671" coordsize="2,3293">
              <v:shape style="position:absolute;left:7185;top:12671;width:2;height:3293" coordorigin="7185,12671" coordsize="0,3293" path="m7185,15964l7185,12671e" filled="f" stroked="t" strokeweight=".95232pt" strokecolor="#5B5B5B">
                <v:path arrowok="t"/>
              </v:shape>
            </v:group>
            <v:group style="position:absolute;left:795;top:13096;width:2;height:932" coordorigin="795,13096" coordsize="2,932">
              <v:shape style="position:absolute;left:795;top:13096;width:2;height:932" coordorigin="795,13096" coordsize="0,932" path="m795,14028l795,13096e" filled="f" stroked="t" strokeweight=".23808pt" strokecolor="#000000">
                <v:path arrowok="t"/>
              </v:shape>
            </v:group>
            <v:group style="position:absolute;left:3164;top:12828;width:2;height:358" coordorigin="3164,12828" coordsize="2,358">
              <v:shape style="position:absolute;left:3164;top:12828;width:2;height:358" coordorigin="3164,12828" coordsize="0,358" path="m3164,13187l3164,12828e" filled="f" stroked="t" strokeweight=".47616pt" strokecolor="#8C8CBC">
                <v:path arrowok="t"/>
              </v:shape>
            </v:group>
            <v:group style="position:absolute;left:3795;top:13096;width:2;height:177" coordorigin="3795,13096" coordsize="2,177">
              <v:shape style="position:absolute;left:3795;top:13096;width:2;height:177" coordorigin="3795,13096" coordsize="0,177" path="m3795,13273l3795,13096e" filled="f" stroked="t" strokeweight=".23808pt" strokecolor="#000000">
                <v:path arrowok="t"/>
              </v:shape>
            </v:group>
            <v:group style="position:absolute;left:236;top:13454;width:2;height:339" coordorigin="236,13454" coordsize="2,339">
              <v:shape style="position:absolute;left:236;top:13454;width:2;height:339" coordorigin="236,13454" coordsize="0,339" path="m236,13794l236,13454e" filled="f" stroked="t" strokeweight=".47616pt" strokecolor="#4B4B4B">
                <v:path arrowok="t"/>
              </v:shape>
            </v:group>
            <v:group style="position:absolute;left:238;top:13736;width:2;height:177" coordorigin="238,13736" coordsize="2,177">
              <v:shape style="position:absolute;left:238;top:13736;width:2;height:177" coordorigin="238,13736" coordsize="0,177" path="m238,13913l238,13736e" filled="f" stroked="t" strokeweight=".47616pt" strokecolor="#343434">
                <v:path arrowok="t"/>
              </v:shape>
            </v:group>
            <v:group style="position:absolute;left:2171;top:13736;width:2;height:607" coordorigin="2171,13736" coordsize="2,607">
              <v:shape style="position:absolute;left:2171;top:13736;width:2;height:607" coordorigin="2171,13736" coordsize="0,607" path="m2171,14343l2171,13736e" filled="f" stroked="t" strokeweight=".47616pt" strokecolor="#2B2B2B">
                <v:path arrowok="t"/>
              </v:shape>
            </v:group>
            <v:group style="position:absolute;left:1507;top:13856;width:2;height:2065" coordorigin="1507,13856" coordsize="2,2065">
              <v:shape style="position:absolute;left:1507;top:13856;width:2;height:2065" coordorigin="1507,13856" coordsize="0,2065" path="m1507,15921l1507,13856e" filled="f" stroked="t" strokeweight=".47616pt" strokecolor="#5B5B5B">
                <v:path arrowok="t"/>
              </v:shape>
            </v:group>
            <v:group style="position:absolute;left:1505;top:13999;width:2;height:344" coordorigin="1505,13999" coordsize="2,344">
              <v:shape style="position:absolute;left:1505;top:13999;width:2;height:344" coordorigin="1505,13999" coordsize="0,344" path="m1505,14343l1505,13999e" filled="f" stroked="t" strokeweight=".47616pt" strokecolor="#444444">
                <v:path arrowok="t"/>
              </v:shape>
            </v:group>
            <v:group style="position:absolute;left:2614;top:14315;width:609;height:2" coordorigin="2614,14315" coordsize="609,2">
              <v:shape style="position:absolute;left:2614;top:14315;width:609;height:2" coordorigin="2614,14315" coordsize="609,0" path="m2614,14315l3224,14315e" filled="f" stroked="t" strokeweight="3.09504pt" strokecolor="#484B57">
                <v:path arrowok="t"/>
              </v:shape>
            </v:group>
            <v:group style="position:absolute;left:11502;top:13999;width:2;height:1960" coordorigin="11502,13999" coordsize="2,1960">
              <v:shape style="position:absolute;left:11502;top:13999;width:2;height:1960" coordorigin="11502,13999" coordsize="0,1960" path="m11502,15959l11502,13999e" filled="f" stroked="t" strokeweight=".47616pt" strokecolor="#606060">
                <v:path arrowok="t"/>
              </v:shape>
            </v:group>
            <v:group style="position:absolute;left:769;top:14167;width:2;height:382" coordorigin="769,14167" coordsize="2,382">
              <v:shape style="position:absolute;left:769;top:14167;width:2;height:382" coordorigin="769,14167" coordsize="0,382" path="m769,14549l769,14167e" filled="f" stroked="t" strokeweight=".47616pt" strokecolor="#444444">
                <v:path arrowok="t"/>
              </v:shape>
            </v:group>
            <v:group style="position:absolute;left:2169;top:14286;width:2;height:1687" coordorigin="2169,14286" coordsize="2,1687">
              <v:shape style="position:absolute;left:2169;top:14286;width:2;height:1687" coordorigin="2169,14286" coordsize="0,1687" path="m2169,15973l2169,14286e" filled="f" stroked="t" strokeweight=".71424pt" strokecolor="#4F4F4F">
                <v:path arrowok="t"/>
              </v:shape>
            </v:group>
            <v:group style="position:absolute;left:238;top:13899;width:2;height:2079" coordorigin="238,13899" coordsize="2,2079">
              <v:shape style="position:absolute;left:238;top:13899;width:2;height:2079" coordorigin="238,13899" coordsize="0,2079" path="m238,15978l238,13899e" filled="f" stroked="t" strokeweight=".71424pt" strokecolor="#5B5B5B">
                <v:path arrowok="t"/>
              </v:shape>
            </v:group>
            <v:group style="position:absolute;left:224;top:15964;width:538;height:2" coordorigin="224,15964" coordsize="538,2">
              <v:shape style="position:absolute;left:224;top:15964;width:538;height:2" coordorigin="224,15964" coordsize="538,0" path="m224,15964l762,15964e" filled="f" stroked="t" strokeweight=".95232pt" strokecolor="#838383">
                <v:path arrowok="t"/>
              </v:shape>
            </v:group>
            <v:group style="position:absolute;left:795;top:14578;width:2;height:1377" coordorigin="795,14578" coordsize="2,1377">
              <v:shape style="position:absolute;left:795;top:14578;width:2;height:1377" coordorigin="795,14578" coordsize="0,1377" path="m795,15954l795,14578e" filled="f" stroked="t" strokeweight=".23808pt" strokecolor="#000000">
                <v:path arrowok="t"/>
              </v:shape>
            </v:group>
            <v:group style="position:absolute;left:705;top:15966;width:4562;height:2" coordorigin="705,15966" coordsize="4562,2">
              <v:shape style="position:absolute;left:705;top:15966;width:4562;height:2" coordorigin="705,15966" coordsize="4562,0" path="m705,15966l5266,15966e" filled="f" stroked="t" strokeweight=".71424pt" strokecolor="#707070">
                <v:path arrowok="t"/>
              </v:shape>
            </v:group>
            <v:group style="position:absolute;left:3166;top:15964;width:248;height:2" coordorigin="3166,15964" coordsize="248,2">
              <v:shape style="position:absolute;left:3166;top:15964;width:248;height:2" coordorigin="3166,15964" coordsize="248,0" path="m3166,15964l3414,15964e" filled="f" stroked="t" strokeweight=".47616pt" strokecolor="#484848">
                <v:path arrowok="t"/>
              </v:shape>
            </v:group>
            <v:group style="position:absolute;left:7138;top:15957;width:929;height:2" coordorigin="7138,15957" coordsize="929,2">
              <v:shape style="position:absolute;left:7138;top:15957;width:929;height:2" coordorigin="7138,15957" coordsize="929,0" path="m7138,15957l8066,15957e" filled="f" stroked="t" strokeweight=".47616pt" strokecolor="#545454">
                <v:path arrowok="t"/>
              </v:shape>
            </v:group>
            <v:group style="position:absolute;left:9157;top:15952;width:1128;height:2" coordorigin="9157,15952" coordsize="1128,2">
              <v:shape style="position:absolute;left:9157;top:15952;width:1128;height:2" coordorigin="9157,15952" coordsize="1128,0" path="m9157,15952l10285,15952e" filled="f" stroked="t" strokeweight=".47616pt" strokecolor="#676767">
                <v:path arrowok="t"/>
              </v:shape>
            </v:group>
            <v:group style="position:absolute;left:10228;top:15949;width:210;height:2" coordorigin="10228,15949" coordsize="210,2">
              <v:shape style="position:absolute;left:10228;top:15949;width:210;height:2" coordorigin="10228,15949" coordsize="210,0" path="m10228,15949l10437,15949e" filled="f" stroked="t" strokeweight=".47616pt" strokecolor="#4F4F4F">
                <v:path arrowok="t"/>
              </v:shape>
            </v:group>
            <v:group style="position:absolute;left:3357;top:15954;width:8157;height:2" coordorigin="3357,15954" coordsize="8157,2">
              <v:shape style="position:absolute;left:3357;top:15954;width:8157;height:2" coordorigin="3357,15954" coordsize="8157,0" path="m3357,15954l11514,15954e" filled="f" stroked="t" strokeweight=".71424pt" strokecolor="#747474">
                <v:path arrowok="t"/>
              </v:shape>
            </v:group>
            <v:group style="position:absolute;left:238;top:10968;width:110;height:2" coordorigin="238,10968" coordsize="110,2">
              <v:shape style="position:absolute;left:238;top:10968;width:110;height:2" coordorigin="238,10968" coordsize="110,0" path="m238,10968l348,10968e" filled="f" stroked="t" strokeweight=".18pt" strokecolor="#393939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707272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707272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0727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0727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00" w:right="340"/>
        </w:sectPr>
      </w:pPr>
      <w:rPr/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1" w:lineRule="auto"/>
        <w:ind w:left="3794" w:right="4186" w:firstLine="-104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1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114"/>
        </w:rPr>
        <w:t>G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298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829" w:right="3561"/>
        <w:jc w:val="center"/>
        <w:tabs>
          <w:tab w:pos="3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17"/>
        </w:rPr>
        <w:t>IZMIR</w:t>
      </w:r>
      <w:r>
        <w:rPr>
          <w:rFonts w:ascii="Arial" w:hAnsi="Arial" w:cs="Arial" w:eastAsia="Arial"/>
          <w:sz w:val="14"/>
          <w:szCs w:val="14"/>
          <w:color w:val="2F2F2F"/>
          <w:spacing w:val="-26"/>
          <w:w w:val="117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7"/>
          <w:position w:val="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17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7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7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8"/>
          <w:w w:val="117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13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left="603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454487pt;margin-top:-48.998226pt;width:480.577807pt;height:66pt;mso-position-horizontal-relative:page;mso-position-vertical-relative:paragraph;z-index:-15322" type="#_x0000_t202" filled="f" stroked="f">
            <v:textbox inset="0,0,0,0">
              <w:txbxContent>
                <w:p>
                  <w:pPr>
                    <w:spacing w:before="0" w:after="0" w:line="1320" w:lineRule="exact"/>
                    <w:ind w:right="-238"/>
                    <w:jc w:val="left"/>
                    <w:tabs>
                      <w:tab w:pos="8600" w:val="left"/>
                    </w:tabs>
                    <w:rPr>
                      <w:rFonts w:ascii="Arial" w:hAnsi="Arial" w:cs="Arial" w:eastAsia="Arial"/>
                      <w:sz w:val="132"/>
                      <w:szCs w:val="132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2F2F2F"/>
                      <w:spacing w:val="0"/>
                      <w:w w:val="158"/>
                      <w:b/>
                      <w:bCs/>
                      <w:i/>
                      <w:position w:val="23"/>
                    </w:rPr>
                    <w:t>l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2F2F2F"/>
                      <w:spacing w:val="-329"/>
                      <w:w w:val="158"/>
                      <w:b/>
                      <w:bCs/>
                      <w:i/>
                      <w:position w:val="23"/>
                    </w:rPr>
                    <w:t> 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2F2F2F"/>
                      <w:spacing w:val="0"/>
                      <w:w w:val="100"/>
                      <w:b/>
                      <w:bCs/>
                      <w:i/>
                      <w:position w:val="23"/>
                    </w:rPr>
                    <w:tab/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2F2F2F"/>
                      <w:spacing w:val="0"/>
                      <w:w w:val="100"/>
                      <w:b/>
                      <w:bCs/>
                      <w:i/>
                      <w:position w:val="23"/>
                    </w:rPr>
                  </w:r>
                  <w:r>
                    <w:rPr>
                      <w:rFonts w:ascii="Arial" w:hAnsi="Arial" w:cs="Arial" w:eastAsia="Arial"/>
                      <w:sz w:val="132"/>
                      <w:szCs w:val="132"/>
                      <w:color w:val="2F2F2F"/>
                      <w:spacing w:val="0"/>
                      <w:w w:val="158"/>
                      <w:b/>
                      <w:bCs/>
                      <w:position w:val="-1"/>
                    </w:rPr>
                    <w:t>e</w:t>
                  </w:r>
                  <w:r>
                    <w:rPr>
                      <w:rFonts w:ascii="Arial" w:hAnsi="Arial" w:cs="Arial" w:eastAsia="Arial"/>
                      <w:sz w:val="132"/>
                      <w:szCs w:val="13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.295971pt;margin-top:7.639992pt;width:46.915402pt;height:7pt;mso-position-horizontal-relative:page;mso-position-vertical-relative:paragraph;z-index:-15321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2F2F2F"/>
                      <w:spacing w:val="0"/>
                      <w:w w:val="114"/>
                    </w:rPr>
                    <w:t>BELEDIYESI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7"/>
        </w:rPr>
        <w:t>BÜYÜKŞEHIR</w:t>
      </w:r>
      <w:r>
        <w:rPr>
          <w:rFonts w:ascii="Arial" w:hAnsi="Arial" w:cs="Arial" w:eastAsia="Arial"/>
          <w:sz w:val="15"/>
          <w:szCs w:val="15"/>
          <w:color w:val="2F2F2F"/>
          <w:spacing w:val="-3"/>
          <w:w w:val="100"/>
          <w:position w:val="7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1" w:after="0" w:line="240" w:lineRule="auto"/>
        <w:ind w:left="109" w:right="-20"/>
        <w:jc w:val="left"/>
        <w:tabs>
          <w:tab w:pos="1480" w:val="left"/>
          <w:tab w:pos="3160" w:val="left"/>
          <w:tab w:pos="552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1"/>
        </w:rPr>
        <w:t>ı6.0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13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3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7"/>
          <w:w w:val="113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1"/>
        </w:rPr>
        <w:t>0ı7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1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ı4:40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rrel: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0"/>
        </w:rPr>
        <w:t>2938800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38" w:right="-20"/>
        <w:jc w:val="left"/>
        <w:tabs>
          <w:tab w:pos="1500" w:val="left"/>
          <w:tab w:pos="3160" w:val="left"/>
          <w:tab w:pos="4520" w:val="left"/>
          <w:tab w:pos="5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ı6.05.2017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3162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7"/>
          <w:position w:val="0"/>
        </w:rPr>
        <w:t>:Merkez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7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Karabağlar-424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3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No:22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28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Karabağlar-424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  <w:position w:val="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2"/>
          <w:w w:val="100"/>
          <w:position w:val="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No:2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D:4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34" w:lineRule="exact"/>
        <w:ind w:left="133" w:right="-20"/>
        <w:jc w:val="left"/>
        <w:tabs>
          <w:tab w:pos="1500" w:val="left"/>
          <w:tab w:pos="366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:Bina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1"/>
        </w:rPr>
        <w:t>Kıvılcırn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1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1"/>
        </w:rPr>
        <w:t>Tedbirsizlik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00" w:bottom="280" w:left="280" w:right="320"/>
        </w:sectPr>
      </w:pPr>
      <w:rPr/>
    </w:p>
    <w:p>
      <w:pPr>
        <w:spacing w:before="0" w:after="0" w:line="240" w:lineRule="auto"/>
        <w:ind w:left="143" w:right="-70"/>
        <w:jc w:val="left"/>
        <w:tabs>
          <w:tab w:pos="3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8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9"/>
          <w:position w:val="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01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2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320"/>
          <w:cols w:num="2" w:equalWidth="0">
            <w:col w:w="4687" w:space="2060"/>
            <w:col w:w="4573"/>
          </w:cols>
        </w:sectPr>
      </w:pPr>
      <w:rPr/>
    </w:p>
    <w:p>
      <w:pPr>
        <w:spacing w:before="0" w:after="0" w:line="137" w:lineRule="exact"/>
        <w:ind w:left="3633" w:right="-20"/>
        <w:jc w:val="left"/>
        <w:tabs>
          <w:tab w:pos="716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4"/>
          <w:u w:val="single" w:color="64646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4"/>
          <w:u w:val="single" w:color="646464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2"/>
          <w:u w:val="single" w:color="646464"/>
          <w:position w:val="-4"/>
        </w:rPr>
        <w:t>Betonarm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2"/>
          <w:u w:val="single" w:color="646464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2"/>
          <w:u w:val="single" w:color="646464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2"/>
          <w:u w:val="single" w:color="646464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u w:val="single" w:color="64646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"/>
          <w:w w:val="100"/>
          <w:u w:val="single" w:color="64646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"/>
          <w:w w:val="100"/>
          <w:u w:val="single" w:color="646464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"/>
          <w:w w:val="100"/>
          <w:u w:val="single" w:color="646464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  <w:u w:val="single" w:color="646464"/>
          <w:position w:val="-4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  <w:u w:val="single" w:color="646464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  <w:u w:val="single" w:color="646464"/>
          <w:position w:val="-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  <w:u w:val="single" w:color="646464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u w:val="single" w:color="64646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  <w:u w:val="single" w:color="64646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  <w:u w:val="single" w:color="646464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  <w:u w:val="single" w:color="646464"/>
          <w:position w:val="-4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  <w:u w:val="single" w:color="646464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u w:val="single" w:color="646464"/>
          <w:position w:val="-4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  <w:u w:val="single" w:color="64646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  <w:u w:val="single" w:color="646464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  <w:u w:val="single" w:color="646464"/>
          <w:position w:val="-4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  <w:u w:val="single" w:color="646464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u w:val="single" w:color="646464"/>
          <w:position w:val="-4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0"/>
          <w:u w:val="single" w:color="64646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0"/>
          <w:u w:val="single" w:color="646464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41"/>
          <w:u w:val="single" w:color="646464"/>
          <w:position w:val="-6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41"/>
          <w:u w:val="single" w:color="646464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41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u w:val="single" w:color="0000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u w:val="single" w:color="0000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u w:val="single" w:color="0000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320"/>
        </w:sectPr>
      </w:pPr>
      <w:rPr/>
    </w:p>
    <w:p>
      <w:pPr>
        <w:spacing w:before="0" w:after="0" w:line="417" w:lineRule="exact"/>
        <w:ind w:left="3993" w:right="-103"/>
        <w:jc w:val="left"/>
        <w:tabs>
          <w:tab w:pos="4460" w:val="left"/>
          <w:tab w:pos="5060" w:val="left"/>
          <w:tab w:pos="5560" w:val="left"/>
          <w:tab w:pos="6040" w:val="left"/>
        </w:tabs>
        <w:rPr>
          <w:rFonts w:ascii="Arial" w:hAnsi="Arial" w:cs="Arial" w:eastAsia="Arial"/>
          <w:sz w:val="42"/>
          <w:szCs w:val="42"/>
        </w:rPr>
      </w:pPr>
      <w:rPr/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8"/>
        </w:rPr>
        <w:t>X</w:t>
      </w:r>
      <w:r>
        <w:rPr>
          <w:rFonts w:ascii="Arial" w:hAnsi="Arial" w:cs="Arial" w:eastAsia="Arial"/>
          <w:sz w:val="18"/>
          <w:szCs w:val="18"/>
          <w:color w:val="2F2F2F"/>
          <w:spacing w:val="-31"/>
          <w:w w:val="100"/>
          <w:position w:val="8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8"/>
        </w:rPr>
      </w:r>
      <w:r>
        <w:rPr>
          <w:rFonts w:ascii="Arial" w:hAnsi="Arial" w:cs="Arial" w:eastAsia="Arial"/>
          <w:sz w:val="42"/>
          <w:szCs w:val="42"/>
          <w:color w:val="424242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424242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424242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424242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424242"/>
          <w:spacing w:val="0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838583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83858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838583"/>
          <w:spacing w:val="0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1A1A1A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14:49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320"/>
          <w:cols w:num="2" w:equalWidth="0">
            <w:col w:w="6100" w:space="638"/>
            <w:col w:w="4582"/>
          </w:cols>
        </w:sectPr>
      </w:pPr>
      <w:rPr/>
    </w:p>
    <w:p>
      <w:pPr>
        <w:spacing w:before="0" w:after="0" w:line="208" w:lineRule="exact"/>
        <w:ind w:left="147" w:right="-20"/>
        <w:jc w:val="left"/>
        <w:tabs>
          <w:tab w:pos="2160" w:val="left"/>
          <w:tab w:pos="5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Salıibi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Hüseyi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DURAN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0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  <w:position w:val="0"/>
        </w:rPr>
        <w:t>:Kendisi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4" w:after="0" w:line="240" w:lineRule="auto"/>
        <w:ind w:left="21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Çvş.Mustafa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KARAARSLAN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161" w:right="-20"/>
        <w:jc w:val="left"/>
        <w:tabs>
          <w:tab w:pos="4700" w:val="left"/>
          <w:tab w:pos="7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  <w:position w:val="0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3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ı4:4l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5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14:47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128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603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147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"/>
          <w:w w:val="96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65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4"/>
          <w:position w:val="-1"/>
        </w:rPr>
        <w:t>ekt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0"/>
          <w:w w:val="105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62" w:lineRule="auto"/>
        <w:ind w:left="4761" w:right="3910" w:firstLine="-2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6"/>
        </w:rPr>
        <w:t>ınniyet-Jandarma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2170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6" w:lineRule="auto"/>
        <w:ind w:left="2170" w:right="2388" w:firstLine="-2023"/>
        <w:jc w:val="left"/>
        <w:tabs>
          <w:tab w:pos="470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  <w:position w:val="0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21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17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w w:val="9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w w:val="9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9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</w:rPr>
        <w:t>ni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28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görüldü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Tarafımızda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52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.gerçekleştirilmedi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araştırmayapı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B3B5B5"/>
          <w:spacing w:val="4"/>
          <w:w w:val="4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4690" w:right="377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95" w:lineRule="exact"/>
        <w:ind w:left="147" w:right="-20"/>
        <w:jc w:val="left"/>
        <w:tabs>
          <w:tab w:pos="5420" w:val="left"/>
          <w:tab w:pos="6600" w:val="left"/>
          <w:tab w:pos="8160" w:val="left"/>
          <w:tab w:pos="9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  <w:position w:val="-4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9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  <w:position w:val="-4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96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279"/>
          <w:position w:val="-4"/>
        </w:rPr>
        <w:t>02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3"/>
          <w:w w:val="279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6" w:lineRule="exact"/>
        <w:ind w:left="6619" w:right="-20"/>
        <w:jc w:val="left"/>
        <w:tabs>
          <w:tab w:pos="8160" w:val="left"/>
          <w:tab w:pos="96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4"/>
          <w:szCs w:val="34"/>
          <w:color w:val="424242"/>
          <w:spacing w:val="0"/>
          <w:w w:val="59"/>
        </w:rPr>
        <w:t>ı</w:t>
      </w:r>
      <w:r>
        <w:rPr>
          <w:rFonts w:ascii="Arial" w:hAnsi="Arial" w:cs="Arial" w:eastAsia="Arial"/>
          <w:sz w:val="34"/>
          <w:szCs w:val="34"/>
          <w:color w:val="424242"/>
          <w:spacing w:val="-53"/>
          <w:w w:val="59"/>
        </w:rPr>
        <w:t> </w:t>
      </w:r>
      <w:r>
        <w:rPr>
          <w:rFonts w:ascii="Arial" w:hAnsi="Arial" w:cs="Arial" w:eastAsia="Arial"/>
          <w:sz w:val="34"/>
          <w:szCs w:val="34"/>
          <w:color w:val="424242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424242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59"/>
        </w:rPr>
        <w:t>ı</w:t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7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spacing w:before="0" w:after="0" w:line="185" w:lineRule="exact"/>
        <w:ind w:left="218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söndilrüle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yangında;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salonda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ikili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koltuk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plasti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pencere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56" w:lineRule="auto"/>
        <w:ind w:left="157" w:right="1301" w:firstLine="-9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diğe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odalardaki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eşyalar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duvarla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tavanla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görmilştu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zarar-ziyan: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Binada: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1.000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Eşyada: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1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2.000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Toplamda: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3.000TL.'dir.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51" w:lineRule="auto"/>
        <w:ind w:left="129" w:right="90" w:firstLine="2023"/>
        <w:jc w:val="righ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katındaki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dairenin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solda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salo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arafında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çatıda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demi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profilleri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kayna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yaptıkları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esnada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çatını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altında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odanı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tavanındaki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delikten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218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aşağıya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koltu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üzerine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dilşe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kayna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curutlarmı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sUnge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koltuğ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2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&lt;-anaatine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62" w:right="-20"/>
        <w:jc w:val="left"/>
        <w:tabs>
          <w:tab w:pos="216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89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9"/>
        </w:rPr>
        <w:t>ig_ortalı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IBedel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197" w:lineRule="exact"/>
        <w:ind w:left="166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Hüseyi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-2"/>
        </w:rPr>
        <w:t>DURAN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320"/>
        </w:sectPr>
      </w:pPr>
      <w:rPr/>
    </w:p>
    <w:p>
      <w:pPr>
        <w:spacing w:before="0" w:after="0" w:line="253" w:lineRule="exact"/>
        <w:ind w:left="147" w:right="-94"/>
        <w:jc w:val="left"/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0"/>
          <w:szCs w:val="30"/>
          <w:color w:val="2F2F2F"/>
          <w:spacing w:val="-87"/>
          <w:w w:val="50"/>
          <w:position w:val="-4"/>
        </w:rPr>
        <w:t>r</w:t>
      </w:r>
      <w:r>
        <w:rPr>
          <w:rFonts w:ascii="Arial" w:hAnsi="Arial" w:cs="Arial" w:eastAsia="Arial"/>
          <w:sz w:val="20"/>
          <w:szCs w:val="20"/>
          <w:color w:val="424242"/>
          <w:spacing w:val="-2"/>
          <w:w w:val="92"/>
          <w:position w:val="-12"/>
        </w:rPr>
        <w:t>ı</w:t>
      </w:r>
      <w:r>
        <w:rPr>
          <w:rFonts w:ascii="Arial" w:hAnsi="Arial" w:cs="Arial" w:eastAsia="Arial"/>
          <w:sz w:val="30"/>
          <w:szCs w:val="30"/>
          <w:color w:val="2F2F2F"/>
          <w:spacing w:val="-85"/>
          <w:w w:val="50"/>
          <w:position w:val="-4"/>
        </w:rPr>
        <w:t>r</w:t>
      </w:r>
      <w:r>
        <w:rPr>
          <w:rFonts w:ascii="Arial" w:hAnsi="Arial" w:cs="Arial" w:eastAsia="Arial"/>
          <w:sz w:val="20"/>
          <w:szCs w:val="20"/>
          <w:color w:val="424242"/>
          <w:spacing w:val="-15"/>
          <w:w w:val="93"/>
          <w:position w:val="-12"/>
        </w:rPr>
        <w:t>-</w:t>
      </w:r>
      <w:r>
        <w:rPr>
          <w:rFonts w:ascii="Arial" w:hAnsi="Arial" w:cs="Arial" w:eastAsia="Arial"/>
          <w:sz w:val="30"/>
          <w:szCs w:val="30"/>
          <w:color w:val="2F2F2F"/>
          <w:spacing w:val="0"/>
          <w:w w:val="50"/>
          <w:position w:val="-4"/>
        </w:rPr>
        <w:t>·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27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838583"/>
          <w:spacing w:val="-11"/>
          <w:w w:val="146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</w:rPr>
        <w:t>Edild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9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320"/>
          <w:cols w:num="2" w:equalWidth="0">
            <w:col w:w="298" w:space="211"/>
            <w:col w:w="10811"/>
          </w:cols>
        </w:sectPr>
      </w:pPr>
      <w:rPr/>
    </w:p>
    <w:p>
      <w:pPr>
        <w:spacing w:before="32" w:after="0" w:line="240" w:lineRule="auto"/>
        <w:ind w:left="17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Ekıbi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0" w:lineRule="exact"/>
        <w:ind w:right="-8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2F2F2F"/>
          <w:w w:val="82"/>
        </w:rPr>
        <w:t>I</w:t>
      </w:r>
      <w:r>
        <w:rPr>
          <w:rFonts w:ascii="Arial" w:hAnsi="Arial" w:cs="Arial" w:eastAsia="Arial"/>
          <w:sz w:val="27"/>
          <w:szCs w:val="27"/>
          <w:color w:val="2F2F2F"/>
          <w:spacing w:val="-4"/>
          <w:w w:val="8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6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</w:rPr>
        <w:t>ı6.05.2017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15:20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320"/>
          <w:cols w:num="4" w:equalWidth="0">
            <w:col w:w="1338" w:space="841"/>
            <w:col w:w="430" w:space="168"/>
            <w:col w:w="1007" w:space="2297"/>
            <w:col w:w="5239"/>
          </w:cols>
        </w:sectPr>
      </w:pPr>
      <w:rPr/>
    </w:p>
    <w:p>
      <w:pPr>
        <w:spacing w:before="5" w:after="0" w:line="214" w:lineRule="exact"/>
        <w:ind w:left="257" w:right="-20"/>
        <w:jc w:val="left"/>
        <w:tabs>
          <w:tab w:pos="1060" w:val="left"/>
          <w:tab w:pos="1560" w:val="left"/>
          <w:tab w:pos="8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0"/>
        </w:rPr>
        <w:t>tliDE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Karabağla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2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320"/>
        </w:sectPr>
      </w:pPr>
      <w:rPr/>
    </w:p>
    <w:p>
      <w:pPr>
        <w:spacing w:before="35" w:after="0" w:line="240" w:lineRule="auto"/>
        <w:ind w:left="2336" w:right="-73"/>
        <w:jc w:val="left"/>
        <w:tabs>
          <w:tab w:pos="4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187" w:lineRule="exact"/>
        <w:ind w:right="317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7.558044pt;margin-top:10.094136pt;width:27.807729pt;height:43pt;mso-position-horizontal-relative:page;mso-position-vertical-relative:paragraph;z-index:-15319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rPr>
                      <w:rFonts w:ascii="Arial" w:hAnsi="Arial" w:cs="Arial" w:eastAsia="Arial"/>
                      <w:sz w:val="86"/>
                      <w:szCs w:val="86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545454"/>
                      <w:w w:val="21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545454"/>
                      <w:spacing w:val="-42"/>
                      <w:w w:val="20"/>
                      <w:position w:val="-1"/>
                    </w:rPr>
                    <w:t>T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3B3F5D"/>
                      <w:spacing w:val="-20"/>
                      <w:w w:val="174"/>
                      <w:position w:val="-1"/>
                    </w:rPr>
                    <w:t>t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2F2F2F"/>
                      <w:spacing w:val="0"/>
                      <w:w w:val="38"/>
                      <w:position w:val="-1"/>
                    </w:rPr>
                    <w:t>i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52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59"/>
          <w:position w:val="-21"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14"/>
          <w:w w:val="59"/>
          <w:position w:val="-21"/>
        </w:rPr>
        <w:t> </w:t>
      </w:r>
      <w:r>
        <w:rPr>
          <w:rFonts w:ascii="Arial" w:hAnsi="Arial" w:cs="Arial" w:eastAsia="Arial"/>
          <w:sz w:val="35"/>
          <w:szCs w:val="35"/>
          <w:color w:val="2F2F2F"/>
          <w:spacing w:val="0"/>
          <w:w w:val="59"/>
          <w:i/>
          <w:position w:val="-21"/>
        </w:rPr>
        <w:t>J</w:t>
      </w:r>
      <w:r>
        <w:rPr>
          <w:rFonts w:ascii="Arial" w:hAnsi="Arial" w:cs="Arial" w:eastAsia="Arial"/>
          <w:sz w:val="35"/>
          <w:szCs w:val="35"/>
          <w:color w:val="2F2F2F"/>
          <w:spacing w:val="0"/>
          <w:w w:val="59"/>
          <w:i/>
          <w:position w:val="-21"/>
        </w:rPr>
        <w:t> </w:t>
      </w:r>
      <w:r>
        <w:rPr>
          <w:rFonts w:ascii="Arial" w:hAnsi="Arial" w:cs="Arial" w:eastAsia="Arial"/>
          <w:sz w:val="35"/>
          <w:szCs w:val="35"/>
          <w:color w:val="2F2F2F"/>
          <w:spacing w:val="39"/>
          <w:w w:val="59"/>
          <w:i/>
          <w:position w:val="-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0"/>
          <w:position w:val="-21"/>
        </w:rPr>
        <w:t>111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20"/>
          <w:position w:val="-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0"/>
          <w:position w:val="-21"/>
        </w:rPr>
        <w:t>ı7fi7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320"/>
          <w:cols w:num="2" w:equalWidth="0">
            <w:col w:w="6318" w:space="2419"/>
            <w:col w:w="2583"/>
          </w:cols>
        </w:sectPr>
      </w:pPr>
      <w:rPr/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85" w:right="-20"/>
        <w:jc w:val="left"/>
        <w:tabs>
          <w:tab w:pos="226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pict>
          <v:group style="position:absolute;margin-left:173.787964pt;margin-top:2.659612pt;width:.1pt;height:9.06827pt;mso-position-horizontal-relative:page;mso-position-vertical-relative:paragraph;z-index:-15326" coordorigin="3476,53" coordsize="2,181">
            <v:shape style="position:absolute;left:3476;top:53;width:2;height:181" coordorigin="3476,53" coordsize="0,181" path="m3476,235l3476,53e" filled="f" stroked="t" strokeweight="1.187076pt" strokecolor="#44485B">
              <v:path arrowok="t"/>
            </v:shape>
          </v:group>
          <w10:wrap type="none"/>
        </w:pict>
      </w:r>
      <w:r>
        <w:rPr/>
        <w:pict>
          <v:group style="position:absolute;margin-left:172.719589pt;margin-top:12.682437pt;width:.1pt;height:10.500102pt;mso-position-horizontal-relative:page;mso-position-vertical-relative:paragraph;z-index:-15325" coordorigin="3454,254" coordsize="2,210">
            <v:shape style="position:absolute;left:3454;top:254;width:2;height:210" coordorigin="3454,254" coordsize="0,210" path="m3454,464l3454,254e" filled="f" stroked="t" strokeweight=".47483pt" strokecolor="#3F4467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4.377029pt;margin-top:9.361488pt;width:398.376151pt;height:41.5pt;mso-position-horizontal-relative:page;mso-position-vertical-relative:paragraph;z-index:-15320" type="#_x0000_t202" filled="f" stroked="f">
            <v:textbox inset="0,0,0,0">
              <w:txbxContent>
                <w:p>
                  <w:pPr>
                    <w:spacing w:before="0" w:after="0" w:line="830" w:lineRule="exact"/>
                    <w:ind w:right="-165"/>
                    <w:jc w:val="left"/>
                    <w:tabs>
                      <w:tab w:pos="800" w:val="left"/>
                      <w:tab w:pos="1440" w:val="left"/>
                      <w:tab w:pos="2340" w:val="left"/>
                      <w:tab w:pos="6140" w:val="left"/>
                    </w:tabs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27"/>
                      <w:szCs w:val="27"/>
                      <w:color w:val="2F2F2F"/>
                      <w:spacing w:val="0"/>
                      <w:w w:val="100"/>
                      <w:position w:val="37"/>
                    </w:rPr>
                    <w:t>M</w:t>
                  </w:r>
                  <w:r>
                    <w:rPr>
                      <w:rFonts w:ascii="Courier New" w:hAnsi="Courier New" w:cs="Courier New" w:eastAsia="Courier New"/>
                      <w:sz w:val="27"/>
                      <w:szCs w:val="27"/>
                      <w:color w:val="2F2F2F"/>
                      <w:spacing w:val="-49"/>
                      <w:w w:val="100"/>
                      <w:position w:val="37"/>
                    </w:rPr>
                    <w:t> 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2F2F2F"/>
                      <w:spacing w:val="0"/>
                      <w:w w:val="100"/>
                      <w:position w:val="37"/>
                    </w:rPr>
                    <w:t>r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2F2F2F"/>
                      <w:spacing w:val="0"/>
                      <w:w w:val="100"/>
                      <w:position w:val="37"/>
                    </w:rPr>
                    <w:tab/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2F2F2F"/>
                      <w:spacing w:val="0"/>
                      <w:w w:val="100"/>
                      <w:position w:val="37"/>
                    </w:rPr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2F2F2F"/>
                      <w:spacing w:val="0"/>
                      <w:w w:val="100"/>
                      <w:position w:val="41"/>
                    </w:rPr>
                    <w:t>e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2F2F2F"/>
                      <w:spacing w:val="39"/>
                      <w:w w:val="100"/>
                      <w:position w:val="41"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2F2F2F"/>
                      <w:spacing w:val="0"/>
                      <w:w w:val="100"/>
                      <w:position w:val="41"/>
                    </w:rPr>
                    <w:t>i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2F2F2F"/>
                      <w:spacing w:val="-52"/>
                      <w:w w:val="100"/>
                      <w:position w:val="41"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2F2F2F"/>
                      <w:spacing w:val="0"/>
                      <w:w w:val="100"/>
                      <w:position w:val="41"/>
                    </w:rPr>
                    <w:tab/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2F2F2F"/>
                      <w:spacing w:val="0"/>
                      <w:w w:val="100"/>
                      <w:position w:val="41"/>
                    </w:rPr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2F2F2F"/>
                      <w:spacing w:val="0"/>
                      <w:w w:val="100"/>
                      <w:position w:val="41"/>
                    </w:rPr>
                    <w:t>r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2F2F2F"/>
                      <w:spacing w:val="0"/>
                      <w:w w:val="100"/>
                      <w:position w:val="41"/>
                    </w:rPr>
                    <w:tab/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2F2F2F"/>
                      <w:spacing w:val="0"/>
                      <w:w w:val="100"/>
                      <w:position w:val="41"/>
                    </w:rPr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363B80"/>
                      <w:spacing w:val="0"/>
                      <w:w w:val="75"/>
                      <w:i/>
                      <w:position w:val="-1"/>
                    </w:rPr>
                    <w:t>JJ)J</w:t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363B80"/>
                      <w:spacing w:val="0"/>
                      <w:w w:val="100"/>
                      <w:i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363B80"/>
                      <w:spacing w:val="0"/>
                      <w:w w:val="100"/>
                      <w:i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424242"/>
                      <w:spacing w:val="0"/>
                      <w:w w:val="90"/>
                      <w:position w:val="33"/>
                    </w:rPr>
                    <w:t>lıfal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424242"/>
                      <w:spacing w:val="0"/>
                      <w:w w:val="91"/>
                      <w:position w:val="33"/>
                    </w:rPr>
                    <w:t>)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424242"/>
                      <w:spacing w:val="0"/>
                      <w:w w:val="90"/>
                      <w:position w:val="33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424242"/>
                      <w:spacing w:val="-36"/>
                      <w:w w:val="90"/>
                      <w:position w:val="33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A1A3A1"/>
                      <w:spacing w:val="13"/>
                      <w:w w:val="250"/>
                      <w:position w:val="33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2F2F2F"/>
                      <w:spacing w:val="-35"/>
                      <w:w w:val="76"/>
                      <w:position w:val="33"/>
                    </w:rPr>
                    <w:t>Ö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545454"/>
                      <w:spacing w:val="0"/>
                      <w:w w:val="103"/>
                      <w:position w:val="33"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545454"/>
                      <w:spacing w:val="12"/>
                      <w:w w:val="100"/>
                      <w:position w:val="33"/>
                    </w:rPr>
                    <w:t> 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2F2F2F"/>
                      <w:spacing w:val="-15"/>
                      <w:w w:val="100"/>
                      <w:position w:val="33"/>
                    </w:rPr>
                    <w:t>i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545454"/>
                      <w:spacing w:val="0"/>
                      <w:w w:val="100"/>
                      <w:position w:val="33"/>
                    </w:rPr>
                    <w:t>oıf.11;ij,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itfaiyeci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Arial" w:hAnsi="Arial" w:cs="Arial" w:eastAsia="Arial"/>
          <w:sz w:val="26"/>
          <w:szCs w:val="26"/>
          <w:color w:val="2F2F2F"/>
          <w:spacing w:val="-25"/>
          <w:w w:val="132"/>
          <w:b/>
          <w:bCs/>
          <w:position w:val="11"/>
        </w:rPr>
        <w:t>M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0"/>
          <w:w w:val="101"/>
          <w:b/>
          <w:bCs/>
          <w:position w:val="11"/>
        </w:rPr>
        <w:t>ura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307" w:lineRule="exact"/>
        <w:ind w:left="2338" w:right="-20"/>
        <w:jc w:val="left"/>
        <w:tabs>
          <w:tab w:pos="3140" w:val="left"/>
          <w:tab w:pos="8760" w:val="left"/>
          <w:tab w:pos="9440" w:val="left"/>
          <w:tab w:pos="970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174.262787pt;margin-top:5.820147pt;width:.1pt;height:9.784186pt;mso-position-horizontal-relative:page;mso-position-vertical-relative:paragraph;z-index:-15324" coordorigin="3485,116" coordsize="2,196">
            <v:shape style="position:absolute;left:3485;top:116;width:2;height:196" coordorigin="3485,116" coordsize="0,196" path="m3485,312l3485,116e" filled="f" stroked="t" strokeweight=".712246pt" strokecolor="#6B6B67">
              <v:path arrowok="t"/>
            </v:shape>
          </v:group>
          <w10:wrap type="none"/>
        </w:pict>
      </w:r>
      <w:r>
        <w:rPr/>
        <w:pict>
          <v:group style="position:absolute;margin-left:163.935226pt;margin-top:14.172501pt;width:.1pt;height:21.238843pt;mso-position-horizontal-relative:page;mso-position-vertical-relative:paragraph;z-index:-15323" coordorigin="3279,283" coordsize="2,425">
            <v:shape style="position:absolute;left:3279;top:283;width:2;height:425" coordorigin="3279,283" coordsize="0,425" path="m3279,708l3279,283e" filled="f" stroked="t" strokeweight=".949661pt" strokecolor="#3F44A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3"/>
          <w:szCs w:val="23"/>
          <w:color w:val="2F2F2F"/>
          <w:w w:val="242"/>
          <w:position w:val="-9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10"/>
          <w:w w:val="242"/>
          <w:position w:val="-9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0"/>
          <w:w w:val="101"/>
          <w:position w:val="-6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0"/>
          <w:w w:val="100"/>
          <w:position w:val="-6"/>
        </w:rPr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position w:val="-4"/>
        </w:rPr>
        <w:t>u</w:t>
      </w:r>
      <w:r>
        <w:rPr>
          <w:rFonts w:ascii="Arial" w:hAnsi="Arial" w:cs="Arial" w:eastAsia="Arial"/>
          <w:sz w:val="20"/>
          <w:szCs w:val="20"/>
          <w:color w:val="2F2F2F"/>
          <w:spacing w:val="51"/>
          <w:w w:val="100"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119"/>
          <w:position w:val="-4"/>
        </w:rPr>
        <w:t>ı</w:t>
      </w:r>
      <w:r>
        <w:rPr>
          <w:rFonts w:ascii="Arial" w:hAnsi="Arial" w:cs="Arial" w:eastAsia="Arial"/>
          <w:sz w:val="27"/>
          <w:szCs w:val="27"/>
          <w:color w:val="2F2F2F"/>
          <w:spacing w:val="-56"/>
          <w:w w:val="100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-120"/>
          <w:w w:val="100"/>
          <w:position w:val="-4"/>
        </w:rPr>
        <w:t>m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position w:val="-4"/>
        </w:rPr>
        <w:t>r</w:t>
      </w:r>
      <w:r>
        <w:rPr>
          <w:rFonts w:ascii="Arial" w:hAnsi="Arial" w:cs="Arial" w:eastAsia="Arial"/>
          <w:sz w:val="20"/>
          <w:szCs w:val="20"/>
          <w:color w:val="2F2F2F"/>
          <w:spacing w:val="7"/>
          <w:w w:val="100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position w:val="-4"/>
        </w:rPr>
        <w:t>iri</w:t>
      </w:r>
      <w:r>
        <w:rPr>
          <w:rFonts w:ascii="Arial" w:hAnsi="Arial" w:cs="Arial" w:eastAsia="Arial"/>
          <w:sz w:val="20"/>
          <w:szCs w:val="20"/>
          <w:color w:val="2F2F2F"/>
          <w:spacing w:val="-51"/>
          <w:w w:val="100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position w:val="-4"/>
        </w:rPr>
      </w:r>
      <w:r>
        <w:rPr>
          <w:rFonts w:ascii="Arial" w:hAnsi="Arial" w:cs="Arial" w:eastAsia="Arial"/>
          <w:sz w:val="24"/>
          <w:szCs w:val="24"/>
          <w:color w:val="838583"/>
          <w:spacing w:val="0"/>
          <w:w w:val="74"/>
          <w:position w:val="3"/>
        </w:rPr>
        <w:t>,</w:t>
      </w:r>
      <w:r>
        <w:rPr>
          <w:rFonts w:ascii="Arial" w:hAnsi="Arial" w:cs="Arial" w:eastAsia="Arial"/>
          <w:sz w:val="24"/>
          <w:szCs w:val="24"/>
          <w:color w:val="838583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4"/>
          <w:szCs w:val="24"/>
          <w:color w:val="838583"/>
          <w:spacing w:val="0"/>
          <w:w w:val="100"/>
          <w:position w:val="3"/>
        </w:rPr>
      </w:r>
      <w:r>
        <w:rPr>
          <w:rFonts w:ascii="Arial" w:hAnsi="Arial" w:cs="Arial" w:eastAsia="Arial"/>
          <w:sz w:val="24"/>
          <w:szCs w:val="24"/>
          <w:color w:val="B3B5B5"/>
          <w:spacing w:val="0"/>
          <w:w w:val="40"/>
          <w:position w:val="3"/>
        </w:rPr>
        <w:t>•</w:t>
      </w:r>
      <w:r>
        <w:rPr>
          <w:rFonts w:ascii="Arial" w:hAnsi="Arial" w:cs="Arial" w:eastAsia="Arial"/>
          <w:sz w:val="24"/>
          <w:szCs w:val="24"/>
          <w:color w:val="B3B5B5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4"/>
          <w:szCs w:val="24"/>
          <w:color w:val="B3B5B5"/>
          <w:spacing w:val="0"/>
          <w:w w:val="100"/>
          <w:position w:val="3"/>
        </w:rPr>
      </w:r>
      <w:r>
        <w:rPr>
          <w:rFonts w:ascii="Arial" w:hAnsi="Arial" w:cs="Arial" w:eastAsia="Arial"/>
          <w:sz w:val="24"/>
          <w:szCs w:val="24"/>
          <w:color w:val="838583"/>
          <w:spacing w:val="0"/>
          <w:w w:val="129"/>
          <w:b/>
          <w:bCs/>
          <w:position w:val="3"/>
        </w:rPr>
        <w:t>ı.</w:t>
      </w:r>
      <w:r>
        <w:rPr>
          <w:rFonts w:ascii="Arial" w:hAnsi="Arial" w:cs="Arial" w:eastAsia="Arial"/>
          <w:sz w:val="24"/>
          <w:szCs w:val="24"/>
          <w:color w:val="838583"/>
          <w:spacing w:val="0"/>
          <w:w w:val="37"/>
          <w:b/>
          <w:bCs/>
          <w:position w:val="3"/>
        </w:rPr>
        <w:t>..</w:t>
      </w:r>
      <w:r>
        <w:rPr>
          <w:rFonts w:ascii="Arial" w:hAnsi="Arial" w:cs="Arial" w:eastAsia="Arial"/>
          <w:sz w:val="24"/>
          <w:szCs w:val="24"/>
          <w:color w:val="838583"/>
          <w:spacing w:val="-34"/>
          <w:w w:val="100"/>
          <w:b/>
          <w:bCs/>
          <w:position w:val="3"/>
        </w:rPr>
        <w:t> </w:t>
      </w:r>
      <w:r>
        <w:rPr>
          <w:rFonts w:ascii="Arial" w:hAnsi="Arial" w:cs="Arial" w:eastAsia="Arial"/>
          <w:sz w:val="14"/>
          <w:szCs w:val="14"/>
          <w:color w:val="838583"/>
          <w:spacing w:val="-22"/>
          <w:w w:val="80"/>
          <w:b/>
          <w:bCs/>
          <w:position w:val="3"/>
        </w:rPr>
        <w:t>;</w:t>
      </w:r>
      <w:r>
        <w:rPr>
          <w:rFonts w:ascii="Arial" w:hAnsi="Arial" w:cs="Arial" w:eastAsia="Arial"/>
          <w:sz w:val="14"/>
          <w:szCs w:val="14"/>
          <w:color w:val="424242"/>
          <w:spacing w:val="0"/>
          <w:w w:val="80"/>
          <w:b/>
          <w:bCs/>
          <w:position w:val="3"/>
        </w:rPr>
        <w:t>r</w:t>
      </w:r>
      <w:r>
        <w:rPr>
          <w:rFonts w:ascii="Arial" w:hAnsi="Arial" w:cs="Arial" w:eastAsia="Arial"/>
          <w:sz w:val="14"/>
          <w:szCs w:val="14"/>
          <w:color w:val="424242"/>
          <w:spacing w:val="14"/>
          <w:w w:val="80"/>
          <w:b/>
          <w:bCs/>
          <w:position w:val="3"/>
        </w:rPr>
        <w:t> </w:t>
      </w:r>
      <w:r>
        <w:rPr>
          <w:rFonts w:ascii="Arial" w:hAnsi="Arial" w:cs="Arial" w:eastAsia="Arial"/>
          <w:sz w:val="14"/>
          <w:szCs w:val="14"/>
          <w:color w:val="696969"/>
          <w:spacing w:val="0"/>
          <w:w w:val="100"/>
          <w:b/>
          <w:bCs/>
          <w:position w:val="3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16" w:lineRule="exact"/>
        <w:ind w:right="1303"/>
        <w:jc w:val="right"/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36"/>
          <w:szCs w:val="36"/>
          <w:color w:val="696969"/>
          <w:spacing w:val="11"/>
          <w:w w:val="216"/>
          <w:position w:val="-12"/>
        </w:rPr>
        <w:t>;</w:t>
      </w:r>
      <w:r>
        <w:rPr>
          <w:rFonts w:ascii="Times New Roman" w:hAnsi="Times New Roman" w:cs="Times New Roman" w:eastAsia="Times New Roman"/>
          <w:sz w:val="36"/>
          <w:szCs w:val="36"/>
          <w:color w:val="A1A3A1"/>
          <w:spacing w:val="-78"/>
          <w:w w:val="98"/>
          <w:position w:val="-12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838583"/>
          <w:spacing w:val="-99"/>
          <w:w w:val="122"/>
          <w:position w:val="-12"/>
        </w:rPr>
        <w:t>.</w:t>
      </w:r>
      <w:r>
        <w:rPr>
          <w:rFonts w:ascii="Arial" w:hAnsi="Arial" w:cs="Arial" w:eastAsia="Arial"/>
          <w:sz w:val="53"/>
          <w:szCs w:val="53"/>
          <w:color w:val="696969"/>
          <w:spacing w:val="0"/>
          <w:w w:val="71"/>
          <w:i/>
          <w:position w:val="-31"/>
        </w:rPr>
        <w:t>r</w:t>
      </w:r>
      <w:r>
        <w:rPr>
          <w:rFonts w:ascii="Arial" w:hAnsi="Arial" w:cs="Arial" w:eastAsia="Arial"/>
          <w:sz w:val="53"/>
          <w:szCs w:val="53"/>
          <w:color w:val="696969"/>
          <w:spacing w:val="-48"/>
          <w:w w:val="71"/>
          <w:i/>
          <w:position w:val="-31"/>
        </w:rPr>
        <w:t>i</w:t>
      </w:r>
      <w:r>
        <w:rPr>
          <w:rFonts w:ascii="Times New Roman" w:hAnsi="Times New Roman" w:cs="Times New Roman" w:eastAsia="Times New Roman"/>
          <w:sz w:val="36"/>
          <w:szCs w:val="36"/>
          <w:color w:val="A1A3A1"/>
          <w:spacing w:val="-80"/>
          <w:w w:val="52"/>
          <w:i/>
          <w:position w:val="-12"/>
        </w:rPr>
        <w:t>c</w:t>
      </w:r>
      <w:r>
        <w:rPr>
          <w:rFonts w:ascii="Times New Roman" w:hAnsi="Times New Roman" w:cs="Times New Roman" w:eastAsia="Times New Roman"/>
          <w:sz w:val="36"/>
          <w:szCs w:val="36"/>
          <w:color w:val="838583"/>
          <w:spacing w:val="0"/>
          <w:w w:val="128"/>
          <w:i/>
          <w:position w:val="-12"/>
        </w:rPr>
        <w:t>{</w:t>
      </w:r>
      <w:r>
        <w:rPr>
          <w:rFonts w:ascii="Times New Roman" w:hAnsi="Times New Roman" w:cs="Times New Roman" w:eastAsia="Times New Roman"/>
          <w:sz w:val="36"/>
          <w:szCs w:val="36"/>
          <w:color w:val="838583"/>
          <w:spacing w:val="13"/>
          <w:w w:val="129"/>
          <w:i/>
          <w:position w:val="-12"/>
        </w:rPr>
        <w:t>·</w:t>
      </w:r>
      <w:r>
        <w:rPr>
          <w:rFonts w:ascii="Times New Roman" w:hAnsi="Times New Roman" w:cs="Times New Roman" w:eastAsia="Times New Roman"/>
          <w:sz w:val="36"/>
          <w:szCs w:val="36"/>
          <w:color w:val="A1A3A1"/>
          <w:spacing w:val="-52"/>
          <w:w w:val="80"/>
          <w:i/>
          <w:position w:val="-12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838583"/>
          <w:spacing w:val="0"/>
          <w:w w:val="27"/>
          <w:i/>
          <w:position w:val="-12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838583"/>
          <w:spacing w:val="-38"/>
          <w:w w:val="100"/>
          <w:i/>
          <w:position w:val="-12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B3B5B5"/>
          <w:spacing w:val="1"/>
          <w:w w:val="53"/>
          <w:i/>
          <w:position w:val="-12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B3B5B5"/>
          <w:spacing w:val="0"/>
          <w:w w:val="83"/>
          <w:i/>
          <w:position w:val="-12"/>
        </w:rPr>
        <w:t>,</w:t>
      </w:r>
      <w:r>
        <w:rPr>
          <w:rFonts w:ascii="Times New Roman" w:hAnsi="Times New Roman" w:cs="Times New Roman" w:eastAsia="Times New Roman"/>
          <w:sz w:val="36"/>
          <w:szCs w:val="36"/>
          <w:color w:val="B3B5B5"/>
          <w:spacing w:val="20"/>
          <w:w w:val="100"/>
          <w:i/>
          <w:position w:val="-12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A1A3A1"/>
          <w:spacing w:val="0"/>
          <w:w w:val="98"/>
          <w:position w:val="-12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280" w:right="320"/>
        </w:sectPr>
      </w:pPr>
      <w:rPr/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176" w:lineRule="atLeast"/>
        <w:ind w:left="2901" w:right="-86"/>
        <w:jc w:val="left"/>
        <w:tabs>
          <w:tab w:pos="4340" w:val="left"/>
          <w:tab w:pos="936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B3B5B5"/>
          <w:spacing w:val="7"/>
          <w:w w:val="49"/>
          <w:position w:val="-10"/>
        </w:rPr>
        <w:t>•</w:t>
      </w:r>
      <w:r>
        <w:rPr>
          <w:rFonts w:ascii="Times New Roman" w:hAnsi="Times New Roman" w:cs="Times New Roman" w:eastAsia="Times New Roman"/>
          <w:sz w:val="30"/>
          <w:szCs w:val="30"/>
          <w:color w:val="2326A1"/>
          <w:spacing w:val="0"/>
          <w:w w:val="49"/>
          <w:position w:val="-10"/>
        </w:rPr>
        <w:t>(</w:t>
      </w:r>
      <w:r>
        <w:rPr>
          <w:rFonts w:ascii="Times New Roman" w:hAnsi="Times New Roman" w:cs="Times New Roman" w:eastAsia="Times New Roman"/>
          <w:sz w:val="30"/>
          <w:szCs w:val="30"/>
          <w:color w:val="2326A1"/>
          <w:spacing w:val="-36"/>
          <w:w w:val="49"/>
          <w:position w:val="-1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26A1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2326A1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KARAARSLAN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Arial" w:hAnsi="Arial" w:cs="Arial" w:eastAsia="Arial"/>
          <w:sz w:val="13"/>
          <w:szCs w:val="13"/>
          <w:color w:val="A1A3A1"/>
          <w:spacing w:val="1"/>
          <w:w w:val="87"/>
          <w:b/>
          <w:bCs/>
          <w:i/>
          <w:position w:val="0"/>
        </w:rPr>
        <w:t>i</w:t>
      </w:r>
      <w:r>
        <w:rPr>
          <w:rFonts w:ascii="Arial" w:hAnsi="Arial" w:cs="Arial" w:eastAsia="Arial"/>
          <w:sz w:val="13"/>
          <w:szCs w:val="13"/>
          <w:color w:val="838583"/>
          <w:spacing w:val="0"/>
          <w:w w:val="65"/>
          <w:b/>
          <w:bCs/>
          <w:i/>
          <w:position w:val="0"/>
        </w:rPr>
        <w:t>.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6" w:lineRule="exact"/>
        <w:ind w:right="-20"/>
        <w:jc w:val="left"/>
        <w:tabs>
          <w:tab w:pos="260" w:val="left"/>
        </w:tabs>
        <w:rPr>
          <w:rFonts w:ascii="Arial" w:hAnsi="Arial" w:cs="Arial" w:eastAsia="Arial"/>
          <w:sz w:val="10"/>
          <w:szCs w:val="1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7"/>
          <w:szCs w:val="7"/>
          <w:color w:val="838583"/>
          <w:spacing w:val="0"/>
          <w:w w:val="100"/>
          <w:position w:val="-28"/>
        </w:rPr>
        <w:t>1</w:t>
      </w:r>
      <w:r>
        <w:rPr>
          <w:rFonts w:ascii="Times New Roman" w:hAnsi="Times New Roman" w:cs="Times New Roman" w:eastAsia="Times New Roman"/>
          <w:sz w:val="7"/>
          <w:szCs w:val="7"/>
          <w:color w:val="838583"/>
          <w:spacing w:val="-16"/>
          <w:w w:val="100"/>
          <w:position w:val="-28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38583"/>
          <w:spacing w:val="0"/>
          <w:w w:val="100"/>
          <w:position w:val="-28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838583"/>
          <w:spacing w:val="0"/>
          <w:w w:val="100"/>
          <w:position w:val="-28"/>
        </w:rPr>
      </w:r>
      <w:r>
        <w:rPr>
          <w:rFonts w:ascii="Arial" w:hAnsi="Arial" w:cs="Arial" w:eastAsia="Arial"/>
          <w:sz w:val="44"/>
          <w:szCs w:val="44"/>
          <w:color w:val="A1A3A1"/>
          <w:spacing w:val="0"/>
          <w:w w:val="39"/>
          <w:position w:val="-35"/>
        </w:rPr>
        <w:t>·ı</w:t>
      </w:r>
      <w:r>
        <w:rPr>
          <w:rFonts w:ascii="Arial" w:hAnsi="Arial" w:cs="Arial" w:eastAsia="Arial"/>
          <w:sz w:val="44"/>
          <w:szCs w:val="44"/>
          <w:color w:val="A1A3A1"/>
          <w:spacing w:val="0"/>
          <w:w w:val="39"/>
          <w:position w:val="-35"/>
        </w:rPr>
        <w:t> </w:t>
      </w:r>
      <w:r>
        <w:rPr>
          <w:rFonts w:ascii="Arial" w:hAnsi="Arial" w:cs="Arial" w:eastAsia="Arial"/>
          <w:sz w:val="44"/>
          <w:szCs w:val="44"/>
          <w:color w:val="A1A3A1"/>
          <w:spacing w:val="16"/>
          <w:w w:val="39"/>
          <w:position w:val="-35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38583"/>
          <w:spacing w:val="-15"/>
          <w:w w:val="131"/>
          <w:position w:val="-28"/>
        </w:rPr>
        <w:t>_</w:t>
      </w:r>
      <w:r>
        <w:rPr>
          <w:rFonts w:ascii="Times New Roman" w:hAnsi="Times New Roman" w:cs="Times New Roman" w:eastAsia="Times New Roman"/>
          <w:sz w:val="7"/>
          <w:szCs w:val="7"/>
          <w:color w:val="A1A3A1"/>
          <w:spacing w:val="0"/>
          <w:w w:val="511"/>
          <w:position w:val="-28"/>
        </w:rPr>
        <w:t>,</w:t>
      </w:r>
      <w:r>
        <w:rPr>
          <w:rFonts w:ascii="Times New Roman" w:hAnsi="Times New Roman" w:cs="Times New Roman" w:eastAsia="Times New Roman"/>
          <w:sz w:val="7"/>
          <w:szCs w:val="7"/>
          <w:color w:val="A1A3A1"/>
          <w:spacing w:val="0"/>
          <w:w w:val="100"/>
          <w:position w:val="-28"/>
        </w:rPr>
        <w:t>      </w:t>
      </w:r>
      <w:r>
        <w:rPr>
          <w:rFonts w:ascii="Times New Roman" w:hAnsi="Times New Roman" w:cs="Times New Roman" w:eastAsia="Times New Roman"/>
          <w:sz w:val="7"/>
          <w:szCs w:val="7"/>
          <w:color w:val="A1A3A1"/>
          <w:spacing w:val="1"/>
          <w:w w:val="100"/>
          <w:position w:val="-28"/>
        </w:rPr>
        <w:t> </w:t>
      </w:r>
      <w:r>
        <w:rPr>
          <w:rFonts w:ascii="Arial" w:hAnsi="Arial" w:cs="Arial" w:eastAsia="Arial"/>
          <w:sz w:val="10"/>
          <w:szCs w:val="10"/>
          <w:color w:val="696969"/>
          <w:spacing w:val="0"/>
          <w:w w:val="200"/>
          <w:i/>
          <w:position w:val="-35"/>
        </w:rPr>
        <w:t>i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320"/>
          <w:cols w:num="2" w:equalWidth="0">
            <w:col w:w="9421" w:space="351"/>
            <w:col w:w="1548"/>
          </w:cols>
        </w:sectPr>
      </w:pPr>
      <w:rPr/>
    </w:p>
    <w:p>
      <w:pPr>
        <w:spacing w:before="0" w:after="0" w:line="66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6" w:lineRule="exact"/>
        <w:ind w:right="-95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545454"/>
          <w:w w:val="112"/>
          <w:i/>
          <w:position w:val="-9"/>
        </w:rPr>
        <w:t>M</w:t>
      </w:r>
      <w:r>
        <w:rPr>
          <w:rFonts w:ascii="Arial" w:hAnsi="Arial" w:cs="Arial" w:eastAsia="Arial"/>
          <w:sz w:val="19"/>
          <w:szCs w:val="19"/>
          <w:color w:val="545454"/>
          <w:spacing w:val="10"/>
          <w:w w:val="112"/>
          <w:i/>
          <w:position w:val="-9"/>
        </w:rPr>
        <w:t>ü</w:t>
      </w:r>
      <w:r>
        <w:rPr>
          <w:rFonts w:ascii="Arial" w:hAnsi="Arial" w:cs="Arial" w:eastAsia="Arial"/>
          <w:sz w:val="19"/>
          <w:szCs w:val="19"/>
          <w:color w:val="545454"/>
          <w:spacing w:val="-38"/>
          <w:w w:val="111"/>
          <w:i/>
          <w:position w:val="-9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424242"/>
          <w:spacing w:val="-11"/>
          <w:w w:val="50"/>
          <w:position w:val="0"/>
        </w:rPr>
        <w:t>r</w:t>
      </w:r>
      <w:r>
        <w:rPr>
          <w:rFonts w:ascii="Arial" w:hAnsi="Arial" w:cs="Arial" w:eastAsia="Arial"/>
          <w:sz w:val="19"/>
          <w:szCs w:val="19"/>
          <w:color w:val="545454"/>
          <w:spacing w:val="-11"/>
          <w:w w:val="111"/>
          <w:i/>
          <w:position w:val="-9"/>
        </w:rPr>
      </w:r>
      <w:r>
        <w:rPr>
          <w:rFonts w:ascii="Arial" w:hAnsi="Arial" w:cs="Arial" w:eastAsia="Arial"/>
          <w:sz w:val="19"/>
          <w:szCs w:val="19"/>
          <w:color w:val="545454"/>
          <w:spacing w:val="-10"/>
          <w:w w:val="111"/>
          <w:emboss/>
          <w:i/>
          <w:position w:val="-9"/>
        </w:rPr>
        <w:t>t</w:t>
      </w:r>
      <w:r>
        <w:rPr>
          <w:rFonts w:ascii="Arial" w:hAnsi="Arial" w:cs="Arial" w:eastAsia="Arial"/>
          <w:sz w:val="19"/>
          <w:szCs w:val="19"/>
          <w:color w:val="545454"/>
          <w:spacing w:val="-10"/>
          <w:w w:val="111"/>
          <w:emboss/>
          <w:i/>
          <w:position w:val="-9"/>
        </w:rPr>
      </w:r>
      <w:r>
        <w:rPr>
          <w:rFonts w:ascii="Arial" w:hAnsi="Arial" w:cs="Arial" w:eastAsia="Arial"/>
          <w:sz w:val="19"/>
          <w:szCs w:val="19"/>
          <w:color w:val="545454"/>
          <w:spacing w:val="-10"/>
          <w:w w:val="111"/>
          <w:i/>
          <w:position w:val="-9"/>
        </w:rPr>
      </w:r>
      <w:r>
        <w:rPr>
          <w:rFonts w:ascii="Arial" w:hAnsi="Arial" w:cs="Arial" w:eastAsia="Arial"/>
          <w:sz w:val="19"/>
          <w:szCs w:val="19"/>
          <w:color w:val="545454"/>
          <w:spacing w:val="-10"/>
          <w:w w:val="111"/>
          <w:i/>
          <w:position w:val="-9"/>
        </w:rPr>
      </w:r>
      <w:r>
        <w:rPr>
          <w:rFonts w:ascii="Times New Roman" w:hAnsi="Times New Roman" w:cs="Times New Roman" w:eastAsia="Times New Roman"/>
          <w:sz w:val="30"/>
          <w:szCs w:val="30"/>
          <w:color w:val="424242"/>
          <w:spacing w:val="-59"/>
          <w:w w:val="50"/>
          <w:position w:val="0"/>
        </w:rPr>
        <w:t>f</w:t>
      </w:r>
      <w:r>
        <w:rPr>
          <w:rFonts w:ascii="Arial" w:hAnsi="Arial" w:cs="Arial" w:eastAsia="Arial"/>
          <w:sz w:val="19"/>
          <w:szCs w:val="19"/>
          <w:color w:val="545454"/>
          <w:spacing w:val="-7"/>
          <w:w w:val="112"/>
          <w:i/>
          <w:position w:val="-9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424242"/>
          <w:spacing w:val="-56"/>
          <w:w w:val="49"/>
          <w:position w:val="0"/>
        </w:rPr>
        <w:t>&gt;</w:t>
      </w:r>
      <w:r>
        <w:rPr>
          <w:rFonts w:ascii="Arial" w:hAnsi="Arial" w:cs="Arial" w:eastAsia="Arial"/>
          <w:sz w:val="19"/>
          <w:szCs w:val="19"/>
          <w:color w:val="B3B5B5"/>
          <w:spacing w:val="-15"/>
          <w:w w:val="78"/>
          <w:i/>
          <w:position w:val="-9"/>
        </w:rPr>
        <w:t>-</w:t>
      </w:r>
      <w:r>
        <w:rPr>
          <w:rFonts w:ascii="Times New Roman" w:hAnsi="Times New Roman" w:cs="Times New Roman" w:eastAsia="Times New Roman"/>
          <w:sz w:val="30"/>
          <w:szCs w:val="30"/>
          <w:color w:val="424242"/>
          <w:spacing w:val="0"/>
          <w:w w:val="49"/>
          <w:position w:val="0"/>
        </w:rPr>
        <w:t>ı</w:t>
      </w:r>
      <w:r>
        <w:rPr>
          <w:rFonts w:ascii="Times New Roman" w:hAnsi="Times New Roman" w:cs="Times New Roman" w:eastAsia="Times New Roman"/>
          <w:sz w:val="30"/>
          <w:szCs w:val="30"/>
          <w:color w:val="424242"/>
          <w:spacing w:val="-10"/>
          <w:w w:val="49"/>
          <w:position w:val="0"/>
        </w:rPr>
        <w:t>ı</w:t>
      </w:r>
      <w:r>
        <w:rPr>
          <w:rFonts w:ascii="Times New Roman" w:hAnsi="Times New Roman" w:cs="Times New Roman" w:eastAsia="Times New Roman"/>
          <w:sz w:val="30"/>
          <w:szCs w:val="30"/>
          <w:color w:val="838583"/>
          <w:spacing w:val="0"/>
          <w:w w:val="66"/>
          <w:position w:val="0"/>
        </w:rPr>
        <w:t>ô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66" w:lineRule="exact"/>
        <w:ind w:right="-100"/>
        <w:jc w:val="left"/>
        <w:rPr>
          <w:rFonts w:ascii="Arial" w:hAnsi="Arial" w:cs="Arial" w:eastAsia="Arial"/>
          <w:sz w:val="39"/>
          <w:szCs w:val="3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838583"/>
          <w:spacing w:val="-17"/>
          <w:w w:val="124"/>
          <w:position w:val="-9"/>
        </w:rPr>
        <w:t>.</w:t>
      </w:r>
      <w:r>
        <w:rPr>
          <w:rFonts w:ascii="Arial" w:hAnsi="Arial" w:cs="Arial" w:eastAsia="Arial"/>
          <w:sz w:val="19"/>
          <w:szCs w:val="19"/>
          <w:color w:val="A1A3A1"/>
          <w:spacing w:val="0"/>
          <w:w w:val="85"/>
          <w:position w:val="-9"/>
        </w:rPr>
        <w:t>.</w:t>
      </w:r>
      <w:r>
        <w:rPr>
          <w:rFonts w:ascii="Arial" w:hAnsi="Arial" w:cs="Arial" w:eastAsia="Arial"/>
          <w:sz w:val="19"/>
          <w:szCs w:val="19"/>
          <w:color w:val="A1A3A1"/>
          <w:spacing w:val="-19"/>
          <w:w w:val="85"/>
          <w:position w:val="-9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B3B5B5"/>
          <w:spacing w:val="-62"/>
          <w:w w:val="123"/>
          <w:position w:val="0"/>
        </w:rPr>
        <w:t>·</w:t>
      </w:r>
      <w:r>
        <w:rPr>
          <w:rFonts w:ascii="Arial" w:hAnsi="Arial" w:cs="Arial" w:eastAsia="Arial"/>
          <w:sz w:val="39"/>
          <w:szCs w:val="39"/>
          <w:color w:val="545454"/>
          <w:spacing w:val="0"/>
          <w:w w:val="64"/>
          <w:i/>
          <w:position w:val="-9"/>
        </w:rPr>
        <w:t>.</w:t>
      </w:r>
      <w:r>
        <w:rPr>
          <w:rFonts w:ascii="Arial" w:hAnsi="Arial" w:cs="Arial" w:eastAsia="Arial"/>
          <w:sz w:val="39"/>
          <w:szCs w:val="39"/>
          <w:color w:val="545454"/>
          <w:spacing w:val="12"/>
          <w:w w:val="65"/>
          <w:i/>
          <w:position w:val="-9"/>
        </w:rPr>
        <w:t>r</w:t>
      </w:r>
      <w:r>
        <w:rPr>
          <w:rFonts w:ascii="Arial" w:hAnsi="Arial" w:cs="Arial" w:eastAsia="Arial"/>
          <w:sz w:val="39"/>
          <w:szCs w:val="39"/>
          <w:color w:val="838583"/>
          <w:spacing w:val="-66"/>
          <w:w w:val="39"/>
          <w:i/>
          <w:position w:val="-9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A1A3A1"/>
          <w:spacing w:val="-38"/>
          <w:w w:val="61"/>
          <w:position w:val="0"/>
        </w:rPr>
        <w:t>·</w:t>
      </w:r>
      <w:r>
        <w:rPr>
          <w:rFonts w:ascii="Arial" w:hAnsi="Arial" w:cs="Arial" w:eastAsia="Arial"/>
          <w:sz w:val="39"/>
          <w:szCs w:val="39"/>
          <w:color w:val="838583"/>
          <w:spacing w:val="23"/>
          <w:w w:val="39"/>
          <w:i/>
          <w:position w:val="-9"/>
        </w:rPr>
        <w:t>.</w:t>
      </w:r>
      <w:r>
        <w:rPr>
          <w:rFonts w:ascii="Arial" w:hAnsi="Arial" w:cs="Arial" w:eastAsia="Arial"/>
          <w:sz w:val="39"/>
          <w:szCs w:val="39"/>
          <w:color w:val="696969"/>
          <w:spacing w:val="0"/>
          <w:w w:val="31"/>
          <w:position w:val="-9"/>
        </w:rPr>
        <w:t>..</w:t>
      </w:r>
      <w:r>
        <w:rPr>
          <w:rFonts w:ascii="Arial" w:hAnsi="Arial" w:cs="Arial" w:eastAsia="Arial"/>
          <w:sz w:val="39"/>
          <w:szCs w:val="39"/>
          <w:color w:val="000000"/>
          <w:spacing w:val="0"/>
          <w:w w:val="100"/>
          <w:position w:val="0"/>
        </w:rPr>
      </w:r>
    </w:p>
    <w:p>
      <w:pPr>
        <w:spacing w:before="0" w:after="0" w:line="66" w:lineRule="exact"/>
        <w:ind w:right="-20"/>
        <w:jc w:val="left"/>
        <w:rPr>
          <w:rFonts w:ascii="Arial" w:hAnsi="Arial" w:cs="Arial" w:eastAsia="Arial"/>
          <w:sz w:val="71"/>
          <w:szCs w:val="7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0"/>
          <w:szCs w:val="30"/>
          <w:color w:val="A1A3A1"/>
          <w:spacing w:val="5"/>
          <w:w w:val="224"/>
        </w:rPr>
        <w:t>'</w:t>
      </w:r>
      <w:r>
        <w:rPr>
          <w:rFonts w:ascii="Arial" w:hAnsi="Arial" w:cs="Arial" w:eastAsia="Arial"/>
          <w:sz w:val="25"/>
          <w:szCs w:val="25"/>
          <w:color w:val="696969"/>
          <w:spacing w:val="-38"/>
          <w:w w:val="105"/>
          <w:position w:val="-9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B3B5B5"/>
          <w:spacing w:val="-10"/>
          <w:w w:val="133"/>
          <w:position w:val="0"/>
        </w:rPr>
        <w:t>'</w:t>
      </w:r>
      <w:r>
        <w:rPr>
          <w:rFonts w:ascii="Arial" w:hAnsi="Arial" w:cs="Arial" w:eastAsia="Arial"/>
          <w:sz w:val="18"/>
          <w:szCs w:val="18"/>
          <w:color w:val="696969"/>
          <w:spacing w:val="-54"/>
          <w:w w:val="51"/>
          <w:position w:val="-3"/>
        </w:rPr>
        <w:t>1</w:t>
      </w:r>
      <w:r>
        <w:rPr>
          <w:rFonts w:ascii="Times New Roman" w:hAnsi="Times New Roman" w:cs="Times New Roman" w:eastAsia="Times New Roman"/>
          <w:sz w:val="30"/>
          <w:szCs w:val="30"/>
          <w:color w:val="B3B5B5"/>
          <w:spacing w:val="-65"/>
          <w:w w:val="133"/>
          <w:position w:val="0"/>
        </w:rPr>
        <w:t>·</w:t>
      </w:r>
      <w:r>
        <w:rPr>
          <w:rFonts w:ascii="Arial" w:hAnsi="Arial" w:cs="Arial" w:eastAsia="Arial"/>
          <w:sz w:val="18"/>
          <w:szCs w:val="18"/>
          <w:color w:val="696969"/>
          <w:spacing w:val="0"/>
          <w:w w:val="51"/>
          <w:position w:val="-3"/>
        </w:rPr>
        <w:t>1</w:t>
      </w:r>
      <w:r>
        <w:rPr>
          <w:rFonts w:ascii="Arial" w:hAnsi="Arial" w:cs="Arial" w:eastAsia="Arial"/>
          <w:sz w:val="18"/>
          <w:szCs w:val="18"/>
          <w:color w:val="696969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696969"/>
          <w:spacing w:val="16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A1A3A1"/>
          <w:spacing w:val="-26"/>
          <w:w w:val="109"/>
          <w:i/>
          <w:position w:val="-9"/>
        </w:rPr>
        <w:t>·</w:t>
      </w:r>
      <w:r>
        <w:rPr>
          <w:rFonts w:ascii="Arial" w:hAnsi="Arial" w:cs="Arial" w:eastAsia="Arial"/>
          <w:sz w:val="18"/>
          <w:szCs w:val="18"/>
          <w:color w:val="838583"/>
          <w:spacing w:val="0"/>
          <w:w w:val="74"/>
          <w:i/>
          <w:position w:val="-9"/>
        </w:rPr>
        <w:t>•</w:t>
      </w:r>
      <w:r>
        <w:rPr>
          <w:rFonts w:ascii="Arial" w:hAnsi="Arial" w:cs="Arial" w:eastAsia="Arial"/>
          <w:sz w:val="18"/>
          <w:szCs w:val="18"/>
          <w:color w:val="838583"/>
          <w:spacing w:val="-29"/>
          <w:w w:val="100"/>
          <w:i/>
          <w:position w:val="-9"/>
        </w:rPr>
        <w:t> </w:t>
      </w:r>
      <w:r>
        <w:rPr>
          <w:rFonts w:ascii="Arial" w:hAnsi="Arial" w:cs="Arial" w:eastAsia="Arial"/>
          <w:sz w:val="71"/>
          <w:szCs w:val="71"/>
          <w:color w:val="5B6089"/>
          <w:spacing w:val="0"/>
          <w:w w:val="50"/>
          <w:i/>
          <w:position w:val="0"/>
        </w:rPr>
        <w:t>lf-t</w:t>
      </w:r>
      <w:r>
        <w:rPr>
          <w:rFonts w:ascii="Arial" w:hAnsi="Arial" w:cs="Arial" w:eastAsia="Arial"/>
          <w:sz w:val="71"/>
          <w:szCs w:val="7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320"/>
          <w:cols w:num="4" w:equalWidth="0">
            <w:col w:w="5640" w:space="2746"/>
            <w:col w:w="710" w:space="159"/>
            <w:col w:w="502" w:space="125"/>
            <w:col w:w="1438"/>
          </w:cols>
        </w:sectPr>
      </w:pPr>
      <w:rPr/>
    </w:p>
    <w:p>
      <w:pPr>
        <w:spacing w:before="0" w:after="0" w:line="310" w:lineRule="exact"/>
        <w:ind w:right="751"/>
        <w:jc w:val="right"/>
        <w:tabs>
          <w:tab w:pos="720" w:val="left"/>
          <w:tab w:pos="134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19"/>
          <w:szCs w:val="19"/>
          <w:color w:val="B3B5B5"/>
          <w:spacing w:val="0"/>
          <w:w w:val="71"/>
          <w:position w:val="4"/>
        </w:rPr>
        <w:t>•</w:t>
      </w:r>
      <w:r>
        <w:rPr>
          <w:rFonts w:ascii="Arial" w:hAnsi="Arial" w:cs="Arial" w:eastAsia="Arial"/>
          <w:sz w:val="19"/>
          <w:szCs w:val="19"/>
          <w:color w:val="B3B5B5"/>
          <w:spacing w:val="0"/>
          <w:w w:val="71"/>
          <w:position w:val="4"/>
        </w:rPr>
        <w:t> </w:t>
      </w:r>
      <w:r>
        <w:rPr>
          <w:rFonts w:ascii="Arial" w:hAnsi="Arial" w:cs="Arial" w:eastAsia="Arial"/>
          <w:sz w:val="19"/>
          <w:szCs w:val="19"/>
          <w:color w:val="B3B5B5"/>
          <w:spacing w:val="37"/>
          <w:w w:val="71"/>
          <w:position w:val="4"/>
        </w:rPr>
        <w:t> </w:t>
      </w:r>
      <w:r>
        <w:rPr>
          <w:rFonts w:ascii="Arial" w:hAnsi="Arial" w:cs="Arial" w:eastAsia="Arial"/>
          <w:sz w:val="19"/>
          <w:szCs w:val="19"/>
          <w:color w:val="B3B5B5"/>
          <w:spacing w:val="-19"/>
          <w:w w:val="74"/>
          <w:position w:val="4"/>
        </w:rPr>
        <w:t>.</w:t>
      </w:r>
      <w:r>
        <w:rPr>
          <w:rFonts w:ascii="Arial" w:hAnsi="Arial" w:cs="Arial" w:eastAsia="Arial"/>
          <w:sz w:val="19"/>
          <w:szCs w:val="19"/>
          <w:color w:val="838583"/>
          <w:spacing w:val="0"/>
          <w:w w:val="96"/>
          <w:position w:val="4"/>
        </w:rPr>
        <w:t>,.</w:t>
      </w:r>
      <w:r>
        <w:rPr>
          <w:rFonts w:ascii="Arial" w:hAnsi="Arial" w:cs="Arial" w:eastAsia="Arial"/>
          <w:sz w:val="19"/>
          <w:szCs w:val="19"/>
          <w:color w:val="838583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9"/>
          <w:szCs w:val="19"/>
          <w:color w:val="838583"/>
          <w:spacing w:val="0"/>
          <w:w w:val="100"/>
          <w:position w:val="4"/>
        </w:rPr>
      </w:r>
      <w:r>
        <w:rPr>
          <w:rFonts w:ascii="Arial" w:hAnsi="Arial" w:cs="Arial" w:eastAsia="Arial"/>
          <w:sz w:val="19"/>
          <w:szCs w:val="19"/>
          <w:color w:val="696969"/>
          <w:spacing w:val="0"/>
          <w:w w:val="78"/>
          <w:position w:val="4"/>
        </w:rPr>
        <w:t>.</w:t>
      </w:r>
      <w:r>
        <w:rPr>
          <w:rFonts w:ascii="Arial" w:hAnsi="Arial" w:cs="Arial" w:eastAsia="Arial"/>
          <w:sz w:val="19"/>
          <w:szCs w:val="19"/>
          <w:color w:val="696969"/>
          <w:spacing w:val="0"/>
          <w:w w:val="78"/>
          <w:position w:val="4"/>
        </w:rPr>
        <w:t>e</w:t>
      </w:r>
      <w:r>
        <w:rPr>
          <w:rFonts w:ascii="Arial" w:hAnsi="Arial" w:cs="Arial" w:eastAsia="Arial"/>
          <w:sz w:val="19"/>
          <w:szCs w:val="19"/>
          <w:color w:val="696969"/>
          <w:spacing w:val="-1"/>
          <w:w w:val="78"/>
          <w:position w:val="4"/>
        </w:rPr>
        <w:t> 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87"/>
          <w:position w:val="4"/>
        </w:rPr>
        <w:t>ll{</w:t>
      </w:r>
      <w:r>
        <w:rPr>
          <w:rFonts w:ascii="Arial" w:hAnsi="Arial" w:cs="Arial" w:eastAsia="Arial"/>
          <w:sz w:val="19"/>
          <w:szCs w:val="19"/>
          <w:color w:val="545454"/>
          <w:spacing w:val="-29"/>
          <w:w w:val="88"/>
          <w:position w:val="4"/>
        </w:rPr>
        <w:t>u</w:t>
      </w:r>
      <w:r>
        <w:rPr>
          <w:rFonts w:ascii="Arial" w:hAnsi="Arial" w:cs="Arial" w:eastAsia="Arial"/>
          <w:sz w:val="19"/>
          <w:szCs w:val="19"/>
          <w:color w:val="838583"/>
          <w:spacing w:val="0"/>
          <w:w w:val="74"/>
          <w:position w:val="4"/>
        </w:rPr>
        <w:t>.</w:t>
      </w:r>
      <w:r>
        <w:rPr>
          <w:rFonts w:ascii="Arial" w:hAnsi="Arial" w:cs="Arial" w:eastAsia="Arial"/>
          <w:sz w:val="19"/>
          <w:szCs w:val="19"/>
          <w:color w:val="838583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9"/>
          <w:szCs w:val="19"/>
          <w:color w:val="838583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74"/>
          <w:position w:val="4"/>
        </w:rPr>
        <w:t>ii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"/>
          <w:w w:val="74"/>
          <w:position w:val="4"/>
        </w:rPr>
        <w:t>•</w:t>
      </w:r>
      <w:r>
        <w:rPr>
          <w:rFonts w:ascii="Arial" w:hAnsi="Arial" w:cs="Arial" w:eastAsia="Arial"/>
          <w:sz w:val="32"/>
          <w:szCs w:val="32"/>
          <w:color w:val="A1A3A1"/>
          <w:spacing w:val="-4"/>
          <w:w w:val="74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38583"/>
          <w:spacing w:val="0"/>
          <w:w w:val="74"/>
          <w:position w:val="4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838583"/>
          <w:spacing w:val="13"/>
          <w:w w:val="74"/>
          <w:position w:val="4"/>
        </w:rPr>
        <w:t> </w:t>
      </w:r>
      <w:r>
        <w:rPr>
          <w:rFonts w:ascii="Arial" w:hAnsi="Arial" w:cs="Arial" w:eastAsia="Arial"/>
          <w:sz w:val="28"/>
          <w:szCs w:val="28"/>
          <w:color w:val="838583"/>
          <w:spacing w:val="0"/>
          <w:w w:val="123"/>
          <w:i/>
          <w:position w:val="2"/>
        </w:rPr>
        <w:t>1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280" w:right="3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8.755804pt;margin-top:41.405647pt;width:558.163234pt;height:771.157851pt;mso-position-horizontal-relative:page;mso-position-vertical-relative:page;z-index:-15327" coordorigin="375,828" coordsize="11163,15423">
            <v:group style="position:absolute;left:389;top:845;width:760;height:2" coordorigin="389,845" coordsize="760,2">
              <v:shape style="position:absolute;left:389;top:845;width:760;height:2" coordorigin="389,845" coordsize="760,0" path="m389,845l1149,845e" filled="f" stroked="t" strokeweight=".712246pt" strokecolor="#707070">
                <v:path arrowok="t"/>
              </v:shape>
            </v:group>
            <v:group style="position:absolute;left:399;top:835;width:2;height:7508" coordorigin="399,835" coordsize="2,7508">
              <v:shape style="position:absolute;left:399;top:835;width:2;height:7508" coordorigin="399,835" coordsize="0,7508" path="m399,8343l399,835e" filled="f" stroked="t" strokeweight=".712246pt" strokecolor="#4F4F4F">
                <v:path arrowok="t"/>
              </v:shape>
            </v:group>
            <v:group style="position:absolute;left:1092;top:854;width:8234;height:2" coordorigin="1092,854" coordsize="8234,2">
              <v:shape style="position:absolute;left:1092;top:854;width:8234;height:2" coordorigin="1092,854" coordsize="8234,0" path="m1092,854l9326,854e" filled="f" stroked="t" strokeweight=".712246pt" strokecolor="#575757">
                <v:path arrowok="t"/>
              </v:shape>
            </v:group>
            <v:group style="position:absolute;left:2583;top:869;width:8860;height:2" coordorigin="2583,869" coordsize="8860,2">
              <v:shape style="position:absolute;left:2583;top:869;width:8860;height:2" coordorigin="2583,869" coordsize="8860,0" path="m2583,869l11443,869e" filled="f" stroked="t" strokeweight=".712246pt" strokecolor="#4F4F4F">
                <v:path arrowok="t"/>
              </v:shape>
            </v:group>
            <v:group style="position:absolute;left:7398;top:871;width:408;height:2" coordorigin="7398,871" coordsize="408,2">
              <v:shape style="position:absolute;left:7398;top:871;width:408;height:2" coordorigin="7398,871" coordsize="408,0" path="m7398,871l7806,871e" filled="f" stroked="t" strokeweight=".712246pt" strokecolor="#4B4B4B">
                <v:path arrowok="t"/>
              </v:shape>
            </v:group>
            <v:group style="position:absolute;left:9164;top:864;width:2;height:706" coordorigin="9164,864" coordsize="2,706">
              <v:shape style="position:absolute;left:9164;top:864;width:2;height:706" coordorigin="9164,864" coordsize="0,706" path="m9164,1570l9164,864e" filled="f" stroked="t" strokeweight=".712246pt" strokecolor="#444444">
                <v:path arrowok="t"/>
              </v:shape>
            </v:group>
            <v:group style="position:absolute;left:9349;top:878;width:2094;height:2" coordorigin="9349,878" coordsize="2094,2">
              <v:shape style="position:absolute;left:9349;top:878;width:2094;height:2" coordorigin="9349,878" coordsize="2094,0" path="m9349,878l11443,878e" filled="f" stroked="t" strokeweight=".712246pt" strokecolor="#484848">
                <v:path arrowok="t"/>
              </v:shape>
            </v:group>
            <v:group style="position:absolute;left:394;top:1174;width:2;height:702" coordorigin="394,1174" coordsize="2,702">
              <v:shape style="position:absolute;left:394;top:1174;width:2;height:702" coordorigin="394,1174" coordsize="0,702" path="m394,1876l394,1174e" filled="f" stroked="t" strokeweight=".712246pt" strokecolor="#777777">
                <v:path arrowok="t"/>
              </v:shape>
            </v:group>
            <v:group style="position:absolute;left:2415;top:850;width:2;height:1174" coordorigin="2415,850" coordsize="2,1174">
              <v:shape style="position:absolute;left:2415;top:850;width:2;height:1174" coordorigin="2415,850" coordsize="0,1174" path="m2415,2024l2415,850e" filled="f" stroked="t" strokeweight=".949661pt" strokecolor="#484848">
                <v:path arrowok="t"/>
              </v:shape>
            </v:group>
            <v:group style="position:absolute;left:9164;top:1513;width:2;height:239" coordorigin="9164,1513" coordsize="2,239">
              <v:shape style="position:absolute;left:9164;top:1513;width:2;height:239" coordorigin="9164,1513" coordsize="0,239" path="m9164,1752l9164,1513e" filled="f" stroked="t" strokeweight=".47483pt" strokecolor="#383838">
                <v:path arrowok="t"/>
              </v:shape>
            </v:group>
            <v:group style="position:absolute;left:389;top:2028;width:11059;height:2" coordorigin="389,2028" coordsize="11059,2">
              <v:shape style="position:absolute;left:389;top:2028;width:11059;height:2" coordorigin="389,2028" coordsize="11059,0" path="m389,2028l11448,2028e" filled="f" stroked="t" strokeweight=".949661pt" strokecolor="#4F4F4F">
                <v:path arrowok="t"/>
              </v:shape>
            </v:group>
            <v:group style="position:absolute;left:9159;top:1694;width:2;height:344" coordorigin="9159,1694" coordsize="2,344">
              <v:shape style="position:absolute;left:9159;top:1694;width:2;height:344" coordorigin="9159,1694" coordsize="0,344" path="m9159,2038l9159,1694e" filled="f" stroked="t" strokeweight=".712246pt" strokecolor="#3B3B3B">
                <v:path arrowok="t"/>
              </v:shape>
            </v:group>
            <v:group style="position:absolute;left:11446;top:873;width:2;height:2644" coordorigin="11446,873" coordsize="2,2644">
              <v:shape style="position:absolute;left:11446;top:873;width:2;height:2644" coordorigin="11446,873" coordsize="0,2644" path="m11446,3518l11446,873e" filled="f" stroked="t" strokeweight=".712246pt" strokecolor="#4F4F4F">
                <v:path arrowok="t"/>
              </v:shape>
            </v:group>
            <v:group style="position:absolute;left:385;top:2265;width:7422;height:2" coordorigin="385,2265" coordsize="7422,2">
              <v:shape style="position:absolute;left:385;top:2265;width:7422;height:2" coordorigin="385,2265" coordsize="7422,0" path="m385,2265l7806,2265e" filled="f" stroked="t" strokeweight=".949661pt" strokecolor="#4F4F4F">
                <v:path arrowok="t"/>
              </v:shape>
            </v:group>
            <v:group style="position:absolute;left:6230;top:2274;width:5218;height:2" coordorigin="6230,2274" coordsize="5218,2">
              <v:shape style="position:absolute;left:6230;top:2274;width:5218;height:2" coordorigin="6230,2274" coordsize="5218,0" path="m6230,2274l11448,2274e" filled="f" stroked="t" strokeweight=".949661pt" strokecolor="#4B4B4B">
                <v:path arrowok="t"/>
              </v:shape>
            </v:group>
            <v:group style="position:absolute;left:389;top:2503;width:5100;height:2" coordorigin="389,2503" coordsize="5100,2">
              <v:shape style="position:absolute;left:389;top:2503;width:5100;height:2" coordorigin="389,2503" coordsize="5100,0" path="m389,2503l5489,2503e" filled="f" stroked="t" strokeweight=".949661pt" strokecolor="#4B4B4B">
                <v:path arrowok="t"/>
              </v:shape>
            </v:group>
            <v:group style="position:absolute;left:394;top:835;width:2;height:5818" coordorigin="394,835" coordsize="2,5818">
              <v:shape style="position:absolute;left:394;top:835;width:2;height:5818" coordorigin="394,835" coordsize="0,5818" path="m394,6653l394,835e" filled="f" stroked="t" strokeweight=".712246pt" strokecolor="#4B4B4B">
                <v:path arrowok="t"/>
              </v:shape>
            </v:group>
            <v:group style="position:absolute;left:5375;top:2518;width:6073;height:2" coordorigin="5375,2518" coordsize="6073,2">
              <v:shape style="position:absolute;left:5375;top:2518;width:6073;height:2" coordorigin="5375,2518" coordsize="6073,0" path="m5375,2518l11448,2518e" filled="f" stroked="t" strokeweight=".949661pt" strokecolor="#4B4B4B">
                <v:path arrowok="t"/>
              </v:shape>
            </v:group>
            <v:group style="position:absolute;left:389;top:2740;width:4335;height:2" coordorigin="389,2740" coordsize="4335,2">
              <v:shape style="position:absolute;left:389;top:2740;width:4335;height:2" coordorigin="389,2740" coordsize="4335,0" path="m389,2740l4725,2740e" filled="f" stroked="t" strokeweight=".949661pt" strokecolor="#4F4F4F">
                <v:path arrowok="t"/>
              </v:shape>
            </v:group>
            <v:group style="position:absolute;left:427;top:2754;width:11021;height:2" coordorigin="427,2754" coordsize="11021,2">
              <v:shape style="position:absolute;left:427;top:2754;width:11021;height:2" coordorigin="427,2754" coordsize="11021,0" path="m427,2754l11448,2754e" filled="f" stroked="t" strokeweight=".712246pt" strokecolor="#484848">
                <v:path arrowok="t"/>
              </v:shape>
            </v:group>
            <v:group style="position:absolute;left:389;top:2978;width:10726;height:2" coordorigin="389,2978" coordsize="10726,2">
              <v:shape style="position:absolute;left:389;top:2978;width:10726;height:2" coordorigin="389,2978" coordsize="10726,0" path="m389,2978l11116,2978e" filled="f" stroked="t" strokeweight=".949661pt" strokecolor="#484848">
                <v:path arrowok="t"/>
              </v:shape>
            </v:group>
            <v:group style="position:absolute;left:4454;top:2997;width:7004;height:2" coordorigin="4454,2997" coordsize="7004,2">
              <v:shape style="position:absolute;left:4454;top:2997;width:7004;height:2" coordorigin="4454,2997" coordsize="7004,0" path="m4454,2997l11458,2997e" filled="f" stroked="t" strokeweight=".949661pt" strokecolor="#484848">
                <v:path arrowok="t"/>
              </v:shape>
            </v:group>
            <v:group style="position:absolute;left:385;top:3217;width:2906;height:2" coordorigin="385,3217" coordsize="2906,2">
              <v:shape style="position:absolute;left:385;top:3217;width:2906;height:2" coordorigin="385,3217" coordsize="2906,0" path="m385,3217l3291,3217e" filled="f" stroked="t" strokeweight=".949661pt" strokecolor="#4B4B4B">
                <v:path arrowok="t"/>
              </v:shape>
            </v:group>
            <v:group style="position:absolute;left:3234;top:3231;width:8224;height:2" coordorigin="3234,3231" coordsize="8224,2">
              <v:shape style="position:absolute;left:3234;top:3231;width:8224;height:2" coordorigin="3234,3231" coordsize="8224,0" path="m3234,3231l11458,3231e" filled="f" stroked="t" strokeweight=".949661pt" strokecolor="#484848">
                <v:path arrowok="t"/>
              </v:shape>
            </v:group>
            <v:group style="position:absolute;left:3884;top:2978;width:2;height:258" coordorigin="3884,2978" coordsize="2,258">
              <v:shape style="position:absolute;left:3884;top:2978;width:2;height:258" coordorigin="3884,2978" coordsize="0,258" path="m3884,3236l3884,2978e" filled="f" stroked="t" strokeweight=".712246pt" strokecolor="#1F1F1F">
                <v:path arrowok="t"/>
              </v:shape>
            </v:group>
            <v:group style="position:absolute;left:6966;top:2983;width:2;height:258" coordorigin="6966,2983" coordsize="2,258">
              <v:shape style="position:absolute;left:6966;top:2983;width:2;height:258" coordorigin="6966,2983" coordsize="0,258" path="m6966,3241l6966,2983e" filled="f" stroked="t" strokeweight=".949661pt" strokecolor="#3B3B3B">
                <v:path arrowok="t"/>
              </v:shape>
            </v:group>
            <v:group style="position:absolute;left:3870;top:3231;width:2;height:248" coordorigin="3870,3231" coordsize="2,248">
              <v:shape style="position:absolute;left:3870;top:3231;width:2;height:248" coordorigin="3870,3231" coordsize="0,248" path="m3870,3479l3870,3231e" filled="f" stroked="t" strokeweight=".237415pt" strokecolor="#7C7C7C">
                <v:path arrowok="t"/>
              </v:shape>
            </v:group>
            <v:group style="position:absolute;left:7004;top:3226;width:2;height:196" coordorigin="7004,3226" coordsize="2,196">
              <v:shape style="position:absolute;left:7004;top:3226;width:2;height:196" coordorigin="7004,3226" coordsize="0,196" path="m7004,3422l7004,3226e" filled="f" stroked="t" strokeweight="1.187076pt" strokecolor="#484848">
                <v:path arrowok="t"/>
              </v:shape>
            </v:group>
            <v:group style="position:absolute;left:3870;top:3479;width:2;height:186" coordorigin="3870,3479" coordsize="2,186">
              <v:shape style="position:absolute;left:3870;top:3479;width:2;height:186" coordorigin="3870,3479" coordsize="0,186" path="m3870,3665l3870,3479e" filled="f" stroked="t" strokeweight=".237415pt" strokecolor="#000000">
                <v:path arrowok="t"/>
              </v:shape>
            </v:group>
            <v:group style="position:absolute;left:8205;top:3697;width:413;height:2" coordorigin="8205,3697" coordsize="413,2">
              <v:shape style="position:absolute;left:8205;top:3697;width:413;height:2" coordorigin="8205,3697" coordsize="413,0" path="m8205,3697l8618,3697e" filled="f" stroked="t" strokeweight=".237415pt" strokecolor="#646464">
                <v:path arrowok="t"/>
              </v:shape>
            </v:group>
            <v:group style="position:absolute;left:8590;top:3665;width:817;height:2" coordorigin="8590,3665" coordsize="817,2">
              <v:shape style="position:absolute;left:8590;top:3665;width:817;height:2" coordorigin="8590,3665" coordsize="817,0" path="m8590,3665l9406,3665e" filled="f" stroked="t" strokeweight=".237415pt" strokecolor="#000000">
                <v:path arrowok="t"/>
              </v:shape>
            </v:group>
            <v:group style="position:absolute;left:9406;top:3665;width:2061;height:2" coordorigin="9406,3665" coordsize="2061,2">
              <v:shape style="position:absolute;left:9406;top:3665;width:2061;height:2" coordorigin="9406,3665" coordsize="2061,0" path="m9406,3665l11467,3665e" filled="f" stroked="t" strokeweight=".237415pt" strokecolor="#2B2B2B">
                <v:path arrowok="t"/>
              </v:shape>
            </v:group>
            <v:group style="position:absolute;left:11451;top:873;width:2;height:2825" coordorigin="11451,873" coordsize="2,2825">
              <v:shape style="position:absolute;left:11451;top:873;width:2;height:2825" coordorigin="11451,873" coordsize="0,2825" path="m11451,3699l11451,873e" filled="f" stroked="t" strokeweight=".712246pt" strokecolor="#4B4B4B">
                <v:path arrowok="t"/>
              </v:shape>
            </v:group>
            <v:group style="position:absolute;left:3870;top:3665;width:2;height:305" coordorigin="3870,3665" coordsize="2,305">
              <v:shape style="position:absolute;left:3870;top:3665;width:2;height:305" coordorigin="3870,3665" coordsize="0,305" path="m3870,3971l3870,3665e" filled="f" stroked="t" strokeweight=".237415pt" strokecolor="#4B4B4B">
                <v:path arrowok="t"/>
              </v:shape>
            </v:group>
            <v:group style="position:absolute;left:389;top:3966;width:5541;height:2" coordorigin="389,3966" coordsize="5541,2">
              <v:shape style="position:absolute;left:389;top:3966;width:5541;height:2" coordorigin="389,3966" coordsize="5541,0" path="m389,3966l5931,3966e" filled="f" stroked="t" strokeweight=".949661pt" strokecolor="#4B4B4B">
                <v:path arrowok="t"/>
              </v:shape>
            </v:group>
            <v:group style="position:absolute;left:5931;top:3961;width:826;height:2" coordorigin="5931,3961" coordsize="826,2">
              <v:shape style="position:absolute;left:5931;top:3961;width:826;height:2" coordorigin="5931,3961" coordsize="826,0" path="m5931,3961l6757,3961e" filled="f" stroked="t" strokeweight=".712246pt" strokecolor="#838383">
                <v:path arrowok="t"/>
              </v:shape>
            </v:group>
            <v:group style="position:absolute;left:7008;top:3451;width:2;height:539" coordorigin="7008,3451" coordsize="2,539">
              <v:shape style="position:absolute;left:7008;top:3451;width:2;height:539" coordorigin="7008,3451" coordsize="0,539" path="m7008,3990l7008,3451e" filled="f" stroked="t" strokeweight=".949661pt" strokecolor="#3F3F3F">
                <v:path arrowok="t"/>
              </v:shape>
            </v:group>
            <v:group style="position:absolute;left:6999;top:3697;width:480;height:2" coordorigin="6999,3697" coordsize="480,2">
              <v:shape style="position:absolute;left:6999;top:3697;width:480;height:2" coordorigin="6999,3697" coordsize="480,0" path="m6999,3697l7479,3697e" filled="f" stroked="t" strokeweight=".237415pt" strokecolor="#545454">
                <v:path arrowok="t"/>
              </v:shape>
            </v:group>
            <v:group style="position:absolute;left:6757;top:3961;width:247;height:2" coordorigin="6757,3961" coordsize="247,2">
              <v:shape style="position:absolute;left:6757;top:3961;width:247;height:2" coordorigin="6757,3961" coordsize="247,0" path="m6757,3961l7004,3961e" filled="f" stroked="t" strokeweight="1.187076pt" strokecolor="#5B5B5B">
                <v:path arrowok="t"/>
              </v:shape>
            </v:group>
            <v:group style="position:absolute;left:6709;top:3985;width:4748;height:2" coordorigin="6709,3985" coordsize="4748,2">
              <v:shape style="position:absolute;left:6709;top:3985;width:4748;height:2" coordorigin="6709,3985" coordsize="4748,0" path="m6709,3985l11458,3985e" filled="f" stroked="t" strokeweight=".712246pt" strokecolor="#484848">
                <v:path arrowok="t"/>
              </v:shape>
            </v:group>
            <v:group style="position:absolute;left:394;top:4250;width:8784;height:2" coordorigin="394,4250" coordsize="8784,2">
              <v:shape style="position:absolute;left:394;top:4250;width:8784;height:2" coordorigin="394,4250" coordsize="8784,0" path="m394,4250l9178,4250e" filled="f" stroked="t" strokeweight=".949661pt" strokecolor="#4B4B4B">
                <v:path arrowok="t"/>
              </v:shape>
            </v:group>
            <v:group style="position:absolute;left:2429;top:3961;width:2;height:1036" coordorigin="2429,3961" coordsize="2,1036">
              <v:shape style="position:absolute;left:2429;top:3961;width:2;height:1036" coordorigin="2429,3961" coordsize="0,1036" path="m2429,4997l2429,3961e" filled="f" stroked="t" strokeweight=".949661pt" strokecolor="#4F4F4F">
                <v:path arrowok="t"/>
              </v:shape>
            </v:group>
            <v:group style="position:absolute;left:9121;top:4255;width:313;height:2" coordorigin="9121,4255" coordsize="313,2">
              <v:shape style="position:absolute;left:9121;top:4255;width:313;height:2" coordorigin="9121,4255" coordsize="313,0" path="m9121,4255l9435,4255e" filled="f" stroked="t" strokeweight=".712246pt" strokecolor="#343434">
                <v:path arrowok="t"/>
              </v:shape>
            </v:group>
            <v:group style="position:absolute;left:9378;top:4257;width:2080;height:2" coordorigin="9378,4257" coordsize="2080,2">
              <v:shape style="position:absolute;left:9378;top:4257;width:2080;height:2" coordorigin="9378,4257" coordsize="2080,0" path="m9378,4257l11458,4257e" filled="f" stroked="t" strokeweight=".949661pt" strokecolor="#484848">
                <v:path arrowok="t"/>
              </v:shape>
            </v:group>
            <v:group style="position:absolute;left:11455;top:3637;width:2;height:2553" coordorigin="11455,3637" coordsize="2,2553">
              <v:shape style="position:absolute;left:11455;top:3637;width:2;height:2553" coordorigin="11455,3637" coordsize="0,2553" path="m11455,6190l11455,3637e" filled="f" stroked="t" strokeweight=".949661pt" strokecolor="#575757">
                <v:path arrowok="t"/>
              </v:shape>
            </v:group>
            <v:group style="position:absolute;left:2417;top:4494;width:9041;height:2" coordorigin="2417,4494" coordsize="9041,2">
              <v:shape style="position:absolute;left:2417;top:4494;width:9041;height:2" coordorigin="2417,4494" coordsize="9041,0" path="m2417,4494l11458,4494e" filled="f" stroked="t" strokeweight=".712246pt" strokecolor="#4B4B4B">
                <v:path arrowok="t"/>
              </v:shape>
            </v:group>
            <v:group style="position:absolute;left:4981;top:4482;width:2;height:745" coordorigin="4981,4482" coordsize="2,745">
              <v:shape style="position:absolute;left:4981;top:4482;width:2;height:745" coordorigin="4981,4482" coordsize="0,745" path="m4981,5226l4981,4482e" filled="f" stroked="t" strokeweight=".47483pt" strokecolor="#3F3F3F">
                <v:path arrowok="t"/>
              </v:shape>
            </v:group>
            <v:group style="position:absolute;left:4976;top:4973;width:1500;height:2" coordorigin="4976,4973" coordsize="1500,2">
              <v:shape style="position:absolute;left:4976;top:4973;width:1500;height:2" coordorigin="4976,4973" coordsize="1500,0" path="m4976,4973l6477,4973e" filled="f" stroked="t" strokeweight=".712246pt" strokecolor="#444444">
                <v:path arrowok="t"/>
              </v:shape>
            </v:group>
            <v:group style="position:absolute;left:7778;top:4472;width:2;height:506" coordorigin="7778,4472" coordsize="2,506">
              <v:shape style="position:absolute;left:7778;top:4472;width:2;height:506" coordorigin="7778,4472" coordsize="0,506" path="m7778,4978l7778,4472e" filled="f" stroked="t" strokeweight=".237415pt" strokecolor="#3F3F3F">
                <v:path arrowok="t"/>
              </v:shape>
            </v:group>
            <v:group style="position:absolute;left:415;top:4706;width:2;height:5083" coordorigin="415,4706" coordsize="2,5083">
              <v:shape style="position:absolute;left:415;top:4706;width:2;height:5083" coordorigin="415,4706" coordsize="0,5083" path="m415,9789l415,4706e" filled="f" stroked="t" strokeweight=".949661pt" strokecolor="#4B4B4B">
                <v:path arrowok="t"/>
              </v:shape>
            </v:group>
            <v:group style="position:absolute;left:6420;top:4973;width:366;height:2" coordorigin="6420,4973" coordsize="366,2">
              <v:shape style="position:absolute;left:6420;top:4973;width:366;height:2" coordorigin="6420,4973" coordsize="366,0" path="m6420,4973l6785,4973e" filled="f" stroked="t" strokeweight=".47483pt" strokecolor="#181818">
                <v:path arrowok="t"/>
              </v:shape>
            </v:group>
            <v:group style="position:absolute;left:6728;top:4976;width:4734;height:2" coordorigin="6728,4976" coordsize="4734,2">
              <v:shape style="position:absolute;left:6728;top:4976;width:4734;height:2" coordorigin="6728,4976" coordsize="4734,0" path="m6728,4976l11462,4976e" filled="f" stroked="t" strokeweight=".949661pt" strokecolor="#4B4B4B">
                <v:path arrowok="t"/>
              </v:shape>
            </v:group>
            <v:group style="position:absolute;left:404;top:4940;width:2;height:286" coordorigin="404,4940" coordsize="2,286">
              <v:shape style="position:absolute;left:404;top:4940;width:2;height:286" coordorigin="404,4940" coordsize="0,286" path="m404,5226l404,4940e" filled="f" stroked="t" strokeweight=".47483pt" strokecolor="#343434">
                <v:path arrowok="t"/>
              </v:shape>
            </v:group>
            <v:group style="position:absolute;left:2429;top:4921;width:2;height:554" coordorigin="2429,4921" coordsize="2,554">
              <v:shape style="position:absolute;left:2429;top:4921;width:2;height:554" coordorigin="2429,4921" coordsize="0,554" path="m2429,5474l2429,4921e" filled="f" stroked="t" strokeweight=".47483pt" strokecolor="#343434">
                <v:path arrowok="t"/>
              </v:shape>
            </v:group>
            <v:group style="position:absolute;left:4976;top:5214;width:6491;height:2" coordorigin="4976,5214" coordsize="6491,2">
              <v:shape style="position:absolute;left:4976;top:5214;width:6491;height:2" coordorigin="4976,5214" coordsize="6491,0" path="m4976,5214l11467,5214e" filled="f" stroked="t" strokeweight=".949661pt" strokecolor="#484848">
                <v:path arrowok="t"/>
              </v:shape>
            </v:group>
            <v:group style="position:absolute;left:4981;top:5136;width:2;height:878" coordorigin="4981,5136" coordsize="2,878">
              <v:shape style="position:absolute;left:4981;top:5136;width:2;height:878" coordorigin="4981,5136" coordsize="0,878" path="m4981,6014l4981,5136e" filled="f" stroked="t" strokeweight=".949661pt" strokecolor="#575757">
                <v:path arrowok="t"/>
              </v:shape>
            </v:group>
            <v:group style="position:absolute;left:4971;top:5455;width:6496;height:2" coordorigin="4971,5455" coordsize="6496,2">
              <v:shape style="position:absolute;left:4971;top:5455;width:6496;height:2" coordorigin="4971,5455" coordsize="6496,0" path="m4971,5455l11467,5455e" filled="f" stroked="t" strokeweight=".949661pt" strokecolor="#484848">
                <v:path arrowok="t"/>
              </v:shape>
            </v:group>
            <v:group style="position:absolute;left:2431;top:5417;width:2;height:286" coordorigin="2431,5417" coordsize="2,286">
              <v:shape style="position:absolute;left:2431;top:5417;width:2;height:286" coordorigin="2431,5417" coordsize="0,286" path="m2431,5703l2431,5417e" filled="f" stroked="t" strokeweight=".47483pt" strokecolor="#181818">
                <v:path arrowok="t"/>
              </v:shape>
            </v:group>
            <v:group style="position:absolute;left:2426;top:5687;width:1087;height:2" coordorigin="2426,5687" coordsize="1087,2">
              <v:shape style="position:absolute;left:2426;top:5687;width:1087;height:2" coordorigin="2426,5687" coordsize="1087,0" path="m2426,5687l3514,5687e" filled="f" stroked="t" strokeweight=".949661pt" strokecolor="#4B4B4B">
                <v:path arrowok="t"/>
              </v:shape>
            </v:group>
            <v:group style="position:absolute;left:3457;top:5684;width:442;height:2" coordorigin="3457,5684" coordsize="442,2">
              <v:shape style="position:absolute;left:3457;top:5684;width:442;height:2" coordorigin="3457,5684" coordsize="442,0" path="m3457,5684l3898,5684e" filled="f" stroked="t" strokeweight=".47483pt" strokecolor="#232323">
                <v:path arrowok="t"/>
              </v:shape>
            </v:group>
            <v:group style="position:absolute;left:3832;top:5689;width:7635;height:2" coordorigin="3832,5689" coordsize="7635,2">
              <v:shape style="position:absolute;left:3832;top:5689;width:7635;height:2" coordorigin="3832,5689" coordsize="7635,0" path="m3832,5689l11467,5689e" filled="f" stroked="t" strokeweight=".949661pt" strokecolor="#4B4B4B">
                <v:path arrowok="t"/>
              </v:shape>
            </v:group>
            <v:group style="position:absolute;left:399;top:5928;width:11073;height:2" coordorigin="399,5928" coordsize="11073,2">
              <v:shape style="position:absolute;left:399;top:5928;width:11073;height:2" coordorigin="399,5928" coordsize="11073,0" path="m399,5928l11472,5928e" filled="f" stroked="t" strokeweight=".949661pt" strokecolor="#4B4B4B">
                <v:path arrowok="t"/>
              </v:shape>
            </v:group>
            <v:group style="position:absolute;left:2429;top:5646;width:2;height:1055" coordorigin="2429,5646" coordsize="2,1055">
              <v:shape style="position:absolute;left:2429;top:5646;width:2;height:1055" coordorigin="2429,5646" coordsize="0,1055" path="m2429,6701l2429,5646e" filled="f" stroked="t" strokeweight=".949661pt" strokecolor="#4F4F4F">
                <v:path arrowok="t"/>
              </v:shape>
            </v:group>
            <v:group style="position:absolute;left:4986;top:5885;width:2;height:348" coordorigin="4986,5885" coordsize="2,348">
              <v:shape style="position:absolute;left:4986;top:5885;width:2;height:348" coordorigin="4986,5885" coordsize="0,348" path="m4986,6233l4986,5885e" filled="f" stroked="t" strokeweight=".712246pt" strokecolor="#444444">
                <v:path arrowok="t"/>
              </v:shape>
            </v:group>
            <v:group style="position:absolute;left:7778;top:5913;width:2;height:291" coordorigin="7778,5913" coordsize="2,291">
              <v:shape style="position:absolute;left:7778;top:5913;width:2;height:291" coordorigin="7778,5913" coordsize="0,291" path="m7778,6205l7778,5913e" filled="f" stroked="t" strokeweight=".237415pt" strokecolor="#484848">
                <v:path arrowok="t"/>
              </v:shape>
            </v:group>
            <v:group style="position:absolute;left:2422;top:6400;width:1092;height:2" coordorigin="2422,6400" coordsize="1092,2">
              <v:shape style="position:absolute;left:2422;top:6400;width:1092;height:2" coordorigin="2422,6400" coordsize="1092,0" path="m2422,6400l3514,6400e" filled="f" stroked="t" strokeweight=".712246pt" strokecolor="#4B4B4B">
                <v:path arrowok="t"/>
              </v:shape>
            </v:group>
            <v:group style="position:absolute;left:3457;top:6400;width:442;height:2" coordorigin="3457,6400" coordsize="442,2">
              <v:shape style="position:absolute;left:3457;top:6400;width:442;height:2" coordorigin="3457,6400" coordsize="442,0" path="m3457,6400l3898,6400e" filled="f" stroked="t" strokeweight=".47483pt" strokecolor="#3B3B3B">
                <v:path arrowok="t"/>
              </v:shape>
            </v:group>
            <v:group style="position:absolute;left:3775;top:6403;width:5404;height:2" coordorigin="3775,6403" coordsize="5404,2">
              <v:shape style="position:absolute;left:3775;top:6403;width:5404;height:2" coordorigin="3775,6403" coordsize="5404,0" path="m3775,6403l9178,6403e" filled="f" stroked="t" strokeweight=".949661pt" strokecolor="#4F4F4F">
                <v:path arrowok="t"/>
              </v:shape>
            </v:group>
            <v:group style="position:absolute;left:4981;top:6176;width:2;height:248" coordorigin="4981,6176" coordsize="2,248">
              <v:shape style="position:absolute;left:4981;top:6176;width:2;height:248" coordorigin="4981,6176" coordsize="0,248" path="m4981,6424l4981,6176e" filled="f" stroked="t" strokeweight=".47483pt" strokecolor="#343434">
                <v:path arrowok="t"/>
              </v:shape>
            </v:group>
            <v:group style="position:absolute;left:7778;top:6205;width:2;height:191" coordorigin="7778,6205" coordsize="2,191">
              <v:shape style="position:absolute;left:7778;top:6205;width:2;height:191" coordorigin="7778,6205" coordsize="0,191" path="m7778,6396l7778,6205e" filled="f" stroked="t" strokeweight=".237415pt" strokecolor="#000000">
                <v:path arrowok="t"/>
              </v:shape>
            </v:group>
            <v:group style="position:absolute;left:9121;top:6403;width:313;height:2" coordorigin="9121,6403" coordsize="313,2">
              <v:shape style="position:absolute;left:9121;top:6403;width:313;height:2" coordorigin="9121,6403" coordsize="313,0" path="m9121,6403l9435,6403e" filled="f" stroked="t" strokeweight=".712246pt" strokecolor="#2B2B2B">
                <v:path arrowok="t"/>
              </v:shape>
            </v:group>
            <v:group style="position:absolute;left:9278;top:6403;width:2189;height:2" coordorigin="9278,6403" coordsize="2189,2">
              <v:shape style="position:absolute;left:9278;top:6403;width:2189;height:2" coordorigin="9278,6403" coordsize="2189,0" path="m9278,6403l11467,6403e" filled="f" stroked="t" strokeweight=".949661pt" strokecolor="#484848">
                <v:path arrowok="t"/>
              </v:shape>
            </v:group>
            <v:group style="position:absolute;left:2426;top:6644;width:2298;height:2" coordorigin="2426,6644" coordsize="2298,2">
              <v:shape style="position:absolute;left:2426;top:6644;width:2298;height:2" coordorigin="2426,6644" coordsize="2298,0" path="m2426,6644l4725,6644e" filled="f" stroked="t" strokeweight=".47483pt" strokecolor="#4B4B4B">
                <v:path arrowok="t"/>
              </v:shape>
            </v:group>
            <v:group style="position:absolute;left:4307;top:6646;width:7160;height:2" coordorigin="4307,6646" coordsize="7160,2">
              <v:shape style="position:absolute;left:4307;top:6646;width:7160;height:2" coordorigin="4307,6646" coordsize="7160,0" path="m4307,6646l11467,6646e" filled="f" stroked="t" strokeweight=".949661pt" strokecolor="#4B4B4B">
                <v:path arrowok="t"/>
              </v:shape>
            </v:group>
            <v:group style="position:absolute;left:4983;top:6353;width:2;height:301" coordorigin="4983,6353" coordsize="2,301">
              <v:shape style="position:absolute;left:4983;top:6353;width:2;height:301" coordorigin="4983,6353" coordsize="0,301" path="m4983,6653l4983,6353e" filled="f" stroked="t" strokeweight=".47483pt" strokecolor="#484848">
                <v:path arrowok="t"/>
              </v:shape>
            </v:group>
            <v:group style="position:absolute;left:7778;top:6381;width:2;height:258" coordorigin="7778,6381" coordsize="2,258">
              <v:shape style="position:absolute;left:7778;top:6381;width:2;height:258" coordorigin="7778,6381" coordsize="0,258" path="m7778,6639l7778,6381e" filled="f" stroked="t" strokeweight=".237415pt" strokecolor="#1F1F1F">
                <v:path arrowok="t"/>
              </v:shape>
            </v:group>
            <v:group style="position:absolute;left:394;top:6882;width:11073;height:2" coordorigin="394,6882" coordsize="11073,2">
              <v:shape style="position:absolute;left:394;top:6882;width:11073;height:2" coordorigin="394,6882" coordsize="11073,0" path="m394,6882l11467,6882e" filled="f" stroked="t" strokeweight=".949661pt" strokecolor="#4B4B4B">
                <v:path arrowok="t"/>
              </v:shape>
            </v:group>
            <v:group style="position:absolute;left:2431;top:6601;width:2;height:816" coordorigin="2431,6601" coordsize="2,816">
              <v:shape style="position:absolute;left:2431;top:6601;width:2;height:816" coordorigin="2431,6601" coordsize="0,816" path="m2431,7417l2431,6601e" filled="f" stroked="t" strokeweight=".47483pt" strokecolor="#3B3B3B">
                <v:path arrowok="t"/>
              </v:shape>
            </v:group>
            <v:group style="position:absolute;left:11467;top:4482;width:2;height:5307" coordorigin="11467,4482" coordsize="2,5307">
              <v:shape style="position:absolute;left:11467;top:4482;width:2;height:5307" coordorigin="11467,4482" coordsize="0,5307" path="m11467,9789l11467,4482e" filled="f" stroked="t" strokeweight=".949661pt" strokecolor="#575757">
                <v:path arrowok="t"/>
              </v:shape>
            </v:group>
            <v:group style="position:absolute;left:399;top:7355;width:11073;height:2" coordorigin="399,7355" coordsize="11073,2">
              <v:shape style="position:absolute;left:399;top:7355;width:11073;height:2" coordorigin="399,7355" coordsize="11073,0" path="m399,7355l11472,7355e" filled="f" stroked="t" strokeweight=".949661pt" strokecolor="#4B4B4B">
                <v:path arrowok="t"/>
              </v:shape>
            </v:group>
            <v:group style="position:absolute;left:11467;top:7116;width:2;height:301" coordorigin="11467,7116" coordsize="2,301">
              <v:shape style="position:absolute;left:11467;top:7116;width:2;height:301" coordorigin="11467,7116" coordsize="0,301" path="m11467,7417l11467,7116e" filled="f" stroked="t" strokeweight=".47483pt" strokecolor="#2B2B2B">
                <v:path arrowok="t"/>
              </v:shape>
            </v:group>
            <v:group style="position:absolute;left:2434;top:7345;width:2;height:434" coordorigin="2434,7345" coordsize="2,434">
              <v:shape style="position:absolute;left:2434;top:7345;width:2;height:434" coordorigin="2434,7345" coordsize="0,434" path="m2434,7780l2434,7345e" filled="f" stroked="t" strokeweight=".237415pt" strokecolor="#232323">
                <v:path arrowok="t"/>
              </v:shape>
            </v:group>
            <v:group style="position:absolute;left:4993;top:7350;width:2;height:735" coordorigin="4993,7350" coordsize="2,735">
              <v:shape style="position:absolute;left:4993;top:7350;width:2;height:735" coordorigin="4993,7350" coordsize="0,735" path="m4993,8085l4993,7350e" filled="f" stroked="t" strokeweight=".712246pt" strokecolor="#343434">
                <v:path arrowok="t"/>
              </v:shape>
            </v:group>
            <v:group style="position:absolute;left:4986;top:7598;width:6491;height:2" coordorigin="4986,7598" coordsize="6491,2">
              <v:shape style="position:absolute;left:4986;top:7598;width:6491;height:2" coordorigin="4986,7598" coordsize="6491,0" path="m4986,7598l11477,7598e" filled="f" stroked="t" strokeweight=".949661pt" strokecolor="#484848">
                <v:path arrowok="t"/>
              </v:shape>
            </v:group>
            <v:group style="position:absolute;left:4990;top:7839;width:6486;height:2" coordorigin="4990,7839" coordsize="6486,2">
              <v:shape style="position:absolute;left:4990;top:7839;width:6486;height:2" coordorigin="4990,7839" coordsize="6486,0" path="m4990,7839l11477,7839e" filled="f" stroked="t" strokeweight=".949661pt" strokecolor="#484848">
                <v:path arrowok="t"/>
              </v:shape>
            </v:group>
            <v:group style="position:absolute;left:404;top:8078;width:11073;height:2" coordorigin="404,8078" coordsize="11073,2">
              <v:shape style="position:absolute;left:404;top:8078;width:11073;height:2" coordorigin="404,8078" coordsize="11073,0" path="m404,8078l11477,8078e" filled="f" stroked="t" strokeweight=".949661pt" strokecolor="#4B4B4B">
                <v:path arrowok="t"/>
              </v:shape>
            </v:group>
            <v:group style="position:absolute;left:2403;top:7832;width:2;height:239" coordorigin="2403,7832" coordsize="2,239">
              <v:shape style="position:absolute;left:2403;top:7832;width:2;height:239" coordorigin="2403,7832" coordsize="0,239" path="m2403,8071l2403,7832e" filled="f" stroked="t" strokeweight=".237415pt" strokecolor="#747474">
                <v:path arrowok="t"/>
              </v:shape>
            </v:group>
            <v:group style="position:absolute;left:2403;top:8056;width:2;height:267" coordorigin="2403,8056" coordsize="2,267">
              <v:shape style="position:absolute;left:2403;top:8056;width:2;height:267" coordorigin="2403,8056" coordsize="0,267" path="m2403,8324l2403,8056e" filled="f" stroked="t" strokeweight=".237415pt" strokecolor="#4B4B4B">
                <v:path arrowok="t"/>
              </v:shape>
            </v:group>
            <v:group style="position:absolute;left:2403;top:8324;width:2;height:234" coordorigin="2403,8324" coordsize="2,234">
              <v:shape style="position:absolute;left:2403;top:8324;width:2;height:234" coordorigin="2403,8324" coordsize="0,234" path="m2403,8558l2403,8324e" filled="f" stroked="t" strokeweight=".237415pt" strokecolor="#000000">
                <v:path arrowok="t"/>
              </v:shape>
            </v:group>
            <v:group style="position:absolute;left:408;top:8885;width:11078;height:2" coordorigin="408,8885" coordsize="11078,2">
              <v:shape style="position:absolute;left:408;top:8885;width:11078;height:2" coordorigin="408,8885" coordsize="11078,0" path="m408,8885l11486,8885e" filled="f" stroked="t" strokeweight=".949661pt" strokecolor="#4B4B4B">
                <v:path arrowok="t"/>
              </v:shape>
            </v:group>
            <v:group style="position:absolute;left:2403;top:8558;width:2;height:325" coordorigin="2403,8558" coordsize="2,325">
              <v:shape style="position:absolute;left:2403;top:8558;width:2;height:325" coordorigin="2403,8558" coordsize="0,325" path="m2403,8882l2403,8558e" filled="f" stroked="t" strokeweight=".237415pt" strokecolor="#3B3B3B">
                <v:path arrowok="t"/>
              </v:shape>
            </v:group>
            <v:group style="position:absolute;left:2403;top:8868;width:2;height:277" coordorigin="2403,8868" coordsize="2,277">
              <v:shape style="position:absolute;left:2403;top:8868;width:2;height:277" coordorigin="2403,8868" coordsize="0,277" path="m2403,9145l2403,8868e" filled="f" stroked="t" strokeweight=".237415pt" strokecolor="#545454">
                <v:path arrowok="t"/>
              </v:shape>
            </v:group>
            <v:group style="position:absolute;left:432;top:7737;width:2;height:6749" coordorigin="432,7737" coordsize="2,6749">
              <v:shape style="position:absolute;left:432;top:7737;width:2;height:6749" coordorigin="432,7737" coordsize="0,6749" path="m432,14485l432,7737e" filled="f" stroked="t" strokeweight=".712246pt" strokecolor="#4B4B4B">
                <v:path arrowok="t"/>
              </v:shape>
            </v:group>
            <v:group style="position:absolute;left:2403;top:9145;width:2;height:683" coordorigin="2403,9145" coordsize="2,683">
              <v:shape style="position:absolute;left:2403;top:9145;width:2;height:683" coordorigin="2403,9145" coordsize="0,683" path="m2403,9827l2403,9145e" filled="f" stroked="t" strokeweight=".237415pt" strokecolor="#000000">
                <v:path arrowok="t"/>
              </v:shape>
            </v:group>
            <v:group style="position:absolute;left:423;top:9799;width:2;height:277" coordorigin="423,9799" coordsize="2,277">
              <v:shape style="position:absolute;left:423;top:9799;width:2;height:277" coordorigin="423,9799" coordsize="0,277" path="m423,10075l423,9799e" filled="f" stroked="t" strokeweight=".47483pt" strokecolor="#1F1F1F">
                <v:path arrowok="t"/>
              </v:shape>
            </v:group>
            <v:group style="position:absolute;left:2403;top:9827;width:2;height:687" coordorigin="2403,9827" coordsize="2,687">
              <v:shape style="position:absolute;left:2403;top:9827;width:2;height:687" coordorigin="2403,9827" coordsize="0,687" path="m2403,10514l2403,9827e" filled="f" stroked="t" strokeweight=".237415pt" strokecolor="#181818">
                <v:path arrowok="t"/>
              </v:shape>
            </v:group>
            <v:group style="position:absolute;left:6686;top:10035;width:337;height:2" coordorigin="6686,10035" coordsize="337,2">
              <v:shape style="position:absolute;left:6686;top:10035;width:337;height:2" coordorigin="6686,10035" coordsize="337,0" path="m6686,10035l7023,10035e" filled="f" stroked="t" strokeweight="1.187076pt" strokecolor="#606060">
                <v:path arrowok="t"/>
              </v:shape>
            </v:group>
            <v:group style="position:absolute;left:418;top:10032;width:11073;height:2" coordorigin="418,10032" coordsize="11073,2">
              <v:shape style="position:absolute;left:418;top:10032;width:11073;height:2" coordorigin="418,10032" coordsize="11073,0" path="m418,10032l11491,10032e" filled="f" stroked="t" strokeweight=".949661pt" strokecolor="#484848">
                <v:path arrowok="t"/>
              </v:shape>
            </v:group>
            <v:group style="position:absolute;left:11481;top:7632;width:2;height:3164" coordorigin="11481,7632" coordsize="2,3164">
              <v:shape style="position:absolute;left:11481;top:7632;width:2;height:3164" coordorigin="11481,7632" coordsize="0,3164" path="m11481,10796l11481,7632e" filled="f" stroked="t" strokeweight=".712246pt" strokecolor="#575757">
                <v:path arrowok="t"/>
              </v:shape>
            </v:group>
            <v:group style="position:absolute;left:418;top:10276;width:3096;height:2" coordorigin="418,10276" coordsize="3096,2">
              <v:shape style="position:absolute;left:418;top:10276;width:3096;height:2" coordorigin="418,10276" coordsize="3096,0" path="m418,10276l3514,10276e" filled="f" stroked="t" strokeweight=".712246pt" strokecolor="#484848">
                <v:path arrowok="t"/>
              </v:shape>
            </v:group>
            <v:group style="position:absolute;left:425;top:7737;width:2;height:5269" coordorigin="425,7737" coordsize="2,5269">
              <v:shape style="position:absolute;left:425;top:7737;width:2;height:5269" coordorigin="425,7737" coordsize="0,5269" path="m425,13006l425,7737e" filled="f" stroked="t" strokeweight=".712246pt" strokecolor="#4B4B4B">
                <v:path arrowok="t"/>
              </v:shape>
            </v:group>
            <v:group style="position:absolute;left:3457;top:10276;width:442;height:2" coordorigin="3457,10276" coordsize="442,2">
              <v:shape style="position:absolute;left:3457;top:10276;width:442;height:2" coordorigin="3457,10276" coordsize="442,0" path="m3457,10276l3898,10276e" filled="f" stroked="t" strokeweight=".47483pt" strokecolor="#343434">
                <v:path arrowok="t"/>
              </v:shape>
            </v:group>
            <v:group style="position:absolute;left:3841;top:10276;width:2118;height:2" coordorigin="3841,10276" coordsize="2118,2">
              <v:shape style="position:absolute;left:3841;top:10276;width:2118;height:2" coordorigin="3841,10276" coordsize="2118,0" path="m3841,10276l5959,10276e" filled="f" stroked="t" strokeweight=".949661pt" strokecolor="#4F4F4F">
                <v:path arrowok="t"/>
              </v:shape>
            </v:group>
            <v:group style="position:absolute;left:5902;top:10273;width:575;height:2" coordorigin="5902,10273" coordsize="575,2">
              <v:shape style="position:absolute;left:5902;top:10273;width:575;height:2" coordorigin="5902,10273" coordsize="575,0" path="m5902,10273l6477,10273e" filled="f" stroked="t" strokeweight=".47483pt" strokecolor="#383838">
                <v:path arrowok="t"/>
              </v:shape>
            </v:group>
            <v:group style="position:absolute;left:6249;top:10271;width:5242;height:2" coordorigin="6249,10271" coordsize="5242,2">
              <v:shape style="position:absolute;left:6249;top:10271;width:5242;height:2" coordorigin="6249,10271" coordsize="5242,0" path="m6249,10271l11491,10271e" filled="f" stroked="t" strokeweight=".949661pt" strokecolor="#4B4B4B">
                <v:path arrowok="t"/>
              </v:shape>
            </v:group>
            <v:group style="position:absolute;left:423;top:10517;width:4302;height:2" coordorigin="423,10517" coordsize="4302,2">
              <v:shape style="position:absolute;left:423;top:10517;width:4302;height:2" coordorigin="423,10517" coordsize="4302,0" path="m423,10517l4725,10517e" filled="f" stroked="t" strokeweight=".949661pt" strokecolor="#4F4F4F">
                <v:path arrowok="t"/>
              </v:shape>
            </v:group>
            <v:group style="position:absolute;left:4668;top:10514;width:332;height:2" coordorigin="4668,10514" coordsize="332,2">
              <v:shape style="position:absolute;left:4668;top:10514;width:332;height:2" coordorigin="4668,10514" coordsize="332,0" path="m4668,10514l5000,10514e" filled="f" stroked="t" strokeweight=".47483pt" strokecolor="#2B2B2B">
                <v:path arrowok="t"/>
              </v:shape>
            </v:group>
            <v:group style="position:absolute;left:4943;top:10517;width:1016;height:2" coordorigin="4943,10517" coordsize="1016,2">
              <v:shape style="position:absolute;left:4943;top:10517;width:1016;height:2" coordorigin="4943,10517" coordsize="1016,0" path="m4943,10517l5959,10517e" filled="f" stroked="t" strokeweight=".949661pt" strokecolor="#575757">
                <v:path arrowok="t"/>
              </v:shape>
            </v:group>
            <v:group style="position:absolute;left:5902;top:10514;width:575;height:2" coordorigin="5902,10514" coordsize="575,2">
              <v:shape style="position:absolute;left:5902;top:10514;width:575;height:2" coordorigin="5902,10514" coordsize="575,0" path="m5902,10514l6477,10514e" filled="f" stroked="t" strokeweight=".47483pt" strokecolor="#2F2F2F">
                <v:path arrowok="t"/>
              </v:shape>
            </v:group>
            <v:group style="position:absolute;left:6334;top:10512;width:5157;height:2" coordorigin="6334,10512" coordsize="5157,2">
              <v:shape style="position:absolute;left:6334;top:10512;width:5157;height:2" coordorigin="6334,10512" coordsize="5157,0" path="m6334,10512l11491,10512e" filled="f" stroked="t" strokeweight=".949661pt" strokecolor="#4B4B4B">
                <v:path arrowok="t"/>
              </v:shape>
            </v:group>
            <v:group style="position:absolute;left:427;top:10471;width:2;height:487" coordorigin="427,10471" coordsize="2,487">
              <v:shape style="position:absolute;left:427;top:10471;width:2;height:487" coordorigin="427,10471" coordsize="0,487" path="m427,10958l427,10471e" filled="f" stroked="t" strokeweight=".47483pt" strokecolor="#2F2F2F">
                <v:path arrowok="t"/>
              </v:shape>
            </v:group>
            <v:group style="position:absolute;left:2403;top:10500;width:2;height:267" coordorigin="2403,10500" coordsize="2,267">
              <v:shape style="position:absolute;left:2403;top:10500;width:2;height:267" coordorigin="2403,10500" coordsize="0,267" path="m2403,10767l2403,10500e" filled="f" stroked="t" strokeweight=".237415pt" strokecolor="#4F4F4F">
                <v:path arrowok="t"/>
              </v:shape>
            </v:group>
            <v:group style="position:absolute;left:798;top:10999;width:5679;height:2" coordorigin="798,10999" coordsize="5679,2">
              <v:shape style="position:absolute;left:798;top:10999;width:5679;height:2" coordorigin="798,10999" coordsize="5679,0" path="m798,10999l6477,10999e" filled="f" stroked="t" strokeweight=".949661pt" strokecolor="#545454">
                <v:path arrowok="t"/>
              </v:shape>
            </v:group>
            <v:group style="position:absolute;left:2403;top:10767;width:2;height:224" coordorigin="2403,10767" coordsize="2,224">
              <v:shape style="position:absolute;left:2403;top:10767;width:2;height:224" coordorigin="2403,10767" coordsize="0,224" path="m2403,10992l2403,10767e" filled="f" stroked="t" strokeweight=".237415pt" strokecolor="#838383">
                <v:path arrowok="t"/>
              </v:shape>
            </v:group>
            <v:group style="position:absolute;left:6420;top:10996;width:366;height:2" coordorigin="6420,10996" coordsize="366,2">
              <v:shape style="position:absolute;left:6420;top:10996;width:366;height:2" coordorigin="6420,10996" coordsize="366,0" path="m6420,10996l6785,10996e" filled="f" stroked="t" strokeweight=".47483pt" strokecolor="#1C1C1C">
                <v:path arrowok="t"/>
              </v:shape>
            </v:group>
            <v:group style="position:absolute;left:6728;top:10999;width:1078;height:2" coordorigin="6728,10999" coordsize="1078,2">
              <v:shape style="position:absolute;left:6728;top:10999;width:1078;height:2" coordorigin="6728,10999" coordsize="1078,0" path="m6728,10999l7806,10999e" filled="f" stroked="t" strokeweight=".949661pt" strokecolor="#4F4F4F">
                <v:path arrowok="t"/>
              </v:shape>
            </v:group>
            <v:group style="position:absolute;left:7749;top:10994;width:869;height:2" coordorigin="7749,10994" coordsize="869,2">
              <v:shape style="position:absolute;left:7749;top:10994;width:869;height:2" coordorigin="7749,10994" coordsize="869,0" path="m7749,10994l8618,10994e" filled="f" stroked="t" strokeweight=".712246pt" strokecolor="#383838">
                <v:path arrowok="t"/>
              </v:shape>
            </v:group>
            <v:group style="position:absolute;left:8148;top:10994;width:3343;height:2" coordorigin="8148,10994" coordsize="3343,2">
              <v:shape style="position:absolute;left:8148;top:10994;width:3343;height:2" coordorigin="8148,10994" coordsize="3343,0" path="m8148,10994l11491,10994e" filled="f" stroked="t" strokeweight=".949661pt" strokecolor="#4B4B4B">
                <v:path arrowok="t"/>
              </v:shape>
            </v:group>
            <v:group style="position:absolute;left:11489;top:10739;width:2;height:344" coordorigin="11489,10739" coordsize="2,344">
              <v:shape style="position:absolute;left:11489;top:10739;width:2;height:344" coordorigin="11489,10739" coordsize="0,344" path="m11489,11082l11489,10739e" filled="f" stroked="t" strokeweight=".47483pt" strokecolor="#3B3B3B">
                <v:path arrowok="t"/>
              </v:shape>
            </v:group>
            <v:group style="position:absolute;left:2403;top:10977;width:2;height:76" coordorigin="2403,10977" coordsize="2,76">
              <v:shape style="position:absolute;left:2403;top:10977;width:2;height:76" coordorigin="2403,10977" coordsize="0,76" path="m2403,11054l2403,10977e" filled="f" stroked="t" strokeweight=".712246pt" strokecolor="#575757">
                <v:path arrowok="t"/>
              </v:shape>
            </v:group>
            <v:group style="position:absolute;left:418;top:11240;width:4307;height:2" coordorigin="418,11240" coordsize="4307,2">
              <v:shape style="position:absolute;left:418;top:11240;width:4307;height:2" coordorigin="418,11240" coordsize="4307,0" path="m418,11240l4725,11240e" filled="f" stroked="t" strokeweight=".712246pt" strokecolor="#545454">
                <v:path arrowok="t"/>
              </v:shape>
            </v:group>
            <v:group style="position:absolute;left:2403;top:11054;width:2;height:916" coordorigin="2403,11054" coordsize="2,916">
              <v:shape style="position:absolute;left:2403;top:11054;width:2;height:916" coordorigin="2403,11054" coordsize="0,916" path="m2403,11970l2403,11054e" filled="f" stroked="t" strokeweight=".237415pt" strokecolor="#1C1C1C">
                <v:path arrowok="t"/>
              </v:shape>
            </v:group>
            <v:group style="position:absolute;left:4668;top:11240;width:332;height:2" coordorigin="4668,11240" coordsize="332,2">
              <v:shape style="position:absolute;left:4668;top:11240;width:332;height:2" coordorigin="4668,11240" coordsize="332,0" path="m4668,11240l5000,11240e" filled="f" stroked="t" strokeweight=".47483pt" strokecolor="#1C1C1C">
                <v:path arrowok="t"/>
              </v:shape>
            </v:group>
            <v:group style="position:absolute;left:4943;top:11237;width:6548;height:2" coordorigin="4943,11237" coordsize="6548,2">
              <v:shape style="position:absolute;left:4943;top:11237;width:6548;height:2" coordorigin="4943,11237" coordsize="6548,0" path="m4943,11237l11491,11237e" filled="f" stroked="t" strokeweight=".949661pt" strokecolor="#4B4B4B">
                <v:path arrowok="t"/>
              </v:shape>
            </v:group>
            <v:group style="position:absolute;left:11486;top:8099;width:2;height:4405" coordorigin="11486,8099" coordsize="2,4405">
              <v:shape style="position:absolute;left:11486;top:8099;width:2;height:4405" coordorigin="11486,8099" coordsize="0,4405" path="m11486,12505l11486,8099e" filled="f" stroked="t" strokeweight=".712246pt" strokecolor="#4F4F4F">
                <v:path arrowok="t"/>
              </v:shape>
            </v:group>
            <v:group style="position:absolute;left:423;top:11476;width:2013;height:2" coordorigin="423,11476" coordsize="2013,2">
              <v:shape style="position:absolute;left:423;top:11476;width:2013;height:2" coordorigin="423,11476" coordsize="2013,0" path="m423,11476l2436,11476e" filled="f" stroked="t" strokeweight=".949661pt" strokecolor="#545454">
                <v:path arrowok="t"/>
              </v:shape>
            </v:group>
            <v:group style="position:absolute;left:1121;top:11226;width:2;height:745" coordorigin="1121,11226" coordsize="2,745">
              <v:shape style="position:absolute;left:1121;top:11226;width:2;height:745" coordorigin="1121,11226" coordsize="0,745" path="m1121,11970l1121,11226e" filled="f" stroked="t" strokeweight=".237415pt" strokecolor="#606060">
                <v:path arrowok="t"/>
              </v:shape>
            </v:group>
            <v:group style="position:absolute;left:1719;top:11226;width:2;height:745" coordorigin="1719,11226" coordsize="2,745">
              <v:shape style="position:absolute;left:1719;top:11226;width:2;height:745" coordorigin="1719,11226" coordsize="0,745" path="m1719,11970l1719,11226e" filled="f" stroked="t" strokeweight=".237415pt" strokecolor="#545454">
                <v:path arrowok="t"/>
              </v:shape>
            </v:group>
            <v:group style="position:absolute;left:2374;top:11479;width:3585;height:2" coordorigin="2374,11479" coordsize="3585,2">
              <v:shape style="position:absolute;left:2374;top:11479;width:3585;height:2" coordorigin="2374,11479" coordsize="3585,0" path="m2374,11479l5959,11479e" filled="f" stroked="t" strokeweight=".47483pt" strokecolor="#4F4F4F">
                <v:path arrowok="t"/>
              </v:shape>
            </v:group>
            <v:group style="position:absolute;left:5242;top:11476;width:6249;height:2" coordorigin="5242,11476" coordsize="6249,2">
              <v:shape style="position:absolute;left:5242;top:11476;width:6249;height:2" coordorigin="5242,11476" coordsize="6249,0" path="m5242,11476l11491,11476e" filled="f" stroked="t" strokeweight=".949661pt" strokecolor="#545454">
                <v:path arrowok="t"/>
              </v:shape>
            </v:group>
            <v:group style="position:absolute;left:7445;top:11226;width:2;height:2563" coordorigin="7445,11226" coordsize="2,2563">
              <v:shape style="position:absolute;left:7445;top:11226;width:2;height:2563" coordorigin="7445,11226" coordsize="0,2563" path="m7445,13789l7445,11226e" filled="f" stroked="t" strokeweight=".47483pt" strokecolor="#383838">
                <v:path arrowok="t"/>
              </v:shape>
            </v:group>
            <v:group style="position:absolute;left:1121;top:11970;width:2;height:1465" coordorigin="1121,11970" coordsize="2,1465">
              <v:shape style="position:absolute;left:1121;top:11970;width:2;height:1465" coordorigin="1121,11970" coordsize="0,1465" path="m1121,13435l1121,11970e" filled="f" stroked="t" strokeweight=".237415pt" strokecolor="#000000">
                <v:path arrowok="t"/>
              </v:shape>
            </v:group>
            <v:group style="position:absolute;left:1719;top:11970;width:2;height:1465" coordorigin="1719,11970" coordsize="2,1465">
              <v:shape style="position:absolute;left:1719;top:11970;width:2;height:1465" coordorigin="1719,11970" coordsize="0,1465" path="m1719,13435l1719,11970e" filled="f" stroked="t" strokeweight=".237415pt" strokecolor="#000000">
                <v:path arrowok="t"/>
              </v:shape>
            </v:group>
            <v:group style="position:absolute;left:2403;top:11970;width:2;height:1465" coordorigin="2403,11970" coordsize="2,1465">
              <v:shape style="position:absolute;left:2403;top:11970;width:2;height:1465" coordorigin="2403,11970" coordsize="0,1465" path="m2403,13435l2403,11970e" filled="f" stroked="t" strokeweight=".237415pt" strokecolor="#000000">
                <v:path arrowok="t"/>
              </v:shape>
            </v:group>
            <v:group style="position:absolute;left:7450;top:11941;width:2;height:1847" coordorigin="7450,11941" coordsize="2,1847">
              <v:shape style="position:absolute;left:7450;top:11941;width:2;height:1847" coordorigin="7450,11941" coordsize="0,1847" path="m7450,13789l7450,11941e" filled="f" stroked="t" strokeweight=".47483pt" strokecolor="#2F2F2F">
                <v:path arrowok="t"/>
              </v:shape>
            </v:group>
            <v:group style="position:absolute;left:11458;top:11970;width:2;height:3231" coordorigin="11458,11970" coordsize="2,3231">
              <v:shape style="position:absolute;left:11458;top:11970;width:2;height:3231" coordorigin="11458,11970" coordsize="0,3231" path="m11458,15201l11458,11970e" filled="f" stroked="t" strokeweight=".237415pt" strokecolor="#000000">
                <v:path arrowok="t"/>
              </v:shape>
            </v:group>
            <v:group style="position:absolute;left:7455;top:12376;width:2;height:3813" coordorigin="7455,12376" coordsize="2,3813">
              <v:shape style="position:absolute;left:7455;top:12376;width:2;height:3813" coordorigin="7455,12376" coordsize="0,3813" path="m7455,16189l7455,12376e" filled="f" stroked="t" strokeweight=".47483pt" strokecolor="#4B4B4B">
                <v:path arrowok="t"/>
              </v:shape>
            </v:group>
            <v:group style="position:absolute;left:444;top:12858;width:2;height:1628" coordorigin="444,12858" coordsize="2,1628">
              <v:shape style="position:absolute;left:444;top:12858;width:2;height:1628" coordorigin="444,12858" coordsize="0,1628" path="m444,14485l444,12858e" filled="f" stroked="t" strokeweight=".949661pt" strokecolor="#4F4F4F">
                <v:path arrowok="t"/>
              </v:shape>
            </v:group>
            <v:group style="position:absolute;left:7464;top:11822;width:2;height:3093" coordorigin="7464,11822" coordsize="2,3093">
              <v:shape style="position:absolute;left:7464;top:11822;width:2;height:3093" coordorigin="7464,11822" coordsize="0,3093" path="m7464,14915l7464,11822e" filled="f" stroked="t" strokeweight=".47483pt" strokecolor="#3F3F3F">
                <v:path arrowok="t"/>
              </v:shape>
            </v:group>
            <v:group style="position:absolute;left:437;top:13557;width:266;height:2" coordorigin="437,13557" coordsize="266,2">
              <v:shape style="position:absolute;left:437;top:13557;width:266;height:2" coordorigin="437,13557" coordsize="266,0" path="m437,13557l703,13557e" filled="f" stroked="t" strokeweight=".237415pt" strokecolor="#343434">
                <v:path arrowok="t"/>
              </v:shape>
            </v:group>
            <v:group style="position:absolute;left:646;top:13559;width:1106;height:2" coordorigin="646,13559" coordsize="1106,2">
              <v:shape style="position:absolute;left:646;top:13559;width:1106;height:2" coordorigin="646,13559" coordsize="1106,0" path="m646,13559l1752,13559e" filled="f" stroked="t" strokeweight=".47483pt" strokecolor="#4F4F4F">
                <v:path arrowok="t"/>
              </v:shape>
            </v:group>
            <v:group style="position:absolute;left:1121;top:13435;width:2;height:158" coordorigin="1121,13435" coordsize="2,158">
              <v:shape style="position:absolute;left:1121;top:13435;width:2;height:158" coordorigin="1121,13435" coordsize="0,158" path="m1121,13593l1121,13435e" filled="f" stroked="t" strokeweight=".237415pt" strokecolor="#5B5B5B">
                <v:path arrowok="t"/>
              </v:shape>
            </v:group>
            <v:group style="position:absolute;left:1719;top:13435;width:2;height:158" coordorigin="1719,13435" coordsize="2,158">
              <v:shape style="position:absolute;left:1719;top:13435;width:2;height:158" coordorigin="1719,13435" coordsize="0,158" path="m1719,13593l1719,13435e" filled="f" stroked="t" strokeweight=".237415pt" strokecolor="#131313">
                <v:path arrowok="t"/>
              </v:shape>
            </v:group>
            <v:group style="position:absolute;left:1690;top:13557;width:745;height:2" coordorigin="1690,13557" coordsize="745,2">
              <v:shape style="position:absolute;left:1690;top:13557;width:745;height:2" coordorigin="1690,13557" coordsize="745,0" path="m1690,13557l2436,13557e" filled="f" stroked="t" strokeweight=".237415pt" strokecolor="#383838">
                <v:path arrowok="t"/>
              </v:shape>
            </v:group>
            <v:group style="position:absolute;left:2403;top:13435;width:2;height:158" coordorigin="2403,13435" coordsize="2,158">
              <v:shape style="position:absolute;left:2403;top:13435;width:2;height:158" coordorigin="2403,13435" coordsize="0,158" path="m2403,13593l2403,13435e" filled="f" stroked="t" strokeweight=".237415pt" strokecolor="#4B4B4B">
                <v:path arrowok="t"/>
              </v:shape>
            </v:group>
            <v:group style="position:absolute;left:1121;top:13588;width:2;height:1613" coordorigin="1121,13588" coordsize="2,1613">
              <v:shape style="position:absolute;left:1121;top:13588;width:2;height:1613" coordorigin="1121,13588" coordsize="0,1613" path="m1121,15201l1121,13588e" filled="f" stroked="t" strokeweight=".237415pt" strokecolor="#000000">
                <v:path arrowok="t"/>
              </v:shape>
            </v:group>
            <v:group style="position:absolute;left:1719;top:13588;width:2;height:2644" coordorigin="1719,13588" coordsize="2,2644">
              <v:shape style="position:absolute;left:1719;top:13588;width:2;height:2644" coordorigin="1719,13588" coordsize="0,2644" path="m1719,16232l1719,13588e" filled="f" stroked="t" strokeweight=".237415pt" strokecolor="#000000">
                <v:path arrowok="t"/>
              </v:shape>
            </v:group>
            <v:group style="position:absolute;left:2403;top:13588;width:2;height:1613" coordorigin="2403,13588" coordsize="2,1613">
              <v:shape style="position:absolute;left:2403;top:13588;width:2;height:1613" coordorigin="2403,13588" coordsize="0,1613" path="m2403,15201l2403,13588e" filled="f" stroked="t" strokeweight=".237415pt" strokecolor="#000000">
                <v:path arrowok="t"/>
              </v:shape>
            </v:group>
            <v:group style="position:absolute;left:7460;top:11822;width:2;height:4367" coordorigin="7460,11822" coordsize="2,4367">
              <v:shape style="position:absolute;left:7460;top:11822;width:2;height:4367" coordorigin="7460,11822" coordsize="0,4367" path="m7460,16189l7460,11822e" filled="f" stroked="t" strokeweight=".47483pt" strokecolor="#484848">
                <v:path arrowok="t"/>
              </v:shape>
            </v:group>
            <v:group style="position:absolute;left:446;top:13836;width:2;height:2410" coordorigin="446,13836" coordsize="2,2410">
              <v:shape style="position:absolute;left:446;top:13836;width:2;height:2410" coordorigin="446,13836" coordsize="0,2410" path="m446,16247l446,13836e" filled="f" stroked="t" strokeweight=".47483pt" strokecolor="#444444">
                <v:path arrowok="t"/>
              </v:shape>
            </v:group>
            <v:group style="position:absolute;left:7464;top:12366;width:2;height:2033" coordorigin="7464,12366" coordsize="2,2033">
              <v:shape style="position:absolute;left:7464;top:12366;width:2;height:2033" coordorigin="7464,12366" coordsize="0,2033" path="m7464,14399l7464,12366e" filled="f" stroked="t" strokeweight=".47483pt" strokecolor="#343434">
                <v:path arrowok="t"/>
              </v:shape>
            </v:group>
            <v:group style="position:absolute;left:7469;top:14395;width:2;height:1847" coordorigin="7469,14395" coordsize="2,1847">
              <v:shape style="position:absolute;left:7469;top:14395;width:2;height:1847" coordorigin="7469,14395" coordsize="0,1847" path="m7469,16242l7469,14395e" filled="f" stroked="t" strokeweight=".949661pt" strokecolor="#646464">
                <v:path arrowok="t"/>
              </v:shape>
            </v:group>
            <v:group style="position:absolute;left:449;top:14963;width:2;height:1284" coordorigin="449,14963" coordsize="2,1284">
              <v:shape style="position:absolute;left:449;top:14963;width:2;height:1284" coordorigin="449,14963" coordsize="0,1284" path="m449,16247l449,14963e" filled="f" stroked="t" strokeweight=".47483pt" strokecolor="#575757">
                <v:path arrowok="t"/>
              </v:shape>
            </v:group>
            <v:group style="position:absolute;left:446;top:16242;width:256;height:2" coordorigin="446,16242" coordsize="256,2">
              <v:shape style="position:absolute;left:446;top:16242;width:256;height:2" coordorigin="446,16242" coordsize="256,0" path="m446,16242l703,16242e" filled="f" stroked="t" strokeweight=".47483pt" strokecolor="#383838">
                <v:path arrowok="t"/>
              </v:shape>
            </v:group>
            <v:group style="position:absolute;left:1121;top:15201;width:2;height:1031" coordorigin="1121,15201" coordsize="2,1031">
              <v:shape style="position:absolute;left:1121;top:15201;width:2;height:1031" coordorigin="1121,15201" coordsize="0,1031" path="m1121,16232l1121,15201e" filled="f" stroked="t" strokeweight=".237415pt" strokecolor="#747474">
                <v:path arrowok="t"/>
              </v:shape>
            </v:group>
            <v:group style="position:absolute;left:2403;top:15201;width:2;height:1031" coordorigin="2403,15201" coordsize="2,1031">
              <v:shape style="position:absolute;left:2403;top:15201;width:2;height:1031" coordorigin="2403,15201" coordsize="0,1031" path="m2403,16232l2403,15201e" filled="f" stroked="t" strokeweight=".237415pt" strokecolor="#676767">
                <v:path arrowok="t"/>
              </v:shape>
            </v:group>
            <v:group style="position:absolute;left:446;top:16239;width:5152;height:2" coordorigin="446,16239" coordsize="5152,2">
              <v:shape style="position:absolute;left:446;top:16239;width:5152;height:2" coordorigin="446,16239" coordsize="5152,0" path="m446,16239l5598,16239e" filled="f" stroked="t" strokeweight=".949661pt" strokecolor="#606060">
                <v:path arrowok="t"/>
              </v:shape>
            </v:group>
            <v:group style="position:absolute;left:7417;top:16235;width:389;height:2" coordorigin="7417,16235" coordsize="389,2">
              <v:shape style="position:absolute;left:7417;top:16235;width:389;height:2" coordorigin="7417,16235" coordsize="389,0" path="m7417,16235l7806,16235e" filled="f" stroked="t" strokeweight=".712246pt" strokecolor="#3F3F3F">
                <v:path arrowok="t"/>
              </v:shape>
            </v:group>
            <v:group style="position:absolute;left:446;top:16237;width:11083;height:2" coordorigin="446,16237" coordsize="11083,2">
              <v:shape style="position:absolute;left:446;top:16237;width:11083;height:2" coordorigin="446,16237" coordsize="11083,0" path="m446,16237l11529,16237e" filled="f" stroked="t" strokeweight=".949661pt" strokecolor="#575757">
                <v:path arrowok="t"/>
              </v:shape>
            </v:group>
            <v:group style="position:absolute;left:11458;top:15201;width:2;height:1031" coordorigin="11458,15201" coordsize="2,1031">
              <v:shape style="position:absolute;left:11458;top:15201;width:2;height:1031" coordorigin="11458,15201" coordsize="0,1031" path="m11458,16232l11458,15201e" filled="f" stroked="t" strokeweight=".237415pt" strokecolor="#444444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9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4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545454"/>
          <w:w w:val="94"/>
        </w:rPr>
        <w:t>AlıU</w:t>
      </w:r>
      <w:r>
        <w:rPr>
          <w:rFonts w:ascii="Arial" w:hAnsi="Arial" w:cs="Arial" w:eastAsia="Arial"/>
          <w:sz w:val="25"/>
          <w:szCs w:val="25"/>
          <w:color w:val="545454"/>
          <w:spacing w:val="-8"/>
          <w:w w:val="94"/>
        </w:rPr>
        <w:t>ı</w:t>
      </w:r>
      <w:r>
        <w:rPr>
          <w:rFonts w:ascii="Arial" w:hAnsi="Arial" w:cs="Arial" w:eastAsia="Arial"/>
          <w:sz w:val="25"/>
          <w:szCs w:val="25"/>
          <w:color w:val="424242"/>
          <w:spacing w:val="-156"/>
          <w:w w:val="79"/>
        </w:rPr>
        <w:t>P</w:t>
      </w:r>
      <w:r>
        <w:rPr>
          <w:rFonts w:ascii="Arial" w:hAnsi="Arial" w:cs="Arial" w:eastAsia="Arial"/>
          <w:sz w:val="25"/>
          <w:szCs w:val="25"/>
          <w:color w:val="545454"/>
          <w:spacing w:val="-13"/>
          <w:w w:val="95"/>
        </w:rPr>
        <w:t>r</w:t>
      </w:r>
      <w:r>
        <w:rPr>
          <w:rFonts w:ascii="Arial" w:hAnsi="Arial" w:cs="Arial" w:eastAsia="Arial"/>
          <w:sz w:val="25"/>
          <w:szCs w:val="25"/>
          <w:color w:val="2F2F2F"/>
          <w:spacing w:val="-32"/>
          <w:w w:val="121"/>
        </w:rPr>
        <w:t>r</w:t>
      </w:r>
      <w:r>
        <w:rPr>
          <w:rFonts w:ascii="Arial" w:hAnsi="Arial" w:cs="Arial" w:eastAsia="Arial"/>
          <w:sz w:val="25"/>
          <w:szCs w:val="25"/>
          <w:color w:val="424242"/>
          <w:spacing w:val="0"/>
          <w:w w:val="80"/>
        </w:rPr>
        <w:t>ÇU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281" w:lineRule="exact"/>
        <w:ind w:right="-79"/>
        <w:jc w:val="left"/>
        <w:tabs>
          <w:tab w:pos="2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4"/>
          <w:szCs w:val="24"/>
          <w:color w:val="5B6089"/>
          <w:spacing w:val="-34"/>
          <w:w w:val="86"/>
          <w:position w:val="1"/>
        </w:rPr>
        <w:t>-</w:t>
      </w:r>
      <w:r>
        <w:rPr>
          <w:rFonts w:ascii="Arial" w:hAnsi="Arial" w:cs="Arial" w:eastAsia="Arial"/>
          <w:sz w:val="24"/>
          <w:szCs w:val="24"/>
          <w:color w:val="2F2F2F"/>
          <w:spacing w:val="-21"/>
          <w:w w:val="93"/>
          <w:position w:val="1"/>
        </w:rPr>
        <w:t>l</w:t>
      </w:r>
      <w:r>
        <w:rPr>
          <w:rFonts w:ascii="Arial" w:hAnsi="Arial" w:cs="Arial" w:eastAsia="Arial"/>
          <w:sz w:val="24"/>
          <w:szCs w:val="24"/>
          <w:color w:val="5B6089"/>
          <w:spacing w:val="-56"/>
          <w:w w:val="86"/>
          <w:position w:val="1"/>
        </w:rPr>
        <w:t>-</w:t>
      </w:r>
      <w:r>
        <w:rPr>
          <w:rFonts w:ascii="Arial" w:hAnsi="Arial" w:cs="Arial" w:eastAsia="Arial"/>
          <w:sz w:val="24"/>
          <w:szCs w:val="24"/>
          <w:color w:val="2F2F2F"/>
          <w:spacing w:val="-14"/>
          <w:w w:val="92"/>
          <w:position w:val="1"/>
        </w:rPr>
        <w:t>t</w:t>
      </w:r>
      <w:r>
        <w:rPr>
          <w:rFonts w:ascii="Arial" w:hAnsi="Arial" w:cs="Arial" w:eastAsia="Arial"/>
          <w:sz w:val="24"/>
          <w:szCs w:val="24"/>
          <w:color w:val="5B6089"/>
          <w:spacing w:val="0"/>
          <w:w w:val="86"/>
          <w:position w:val="1"/>
        </w:rPr>
        <w:t>-</w:t>
      </w:r>
      <w:r>
        <w:rPr>
          <w:rFonts w:ascii="Arial" w:hAnsi="Arial" w:cs="Arial" w:eastAsia="Arial"/>
          <w:sz w:val="24"/>
          <w:szCs w:val="24"/>
          <w:color w:val="5B6089"/>
          <w:spacing w:val="-20"/>
          <w:w w:val="86"/>
          <w:position w:val="1"/>
        </w:rPr>
        <w:t>-</w:t>
      </w:r>
      <w:r>
        <w:rPr>
          <w:rFonts w:ascii="Arial" w:hAnsi="Arial" w:cs="Arial" w:eastAsia="Arial"/>
          <w:sz w:val="24"/>
          <w:szCs w:val="24"/>
          <w:color w:val="545454"/>
          <w:spacing w:val="0"/>
          <w:w w:val="237"/>
          <w:position w:val="1"/>
        </w:rPr>
        <w:t>·</w:t>
      </w:r>
      <w:r>
        <w:rPr>
          <w:rFonts w:ascii="Arial" w:hAnsi="Arial" w:cs="Arial" w:eastAsia="Arial"/>
          <w:sz w:val="24"/>
          <w:szCs w:val="24"/>
          <w:color w:val="545454"/>
          <w:spacing w:val="-38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2F2F2F"/>
          <w:spacing w:val="0"/>
          <w:w w:val="70"/>
          <w:position w:val="1"/>
        </w:rPr>
        <w:t>miR</w:t>
      </w:r>
      <w:r>
        <w:rPr>
          <w:rFonts w:ascii="Arial" w:hAnsi="Arial" w:cs="Arial" w:eastAsia="Arial"/>
          <w:sz w:val="24"/>
          <w:szCs w:val="24"/>
          <w:color w:val="2F2F2F"/>
          <w:spacing w:val="-14"/>
          <w:w w:val="69"/>
          <w:position w:val="1"/>
        </w:rPr>
        <w:t>.</w:t>
      </w:r>
      <w:r>
        <w:rPr>
          <w:rFonts w:ascii="Arial" w:hAnsi="Arial" w:cs="Arial" w:eastAsia="Arial"/>
          <w:sz w:val="24"/>
          <w:szCs w:val="24"/>
          <w:color w:val="545454"/>
          <w:spacing w:val="0"/>
          <w:w w:val="98"/>
          <w:position w:val="1"/>
        </w:rPr>
        <w:t>.</w:t>
      </w:r>
      <w:r>
        <w:rPr>
          <w:rFonts w:ascii="Arial" w:hAnsi="Arial" w:cs="Arial" w:eastAsia="Arial"/>
          <w:sz w:val="24"/>
          <w:szCs w:val="24"/>
          <w:color w:val="545454"/>
          <w:spacing w:val="-3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2F2F2F"/>
          <w:spacing w:val="0"/>
          <w:w w:val="120"/>
          <w:position w:val="1"/>
        </w:rPr>
        <w:t>ı</w:t>
      </w:r>
      <w:r>
        <w:rPr>
          <w:rFonts w:ascii="Arial" w:hAnsi="Arial" w:cs="Arial" w:eastAsia="Arial"/>
          <w:sz w:val="24"/>
          <w:szCs w:val="24"/>
          <w:color w:val="2F2F2F"/>
          <w:spacing w:val="-71"/>
          <w:w w:val="120"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2F2F2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4"/>
          <w:szCs w:val="24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0"/>
          <w:position w:val="-1"/>
        </w:rPr>
        <w:t>ıi\KALAN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right="584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24242"/>
          <w:spacing w:val="0"/>
          <w:w w:val="100"/>
        </w:rPr>
        <w:t>tf.</w:t>
      </w:r>
      <w:r>
        <w:rPr>
          <w:rFonts w:ascii="Arial" w:hAnsi="Arial" w:cs="Arial" w:eastAsia="Arial"/>
          <w:sz w:val="19"/>
          <w:szCs w:val="19"/>
          <w:color w:val="42424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1" w:lineRule="exact"/>
        <w:ind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696969"/>
          <w:spacing w:val="-40"/>
          <w:w w:val="100"/>
          <w:position w:val="2"/>
        </w:rPr>
        <w:t>·</w:t>
      </w:r>
      <w:r>
        <w:rPr>
          <w:rFonts w:ascii="Arial" w:hAnsi="Arial" w:cs="Arial" w:eastAsia="Arial"/>
          <w:sz w:val="19"/>
          <w:szCs w:val="19"/>
          <w:color w:val="A1A3A1"/>
          <w:spacing w:val="0"/>
          <w:w w:val="100"/>
          <w:position w:val="2"/>
        </w:rPr>
        <w:t>,</w:t>
      </w:r>
      <w:r>
        <w:rPr>
          <w:rFonts w:ascii="Arial" w:hAnsi="Arial" w:cs="Arial" w:eastAsia="Arial"/>
          <w:sz w:val="19"/>
          <w:szCs w:val="19"/>
          <w:color w:val="A1A3A1"/>
          <w:spacing w:val="0"/>
          <w:w w:val="100"/>
          <w:position w:val="2"/>
        </w:rPr>
        <w:t>  </w:t>
      </w:r>
      <w:r>
        <w:rPr>
          <w:rFonts w:ascii="Arial" w:hAnsi="Arial" w:cs="Arial" w:eastAsia="Arial"/>
          <w:sz w:val="19"/>
          <w:szCs w:val="19"/>
          <w:color w:val="A1A3A1"/>
          <w:spacing w:val="40"/>
          <w:w w:val="100"/>
          <w:position w:val="2"/>
        </w:rPr>
        <w:t> </w:t>
      </w:r>
      <w:r>
        <w:rPr>
          <w:rFonts w:ascii="Arial" w:hAnsi="Arial" w:cs="Arial" w:eastAsia="Arial"/>
          <w:sz w:val="11"/>
          <w:szCs w:val="11"/>
          <w:color w:val="424242"/>
          <w:spacing w:val="0"/>
          <w:w w:val="100"/>
          <w:i/>
          <w:position w:val="0"/>
        </w:rPr>
        <w:t>(</w:t>
      </w:r>
      <w:r>
        <w:rPr>
          <w:rFonts w:ascii="Arial" w:hAnsi="Arial" w:cs="Arial" w:eastAsia="Arial"/>
          <w:sz w:val="11"/>
          <w:szCs w:val="11"/>
          <w:color w:val="424242"/>
          <w:spacing w:val="0"/>
          <w:w w:val="100"/>
          <w:i/>
          <w:position w:val="0"/>
        </w:rPr>
        <w:t>:,</w:t>
      </w:r>
      <w:r>
        <w:rPr>
          <w:rFonts w:ascii="Arial" w:hAnsi="Arial" w:cs="Arial" w:eastAsia="Arial"/>
          <w:sz w:val="11"/>
          <w:szCs w:val="11"/>
          <w:color w:val="424242"/>
          <w:spacing w:val="0"/>
          <w:w w:val="100"/>
          <w:i/>
          <w:position w:val="0"/>
        </w:rPr>
        <w:t>    </w:t>
      </w:r>
      <w:r>
        <w:rPr>
          <w:rFonts w:ascii="Arial" w:hAnsi="Arial" w:cs="Arial" w:eastAsia="Arial"/>
          <w:sz w:val="11"/>
          <w:szCs w:val="11"/>
          <w:color w:val="424242"/>
          <w:spacing w:val="29"/>
          <w:w w:val="100"/>
          <w:i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A1A3A1"/>
          <w:spacing w:val="0"/>
          <w:w w:val="44"/>
          <w:i/>
          <w:position w:val="0"/>
        </w:rPr>
        <w:t>-</w:t>
      </w:r>
      <w:r>
        <w:rPr>
          <w:rFonts w:ascii="Arial" w:hAnsi="Arial" w:cs="Arial" w:eastAsia="Arial"/>
          <w:sz w:val="15"/>
          <w:szCs w:val="15"/>
          <w:color w:val="A1A3A1"/>
          <w:spacing w:val="0"/>
          <w:w w:val="44"/>
          <w:i/>
          <w:position w:val="0"/>
        </w:rPr>
        <w:t>      </w:t>
      </w:r>
      <w:r>
        <w:rPr>
          <w:rFonts w:ascii="Arial" w:hAnsi="Arial" w:cs="Arial" w:eastAsia="Arial"/>
          <w:sz w:val="15"/>
          <w:szCs w:val="15"/>
          <w:color w:val="A1A3A1"/>
          <w:spacing w:val="11"/>
          <w:w w:val="44"/>
          <w:i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545454"/>
          <w:spacing w:val="0"/>
          <w:w w:val="70"/>
          <w:position w:val="0"/>
        </w:rPr>
        <w:t>,,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ind w:left="290" w:right="-64"/>
        <w:jc w:val="left"/>
        <w:rPr>
          <w:rFonts w:ascii="Arial" w:hAnsi="Arial" w:cs="Arial" w:eastAsia="Arial"/>
          <w:sz w:val="9"/>
          <w:szCs w:val="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8.837982pt;margin-top:-7.570429pt;width:2.643965pt;height:11.5pt;mso-position-horizontal-relative:page;mso-position-vertical-relative:paragraph;z-index:-15318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545454"/>
                      <w:spacing w:val="0"/>
                      <w:w w:val="82"/>
                    </w:rPr>
                    <w:t>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838583"/>
          <w:w w:val="31"/>
        </w:rPr>
        <w:t>..,.._</w:t>
      </w:r>
      <w:r>
        <w:rPr>
          <w:rFonts w:ascii="Times New Roman" w:hAnsi="Times New Roman" w:cs="Times New Roman" w:eastAsia="Times New Roman"/>
          <w:sz w:val="16"/>
          <w:szCs w:val="16"/>
          <w:color w:val="838583"/>
          <w:spacing w:val="-1"/>
          <w:w w:val="31"/>
        </w:rPr>
        <w:t>_</w:t>
      </w:r>
      <w:r>
        <w:rPr>
          <w:rFonts w:ascii="Times New Roman" w:hAnsi="Times New Roman" w:cs="Times New Roman" w:eastAsia="Times New Roman"/>
          <w:sz w:val="16"/>
          <w:szCs w:val="16"/>
          <w:color w:val="696969"/>
          <w:spacing w:val="-1"/>
          <w:w w:val="73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59"/>
        </w:rPr>
        <w:t>....,.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38583"/>
          <w:spacing w:val="0"/>
          <w:w w:val="60"/>
          <w:b/>
          <w:bCs/>
          <w:i/>
        </w:rPr>
        <w:t>r"*</w:t>
      </w:r>
      <w:r>
        <w:rPr>
          <w:rFonts w:ascii="Times New Roman" w:hAnsi="Times New Roman" w:cs="Times New Roman" w:eastAsia="Times New Roman"/>
          <w:sz w:val="16"/>
          <w:szCs w:val="16"/>
          <w:color w:val="838583"/>
          <w:spacing w:val="16"/>
          <w:w w:val="6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1A3A1"/>
          <w:spacing w:val="-7"/>
          <w:w w:val="91"/>
          <w:b/>
          <w:bCs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838583"/>
          <w:spacing w:val="0"/>
          <w:w w:val="64"/>
          <w:b/>
          <w:bCs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838583"/>
          <w:spacing w:val="-17"/>
          <w:w w:val="100"/>
          <w:b/>
          <w:bCs/>
        </w:rPr>
        <w:t> </w:t>
      </w:r>
      <w:r>
        <w:rPr>
          <w:rFonts w:ascii="Arial" w:hAnsi="Arial" w:cs="Arial" w:eastAsia="Arial"/>
          <w:sz w:val="9"/>
          <w:szCs w:val="9"/>
          <w:color w:val="B3B5B5"/>
          <w:spacing w:val="0"/>
          <w:w w:val="164"/>
          <w:b/>
          <w:bCs/>
          <w:i/>
        </w:rPr>
        <w:t>l,r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p>
      <w:pPr>
        <w:spacing w:before="0" w:after="0" w:line="337" w:lineRule="exact"/>
        <w:ind w:right="-20"/>
        <w:jc w:val="left"/>
        <w:rPr>
          <w:rFonts w:ascii="Arial" w:hAnsi="Arial" w:cs="Arial" w:eastAsia="Arial"/>
          <w:sz w:val="9"/>
          <w:szCs w:val="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3"/>
          <w:szCs w:val="33"/>
          <w:color w:val="696969"/>
          <w:spacing w:val="0"/>
          <w:w w:val="26"/>
        </w:rPr>
        <w:t>...</w:t>
      </w:r>
      <w:r>
        <w:rPr>
          <w:rFonts w:ascii="Times New Roman" w:hAnsi="Times New Roman" w:cs="Times New Roman" w:eastAsia="Times New Roman"/>
          <w:sz w:val="33"/>
          <w:szCs w:val="33"/>
          <w:color w:val="696969"/>
          <w:spacing w:val="0"/>
          <w:w w:val="26"/>
        </w:rPr>
        <w:t>      </w:t>
      </w:r>
      <w:r>
        <w:rPr>
          <w:rFonts w:ascii="Times New Roman" w:hAnsi="Times New Roman" w:cs="Times New Roman" w:eastAsia="Times New Roman"/>
          <w:sz w:val="33"/>
          <w:szCs w:val="33"/>
          <w:color w:val="696969"/>
          <w:spacing w:val="18"/>
          <w:w w:val="26"/>
        </w:rPr>
        <w:t> </w:t>
      </w:r>
      <w:r>
        <w:rPr>
          <w:rFonts w:ascii="Arial" w:hAnsi="Arial" w:cs="Arial" w:eastAsia="Arial"/>
          <w:sz w:val="9"/>
          <w:szCs w:val="9"/>
          <w:color w:val="838583"/>
          <w:spacing w:val="0"/>
          <w:w w:val="192"/>
          <w:i/>
          <w:position w:val="8"/>
        </w:rPr>
        <w:t>(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80" w:right="320"/>
          <w:cols w:num="4" w:equalWidth="0">
            <w:col w:w="557" w:space="2025"/>
            <w:col w:w="3593" w:space="2747"/>
            <w:col w:w="1024" w:space="7"/>
            <w:col w:w="1367"/>
          </w:cols>
        </w:sectPr>
      </w:pPr>
      <w:rPr/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500" w:bottom="0" w:left="400" w:right="4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67" w:lineRule="exact"/>
        <w:ind w:left="611" w:right="-66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63636"/>
          <w:w w:val="111"/>
          <w:b/>
          <w:bCs/>
          <w:position w:val="-1"/>
        </w:rPr>
        <w:t>B</w:t>
      </w:r>
      <w:r>
        <w:rPr>
          <w:rFonts w:ascii="Arial" w:hAnsi="Arial" w:cs="Arial" w:eastAsia="Arial"/>
          <w:sz w:val="15"/>
          <w:szCs w:val="15"/>
          <w:color w:val="363636"/>
          <w:spacing w:val="-7"/>
          <w:w w:val="111"/>
          <w:b/>
          <w:bCs/>
          <w:position w:val="-1"/>
        </w:rPr>
        <w:t>Ü</w:t>
      </w:r>
      <w:r>
        <w:rPr>
          <w:rFonts w:ascii="Arial" w:hAnsi="Arial" w:cs="Arial" w:eastAsia="Arial"/>
          <w:sz w:val="15"/>
          <w:szCs w:val="15"/>
          <w:color w:val="1C1C1C"/>
          <w:spacing w:val="-6"/>
          <w:w w:val="92"/>
          <w:b/>
          <w:bCs/>
          <w:position w:val="-1"/>
        </w:rPr>
        <w:t>Y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b/>
          <w:bCs/>
          <w:position w:val="-1"/>
        </w:rPr>
        <w:t>ÜK</w:t>
      </w:r>
      <w:r>
        <w:rPr>
          <w:rFonts w:ascii="Arial" w:hAnsi="Arial" w:cs="Arial" w:eastAsia="Arial"/>
          <w:sz w:val="15"/>
          <w:szCs w:val="15"/>
          <w:color w:val="1C1C1C"/>
          <w:spacing w:val="-6"/>
          <w:w w:val="116"/>
          <w:b/>
          <w:bCs/>
          <w:position w:val="-1"/>
        </w:rPr>
        <w:t>Ş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4"/>
          <w:b/>
          <w:bCs/>
          <w:position w:val="-1"/>
        </w:rPr>
        <w:t>E</w:t>
      </w:r>
      <w:r>
        <w:rPr>
          <w:rFonts w:ascii="Arial" w:hAnsi="Arial" w:cs="Arial" w:eastAsia="Arial"/>
          <w:sz w:val="15"/>
          <w:szCs w:val="15"/>
          <w:color w:val="363636"/>
          <w:spacing w:val="-12"/>
          <w:w w:val="105"/>
          <w:b/>
          <w:bCs/>
          <w:position w:val="-1"/>
        </w:rPr>
        <w:t>H</w:t>
      </w:r>
      <w:r>
        <w:rPr>
          <w:rFonts w:ascii="Arial" w:hAnsi="Arial" w:cs="Arial" w:eastAsia="Arial"/>
          <w:sz w:val="15"/>
          <w:szCs w:val="15"/>
          <w:color w:val="1C1C1C"/>
          <w:spacing w:val="-3"/>
          <w:w w:val="106"/>
          <w:b/>
          <w:bCs/>
          <w:position w:val="-1"/>
        </w:rPr>
        <w:t>I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96"/>
          <w:b/>
          <w:bCs/>
          <w:position w:val="-1"/>
        </w:rPr>
        <w:t>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48" w:lineRule="exact"/>
        <w:ind w:left="653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2"/>
          <w:w w:val="108"/>
        </w:rPr>
        <w:t>B</w:t>
      </w:r>
      <w:r>
        <w:rPr>
          <w:rFonts w:ascii="Arial" w:hAnsi="Arial" w:cs="Arial" w:eastAsia="Arial"/>
          <w:sz w:val="15"/>
          <w:szCs w:val="15"/>
          <w:color w:val="505050"/>
          <w:spacing w:val="3"/>
          <w:w w:val="104"/>
        </w:rPr>
        <w:t>E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90"/>
        </w:rPr>
        <w:t>L</w:t>
      </w:r>
      <w:r>
        <w:rPr>
          <w:rFonts w:ascii="Arial" w:hAnsi="Arial" w:cs="Arial" w:eastAsia="Arial"/>
          <w:sz w:val="15"/>
          <w:szCs w:val="15"/>
          <w:color w:val="363636"/>
          <w:spacing w:val="-29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505050"/>
          <w:spacing w:val="0"/>
          <w:w w:val="86"/>
        </w:rPr>
        <w:t>E</w:t>
      </w:r>
      <w:r>
        <w:rPr>
          <w:rFonts w:ascii="Arial" w:hAnsi="Arial" w:cs="Arial" w:eastAsia="Arial"/>
          <w:sz w:val="15"/>
          <w:szCs w:val="15"/>
          <w:color w:val="505050"/>
          <w:spacing w:val="-31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7"/>
        </w:rPr>
        <w:t>DI</w:t>
      </w:r>
      <w:r>
        <w:rPr>
          <w:rFonts w:ascii="Arial" w:hAnsi="Arial" w:cs="Arial" w:eastAsia="Arial"/>
          <w:sz w:val="15"/>
          <w:szCs w:val="15"/>
          <w:color w:val="363636"/>
          <w:spacing w:val="5"/>
          <w:w w:val="107"/>
        </w:rPr>
        <w:t>Y</w:t>
      </w:r>
      <w:r>
        <w:rPr>
          <w:rFonts w:ascii="Arial" w:hAnsi="Arial" w:cs="Arial" w:eastAsia="Arial"/>
          <w:sz w:val="15"/>
          <w:szCs w:val="15"/>
          <w:color w:val="505050"/>
          <w:spacing w:val="10"/>
          <w:w w:val="92"/>
        </w:rPr>
        <w:t>E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7"/>
        </w:rPr>
        <w:t>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33" w:after="0" w:line="249" w:lineRule="auto"/>
        <w:ind w:left="340" w:right="4271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1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7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488.54837pt;margin-top:6.268583pt;width:35.861033pt;height:.1pt;mso-position-horizontal-relative:page;mso-position-vertical-relative:paragraph;z-index:-15314" coordorigin="9771,125" coordsize="717,2">
            <v:shape style="position:absolute;left:9771;top:125;width:717;height:2" coordorigin="9771,125" coordsize="717,0" path="m9771,125l10488,125e" filled="f" stroked="t" strokeweight="4.657277pt" strokecolor="#575B6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7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2"/>
          <w:w w:val="9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4" w:after="0" w:line="237" w:lineRule="exact"/>
        <w:ind w:left="1063" w:right="5104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400" w:right="420"/>
          <w:cols w:num="2" w:equalWidth="0">
            <w:col w:w="1615" w:space="1483"/>
            <w:col w:w="8002"/>
          </w:cols>
        </w:sectPr>
      </w:pPr>
      <w:rPr/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9.558678" w:type="dxa"/>
      </w:tblPr>
      <w:tblGrid/>
      <w:tr>
        <w:trPr>
          <w:trHeight w:val="239" w:hRule="exact"/>
        </w:trPr>
        <w:tc>
          <w:tcPr>
            <w:tcW w:w="1193" w:type="dxa"/>
            <w:tcBorders>
              <w:top w:val="single" w:sz="5.588736" w:space="0" w:color="5B5B5B"/>
              <w:bottom w:val="single" w:sz="5.588736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15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w w:val="96"/>
                <w:position w:val="-1"/>
              </w:rPr>
              <w:t>Q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9"/>
                <w:w w:val="95"/>
                <w:position w:val="-1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-1"/>
                <w:w w:val="107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6"/>
                <w:position w:val="-1"/>
              </w:rPr>
              <w:t>yTarihi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412" w:type="dxa"/>
            <w:tcBorders>
              <w:top w:val="single" w:sz="5.588736" w:space="0" w:color="5B5B5B"/>
              <w:bottom w:val="single" w:sz="5.588736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15" w:lineRule="exact"/>
              <w:ind w:left="17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7"/>
                <w:position w:val="-1"/>
              </w:rPr>
              <w:t>:16/05/2017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274" w:type="dxa"/>
            <w:tcBorders>
              <w:top w:val="single" w:sz="5.588736" w:space="0" w:color="5B5B5B"/>
              <w:bottom w:val="single" w:sz="5.588736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15" w:lineRule="exact"/>
              <w:ind w:left="23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8"/>
                <w:position w:val="-1"/>
              </w:rPr>
              <w:t>IBildirimSıraNo:21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986" w:type="dxa"/>
            <w:gridSpan w:val="2"/>
            <w:tcBorders>
              <w:top w:val="single" w:sz="5.588736" w:space="0" w:color="5B5B5B"/>
              <w:bottom w:val="single" w:sz="5.588736" w:space="0" w:color="5B5B5B"/>
              <w:left w:val="nil" w:sz="6" w:space="0" w:color="auto"/>
              <w:right w:val="single" w:sz="5.588736" w:space="0" w:color="5B5B5B"/>
            </w:tcBorders>
          </w:tcPr>
          <w:p>
            <w:pPr>
              <w:spacing w:before="9" w:after="0" w:line="215" w:lineRule="exact"/>
              <w:ind w:left="285" w:right="-20"/>
              <w:jc w:val="left"/>
              <w:tabs>
                <w:tab w:pos="22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11"/>
                <w:position w:val="-1"/>
              </w:rPr>
              <w:t>!BildirimSaati:l4:29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82"/>
                <w:position w:val="-1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19"/>
                <w:w w:val="82"/>
                <w:position w:val="-1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7"/>
                <w:w w:val="103"/>
                <w:position w:val="-1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93"/>
                <w:position w:val="-1"/>
              </w:rPr>
              <w:t>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17" w:hRule="exact"/>
        </w:trPr>
        <w:tc>
          <w:tcPr>
            <w:tcW w:w="1193" w:type="dxa"/>
            <w:tcBorders>
              <w:top w:val="single" w:sz="5.588736" w:space="0" w:color="5B5B5B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14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3"/>
                <w:position w:val="-1"/>
              </w:rPr>
              <w:t>KayıtTarihi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412" w:type="dxa"/>
            <w:tcBorders>
              <w:top w:val="single" w:sz="5.588736" w:space="0" w:color="5B5B5B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14" w:lineRule="exact"/>
              <w:ind w:left="17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2"/>
                <w:position w:val="-1"/>
              </w:rPr>
              <w:t>16/05/2017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274" w:type="dxa"/>
            <w:tcBorders>
              <w:top w:val="single" w:sz="5.588736" w:space="0" w:color="5B5B5B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14" w:lineRule="exact"/>
              <w:ind w:left="235" w:right="-20"/>
              <w:jc w:val="left"/>
              <w:tabs>
                <w:tab w:pos="15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94"/>
                <w:position w:val="-1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5"/>
                <w:w w:val="94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3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0"/>
                <w:w w:val="134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-28"/>
                <w:w w:val="134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3161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986" w:type="dxa"/>
            <w:gridSpan w:val="2"/>
            <w:tcBorders>
              <w:top w:val="single" w:sz="5.588736" w:space="0" w:color="5B5B5B"/>
              <w:bottom w:val="nil" w:sz="6" w:space="0" w:color="auto"/>
              <w:left w:val="nil" w:sz="6" w:space="0" w:color="auto"/>
              <w:right w:val="single" w:sz="5.588736" w:space="0" w:color="5B5B5B"/>
            </w:tcBorders>
          </w:tcPr>
          <w:p>
            <w:pPr>
              <w:spacing w:before="2" w:after="0" w:line="214" w:lineRule="exact"/>
              <w:ind w:left="22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93"/>
                <w:position w:val="-1"/>
              </w:rPr>
              <w:t>LBildirim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4"/>
                <w:w w:val="93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0"/>
                <w:w w:val="134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23"/>
                <w:w w:val="134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Meneme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2"/>
                <w:position w:val="-1"/>
              </w:rPr>
              <w:t>Santral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58" w:hRule="exact"/>
        </w:trPr>
        <w:tc>
          <w:tcPr>
            <w:tcW w:w="10864" w:type="dxa"/>
            <w:gridSpan w:val="5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2" w:after="0" w:line="240" w:lineRule="auto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34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22"/>
                <w:w w:val="13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Ulukent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istiklal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Malı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Şahiıı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0"/>
                <w:w w:val="98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4"/>
                <w:w w:val="98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"/>
                <w:w w:val="94"/>
              </w:rPr>
              <w:t>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0"/>
                <w:w w:val="99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1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76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mevkii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-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Me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7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6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6" w:hRule="exact"/>
        </w:trPr>
        <w:tc>
          <w:tcPr>
            <w:tcW w:w="1193" w:type="dxa"/>
            <w:tcBorders>
              <w:top w:val="single" w:sz="5.588736" w:space="0" w:color="5B5B5B"/>
              <w:bottom w:val="single" w:sz="5.588736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2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21"/>
                <w:szCs w:val="21"/>
                <w:color w:val="363636"/>
                <w:w w:val="89"/>
              </w:rPr>
              <w:t>D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63636"/>
                <w:spacing w:val="6"/>
                <w:w w:val="89"/>
              </w:rPr>
              <w:t>o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505050"/>
                <w:spacing w:val="0"/>
                <w:w w:val="38"/>
              </w:rPr>
              <w:t>_g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505050"/>
                <w:spacing w:val="-3"/>
                <w:w w:val="37"/>
              </w:rPr>
              <w:t>;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63636"/>
                <w:spacing w:val="0"/>
                <w:w w:val="78"/>
              </w:rPr>
              <w:t>ru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63636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069" w:type="dxa"/>
            <w:gridSpan w:val="3"/>
            <w:tcBorders>
              <w:top w:val="single" w:sz="5.588736" w:space="0" w:color="5B5B5B"/>
              <w:bottom w:val="single" w:sz="5.588736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18" w:lineRule="exact"/>
              <w:ind w:left="18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0"/>
                <w:w w:val="134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-26"/>
                <w:w w:val="13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Ulukent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istiklal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99"/>
              </w:rPr>
              <w:t>Ma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4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-8"/>
                <w:w w:val="136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76"/>
              </w:rPr>
              <w:t>_§_alıi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77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17"/>
                <w:w w:val="109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-59"/>
                <w:w w:val="109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61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-19"/>
                <w:w w:val="135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95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94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mevkii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7"/>
              </w:rPr>
              <w:t>-Menemen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602" w:type="dxa"/>
            <w:tcBorders>
              <w:top w:val="single" w:sz="5.588736" w:space="0" w:color="5B5B5B"/>
              <w:bottom w:val="single" w:sz="5.588736" w:space="0" w:color="5B5B5B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24" w:hRule="exact"/>
        </w:trPr>
        <w:tc>
          <w:tcPr>
            <w:tcW w:w="1193" w:type="dxa"/>
            <w:tcBorders>
              <w:top w:val="single" w:sz="5.588736" w:space="0" w:color="5B5B5B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90"/>
              </w:rPr>
              <w:t>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7"/>
                <w:w w:val="9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8"/>
                <w:w w:val="9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9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9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20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1"/>
              </w:rPr>
              <w:t>Tüıü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069" w:type="dxa"/>
            <w:gridSpan w:val="3"/>
            <w:tcBorders>
              <w:top w:val="single" w:sz="5.588736" w:space="0" w:color="5B5B5B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65" w:right="-20"/>
              <w:jc w:val="left"/>
              <w:tabs>
                <w:tab w:pos="25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0"/>
                <w:w w:val="134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23"/>
                <w:w w:val="13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Çö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3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5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92"/>
              </w:rPr>
              <w:t>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7"/>
                <w:w w:val="92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5"/>
                <w:w w:val="92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92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92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6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602" w:type="dxa"/>
            <w:tcBorders>
              <w:top w:val="single" w:sz="5.588736" w:space="0" w:color="5B5B5B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58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8"/>
                <w:w w:val="94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0"/>
                <w:w w:val="94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7"/>
                <w:w w:val="94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8"/>
                <w:w w:val="94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94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94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2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Açı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99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2"/>
                <w:w w:val="99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-1"/>
                <w:w w:val="103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4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jc w:val="left"/>
        <w:spacing w:after="0"/>
        <w:sectPr>
          <w:type w:val="continuous"/>
          <w:pgSz w:w="11920" w:h="16840"/>
          <w:pgMar w:top="620" w:bottom="280" w:left="400" w:right="420"/>
        </w:sectPr>
      </w:pPr>
      <w:rPr/>
    </w:p>
    <w:p>
      <w:pPr>
        <w:spacing w:before="0" w:after="0" w:line="235" w:lineRule="exact"/>
        <w:ind w:left="154" w:right="-20"/>
        <w:jc w:val="left"/>
        <w:tabs>
          <w:tab w:pos="3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3"/>
          <w:szCs w:val="23"/>
          <w:color w:val="50505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3"/>
          <w:szCs w:val="23"/>
          <w:color w:val="50505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3"/>
          <w:szCs w:val="23"/>
          <w:color w:val="505050"/>
          <w:spacing w:val="-51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70" w:lineRule="exact"/>
        <w:ind w:left="3385" w:right="-5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5.451645pt;margin-top:4.571039pt;width:36.972565pt;height:26pt;mso-position-horizontal-relative:page;mso-position-vertical-relative:paragraph;z-index:-15313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66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505050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05050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05050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63636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Ka&amp;i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1"/>
          <w:w w:val="100"/>
          <w:position w:val="-3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6"/>
          <w:w w:val="100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  <w:position w:val="-3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5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3"/>
          <w:position w:val="-3"/>
        </w:rPr>
        <w:t>Diğ_er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93" w:lineRule="exact"/>
        <w:ind w:left="3992" w:right="412"/>
        <w:jc w:val="center"/>
        <w:tabs>
          <w:tab w:pos="5980" w:val="left"/>
        </w:tabs>
        <w:rPr>
          <w:rFonts w:ascii="Arial" w:hAnsi="Arial" w:cs="Arial" w:eastAsia="Arial"/>
          <w:sz w:val="47"/>
          <w:szCs w:val="47"/>
        </w:rPr>
      </w:pPr>
      <w:rPr/>
      <w:r>
        <w:rPr>
          <w:rFonts w:ascii="Arial" w:hAnsi="Arial" w:cs="Arial" w:eastAsia="Arial"/>
          <w:sz w:val="47"/>
          <w:szCs w:val="47"/>
          <w:color w:val="363636"/>
          <w:spacing w:val="0"/>
          <w:w w:val="44"/>
          <w:position w:val="-3"/>
        </w:rPr>
        <w:t>ı</w:t>
      </w:r>
      <w:r>
        <w:rPr>
          <w:rFonts w:ascii="Arial" w:hAnsi="Arial" w:cs="Arial" w:eastAsia="Arial"/>
          <w:sz w:val="47"/>
          <w:szCs w:val="47"/>
          <w:color w:val="363636"/>
          <w:spacing w:val="-43"/>
          <w:w w:val="44"/>
          <w:position w:val="-3"/>
        </w:rPr>
        <w:t> </w:t>
      </w:r>
      <w:r>
        <w:rPr>
          <w:rFonts w:ascii="Arial" w:hAnsi="Arial" w:cs="Arial" w:eastAsia="Arial"/>
          <w:sz w:val="47"/>
          <w:szCs w:val="47"/>
          <w:color w:val="363636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7"/>
          <w:szCs w:val="47"/>
          <w:color w:val="363636"/>
          <w:spacing w:val="0"/>
          <w:w w:val="44"/>
          <w:position w:val="-3"/>
        </w:rPr>
        <w:t>ı</w:t>
      </w:r>
      <w:r>
        <w:rPr>
          <w:rFonts w:ascii="Arial" w:hAnsi="Arial" w:cs="Arial" w:eastAsia="Arial"/>
          <w:sz w:val="47"/>
          <w:szCs w:val="47"/>
          <w:color w:val="000000"/>
          <w:spacing w:val="0"/>
          <w:w w:val="100"/>
          <w:position w:val="0"/>
        </w:rPr>
      </w:r>
    </w:p>
    <w:p>
      <w:pPr>
        <w:spacing w:before="83" w:after="0" w:line="240" w:lineRule="auto"/>
        <w:ind w:left="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14:40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420"/>
          <w:cols w:num="2" w:equalWidth="0">
            <w:col w:w="6587" w:space="143"/>
            <w:col w:w="4370"/>
          </w:cols>
        </w:sectPr>
      </w:pPr>
      <w:rPr/>
    </w:p>
    <w:p>
      <w:pPr>
        <w:spacing w:before="0" w:after="0" w:line="199" w:lineRule="exact"/>
        <w:ind w:left="154" w:right="-20"/>
        <w:jc w:val="left"/>
        <w:tabs>
          <w:tab w:pos="1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88"/>
          <w:position w:val="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9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7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7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6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5" w:after="0" w:line="259" w:lineRule="auto"/>
        <w:ind w:left="1957" w:right="-53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Anıiri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29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Erca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ÇAM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217"/>
        </w:rPr>
        <w:t>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8" w:lineRule="exact"/>
        <w:ind w:left="10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</w:rPr>
        <w:t>!Kiracı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4" w:lineRule="exact"/>
        <w:ind w:right="-20"/>
        <w:jc w:val="left"/>
        <w:tabs>
          <w:tab w:pos="2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"/>
          <w:w w:val="146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14:30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  <w:position w:val="-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14:34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420"/>
          <w:cols w:num="2" w:equalWidth="0">
            <w:col w:w="3786" w:space="648"/>
            <w:col w:w="6666"/>
          </w:cols>
        </w:sectPr>
      </w:pPr>
      <w:rPr/>
    </w:p>
    <w:p>
      <w:pPr>
        <w:spacing w:before="0" w:after="0" w:line="200" w:lineRule="exact"/>
        <w:ind w:left="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117"/>
        </w:rPr>
        <w:t>pi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1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3"/>
          <w:w w:val="12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15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377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9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10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7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mniy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7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-Jandarma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-1"/>
        </w:rPr>
        <w:t>Geli§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91"/>
          <w:position w:val="-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420"/>
          <w:cols w:num="3" w:equalWidth="0">
            <w:col w:w="659" w:space="1298"/>
            <w:col w:w="1945" w:space="552"/>
            <w:col w:w="6646"/>
          </w:cols>
        </w:sectPr>
      </w:pPr>
      <w:rPr/>
    </w:p>
    <w:p>
      <w:pPr>
        <w:spacing w:before="26" w:after="0" w:line="214" w:lineRule="exact"/>
        <w:ind w:left="1961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5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  <w:position w:val="-1"/>
        </w:rPr>
        <w:t>Doğ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64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1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420"/>
        </w:sectPr>
      </w:pPr>
      <w:rPr/>
    </w:p>
    <w:p>
      <w:pPr>
        <w:spacing w:before="12" w:after="0" w:line="240" w:lineRule="auto"/>
        <w:ind w:left="150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1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9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9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7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24" w:lineRule="exact"/>
        <w:ind w:left="131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505050"/>
          <w:spacing w:val="0"/>
          <w:w w:val="190"/>
          <w:position w:val="-4"/>
        </w:rPr>
        <w:t>f-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17" w:after="0" w:line="249" w:lineRule="auto"/>
        <w:ind w:left="14" w:right="1054" w:firstLine="-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2"/>
        </w:rPr>
        <w:t>Dön!!§_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w w:val="8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</w:rPr>
        <w:t>Ami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</w:rPr>
        <w:t>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Adı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10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</w:rPr>
        <w:t>yad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9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right="-20"/>
        <w:jc w:val="left"/>
        <w:tabs>
          <w:tab w:pos="2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9"/>
          <w:w w:val="67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6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9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"/>
          <w:w w:val="10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</w:rPr>
        <w:t>rso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9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10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420"/>
          <w:cols w:num="3" w:equalWidth="0">
            <w:col w:w="1270" w:space="687"/>
            <w:col w:w="2123" w:space="355"/>
            <w:col w:w="6665"/>
          </w:cols>
        </w:sectPr>
      </w:pPr>
      <w:rPr/>
    </w:p>
    <w:p>
      <w:pPr>
        <w:spacing w:before="0" w:after="0" w:line="194" w:lineRule="exact"/>
        <w:ind w:left="13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Göıüldüğü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3" w:lineRule="exact"/>
        <w:ind w:left="1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90"/>
        </w:rPr>
        <w:t>Du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7"/>
          <w:w w:val="100"/>
        </w:rPr>
        <w:t>ı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m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3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varıldığınd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göıüldü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4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1"/>
        </w:rPr>
        <w:t>söndüıücü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420"/>
          <w:cols w:num="2" w:equalWidth="0">
            <w:col w:w="1553" w:space="445"/>
            <w:col w:w="9102"/>
          </w:cols>
        </w:sectPr>
      </w:pPr>
      <w:rPr/>
    </w:p>
    <w:p>
      <w:pPr>
        <w:spacing w:before="7" w:after="0" w:line="143" w:lineRule="exact"/>
        <w:ind w:left="131" w:right="-69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>jsöndtın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-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-6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1" w:after="0" w:line="119" w:lineRule="exact"/>
        <w:ind w:right="-20"/>
        <w:jc w:val="left"/>
        <w:tabs>
          <w:tab w:pos="1880" w:val="left"/>
          <w:tab w:pos="3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66"/>
          <w:position w:val="-8"/>
        </w:rPr>
        <w:t>IS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8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8"/>
        </w:rPr>
        <w:t>m3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"/>
          <w:w w:val="67"/>
          <w:position w:val="-8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  <w:position w:val="-8"/>
        </w:rPr>
        <w:t>Köpil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  <w:position w:val="-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8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5"/>
          <w:position w:val="-8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85"/>
          <w:position w:val="-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13"/>
          <w:position w:val="-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3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2"/>
          <w:position w:val="-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13"/>
          <w:w w:val="100"/>
          <w:position w:val="-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8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-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8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420"/>
          <w:cols w:num="2" w:equalWidth="0">
            <w:col w:w="3294" w:space="1141"/>
            <w:col w:w="6665"/>
          </w:cols>
        </w:sectPr>
      </w:pPr>
      <w:rPr/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1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w w:val="79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6"/>
          <w:w w:val="8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öndür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1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8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96" w:lineRule="exact"/>
        <w:ind w:left="3335" w:right="3096"/>
        <w:jc w:val="center"/>
        <w:tabs>
          <w:tab w:pos="4240" w:val="left"/>
          <w:tab w:pos="5820" w:val="left"/>
        </w:tabs>
        <w:rPr>
          <w:rFonts w:ascii="Arial" w:hAnsi="Arial" w:cs="Arial" w:eastAsia="Arial"/>
          <w:sz w:val="41"/>
          <w:szCs w:val="4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Arial" w:hAnsi="Arial" w:cs="Arial" w:eastAsia="Arial"/>
          <w:sz w:val="30"/>
          <w:szCs w:val="30"/>
          <w:color w:val="505050"/>
          <w:spacing w:val="0"/>
          <w:w w:val="157"/>
          <w:i/>
        </w:rPr>
        <w:t>l</w:t>
      </w:r>
      <w:r>
        <w:rPr>
          <w:rFonts w:ascii="Arial" w:hAnsi="Arial" w:cs="Arial" w:eastAsia="Arial"/>
          <w:sz w:val="30"/>
          <w:szCs w:val="30"/>
          <w:color w:val="505050"/>
          <w:spacing w:val="0"/>
          <w:w w:val="100"/>
          <w:i/>
        </w:rPr>
        <w:tab/>
      </w:r>
      <w:r>
        <w:rPr>
          <w:rFonts w:ascii="Arial" w:hAnsi="Arial" w:cs="Arial" w:eastAsia="Arial"/>
          <w:sz w:val="30"/>
          <w:szCs w:val="30"/>
          <w:color w:val="505050"/>
          <w:spacing w:val="0"/>
          <w:w w:val="100"/>
          <w:i/>
        </w:rPr>
      </w:r>
      <w:r>
        <w:rPr>
          <w:rFonts w:ascii="Arial" w:hAnsi="Arial" w:cs="Arial" w:eastAsia="Arial"/>
          <w:sz w:val="41"/>
          <w:szCs w:val="41"/>
          <w:color w:val="505050"/>
          <w:spacing w:val="0"/>
          <w:w w:val="64"/>
          <w:position w:val="-2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herhangibi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1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9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alanda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göıülınü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olup,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9" w:lineRule="auto"/>
        <w:ind w:right="11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amacıyla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kontrolden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ı,;ıkara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420"/>
          <w:cols w:num="2" w:equalWidth="0">
            <w:col w:w="1806" w:space="151"/>
            <w:col w:w="9143"/>
          </w:cols>
        </w:sectPr>
      </w:pPr>
      <w:rPr/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59" w:lineRule="auto"/>
        <w:ind w:left="131" w:right="3896"/>
        <w:jc w:val="left"/>
        <w:tabs>
          <w:tab w:pos="1940" w:val="left"/>
          <w:tab w:pos="6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72"/>
        </w:rPr>
        <w:t>IS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7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7"/>
          <w:w w:val="109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</w:rPr>
        <w:t>ortalı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Şirk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!Be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2"/>
          <w:w w:val="10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li:-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5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4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6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9" w:lineRule="auto"/>
        <w:ind w:left="131" w:right="9501" w:firstLine="2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9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rrcslim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5"/>
          <w:w w:val="8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dild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6"/>
          <w:w w:val="125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420"/>
        </w:sectPr>
      </w:pPr>
      <w:rPr/>
    </w:p>
    <w:p>
      <w:pPr>
        <w:spacing w:before="10" w:after="0" w:line="214" w:lineRule="exact"/>
        <w:ind w:left="159" w:right="-69"/>
        <w:jc w:val="left"/>
        <w:tabs>
          <w:tab w:pos="1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Döni!§!l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[arih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  <w:position w:val="0"/>
        </w:rPr>
        <w:t>16/05/2017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-1"/>
        </w:rPr>
        <w:t>!saati: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16:15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420"/>
          <w:cols w:num="2" w:equalWidth="0">
            <w:col w:w="3514" w:space="2248"/>
            <w:col w:w="5338"/>
          </w:cols>
        </w:sectPr>
      </w:pPr>
      <w:rPr/>
    </w:p>
    <w:p>
      <w:pPr>
        <w:spacing w:before="17" w:after="0" w:line="240" w:lineRule="auto"/>
        <w:ind w:left="233" w:right="-68"/>
        <w:jc w:val="left"/>
        <w:tabs>
          <w:tab w:pos="1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6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5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"/>
          <w:w w:val="100"/>
          <w:position w:val="-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KİP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2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420"/>
          <w:cols w:num="3" w:equalWidth="0">
            <w:col w:w="1802" w:space="154"/>
            <w:col w:w="3200" w:space="3176"/>
            <w:col w:w="2768"/>
          </w:cols>
        </w:sectPr>
      </w:pPr>
      <w:rPr/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420"/>
        </w:sectPr>
      </w:pPr>
      <w:rPr/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24" w:right="-71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İtfaiy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5" w:lineRule="exact"/>
        <w:ind w:left="246" w:right="6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8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</w:rPr>
        <w:t>ci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5" w:right="2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75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</w:rPr>
        <w:t>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8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02.720003pt;height:41.28pt;mso-position-horizontal-relative:char;mso-position-vertical-relative:line" type="#_x0000_t75">
            <v:imagedata r:id="rId3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08" w:lineRule="exact"/>
        <w:ind w:left="158" w:right="-20"/>
        <w:jc w:val="left"/>
        <w:tabs>
          <w:tab w:pos="1520" w:val="left"/>
        </w:tabs>
        <w:rPr>
          <w:rFonts w:ascii="Arial" w:hAnsi="Arial" w:cs="Arial" w:eastAsia="Arial"/>
          <w:sz w:val="36"/>
          <w:szCs w:val="36"/>
        </w:rPr>
      </w:pPr>
      <w:rPr/>
      <w:r>
        <w:rPr>
          <w:rFonts w:ascii="Arial" w:hAnsi="Arial" w:cs="Arial" w:eastAsia="Arial"/>
          <w:sz w:val="36"/>
          <w:szCs w:val="36"/>
          <w:color w:val="90938E"/>
          <w:spacing w:val="0"/>
          <w:w w:val="62"/>
          <w:position w:val="-1"/>
        </w:rPr>
        <w:t>-</w:t>
      </w:r>
      <w:r>
        <w:rPr>
          <w:rFonts w:ascii="Arial" w:hAnsi="Arial" w:cs="Arial" w:eastAsia="Arial"/>
          <w:sz w:val="36"/>
          <w:szCs w:val="36"/>
          <w:color w:val="90938E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6"/>
          <w:szCs w:val="36"/>
          <w:color w:val="90938E"/>
          <w:spacing w:val="0"/>
          <w:w w:val="100"/>
          <w:position w:val="-1"/>
        </w:rPr>
      </w:r>
      <w:r>
        <w:rPr>
          <w:rFonts w:ascii="Arial" w:hAnsi="Arial" w:cs="Arial" w:eastAsia="Arial"/>
          <w:sz w:val="36"/>
          <w:szCs w:val="36"/>
          <w:color w:val="2F3882"/>
          <w:spacing w:val="0"/>
          <w:w w:val="82"/>
          <w:b/>
          <w:bCs/>
          <w:i/>
          <w:position w:val="-1"/>
        </w:rPr>
        <w:t>J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286" w:lineRule="exact"/>
        <w:ind w:left="37"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6B6B6B"/>
          <w:w w:val="35"/>
          <w:b/>
          <w:bCs/>
        </w:rPr>
        <w:t>,</w:t>
      </w:r>
      <w:r>
        <w:rPr>
          <w:rFonts w:ascii="Times New Roman" w:hAnsi="Times New Roman" w:cs="Times New Roman" w:eastAsia="Times New Roman"/>
          <w:sz w:val="29"/>
          <w:szCs w:val="29"/>
          <w:color w:val="6B6B6B"/>
          <w:spacing w:val="-4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505050"/>
          <w:spacing w:val="0"/>
          <w:w w:val="570"/>
          <w:b/>
          <w:bCs/>
        </w:rPr>
        <w:t>A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99"/>
          <w:b/>
          <w:bCs/>
        </w:rPr>
        <w:t>SE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0" w:after="0" w:line="196" w:lineRule="exact"/>
        <w:ind w:left="79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63636"/>
          <w:spacing w:val="0"/>
          <w:w w:val="91"/>
        </w:rPr>
        <w:t>tfaıy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91"/>
        </w:rPr>
        <w:t>e</w:t>
      </w:r>
      <w:r>
        <w:rPr>
          <w:rFonts w:ascii="Arial" w:hAnsi="Arial" w:cs="Arial" w:eastAsia="Arial"/>
          <w:sz w:val="20"/>
          <w:szCs w:val="20"/>
          <w:color w:val="363636"/>
          <w:spacing w:val="-15"/>
          <w:w w:val="91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86"/>
        </w:rPr>
        <w:t>Kuze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87"/>
        </w:rPr>
        <w:t>y</w:t>
      </w:r>
      <w:r>
        <w:rPr>
          <w:rFonts w:ascii="Arial" w:hAnsi="Arial" w:cs="Arial" w:eastAsia="Arial"/>
          <w:sz w:val="20"/>
          <w:szCs w:val="20"/>
          <w:color w:val="363636"/>
          <w:spacing w:val="-25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92"/>
        </w:rPr>
        <w:t>Bölg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92"/>
        </w:rPr>
        <w:t>e</w:t>
      </w:r>
      <w:r>
        <w:rPr>
          <w:rFonts w:ascii="Arial" w:hAnsi="Arial" w:cs="Arial" w:eastAsia="Arial"/>
          <w:sz w:val="20"/>
          <w:szCs w:val="20"/>
          <w:color w:val="363636"/>
          <w:spacing w:val="-11"/>
          <w:w w:val="92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35" w:after="0" w:line="240" w:lineRule="auto"/>
        <w:ind w:left="-36" w:right="504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213" w:right="536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00.320007pt;margin-top:-.786066pt;width:150.720001pt;height:115.199997pt;mso-position-horizontal-relative:page;mso-position-vertical-relative:paragraph;z-index:-15316" type="#_x0000_t75">
            <v:imagedata r:id="rId40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9" w:lineRule="auto"/>
        <w:ind w:left="638" w:right="5194" w:firstLine="-27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275.519989pt;margin-top:-26.810362pt;width:43.200001pt;height:30.719999pt;mso-position-horizontal-relative:page;mso-position-vertical-relative:paragraph;z-index:-15317" type="#_x0000_t75">
            <v:imagedata r:id="rId41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Erca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ÇAM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6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00" w:right="420"/>
          <w:cols w:num="3" w:equalWidth="0">
            <w:col w:w="592" w:space="1513"/>
            <w:col w:w="2237" w:space="203"/>
            <w:col w:w="6555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24.567137pt;margin-top:33.686478pt;width:544.90142pt;height:735.304078pt;mso-position-horizontal-relative:page;mso-position-vertical-relative:page;z-index:-15315" coordorigin="491,674" coordsize="10898,14706">
            <v:group style="position:absolute;left:526;top:700;width:10842;height:2" coordorigin="526,700" coordsize="10842,2">
              <v:shape style="position:absolute;left:526;top:700;width:10842;height:2" coordorigin="526,700" coordsize="10842,0" path="m526,700l11368,700e" filled="f" stroked="t" strokeweight=".698592pt" strokecolor="#5B5B5B">
                <v:path arrowok="t"/>
              </v:shape>
            </v:group>
            <v:group style="position:absolute;left:536;top:681;width:2;height:14687" coordorigin="536,681" coordsize="2,14687">
              <v:shape style="position:absolute;left:536;top:681;width:2;height:14687" coordorigin="536,681" coordsize="0,14687" path="m536,15368l536,681e" filled="f" stroked="t" strokeweight=".698592pt" strokecolor="#545454">
                <v:path arrowok="t"/>
              </v:shape>
            </v:group>
            <v:group style="position:absolute;left:2352;top:685;width:2;height:1475" coordorigin="2352,685" coordsize="2,1475">
              <v:shape style="position:absolute;left:2352;top:685;width:2;height:1475" coordorigin="2352,685" coordsize="0,1475" path="m2352,2160l2352,685e" filled="f" stroked="t" strokeweight=".698592pt" strokecolor="#777777">
                <v:path arrowok="t"/>
              </v:shape>
            </v:group>
            <v:group style="position:absolute;left:8965;top:695;width:2;height:1465" coordorigin="8965,695" coordsize="2,1465">
              <v:shape style="position:absolute;left:8965;top:695;width:2;height:1465" coordorigin="8965,695" coordsize="0,1465" path="m8965,2160l8965,695e" filled="f" stroked="t" strokeweight=".698592pt" strokecolor="#575757">
                <v:path arrowok="t"/>
              </v:shape>
            </v:group>
            <v:group style="position:absolute;left:11373;top:704;width:2;height:14668" coordorigin="11373,704" coordsize="2,14668">
              <v:shape style="position:absolute;left:11373;top:704;width:2;height:14668" coordorigin="11373,704" coordsize="0,14668" path="m11373,15373l11373,704e" filled="f" stroked="t" strokeweight=".698592pt" strokecolor="#5B5B5B">
                <v:path arrowok="t"/>
              </v:shape>
            </v:group>
            <v:group style="position:absolute;left:7116;top:3342;width:2;height:775" coordorigin="7116,3342" coordsize="2,775">
              <v:shape style="position:absolute;left:7116;top:3342;width:2;height:775" coordorigin="7116,3342" coordsize="0,775" path="m7116,4117l7116,3342e" filled="f" stroked="t" strokeweight=".698592pt" strokecolor="#4B4B4B">
                <v:path arrowok="t"/>
              </v:shape>
            </v:group>
            <v:group style="position:absolute;left:526;top:3347;width:10851;height:2" coordorigin="526,3347" coordsize="10851,2">
              <v:shape style="position:absolute;left:526;top:3347;width:10851;height:2" coordorigin="526,3347" coordsize="10851,0" path="m526,3347l11378,3347e" filled="f" stroked="t" strokeweight=".698592pt" strokecolor="#575757">
                <v:path arrowok="t"/>
              </v:shape>
            </v:group>
            <v:group style="position:absolute;left:1691;top:10849;width:2;height:4514" coordorigin="1691,10849" coordsize="2,4514">
              <v:shape style="position:absolute;left:1691;top:10849;width:2;height:4514" coordorigin="1691,10849" coordsize="0,4514" path="m1691,15363l1691,10849e" filled="f" stroked="t" strokeweight=".698592pt" strokecolor="#5B5B5B">
                <v:path arrowok="t"/>
              </v:shape>
            </v:group>
            <v:group style="position:absolute;left:2352;top:4098;width:2;height:11260" coordorigin="2352,4098" coordsize="2,11260">
              <v:shape style="position:absolute;left:2352;top:4098;width:2;height:11260" coordorigin="2352,4098" coordsize="0,11260" path="m2352,15359l2352,4098e" filled="f" stroked="t" strokeweight=".698592pt" strokecolor="#4F4F4F">
                <v:path arrowok="t"/>
              </v:shape>
            </v:group>
            <v:group style="position:absolute;left:3796;top:3333;width:2;height:780" coordorigin="3796,3333" coordsize="2,780">
              <v:shape style="position:absolute;left:3796;top:3333;width:2;height:780" coordorigin="3796,3333" coordsize="0,780" path="m3796,4113l3796,3333e" filled="f" stroked="t" strokeweight=".698592pt" strokecolor="#4B4B4B">
                <v:path arrowok="t"/>
              </v:shape>
            </v:group>
            <v:group style="position:absolute;left:7107;top:3708;width:4271;height:2" coordorigin="7107,3708" coordsize="4271,2">
              <v:shape style="position:absolute;left:7107;top:3708;width:4271;height:2" coordorigin="7107,3708" coordsize="4271,0" path="m7107,3708l11378,3708e" filled="f" stroked="t" strokeweight=".698592pt" strokecolor="#707070">
                <v:path arrowok="t"/>
              </v:shape>
            </v:group>
            <v:group style="position:absolute;left:526;top:4106;width:10851;height:2" coordorigin="526,4106" coordsize="10851,2">
              <v:shape style="position:absolute;left:526;top:4106;width:10851;height:2" coordorigin="526,4106" coordsize="10851,0" path="m526,4106l11378,4106e" filled="f" stroked="t" strokeweight=".698592pt" strokecolor="#4F4F4F">
                <v:path arrowok="t"/>
              </v:shape>
            </v:group>
            <v:group style="position:absolute;left:531;top:4377;width:10847;height:2" coordorigin="531,4377" coordsize="10847,2">
              <v:shape style="position:absolute;left:531;top:4377;width:10847;height:2" coordorigin="531,4377" coordsize="10847,0" path="m531,4377l11378,4377e" filled="f" stroked="t" strokeweight=".698592pt" strokecolor="#5B5B5B">
                <v:path arrowok="t"/>
              </v:shape>
            </v:group>
            <v:group style="position:absolute;left:2343;top:4616;width:9035;height:2" coordorigin="2343,4616" coordsize="9035,2">
              <v:shape style="position:absolute;left:2343;top:4616;width:9035;height:2" coordorigin="2343,4616" coordsize="9035,0" path="m2343,4616l11378,4616e" filled="f" stroked="t" strokeweight=".698592pt" strokecolor="#5B5B5B">
                <v:path arrowok="t"/>
              </v:shape>
            </v:group>
            <v:group style="position:absolute;left:4834;top:4604;width:2;height:2156" coordorigin="4834,4604" coordsize="2,2156">
              <v:shape style="position:absolute;left:4834;top:4604;width:2;height:2156" coordorigin="4834,4604" coordsize="0,2156" path="m4834,6760l4834,4604e" filled="f" stroked="t" strokeweight=".698592pt" strokecolor="#4F4F4F">
                <v:path arrowok="t"/>
              </v:shape>
            </v:group>
            <v:group style="position:absolute;left:4830;top:5096;width:6553;height:2" coordorigin="4830,5096" coordsize="6553,2">
              <v:shape style="position:absolute;left:4830;top:5096;width:6553;height:2" coordorigin="4830,5096" coordsize="6553,0" path="m4830,5096l11382,5096e" filled="f" stroked="t" strokeweight=".698592pt" strokecolor="#606060">
                <v:path arrowok="t"/>
              </v:shape>
            </v:group>
            <v:group style="position:absolute;left:4825;top:5337;width:6553;height:2" coordorigin="4825,5337" coordsize="6553,2">
              <v:shape style="position:absolute;left:4825;top:5337;width:6553;height:2" coordorigin="4825,5337" coordsize="6553,0" path="m4825,5337l11378,5337e" filled="f" stroked="t" strokeweight=".698592pt" strokecolor="#5B5B5B">
                <v:path arrowok="t"/>
              </v:shape>
            </v:group>
            <v:group style="position:absolute;left:4830;top:5573;width:6553;height:2" coordorigin="4830,5573" coordsize="6553,2">
              <v:shape style="position:absolute;left:4830;top:5573;width:6553;height:2" coordorigin="4830,5573" coordsize="6553,0" path="m4830,5573l11382,5573e" filled="f" stroked="t" strokeweight=".698592pt" strokecolor="#5B5B5B">
                <v:path arrowok="t"/>
              </v:shape>
            </v:group>
            <v:group style="position:absolute;left:2343;top:5810;width:9040;height:2" coordorigin="2343,5810" coordsize="9040,2">
              <v:shape style="position:absolute;left:2343;top:5810;width:9040;height:2" coordorigin="2343,5810" coordsize="9040,0" path="m2343,5810l11382,5810e" filled="f" stroked="t" strokeweight=".698592pt" strokecolor="#5B5B5B">
                <v:path arrowok="t"/>
              </v:shape>
            </v:group>
            <v:group style="position:absolute;left:531;top:6051;width:10851;height:2" coordorigin="531,6051" coordsize="10851,2">
              <v:shape style="position:absolute;left:531;top:6051;width:10851;height:2" coordorigin="531,6051" coordsize="10851,0" path="m531,6051l11382,6051e" filled="f" stroked="t" strokeweight=".698592pt" strokecolor="#5B5B5B">
                <v:path arrowok="t"/>
              </v:shape>
            </v:group>
            <v:group style="position:absolute;left:7671;top:6046;width:2;height:714" coordorigin="7671,6046" coordsize="2,714">
              <v:shape style="position:absolute;left:7671;top:6046;width:2;height:714" coordorigin="7671,6046" coordsize="0,714" path="m7671,6760l7671,6046e" filled="f" stroked="t" strokeweight=".698592pt" strokecolor="#4F4F4F">
                <v:path arrowok="t"/>
              </v:shape>
            </v:group>
            <v:group style="position:absolute;left:2343;top:6514;width:9040;height:2" coordorigin="2343,6514" coordsize="9040,2">
              <v:shape style="position:absolute;left:2343;top:6514;width:9040;height:2" coordorigin="2343,6514" coordsize="9040,0" path="m2343,6514l11382,6514e" filled="f" stroked="t" strokeweight=".698592pt" strokecolor="#606060">
                <v:path arrowok="t"/>
              </v:shape>
            </v:group>
            <v:group style="position:absolute;left:2343;top:6753;width:9040;height:2" coordorigin="2343,6753" coordsize="9040,2">
              <v:shape style="position:absolute;left:2343;top:6753;width:9040;height:2" coordorigin="2343,6753" coordsize="9040,0" path="m2343,6753l11382,6753e" filled="f" stroked="t" strokeweight=".698592pt" strokecolor="#5B5B5B">
                <v:path arrowok="t"/>
              </v:shape>
            </v:group>
            <v:group style="position:absolute;left:969;top:6992;width:10414;height:2" coordorigin="969,6992" coordsize="10414,2">
              <v:shape style="position:absolute;left:969;top:6992;width:10414;height:2" coordorigin="969,6992" coordsize="10414,0" path="m969,6992l11382,6992e" filled="f" stroked="t" strokeweight=".698592pt" strokecolor="#5B5B5B">
                <v:path arrowok="t"/>
              </v:shape>
            </v:group>
            <v:group style="position:absolute;left:531;top:7460;width:10847;height:2" coordorigin="531,7460" coordsize="10847,2">
              <v:shape style="position:absolute;left:531;top:7460;width:10847;height:2" coordorigin="531,7460" coordsize="10847,0" path="m531,7460l11378,7460e" filled="f" stroked="t" strokeweight=".698592pt" strokecolor="#5B5B5B">
                <v:path arrowok="t"/>
              </v:shape>
            </v:group>
            <v:group style="position:absolute;left:4837;top:7450;width:2;height:747" coordorigin="4837,7450" coordsize="2,747">
              <v:shape style="position:absolute;left:4837;top:7450;width:2;height:747" coordorigin="4837,7450" coordsize="0,747" path="m4837,8197l4837,7450e" filled="f" stroked="t" strokeweight=".698592pt" strokecolor="#575757">
                <v:path arrowok="t"/>
              </v:shape>
            </v:group>
            <v:group style="position:absolute;left:4830;top:7698;width:6553;height:2" coordorigin="4830,7698" coordsize="6553,2">
              <v:shape style="position:absolute;left:4830;top:7698;width:6553;height:2" coordorigin="4830,7698" coordsize="6553,0" path="m4830,7698l11382,7698e" filled="f" stroked="t" strokeweight=".698592pt" strokecolor="#5B5B5B">
                <v:path arrowok="t"/>
              </v:shape>
            </v:group>
            <v:group style="position:absolute;left:4825;top:7937;width:6553;height:2" coordorigin="4825,7937" coordsize="6553,2">
              <v:shape style="position:absolute;left:4825;top:7937;width:6553;height:2" coordorigin="4825,7937" coordsize="6553,0" path="m4825,7937l11378,7937e" filled="f" stroked="t" strokeweight=".698592pt" strokecolor="#606060">
                <v:path arrowok="t"/>
              </v:shape>
            </v:group>
            <v:group style="position:absolute;left:526;top:8173;width:10856;height:2" coordorigin="526,8173" coordsize="10856,2">
              <v:shape style="position:absolute;left:526;top:8173;width:10856;height:2" coordorigin="526,8173" coordsize="10856,0" path="m526,8173l11382,8173e" filled="f" stroked="t" strokeweight=".698592pt" strokecolor="#606060">
                <v:path arrowok="t"/>
              </v:shape>
            </v:group>
            <v:group style="position:absolute;left:526;top:8972;width:10856;height:2" coordorigin="526,8972" coordsize="10856,2">
              <v:shape style="position:absolute;left:526;top:8972;width:10856;height:2" coordorigin="526,8972" coordsize="10856,0" path="m526,8972l11382,8972e" filled="f" stroked="t" strokeweight=".698592pt" strokecolor="#5B5B5B">
                <v:path arrowok="t"/>
              </v:shape>
            </v:group>
            <v:group style="position:absolute;left:526;top:9804;width:10856;height:2" coordorigin="526,9804" coordsize="10856,2">
              <v:shape style="position:absolute;left:526;top:9804;width:10856;height:2" coordorigin="526,9804" coordsize="10856,0" path="m526,9804l11382,9804e" filled="f" stroked="t" strokeweight=".698592pt" strokecolor="#5B5B5B">
                <v:path arrowok="t"/>
              </v:shape>
            </v:group>
            <v:group style="position:absolute;left:526;top:10041;width:10856;height:2" coordorigin="526,10041" coordsize="10856,2">
              <v:shape style="position:absolute;left:526;top:10041;width:10856;height:2" coordorigin="526,10041" coordsize="10856,0" path="m526,10041l11382,10041e" filled="f" stroked="t" strokeweight=".698592pt" strokecolor="#606060">
                <v:path arrowok="t"/>
              </v:shape>
            </v:group>
            <v:group style="position:absolute;left:526;top:10282;width:10851;height:2" coordorigin="526,10282" coordsize="10851,2">
              <v:shape style="position:absolute;left:526;top:10282;width:10851;height:2" coordorigin="526,10282" coordsize="10851,0" path="m526,10282l11378,10282e" filled="f" stroked="t" strokeweight=".698592pt" strokecolor="#5B5B5B">
                <v:path arrowok="t"/>
              </v:shape>
            </v:group>
            <v:group style="position:absolute;left:526;top:10754;width:10856;height:2" coordorigin="526,10754" coordsize="10856,2">
              <v:shape style="position:absolute;left:526;top:10754;width:10856;height:2" coordorigin="526,10754" coordsize="10856,0" path="m526,10754l11382,10754e" filled="f" stroked="t" strokeweight=".698592pt" strokecolor="#606060">
                <v:path arrowok="t"/>
              </v:shape>
            </v:group>
            <v:group style="position:absolute;left:498;top:10995;width:10884;height:2" coordorigin="498,10995" coordsize="10884,2">
              <v:shape style="position:absolute;left:498;top:10995;width:10884;height:2" coordorigin="498,10995" coordsize="10884,0" path="m498,10995l11382,10995e" filled="f" stroked="t" strokeweight=".698592pt" strokecolor="#606060">
                <v:path arrowok="t"/>
              </v:shape>
            </v:group>
            <v:group style="position:absolute;left:1118;top:10811;width:2;height:4548" coordorigin="1118,10811" coordsize="2,4548">
              <v:shape style="position:absolute;left:1118;top:10811;width:2;height:4548" coordorigin="1118,10811" coordsize="0,4548" path="m1118,15359l1118,10811e" filled="f" stroked="t" strokeweight=".698592pt" strokecolor="#4F4F4F">
                <v:path arrowok="t"/>
              </v:shape>
            </v:group>
            <v:group style="position:absolute;left:7242;top:10981;width:2;height:4382" coordorigin="7242,10981" coordsize="2,4382">
              <v:shape style="position:absolute;left:7242;top:10981;width:2;height:4382" coordorigin="7242,10981" coordsize="0,4382" path="m7242,15363l7242,10981e" filled="f" stroked="t" strokeweight=".698592pt" strokecolor="#545454">
                <v:path arrowok="t"/>
              </v:shape>
            </v:group>
            <v:group style="position:absolute;left:526;top:11232;width:10856;height:2" coordorigin="526,11232" coordsize="10856,2">
              <v:shape style="position:absolute;left:526;top:11232;width:10856;height:2" coordorigin="526,11232" coordsize="10856,0" path="m526,11232l11382,11232e" filled="f" stroked="t" strokeweight=".698592pt" strokecolor="#606060">
                <v:path arrowok="t"/>
              </v:shape>
            </v:group>
            <v:group style="position:absolute;left:531;top:13288;width:1826;height:2" coordorigin="531,13288" coordsize="1826,2">
              <v:shape style="position:absolute;left:531;top:13288;width:1826;height:2" coordorigin="531,13288" coordsize="1826,0" path="m531,13288l2357,13288e" filled="f" stroked="t" strokeweight=".698592pt" strokecolor="#646464">
                <v:path arrowok="t"/>
              </v:shape>
            </v:group>
            <v:group style="position:absolute;left:531;top:15356;width:10851;height:2" coordorigin="531,15356" coordsize="10851,2">
              <v:shape style="position:absolute;left:531;top:15356;width:10851;height:2" coordorigin="531,15356" coordsize="10851,0" path="m531,15356l11382,15356e" filled="f" stroked="t" strokeweight=".698592pt" strokecolor="#808080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30" w:after="0" w:line="240" w:lineRule="auto"/>
        <w:ind w:left="3936" w:right="6917"/>
        <w:jc w:val="center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B3B5B8"/>
          <w:spacing w:val="0"/>
          <w:w w:val="55"/>
        </w:rPr>
        <w:t>,..·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400" w:right="420"/>
        </w:sectPr>
      </w:pPr>
      <w:rPr/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auto"/>
        <w:ind w:left="3425" w:right="4809" w:firstLine="-11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.730553pt;margin-top:-12.97397pt;width:19.158706pt;height:43.5pt;mso-position-horizontal-relative:page;mso-position-vertical-relative:paragraph;z-index:-15310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2B2B2B"/>
                      <w:spacing w:val="0"/>
                      <w:w w:val="158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1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8"/>
          <w:w w:val="114"/>
        </w:rPr>
        <w:t>S</w:t>
      </w:r>
      <w:r>
        <w:rPr>
          <w:rFonts w:ascii="Arial" w:hAnsi="Arial" w:cs="Arial" w:eastAsia="Arial"/>
          <w:sz w:val="21"/>
          <w:szCs w:val="21"/>
          <w:color w:val="2B2B2B"/>
          <w:spacing w:val="-10"/>
          <w:w w:val="27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9"/>
          <w:w w:val="115"/>
        </w:rPr>
        <w:t>G</w:t>
      </w:r>
      <w:r>
        <w:rPr>
          <w:rFonts w:ascii="Arial" w:hAnsi="Arial" w:cs="Arial" w:eastAsia="Arial"/>
          <w:sz w:val="21"/>
          <w:szCs w:val="21"/>
          <w:color w:val="2B2B2B"/>
          <w:spacing w:val="0"/>
          <w:w w:val="309"/>
        </w:rPr>
        <w:t>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9" w:lineRule="exact"/>
        <w:ind w:left="795"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88.999542pt;margin-top:4.011951pt;width:13.722534pt;height:1.07467pt;mso-position-horizontal-relative:page;mso-position-vertical-relative:paragraph;z-index:-15311" coordorigin="9780,80" coordsize="274,21">
            <v:group style="position:absolute;left:9790;top:92;width:162;height:2" coordorigin="9790,92" coordsize="162,2">
              <v:shape style="position:absolute;left:9790;top:92;width:162;height:2" coordorigin="9790,92" coordsize="162,0" path="m9790,92l9952,92e" filled="f" stroked="t" strokeweight=".954611pt" strokecolor="#444448">
                <v:path arrowok="t"/>
              </v:shape>
            </v:group>
            <v:group style="position:absolute;left:9895;top:87;width:153;height:2" coordorigin="9895,87" coordsize="153,2">
              <v:shape style="position:absolute;left:9895;top:87;width:153;height:2" coordorigin="9895,87" coordsize="153,0" path="m9895,87l10047,87e" filled="f" stroked="t" strokeweight=".715958pt" strokecolor="#545757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.036568pt;margin-top:5.547719pt;width:45.205202pt;height:8pt;mso-position-horizontal-relative:page;mso-position-vertical-relative:paragraph;z-index:-15308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2B2B2B"/>
                      <w:spacing w:val="0"/>
                      <w:w w:val="86"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00"/>
          <w:position w:val="10"/>
        </w:rPr>
        <w:t>IZMIR</w:t>
      </w:r>
      <w:r>
        <w:rPr>
          <w:rFonts w:ascii="Arial" w:hAnsi="Arial" w:cs="Arial" w:eastAsia="Arial"/>
          <w:sz w:val="14"/>
          <w:szCs w:val="14"/>
          <w:color w:val="2B2B2B"/>
          <w:spacing w:val="-5"/>
          <w:w w:val="100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6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6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6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6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-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-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599" w:right="-20"/>
        <w:jc w:val="left"/>
        <w:tabs>
          <w:tab w:pos="4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B2B2B"/>
          <w:spacing w:val="0"/>
          <w:w w:val="100"/>
          <w:position w:val="6"/>
        </w:rPr>
        <w:t>BELEDIYESI</w:t>
      </w:r>
      <w:r>
        <w:rPr>
          <w:rFonts w:ascii="Arial" w:hAnsi="Arial" w:cs="Arial" w:eastAsia="Arial"/>
          <w:sz w:val="14"/>
          <w:szCs w:val="14"/>
          <w:color w:val="2B2B2B"/>
          <w:spacing w:val="-31"/>
          <w:w w:val="100"/>
          <w:position w:val="6"/>
        </w:rPr>
        <w:t> </w:t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14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0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17" w:right="-20"/>
        <w:jc w:val="left"/>
        <w:tabs>
          <w:tab w:pos="1480" w:val="left"/>
          <w:tab w:pos="2780" w:val="left"/>
          <w:tab w:pos="5160" w:val="left"/>
          <w:tab w:pos="7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:16.05.2017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  <w:position w:val="1"/>
        </w:rPr>
        <w:t>!Bildi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5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:14:02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Arial" w:hAnsi="Arial" w:cs="Arial" w:eastAsia="Arial"/>
          <w:sz w:val="28"/>
          <w:szCs w:val="28"/>
          <w:color w:val="2B2B2B"/>
          <w:spacing w:val="0"/>
          <w:w w:val="75"/>
          <w:position w:val="0"/>
        </w:rPr>
        <w:t>t</w:t>
      </w:r>
      <w:r>
        <w:rPr>
          <w:rFonts w:ascii="Arial" w:hAnsi="Arial" w:cs="Arial" w:eastAsia="Arial"/>
          <w:sz w:val="28"/>
          <w:szCs w:val="28"/>
          <w:color w:val="2B2B2B"/>
          <w:spacing w:val="9"/>
          <w:w w:val="75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136" w:right="-20"/>
        <w:jc w:val="left"/>
        <w:tabs>
          <w:tab w:pos="1500" w:val="left"/>
          <w:tab w:pos="2780" w:val="left"/>
          <w:tab w:pos="4140" w:val="left"/>
          <w:tab w:pos="5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5"/>
          <w:w w:val="95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04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7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6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0"/>
        </w:rPr>
        <w:t>16.05.2017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yıt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:3160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91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  <w:position w:val="0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"/>
          <w:w w:val="109"/>
          <w:position w:val="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5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0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7"/>
          <w:w w:val="104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68" w:lineRule="auto"/>
        <w:ind w:left="117" w:right="5912" w:firstLine="14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9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0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çili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Kava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"/>
          <w:w w:val="10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74"/>
        </w:rPr>
        <w:t>a.!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8"/>
          <w:w w:val="75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0"/>
        </w:rPr>
        <w:t>lZMtR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:Aiak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8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Kava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"/>
          <w:w w:val="96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"/>
          <w:w w:val="11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yd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5"/>
        </w:rPr>
        <w:t>g/1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9"/>
          <w:w w:val="95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1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5"/>
          <w:w w:val="14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2" w:lineRule="exact"/>
        <w:ind w:left="131" w:right="-20"/>
        <w:jc w:val="left"/>
        <w:tabs>
          <w:tab w:pos="1480" w:val="left"/>
          <w:tab w:pos="442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2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"/>
          <w:w w:val="105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-2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5" w:lineRule="exact"/>
        <w:ind w:left="117" w:right="-20"/>
        <w:jc w:val="left"/>
        <w:tabs>
          <w:tab w:pos="3260" w:val="left"/>
          <w:tab w:pos="6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2B2B2B"/>
          <w:w w:val="55"/>
          <w:position w:val="2"/>
        </w:rPr>
        <w:t>l</w:t>
      </w:r>
      <w:r>
        <w:rPr>
          <w:rFonts w:ascii="Arial" w:hAnsi="Arial" w:cs="Arial" w:eastAsia="Arial"/>
          <w:sz w:val="30"/>
          <w:szCs w:val="30"/>
          <w:color w:val="2B2B2B"/>
          <w:spacing w:val="-1"/>
          <w:w w:val="55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2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00"/>
          <w:position w:val="4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2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-2"/>
          <w:w w:val="100"/>
          <w:position w:val="4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2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00"/>
          <w:position w:val="4"/>
        </w:rPr>
        <w:t>kl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6"/>
          <w:w w:val="100"/>
          <w:position w:val="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2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>Kullamm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left="3238" w:right="518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2.40097pt;margin-top:.379422pt;width:83.253882pt;height:28pt;mso-position-horizontal-relative:page;mso-position-vertical-relative:paragraph;z-index:-15309" type="#_x0000_t202" filled="f" stroked="f">
            <v:textbox inset="0,0,0,0">
              <w:txbxContent>
                <w:p>
                  <w:pPr>
                    <w:spacing w:before="0" w:after="0" w:line="560" w:lineRule="exact"/>
                    <w:ind w:right="-124"/>
                    <w:jc w:val="left"/>
                    <w:tabs>
                      <w:tab w:pos="600" w:val="left"/>
                      <w:tab w:pos="1560" w:val="left"/>
                    </w:tabs>
                    <w:rPr>
                      <w:rFonts w:ascii="Arial" w:hAnsi="Arial" w:cs="Arial" w:eastAsia="Arial"/>
                      <w:sz w:val="56"/>
                      <w:szCs w:val="56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2B2B2B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B2B2B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B2B2B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181618"/>
                      <w:spacing w:val="0"/>
                      <w:w w:val="3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181618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181618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2B2B2B"/>
                      <w:spacing w:val="0"/>
                      <w:w w:val="57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tonar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5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7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96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7"/>
          <w:w w:val="111"/>
          <w:position w:val="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1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86" w:lineRule="exact"/>
        <w:ind w:left="5200" w:right="-20"/>
        <w:jc w:val="left"/>
        <w:tabs>
          <w:tab w:pos="6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1"/>
          <w:szCs w:val="21"/>
          <w:color w:val="808082"/>
          <w:spacing w:val="0"/>
          <w:w w:val="51"/>
          <w:position w:val="-4"/>
        </w:rPr>
        <w:t>ı</w:t>
      </w:r>
      <w:r>
        <w:rPr>
          <w:rFonts w:ascii="Arial" w:hAnsi="Arial" w:cs="Arial" w:eastAsia="Arial"/>
          <w:sz w:val="21"/>
          <w:szCs w:val="21"/>
          <w:color w:val="808082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1"/>
          <w:szCs w:val="21"/>
          <w:color w:val="808082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5"/>
          <w:position w:val="5"/>
        </w:rPr>
        <w:t>!Yangını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95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5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5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5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5"/>
        </w:rPr>
        <w:t>:14:20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6" w:lineRule="exact"/>
        <w:ind w:left="117" w:right="-20"/>
        <w:jc w:val="left"/>
        <w:tabs>
          <w:tab w:pos="1740" w:val="left"/>
          <w:tab w:pos="5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2B2B2B"/>
          <w:w w:val="53"/>
          <w:position w:val="1"/>
        </w:rPr>
        <w:t>l</w:t>
      </w:r>
      <w:r>
        <w:rPr>
          <w:rFonts w:ascii="Arial" w:hAnsi="Arial" w:cs="Arial" w:eastAsia="Arial"/>
          <w:sz w:val="30"/>
          <w:szCs w:val="30"/>
          <w:color w:val="2B2B2B"/>
          <w:spacing w:val="-1"/>
          <w:w w:val="5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1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561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8161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8161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8161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3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9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8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5"/>
          <w:position w:val="1"/>
        </w:rPr>
        <w:t>ra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5"/>
          <w:w w:val="105"/>
          <w:position w:val="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6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117" w:right="-20"/>
        <w:jc w:val="left"/>
        <w:tabs>
          <w:tab w:pos="1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Hü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6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8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  <w:position w:val="0"/>
        </w:rPr>
        <w:t>ÖZ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36" w:right="-20"/>
        <w:jc w:val="left"/>
        <w:tabs>
          <w:tab w:pos="1760" w:val="left"/>
          <w:tab w:pos="4400" w:val="left"/>
          <w:tab w:pos="7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89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89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7"/>
          <w:w w:val="1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:14:03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0"/>
          <w:position w:val="1"/>
        </w:rPr>
        <w:t>14:13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14" w:lineRule="exact"/>
        <w:ind w:left="17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Plakas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RT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-1"/>
        </w:rPr>
        <w:t>668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left="4302" w:right="514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4314" w:right="502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73" w:lineRule="auto"/>
        <w:ind w:left="1783" w:right="4668" w:firstLine="2558"/>
        <w:jc w:val="left"/>
        <w:tabs>
          <w:tab w:pos="4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131" w:right="-20"/>
        <w:jc w:val="left"/>
        <w:tabs>
          <w:tab w:pos="600" w:val="left"/>
          <w:tab w:pos="1760" w:val="left"/>
          <w:tab w:pos="4320" w:val="left"/>
          <w:tab w:pos="7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Y·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"/>
          <w:w w:val="10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181618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8161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17" w:right="-20"/>
        <w:jc w:val="left"/>
        <w:tabs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1"/>
        </w:rPr>
        <w:t>piınıışse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7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076" w:right="-20"/>
        <w:jc w:val="left"/>
        <w:tabs>
          <w:tab w:pos="1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u w:val="single" w:color="3434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u w:val="single" w:color="34343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u w:val="single" w:color="343434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2" w:lineRule="auto"/>
        <w:ind w:left="136" w:right="259" w:firstLine="-19"/>
        <w:jc w:val="left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p!ayı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4302" w:right="441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188" w:lineRule="exact"/>
        <w:ind w:left="117" w:right="-20"/>
        <w:jc w:val="left"/>
        <w:tabs>
          <w:tab w:pos="2020" w:val="left"/>
          <w:tab w:pos="4320" w:val="left"/>
          <w:tab w:pos="6200" w:val="left"/>
          <w:tab w:pos="7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>işlenerek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9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6"/>
          <w:w w:val="109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9"/>
          <w:position w:val="-3"/>
        </w:rPr>
        <w:t>jKöpükKg.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9"/>
          <w:position w:val="-3"/>
        </w:rPr>
        <w:t>IK.K.T.Kg.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9" w:lineRule="exact"/>
        <w:ind w:left="4360" w:right="-20"/>
        <w:jc w:val="left"/>
        <w:tabs>
          <w:tab w:pos="6240" w:val="left"/>
          <w:tab w:pos="78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6"/>
          <w:szCs w:val="26"/>
          <w:color w:val="2B2B2B"/>
          <w:spacing w:val="0"/>
          <w:w w:val="187"/>
          <w:position w:val="3"/>
        </w:rPr>
        <w:t>ı</w:t>
      </w:r>
      <w:r>
        <w:rPr>
          <w:rFonts w:ascii="Arial" w:hAnsi="Arial" w:cs="Arial" w:eastAsia="Arial"/>
          <w:sz w:val="26"/>
          <w:szCs w:val="26"/>
          <w:color w:val="2B2B2B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6"/>
          <w:szCs w:val="26"/>
          <w:color w:val="2B2B2B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2B2B2B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2B2B2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2B2B2B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17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görmüştü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7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3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28"/>
        </w:rPr>
        <w:t>onundaki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:Yok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14" w:lineRule="exact"/>
        <w:ind w:left="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57" w:lineRule="auto"/>
        <w:ind w:left="136" w:right="62" w:firstLine="1737"/>
        <w:jc w:val="left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0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B7075"/>
          <w:spacing w:val="0"/>
          <w:w w:val="119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6B7075"/>
          <w:spacing w:val="0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Çıkış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sonucu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17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!Nedeni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63" w:lineRule="auto"/>
        <w:ind w:left="136" w:right="4503" w:firstLine="-19"/>
        <w:jc w:val="left"/>
        <w:tabs>
          <w:tab w:pos="1760" w:val="left"/>
          <w:tab w:pos="6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7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ortalı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Şir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7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"/>
          <w:w w:val="75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81618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8161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36" w:right="-20"/>
        <w:jc w:val="left"/>
        <w:tabs>
          <w:tab w:pos="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2B2B2B"/>
          <w:spacing w:val="0"/>
          <w:w w:val="374"/>
        </w:rPr>
        <w:t>ı</w:t>
      </w:r>
      <w:r>
        <w:rPr>
          <w:rFonts w:ascii="Arial" w:hAnsi="Arial" w:cs="Arial" w:eastAsia="Arial"/>
          <w:sz w:val="13"/>
          <w:szCs w:val="13"/>
          <w:color w:val="2B2B2B"/>
          <w:spacing w:val="-90"/>
          <w:w w:val="37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w w:val="94"/>
        </w:rPr>
        <w:t>Teı,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9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20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7"/>
          <w:w w:val="120"/>
        </w:rPr>
        <w:t>.</w:t>
      </w:r>
      <w:r>
        <w:rPr>
          <w:rFonts w:ascii="Arial" w:hAnsi="Arial" w:cs="Arial" w:eastAsia="Arial"/>
          <w:sz w:val="13"/>
          <w:szCs w:val="13"/>
          <w:color w:val="2B2B2B"/>
          <w:spacing w:val="5"/>
          <w:w w:val="24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9" w:lineRule="exact"/>
        <w:ind w:left="141" w:right="-20"/>
        <w:jc w:val="left"/>
        <w:tabs>
          <w:tab w:pos="1760" w:val="left"/>
          <w:tab w:pos="5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444444"/>
          <w:spacing w:val="0"/>
          <w:w w:val="88"/>
          <w:position w:val="0"/>
        </w:rPr>
        <w:t>I</w:t>
      </w:r>
      <w:r>
        <w:rPr>
          <w:rFonts w:ascii="Arial" w:hAnsi="Arial" w:cs="Arial" w:eastAsia="Arial"/>
          <w:sz w:val="27"/>
          <w:szCs w:val="27"/>
          <w:color w:val="444444"/>
          <w:spacing w:val="-4"/>
          <w:w w:val="88"/>
          <w:position w:val="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6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6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  <w:position w:val="1"/>
        </w:rPr>
        <w:t>16.05.2017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6"/>
          <w:w w:val="10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5"/>
          <w:position w:val="1"/>
        </w:rPr>
        <w:t>!Saa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95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66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1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4"/>
          <w:position w:val="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6"/>
          <w:w w:val="11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7"/>
          <w:position w:val="1"/>
        </w:rPr>
        <w:t>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742" w:right="-20"/>
        <w:jc w:val="left"/>
        <w:tabs>
          <w:tab w:pos="8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Öl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Posta/Beydağ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700" w:bottom="0" w:left="160" w:right="160"/>
        </w:sectPr>
      </w:pPr>
      <w:rPr/>
    </w:p>
    <w:p>
      <w:pPr>
        <w:spacing w:before="63" w:after="0" w:line="240" w:lineRule="auto"/>
        <w:ind w:left="14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5" w:lineRule="exact"/>
        <w:ind w:right="-20"/>
        <w:jc w:val="left"/>
        <w:tabs>
          <w:tab w:pos="252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7.721573pt;margin-top:6.814698pt;width:75.748264pt;height:51pt;mso-position-horizontal-relative:page;mso-position-vertical-relative:paragraph;z-index:-15307" type="#_x0000_t202" filled="f" stroked="f">
            <v:textbox inset="0,0,0,0">
              <w:txbxContent>
                <w:p>
                  <w:pPr>
                    <w:spacing w:before="0" w:after="0" w:line="1020" w:lineRule="exact"/>
                    <w:ind w:right="-193"/>
                    <w:jc w:val="left"/>
                    <w:rPr>
                      <w:rFonts w:ascii="Times New Roman" w:hAnsi="Times New Roman" w:cs="Times New Roman" w:eastAsia="Times New Roman"/>
                      <w:sz w:val="102"/>
                      <w:szCs w:val="10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2"/>
                      <w:szCs w:val="102"/>
                      <w:color w:val="3F468C"/>
                      <w:spacing w:val="0"/>
                      <w:w w:val="102"/>
                      <w:i/>
                    </w:rPr>
                    <w:t>;Ji]</w:t>
                  </w:r>
                  <w:r>
                    <w:rPr>
                      <w:rFonts w:ascii="Times New Roman" w:hAnsi="Times New Roman" w:cs="Times New Roman" w:eastAsia="Times New Roman"/>
                      <w:sz w:val="102"/>
                      <w:szCs w:val="10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3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3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4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95"/>
          <w:position w:val="-3"/>
        </w:rPr>
        <w:t>Yangına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-7"/>
          <w:w w:val="95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-3"/>
        </w:rPr>
        <w:t>El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-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B2B2B"/>
          <w:spacing w:val="0"/>
          <w:w w:val="100"/>
          <w:position w:val="-3"/>
        </w:rPr>
        <w:t>Koyan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27" w:lineRule="exact"/>
        <w:ind w:right="-20"/>
        <w:jc w:val="left"/>
        <w:rPr>
          <w:rFonts w:ascii="Arial" w:hAnsi="Arial" w:cs="Arial" w:eastAsia="Arial"/>
          <w:sz w:val="144"/>
          <w:szCs w:val="144"/>
        </w:rPr>
      </w:pPr>
      <w:rPr/>
      <w:r>
        <w:rPr>
          <w:rFonts w:ascii="Arial" w:hAnsi="Arial" w:cs="Arial" w:eastAsia="Arial"/>
          <w:sz w:val="144"/>
          <w:szCs w:val="144"/>
          <w:color w:val="545979"/>
          <w:spacing w:val="-96"/>
          <w:w w:val="108"/>
          <w:i/>
          <w:position w:val="-101"/>
        </w:rPr>
        <w:t>r</w:t>
      </w:r>
      <w:r>
        <w:rPr>
          <w:rFonts w:ascii="Arial" w:hAnsi="Arial" w:cs="Arial" w:eastAsia="Arial"/>
          <w:sz w:val="144"/>
          <w:szCs w:val="144"/>
          <w:color w:val="565656"/>
          <w:spacing w:val="-37"/>
          <w:w w:val="93"/>
          <w:i/>
          <w:position w:val="-101"/>
        </w:rPr>
        <w:t>·</w:t>
      </w:r>
      <w:r>
        <w:rPr>
          <w:rFonts w:ascii="Arial" w:hAnsi="Arial" w:cs="Arial" w:eastAsia="Arial"/>
          <w:sz w:val="144"/>
          <w:szCs w:val="144"/>
          <w:color w:val="959799"/>
          <w:spacing w:val="0"/>
          <w:w w:val="26"/>
          <w:position w:val="-101"/>
        </w:rPr>
        <w:t>.</w:t>
      </w:r>
      <w:r>
        <w:rPr>
          <w:rFonts w:ascii="Arial" w:hAnsi="Arial" w:cs="Arial" w:eastAsia="Arial"/>
          <w:sz w:val="144"/>
          <w:szCs w:val="144"/>
          <w:color w:val="959799"/>
          <w:spacing w:val="-212"/>
          <w:w w:val="100"/>
          <w:position w:val="-101"/>
        </w:rPr>
        <w:t> </w:t>
      </w:r>
      <w:r>
        <w:rPr>
          <w:rFonts w:ascii="Arial" w:hAnsi="Arial" w:cs="Arial" w:eastAsia="Arial"/>
          <w:sz w:val="144"/>
          <w:szCs w:val="144"/>
          <w:color w:val="959799"/>
          <w:spacing w:val="0"/>
          <w:w w:val="12"/>
          <w:position w:val="-101"/>
        </w:rPr>
        <w:t>.</w:t>
      </w:r>
      <w:r>
        <w:rPr>
          <w:rFonts w:ascii="Arial" w:hAnsi="Arial" w:cs="Arial" w:eastAsia="Arial"/>
          <w:sz w:val="144"/>
          <w:szCs w:val="14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60"/>
          <w:cols w:num="3" w:equalWidth="0">
            <w:col w:w="589" w:space="1342"/>
            <w:col w:w="4379" w:space="3258"/>
            <w:col w:w="2032"/>
          </w:cols>
        </w:sectPr>
      </w:pPr>
      <w:rPr/>
    </w:p>
    <w:p>
      <w:pPr>
        <w:spacing w:before="0" w:after="0" w:line="189" w:lineRule="exact"/>
        <w:ind w:left="303" w:right="-69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B2B2B"/>
          <w:spacing w:val="0"/>
          <w:w w:val="100"/>
          <w:position w:val="1"/>
        </w:rPr>
        <w:t>'c:</w:t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00"/>
          <w:position w:val="1"/>
        </w:rPr>
        <w:t>)</w:t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1"/>
          <w:position w:val="0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76" w:lineRule="exact"/>
        <w:ind w:left="351"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2B2B2B"/>
          <w:spacing w:val="0"/>
          <w:w w:val="137"/>
        </w:rPr>
        <w:t>(!)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0" w:after="0" w:line="5" w:lineRule="exact"/>
        <w:ind w:left="308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2B2B2B"/>
          <w:spacing w:val="0"/>
          <w:w w:val="109"/>
          <w:i/>
          <w:position w:val="-13"/>
        </w:rPr>
        <w:t>.Q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53" w:lineRule="exac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Arial" w:hAnsi="Arial" w:cs="Arial" w:eastAsia="Arial"/>
          <w:sz w:val="25"/>
          <w:szCs w:val="25"/>
          <w:color w:val="2B2B2B"/>
          <w:spacing w:val="0"/>
          <w:w w:val="51"/>
          <w:b/>
          <w:bCs/>
          <w:position w:val="-24"/>
        </w:rPr>
        <w:t>O</w:t>
      </w:r>
      <w:r>
        <w:rPr>
          <w:rFonts w:ascii="Arial" w:hAnsi="Arial" w:cs="Arial" w:eastAsia="Arial"/>
          <w:sz w:val="25"/>
          <w:szCs w:val="25"/>
          <w:color w:val="2B2B2B"/>
          <w:spacing w:val="21"/>
          <w:w w:val="51"/>
          <w:b/>
          <w:bCs/>
          <w:position w:val="-24"/>
        </w:rPr>
        <w:t> </w:t>
      </w:r>
      <w:r>
        <w:rPr>
          <w:rFonts w:ascii="Arial" w:hAnsi="Arial" w:cs="Arial" w:eastAsia="Arial"/>
          <w:sz w:val="30"/>
          <w:szCs w:val="30"/>
          <w:color w:val="2B2B2B"/>
          <w:spacing w:val="0"/>
          <w:w w:val="67"/>
          <w:b/>
          <w:bCs/>
          <w:position w:val="-24"/>
        </w:rPr>
        <w:t>6</w:t>
      </w:r>
      <w:r>
        <w:rPr>
          <w:rFonts w:ascii="Arial" w:hAnsi="Arial" w:cs="Arial" w:eastAsia="Arial"/>
          <w:sz w:val="30"/>
          <w:szCs w:val="30"/>
          <w:color w:val="2B2B2B"/>
          <w:spacing w:val="0"/>
          <w:w w:val="66"/>
          <w:b/>
          <w:bCs/>
          <w:position w:val="-24"/>
        </w:rPr>
        <w:t>'</w:t>
      </w:r>
      <w:r>
        <w:rPr>
          <w:rFonts w:ascii="Arial" w:hAnsi="Arial" w:cs="Arial" w:eastAsia="Arial"/>
          <w:sz w:val="30"/>
          <w:szCs w:val="30"/>
          <w:color w:val="2B2B2B"/>
          <w:spacing w:val="-49"/>
          <w:w w:val="100"/>
          <w:b/>
          <w:bCs/>
          <w:position w:val="-2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B2B2B"/>
          <w:spacing w:val="0"/>
          <w:w w:val="48"/>
          <w:position w:val="-24"/>
        </w:rPr>
        <w:t>Ha/ır</w:t>
      </w:r>
      <w:r>
        <w:rPr>
          <w:rFonts w:ascii="Times New Roman" w:hAnsi="Times New Roman" w:cs="Times New Roman" w:eastAsia="Times New Roman"/>
          <w:sz w:val="30"/>
          <w:szCs w:val="30"/>
          <w:color w:val="2B2B2B"/>
          <w:spacing w:val="-38"/>
          <w:w w:val="100"/>
          <w:position w:val="-2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B2B2B"/>
          <w:spacing w:val="0"/>
          <w:w w:val="48"/>
          <w:position w:val="-24"/>
        </w:rPr>
        <w:t>OZIJ17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60"/>
          <w:cols w:num="2" w:equalWidth="0">
            <w:col w:w="5609" w:space="2966"/>
            <w:col w:w="3025"/>
          </w:cols>
        </w:sectPr>
      </w:pPr>
      <w:rPr/>
    </w:p>
    <w:p>
      <w:pPr>
        <w:spacing w:before="0" w:after="0" w:line="254" w:lineRule="exact"/>
        <w:ind w:left="2274" w:right="-232"/>
        <w:jc w:val="left"/>
        <w:tabs>
          <w:tab w:pos="4940" w:val="left"/>
          <w:tab w:pos="5820" w:val="left"/>
          <w:tab w:pos="9740" w:val="left"/>
          <w:tab w:pos="10120" w:val="left"/>
        </w:tabs>
        <w:rPr>
          <w:rFonts w:ascii="Arial" w:hAnsi="Arial" w:cs="Arial" w:eastAsia="Arial"/>
          <w:sz w:val="128"/>
          <w:szCs w:val="128"/>
        </w:rPr>
      </w:pPr>
      <w:rPr/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b/>
          <w:bCs/>
          <w:position w:val="-53"/>
        </w:rPr>
        <w:t>GOne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b/>
          <w:bCs/>
          <w:position w:val="-53"/>
        </w:rPr>
        <w:t>y</w:t>
      </w:r>
      <w:r>
        <w:rPr>
          <w:rFonts w:ascii="Arial" w:hAnsi="Arial" w:cs="Arial" w:eastAsia="Arial"/>
          <w:sz w:val="19"/>
          <w:szCs w:val="19"/>
          <w:color w:val="2B2B2B"/>
          <w:spacing w:val="-2"/>
          <w:w w:val="100"/>
          <w:b/>
          <w:bCs/>
          <w:position w:val="-53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b/>
          <w:bCs/>
          <w:position w:val="-53"/>
        </w:rPr>
        <w:t>Bölg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b/>
          <w:bCs/>
          <w:position w:val="-53"/>
        </w:rPr>
        <w:t>e</w:t>
      </w:r>
      <w:r>
        <w:rPr>
          <w:rFonts w:ascii="Arial" w:hAnsi="Arial" w:cs="Arial" w:eastAsia="Arial"/>
          <w:sz w:val="19"/>
          <w:szCs w:val="19"/>
          <w:color w:val="2B2B2B"/>
          <w:spacing w:val="37"/>
          <w:w w:val="100"/>
          <w:b/>
          <w:bCs/>
          <w:position w:val="-53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b/>
          <w:bCs/>
          <w:position w:val="-53"/>
        </w:rPr>
        <w:t>3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b/>
          <w:bCs/>
          <w:position w:val="-53"/>
        </w:rPr>
        <w:t>.</w:t>
      </w:r>
      <w:r>
        <w:rPr>
          <w:rFonts w:ascii="Arial" w:hAnsi="Arial" w:cs="Arial" w:eastAsia="Arial"/>
          <w:sz w:val="19"/>
          <w:szCs w:val="19"/>
          <w:color w:val="2B2B2B"/>
          <w:spacing w:val="-15"/>
          <w:w w:val="100"/>
          <w:b/>
          <w:bCs/>
          <w:position w:val="-53"/>
        </w:rPr>
        <w:t> 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b/>
          <w:bCs/>
          <w:position w:val="-53"/>
        </w:rPr>
        <w:t>Posta</w:t>
      </w:r>
      <w:r>
        <w:rPr>
          <w:rFonts w:ascii="Arial" w:hAnsi="Arial" w:cs="Arial" w:eastAsia="Arial"/>
          <w:sz w:val="19"/>
          <w:szCs w:val="19"/>
          <w:color w:val="444444"/>
          <w:spacing w:val="-27"/>
          <w:w w:val="100"/>
          <w:b/>
          <w:bCs/>
          <w:position w:val="-53"/>
        </w:rPr>
        <w:t> 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b/>
          <w:bCs/>
          <w:position w:val="-53"/>
        </w:rPr>
        <w:tab/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b/>
          <w:bCs/>
          <w:position w:val="-53"/>
        </w:rPr>
      </w:r>
      <w:r>
        <w:rPr>
          <w:rFonts w:ascii="Arial" w:hAnsi="Arial" w:cs="Arial" w:eastAsia="Arial"/>
          <w:sz w:val="19"/>
          <w:szCs w:val="19"/>
          <w:color w:val="808082"/>
          <w:spacing w:val="0"/>
          <w:w w:val="147"/>
          <w:position w:val="-53"/>
        </w:rPr>
        <w:t>·</w:t>
      </w:r>
      <w:r>
        <w:rPr>
          <w:rFonts w:ascii="Arial" w:hAnsi="Arial" w:cs="Arial" w:eastAsia="Arial"/>
          <w:sz w:val="19"/>
          <w:szCs w:val="19"/>
          <w:color w:val="808082"/>
          <w:spacing w:val="-75"/>
          <w:w w:val="147"/>
          <w:position w:val="-53"/>
        </w:rPr>
        <w:t> </w:t>
      </w:r>
      <w:r>
        <w:rPr>
          <w:rFonts w:ascii="Arial" w:hAnsi="Arial" w:cs="Arial" w:eastAsia="Arial"/>
          <w:sz w:val="19"/>
          <w:szCs w:val="19"/>
          <w:color w:val="808082"/>
          <w:spacing w:val="0"/>
          <w:w w:val="100"/>
          <w:position w:val="-53"/>
        </w:rPr>
        <w:tab/>
      </w:r>
      <w:r>
        <w:rPr>
          <w:rFonts w:ascii="Arial" w:hAnsi="Arial" w:cs="Arial" w:eastAsia="Arial"/>
          <w:sz w:val="19"/>
          <w:szCs w:val="19"/>
          <w:color w:val="808082"/>
          <w:spacing w:val="0"/>
          <w:w w:val="100"/>
          <w:position w:val="-53"/>
        </w:rPr>
      </w:r>
      <w:r>
        <w:rPr>
          <w:rFonts w:ascii="Arial" w:hAnsi="Arial" w:cs="Arial" w:eastAsia="Arial"/>
          <w:sz w:val="23"/>
          <w:szCs w:val="23"/>
          <w:color w:val="34346E"/>
          <w:spacing w:val="0"/>
          <w:w w:val="147"/>
          <w:i/>
          <w:position w:val="-53"/>
        </w:rPr>
        <w:t>1</w:t>
      </w:r>
      <w:r>
        <w:rPr>
          <w:rFonts w:ascii="Arial" w:hAnsi="Arial" w:cs="Arial" w:eastAsia="Arial"/>
          <w:sz w:val="23"/>
          <w:szCs w:val="23"/>
          <w:color w:val="34346E"/>
          <w:spacing w:val="0"/>
          <w:w w:val="100"/>
          <w:i/>
          <w:position w:val="-53"/>
        </w:rPr>
        <w:tab/>
      </w:r>
      <w:r>
        <w:rPr>
          <w:rFonts w:ascii="Arial" w:hAnsi="Arial" w:cs="Arial" w:eastAsia="Arial"/>
          <w:sz w:val="23"/>
          <w:szCs w:val="23"/>
          <w:color w:val="34346E"/>
          <w:spacing w:val="0"/>
          <w:w w:val="100"/>
          <w:i/>
          <w:position w:val="-53"/>
        </w:rPr>
      </w:r>
      <w:r>
        <w:rPr>
          <w:rFonts w:ascii="Arial" w:hAnsi="Arial" w:cs="Arial" w:eastAsia="Arial"/>
          <w:sz w:val="128"/>
          <w:szCs w:val="128"/>
          <w:color w:val="3D4260"/>
          <w:spacing w:val="-216"/>
          <w:w w:val="62"/>
          <w:position w:val="-8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45979"/>
          <w:spacing w:val="-12"/>
          <w:w w:val="62"/>
          <w:i/>
          <w:position w:val="-65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45979"/>
          <w:spacing w:val="0"/>
          <w:w w:val="62"/>
          <w:i/>
          <w:position w:val="-6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45979"/>
          <w:spacing w:val="-27"/>
          <w:w w:val="62"/>
          <w:i/>
          <w:position w:val="-6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979"/>
          <w:spacing w:val="0"/>
          <w:w w:val="100"/>
          <w:i/>
          <w:position w:val="-6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979"/>
          <w:spacing w:val="0"/>
          <w:w w:val="100"/>
          <w:i/>
          <w:position w:val="-65"/>
        </w:rPr>
      </w:r>
      <w:r>
        <w:rPr>
          <w:rFonts w:ascii="Arial" w:hAnsi="Arial" w:cs="Arial" w:eastAsia="Arial"/>
          <w:sz w:val="128"/>
          <w:szCs w:val="128"/>
          <w:color w:val="6B7075"/>
          <w:spacing w:val="0"/>
          <w:w w:val="44"/>
          <w:position w:val="-83"/>
        </w:rPr>
        <w:t>.</w:t>
      </w:r>
      <w:r>
        <w:rPr>
          <w:rFonts w:ascii="Arial" w:hAnsi="Arial" w:cs="Arial" w:eastAsia="Arial"/>
          <w:sz w:val="128"/>
          <w:szCs w:val="12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433" w:lineRule="atLeas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959799"/>
          <w:spacing w:val="0"/>
          <w:w w:val="70"/>
          <w:i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959799"/>
          <w:spacing w:val="14"/>
          <w:w w:val="7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59799"/>
          <w:spacing w:val="0"/>
          <w:w w:val="70"/>
        </w:rPr>
        <w:t>...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60"/>
          <w:cols w:num="2" w:equalWidth="0">
            <w:col w:w="10281" w:space="327"/>
            <w:col w:w="992"/>
          </w:cols>
        </w:sectPr>
      </w:pPr>
      <w:rPr/>
    </w:p>
    <w:p>
      <w:pPr>
        <w:spacing w:before="0" w:after="0" w:line="343" w:lineRule="atLeast"/>
        <w:ind w:left="274" w:right="-84"/>
        <w:jc w:val="left"/>
        <w:tabs>
          <w:tab w:pos="2380" w:val="left"/>
          <w:tab w:pos="306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19"/>
          <w:w w:val="1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51"/>
        </w:rPr>
        <w:t>......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444444"/>
          <w:spacing w:val="-10"/>
          <w:w w:val="100"/>
          <w:b/>
          <w:bCs/>
          <w:position w:val="-8"/>
        </w:rPr>
        <w:t>N</w:t>
      </w:r>
      <w:r>
        <w:rPr>
          <w:rFonts w:ascii="Times New Roman" w:hAnsi="Times New Roman" w:cs="Times New Roman" w:eastAsia="Times New Roman"/>
          <w:sz w:val="26"/>
          <w:szCs w:val="26"/>
          <w:color w:val="444444"/>
          <w:spacing w:val="0"/>
          <w:w w:val="100"/>
          <w:b/>
          <w:bCs/>
          <w:position w:val="-8"/>
        </w:rPr>
        <w:t>ec</w:t>
      </w:r>
      <w:r>
        <w:rPr>
          <w:rFonts w:ascii="Times New Roman" w:hAnsi="Times New Roman" w:cs="Times New Roman" w:eastAsia="Times New Roman"/>
          <w:sz w:val="26"/>
          <w:szCs w:val="26"/>
          <w:color w:val="444444"/>
          <w:spacing w:val="-43"/>
          <w:w w:val="100"/>
          <w:b/>
          <w:bCs/>
          <w:position w:val="-8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444444"/>
          <w:spacing w:val="0"/>
          <w:w w:val="100"/>
          <w:b/>
          <w:bCs/>
          <w:position w:val="-8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444444"/>
          <w:spacing w:val="0"/>
          <w:w w:val="100"/>
          <w:b/>
          <w:bCs/>
          <w:position w:val="-8"/>
        </w:rPr>
      </w:r>
      <w:r>
        <w:rPr>
          <w:rFonts w:ascii="Arial" w:hAnsi="Arial" w:cs="Arial" w:eastAsia="Arial"/>
          <w:sz w:val="16"/>
          <w:szCs w:val="16"/>
          <w:color w:val="AEB3BA"/>
          <w:spacing w:val="0"/>
          <w:w w:val="113"/>
          <w:position w:val="-5"/>
        </w:rPr>
        <w:t>1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09" w:lineRule="atLeas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44"/>
          <w:szCs w:val="144"/>
          <w:color w:val="545979"/>
          <w:spacing w:val="-93"/>
          <w:w w:val="79"/>
          <w:position w:val="-101"/>
        </w:rPr>
        <w:t>=</w:t>
      </w:r>
      <w:r>
        <w:rPr>
          <w:rFonts w:ascii="Arial" w:hAnsi="Arial" w:cs="Arial" w:eastAsia="Arial"/>
          <w:sz w:val="144"/>
          <w:szCs w:val="144"/>
          <w:color w:val="6B7075"/>
          <w:spacing w:val="0"/>
          <w:w w:val="13"/>
          <w:position w:val="-101"/>
        </w:rPr>
        <w:t>M</w:t>
      </w:r>
      <w:r>
        <w:rPr>
          <w:rFonts w:ascii="Arial" w:hAnsi="Arial" w:cs="Arial" w:eastAsia="Arial"/>
          <w:sz w:val="144"/>
          <w:szCs w:val="144"/>
          <w:color w:val="6B7075"/>
          <w:spacing w:val="-241"/>
          <w:w w:val="100"/>
          <w:position w:val="-10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88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35"/>
          <w:w w:val="88"/>
          <w:position w:val="0"/>
        </w:rPr>
        <w:t>t</w:t>
      </w:r>
      <w:r>
        <w:rPr>
          <w:rFonts w:ascii="Arial" w:hAnsi="Arial" w:cs="Arial" w:eastAsia="Arial"/>
          <w:sz w:val="144"/>
          <w:szCs w:val="144"/>
          <w:color w:val="545979"/>
          <w:spacing w:val="-305"/>
          <w:w w:val="88"/>
          <w:position w:val="-101"/>
        </w:rPr>
        <w:t>\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88"/>
          <w:position w:val="0"/>
        </w:rPr>
        <w:t>faiye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88"/>
          <w:position w:val="0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5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37"/>
          <w:position w:val="0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6"/>
          <w:w w:val="137"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6"/>
          <w:position w:val="0"/>
        </w:rPr>
        <w:t>;m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60"/>
          <w:cols w:num="2" w:equalWidth="0">
            <w:col w:w="3168" w:space="4403"/>
            <w:col w:w="4029"/>
          </w:cols>
        </w:sectPr>
      </w:pPr>
      <w:rPr/>
    </w:p>
    <w:p>
      <w:pPr>
        <w:spacing w:before="0" w:after="0" w:line="810" w:lineRule="atLeast"/>
        <w:ind w:left="2690" w:right="-20"/>
        <w:jc w:val="left"/>
        <w:tabs>
          <w:tab w:pos="4700" w:val="left"/>
          <w:tab w:pos="8140" w:val="left"/>
          <w:tab w:pos="8960" w:val="left"/>
          <w:tab w:pos="10580" w:val="left"/>
          <w:tab w:pos="1096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0.075714pt;margin-top:8.528030pt;width:16.668331pt;height:11.5pt;mso-position-horizontal-relative:page;mso-position-vertical-relative:paragraph;z-index:-15306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6B7075"/>
                      <w:spacing w:val="0"/>
                      <w:w w:val="100"/>
                    </w:rPr>
                    <w:t>eım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b/>
          <w:bCs/>
        </w:rPr>
        <w:t>Grupla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b/>
          <w:bCs/>
        </w:rPr>
        <w:t>r</w:t>
      </w:r>
      <w:r>
        <w:rPr>
          <w:rFonts w:ascii="Arial" w:hAnsi="Arial" w:cs="Arial" w:eastAsia="Arial"/>
          <w:sz w:val="19"/>
          <w:szCs w:val="19"/>
          <w:color w:val="2B2B2B"/>
          <w:spacing w:val="2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Hüseyi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ÖZKAŞLI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Arial" w:hAnsi="Arial" w:cs="Arial" w:eastAsia="Arial"/>
          <w:sz w:val="24"/>
          <w:szCs w:val="24"/>
          <w:color w:val="6B7075"/>
          <w:spacing w:val="-17"/>
          <w:w w:val="130"/>
          <w:b/>
          <w:bCs/>
          <w:position w:val="6"/>
        </w:rPr>
        <w:t>B</w:t>
      </w:r>
      <w:r>
        <w:rPr>
          <w:rFonts w:ascii="Times New Roman" w:hAnsi="Times New Roman" w:cs="Times New Roman" w:eastAsia="Times New Roman"/>
          <w:sz w:val="28"/>
          <w:szCs w:val="28"/>
          <w:color w:val="6B7075"/>
          <w:spacing w:val="-165"/>
          <w:w w:val="130"/>
          <w:b/>
          <w:bCs/>
          <w:position w:val="-7"/>
        </w:rPr>
        <w:t>u</w:t>
      </w:r>
      <w:r>
        <w:rPr>
          <w:rFonts w:ascii="Times New Roman" w:hAnsi="Times New Roman" w:cs="Times New Roman" w:eastAsia="Times New Roman"/>
          <w:sz w:val="9"/>
          <w:szCs w:val="9"/>
          <w:color w:val="6B7075"/>
          <w:spacing w:val="0"/>
          <w:w w:val="130"/>
          <w:position w:val="6"/>
        </w:rPr>
        <w:t>oo</w:t>
      </w:r>
      <w:r>
        <w:rPr>
          <w:rFonts w:ascii="Times New Roman" w:hAnsi="Times New Roman" w:cs="Times New Roman" w:eastAsia="Times New Roman"/>
          <w:sz w:val="9"/>
          <w:szCs w:val="9"/>
          <w:color w:val="6B7075"/>
          <w:spacing w:val="9"/>
          <w:w w:val="130"/>
          <w:position w:val="6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6B7075"/>
          <w:spacing w:val="0"/>
          <w:w w:val="330"/>
          <w:position w:val="6"/>
        </w:rPr>
        <w:t>}</w:t>
      </w:r>
      <w:r>
        <w:rPr>
          <w:rFonts w:ascii="Times New Roman" w:hAnsi="Times New Roman" w:cs="Times New Roman" w:eastAsia="Times New Roman"/>
          <w:sz w:val="9"/>
          <w:szCs w:val="9"/>
          <w:color w:val="6B7075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6B7075"/>
          <w:spacing w:val="0"/>
          <w:w w:val="100"/>
          <w:position w:val="6"/>
        </w:rPr>
      </w:r>
      <w:r>
        <w:rPr>
          <w:rFonts w:ascii="Arial" w:hAnsi="Arial" w:cs="Arial" w:eastAsia="Arial"/>
          <w:sz w:val="21"/>
          <w:szCs w:val="21"/>
          <w:color w:val="808082"/>
          <w:spacing w:val="0"/>
          <w:w w:val="100"/>
          <w:position w:val="6"/>
        </w:rPr>
        <w:t>lt</w:t>
      </w:r>
      <w:r>
        <w:rPr>
          <w:rFonts w:ascii="Arial" w:hAnsi="Arial" w:cs="Arial" w:eastAsia="Arial"/>
          <w:sz w:val="21"/>
          <w:szCs w:val="21"/>
          <w:color w:val="808082"/>
          <w:spacing w:val="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59799"/>
          <w:spacing w:val="0"/>
          <w:w w:val="144"/>
          <w:position w:val="6"/>
        </w:rPr>
        <w:t>r</w:t>
      </w:r>
      <w:r>
        <w:rPr>
          <w:rFonts w:ascii="Times New Roman" w:hAnsi="Times New Roman" w:cs="Times New Roman" w:eastAsia="Times New Roman"/>
          <w:sz w:val="9"/>
          <w:szCs w:val="9"/>
          <w:color w:val="959799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959799"/>
          <w:spacing w:val="0"/>
          <w:w w:val="65"/>
          <w:position w:val="6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959799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959799"/>
          <w:spacing w:val="0"/>
          <w:w w:val="108"/>
          <w:position w:val="6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left="4709" w:right="-20"/>
        <w:jc w:val="left"/>
        <w:tabs>
          <w:tab w:pos="8360" w:val="left"/>
          <w:tab w:pos="8980" w:val="left"/>
          <w:tab w:pos="102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52"/>
          <w:position w:val="1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100"/>
          <w:position w:val="1"/>
        </w:rPr>
      </w:r>
      <w:r>
        <w:rPr>
          <w:rFonts w:ascii="Arial" w:hAnsi="Arial" w:cs="Arial" w:eastAsia="Arial"/>
          <w:sz w:val="18"/>
          <w:szCs w:val="18"/>
          <w:color w:val="6B7075"/>
          <w:spacing w:val="-4"/>
          <w:w w:val="94"/>
          <w:position w:val="1"/>
        </w:rPr>
        <w:t>a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94"/>
          <w:position w:val="1"/>
        </w:rPr>
        <w:t>n</w:t>
      </w:r>
      <w:r>
        <w:rPr>
          <w:rFonts w:ascii="Arial" w:hAnsi="Arial" w:cs="Arial" w:eastAsia="Arial"/>
          <w:sz w:val="18"/>
          <w:szCs w:val="18"/>
          <w:color w:val="565656"/>
          <w:spacing w:val="-35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AEB3BA"/>
          <w:spacing w:val="0"/>
          <w:w w:val="132"/>
          <w:position w:val="1"/>
        </w:rPr>
        <w:t>'</w:t>
      </w:r>
      <w:r>
        <w:rPr>
          <w:rFonts w:ascii="Arial" w:hAnsi="Arial" w:cs="Arial" w:eastAsia="Arial"/>
          <w:sz w:val="18"/>
          <w:szCs w:val="18"/>
          <w:color w:val="AEB3B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AEB3BA"/>
          <w:spacing w:val="0"/>
          <w:w w:val="100"/>
          <w:position w:val="1"/>
        </w:rPr>
      </w:r>
      <w:r>
        <w:rPr>
          <w:rFonts w:ascii="Arial" w:hAnsi="Arial" w:cs="Arial" w:eastAsia="Arial"/>
          <w:sz w:val="18"/>
          <w:szCs w:val="18"/>
          <w:color w:val="808082"/>
          <w:spacing w:val="0"/>
          <w:w w:val="107"/>
          <w:position w:val="1"/>
        </w:rPr>
        <w:t>"</w:t>
      </w:r>
      <w:r>
        <w:rPr>
          <w:rFonts w:ascii="Arial" w:hAnsi="Arial" w:cs="Arial" w:eastAsia="Arial"/>
          <w:sz w:val="18"/>
          <w:szCs w:val="18"/>
          <w:color w:val="808082"/>
          <w:spacing w:val="3"/>
          <w:w w:val="107"/>
          <w:position w:val="1"/>
        </w:rPr>
        <w:t>"</w:t>
      </w:r>
      <w:r>
        <w:rPr>
          <w:rFonts w:ascii="Arial" w:hAnsi="Arial" w:cs="Arial" w:eastAsia="Arial"/>
          <w:sz w:val="18"/>
          <w:szCs w:val="18"/>
          <w:color w:val="AEB3BA"/>
          <w:spacing w:val="-45"/>
          <w:w w:val="106"/>
          <w:position w:val="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39"/>
          <w:w w:val="11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75"/>
          <w:w w:val="151"/>
          <w:position w:val="1"/>
        </w:rPr>
        <w:t>a</w:t>
      </w:r>
      <w:r>
        <w:rPr>
          <w:rFonts w:ascii="Arial" w:hAnsi="Arial" w:cs="Arial" w:eastAsia="Arial"/>
          <w:sz w:val="18"/>
          <w:szCs w:val="18"/>
          <w:color w:val="AEB3BA"/>
          <w:spacing w:val="0"/>
          <w:w w:val="80"/>
          <w:position w:val="1"/>
        </w:rPr>
        <w:t>·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60"/>
        </w:sectPr>
      </w:pPr>
      <w:rPr/>
    </w:p>
    <w:p>
      <w:pPr>
        <w:spacing w:before="0" w:after="0" w:line="39" w:lineRule="atLeast"/>
        <w:ind w:right="-20"/>
        <w:jc w:val="right"/>
        <w:tabs>
          <w:tab w:pos="28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1.601288pt;margin-top:15.633611pt;width:57.641203pt;height:10.5pt;mso-position-horizontal-relative:page;mso-position-vertical-relative:paragraph;z-index:-15305" type="#_x0000_t202" filled="f" stroked="f">
            <v:textbox inset="0,0,0,0">
              <w:txbxContent>
                <w:p>
                  <w:pPr>
                    <w:spacing w:before="0" w:after="0" w:line="210" w:lineRule="exact"/>
                    <w:ind w:right="-72"/>
                    <w:jc w:val="left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808082"/>
                      <w:spacing w:val="-21"/>
                      <w:w w:val="159"/>
                    </w:rPr>
                    <w:t>·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444444"/>
                      <w:spacing w:val="0"/>
                      <w:w w:val="159"/>
                    </w:rPr>
                    <w:t>.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444444"/>
                      <w:spacing w:val="0"/>
                      <w:w w:val="159"/>
                    </w:rPr>
                    <w:t>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444444"/>
                      <w:spacing w:val="6"/>
                      <w:w w:val="159"/>
                    </w:rPr>
                    <w:t>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2B2B2B"/>
                      <w:spacing w:val="0"/>
                      <w:w w:val="100"/>
                      <w:i/>
                    </w:rPr>
                    <w:t>L"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2B2B2B"/>
                      <w:spacing w:val="-11"/>
                      <w:w w:val="100"/>
                      <w:i/>
                    </w:rPr>
                    <w:t>r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565656"/>
                      <w:spacing w:val="0"/>
                      <w:w w:val="100"/>
                      <w:i/>
                    </w:rPr>
                    <w:t>: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565656"/>
                      <w:spacing w:val="0"/>
                      <w:w w:val="100"/>
                      <w:i/>
                    </w:rPr>
                    <w:t> 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565656"/>
                      <w:spacing w:val="24"/>
                      <w:w w:val="100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565656"/>
                      <w:spacing w:val="0"/>
                      <w:w w:val="100"/>
                    </w:rPr>
                    <w:t>ı:'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565656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565656"/>
                      <w:spacing w:val="1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959799"/>
                      <w:spacing w:val="0"/>
                      <w:w w:val="260"/>
                    </w:rPr>
                    <w:t>/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3"/>
          <w:szCs w:val="23"/>
          <w:color w:val="959799"/>
          <w:w w:val="58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959799"/>
          <w:w w:val="10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959799"/>
          <w:w w:val="100"/>
        </w:rPr>
      </w:r>
      <w:r>
        <w:rPr>
          <w:rFonts w:ascii="Times New Roman" w:hAnsi="Times New Roman" w:cs="Times New Roman" w:eastAsia="Times New Roman"/>
          <w:sz w:val="27"/>
          <w:szCs w:val="27"/>
          <w:color w:val="2B2B2B"/>
          <w:spacing w:val="-44"/>
          <w:w w:val="102"/>
          <w:i/>
          <w:position w:val="-11"/>
        </w:rPr>
        <w:t>"</w:t>
      </w:r>
      <w:r>
        <w:rPr>
          <w:rFonts w:ascii="Times New Roman" w:hAnsi="Times New Roman" w:cs="Times New Roman" w:eastAsia="Times New Roman"/>
          <w:sz w:val="23"/>
          <w:szCs w:val="23"/>
          <w:color w:val="2B2B2B"/>
          <w:spacing w:val="0"/>
          <w:w w:val="38"/>
          <w:position w:val="0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2B2B2B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B2B2B"/>
          <w:spacing w:val="0"/>
          <w:w w:val="102"/>
          <w:i/>
          <w:position w:val="-11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2B2B2B"/>
          <w:spacing w:val="-44"/>
          <w:w w:val="100"/>
          <w:i/>
          <w:position w:val="-1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65656"/>
          <w:spacing w:val="-12"/>
          <w:w w:val="70"/>
          <w:i/>
          <w:position w:val="0"/>
        </w:rPr>
        <w:t>t</w:t>
      </w:r>
      <w:r>
        <w:rPr>
          <w:rFonts w:ascii="Times New Roman" w:hAnsi="Times New Roman" w:cs="Times New Roman" w:eastAsia="Times New Roman"/>
          <w:sz w:val="27"/>
          <w:szCs w:val="27"/>
          <w:color w:val="444444"/>
          <w:spacing w:val="-36"/>
          <w:w w:val="49"/>
          <w:i/>
          <w:position w:val="-11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565656"/>
          <w:spacing w:val="0"/>
          <w:w w:val="70"/>
          <w:i/>
          <w:position w:val="0"/>
        </w:rPr>
        <w:t>i:·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39" w:lineRule="atLeast"/>
        <w:ind w:right="-6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444444"/>
          <w:w w:val="41"/>
        </w:rPr>
        <w:t>h</w:t>
      </w:r>
      <w:r>
        <w:rPr>
          <w:rFonts w:ascii="Times New Roman" w:hAnsi="Times New Roman" w:cs="Times New Roman" w:eastAsia="Times New Roman"/>
          <w:sz w:val="13"/>
          <w:szCs w:val="13"/>
          <w:color w:val="444444"/>
          <w:spacing w:val="-5"/>
          <w:w w:val="41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2B2B2B"/>
          <w:spacing w:val="0"/>
          <w:w w:val="150"/>
        </w:rPr>
        <w:t>)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0" w:after="0" w:line="103" w:lineRule="atLeast"/>
        <w:ind w:right="-20"/>
        <w:jc w:val="left"/>
        <w:tabs>
          <w:tab w:pos="38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3"/>
          <w:szCs w:val="23"/>
          <w:color w:val="565656"/>
          <w:spacing w:val="-31"/>
          <w:w w:val="156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808082"/>
          <w:spacing w:val="0"/>
          <w:w w:val="156"/>
        </w:rPr>
        <w:t>"</w:t>
      </w:r>
      <w:r>
        <w:rPr>
          <w:rFonts w:ascii="Times New Roman" w:hAnsi="Times New Roman" w:cs="Times New Roman" w:eastAsia="Times New Roman"/>
          <w:sz w:val="23"/>
          <w:szCs w:val="23"/>
          <w:color w:val="808082"/>
          <w:spacing w:val="-89"/>
          <w:w w:val="156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80808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808082"/>
          <w:spacing w:val="0"/>
          <w:w w:val="100"/>
        </w:rPr>
      </w:r>
      <w:r>
        <w:rPr>
          <w:rFonts w:ascii="Times New Roman" w:hAnsi="Times New Roman" w:cs="Times New Roman" w:eastAsia="Times New Roman"/>
          <w:sz w:val="27"/>
          <w:szCs w:val="27"/>
          <w:color w:val="808082"/>
          <w:spacing w:val="0"/>
          <w:w w:val="78"/>
          <w:i/>
        </w:rPr>
        <w:t>(?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40" w:lineRule="exact"/>
        <w:ind w:left="67"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6B7075"/>
          <w:spacing w:val="0"/>
          <w:w w:val="100"/>
          <w:position w:val="-2"/>
        </w:rPr>
        <w:t>,-(</w:t>
      </w:r>
      <w:r>
        <w:rPr>
          <w:rFonts w:ascii="Times New Roman" w:hAnsi="Times New Roman" w:cs="Times New Roman" w:eastAsia="Times New Roman"/>
          <w:sz w:val="13"/>
          <w:szCs w:val="13"/>
          <w:color w:val="6B7075"/>
          <w:spacing w:val="0"/>
          <w:w w:val="100"/>
          <w:position w:val="-2"/>
        </w:rPr>
        <w:t>;</w:t>
      </w:r>
      <w:r>
        <w:rPr>
          <w:rFonts w:ascii="Times New Roman" w:hAnsi="Times New Roman" w:cs="Times New Roman" w:eastAsia="Times New Roman"/>
          <w:sz w:val="13"/>
          <w:szCs w:val="13"/>
          <w:color w:val="6B7075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6B7075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6B7075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EB3BA"/>
          <w:spacing w:val="-19"/>
          <w:w w:val="176"/>
          <w:position w:val="-2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6B7075"/>
          <w:spacing w:val="0"/>
          <w:w w:val="90"/>
          <w:position w:val="-2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60"/>
          <w:cols w:num="3" w:equalWidth="0">
            <w:col w:w="9942" w:space="160"/>
            <w:col w:w="97" w:space="237"/>
            <w:col w:w="1164"/>
          </w:cols>
        </w:sectPr>
      </w:pPr>
      <w:rPr/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69" w:lineRule="exact"/>
        <w:ind w:left="29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0"/>
          <w:w w:val="74"/>
          <w:position w:val="-3"/>
        </w:rPr>
        <w:t>ro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34" w:lineRule="exact"/>
        <w:ind w:left="255" w:right="-100"/>
        <w:jc w:val="left"/>
        <w:tabs>
          <w:tab w:pos="246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2B2B2B"/>
          <w:spacing w:val="0"/>
          <w:w w:val="52"/>
          <w:position w:val="12"/>
        </w:rPr>
        <w:t>::ı::</w:t>
      </w:r>
      <w:r>
        <w:rPr>
          <w:rFonts w:ascii="Times New Roman" w:hAnsi="Times New Roman" w:cs="Times New Roman" w:eastAsia="Times New Roman"/>
          <w:sz w:val="23"/>
          <w:szCs w:val="23"/>
          <w:color w:val="2B2B2B"/>
          <w:spacing w:val="0"/>
          <w:w w:val="100"/>
          <w:position w:val="12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2B2B2B"/>
          <w:spacing w:val="0"/>
          <w:w w:val="100"/>
          <w:position w:val="12"/>
        </w:rPr>
      </w:r>
      <w:r>
        <w:rPr>
          <w:rFonts w:ascii="Arial" w:hAnsi="Arial" w:cs="Arial" w:eastAsia="Arial"/>
          <w:sz w:val="26"/>
          <w:szCs w:val="26"/>
          <w:color w:val="959799"/>
          <w:spacing w:val="0"/>
          <w:w w:val="100"/>
          <w:position w:val="-5"/>
        </w:rPr>
        <w:t>E</w:t>
      </w:r>
      <w:r>
        <w:rPr>
          <w:rFonts w:ascii="Arial" w:hAnsi="Arial" w:cs="Arial" w:eastAsia="Arial"/>
          <w:sz w:val="26"/>
          <w:szCs w:val="26"/>
          <w:color w:val="959799"/>
          <w:spacing w:val="0"/>
          <w:w w:val="100"/>
          <w:position w:val="-5"/>
        </w:rPr>
        <w:t> </w:t>
      </w:r>
      <w:r>
        <w:rPr>
          <w:rFonts w:ascii="Arial" w:hAnsi="Arial" w:cs="Arial" w:eastAsia="Arial"/>
          <w:sz w:val="26"/>
          <w:szCs w:val="26"/>
          <w:color w:val="959799"/>
          <w:spacing w:val="3"/>
          <w:w w:val="100"/>
          <w:position w:val="-5"/>
        </w:rPr>
        <w:t> </w:t>
      </w:r>
      <w:r>
        <w:rPr>
          <w:rFonts w:ascii="Arial" w:hAnsi="Arial" w:cs="Arial" w:eastAsia="Arial"/>
          <w:sz w:val="26"/>
          <w:szCs w:val="26"/>
          <w:color w:val="808082"/>
          <w:spacing w:val="0"/>
          <w:w w:val="121"/>
          <w:position w:val="-5"/>
        </w:rPr>
        <w:t>günKAYA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Erca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GÜRKAN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5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7.384766pt;margin-top:7.990194pt;width:4.840055pt;height:5pt;mso-position-horizontal-relative:page;mso-position-vertical-relative:paragraph;z-index:-15303" type="#_x0000_t202" filled="f" stroked="f">
            <v:textbox inset="0,0,0,0">
              <w:txbxContent>
                <w:p>
                  <w:pPr>
                    <w:spacing w:before="0" w:after="0" w:line="100" w:lineRule="exact"/>
                    <w:ind w:right="-55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Pr/>
                  <w:r>
                    <w:rPr>
                      <w:rFonts w:ascii="Arial" w:hAnsi="Arial" w:cs="Arial" w:eastAsia="Arial"/>
                      <w:sz w:val="10"/>
                      <w:szCs w:val="10"/>
                      <w:color w:val="AEB3BA"/>
                      <w:spacing w:val="-15"/>
                      <w:w w:val="89"/>
                    </w:rPr>
                    <w:t>,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959799"/>
                      <w:spacing w:val="0"/>
                      <w:w w:val="313"/>
                    </w:rPr>
                    <w:t>;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-5"/>
        </w:rPr>
        <w:t>Şoförü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6" w:lineRule="exact"/>
        <w:ind w:left="29" w:right="-20"/>
        <w:jc w:val="left"/>
        <w:rPr>
          <w:rFonts w:ascii="Arial" w:hAnsi="Arial" w:cs="Arial" w:eastAsia="Arial"/>
          <w:sz w:val="34"/>
          <w:szCs w:val="3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7"/>
          <w:szCs w:val="7"/>
          <w:color w:val="959799"/>
          <w:spacing w:val="0"/>
          <w:w w:val="161"/>
          <w:b/>
          <w:bCs/>
          <w:position w:val="1"/>
        </w:rPr>
        <w:t>l,.</w:t>
      </w:r>
      <w:r>
        <w:rPr>
          <w:rFonts w:ascii="Times New Roman" w:hAnsi="Times New Roman" w:cs="Times New Roman" w:eastAsia="Times New Roman"/>
          <w:sz w:val="7"/>
          <w:szCs w:val="7"/>
          <w:color w:val="959799"/>
          <w:spacing w:val="0"/>
          <w:w w:val="161"/>
          <w:b/>
          <w:bCs/>
          <w:position w:val="1"/>
        </w:rPr>
        <w:t>   </w:t>
      </w:r>
      <w:r>
        <w:rPr>
          <w:rFonts w:ascii="Times New Roman" w:hAnsi="Times New Roman" w:cs="Times New Roman" w:eastAsia="Times New Roman"/>
          <w:sz w:val="7"/>
          <w:szCs w:val="7"/>
          <w:color w:val="959799"/>
          <w:spacing w:val="20"/>
          <w:w w:val="161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08082"/>
          <w:spacing w:val="0"/>
          <w:w w:val="161"/>
          <w:position w:val="1"/>
        </w:rPr>
        <w:t>....</w:t>
      </w:r>
      <w:r>
        <w:rPr>
          <w:rFonts w:ascii="Times New Roman" w:hAnsi="Times New Roman" w:cs="Times New Roman" w:eastAsia="Times New Roman"/>
          <w:sz w:val="7"/>
          <w:szCs w:val="7"/>
          <w:color w:val="808082"/>
          <w:spacing w:val="0"/>
          <w:w w:val="161"/>
          <w:position w:val="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08082"/>
          <w:spacing w:val="12"/>
          <w:w w:val="161"/>
          <w:position w:val="1"/>
        </w:rPr>
        <w:t> </w:t>
      </w:r>
      <w:r>
        <w:rPr>
          <w:rFonts w:ascii="Arial" w:hAnsi="Arial" w:cs="Arial" w:eastAsia="Arial"/>
          <w:sz w:val="34"/>
          <w:szCs w:val="34"/>
          <w:color w:val="6B7075"/>
          <w:spacing w:val="0"/>
          <w:w w:val="50"/>
          <w:position w:val="1"/>
        </w:rPr>
        <w:t>:</w:t>
      </w:r>
      <w:r>
        <w:rPr>
          <w:rFonts w:ascii="Arial" w:hAnsi="Arial" w:cs="Arial" w:eastAsia="Arial"/>
          <w:sz w:val="34"/>
          <w:szCs w:val="34"/>
          <w:color w:val="959799"/>
          <w:spacing w:val="-13"/>
          <w:w w:val="21"/>
          <w:position w:val="1"/>
        </w:rPr>
        <w:t>-</w:t>
      </w:r>
      <w:r>
        <w:rPr>
          <w:rFonts w:ascii="Arial" w:hAnsi="Arial" w:cs="Arial" w:eastAsia="Arial"/>
          <w:sz w:val="34"/>
          <w:szCs w:val="34"/>
          <w:color w:val="959799"/>
          <w:spacing w:val="-23"/>
          <w:w w:val="20"/>
          <w:position w:val="1"/>
        </w:rPr>
        <w:t>.</w:t>
      </w:r>
      <w:r>
        <w:rPr>
          <w:rFonts w:ascii="Arial" w:hAnsi="Arial" w:cs="Arial" w:eastAsia="Arial"/>
          <w:sz w:val="34"/>
          <w:szCs w:val="34"/>
          <w:color w:val="959799"/>
          <w:spacing w:val="-13"/>
          <w:w w:val="20"/>
          <w:position w:val="1"/>
        </w:rPr>
        <w:t>I</w:t>
      </w:r>
      <w:r>
        <w:rPr>
          <w:rFonts w:ascii="Arial" w:hAnsi="Arial" w:cs="Arial" w:eastAsia="Arial"/>
          <w:sz w:val="34"/>
          <w:szCs w:val="34"/>
          <w:color w:val="959799"/>
          <w:spacing w:val="-23"/>
          <w:w w:val="20"/>
          <w:position w:val="1"/>
        </w:rPr>
        <w:t>.</w:t>
      </w:r>
      <w:r>
        <w:rPr>
          <w:rFonts w:ascii="Arial" w:hAnsi="Arial" w:cs="Arial" w:eastAsia="Arial"/>
          <w:sz w:val="34"/>
          <w:szCs w:val="34"/>
          <w:color w:val="959799"/>
          <w:spacing w:val="-154"/>
          <w:w w:val="21"/>
          <w:position w:val="1"/>
        </w:rPr>
        <w:t>M</w:t>
      </w:r>
      <w:r>
        <w:rPr>
          <w:rFonts w:ascii="Arial" w:hAnsi="Arial" w:cs="Arial" w:eastAsia="Arial"/>
          <w:sz w:val="34"/>
          <w:szCs w:val="34"/>
          <w:color w:val="959799"/>
          <w:spacing w:val="0"/>
          <w:w w:val="20"/>
          <w:position w:val="1"/>
        </w:rPr>
        <w:t>.</w:t>
      </w:r>
      <w:r>
        <w:rPr>
          <w:rFonts w:ascii="Arial" w:hAnsi="Arial" w:cs="Arial" w:eastAsia="Arial"/>
          <w:sz w:val="34"/>
          <w:szCs w:val="34"/>
          <w:color w:val="959799"/>
          <w:spacing w:val="-2"/>
          <w:w w:val="20"/>
          <w:position w:val="1"/>
        </w:rPr>
        <w:t>.</w:t>
      </w:r>
      <w:r>
        <w:rPr>
          <w:rFonts w:ascii="Arial" w:hAnsi="Arial" w:cs="Arial" w:eastAsia="Arial"/>
          <w:sz w:val="34"/>
          <w:szCs w:val="34"/>
          <w:color w:val="6B7075"/>
          <w:spacing w:val="-98"/>
          <w:w w:val="70"/>
          <w:position w:val="1"/>
        </w:rPr>
        <w:t>·</w:t>
      </w:r>
      <w:r>
        <w:rPr>
          <w:rFonts w:ascii="Arial" w:hAnsi="Arial" w:cs="Arial" w:eastAsia="Arial"/>
          <w:sz w:val="34"/>
          <w:szCs w:val="34"/>
          <w:color w:val="959799"/>
          <w:spacing w:val="0"/>
          <w:w w:val="20"/>
          <w:position w:val="1"/>
        </w:rPr>
        <w:t>I-:,.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60"/>
          <w:cols w:num="3" w:equalWidth="0">
            <w:col w:w="4177" w:space="484"/>
            <w:col w:w="1368" w:space="3444"/>
            <w:col w:w="2127"/>
          </w:cols>
        </w:sectPr>
      </w:pPr>
      <w:rPr/>
    </w:p>
    <w:p>
      <w:pPr>
        <w:spacing w:before="14" w:after="0" w:line="240" w:lineRule="auto"/>
        <w:ind w:left="2298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12.648597pt;margin-top:40.337555pt;width:569.783493pt;height:796.672717pt;mso-position-horizontal-relative:page;mso-position-vertical-relative:page;z-index:-15312" coordorigin="253,807" coordsize="11396,15933">
            <v:group style="position:absolute;left:263;top:831;width:11331;height:2" coordorigin="263,831" coordsize="11331,2">
              <v:shape style="position:absolute;left:263;top:831;width:11331;height:2" coordorigin="263,831" coordsize="11331,0" path="m263,831l11594,831e" filled="f" stroked="t" strokeweight=".954611pt" strokecolor="#4F4F4F">
                <v:path arrowok="t"/>
              </v:shape>
            </v:group>
            <v:group style="position:absolute;left:3179;top:840;width:4181;height:2" coordorigin="3179,840" coordsize="4181,2">
              <v:shape style="position:absolute;left:3179;top:840;width:4181;height:2" coordorigin="3179,840" coordsize="4181,0" path="m3179,840l7360,840e" filled="f" stroked="t" strokeweight=".954611pt" strokecolor="#4F4F4F">
                <v:path arrowok="t"/>
              </v:shape>
            </v:group>
            <v:group style="position:absolute;left:7284;top:838;width:625;height:2" coordorigin="7284,838" coordsize="625,2">
              <v:shape style="position:absolute;left:7284;top:838;width:625;height:2" coordorigin="7284,838" coordsize="625,0" path="m7284,838l7909,838e" filled="f" stroked="t" strokeweight=".477306pt" strokecolor="#282828">
                <v:path arrowok="t"/>
              </v:shape>
            </v:group>
            <v:group style="position:absolute;left:7756;top:840;width:539;height:2" coordorigin="7756,840" coordsize="539,2">
              <v:shape style="position:absolute;left:7756;top:840;width:539;height:2" coordorigin="7756,840" coordsize="539,0" path="m7756,840l8296,840e" filled="f" stroked="t" strokeweight=".715958pt" strokecolor="#3B3B3F">
                <v:path arrowok="t"/>
              </v:shape>
            </v:group>
            <v:group style="position:absolute;left:7756;top:840;width:1990;height:2" coordorigin="7756,840" coordsize="1990,2">
              <v:shape style="position:absolute;left:7756;top:840;width:1990;height:2" coordorigin="7756,840" coordsize="1990,0" path="m7756,840l9747,840e" filled="f" stroked="t" strokeweight=".954611pt" strokecolor="#4F4F4F">
                <v:path arrowok="t"/>
              </v:shape>
            </v:group>
            <v:group style="position:absolute;left:8701;top:828;width:2;height:498" coordorigin="8701,828" coordsize="2,498">
              <v:shape style="position:absolute;left:8701;top:828;width:2;height:498" coordorigin="8701,828" coordsize="0,498" path="m8701,1326l8701,828e" filled="f" stroked="t" strokeweight=".715958pt" strokecolor="#4B4B4B">
                <v:path arrowok="t"/>
              </v:shape>
            </v:group>
            <v:group style="position:absolute;left:9689;top:838;width:358;height:2" coordorigin="9689,838" coordsize="358,2">
              <v:shape style="position:absolute;left:9689;top:838;width:358;height:2" coordorigin="9689,838" coordsize="358,0" path="m9689,838l10047,838e" filled="f" stroked="t" strokeweight=".477306pt" strokecolor="#131318">
                <v:path arrowok="t"/>
              </v:shape>
            </v:group>
            <v:group style="position:absolute;left:9990;top:838;width:1604;height:2" coordorigin="9990,838" coordsize="1604,2">
              <v:shape style="position:absolute;left:9990;top:838;width:1604;height:2" coordorigin="9990,838" coordsize="1604,0" path="m9990,838l11594,838e" filled="f" stroked="t" strokeweight=".715958pt" strokecolor="#545454">
                <v:path arrowok="t"/>
              </v:shape>
            </v:group>
            <v:group style="position:absolute;left:11587;top:828;width:2;height:1704" coordorigin="11587,828" coordsize="2,1704">
              <v:shape style="position:absolute;left:11587;top:828;width:2;height:1704" coordorigin="11587,828" coordsize="0,1704" path="m11587,2533l11587,828e" filled="f" stroked="t" strokeweight=".715958pt" strokecolor="#5B5B5B">
                <v:path arrowok="t"/>
              </v:shape>
            </v:group>
            <v:group style="position:absolute;left:8708;top:1269;width:2;height:311" coordorigin="8708,1269" coordsize="2,311">
              <v:shape style="position:absolute;left:8708;top:1269;width:2;height:311" coordorigin="8708,1269" coordsize="0,311" path="m8708,1580l8708,1269e" filled="f" stroked="t" strokeweight=".477306pt" strokecolor="#444444">
                <v:path arrowok="t"/>
              </v:shape>
            </v:group>
            <v:group style="position:absolute;left:11589;top:1269;width:2;height:579" coordorigin="11589,1269" coordsize="2,579">
              <v:shape style="position:absolute;left:11589;top:1269;width:2;height:579" coordorigin="11589,1269" coordsize="0,579" path="m11589,1848l11589,1269e" filled="f" stroked="t" strokeweight=".477306pt" strokecolor="#444444">
                <v:path arrowok="t"/>
              </v:shape>
            </v:group>
            <v:group style="position:absolute;left:267;top:2260;width:6716;height:2" coordorigin="267,2260" coordsize="6716,2">
              <v:shape style="position:absolute;left:267;top:2260;width:6716;height:2" coordorigin="267,2260" coordsize="6716,0" path="m267,2260l6983,2260e" filled="f" stroked="t" strokeweight=".954611pt" strokecolor="#4F4F4F">
                <v:path arrowok="t"/>
              </v:shape>
            </v:group>
            <v:group style="position:absolute;left:1926;top:823;width:2;height:1446" coordorigin="1926,823" coordsize="2,1446">
              <v:shape style="position:absolute;left:1926;top:823;width:2;height:1446" coordorigin="1926,823" coordsize="0,1446" path="m1926,2269l1926,823e" filled="f" stroked="t" strokeweight=".477306pt" strokecolor="#545454">
                <v:path arrowok="t"/>
              </v:shape>
            </v:group>
            <v:group style="position:absolute;left:6926;top:2265;width:415;height:2" coordorigin="6926,2265" coordsize="415,2">
              <v:shape style="position:absolute;left:6926;top:2265;width:415;height:2" coordorigin="6926,2265" coordsize="415,0" path="m6926,2265l7341,2265e" filled="f" stroked="t" strokeweight=".477306pt" strokecolor="#2B2B2B">
                <v:path arrowok="t"/>
              </v:shape>
            </v:group>
            <v:group style="position:absolute;left:7284;top:2262;width:2110;height:2" coordorigin="7284,2262" coordsize="2110,2">
              <v:shape style="position:absolute;left:7284;top:2262;width:2110;height:2" coordorigin="7284,2262" coordsize="2110,0" path="m7284,2262l9393,2262e" filled="f" stroked="t" strokeweight=".954611pt" strokecolor="#545454">
                <v:path arrowok="t"/>
              </v:shape>
            </v:group>
            <v:group style="position:absolute;left:8708;top:1484;width:2;height:790" coordorigin="8708,1484" coordsize="2,790">
              <v:shape style="position:absolute;left:8708;top:1484;width:2;height:790" coordorigin="8708,1484" coordsize="0,790" path="m8708,2274l8708,1484e" filled="f" stroked="t" strokeweight=".954611pt" strokecolor="#676767">
                <v:path arrowok="t"/>
              </v:shape>
            </v:group>
            <v:group style="position:absolute;left:9336;top:2265;width:616;height:2" coordorigin="9336,2265" coordsize="616,2">
              <v:shape style="position:absolute;left:9336;top:2265;width:616;height:2" coordorigin="9336,2265" coordsize="616,0" path="m9336,2265l9952,2265e" filled="f" stroked="t" strokeweight=".477306pt" strokecolor="#2B2B2B">
                <v:path arrowok="t"/>
              </v:shape>
            </v:group>
            <v:group style="position:absolute;left:9895;top:2262;width:1704;height:2" coordorigin="9895,2262" coordsize="1704,2">
              <v:shape style="position:absolute;left:9895;top:2262;width:1704;height:2" coordorigin="9895,2262" coordsize="1704,0" path="m9895,2262l11599,2262e" filled="f" stroked="t" strokeweight=".715958pt" strokecolor="#5B5B5B">
                <v:path arrowok="t"/>
              </v:shape>
            </v:group>
            <v:group style="position:absolute;left:267;top:2499;width:2606;height:2" coordorigin="267,2499" coordsize="2606,2">
              <v:shape style="position:absolute;left:267;top:2499;width:2606;height:2" coordorigin="267,2499" coordsize="2606,0" path="m267,2499l2873,2499e" filled="f" stroked="t" strokeweight=".477306pt" strokecolor="#2B2B2B">
                <v:path arrowok="t"/>
              </v:shape>
            </v:group>
            <v:group style="position:absolute;left:611;top:2506;width:7685;height:2" coordorigin="611,2506" coordsize="7685,2">
              <v:shape style="position:absolute;left:611;top:2506;width:7685;height:2" coordorigin="611,2506" coordsize="7685,0" path="m611,2506l8296,2506e" filled="f" stroked="t" strokeweight=".715958pt" strokecolor="#444444">
                <v:path arrowok="t"/>
              </v:shape>
            </v:group>
            <v:group style="position:absolute;left:8238;top:2509;width:487;height:2" coordorigin="8238,2509" coordsize="487,2">
              <v:shape style="position:absolute;left:8238;top:2509;width:487;height:2" coordorigin="8238,2509" coordsize="487,0" path="m8238,2509l8725,2509e" filled="f" stroked="t" strokeweight=".477306pt" strokecolor="#1C1C1C">
                <v:path arrowok="t"/>
              </v:shape>
            </v:group>
            <v:group style="position:absolute;left:8668;top:2506;width:2931;height:2" coordorigin="8668,2506" coordsize="2931,2">
              <v:shape style="position:absolute;left:8668;top:2506;width:2931;height:2" coordorigin="8668,2506" coordsize="2931,0" path="m8668,2506l11599,2506e" filled="f" stroked="t" strokeweight=".954611pt" strokecolor="#575757">
                <v:path arrowok="t"/>
              </v:shape>
            </v:group>
            <v:group style="position:absolute;left:267;top:2741;width:11331;height:2" coordorigin="267,2741" coordsize="11331,2">
              <v:shape style="position:absolute;left:267;top:2741;width:11331;height:2" coordorigin="267,2741" coordsize="11331,0" path="m267,2741l11599,2741e" filled="f" stroked="t" strokeweight=".954611pt" strokecolor="#4F4F4F">
                <v:path arrowok="t"/>
              </v:shape>
            </v:group>
            <v:group style="position:absolute;left:11594;top:2456;width:2;height:311" coordorigin="11594,2456" coordsize="2,311">
              <v:shape style="position:absolute;left:11594;top:2456;width:2;height:311" coordorigin="11594,2456" coordsize="0,311" path="m11594,2767l11594,2456e" filled="f" stroked="t" strokeweight=".477306pt" strokecolor="#343434">
                <v:path arrowok="t"/>
              </v:shape>
            </v:group>
            <v:group style="position:absolute;left:267;top:2985;width:5809;height:2" coordorigin="267,2985" coordsize="5809,2">
              <v:shape style="position:absolute;left:267;top:2985;width:5809;height:2" coordorigin="267,2985" coordsize="5809,0" path="m267,2985l6076,2985e" filled="f" stroked="t" strokeweight=".954611pt" strokecolor="#4F4F4F">
                <v:path arrowok="t"/>
              </v:shape>
            </v:group>
            <v:group style="position:absolute;left:6019;top:2988;width:286;height:2" coordorigin="6019,2988" coordsize="286,2">
              <v:shape style="position:absolute;left:6019;top:2988;width:286;height:2" coordorigin="6019,2988" coordsize="286,0" path="m6019,2988l6305,2988e" filled="f" stroked="t" strokeweight=".477306pt" strokecolor="#131313">
                <v:path arrowok="t"/>
              </v:shape>
            </v:group>
            <v:group style="position:absolute;left:6248;top:2985;width:1761;height:2" coordorigin="6248,2985" coordsize="1761,2">
              <v:shape style="position:absolute;left:6248;top:2985;width:1761;height:2" coordorigin="6248,2985" coordsize="1761,0" path="m6248,2985l8009,2985e" filled="f" stroked="t" strokeweight=".954611pt" strokecolor="#545454">
                <v:path arrowok="t"/>
              </v:shape>
            </v:group>
            <v:group style="position:absolute;left:7852;top:2985;width:444;height:2" coordorigin="7852,2985" coordsize="444,2">
              <v:shape style="position:absolute;left:7852;top:2985;width:444;height:2" coordorigin="7852,2985" coordsize="444,0" path="m7852,2985l8296,2985e" filled="f" stroked="t" strokeweight=".477306pt" strokecolor="#2F2F2F">
                <v:path arrowok="t"/>
              </v:shape>
            </v:group>
            <v:group style="position:absolute;left:8238;top:2988;width:487;height:2" coordorigin="8238,2988" coordsize="487,2">
              <v:shape style="position:absolute;left:8238;top:2988;width:487;height:2" coordorigin="8238,2988" coordsize="487,0" path="m8238,2988l8725,2988e" filled="f" stroked="t" strokeweight=".477306pt" strokecolor="#131313">
                <v:path arrowok="t"/>
              </v:shape>
            </v:group>
            <v:group style="position:absolute;left:8668;top:2985;width:2940;height:2" coordorigin="8668,2985" coordsize="2940,2">
              <v:shape style="position:absolute;left:8668;top:2985;width:2940;height:2" coordorigin="8668,2985" coordsize="2940,0" path="m8668,2985l11608,2985e" filled="f" stroked="t" strokeweight=".715958pt" strokecolor="#4F4F4F">
                <v:path arrowok="t"/>
              </v:shape>
            </v:group>
            <v:group style="position:absolute;left:11599;top:833;width:2;height:2178" coordorigin="11599,833" coordsize="2,2178">
              <v:shape style="position:absolute;left:11599;top:833;width:2;height:2178" coordorigin="11599,833" coordsize="0,2178" path="m11599,3011l11599,833e" filled="f" stroked="t" strokeweight=".715958pt" strokecolor="#4B4B4B">
                <v:path arrowok="t"/>
              </v:shape>
            </v:group>
            <v:group style="position:absolute;left:277;top:1269;width:2;height:407" coordorigin="277,1269" coordsize="2,407">
              <v:shape style="position:absolute;left:277;top:1269;width:2;height:407" coordorigin="277,1269" coordsize="0,407" path="m277,1676l277,1269e" filled="f" stroked="t" strokeweight=".477306pt" strokecolor="#383838">
                <v:path arrowok="t"/>
              </v:shape>
            </v:group>
            <v:group style="position:absolute;left:263;top:3227;width:6043;height:2" coordorigin="263,3227" coordsize="6043,2">
              <v:shape style="position:absolute;left:263;top:3227;width:6043;height:2" coordorigin="263,3227" coordsize="6043,0" path="m263,3227l6305,3227e" filled="f" stroked="t" strokeweight=".954611pt" strokecolor="#4B4B4B">
                <v:path arrowok="t"/>
              </v:shape>
            </v:group>
            <v:group style="position:absolute;left:6248;top:3227;width:301;height:2" coordorigin="6248,3227" coordsize="301,2">
              <v:shape style="position:absolute;left:6248;top:3227;width:301;height:2" coordorigin="6248,3227" coordsize="301,0" path="m6248,3227l6549,3227e" filled="f" stroked="t" strokeweight=".477306pt" strokecolor="#282828">
                <v:path arrowok="t"/>
              </v:shape>
            </v:group>
            <v:group style="position:absolute;left:6491;top:3229;width:1804;height:2" coordorigin="6491,3229" coordsize="1804,2">
              <v:shape style="position:absolute;left:6491;top:3229;width:1804;height:2" coordorigin="6491,3229" coordsize="1804,0" path="m6491,3229l8296,3229e" filled="f" stroked="t" strokeweight=".954611pt" strokecolor="#545454">
                <v:path arrowok="t"/>
              </v:shape>
            </v:group>
            <v:group style="position:absolute;left:8238;top:3227;width:487;height:2" coordorigin="8238,3227" coordsize="487,2">
              <v:shape style="position:absolute;left:8238;top:3227;width:487;height:2" coordorigin="8238,3227" coordsize="487,0" path="m8238,3227l8725,3227e" filled="f" stroked="t" strokeweight=".477306pt" strokecolor="#131313">
                <v:path arrowok="t"/>
              </v:shape>
            </v:group>
            <v:group style="position:absolute;left:8668;top:3225;width:2940;height:2" coordorigin="8668,3225" coordsize="2940,2">
              <v:shape style="position:absolute;left:8668;top:3225;width:2940;height:2" coordorigin="8668,3225" coordsize="2940,0" path="m8668,3225l11608,3225e" filled="f" stroked="t" strokeweight=".954611pt" strokecolor="#4F4F4F">
                <v:path arrowok="t"/>
              </v:shape>
            </v:group>
            <v:group style="position:absolute;left:263;top:3464;width:2974;height:2" coordorigin="263,3464" coordsize="2974,2">
              <v:shape style="position:absolute;left:263;top:3464;width:2974;height:2" coordorigin="263,3464" coordsize="2974,0" path="m263,3464l3236,3464e" filled="f" stroked="t" strokeweight=".954611pt" strokecolor="#4F4F4F">
                <v:path arrowok="t"/>
              </v:shape>
            </v:group>
            <v:group style="position:absolute;left:274;top:814;width:2;height:9513" coordorigin="274,814" coordsize="2,9513">
              <v:shape style="position:absolute;left:274;top:814;width:2;height:9513" coordorigin="274,814" coordsize="0,9513" path="m274,10327l274,814e" filled="f" stroked="t" strokeweight=".715958pt" strokecolor="#545454">
                <v:path arrowok="t"/>
              </v:shape>
            </v:group>
            <v:group style="position:absolute;left:3179;top:3466;width:998;height:2" coordorigin="3179,3466" coordsize="998,2">
              <v:shape style="position:absolute;left:3179;top:3466;width:998;height:2" coordorigin="3179,3466" coordsize="998,0" path="m3179,3466l4176,3466e" filled="f" stroked="t" strokeweight=".477306pt" strokecolor="#2B2B2B">
                <v:path arrowok="t"/>
              </v:shape>
            </v:group>
            <v:group style="position:absolute;left:3995;top:3464;width:2143;height:2" coordorigin="3995,3464" coordsize="2143,2">
              <v:shape style="position:absolute;left:3995;top:3464;width:2143;height:2" coordorigin="3995,3464" coordsize="2143,0" path="m3995,3464l6138,3464e" filled="f" stroked="t" strokeweight=".954611pt" strokecolor="#545454">
                <v:path arrowok="t"/>
              </v:shape>
            </v:group>
            <v:group style="position:absolute;left:6019;top:3466;width:530;height:2" coordorigin="6019,3466" coordsize="530,2">
              <v:shape style="position:absolute;left:6019;top:3466;width:530;height:2" coordorigin="6019,3466" coordsize="530,0" path="m6019,3466l6549,3466e" filled="f" stroked="t" strokeweight=".477306pt" strokecolor="#2B2B2B">
                <v:path arrowok="t"/>
              </v:shape>
            </v:group>
            <v:group style="position:absolute;left:6491;top:3464;width:5112;height:2" coordorigin="6491,3464" coordsize="5112,2">
              <v:shape style="position:absolute;left:6491;top:3464;width:5112;height:2" coordorigin="6491,3464" coordsize="5112,0" path="m6491,3464l11603,3464e" filled="f" stroked="t" strokeweight=".954611pt" strokecolor="#4F4F4F">
                <v:path arrowok="t"/>
              </v:shape>
            </v:group>
            <v:group style="position:absolute;left:11596;top:2877;width:2;height:613" coordorigin="11596,2877" coordsize="2,613">
              <v:shape style="position:absolute;left:11596;top:2877;width:2;height:613" coordorigin="11596,2877" coordsize="0,613" path="m11596,3490l11596,2877e" filled="f" stroked="t" strokeweight=".954611pt" strokecolor="#676767">
                <v:path arrowok="t"/>
              </v:shape>
            </v:group>
            <v:group style="position:absolute;left:3413;top:3462;width:2;height:776" coordorigin="3413,3462" coordsize="2,776">
              <v:shape style="position:absolute;left:3413;top:3462;width:2;height:776" coordorigin="3413,3462" coordsize="0,776" path="m3413,4237l3413,3462e" filled="f" stroked="t" strokeweight=".954611pt" strokecolor="#444444">
                <v:path arrowok="t"/>
              </v:shape>
            </v:group>
            <v:group style="position:absolute;left:6534;top:3462;width:2;height:776" coordorigin="6534,3462" coordsize="2,776">
              <v:shape style="position:absolute;left:6534;top:3462;width:2;height:776" coordorigin="6534,3462" coordsize="0,776" path="m6534,4237l6534,3462e" filled="f" stroked="t" strokeweight=".954611pt" strokecolor="#575757">
                <v:path arrowok="t"/>
              </v:shape>
            </v:group>
            <v:group style="position:absolute;left:6510;top:3921;width:2186;height:2" coordorigin="6510,3921" coordsize="2186,2">
              <v:shape style="position:absolute;left:6510;top:3921;width:2186;height:2" coordorigin="6510,3921" coordsize="2186,0" path="m6510,3921l8697,3921e" filled="f" stroked="t" strokeweight=".477306pt" strokecolor="#676767">
                <v:path arrowok="t"/>
              </v:shape>
            </v:group>
            <v:group style="position:absolute;left:11599;top:3414;width:2;height:843" coordorigin="11599,3414" coordsize="2,843">
              <v:shape style="position:absolute;left:11599;top:3414;width:2;height:843" coordorigin="11599,3414" coordsize="0,843" path="m11599,4256l11599,3414e" filled="f" stroked="t" strokeweight=".477306pt" strokecolor="#383838">
                <v:path arrowok="t"/>
              </v:shape>
            </v:group>
            <v:group style="position:absolute;left:277;top:3672;width:2;height:278" coordorigin="277,3672" coordsize="2,278">
              <v:shape style="position:absolute;left:277;top:3672;width:2;height:278" coordorigin="277,3672" coordsize="0,278" path="m277,3950l277,3672e" filled="f" stroked="t" strokeweight=".477306pt" strokecolor="#343434">
                <v:path arrowok="t"/>
              </v:shape>
            </v:group>
            <v:group style="position:absolute;left:3403;top:3916;width:3112;height:2" coordorigin="3403,3916" coordsize="3112,2">
              <v:shape style="position:absolute;left:3403;top:3916;width:3112;height:2" coordorigin="3403,3916" coordsize="3112,0" path="m3403,3916l6515,3916e" filled="f" stroked="t" strokeweight=".715958pt" strokecolor="#646464">
                <v:path arrowok="t"/>
              </v:shape>
            </v:group>
            <v:group style="position:absolute;left:5857;top:3912;width:687;height:2" coordorigin="5857,3912" coordsize="687,2">
              <v:shape style="position:absolute;left:5857;top:3912;width:687;height:2" coordorigin="5857,3912" coordsize="687,0" path="m5857,3912l6544,3912e" filled="f" stroked="t" strokeweight=".715958pt" strokecolor="#939393">
                <v:path arrowok="t"/>
              </v:shape>
            </v:group>
            <v:group style="position:absolute;left:8697;top:3921;width:1322;height:2" coordorigin="8697,3921" coordsize="1322,2">
              <v:shape style="position:absolute;left:8697;top:3921;width:1322;height:2" coordorigin="8697,3921" coordsize="1322,0" path="m8697,3921l10019,3921e" filled="f" stroked="t" strokeweight=".477306pt" strokecolor="#000000">
                <v:path arrowok="t"/>
              </v:shape>
            </v:group>
            <v:group style="position:absolute;left:10019;top:3921;width:1580;height:2" coordorigin="10019,3921" coordsize="1580,2">
              <v:shape style="position:absolute;left:10019;top:3921;width:1580;height:2" coordorigin="10019,3921" coordsize="1580,0" path="m10019,3921l11599,3921e" filled="f" stroked="t" strokeweight=".477306pt" strokecolor="#343434">
                <v:path arrowok="t"/>
              </v:shape>
            </v:group>
            <v:group style="position:absolute;left:267;top:4228;width:2974;height:2" coordorigin="267,4228" coordsize="2974,2">
              <v:shape style="position:absolute;left:267;top:4228;width:2974;height:2" coordorigin="267,4228" coordsize="2974,0" path="m267,4228l3241,4228e" filled="f" stroked="t" strokeweight=".954611pt" strokecolor="#4F4F4F">
                <v:path arrowok="t"/>
              </v:shape>
            </v:group>
            <v:group style="position:absolute;left:2577;top:4230;width:873;height:2" coordorigin="2577,4230" coordsize="873,2">
              <v:shape style="position:absolute;left:2577;top:4230;width:873;height:2" coordorigin="2577,4230" coordsize="873,0" path="m2577,4230l3451,4230e" filled="f" stroked="t" strokeweight=".715958pt" strokecolor="#3F3F3F">
                <v:path arrowok="t"/>
              </v:shape>
            </v:group>
            <v:group style="position:absolute;left:3408;top:4228;width:2134;height:2" coordorigin="3408,4228" coordsize="2134,2">
              <v:shape style="position:absolute;left:3408;top:4228;width:2134;height:2" coordorigin="3408,4228" coordsize="2134,0" path="m3408,4228l5542,4228e" filled="f" stroked="t" strokeweight="1.193264pt" strokecolor="#3B3B3B">
                <v:path arrowok="t"/>
              </v:shape>
            </v:group>
            <v:group style="position:absolute;left:5818;top:4230;width:5785;height:2" coordorigin="5818,4230" coordsize="5785,2">
              <v:shape style="position:absolute;left:5818;top:4230;width:5785;height:2" coordorigin="5818,4230" coordsize="5785,0" path="m5818,4230l11603,4230e" filled="f" stroked="t" strokeweight=".954611pt" strokecolor="#545454">
                <v:path arrowok="t"/>
              </v:shape>
            </v:group>
            <v:group style="position:absolute;left:267;top:4508;width:7771;height:2" coordorigin="267,4508" coordsize="7771,2">
              <v:shape style="position:absolute;left:267;top:4508;width:7771;height:2" coordorigin="267,4508" coordsize="7771,0" path="m267,4508l8038,4508e" filled="f" stroked="t" strokeweight=".954611pt" strokecolor="#4B4B4B">
                <v:path arrowok="t"/>
              </v:shape>
            </v:group>
            <v:group style="position:absolute;left:7852;top:4508;width:444;height:2" coordorigin="7852,4508" coordsize="444,2">
              <v:shape style="position:absolute;left:7852;top:4508;width:444;height:2" coordorigin="7852,4508" coordsize="444,0" path="m7852,4508l8296,4508e" filled="f" stroked="t" strokeweight=".477306pt" strokecolor="#383838">
                <v:path arrowok="t"/>
              </v:shape>
            </v:group>
            <v:group style="position:absolute;left:8238;top:4510;width:487;height:2" coordorigin="8238,4510" coordsize="487,2">
              <v:shape style="position:absolute;left:8238;top:4510;width:487;height:2" coordorigin="8238,4510" coordsize="487,0" path="m8238,4510l8725,4510e" filled="f" stroked="t" strokeweight=".477306pt" strokecolor="#181818">
                <v:path arrowok="t"/>
              </v:shape>
            </v:group>
            <v:group style="position:absolute;left:8668;top:4508;width:2940;height:2" coordorigin="8668,4508" coordsize="2940,2">
              <v:shape style="position:absolute;left:8668;top:4508;width:2940;height:2" coordorigin="8668,4508" coordsize="2940,0" path="m8668,4508l11608,4508e" filled="f" stroked="t" strokeweight=".715958pt" strokecolor="#545454">
                <v:path arrowok="t"/>
              </v:shape>
            </v:group>
            <v:group style="position:absolute;left:11599;top:4180;width:2;height:622" coordorigin="11599,4180" coordsize="2,622">
              <v:shape style="position:absolute;left:11599;top:4180;width:2;height:622" coordorigin="11599,4180" coordsize="0,622" path="m11599,4802l11599,4180e" filled="f" stroked="t" strokeweight=".954611pt" strokecolor="#646464">
                <v:path arrowok="t"/>
              </v:shape>
            </v:group>
            <v:group style="position:absolute;left:6926;top:4754;width:415;height:2" coordorigin="6926,4754" coordsize="415,2">
              <v:shape style="position:absolute;left:6926;top:4754;width:415;height:2" coordorigin="6926,4754" coordsize="415,0" path="m6926,4754l7341,4754e" filled="f" stroked="t" strokeweight=".477306pt" strokecolor="#1F1F1F">
                <v:path arrowok="t"/>
              </v:shape>
            </v:group>
            <v:group style="position:absolute;left:1919;top:4754;width:9689;height:2" coordorigin="1919,4754" coordsize="9689,2">
              <v:shape style="position:absolute;left:1919;top:4754;width:9689;height:2" coordorigin="1919,4754" coordsize="9689,0" path="m1919,4754l11608,4754e" filled="f" stroked="t" strokeweight=".715958pt" strokecolor="#4F4F4F">
                <v:path arrowok="t"/>
              </v:shape>
            </v:group>
            <v:group style="position:absolute;left:9336;top:4754;width:711;height:2" coordorigin="9336,4754" coordsize="711,2">
              <v:shape style="position:absolute;left:9336;top:4754;width:711;height:2" coordorigin="9336,4754" coordsize="711,0" path="m9336,4754l10047,4754e" filled="f" stroked="t" strokeweight=".477306pt" strokecolor="#1C1C1C">
                <v:path arrowok="t"/>
              </v:shape>
            </v:group>
            <v:group style="position:absolute;left:272;top:4735;width:2;height:287" coordorigin="272,4735" coordsize="2,287">
              <v:shape style="position:absolute;left:272;top:4735;width:2;height:287" coordorigin="272,4735" coordsize="0,287" path="m272,5022l272,4735e" filled="f" stroked="t" strokeweight=".477306pt" strokecolor="#282828">
                <v:path arrowok="t"/>
              </v:shape>
            </v:group>
            <v:group style="position:absolute;left:4480;top:4745;width:2;height:2178" coordorigin="4480,4745" coordsize="2,2178">
              <v:shape style="position:absolute;left:4480;top:4745;width:2;height:2178" coordorigin="4480,4745" coordsize="0,2178" path="m4480,6923l4480,4745e" filled="f" stroked="t" strokeweight=".715958pt" strokecolor="#444444">
                <v:path arrowok="t"/>
              </v:shape>
            </v:group>
            <v:group style="position:absolute;left:4477;top:5235;width:2869;height:2" coordorigin="4477,5235" coordsize="2869,2">
              <v:shape style="position:absolute;left:4477;top:5235;width:2869;height:2" coordorigin="4477,5235" coordsize="2869,0" path="m4477,5235l7346,5235e" filled="f" stroked="t" strokeweight=".715958pt" strokecolor="#4B4B4B">
                <v:path arrowok="t"/>
              </v:shape>
            </v:group>
            <v:group style="position:absolute;left:7312;top:4759;width:2;height:503" coordorigin="7312,4759" coordsize="2,503">
              <v:shape style="position:absolute;left:7312;top:4759;width:2;height:503" coordorigin="7312,4759" coordsize="0,503" path="m7312,5262l7312,4759e" filled="f" stroked="t" strokeweight=".477306pt" strokecolor="#1C1C1C">
                <v:path arrowok="t"/>
              </v:shape>
            </v:group>
            <v:group style="position:absolute;left:11603;top:4725;width:2;height:297" coordorigin="11603,4725" coordsize="2,297">
              <v:shape style="position:absolute;left:11603;top:4725;width:2;height:297" coordorigin="11603,4725" coordsize="0,297" path="m11603,5022l11603,4725e" filled="f" stroked="t" strokeweight=".477306pt" strokecolor="#383838">
                <v:path arrowok="t"/>
              </v:shape>
            </v:group>
            <v:group style="position:absolute;left:7279;top:5233;width:630;height:2" coordorigin="7279,5233" coordsize="630,2">
              <v:shape style="position:absolute;left:7279;top:5233;width:630;height:2" coordorigin="7279,5233" coordsize="630,0" path="m7279,5233l7909,5233e" filled="f" stroked="t" strokeweight=".477306pt" strokecolor="#232323">
                <v:path arrowok="t"/>
              </v:shape>
            </v:group>
            <v:group style="position:absolute;left:7852;top:5233;width:1585;height:2" coordorigin="7852,5233" coordsize="1585,2">
              <v:shape style="position:absolute;left:7852;top:5233;width:1585;height:2" coordorigin="7852,5233" coordsize="1585,0" path="m7852,5233l9436,5233e" filled="f" stroked="t" strokeweight=".954611pt" strokecolor="#545454">
                <v:path arrowok="t"/>
              </v:shape>
            </v:group>
            <v:group style="position:absolute;left:9336;top:5233;width:410;height:2" coordorigin="9336,5233" coordsize="410,2">
              <v:shape style="position:absolute;left:9336;top:5233;width:410;height:2" coordorigin="9336,5233" coordsize="410,0" path="m9336,5233l9747,5233e" filled="f" stroked="t" strokeweight=".477306pt" strokecolor="#383838">
                <v:path arrowok="t"/>
              </v:shape>
            </v:group>
            <v:group style="position:absolute;left:9689;top:5228;width:263;height:2" coordorigin="9689,5228" coordsize="263,2">
              <v:shape style="position:absolute;left:9689;top:5228;width:263;height:2" coordorigin="9689,5228" coordsize="263,0" path="m9689,5228l9952,5228e" filled="f" stroked="t" strokeweight=".715958pt" strokecolor="#3F3F3F">
                <v:path arrowok="t"/>
              </v:shape>
            </v:group>
            <v:group style="position:absolute;left:9828;top:5231;width:1790;height:2" coordorigin="9828,5231" coordsize="1790,2">
              <v:shape style="position:absolute;left:9828;top:5231;width:1790;height:2" coordorigin="9828,5231" coordsize="1790,0" path="m9828,5231l11618,5231e" filled="f" stroked="t" strokeweight=".954611pt" strokecolor="#575757">
                <v:path arrowok="t"/>
              </v:shape>
            </v:group>
            <v:group style="position:absolute;left:11608;top:1987;width:2;height:3304" coordorigin="11608,1987" coordsize="2,3304">
              <v:shape style="position:absolute;left:11608;top:1987;width:2;height:3304" coordorigin="11608,1987" coordsize="0,3304" path="m11608,5290l11608,1987e" filled="f" stroked="t" strokeweight=".715958pt" strokecolor="#484848">
                <v:path arrowok="t"/>
              </v:shape>
            </v:group>
            <v:group style="position:absolute;left:4482;top:4745;width:2;height:2178" coordorigin="4482,4745" coordsize="2,2178">
              <v:shape style="position:absolute;left:4482;top:4745;width:2;height:2178" coordorigin="4482,4745" coordsize="0,2178" path="m4482,6923l4482,4745e" filled="f" stroked="t" strokeweight=".715958pt" strokecolor="#444444">
                <v:path arrowok="t"/>
              </v:shape>
            </v:group>
            <v:group style="position:absolute;left:4472;top:5475;width:2907;height:2" coordorigin="4472,5475" coordsize="2907,2">
              <v:shape style="position:absolute;left:4472;top:5475;width:2907;height:2" coordorigin="4472,5475" coordsize="2907,0" path="m4472,5475l7379,5475e" filled="f" stroked="t" strokeweight=".954611pt" strokecolor="#4F4F4F">
                <v:path arrowok="t"/>
              </v:shape>
            </v:group>
            <v:group style="position:absolute;left:7284;top:5475;width:625;height:2" coordorigin="7284,5475" coordsize="625,2">
              <v:shape style="position:absolute;left:7284;top:5475;width:625;height:2" coordorigin="7284,5475" coordsize="625,0" path="m7284,5475l7909,5475e" filled="f" stroked="t" strokeweight=".477306pt" strokecolor="#383838">
                <v:path arrowok="t"/>
              </v:shape>
            </v:group>
            <v:group style="position:absolute;left:7723;top:5475;width:2024;height:2" coordorigin="7723,5475" coordsize="2024,2">
              <v:shape style="position:absolute;left:7723;top:5475;width:2024;height:2" coordorigin="7723,5475" coordsize="2024,0" path="m7723,5475l9747,5475e" filled="f" stroked="t" strokeweight=".954611pt" strokecolor="#545454">
                <v:path arrowok="t"/>
              </v:shape>
            </v:group>
            <v:group style="position:absolute;left:9689;top:5472;width:358;height:2" coordorigin="9689,5472" coordsize="358,2">
              <v:shape style="position:absolute;left:9689;top:5472;width:358;height:2" coordorigin="9689,5472" coordsize="358,0" path="m9689,5472l10047,5472e" filled="f" stroked="t" strokeweight=".477306pt" strokecolor="#181818">
                <v:path arrowok="t"/>
              </v:shape>
            </v:group>
            <v:group style="position:absolute;left:9990;top:5472;width:1628;height:2" coordorigin="9990,5472" coordsize="1628,2">
              <v:shape style="position:absolute;left:9990;top:5472;width:1628;height:2" coordorigin="9990,5472" coordsize="1628,0" path="m9990,5472l11618,5472e" filled="f" stroked="t" strokeweight=".715958pt" strokecolor="#4F4F4F">
                <v:path arrowok="t"/>
              </v:shape>
            </v:group>
            <v:group style="position:absolute;left:4472;top:5717;width:2888;height:2" coordorigin="4472,5717" coordsize="2888,2">
              <v:shape style="position:absolute;left:4472;top:5717;width:2888;height:2" coordorigin="4472,5717" coordsize="2888,0" path="m4472,5717l7360,5717e" filled="f" stroked="t" strokeweight=".715958pt" strokecolor="#4B4B4B">
                <v:path arrowok="t"/>
              </v:shape>
            </v:group>
            <v:group style="position:absolute;left:7284;top:5712;width:625;height:2" coordorigin="7284,5712" coordsize="625,2">
              <v:shape style="position:absolute;left:7284;top:5712;width:625;height:2" coordorigin="7284,5712" coordsize="625,0" path="m7284,5712l7909,5712e" filled="f" stroked="t" strokeweight=".477306pt" strokecolor="#3B3B3B">
                <v:path arrowok="t"/>
              </v:shape>
            </v:group>
            <v:group style="position:absolute;left:9336;top:5712;width:410;height:2" coordorigin="9336,5712" coordsize="410,2">
              <v:shape style="position:absolute;left:9336;top:5712;width:410;height:2" coordorigin="9336,5712" coordsize="410,0" path="m9336,5712l9747,5712e" filled="f" stroked="t" strokeweight=".477306pt" strokecolor="#282828">
                <v:path arrowok="t"/>
              </v:shape>
            </v:group>
            <v:group style="position:absolute;left:7828;top:5709;width:3790;height:2" coordorigin="7828,5709" coordsize="3790,2">
              <v:shape style="position:absolute;left:7828;top:5709;width:3790;height:2" coordorigin="7828,5709" coordsize="3790,0" path="m7828,5709l11618,5709e" filled="f" stroked="t" strokeweight=".715958pt" strokecolor="#4F4F4F">
                <v:path arrowok="t"/>
              </v:shape>
            </v:group>
            <v:group style="position:absolute;left:1914;top:5954;width:2262;height:2" coordorigin="1914,5954" coordsize="2262,2">
              <v:shape style="position:absolute;left:1914;top:5954;width:2262;height:2" coordorigin="1914,5954" coordsize="2262,0" path="m1914,5954l4176,5954e" filled="f" stroked="t" strokeweight=".715958pt" strokecolor="#444444">
                <v:path arrowok="t"/>
              </v:shape>
            </v:group>
            <v:group style="position:absolute;left:3785;top:5954;width:730;height:2" coordorigin="3785,5954" coordsize="730,2">
              <v:shape style="position:absolute;left:3785;top:5954;width:730;height:2" coordorigin="3785,5954" coordsize="730,0" path="m3785,5954l4515,5954e" filled="f" stroked="t" strokeweight=".954611pt" strokecolor="#575757">
                <v:path arrowok="t"/>
              </v:shape>
            </v:group>
            <v:group style="position:absolute;left:4439;top:5954;width:3012;height:2" coordorigin="4439,5954" coordsize="3012,2">
              <v:shape style="position:absolute;left:4439;top:5954;width:3012;height:2" coordorigin="4439,5954" coordsize="3012,0" path="m4439,5954l7451,5954e" filled="f" stroked="t" strokeweight=".715958pt" strokecolor="#444444">
                <v:path arrowok="t"/>
              </v:shape>
            </v:group>
            <v:group style="position:absolute;left:9689;top:5951;width:263;height:2" coordorigin="9689,5951" coordsize="263,2">
              <v:shape style="position:absolute;left:9689;top:5951;width:263;height:2" coordorigin="9689,5951" coordsize="263,0" path="m9689,5951l9952,5951e" filled="f" stroked="t" strokeweight=".477306pt" strokecolor="#2F2F2F">
                <v:path arrowok="t"/>
              </v:shape>
            </v:group>
            <v:group style="position:absolute;left:6444;top:5951;width:5169;height:2" coordorigin="6444,5951" coordsize="5169,2">
              <v:shape style="position:absolute;left:6444;top:5951;width:5169;height:2" coordorigin="6444,5951" coordsize="5169,0" path="m6444,5951l11613,5951e" filled="f" stroked="t" strokeweight=".715958pt" strokecolor="#545454">
                <v:path arrowok="t"/>
              </v:shape>
            </v:group>
            <v:group style="position:absolute;left:11606;top:5180;width:2;height:1044" coordorigin="11606,5180" coordsize="2,1044">
              <v:shape style="position:absolute;left:11606;top:5180;width:2;height:1044" coordorigin="11606,5180" coordsize="0,1044" path="m11606,6224l11606,5180e" filled="f" stroked="t" strokeweight=".954611pt" strokecolor="#646464">
                <v:path arrowok="t"/>
              </v:shape>
            </v:group>
            <v:group style="position:absolute;left:267;top:6198;width:845;height:2" coordorigin="267,6198" coordsize="845,2">
              <v:shape style="position:absolute;left:267;top:6198;width:845;height:2" coordorigin="267,6198" coordsize="845,0" path="m267,6198l1112,6198e" filled="f" stroked="t" strokeweight=".954611pt" strokecolor="#646464">
                <v:path arrowok="t"/>
              </v:shape>
            </v:group>
            <v:group style="position:absolute;left:740;top:6198;width:7556;height:2" coordorigin="740,6198" coordsize="7556,2">
              <v:shape style="position:absolute;left:740;top:6198;width:7556;height:2" coordorigin="740,6198" coordsize="7556,0" path="m740,6198l8296,6198e" filled="f" stroked="t" strokeweight=".954611pt" strokecolor="#4B4B4B">
                <v:path arrowok="t"/>
              </v:shape>
            </v:group>
            <v:group style="position:absolute;left:1236;top:6195;width:668;height:2" coordorigin="1236,6195" coordsize="668,2">
              <v:shape style="position:absolute;left:1236;top:6195;width:668;height:2" coordorigin="1236,6195" coordsize="668,0" path="m1236,6195l1904,6195e" filled="f" stroked="t" strokeweight=".477306pt" strokecolor="#3B3B3B">
                <v:path arrowok="t"/>
              </v:shape>
            </v:group>
            <v:group style="position:absolute;left:1931;top:4223;width:2;height:8661" coordorigin="1931,4223" coordsize="2,8661">
              <v:shape style="position:absolute;left:1931;top:4223;width:2;height:8661" coordorigin="1931,4223" coordsize="0,8661" path="m1931,12884l1931,4223e" filled="f" stroked="t" strokeweight=".715958pt" strokecolor="#484848">
                <v:path arrowok="t"/>
              </v:shape>
            </v:group>
            <v:group style="position:absolute;left:8238;top:6195;width:487;height:2" coordorigin="8238,6195" coordsize="487,2">
              <v:shape style="position:absolute;left:8238;top:6195;width:487;height:2" coordorigin="8238,6195" coordsize="487,0" path="m8238,6195l8725,6195e" filled="f" stroked="t" strokeweight=".477306pt" strokecolor="#0F0F0F">
                <v:path arrowok="t"/>
              </v:shape>
            </v:group>
            <v:group style="position:absolute;left:8668;top:6195;width:726;height:2" coordorigin="8668,6195" coordsize="726,2">
              <v:shape style="position:absolute;left:8668;top:6195;width:726;height:2" coordorigin="8668,6195" coordsize="726,0" path="m8668,6195l9393,6195e" filled="f" stroked="t" strokeweight=".477306pt" strokecolor="#343434">
                <v:path arrowok="t"/>
              </v:shape>
            </v:group>
            <v:group style="position:absolute;left:9164;top:6193;width:2449;height:2" coordorigin="9164,6193" coordsize="2449,2">
              <v:shape style="position:absolute;left:9164;top:6193;width:2449;height:2" coordorigin="9164,6193" coordsize="2449,0" path="m9164,6193l11613,6193e" filled="f" stroked="t" strokeweight=".954611pt" strokecolor="#4F4F4F">
                <v:path arrowok="t"/>
              </v:shape>
            </v:group>
            <v:group style="position:absolute;left:1928;top:6147;width:2;height:565" coordorigin="1928,6147" coordsize="2,565">
              <v:shape style="position:absolute;left:1928;top:6147;width:2;height:565" coordorigin="1928,6147" coordsize="0,565" path="m1928,6712l1928,6147e" filled="f" stroked="t" strokeweight=".715958pt" strokecolor="#282828">
                <v:path arrowok="t"/>
              </v:shape>
            </v:group>
            <v:group style="position:absolute;left:7312;top:6176;width:2;height:733" coordorigin="7312,6176" coordsize="2,733">
              <v:shape style="position:absolute;left:7312;top:6176;width:2;height:733" coordorigin="7312,6176" coordsize="0,733" path="m7312,6909l7312,6176e" filled="f" stroked="t" strokeweight=".477306pt" strokecolor="#4B4B4B">
                <v:path arrowok="t"/>
              </v:shape>
            </v:group>
            <v:group style="position:absolute;left:11608;top:6147;width:2;height:584" coordorigin="11608,6147" coordsize="2,584">
              <v:shape style="position:absolute;left:11608;top:6147;width:2;height:584" coordorigin="11608,6147" coordsize="0,584" path="m11608,6732l11608,6147e" filled="f" stroked="t" strokeweight=".477306pt" strokecolor="#3F3F3F">
                <v:path arrowok="t"/>
              </v:shape>
            </v:group>
            <v:group style="position:absolute;left:1919;top:6674;width:1317;height:2" coordorigin="1919,6674" coordsize="1317,2">
              <v:shape style="position:absolute;left:1919;top:6674;width:1317;height:2" coordorigin="1919,6674" coordsize="1317,0" path="m1919,6674l3236,6674e" filled="f" stroked="t" strokeweight=".954611pt" strokecolor="#545454">
                <v:path arrowok="t"/>
              </v:shape>
            </v:group>
            <v:group style="position:absolute;left:3179;top:6674;width:998;height:2" coordorigin="3179,6674" coordsize="998,2">
              <v:shape style="position:absolute;left:3179;top:6674;width:998;height:2" coordorigin="3179,6674" coordsize="998,0" path="m3179,6674l4176,6674e" filled="f" stroked="t" strokeweight=".477306pt" strokecolor="#232323">
                <v:path arrowok="t"/>
              </v:shape>
            </v:group>
            <v:group style="position:absolute;left:4119;top:6672;width:5351;height:2" coordorigin="4119,6672" coordsize="5351,2">
              <v:shape style="position:absolute;left:4119;top:6672;width:5351;height:2" coordorigin="4119,6672" coordsize="5351,0" path="m4119,6672l9470,6672e" filled="f" stroked="t" strokeweight=".954611pt" strokecolor="#545454">
                <v:path arrowok="t"/>
              </v:shape>
            </v:group>
            <v:group style="position:absolute;left:9336;top:6669;width:711;height:2" coordorigin="9336,6669" coordsize="711,2">
              <v:shape style="position:absolute;left:9336;top:6669;width:711;height:2" coordorigin="9336,6669" coordsize="711,0" path="m9336,6669l10047,6669e" filled="f" stroked="t" strokeweight=".477306pt" strokecolor="#2B2B2B">
                <v:path arrowok="t"/>
              </v:shape>
            </v:group>
            <v:group style="position:absolute;left:9990;top:6669;width:1628;height:2" coordorigin="9990,6669" coordsize="1628,2">
              <v:shape style="position:absolute;left:9990;top:6669;width:1628;height:2" coordorigin="9990,6669" coordsize="1628,0" path="m9990,6669l11618,6669e" filled="f" stroked="t" strokeweight=".715958pt" strokecolor="#545454">
                <v:path arrowok="t"/>
              </v:shape>
            </v:group>
            <v:group style="position:absolute;left:272;top:6664;width:2;height:780" coordorigin="272,6664" coordsize="2,780">
              <v:shape style="position:absolute;left:272;top:6664;width:2;height:780" coordorigin="272,6664" coordsize="0,780" path="m272,7445l272,6664e" filled="f" stroked="t" strokeweight=".477306pt" strokecolor="#3B3B3B">
                <v:path arrowok="t"/>
              </v:shape>
            </v:group>
            <v:group style="position:absolute;left:1919;top:6913;width:2592;height:2" coordorigin="1919,6913" coordsize="2592,2">
              <v:shape style="position:absolute;left:1919;top:6913;width:2592;height:2" coordorigin="1919,6913" coordsize="2592,0" path="m1919,6913l4511,6913e" filled="f" stroked="t" strokeweight=".477306pt" strokecolor="#484848">
                <v:path arrowok="t"/>
              </v:shape>
            </v:group>
            <v:group style="position:absolute;left:4091;top:6916;width:1986;height:2" coordorigin="4091,6916" coordsize="1986,2">
              <v:shape style="position:absolute;left:4091;top:6916;width:1986;height:2" coordorigin="4091,6916" coordsize="1986,0" path="m4091,6916l6076,6916e" filled="f" stroked="t" strokeweight=".954611pt" strokecolor="#575757">
                <v:path arrowok="t"/>
              </v:shape>
            </v:group>
            <v:group style="position:absolute;left:6019;top:6913;width:530;height:2" coordorigin="6019,6913" coordsize="530,2">
              <v:shape style="position:absolute;left:6019;top:6913;width:530;height:2" coordorigin="6019,6913" coordsize="530,0" path="m6019,6913l6549,6913e" filled="f" stroked="t" strokeweight=".477306pt" strokecolor="#1F1F1F">
                <v:path arrowok="t"/>
              </v:shape>
            </v:group>
            <v:group style="position:absolute;left:6491;top:6911;width:5126;height:2" coordorigin="6491,6911" coordsize="5126,2">
              <v:shape style="position:absolute;left:6491;top:6911;width:5126;height:2" coordorigin="6491,6911" coordsize="5126,0" path="m6491,6911l11618,6911e" filled="f" stroked="t" strokeweight=".954611pt" strokecolor="#545454">
                <v:path arrowok="t"/>
              </v:shape>
            </v:group>
            <v:group style="position:absolute;left:267;top:7155;width:5809;height:2" coordorigin="267,7155" coordsize="5809,2">
              <v:shape style="position:absolute;left:267;top:7155;width:5809;height:2" coordorigin="267,7155" coordsize="5809,0" path="m267,7155l6076,7155e" filled="f" stroked="t" strokeweight=".954611pt" strokecolor="#4F4F4F">
                <v:path arrowok="t"/>
              </v:shape>
            </v:group>
            <v:group style="position:absolute;left:6019;top:7153;width:530;height:2" coordorigin="6019,7153" coordsize="530,2">
              <v:shape style="position:absolute;left:6019;top:7153;width:530;height:2" coordorigin="6019,7153" coordsize="530,0" path="m6019,7153l6549,7153e" filled="f" stroked="t" strokeweight=".477306pt" strokecolor="#2B2B2B">
                <v:path arrowok="t"/>
              </v:shape>
            </v:group>
            <v:group style="position:absolute;left:6491;top:7153;width:1804;height:2" coordorigin="6491,7153" coordsize="1804,2">
              <v:shape style="position:absolute;left:6491;top:7153;width:1804;height:2" coordorigin="6491,7153" coordsize="1804,0" path="m6491,7153l8296,7153e" filled="f" stroked="t" strokeweight=".954611pt" strokecolor="#545454">
                <v:path arrowok="t"/>
              </v:shape>
            </v:group>
            <v:group style="position:absolute;left:8238;top:7153;width:487;height:2" coordorigin="8238,7153" coordsize="487,2">
              <v:shape style="position:absolute;left:8238;top:7153;width:487;height:2" coordorigin="8238,7153" coordsize="487,0" path="m8238,7153l8725,7153e" filled="f" stroked="t" strokeweight=".477306pt" strokecolor="#232323">
                <v:path arrowok="t"/>
              </v:shape>
            </v:group>
            <v:group style="position:absolute;left:8668;top:7153;width:1527;height:2" coordorigin="8668,7153" coordsize="1527,2">
              <v:shape style="position:absolute;left:8668;top:7153;width:1527;height:2" coordorigin="8668,7153" coordsize="1527,0" path="m8668,7153l10195,7153e" filled="f" stroked="t" strokeweight=".954611pt" strokecolor="#545454">
                <v:path arrowok="t"/>
              </v:shape>
            </v:group>
            <v:group style="position:absolute;left:10577;top:7148;width:1041;height:2" coordorigin="10577,7148" coordsize="1041,2">
              <v:shape style="position:absolute;left:10577;top:7148;width:1041;height:2" coordorigin="10577,7148" coordsize="1041,0" path="m10577,7148l11618,7148e" filled="f" stroked="t" strokeweight=".954611pt" strokecolor="#5B5B5B">
                <v:path arrowok="t"/>
              </v:shape>
            </v:group>
            <v:group style="position:absolute;left:11608;top:6655;width:2;height:527" coordorigin="11608,6655" coordsize="2,527">
              <v:shape style="position:absolute;left:11608;top:6655;width:2;height:527" coordorigin="11608,6655" coordsize="0,527" path="m11608,7182l11608,6655e" filled="f" stroked="t" strokeweight=".715958pt" strokecolor="#676767">
                <v:path arrowok="t"/>
              </v:shape>
            </v:group>
            <v:group style="position:absolute;left:11613;top:7105;width:2;height:1049" coordorigin="11613,7105" coordsize="2,1049">
              <v:shape style="position:absolute;left:11613;top:7105;width:2;height:1049" coordorigin="11613,7105" coordsize="0,1049" path="m11613,8153l11613,7105e" filled="f" stroked="t" strokeweight=".477306pt" strokecolor="#3F3F3F">
                <v:path arrowok="t"/>
              </v:shape>
            </v:group>
            <v:group style="position:absolute;left:267;top:7624;width:1685;height:2" coordorigin="267,7624" coordsize="1685,2">
              <v:shape style="position:absolute;left:267;top:7624;width:1685;height:2" coordorigin="267,7624" coordsize="1685,0" path="m267,7624l1952,7624e" filled="f" stroked="t" strokeweight=".954611pt" strokecolor="#545454">
                <v:path arrowok="t"/>
              </v:shape>
            </v:group>
            <v:group style="position:absolute;left:1876;top:7627;width:998;height:2" coordorigin="1876,7627" coordsize="998,2">
              <v:shape style="position:absolute;left:1876;top:7627;width:998;height:2" coordorigin="1876,7627" coordsize="998,0" path="m1876,7627l2873,7627e" filled="f" stroked="t" strokeweight=".477306pt" strokecolor="#1F1F1F">
                <v:path arrowok="t"/>
              </v:shape>
            </v:group>
            <v:group style="position:absolute;left:2816;top:7629;width:420;height:2" coordorigin="2816,7629" coordsize="420,2">
              <v:shape style="position:absolute;left:2816;top:7629;width:420;height:2" coordorigin="2816,7629" coordsize="420,0" path="m2816,7629l3236,7629e" filled="f" stroked="t" strokeweight=".715958pt" strokecolor="#383838">
                <v:path arrowok="t"/>
              </v:shape>
            </v:group>
            <v:group style="position:absolute;left:3055;top:7627;width:5241;height:2" coordorigin="3055,7627" coordsize="5241,2">
              <v:shape style="position:absolute;left:3055;top:7627;width:5241;height:2" coordorigin="3055,7627" coordsize="5241,0" path="m3055,7627l8296,7627e" filled="f" stroked="t" strokeweight=".954611pt" strokecolor="#4F4F4F">
                <v:path arrowok="t"/>
              </v:shape>
            </v:group>
            <v:group style="position:absolute;left:8238;top:7622;width:487;height:2" coordorigin="8238,7622" coordsize="487,2">
              <v:shape style="position:absolute;left:8238;top:7622;width:487;height:2" coordorigin="8238,7622" coordsize="487,0" path="m8238,7622l8725,7622e" filled="f" stroked="t" strokeweight=".477306pt" strokecolor="#181818">
                <v:path arrowok="t"/>
              </v:shape>
            </v:group>
            <v:group style="position:absolute;left:8668;top:7622;width:2950;height:2" coordorigin="8668,7622" coordsize="2950,2">
              <v:shape style="position:absolute;left:8668;top:7622;width:2950;height:2" coordorigin="8668,7622" coordsize="2950,0" path="m8668,7622l11618,7622e" filled="f" stroked="t" strokeweight=".715958pt" strokecolor="#4F4F4F">
                <v:path arrowok="t"/>
              </v:shape>
            </v:group>
            <v:group style="position:absolute;left:4487;top:7617;width:2;height:527" coordorigin="4487,7617" coordsize="2,527">
              <v:shape style="position:absolute;left:4487;top:7617;width:2;height:527" coordorigin="4487,7617" coordsize="0,527" path="m4487,8144l4487,7617e" filled="f" stroked="t" strokeweight=".954611pt" strokecolor="#545454">
                <v:path arrowok="t"/>
              </v:shape>
            </v:group>
            <v:group style="position:absolute;left:4477;top:7864;width:7145;height:2" coordorigin="4477,7864" coordsize="7145,2">
              <v:shape style="position:absolute;left:4477;top:7864;width:7145;height:2" coordorigin="4477,7864" coordsize="7145,0" path="m4477,7864l11622,7864e" filled="f" stroked="t" strokeweight=".715958pt" strokecolor="#4F4F4F">
                <v:path arrowok="t"/>
              </v:shape>
            </v:group>
            <v:group style="position:absolute;left:4477;top:8110;width:1599;height:2" coordorigin="4477,8110" coordsize="1599,2">
              <v:shape style="position:absolute;left:4477;top:8110;width:1599;height:2" coordorigin="4477,8110" coordsize="1599,0" path="m4477,8110l6076,8110e" filled="f" stroked="t" strokeweight=".715958pt" strokecolor="#484848">
                <v:path arrowok="t"/>
              </v:shape>
            </v:group>
            <v:group style="position:absolute;left:6019;top:8110;width:286;height:2" coordorigin="6019,8110" coordsize="286,2">
              <v:shape style="position:absolute;left:6019;top:8110;width:286;height:2" coordorigin="6019,8110" coordsize="286,0" path="m6019,8110l6305,8110e" filled="f" stroked="t" strokeweight=".477306pt" strokecolor="#0C0C0C">
                <v:path arrowok="t"/>
              </v:shape>
            </v:group>
            <v:group style="position:absolute;left:6248;top:8108;width:3704;height:2" coordorigin="6248,8108" coordsize="3704,2">
              <v:shape style="position:absolute;left:6248;top:8108;width:3704;height:2" coordorigin="6248,8108" coordsize="3704,0" path="m6248,8108l9952,8108e" filled="f" stroked="t" strokeweight=".954611pt" strokecolor="#4B4B4B">
                <v:path arrowok="t"/>
              </v:shape>
            </v:group>
            <v:group style="position:absolute;left:9895;top:8106;width:153;height:2" coordorigin="9895,8106" coordsize="153,2">
              <v:shape style="position:absolute;left:9895;top:8106;width:153;height:2" coordorigin="9895,8106" coordsize="153,0" path="m9895,8106l10047,8106e" filled="f" stroked="t" strokeweight=".477306pt" strokecolor="#232323">
                <v:path arrowok="t"/>
              </v:shape>
            </v:group>
            <v:group style="position:absolute;left:9990;top:8106;width:1628;height:2" coordorigin="9990,8106" coordsize="1628,2">
              <v:shape style="position:absolute;left:9990;top:8106;width:1628;height:2" coordorigin="9990,8106" coordsize="1628,0" path="m9990,8106l11618,8106e" filled="f" stroked="t" strokeweight=".715958pt" strokecolor="#545454">
                <v:path arrowok="t"/>
              </v:shape>
            </v:group>
            <v:group style="position:absolute;left:272;top:8352;width:1790;height:2" coordorigin="272,8352" coordsize="1790,2">
              <v:shape style="position:absolute;left:272;top:8352;width:1790;height:2" coordorigin="272,8352" coordsize="1790,0" path="m272,8352l2062,8352e" filled="f" stroked="t" strokeweight=".954611pt" strokecolor="#4F4F54">
                <v:path arrowok="t"/>
              </v:shape>
            </v:group>
            <v:group style="position:absolute;left:1876;top:8355;width:549;height:2" coordorigin="1876,8355" coordsize="549,2">
              <v:shape style="position:absolute;left:1876;top:8355;width:549;height:2" coordorigin="1876,8355" coordsize="549,0" path="m1876,8355l2425,8355e" filled="f" stroked="t" strokeweight=".477306pt" strokecolor="#2F2F2F">
                <v:path arrowok="t"/>
              </v:shape>
            </v:group>
            <v:group style="position:absolute;left:2367;top:8350;width:506;height:2" coordorigin="2367,8350" coordsize="506,2">
              <v:shape style="position:absolute;left:2367;top:8350;width:506;height:2" coordorigin="2367,8350" coordsize="506,0" path="m2367,8350l2873,8350e" filled="f" stroked="t" strokeweight=".715958pt" strokecolor="#3B383B">
                <v:path arrowok="t"/>
              </v:shape>
            </v:group>
            <v:group style="position:absolute;left:4489;top:8086;width:2;height:273" coordorigin="4489,8086" coordsize="2,273">
              <v:shape style="position:absolute;left:4489;top:8086;width:2;height:273" coordorigin="4489,8086" coordsize="0,273" path="m4489,8359l4489,8086e" filled="f" stroked="t" strokeweight=".715958pt" strokecolor="#3F3F3F">
                <v:path arrowok="t"/>
              </v:shape>
            </v:group>
            <v:group style="position:absolute;left:2692;top:8352;width:3384;height:2" coordorigin="2692,8352" coordsize="3384,2">
              <v:shape style="position:absolute;left:2692;top:8352;width:3384;height:2" coordorigin="2692,8352" coordsize="3384,0" path="m2692,8352l6076,8352e" filled="f" stroked="t" strokeweight=".954611pt" strokecolor="#545454">
                <v:path arrowok="t"/>
              </v:shape>
            </v:group>
            <v:group style="position:absolute;left:6019;top:8350;width:530;height:2" coordorigin="6019,8350" coordsize="530,2">
              <v:shape style="position:absolute;left:6019;top:8350;width:530;height:2" coordorigin="6019,8350" coordsize="530,0" path="m6019,8350l6549,8350e" filled="f" stroked="t" strokeweight=".477306pt" strokecolor="#282828">
                <v:path arrowok="t"/>
              </v:shape>
            </v:group>
            <v:group style="position:absolute;left:6491;top:8350;width:1523;height:2" coordorigin="6491,8350" coordsize="1523,2">
              <v:shape style="position:absolute;left:6491;top:8350;width:1523;height:2" coordorigin="6491,8350" coordsize="1523,0" path="m6491,8350l8014,8350e" filled="f" stroked="t" strokeweight=".954611pt" strokecolor="#4F4F4F">
                <v:path arrowok="t"/>
              </v:shape>
            </v:group>
            <v:group style="position:absolute;left:7852;top:8350;width:873;height:2" coordorigin="7852,8350" coordsize="873,2">
              <v:shape style="position:absolute;left:7852;top:8350;width:873;height:2" coordorigin="7852,8350" coordsize="873,0" path="m7852,8350l8725,8350e" filled="f" stroked="t" strokeweight=".477306pt" strokecolor="#232323">
                <v:path arrowok="t"/>
              </v:shape>
            </v:group>
            <v:group style="position:absolute;left:8668;top:8347;width:2950;height:2" coordorigin="8668,8347" coordsize="2950,2">
              <v:shape style="position:absolute;left:8668;top:8347;width:2950;height:2" coordorigin="8668,8347" coordsize="2950,0" path="m8668,8347l11618,8347e" filled="f" stroked="t" strokeweight=".715958pt" strokecolor="#4F4F4F">
                <v:path arrowok="t"/>
              </v:shape>
            </v:group>
            <v:group style="position:absolute;left:11615;top:8077;width:2;height:3390" coordorigin="11615,8077" coordsize="2,3390">
              <v:shape style="position:absolute;left:11615;top:8077;width:2;height:3390" coordorigin="11615,8077" coordsize="0,3390" path="m11615,11467l11615,8077e" filled="f" stroked="t" strokeweight=".715958pt" strokecolor="#606060">
                <v:path arrowok="t"/>
              </v:shape>
            </v:group>
            <v:group style="position:absolute;left:1928;top:8297;width:2;height:330" coordorigin="1928,8297" coordsize="2,330">
              <v:shape style="position:absolute;left:1928;top:8297;width:2;height:330" coordorigin="1928,8297" coordsize="0,330" path="m1928,8627l1928,8297e" filled="f" stroked="t" strokeweight=".477306pt" strokecolor="#1F1F1F">
                <v:path arrowok="t"/>
              </v:shape>
            </v:group>
            <v:group style="position:absolute;left:1928;top:8570;width:2;height:282" coordorigin="1928,8570" coordsize="2,282">
              <v:shape style="position:absolute;left:1928;top:8570;width:2;height:282" coordorigin="1928,8570" coordsize="0,282" path="m1928,8852l1928,8570e" filled="f" stroked="t" strokeweight=".477306pt" strokecolor="#080808">
                <v:path arrowok="t"/>
              </v:shape>
            </v:group>
            <v:group style="position:absolute;left:267;top:9281;width:1685;height:2" coordorigin="267,9281" coordsize="1685,2">
              <v:shape style="position:absolute;left:267;top:9281;width:1685;height:2" coordorigin="267,9281" coordsize="1685,0" path="m267,9281l1952,9281e" filled="f" stroked="t" strokeweight=".954611pt" strokecolor="#545454">
                <v:path arrowok="t"/>
              </v:shape>
            </v:group>
            <v:group style="position:absolute;left:1876;top:9283;width:998;height:2" coordorigin="1876,9283" coordsize="998,2">
              <v:shape style="position:absolute;left:1876;top:9283;width:998;height:2" coordorigin="1876,9283" coordsize="998,0" path="m1876,9283l2873,9283e" filled="f" stroked="t" strokeweight=".477306pt" strokecolor="#282828">
                <v:path arrowok="t"/>
              </v:shape>
            </v:group>
            <v:group style="position:absolute;left:2816;top:9286;width:1690;height:2" coordorigin="2816,9286" coordsize="1690,2">
              <v:shape style="position:absolute;left:2816;top:9286;width:1690;height:2" coordorigin="2816,9286" coordsize="1690,0" path="m2816,9286l4506,9286e" filled="f" stroked="t" strokeweight=".954611pt" strokecolor="#545454">
                <v:path arrowok="t"/>
              </v:shape>
            </v:group>
            <v:group style="position:absolute;left:4448;top:9283;width:382;height:2" coordorigin="4448,9283" coordsize="382,2">
              <v:shape style="position:absolute;left:4448;top:9283;width:382;height:2" coordorigin="4448,9283" coordsize="382,0" path="m4448,9283l4830,9283e" filled="f" stroked="t" strokeweight=".477306pt" strokecolor="#383838">
                <v:path arrowok="t"/>
              </v:shape>
            </v:group>
            <v:group style="position:absolute;left:4773;top:9281;width:5651;height:2" coordorigin="4773,9281" coordsize="5651,2">
              <v:shape style="position:absolute;left:4773;top:9281;width:5651;height:2" coordorigin="4773,9281" coordsize="5651,0" path="m4773,9281l10424,9281e" filled="f" stroked="t" strokeweight=".715958pt" strokecolor="#4B4B4B">
                <v:path arrowok="t"/>
              </v:shape>
            </v:group>
            <v:group style="position:absolute;left:9990;top:9279;width:1632;height:2" coordorigin="9990,9279" coordsize="1632,2">
              <v:shape style="position:absolute;left:9990;top:9279;width:1632;height:2" coordorigin="9990,9279" coordsize="1632,0" path="m9990,9279l11622,9279e" filled="f" stroked="t" strokeweight=".477306pt" strokecolor="#3F3F3F">
                <v:path arrowok="t"/>
              </v:shape>
            </v:group>
            <v:group style="position:absolute;left:1933;top:9729;width:2;height:517" coordorigin="1933,9729" coordsize="2,517">
              <v:shape style="position:absolute;left:1933;top:9729;width:2;height:517" coordorigin="1933,9729" coordsize="0,517" path="m1933,10246l1933,9729e" filled="f" stroked="t" strokeweight=".477306pt" strokecolor="#232323">
                <v:path arrowok="t"/>
              </v:shape>
            </v:group>
            <v:group style="position:absolute;left:272;top:10219;width:5876;height:2" coordorigin="272,10219" coordsize="5876,2">
              <v:shape style="position:absolute;left:272;top:10219;width:5876;height:2" coordorigin="272,10219" coordsize="5876,0" path="m272,10219l6148,10219e" filled="f" stroked="t" strokeweight=".954611pt" strokecolor="#4F4F4F">
                <v:path arrowok="t"/>
              </v:shape>
            </v:group>
            <v:group style="position:absolute;left:6019;top:10217;width:530;height:2" coordorigin="6019,10217" coordsize="530,2">
              <v:shape style="position:absolute;left:6019;top:10217;width:530;height:2" coordorigin="6019,10217" coordsize="530,0" path="m6019,10217l6549,10217e" filled="f" stroked="t" strokeweight=".477306pt" strokecolor="#2F2F2F">
                <v:path arrowok="t"/>
              </v:shape>
            </v:group>
            <v:group style="position:absolute;left:6472;top:10215;width:1838;height:2" coordorigin="6472,10215" coordsize="1838,2">
              <v:shape style="position:absolute;left:6472;top:10215;width:1838;height:2" coordorigin="6472,10215" coordsize="1838,0" path="m6472,10215l8310,10215e" filled="f" stroked="t" strokeweight=".954611pt" strokecolor="#4F4F4F">
                <v:path arrowok="t"/>
              </v:shape>
            </v:group>
            <v:group style="position:absolute;left:8238;top:10215;width:487;height:2" coordorigin="8238,10215" coordsize="487,2">
              <v:shape style="position:absolute;left:8238;top:10215;width:487;height:2" coordorigin="8238,10215" coordsize="487,0" path="m8238,10215l8725,10215e" filled="f" stroked="t" strokeweight=".477306pt" strokecolor="#343434">
                <v:path arrowok="t"/>
              </v:shape>
            </v:group>
            <v:group style="position:absolute;left:8668;top:10215;width:2959;height:2" coordorigin="8668,10215" coordsize="2959,2">
              <v:shape style="position:absolute;left:8668;top:10215;width:2959;height:2" coordorigin="8668,10215" coordsize="2959,0" path="m8668,10215l11627,10215e" filled="f" stroked="t" strokeweight=".954611pt" strokecolor="#545454">
                <v:path arrowok="t"/>
              </v:shape>
            </v:group>
            <v:group style="position:absolute;left:284;top:814;width:2;height:15910" coordorigin="284,814" coordsize="2,15910">
              <v:shape style="position:absolute;left:284;top:814;width:2;height:15910" coordorigin="284,814" coordsize="0,15910" path="m284,16723l284,814e" filled="f" stroked="t" strokeweight=".477306pt" strokecolor="#4F4F4F">
                <v:path arrowok="t"/>
              </v:shape>
            </v:group>
            <v:group style="position:absolute;left:272;top:10461;width:8024;height:2" coordorigin="272,10461" coordsize="8024,2">
              <v:shape style="position:absolute;left:272;top:10461;width:8024;height:2" coordorigin="272,10461" coordsize="8024,0" path="m272,10461l8296,10461e" filled="f" stroked="t" strokeweight=".954611pt" strokecolor="#4B4B4B">
                <v:path arrowok="t"/>
              </v:shape>
            </v:group>
            <v:group style="position:absolute;left:8238;top:10456;width:487;height:2" coordorigin="8238,10456" coordsize="487,2">
              <v:shape style="position:absolute;left:8238;top:10456;width:487;height:2" coordorigin="8238,10456" coordsize="487,0" path="m8238,10456l8725,10456e" filled="f" stroked="t" strokeweight=".477306pt" strokecolor="#1C1C1C">
                <v:path arrowok="t"/>
              </v:shape>
            </v:group>
            <v:group style="position:absolute;left:8668;top:10456;width:2959;height:2" coordorigin="8668,10456" coordsize="2959,2">
              <v:shape style="position:absolute;left:8668;top:10456;width:2959;height:2" coordorigin="8668,10456" coordsize="2959,0" path="m8668,10456l11627,10456e" filled="f" stroked="t" strokeweight=".715958pt" strokecolor="#4F4F4F">
                <v:path arrowok="t"/>
              </v:shape>
            </v:group>
            <v:group style="position:absolute;left:272;top:10703;width:2153;height:2" coordorigin="272,10703" coordsize="2153,2">
              <v:shape style="position:absolute;left:272;top:10703;width:2153;height:2" coordorigin="272,10703" coordsize="2153,0" path="m272,10703l2425,10703e" filled="f" stroked="t" strokeweight=".954611pt" strokecolor="#4F4F4F">
                <v:path arrowok="t"/>
              </v:shape>
            </v:group>
            <v:group style="position:absolute;left:289;top:10408;width:2;height:6325" coordorigin="289,10408" coordsize="2,6325">
              <v:shape style="position:absolute;left:289;top:10408;width:2;height:6325" coordorigin="289,10408" coordsize="0,6325" path="m289,16733l289,10408e" filled="f" stroked="t" strokeweight=".715958pt" strokecolor="#575757">
                <v:path arrowok="t"/>
              </v:shape>
            </v:group>
            <v:group style="position:absolute;left:2367;top:10701;width:506;height:2" coordorigin="2367,10701" coordsize="506,2">
              <v:shape style="position:absolute;left:2367;top:10701;width:506;height:2" coordorigin="2367,10701" coordsize="506,0" path="m2367,10701l2873,10701e" filled="f" stroked="t" strokeweight=".477306pt" strokecolor="#181818">
                <v:path arrowok="t"/>
              </v:shape>
            </v:group>
            <v:group style="position:absolute;left:2816;top:10703;width:420;height:2" coordorigin="2816,10703" coordsize="420,2">
              <v:shape style="position:absolute;left:2816;top:10703;width:420;height:2" coordorigin="2816,10703" coordsize="420,0" path="m2816,10703l3236,10703e" filled="f" stroked="t" strokeweight=".715958pt" strokecolor="#3B3B3B">
                <v:path arrowok="t"/>
              </v:shape>
            </v:group>
            <v:group style="position:absolute;left:2921;top:10703;width:1585;height:2" coordorigin="2921,10703" coordsize="1585,2">
              <v:shape style="position:absolute;left:2921;top:10703;width:1585;height:2" coordorigin="2921,10703" coordsize="1585,0" path="m2921,10703l4506,10703e" filled="f" stroked="t" strokeweight=".954611pt" strokecolor="#4F4F4F">
                <v:path arrowok="t"/>
              </v:shape>
            </v:group>
            <v:group style="position:absolute;left:4448;top:10701;width:382;height:2" coordorigin="4448,10701" coordsize="382,2">
              <v:shape style="position:absolute;left:4448;top:10701;width:382;height:2" coordorigin="4448,10701" coordsize="382,0" path="m4448,10701l4830,10701e" filled="f" stroked="t" strokeweight=".477306pt" strokecolor="#1C1C1C">
                <v:path arrowok="t"/>
              </v:shape>
            </v:group>
            <v:group style="position:absolute;left:4773;top:10703;width:1303;height:2" coordorigin="4773,10703" coordsize="1303,2">
              <v:shape style="position:absolute;left:4773;top:10703;width:1303;height:2" coordorigin="4773,10703" coordsize="1303,0" path="m4773,10703l6076,10703e" filled="f" stroked="t" strokeweight=".477306pt" strokecolor="#383838">
                <v:path arrowok="t"/>
              </v:shape>
            </v:group>
            <v:group style="position:absolute;left:5499;top:10701;width:1484;height:2" coordorigin="5499,10701" coordsize="1484,2">
              <v:shape style="position:absolute;left:5499;top:10701;width:1484;height:2" coordorigin="5499,10701" coordsize="1484,0" path="m5499,10701l6983,10701e" filled="f" stroked="t" strokeweight=".954611pt" strokecolor="#4F4F4F">
                <v:path arrowok="t"/>
              </v:shape>
            </v:group>
            <v:group style="position:absolute;left:6926;top:10701;width:415;height:2" coordorigin="6926,10701" coordsize="415,2">
              <v:shape style="position:absolute;left:6926;top:10701;width:415;height:2" coordorigin="6926,10701" coordsize="415,0" path="m6926,10701l7341,10701e" filled="f" stroked="t" strokeweight=".477306pt" strokecolor="#282828">
                <v:path arrowok="t"/>
              </v:shape>
            </v:group>
            <v:group style="position:absolute;left:7279;top:10698;width:4348;height:2" coordorigin="7279,10698" coordsize="4348,2">
              <v:shape style="position:absolute;left:7279;top:10698;width:4348;height:2" coordorigin="7279,10698" coordsize="4348,0" path="m7279,10698l11627,10698e" filled="f" stroked="t" strokeweight=".715958pt" strokecolor="#545454">
                <v:path arrowok="t"/>
              </v:shape>
            </v:group>
            <v:group style="position:absolute;left:272;top:11182;width:11355;height:2" coordorigin="272,11182" coordsize="11355,2">
              <v:shape style="position:absolute;left:272;top:11182;width:11355;height:2" coordorigin="272,11182" coordsize="11355,0" path="m272,11182l11627,11182e" filled="f" stroked="t" strokeweight=".715958pt" strokecolor="#4B4B4B">
                <v:path arrowok="t"/>
              </v:shape>
            </v:group>
            <v:group style="position:absolute;left:6926;top:11179;width:415;height:2" coordorigin="6926,11179" coordsize="415,2">
              <v:shape style="position:absolute;left:6926;top:11179;width:415;height:2" coordorigin="6926,11179" coordsize="415,0" path="m6926,11179l7341,11179e" filled="f" stroked="t" strokeweight=".477306pt" strokecolor="#181818">
                <v:path arrowok="t"/>
              </v:shape>
            </v:group>
            <v:group style="position:absolute;left:7284;top:11179;width:625;height:2" coordorigin="7284,11179" coordsize="625,2">
              <v:shape style="position:absolute;left:7284;top:11179;width:625;height:2" coordorigin="7284,11179" coordsize="625,0" path="m7284,11179l7909,11179e" filled="f" stroked="t" strokeweight=".477306pt" strokecolor="#2B282B">
                <v:path arrowok="t"/>
              </v:shape>
            </v:group>
            <v:group style="position:absolute;left:9336;top:11179;width:711;height:2" coordorigin="9336,11179" coordsize="711,2">
              <v:shape style="position:absolute;left:9336;top:11179;width:711;height:2" coordorigin="9336,11179" coordsize="711,0" path="m9336,11179l10047,11179e" filled="f" stroked="t" strokeweight=".477306pt" strokecolor="#1F1C1F">
                <v:path arrowok="t"/>
              </v:shape>
            </v:group>
            <v:group style="position:absolute;left:6926;top:11419;width:415;height:2" coordorigin="6926,11419" coordsize="415,2">
              <v:shape style="position:absolute;left:6926;top:11419;width:415;height:2" coordorigin="6926,11419" coordsize="415,0" path="m6926,11419l7341,11419e" filled="f" stroked="t" strokeweight=".477306pt" strokecolor="#232323">
                <v:path arrowok="t"/>
              </v:shape>
            </v:group>
            <v:group style="position:absolute;left:272;top:11419;width:11355;height:2" coordorigin="272,11419" coordsize="11355,2">
              <v:shape style="position:absolute;left:272;top:11419;width:11355;height:2" coordorigin="272,11419" coordsize="11355,0" path="m272,11419l11627,11419e" filled="f" stroked="t" strokeweight=".715958pt" strokecolor="#4F4F4F">
                <v:path arrowok="t"/>
              </v:shape>
            </v:group>
            <v:group style="position:absolute;left:9336;top:11419;width:410;height:2" coordorigin="9336,11419" coordsize="410,2">
              <v:shape style="position:absolute;left:9336;top:11419;width:410;height:2" coordorigin="9336,11419" coordsize="410,0" path="m9336,11419l9747,11419e" filled="f" stroked="t" strokeweight=".477306pt" strokecolor="#282828">
                <v:path arrowok="t"/>
              </v:shape>
            </v:group>
            <v:group style="position:absolute;left:776;top:11419;width:2;height:618" coordorigin="776,11419" coordsize="2,618">
              <v:shape style="position:absolute;left:776;top:11419;width:2;height:618" coordorigin="776,11419" coordsize="0,618" path="m776,12036l776,11419e" filled="f" stroked="t" strokeweight=".954611pt" strokecolor="#5B5B5B">
                <v:path arrowok="t"/>
              </v:shape>
            </v:group>
            <v:group style="position:absolute;left:6964;top:11414;width:2;height:4883" coordorigin="6964,11414" coordsize="2,4883">
              <v:shape style="position:absolute;left:6964;top:11414;width:2;height:4883" coordorigin="6964,11414" coordsize="0,4883" path="m6964,16297l6964,11414e" filled="f" stroked="t" strokeweight=".715958pt" strokecolor="#575757">
                <v:path arrowok="t"/>
              </v:shape>
            </v:group>
            <v:group style="position:absolute;left:277;top:11943;width:1026;height:2" coordorigin="277,11943" coordsize="1026,2">
              <v:shape style="position:absolute;left:277;top:11943;width:1026;height:2" coordorigin="277,11943" coordsize="1026,0" path="m277,11943l1303,11943e" filled="f" stroked="t" strokeweight=".954611pt" strokecolor="#575757">
                <v:path arrowok="t"/>
              </v:shape>
            </v:group>
            <v:group style="position:absolute;left:1270;top:11677;width:2;height:359" coordorigin="1270,11677" coordsize="2,359">
              <v:shape style="position:absolute;left:1270;top:11677;width:2;height:359" coordorigin="1270,11677" coordsize="0,359" path="m1270,12036l1270,11677e" filled="f" stroked="t" strokeweight=".954611pt" strokecolor="#606060">
                <v:path arrowok="t"/>
              </v:shape>
            </v:group>
            <v:group style="position:absolute;left:1227;top:11941;width:449;height:2" coordorigin="1227,11941" coordsize="449,2">
              <v:shape style="position:absolute;left:1227;top:11941;width:449;height:2" coordorigin="1227,11941" coordsize="449,0" path="m1227,11941l1675,11941e" filled="f" stroked="t" strokeweight=".477306pt" strokecolor="#383838">
                <v:path arrowok="t"/>
              </v:shape>
            </v:group>
            <v:group style="position:absolute;left:1618;top:11938;width:1618;height:2" coordorigin="1618,11938" coordsize="1618,2">
              <v:shape style="position:absolute;left:1618;top:11938;width:1618;height:2" coordorigin="1618,11938" coordsize="1618,0" path="m1618,11938l3236,11938e" filled="f" stroked="t" strokeweight=".954611pt" strokecolor="#575757">
                <v:path arrowok="t"/>
              </v:shape>
            </v:group>
            <v:group style="position:absolute;left:3179;top:11941;width:263;height:2" coordorigin="3179,11941" coordsize="263,2">
              <v:shape style="position:absolute;left:3179;top:11941;width:263;height:2" coordorigin="3179,11941" coordsize="263,0" path="m3179,11941l3441,11941e" filled="f" stroked="t" strokeweight=".477306pt" strokecolor="#28282B">
                <v:path arrowok="t"/>
              </v:shape>
            </v:group>
            <v:group style="position:absolute;left:3384;top:11938;width:1446;height:2" coordorigin="3384,11938" coordsize="1446,2">
              <v:shape style="position:absolute;left:3384;top:11938;width:1446;height:2" coordorigin="3384,11938" coordsize="1446,0" path="m3384,11938l4830,11938e" filled="f" stroked="t" strokeweight=".954611pt" strokecolor="#575757">
                <v:path arrowok="t"/>
              </v:shape>
            </v:group>
            <v:group style="position:absolute;left:4773;top:11938;width:1303;height:2" coordorigin="4773,11938" coordsize="1303,2">
              <v:shape style="position:absolute;left:4773;top:11938;width:1303;height:2" coordorigin="4773,11938" coordsize="1303,0" path="m4773,11938l6076,11938e" filled="f" stroked="t" strokeweight=".715958pt" strokecolor="#443F44">
                <v:path arrowok="t"/>
              </v:shape>
            </v:group>
            <v:group style="position:absolute;left:5899;top:11936;width:1093;height:2" coordorigin="5899,11936" coordsize="1093,2">
              <v:shape style="position:absolute;left:5899;top:11936;width:1093;height:2" coordorigin="5899,11936" coordsize="1093,0" path="m5899,11936l6993,11936e" filled="f" stroked="t" strokeweight=".954611pt" strokecolor="#57575B">
                <v:path arrowok="t"/>
              </v:shape>
            </v:group>
            <v:group style="position:absolute;left:6916;top:11936;width:993;height:2" coordorigin="6916,11936" coordsize="993,2">
              <v:shape style="position:absolute;left:6916;top:11936;width:993;height:2" coordorigin="6916,11936" coordsize="993,0" path="m6916,11936l7909,11936e" filled="f" stroked="t" strokeweight=".477306pt" strokecolor="#282828">
                <v:path arrowok="t"/>
              </v:shape>
            </v:group>
            <v:group style="position:absolute;left:7790;top:11933;width:3838;height:2" coordorigin="7790,11933" coordsize="3838,2">
              <v:shape style="position:absolute;left:7790;top:11933;width:3838;height:2" coordorigin="7790,11933" coordsize="3838,0" path="m7790,11933l11627,11933e" filled="f" stroked="t" strokeweight=".715958pt" strokecolor="#575757">
                <v:path arrowok="t"/>
              </v:shape>
            </v:group>
            <v:group style="position:absolute;left:778;top:11419;width:2;height:2585" coordorigin="778,11419" coordsize="2,2585">
              <v:shape style="position:absolute;left:778;top:11419;width:2;height:2585" coordorigin="778,11419" coordsize="0,2585" path="m778,14004l778,11419e" filled="f" stroked="t" strokeweight=".477306pt" strokecolor="#484848">
                <v:path arrowok="t"/>
              </v:shape>
            </v:group>
            <v:group style="position:absolute;left:1274;top:12395;width:2;height:335" coordorigin="1274,12395" coordsize="2,335">
              <v:shape style="position:absolute;left:1274;top:12395;width:2;height:335" coordorigin="1274,12395" coordsize="0,335" path="m1274,12731l1274,12395e" filled="f" stroked="t" strokeweight=".477306pt" strokecolor="#2F2F2F">
                <v:path arrowok="t"/>
              </v:shape>
            </v:group>
            <v:group style="position:absolute;left:6964;top:12395;width:2;height:335" coordorigin="6964,12395" coordsize="2,335">
              <v:shape style="position:absolute;left:6964;top:12395;width:2;height:335" coordorigin="6964,12395" coordsize="0,335" path="m6964,12731l6964,12395e" filled="f" stroked="t" strokeweight=".477306pt" strokecolor="#383838">
                <v:path arrowok="t"/>
              </v:shape>
            </v:group>
            <v:group style="position:absolute;left:780;top:12620;width:2;height:2700" coordorigin="780,12620" coordsize="2,2700">
              <v:shape style="position:absolute;left:780;top:12620;width:2;height:2700" coordorigin="780,12620" coordsize="0,2700" path="m780,15321l780,12620e" filled="f" stroked="t" strokeweight=".954611pt" strokecolor="#4F4F4F">
                <v:path arrowok="t"/>
              </v:shape>
            </v:group>
            <v:group style="position:absolute;left:1279;top:11419;width:2;height:5310" coordorigin="1279,11419" coordsize="2,5310">
              <v:shape style="position:absolute;left:1279;top:11419;width:2;height:5310" coordorigin="1279,11419" coordsize="0,5310" path="m1279,16728l1279,11419e" filled="f" stroked="t" strokeweight=".715958pt" strokecolor="#545454">
                <v:path arrowok="t"/>
              </v:shape>
            </v:group>
            <v:group style="position:absolute;left:1938;top:12826;width:2;height:670" coordorigin="1938,12826" coordsize="2,670">
              <v:shape style="position:absolute;left:1938;top:12826;width:2;height:670" coordorigin="1938,12826" coordsize="0,670" path="m1938,13497l1938,12826e" filled="f" stroked="t" strokeweight=".477306pt" strokecolor="#232323">
                <v:path arrowok="t"/>
              </v:shape>
            </v:group>
            <v:group style="position:absolute;left:11622;top:6708;width:2;height:9350" coordorigin="11622,6708" coordsize="2,9350">
              <v:shape style="position:absolute;left:11622;top:6708;width:2;height:9350" coordorigin="11622,6708" coordsize="0,9350" path="m11622,16058l11622,6708e" filled="f" stroked="t" strokeweight=".715958pt" strokecolor="#5B5B5B">
                <v:path arrowok="t"/>
              </v:shape>
            </v:group>
            <v:group style="position:absolute;left:286;top:13214;width:2;height:469" coordorigin="286,13214" coordsize="2,469">
              <v:shape style="position:absolute;left:286;top:13214;width:2;height:469" coordorigin="286,13214" coordsize="0,469" path="m286,13683l286,13214e" filled="f" stroked="t" strokeweight=".477306pt" strokecolor="#282828">
                <v:path arrowok="t"/>
              </v:shape>
            </v:group>
            <v:group style="position:absolute;left:9370;top:13257;width:2;height:168" coordorigin="9370,13257" coordsize="2,168">
              <v:shape style="position:absolute;left:9370;top:13257;width:2;height:168" coordorigin="9370,13257" coordsize="0,168" path="m9370,13425l9370,13257e" filled="f" stroked="t" strokeweight="1.670569pt" strokecolor="#5457BC">
                <v:path arrowok="t"/>
              </v:shape>
            </v:group>
            <v:group style="position:absolute;left:11625;top:13214;width:2;height:369" coordorigin="11625,13214" coordsize="2,369">
              <v:shape style="position:absolute;left:11625;top:13214;width:2;height:369" coordorigin="11625,13214" coordsize="0,369" path="m11625,13583l11625,13214e" filled="f" stroked="t" strokeweight=".477306pt" strokecolor="#444444">
                <v:path arrowok="t"/>
              </v:shape>
            </v:group>
            <v:group style="position:absolute;left:9365;top:13468;width:2;height:86" coordorigin="9365,13468" coordsize="2,86">
              <v:shape style="position:absolute;left:9365;top:13468;width:2;height:86" coordorigin="9365,13468" coordsize="0,86" path="m9365,13554l9365,13468e" filled="f" stroked="t" strokeweight=".954611pt" strokecolor="#000000">
                <v:path arrowok="t"/>
              </v:shape>
            </v:group>
            <v:group style="position:absolute;left:9725;top:13439;width:2;height:144" coordorigin="9725,13439" coordsize="2,144">
              <v:shape style="position:absolute;left:9725;top:13439;width:2;height:144" coordorigin="9725,13439" coordsize="0,144" path="m9725,13583l9725,13439e" filled="f" stroked="t" strokeweight="1.193264pt" strokecolor="#2B2F7C">
                <v:path arrowok="t"/>
              </v:shape>
            </v:group>
            <v:group style="position:absolute;left:6969;top:13626;width:2;height:302" coordorigin="6969,13626" coordsize="2,302">
              <v:shape style="position:absolute;left:6969;top:13626;width:2;height:302" coordorigin="6969,13626" coordsize="0,302" path="m6969,13927l6969,13626e" filled="f" stroked="t" strokeweight=".477306pt" strokecolor="#3F3F3F">
                <v:path arrowok="t"/>
              </v:shape>
            </v:group>
            <v:group style="position:absolute;left:267;top:13899;width:1379;height:2" coordorigin="267,13899" coordsize="1379,2">
              <v:shape style="position:absolute;left:267;top:13899;width:1379;height:2" coordorigin="267,13899" coordsize="1379,0" path="m267,13899l1647,13899e" filled="f" stroked="t" strokeweight=".477306pt" strokecolor="#575757">
                <v:path arrowok="t"/>
              </v:shape>
            </v:group>
            <v:group style="position:absolute;left:1647;top:13899;width:277;height:2" coordorigin="1647,13899" coordsize="277,2">
              <v:shape style="position:absolute;left:1647;top:13899;width:277;height:2" coordorigin="1647,13899" coordsize="277,0" path="m1647,13899l1924,13899e" filled="f" stroked="t" strokeweight=".477306pt" strokecolor="#000000">
                <v:path arrowok="t"/>
              </v:shape>
            </v:group>
            <v:group style="position:absolute;left:1940;top:13439;width:2;height:991" coordorigin="1940,13439" coordsize="2,991">
              <v:shape style="position:absolute;left:1940;top:13439;width:2;height:991" coordorigin="1940,13439" coordsize="0,991" path="m1940,14430l1940,13439e" filled="f" stroked="t" strokeweight=".954611pt" strokecolor="#575757">
                <v:path arrowok="t"/>
              </v:shape>
            </v:group>
            <v:group style="position:absolute;left:1943;top:14373;width:2;height:306" coordorigin="1943,14373" coordsize="2,306">
              <v:shape style="position:absolute;left:1943;top:14373;width:2;height:306" coordorigin="1943,14373" coordsize="0,306" path="m1943,14679l1943,14373e" filled="f" stroked="t" strokeweight=".477306pt" strokecolor="#1C1C1C">
                <v:path arrowok="t"/>
              </v:shape>
            </v:group>
            <v:group style="position:absolute;left:11622;top:13678;width:2;height:924" coordorigin="11622,13678" coordsize="2,924">
              <v:shape style="position:absolute;left:11622;top:13678;width:2;height:924" coordorigin="11622,13678" coordsize="0,924" path="m11622,14603l11622,13678e" filled="f" stroked="t" strokeweight=".954611pt" strokecolor="#747474">
                <v:path arrowok="t"/>
              </v:shape>
            </v:group>
            <v:group style="position:absolute;left:291;top:14507;width:2;height:536" coordorigin="291,14507" coordsize="2,536">
              <v:shape style="position:absolute;left:291;top:14507;width:2;height:536" coordorigin="291,14507" coordsize="0,536" path="m291,15043l291,14507e" filled="f" stroked="t" strokeweight=".477306pt" strokecolor="#1F1F1F">
                <v:path arrowok="t"/>
              </v:shape>
            </v:group>
            <v:group style="position:absolute;left:1943;top:14622;width:2;height:211" coordorigin="1943,14622" coordsize="2,211">
              <v:shape style="position:absolute;left:1943;top:14622;width:2;height:211" coordorigin="1943,14622" coordsize="0,211" path="m1943,14832l1943,14622e" filled="f" stroked="t" strokeweight=".477306pt" strokecolor="#080808">
                <v:path arrowok="t"/>
              </v:shape>
            </v:group>
            <v:group style="position:absolute;left:11594;top:14650;width:2;height:785" coordorigin="11594,14650" coordsize="2,785">
              <v:shape style="position:absolute;left:11594;top:14650;width:2;height:785" coordorigin="11594,14650" coordsize="0,785" path="m11594,15436l11594,14650e" filled="f" stroked="t" strokeweight=".477306pt" strokecolor="#000000">
                <v:path arrowok="t"/>
              </v:shape>
            </v:group>
            <v:group style="position:absolute;left:1943;top:14775;width:2;height:268" coordorigin="1943,14775" coordsize="2,268">
              <v:shape style="position:absolute;left:1943;top:14775;width:2;height:268" coordorigin="1943,14775" coordsize="0,268" path="m1943,15043l1943,14775e" filled="f" stroked="t" strokeweight=".477306pt" strokecolor="#2B2B2B">
                <v:path arrowok="t"/>
              </v:shape>
            </v:group>
            <v:group style="position:absolute;left:6973;top:14775;width:2;height:460" coordorigin="6973,14775" coordsize="2,460">
              <v:shape style="position:absolute;left:6973;top:14775;width:2;height:460" coordorigin="6973,14775" coordsize="0,460" path="m6973,15234l6973,14775e" filled="f" stroked="t" strokeweight=".477306pt" strokecolor="#343434">
                <v:path arrowok="t"/>
              </v:shape>
            </v:group>
            <v:group style="position:absolute;left:1943;top:14871;width:2;height:1058" coordorigin="1943,14871" coordsize="2,1058">
              <v:shape style="position:absolute;left:1943;top:14871;width:2;height:1058" coordorigin="1943,14871" coordsize="0,1058" path="m1943,15929l1943,14871e" filled="f" stroked="t" strokeweight=".954611pt" strokecolor="#545454">
                <v:path arrowok="t"/>
              </v:shape>
            </v:group>
            <v:group style="position:absolute;left:6971;top:15177;width:2;height:120" coordorigin="6971,15177" coordsize="2,120">
              <v:shape style="position:absolute;left:6971;top:15177;width:2;height:120" coordorigin="6971,15177" coordsize="0,120" path="m6971,15297l6971,15177e" filled="f" stroked="t" strokeweight=".477306pt" strokecolor="#4B4B4B">
                <v:path arrowok="t"/>
              </v:shape>
            </v:group>
            <v:group style="position:absolute;left:785;top:15239;width:2;height:440" coordorigin="785,15239" coordsize="2,440">
              <v:shape style="position:absolute;left:785;top:15239;width:2;height:440" coordorigin="785,15239" coordsize="0,440" path="m785,15680l785,15239e" filled="f" stroked="t" strokeweight=".477306pt" strokecolor="#2F2F2F">
                <v:path arrowok="t"/>
              </v:shape>
            </v:group>
            <v:group style="position:absolute;left:6973;top:15239;width:2;height:1479" coordorigin="6973,15239" coordsize="2,1479">
              <v:shape style="position:absolute;left:6973;top:15239;width:2;height:1479" coordorigin="6973,15239" coordsize="0,1479" path="m6973,16719l6973,15239e" filled="f" stroked="t" strokeweight=".954611pt" strokecolor="#606060">
                <v:path arrowok="t"/>
              </v:shape>
            </v:group>
            <v:group style="position:absolute;left:1279;top:15407;width:2;height:522" coordorigin="1279,15407" coordsize="2,522">
              <v:shape style="position:absolute;left:1279;top:15407;width:2;height:522" coordorigin="1279,15407" coordsize="0,522" path="m1279,15929l1279,15407e" filled="f" stroked="t" strokeweight=".477306pt" strokecolor="#383838">
                <v:path arrowok="t"/>
              </v:shape>
            </v:group>
            <v:group style="position:absolute;left:11625;top:15364;width:2;height:685" coordorigin="11625,15364" coordsize="2,685">
              <v:shape style="position:absolute;left:11625;top:15364;width:2;height:685" coordorigin="11625,15364" coordsize="0,685" path="m11625,16048l11625,15364e" filled="f" stroked="t" strokeweight=".954611pt" strokecolor="#909090">
                <v:path arrowok="t"/>
              </v:shape>
            </v:group>
            <v:group style="position:absolute;left:788;top:15622;width:2;height:1106" coordorigin="788,15622" coordsize="2,1106">
              <v:shape style="position:absolute;left:788;top:15622;width:2;height:1106" coordorigin="788,15622" coordsize="0,1106" path="m788,16728l788,15622e" filled="f" stroked="t" strokeweight=".954611pt" strokecolor="#4F4F4F">
                <v:path arrowok="t"/>
              </v:shape>
            </v:group>
            <v:group style="position:absolute;left:296;top:16716;width:1651;height:2" coordorigin="296,16716" coordsize="1651,2">
              <v:shape style="position:absolute;left:296;top:16716;width:1651;height:2" coordorigin="296,16716" coordsize="1651,0" path="m296,16716l1947,16716e" filled="f" stroked="t" strokeweight=".954611pt" strokecolor="#545454">
                <v:path arrowok="t"/>
              </v:shape>
            </v:group>
            <v:group style="position:absolute;left:1945;top:15871;width:2;height:852" coordorigin="1945,15871" coordsize="2,852">
              <v:shape style="position:absolute;left:1945;top:15871;width:2;height:852" coordorigin="1945,15871" coordsize="0,852" path="m1945,16723l1945,15871e" filled="f" stroked="t" strokeweight=".238653pt" strokecolor="#2F2F2F">
                <v:path arrowok="t"/>
              </v:shape>
            </v:group>
            <v:group style="position:absolute;left:1881;top:16716;width:544;height:2" coordorigin="1881,16716" coordsize="544,2">
              <v:shape style="position:absolute;left:1881;top:16716;width:544;height:2" coordorigin="1881,16716" coordsize="544,0" path="m1881,16716l2425,16716e" filled="f" stroked="t" strokeweight=".477306pt" strokecolor="#383838">
                <v:path arrowok="t"/>
              </v:shape>
            </v:group>
            <v:group style="position:absolute;left:6916;top:16709;width:425;height:2" coordorigin="6916,16709" coordsize="425,2">
              <v:shape style="position:absolute;left:6916;top:16709;width:425;height:2" coordorigin="6916,16709" coordsize="425,0" path="m6916,16709l7341,16709e" filled="f" stroked="t" strokeweight=".477306pt" strokecolor="#2F2F2F">
                <v:path arrowok="t"/>
              </v:shape>
            </v:group>
            <v:group style="position:absolute;left:2367;top:16709;width:9274;height:2" coordorigin="2367,16709" coordsize="9274,2">
              <v:shape style="position:absolute;left:2367;top:16709;width:9274;height:2" coordorigin="2367,16709" coordsize="9274,0" path="m2367,16709l11641,16709e" filled="f" stroked="t" strokeweight=".715958pt" strokecolor="#4F4F54">
                <v:path arrowok="t"/>
              </v:shape>
            </v:group>
            <v:group style="position:absolute;left:9336;top:16709;width:711;height:2" coordorigin="9336,16709" coordsize="711,2">
              <v:shape style="position:absolute;left:9336;top:16709;width:711;height:2" coordorigin="9336,16709" coordsize="711,0" path="m9336,16709l10047,16709e" filled="f" stroked="t" strokeweight=".477306pt" strokecolor="#231F23">
                <v:path arrowok="t"/>
              </v:shape>
            </v:group>
            <v:group style="position:absolute;left:11594;top:15900;width:2;height:809" coordorigin="11594,15900" coordsize="2,809">
              <v:shape style="position:absolute;left:11594;top:15900;width:2;height:809" coordorigin="11594,15900" coordsize="0,809" path="m11594,16709l11594,15900e" filled="f" stroked="t" strokeweight=".477306pt" strokecolor="#5B6060">
                <v:path arrowok="t"/>
              </v:shape>
            </v:group>
            <v:group style="position:absolute;left:10618;top:13831;width:2;height:246" coordorigin="10618,13831" coordsize="2,246">
              <v:shape style="position:absolute;left:10618;top:13831;width:2;height:246" coordorigin="10618,13831" coordsize="0,246" path="m10618,14077l10618,13831e" filled="f" stroked="t" strokeweight="2.4976pt" strokecolor="#D4DBE1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4.885651pt;margin-top:3.804567pt;width:73.788004pt;height:43pt;mso-position-horizontal-relative:page;mso-position-vertical-relative:paragraph;z-index:-15304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rPr>
                      <w:rFonts w:ascii="Courier New" w:hAnsi="Courier New" w:cs="Courier New" w:eastAsia="Courier New"/>
                      <w:sz w:val="86"/>
                      <w:szCs w:val="86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86"/>
                      <w:szCs w:val="86"/>
                      <w:color w:val="3F468C"/>
                      <w:spacing w:val="0"/>
                      <w:w w:val="143"/>
                      <w:i/>
                      <w:position w:val="6"/>
                    </w:rPr>
                    <w:t>%$</w:t>
                  </w:r>
                  <w:r>
                    <w:rPr>
                      <w:rFonts w:ascii="Courier New" w:hAnsi="Courier New" w:cs="Courier New" w:eastAsia="Courier New"/>
                      <w:sz w:val="86"/>
                      <w:szCs w:val="8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959799"/>
          <w:spacing w:val="0"/>
          <w:w w:val="74"/>
        </w:rPr>
        <w:t>Itf</w:t>
      </w:r>
      <w:r>
        <w:rPr>
          <w:rFonts w:ascii="Arial" w:hAnsi="Arial" w:cs="Arial" w:eastAsia="Arial"/>
          <w:sz w:val="25"/>
          <w:szCs w:val="25"/>
          <w:color w:val="959799"/>
          <w:spacing w:val="1"/>
          <w:w w:val="74"/>
        </w:rPr>
        <w:t>a</w:t>
      </w:r>
      <w:r>
        <w:rPr>
          <w:rFonts w:ascii="Arial" w:hAnsi="Arial" w:cs="Arial" w:eastAsia="Arial"/>
          <w:sz w:val="25"/>
          <w:szCs w:val="25"/>
          <w:color w:val="6B7075"/>
          <w:spacing w:val="0"/>
          <w:w w:val="74"/>
        </w:rPr>
        <w:t>iye</w:t>
      </w:r>
      <w:r>
        <w:rPr>
          <w:rFonts w:ascii="Arial" w:hAnsi="Arial" w:cs="Arial" w:eastAsia="Arial"/>
          <w:sz w:val="25"/>
          <w:szCs w:val="25"/>
          <w:color w:val="6B7075"/>
          <w:spacing w:val="-5"/>
          <w:w w:val="74"/>
        </w:rPr>
        <w:t> </w:t>
      </w:r>
      <w:r>
        <w:rPr>
          <w:rFonts w:ascii="Arial" w:hAnsi="Arial" w:cs="Arial" w:eastAsia="Arial"/>
          <w:sz w:val="23"/>
          <w:szCs w:val="23"/>
          <w:color w:val="808082"/>
          <w:spacing w:val="0"/>
          <w:w w:val="74"/>
        </w:rPr>
        <w:t>Güne</w:t>
      </w:r>
      <w:r>
        <w:rPr>
          <w:rFonts w:ascii="Arial" w:hAnsi="Arial" w:cs="Arial" w:eastAsia="Arial"/>
          <w:sz w:val="23"/>
          <w:szCs w:val="23"/>
          <w:color w:val="808082"/>
          <w:spacing w:val="0"/>
          <w:w w:val="74"/>
        </w:rPr>
        <w:t>y</w:t>
      </w:r>
      <w:r>
        <w:rPr>
          <w:rFonts w:ascii="Arial" w:hAnsi="Arial" w:cs="Arial" w:eastAsia="Arial"/>
          <w:sz w:val="23"/>
          <w:szCs w:val="23"/>
          <w:color w:val="808082"/>
          <w:spacing w:val="28"/>
          <w:w w:val="74"/>
        </w:rPr>
        <w:t> </w:t>
      </w:r>
      <w:r>
        <w:rPr>
          <w:rFonts w:ascii="Arial" w:hAnsi="Arial" w:cs="Arial" w:eastAsia="Arial"/>
          <w:sz w:val="23"/>
          <w:szCs w:val="23"/>
          <w:color w:val="808082"/>
          <w:spacing w:val="0"/>
          <w:w w:val="74"/>
        </w:rPr>
        <w:t>Bölg</w:t>
      </w:r>
      <w:r>
        <w:rPr>
          <w:rFonts w:ascii="Arial" w:hAnsi="Arial" w:cs="Arial" w:eastAsia="Arial"/>
          <w:sz w:val="23"/>
          <w:szCs w:val="23"/>
          <w:color w:val="808082"/>
          <w:spacing w:val="0"/>
          <w:w w:val="74"/>
        </w:rPr>
        <w:t>e</w:t>
      </w:r>
      <w:r>
        <w:rPr>
          <w:rFonts w:ascii="Arial" w:hAnsi="Arial" w:cs="Arial" w:eastAsia="Arial"/>
          <w:sz w:val="23"/>
          <w:szCs w:val="23"/>
          <w:color w:val="808082"/>
          <w:spacing w:val="15"/>
          <w:w w:val="74"/>
        </w:rPr>
        <w:t> </w:t>
      </w:r>
      <w:r>
        <w:rPr>
          <w:rFonts w:ascii="Arial" w:hAnsi="Arial" w:cs="Arial" w:eastAsia="Arial"/>
          <w:sz w:val="23"/>
          <w:szCs w:val="23"/>
          <w:color w:val="808082"/>
          <w:spacing w:val="0"/>
          <w:w w:val="78"/>
        </w:rPr>
        <w:t>A</w:t>
      </w:r>
      <w:r>
        <w:rPr>
          <w:rFonts w:ascii="Arial" w:hAnsi="Arial" w:cs="Arial" w:eastAsia="Arial"/>
          <w:sz w:val="23"/>
          <w:szCs w:val="23"/>
          <w:color w:val="808082"/>
          <w:spacing w:val="-2"/>
          <w:w w:val="79"/>
        </w:rPr>
        <w:t>m</w:t>
      </w:r>
      <w:r>
        <w:rPr>
          <w:rFonts w:ascii="Arial" w:hAnsi="Arial" w:cs="Arial" w:eastAsia="Arial"/>
          <w:sz w:val="23"/>
          <w:szCs w:val="23"/>
          <w:color w:val="565656"/>
          <w:spacing w:val="-10"/>
          <w:w w:val="94"/>
        </w:rPr>
        <w:t>i</w:t>
      </w:r>
      <w:r>
        <w:rPr>
          <w:rFonts w:ascii="Arial" w:hAnsi="Arial" w:cs="Arial" w:eastAsia="Arial"/>
          <w:sz w:val="23"/>
          <w:szCs w:val="23"/>
          <w:color w:val="6B7075"/>
          <w:spacing w:val="0"/>
          <w:w w:val="81"/>
        </w:rPr>
        <w:t>rı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160" w:right="1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520" w:right="4372" w:firstLine="-10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972172pt;margin-top:-15.422326pt;width:31.960002pt;height:47pt;mso-position-horizontal-relative:page;mso-position-vertical-relative:paragraph;z-index:-15301" type="#_x0000_t202" filled="f" stroked="f">
            <v:textbox inset="0,0,0,0">
              <w:txbxContent>
                <w:p>
                  <w:pPr>
                    <w:spacing w:before="0" w:after="0" w:line="940" w:lineRule="exact"/>
                    <w:ind w:right="-181"/>
                    <w:jc w:val="left"/>
                    <w:rPr>
                      <w:rFonts w:ascii="Times New Roman" w:hAnsi="Times New Roman" w:cs="Times New Roman" w:eastAsia="Times New Roman"/>
                      <w:sz w:val="94"/>
                      <w:szCs w:val="9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343434"/>
                      <w:spacing w:val="0"/>
                      <w:w w:val="136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580" w:bottom="280" w:left="340" w:right="340"/>
        </w:sectPr>
      </w:pPr>
      <w:rPr/>
    </w:p>
    <w:p>
      <w:pPr>
        <w:spacing w:before="0" w:after="0" w:line="110" w:lineRule="exact"/>
        <w:ind w:left="823" w:right="228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484848"/>
          <w:spacing w:val="0"/>
          <w:w w:val="116"/>
          <w:position w:val="1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43" w:lineRule="exact"/>
        <w:ind w:left="557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4"/>
          <w:position w:val="-1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40" w:right="340"/>
          <w:cols w:num="2" w:equalWidth="0">
            <w:col w:w="1612" w:space="1399"/>
            <w:col w:w="8229"/>
          </w:cols>
        </w:sectPr>
      </w:pPr>
      <w:rPr/>
    </w:p>
    <w:p>
      <w:pPr>
        <w:spacing w:before="0" w:after="0" w:line="253" w:lineRule="exact"/>
        <w:ind w:left="636" w:right="-20"/>
        <w:jc w:val="left"/>
        <w:tabs>
          <w:tab w:pos="4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5B5D5D"/>
          <w:w w:val="108"/>
          <w:position w:val="8"/>
        </w:rPr>
        <w:t>BELED</w:t>
      </w:r>
      <w:r>
        <w:rPr>
          <w:rFonts w:ascii="Arial" w:hAnsi="Arial" w:cs="Arial" w:eastAsia="Arial"/>
          <w:sz w:val="15"/>
          <w:szCs w:val="15"/>
          <w:color w:val="5B5D5D"/>
          <w:spacing w:val="5"/>
          <w:w w:val="108"/>
          <w:position w:val="8"/>
        </w:rPr>
        <w:t>I</w:t>
      </w:r>
      <w:r>
        <w:rPr>
          <w:rFonts w:ascii="Arial" w:hAnsi="Arial" w:cs="Arial" w:eastAsia="Arial"/>
          <w:sz w:val="15"/>
          <w:szCs w:val="15"/>
          <w:color w:val="343434"/>
          <w:spacing w:val="6"/>
          <w:w w:val="86"/>
          <w:position w:val="8"/>
        </w:rPr>
        <w:t>Y</w:t>
      </w:r>
      <w:r>
        <w:rPr>
          <w:rFonts w:ascii="Arial" w:hAnsi="Arial" w:cs="Arial" w:eastAsia="Arial"/>
          <w:sz w:val="15"/>
          <w:szCs w:val="15"/>
          <w:color w:val="5B5D5D"/>
          <w:spacing w:val="0"/>
          <w:w w:val="102"/>
          <w:position w:val="8"/>
        </w:rPr>
        <w:t>E</w:t>
      </w:r>
      <w:r>
        <w:rPr>
          <w:rFonts w:ascii="Arial" w:hAnsi="Arial" w:cs="Arial" w:eastAsia="Arial"/>
          <w:sz w:val="15"/>
          <w:szCs w:val="15"/>
          <w:color w:val="5B5D5D"/>
          <w:spacing w:val="8"/>
          <w:w w:val="102"/>
          <w:position w:val="8"/>
        </w:rPr>
        <w:t>S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66"/>
          <w:position w:val="8"/>
        </w:rPr>
        <w:t>I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1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12" w:right="-20"/>
        <w:jc w:val="left"/>
        <w:tabs>
          <w:tab w:pos="1480" w:val="left"/>
          <w:tab w:pos="2900" w:val="left"/>
          <w:tab w:pos="5240" w:val="left"/>
          <w:tab w:pos="7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16.05.2017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  <w:position w:val="0"/>
        </w:rPr>
        <w:t>13:53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8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  <w:position w:val="0"/>
        </w:rPr>
      </w:r>
      <w:r>
        <w:rPr>
          <w:rFonts w:ascii="Arial" w:hAnsi="Arial" w:cs="Arial" w:eastAsia="Arial"/>
          <w:sz w:val="28"/>
          <w:szCs w:val="28"/>
          <w:color w:val="484848"/>
          <w:spacing w:val="0"/>
          <w:w w:val="74"/>
          <w:position w:val="0"/>
        </w:rPr>
        <w:t>t</w:t>
      </w:r>
      <w:r>
        <w:rPr>
          <w:rFonts w:ascii="Arial" w:hAnsi="Arial" w:cs="Arial" w:eastAsia="Arial"/>
          <w:sz w:val="28"/>
          <w:szCs w:val="28"/>
          <w:color w:val="484848"/>
          <w:spacing w:val="15"/>
          <w:w w:val="74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5"/>
          <w:position w:val="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126" w:right="-20"/>
        <w:jc w:val="left"/>
        <w:tabs>
          <w:tab w:pos="1480" w:val="left"/>
          <w:tab w:pos="2900" w:val="left"/>
          <w:tab w:pos="5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16.05.2017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Kayıl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:3159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MUSTAF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AYICI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67" w:lineRule="auto"/>
        <w:ind w:left="122" w:right="6980" w:firstLine="5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21"/>
        </w:rPr>
        <w:t>:Ta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2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0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Ocaı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Mevki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3"/>
        </w:rPr>
        <w:t>Selçuk/İZMİR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Dog-ru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37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Ocağı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Mevki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5"/>
        </w:rPr>
        <w:t>SclçukliZMjR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22" w:right="-20"/>
        <w:jc w:val="left"/>
        <w:tabs>
          <w:tab w:pos="1680" w:val="left"/>
          <w:tab w:pos="462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Yanp;ını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97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mariti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8" w:lineRule="exact"/>
        <w:ind w:left="3373" w:right="3398" w:firstLine="-3251"/>
        <w:jc w:val="left"/>
        <w:tabs>
          <w:tab w:pos="3360" w:val="left"/>
          <w:tab w:pos="6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0"/>
          <w:position w:val="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9"/>
          <w:w w:val="9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8"/>
          <w:position w:val="-6"/>
        </w:rPr>
        <w:t>Ku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7"/>
          <w:position w:val="-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54"/>
          <w:position w:val="-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3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6"/>
        </w:rPr>
        <w:t>anım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Betonarıni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26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25"/>
          <w:position w:val="0"/>
        </w:rPr>
        <w:t>hşa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9"/>
          <w:w w:val="126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939595"/>
          <w:spacing w:val="2"/>
          <w:w w:val="204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98"/>
          <w:position w:val="0"/>
        </w:rPr>
        <w:t>:;e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tiDiğer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64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14:28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31" w:right="-20"/>
        <w:jc w:val="left"/>
        <w:tabs>
          <w:tab w:pos="1860" w:val="left"/>
          <w:tab w:pos="5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lKiracı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4" w:after="0" w:line="240" w:lineRule="auto"/>
        <w:ind w:left="18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KORKMAZ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24" w:lineRule="exact"/>
        <w:ind w:left="107" w:right="2434" w:firstLine="1775"/>
        <w:jc w:val="left"/>
        <w:tabs>
          <w:tab w:pos="1860" w:val="left"/>
          <w:tab w:pos="4480" w:val="left"/>
          <w:tab w:pos="7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84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8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13:54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3"/>
        </w:rPr>
        <w:t>:14:02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FM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0"/>
        </w:rPr>
        <w:t>084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126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412" w:right="458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7" w:lineRule="auto"/>
        <w:ind w:left="1888" w:right="4206" w:firstLine="2542"/>
        <w:jc w:val="left"/>
        <w:tabs>
          <w:tab w:pos="4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9" w:lineRule="exact"/>
        <w:ind w:left="122" w:right="-20"/>
        <w:jc w:val="left"/>
        <w:tabs>
          <w:tab w:pos="460" w:val="left"/>
          <w:tab w:pos="1860" w:val="left"/>
          <w:tab w:pos="4500" w:val="left"/>
          <w:tab w:pos="7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43434"/>
          <w:spacing w:val="0"/>
          <w:w w:val="128"/>
          <w:position w:val="5"/>
        </w:rPr>
        <w:t>y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'ımcı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212"/>
          <w:position w:val="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52"/>
          <w:w w:val="21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2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63" w:right="-20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7"/>
        </w:rPr>
        <w:t>JHmişse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88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88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6" w:lineRule="auto"/>
        <w:ind w:left="122" w:right="294" w:firstLine="-14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4435" w:right="386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24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"/>
          <w:w w:val="1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08" w:lineRule="exact"/>
        <w:ind w:left="169" w:right="-20"/>
        <w:jc w:val="left"/>
        <w:tabs>
          <w:tab w:pos="4480" w:val="left"/>
          <w:tab w:pos="6320" w:val="left"/>
          <w:tab w:pos="7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29"/>
          <w:position w:val="-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2"/>
          <w:w w:val="12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79"/>
          <w:position w:val="-3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2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5"/>
          <w:position w:val="-3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5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2"/>
          <w:w w:val="9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0" w:lineRule="exact"/>
        <w:ind w:left="2425" w:right="-20"/>
        <w:jc w:val="left"/>
        <w:tabs>
          <w:tab w:pos="5320" w:val="left"/>
          <w:tab w:pos="6320" w:val="left"/>
          <w:tab w:pos="7880" w:val="left"/>
        </w:tabs>
        <w:rPr>
          <w:rFonts w:ascii="Arial" w:hAnsi="Arial" w:cs="Arial" w:eastAsia="Arial"/>
          <w:sz w:val="39"/>
          <w:szCs w:val="3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işlenerek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</w:r>
      <w:r>
        <w:rPr>
          <w:rFonts w:ascii="Arial" w:hAnsi="Arial" w:cs="Arial" w:eastAsia="Arial"/>
          <w:sz w:val="39"/>
          <w:szCs w:val="39"/>
          <w:color w:val="212323"/>
          <w:spacing w:val="0"/>
          <w:w w:val="68"/>
          <w:position w:val="-1"/>
        </w:rPr>
        <w:t>ı</w:t>
      </w:r>
      <w:r>
        <w:rPr>
          <w:rFonts w:ascii="Arial" w:hAnsi="Arial" w:cs="Arial" w:eastAsia="Arial"/>
          <w:sz w:val="39"/>
          <w:szCs w:val="39"/>
          <w:color w:val="21232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9"/>
          <w:szCs w:val="39"/>
          <w:color w:val="212323"/>
          <w:spacing w:val="0"/>
          <w:w w:val="100"/>
          <w:position w:val="-1"/>
        </w:rPr>
      </w:r>
      <w:r>
        <w:rPr>
          <w:rFonts w:ascii="Arial" w:hAnsi="Arial" w:cs="Arial" w:eastAsia="Arial"/>
          <w:sz w:val="39"/>
          <w:szCs w:val="39"/>
          <w:color w:val="484848"/>
          <w:spacing w:val="0"/>
          <w:w w:val="41"/>
          <w:position w:val="-1"/>
        </w:rPr>
        <w:t>ı</w:t>
      </w:r>
      <w:r>
        <w:rPr>
          <w:rFonts w:ascii="Arial" w:hAnsi="Arial" w:cs="Arial" w:eastAsia="Arial"/>
          <w:sz w:val="39"/>
          <w:szCs w:val="39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18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6" w:lineRule="auto"/>
        <w:ind w:left="126" w:right="6971" w:firstLine="-1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Yok.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2" w:after="0" w:line="248" w:lineRule="auto"/>
        <w:ind w:left="87" w:right="235" w:firstLine="1842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ocağı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mevki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öndürülmede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left="18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1" w:lineRule="auto"/>
        <w:ind w:left="107" w:right="4068"/>
        <w:jc w:val="left"/>
        <w:tabs>
          <w:tab w:pos="1860" w:val="left"/>
          <w:tab w:pos="6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Şigortalı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6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0"/>
        </w:rPr>
        <w:t>IBedel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5"/>
          <w:w w:val="7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6" w:after="0" w:line="257" w:lineRule="auto"/>
        <w:ind w:left="522" w:right="9543" w:firstLine="-35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2" w:after="0" w:line="240" w:lineRule="auto"/>
        <w:ind w:left="122" w:right="-20"/>
        <w:jc w:val="left"/>
        <w:tabs>
          <w:tab w:pos="1860" w:val="left"/>
          <w:tab w:pos="5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5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ih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  <w:position w:val="0"/>
        </w:rPr>
        <w:t>16.05.2017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6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jSaati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0"/>
        </w:rPr>
        <w:t>15:40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24" w:lineRule="exact"/>
        <w:ind w:left="736" w:right="-20"/>
        <w:jc w:val="left"/>
        <w:tabs>
          <w:tab w:pos="1240" w:val="left"/>
          <w:tab w:pos="8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Selçu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8" w:after="0" w:line="214" w:lineRule="exact"/>
        <w:ind w:left="1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40" w:after="0" w:line="204" w:lineRule="exact"/>
        <w:ind w:left="2021" w:right="-20"/>
        <w:jc w:val="left"/>
        <w:tabs>
          <w:tab w:pos="4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40" w:right="340"/>
        </w:sectPr>
      </w:pPr>
      <w:rPr/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4" w:lineRule="exact"/>
        <w:ind w:right="-20"/>
        <w:jc w:val="righ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4F4F9A"/>
          <w:position w:val="-14"/>
        </w:rPr>
      </w:r>
      <w:r>
        <w:rPr>
          <w:rFonts w:ascii="Times New Roman" w:hAnsi="Times New Roman" w:cs="Times New Roman" w:eastAsia="Times New Roman"/>
          <w:sz w:val="15"/>
          <w:szCs w:val="15"/>
          <w:color w:val="4F4F9A"/>
          <w:u w:val="single" w:color="4E4E99"/>
          <w:position w:val="-14"/>
        </w:rPr>
        <w:t>    </w:t>
      </w:r>
      <w:r>
        <w:rPr>
          <w:rFonts w:ascii="Times New Roman" w:hAnsi="Times New Roman" w:cs="Times New Roman" w:eastAsia="Times New Roman"/>
          <w:sz w:val="15"/>
          <w:szCs w:val="15"/>
          <w:color w:val="4F4F9A"/>
          <w:spacing w:val="2"/>
          <w:u w:val="single" w:color="4E4E99"/>
          <w:position w:val="-1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F4F9A"/>
          <w:spacing w:val="2"/>
          <w:u w:val="single" w:color="4E4E99"/>
          <w:position w:val="-14"/>
        </w:rPr>
      </w:r>
      <w:r>
        <w:rPr>
          <w:rFonts w:ascii="Times New Roman" w:hAnsi="Times New Roman" w:cs="Times New Roman" w:eastAsia="Times New Roman"/>
          <w:sz w:val="15"/>
          <w:szCs w:val="15"/>
          <w:color w:val="4F4F9A"/>
          <w:spacing w:val="2"/>
          <w:position w:val="-14"/>
        </w:rPr>
      </w:r>
      <w:r>
        <w:rPr>
          <w:rFonts w:ascii="Times New Roman" w:hAnsi="Times New Roman" w:cs="Times New Roman" w:eastAsia="Times New Roman"/>
          <w:sz w:val="15"/>
          <w:szCs w:val="15"/>
          <w:color w:val="4F4F9A"/>
          <w:spacing w:val="0"/>
          <w:w w:val="84"/>
          <w:position w:val="-14"/>
        </w:rPr>
        <w:t>,.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25" w:after="0" w:line="113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9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3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9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9" w:lineRule="exact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343434"/>
          <w:w w:val="71"/>
          <w:b/>
          <w:bCs/>
          <w:position w:val="-12"/>
        </w:rPr>
        <w:t>2</w:t>
      </w:r>
      <w:r>
        <w:rPr>
          <w:rFonts w:ascii="Arial" w:hAnsi="Arial" w:cs="Arial" w:eastAsia="Arial"/>
          <w:sz w:val="28"/>
          <w:szCs w:val="28"/>
          <w:color w:val="343434"/>
          <w:spacing w:val="-41"/>
          <w:w w:val="100"/>
          <w:b/>
          <w:bCs/>
          <w:position w:val="-12"/>
        </w:rPr>
        <w:t> </w:t>
      </w:r>
      <w:r>
        <w:rPr>
          <w:rFonts w:ascii="Arial" w:hAnsi="Arial" w:cs="Arial" w:eastAsia="Arial"/>
          <w:sz w:val="28"/>
          <w:szCs w:val="28"/>
          <w:color w:val="343434"/>
          <w:spacing w:val="0"/>
          <w:w w:val="63"/>
          <w:b/>
          <w:bCs/>
          <w:position w:val="-12"/>
        </w:rPr>
        <w:t>6</w:t>
      </w:r>
      <w:r>
        <w:rPr>
          <w:rFonts w:ascii="Arial" w:hAnsi="Arial" w:cs="Arial" w:eastAsia="Arial"/>
          <w:sz w:val="28"/>
          <w:szCs w:val="28"/>
          <w:color w:val="343434"/>
          <w:spacing w:val="0"/>
          <w:w w:val="63"/>
          <w:b/>
          <w:bCs/>
          <w:position w:val="-12"/>
        </w:rPr>
        <w:t> </w:t>
      </w:r>
      <w:r>
        <w:rPr>
          <w:rFonts w:ascii="Arial" w:hAnsi="Arial" w:cs="Arial" w:eastAsia="Arial"/>
          <w:sz w:val="28"/>
          <w:szCs w:val="28"/>
          <w:color w:val="343434"/>
          <w:spacing w:val="13"/>
          <w:w w:val="63"/>
          <w:b/>
          <w:bCs/>
          <w:position w:val="-12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63"/>
          <w:position w:val="-12"/>
        </w:rPr>
        <w:t>Mayıs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63"/>
          <w:position w:val="-12"/>
        </w:rPr>
        <w:t> </w:t>
      </w:r>
      <w:r>
        <w:rPr>
          <w:rFonts w:ascii="Arial" w:hAnsi="Arial" w:cs="Arial" w:eastAsia="Arial"/>
          <w:sz w:val="28"/>
          <w:szCs w:val="28"/>
          <w:color w:val="343434"/>
          <w:spacing w:val="0"/>
          <w:w w:val="63"/>
          <w:b/>
          <w:bCs/>
          <w:position w:val="-12"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40" w:right="340"/>
          <w:cols w:num="3" w:equalWidth="0">
            <w:col w:w="4606" w:space="166"/>
            <w:col w:w="893" w:space="2534"/>
            <w:col w:w="3041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4" w:lineRule="exact"/>
        <w:ind w:left="14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107"/>
          <w:position w:val="-17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7"/>
          <w:position w:val="-1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right="183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9.076385pt;margin-top:-6.236481pt;width:73.770484pt;height:72pt;mso-position-horizontal-relative:page;mso-position-vertical-relative:paragraph;z-index:-15300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Times New Roman" w:hAnsi="Times New Roman" w:cs="Times New Roman" w:eastAsia="Times New Roman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5B5D5D"/>
                      <w:spacing w:val="0"/>
                      <w:w w:val="123"/>
                      <w:position w:val="-1"/>
                    </w:rPr>
                    <w:t>(,.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484848"/>
          <w:spacing w:val="4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8" w:after="0" w:line="240" w:lineRule="auto"/>
        <w:ind w:right="-20"/>
        <w:jc w:val="left"/>
        <w:rPr>
          <w:rFonts w:ascii="Times New Roman" w:hAnsi="Times New Roman" w:cs="Times New Roman" w:eastAsia="Times New Roman"/>
          <w:sz w:val="40"/>
          <w:szCs w:val="40"/>
        </w:rPr>
      </w:pPr>
      <w:rPr/>
      <w:r>
        <w:rPr>
          <w:rFonts w:ascii="Times New Roman" w:hAnsi="Times New Roman" w:cs="Times New Roman" w:eastAsia="Times New Roman"/>
          <w:sz w:val="40"/>
          <w:szCs w:val="40"/>
          <w:color w:val="484848"/>
          <w:spacing w:val="0"/>
          <w:w w:val="101"/>
          <w:b/>
          <w:bCs/>
        </w:rPr>
        <w:t>w</w:t>
      </w:r>
      <w:r>
        <w:rPr>
          <w:rFonts w:ascii="Times New Roman" w:hAnsi="Times New Roman" w:cs="Times New Roman" w:eastAsia="Times New Roman"/>
          <w:sz w:val="40"/>
          <w:szCs w:val="40"/>
          <w:color w:val="000000"/>
          <w:spacing w:val="0"/>
          <w:w w:val="10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578" w:lineRule="atLeast"/>
        <w:ind w:left="2208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84848"/>
          <w:spacing w:val="-83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343434"/>
          <w:spacing w:val="-68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484848"/>
          <w:spacing w:val="1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9"/>
        </w:rPr>
        <w:t>AZ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40" w:right="340"/>
          <w:cols w:num="2" w:equalWidth="0">
            <w:col w:w="470" w:space="2036"/>
            <w:col w:w="8734"/>
          </w:cols>
        </w:sectPr>
      </w:pPr>
      <w:rPr/>
    </w:p>
    <w:p>
      <w:pPr>
        <w:spacing w:before="0" w:after="0" w:line="369" w:lineRule="atLeast"/>
        <w:ind w:left="136" w:right="-82"/>
        <w:jc w:val="left"/>
        <w:tabs>
          <w:tab w:pos="2900" w:val="left"/>
          <w:tab w:pos="3220" w:val="left"/>
          <w:tab w:pos="366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ci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i/>
          <w:position w:val="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i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i/>
          <w:position w:val="0"/>
        </w:rPr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26"/>
          <w:position w:val="0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0"/>
        </w:rPr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b/>
          <w:bCs/>
          <w:position w:val="0"/>
        </w:rPr>
        <w:t>3.</w:t>
      </w:r>
      <w:r>
        <w:rPr>
          <w:rFonts w:ascii="Arial" w:hAnsi="Arial" w:cs="Arial" w:eastAsia="Arial"/>
          <w:sz w:val="20"/>
          <w:szCs w:val="20"/>
          <w:color w:val="343434"/>
          <w:spacing w:val="-5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484848"/>
          <w:spacing w:val="0"/>
          <w:w w:val="100"/>
          <w:b/>
          <w:bCs/>
          <w:position w:val="0"/>
        </w:rPr>
        <w:t>Poet.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left="2797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19"/>
          <w:szCs w:val="19"/>
          <w:color w:val="484848"/>
          <w:spacing w:val="0"/>
          <w:w w:val="114"/>
          <w:i/>
        </w:rPr>
        <w:t>C""ııpl</w:t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114"/>
          <w:i/>
        </w:rPr>
        <w:t>u</w:t>
      </w:r>
      <w:r>
        <w:rPr>
          <w:rFonts w:ascii="Arial" w:hAnsi="Arial" w:cs="Arial" w:eastAsia="Arial"/>
          <w:sz w:val="19"/>
          <w:szCs w:val="19"/>
          <w:color w:val="484848"/>
          <w:spacing w:val="-22"/>
          <w:w w:val="114"/>
          <w:i/>
        </w:rPr>
        <w:t> 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00"/>
          <w:b/>
          <w:bCs/>
          <w:i/>
        </w:rPr>
        <w:t>Amiri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8" w:lineRule="exact"/>
        <w:ind w:right="-100"/>
        <w:jc w:val="left"/>
        <w:tabs>
          <w:tab w:pos="300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D.işçi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1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1"/>
        </w:rPr>
      </w:r>
      <w:r>
        <w:rPr>
          <w:rFonts w:ascii="Arial" w:hAnsi="Arial" w:cs="Arial" w:eastAsia="Arial"/>
          <w:sz w:val="31"/>
          <w:szCs w:val="31"/>
          <w:color w:val="7E7E7E"/>
          <w:spacing w:val="0"/>
          <w:w w:val="53"/>
          <w:position w:val="8"/>
        </w:rPr>
        <w:t>M</w:t>
      </w:r>
      <w:r>
        <w:rPr>
          <w:rFonts w:ascii="Arial" w:hAnsi="Arial" w:cs="Arial" w:eastAsia="Arial"/>
          <w:sz w:val="31"/>
          <w:szCs w:val="31"/>
          <w:color w:val="7E7E7E"/>
          <w:spacing w:val="-12"/>
          <w:w w:val="52"/>
          <w:position w:val="8"/>
        </w:rPr>
        <w:t>P</w:t>
      </w:r>
      <w:r>
        <w:rPr>
          <w:rFonts w:ascii="Times New Roman" w:hAnsi="Times New Roman" w:cs="Times New Roman" w:eastAsia="Times New Roman"/>
          <w:sz w:val="23"/>
          <w:szCs w:val="23"/>
          <w:color w:val="939595"/>
          <w:spacing w:val="-31"/>
          <w:w w:val="84"/>
          <w:position w:val="-3"/>
        </w:rPr>
        <w:t>'</w:t>
      </w:r>
      <w:r>
        <w:rPr>
          <w:rFonts w:ascii="Arial" w:hAnsi="Arial" w:cs="Arial" w:eastAsia="Arial"/>
          <w:sz w:val="31"/>
          <w:szCs w:val="31"/>
          <w:color w:val="7E7E7E"/>
          <w:spacing w:val="0"/>
          <w:w w:val="52"/>
          <w:position w:val="8"/>
        </w:rPr>
        <w:t>ıl.fo</w:t>
      </w:r>
      <w:r>
        <w:rPr>
          <w:rFonts w:ascii="Arial" w:hAnsi="Arial" w:cs="Arial" w:eastAsia="Arial"/>
          <w:sz w:val="31"/>
          <w:szCs w:val="31"/>
          <w:color w:val="5B5D5D"/>
          <w:spacing w:val="-35"/>
          <w:w w:val="75"/>
          <w:position w:val="8"/>
        </w:rPr>
        <w:t>ı</w:t>
      </w:r>
      <w:r>
        <w:rPr>
          <w:rFonts w:ascii="Times New Roman" w:hAnsi="Times New Roman" w:cs="Times New Roman" w:eastAsia="Times New Roman"/>
          <w:sz w:val="23"/>
          <w:szCs w:val="23"/>
          <w:color w:val="939595"/>
          <w:spacing w:val="0"/>
          <w:w w:val="124"/>
          <w:b/>
          <w:bCs/>
          <w:i/>
          <w:position w:val="-3"/>
        </w:rPr>
        <w:t>ı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left="286" w:right="-78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7E7E7E"/>
          <w:spacing w:val="0"/>
          <w:w w:val="128"/>
          <w:position w:val="2"/>
        </w:rPr>
        <w:t>bo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right="-20"/>
        <w:jc w:val="left"/>
        <w:rPr>
          <w:rFonts w:ascii="Times New Roman" w:hAnsi="Times New Roman" w:cs="Times New Roman" w:eastAsia="Times New Roman"/>
          <w:sz w:val="5"/>
          <w:szCs w:val="5"/>
        </w:rPr>
      </w:pPr>
      <w:rPr/>
      <w:r>
        <w:rPr>
          <w:rFonts w:ascii="Times New Roman" w:hAnsi="Times New Roman" w:cs="Times New Roman" w:eastAsia="Times New Roman"/>
          <w:sz w:val="5"/>
          <w:szCs w:val="5"/>
          <w:color w:val="939595"/>
          <w:spacing w:val="0"/>
          <w:w w:val="143"/>
        </w:rPr>
        <w:t>#</w:t>
      </w:r>
      <w:r>
        <w:rPr>
          <w:rFonts w:ascii="Times New Roman" w:hAnsi="Times New Roman" w:cs="Times New Roman" w:eastAsia="Times New Roman"/>
          <w:sz w:val="5"/>
          <w:szCs w:val="5"/>
          <w:color w:val="939595"/>
          <w:spacing w:val="0"/>
          <w:w w:val="143"/>
        </w:rPr>
        <w:t>       </w:t>
      </w:r>
      <w:r>
        <w:rPr>
          <w:rFonts w:ascii="Times New Roman" w:hAnsi="Times New Roman" w:cs="Times New Roman" w:eastAsia="Times New Roman"/>
          <w:sz w:val="5"/>
          <w:szCs w:val="5"/>
          <w:color w:val="939595"/>
          <w:spacing w:val="12"/>
          <w:w w:val="14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7E7E7E"/>
          <w:spacing w:val="0"/>
          <w:w w:val="350"/>
        </w:rPr>
        <w:t>_</w:t>
      </w:r>
      <w:r>
        <w:rPr>
          <w:rFonts w:ascii="Times New Roman" w:hAnsi="Times New Roman" w:cs="Times New Roman" w:eastAsia="Times New Roman"/>
          <w:sz w:val="5"/>
          <w:szCs w:val="5"/>
          <w:color w:val="5B5D5D"/>
          <w:spacing w:val="0"/>
          <w:w w:val="117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5B5D5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7E7E7E"/>
          <w:spacing w:val="0"/>
          <w:w w:val="155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7E7E7E"/>
          <w:spacing w:val="6"/>
          <w:w w:val="155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5B5D5D"/>
          <w:spacing w:val="-13"/>
          <w:w w:val="233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939595"/>
          <w:spacing w:val="0"/>
          <w:w w:val="155"/>
        </w:rPr>
        <w:t>..,.</w:t>
      </w:r>
      <w:r>
        <w:rPr>
          <w:rFonts w:ascii="Times New Roman" w:hAnsi="Times New Roman" w:cs="Times New Roman" w:eastAsia="Times New Roman"/>
          <w:sz w:val="5"/>
          <w:szCs w:val="5"/>
          <w:color w:val="000000"/>
          <w:spacing w:val="0"/>
          <w:w w:val="100"/>
        </w:rPr>
      </w:r>
    </w:p>
    <w:p>
      <w:pPr>
        <w:spacing w:before="0" w:after="0" w:line="238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7E7E7E"/>
          <w:spacing w:val="0"/>
          <w:w w:val="128"/>
          <w:position w:val="8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7E7E7E"/>
          <w:spacing w:val="-29"/>
          <w:w w:val="128"/>
          <w:position w:val="8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B5D5D"/>
          <w:spacing w:val="0"/>
          <w:w w:val="277"/>
          <w:position w:val="8"/>
        </w:rPr>
        <w:t>:</w:t>
      </w:r>
      <w:r>
        <w:rPr>
          <w:rFonts w:ascii="Times New Roman" w:hAnsi="Times New Roman" w:cs="Times New Roman" w:eastAsia="Times New Roman"/>
          <w:sz w:val="25"/>
          <w:szCs w:val="25"/>
          <w:color w:val="5B5D5D"/>
          <w:spacing w:val="-123"/>
          <w:w w:val="277"/>
          <w:position w:val="8"/>
        </w:rPr>
        <w:t> </w:t>
      </w:r>
      <w:r>
        <w:rPr>
          <w:rFonts w:ascii="Times New Roman" w:hAnsi="Times New Roman" w:cs="Times New Roman" w:eastAsia="Times New Roman"/>
          <w:sz w:val="113"/>
          <w:szCs w:val="113"/>
          <w:color w:val="5B5D5D"/>
          <w:spacing w:val="-493"/>
          <w:w w:val="51"/>
          <w:i/>
          <w:position w:val="8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484848"/>
          <w:spacing w:val="0"/>
          <w:w w:val="58"/>
          <w:b/>
          <w:bCs/>
          <w:position w:val="-3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484848"/>
          <w:spacing w:val="0"/>
          <w:w w:val="59"/>
          <w:b/>
          <w:bCs/>
          <w:position w:val="-3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484848"/>
          <w:spacing w:val="0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84848"/>
          <w:spacing w:val="18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DBDBD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40" w:right="340"/>
          <w:cols w:num="4" w:equalWidth="0">
            <w:col w:w="4460" w:space="674"/>
            <w:col w:w="3636" w:space="76"/>
            <w:col w:w="606" w:space="0"/>
            <w:col w:w="1788"/>
          </w:cols>
        </w:sectPr>
      </w:pPr>
      <w:rPr/>
    </w:p>
    <w:p>
      <w:pPr>
        <w:spacing w:before="0" w:after="0" w:line="170" w:lineRule="exact"/>
        <w:ind w:right="1191"/>
        <w:jc w:val="right"/>
        <w:tabs>
          <w:tab w:pos="44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7"/>
          <w:szCs w:val="17"/>
          <w:color w:val="939595"/>
          <w:spacing w:val="-30"/>
          <w:w w:val="223"/>
        </w:rPr>
        <w:t>:</w:t>
      </w:r>
      <w:r>
        <w:rPr>
          <w:rFonts w:ascii="Arial" w:hAnsi="Arial" w:cs="Arial" w:eastAsia="Arial"/>
          <w:sz w:val="17"/>
          <w:szCs w:val="17"/>
          <w:color w:val="5B5D5D"/>
          <w:spacing w:val="0"/>
          <w:w w:val="167"/>
        </w:rPr>
        <w:t>.</w:t>
      </w:r>
      <w:r>
        <w:rPr>
          <w:rFonts w:ascii="Arial" w:hAnsi="Arial" w:cs="Arial" w:eastAsia="Arial"/>
          <w:sz w:val="17"/>
          <w:szCs w:val="17"/>
          <w:color w:val="5B5D5D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5B5D5D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939595"/>
          <w:spacing w:val="0"/>
          <w:w w:val="78"/>
          <w:i/>
        </w:rPr>
        <w:t>.:,</w:t>
      </w:r>
      <w:r>
        <w:rPr>
          <w:rFonts w:ascii="Arial" w:hAnsi="Arial" w:cs="Arial" w:eastAsia="Arial"/>
          <w:sz w:val="17"/>
          <w:szCs w:val="17"/>
          <w:color w:val="939595"/>
          <w:spacing w:val="-33"/>
          <w:w w:val="100"/>
          <w:i/>
        </w:rPr>
        <w:t> </w:t>
      </w:r>
      <w:r>
        <w:rPr>
          <w:rFonts w:ascii="Arial" w:hAnsi="Arial" w:cs="Arial" w:eastAsia="Arial"/>
          <w:sz w:val="17"/>
          <w:szCs w:val="17"/>
          <w:color w:val="5D6D9C"/>
          <w:spacing w:val="0"/>
          <w:w w:val="83"/>
          <w:i/>
        </w:rPr>
        <w:t>--r</w:t>
      </w:r>
      <w:r>
        <w:rPr>
          <w:rFonts w:ascii="Arial" w:hAnsi="Arial" w:cs="Arial" w:eastAsia="Arial"/>
          <w:sz w:val="17"/>
          <w:szCs w:val="17"/>
          <w:color w:val="5D6D9C"/>
          <w:spacing w:val="0"/>
          <w:w w:val="83"/>
          <w:i/>
        </w:rPr>
        <w:t>.</w:t>
      </w:r>
      <w:r>
        <w:rPr>
          <w:rFonts w:ascii="Arial" w:hAnsi="Arial" w:cs="Arial" w:eastAsia="Arial"/>
          <w:sz w:val="17"/>
          <w:szCs w:val="17"/>
          <w:color w:val="5D6D9C"/>
          <w:spacing w:val="0"/>
          <w:w w:val="83"/>
          <w:i/>
        </w:rPr>
        <w:t>  </w:t>
      </w:r>
      <w:r>
        <w:rPr>
          <w:rFonts w:ascii="Arial" w:hAnsi="Arial" w:cs="Arial" w:eastAsia="Arial"/>
          <w:sz w:val="17"/>
          <w:szCs w:val="17"/>
          <w:color w:val="5D6D9C"/>
          <w:spacing w:val="28"/>
          <w:w w:val="83"/>
          <w:i/>
        </w:rPr>
        <w:t> </w:t>
      </w:r>
      <w:r>
        <w:rPr>
          <w:rFonts w:ascii="Arial" w:hAnsi="Arial" w:cs="Arial" w:eastAsia="Arial"/>
          <w:sz w:val="17"/>
          <w:szCs w:val="17"/>
          <w:color w:val="6E7070"/>
          <w:spacing w:val="0"/>
          <w:w w:val="253"/>
          <w:i/>
        </w:rPr>
        <w:t>J"</w:t>
      </w:r>
      <w:r>
        <w:rPr>
          <w:rFonts w:ascii="Arial" w:hAnsi="Arial" w:cs="Arial" w:eastAsia="Arial"/>
          <w:sz w:val="17"/>
          <w:szCs w:val="17"/>
          <w:color w:val="6E7070"/>
          <w:spacing w:val="-11"/>
          <w:w w:val="253"/>
          <w:i/>
        </w:rPr>
        <w:t> </w:t>
      </w:r>
      <w:r>
        <w:rPr>
          <w:rFonts w:ascii="Arial" w:hAnsi="Arial" w:cs="Arial" w:eastAsia="Arial"/>
          <w:sz w:val="10"/>
          <w:szCs w:val="10"/>
          <w:color w:val="5B5D5D"/>
          <w:spacing w:val="0"/>
          <w:w w:val="100"/>
          <w:i/>
        </w:rPr>
        <w:t>'-&gt;1</w:t>
      </w:r>
      <w:r>
        <w:rPr>
          <w:rFonts w:ascii="Arial" w:hAnsi="Arial" w:cs="Arial" w:eastAsia="Arial"/>
          <w:sz w:val="10"/>
          <w:szCs w:val="10"/>
          <w:color w:val="5B5D5D"/>
          <w:spacing w:val="0"/>
          <w:w w:val="100"/>
          <w:i/>
        </w:rPr>
        <w:t> </w:t>
      </w:r>
      <w:r>
        <w:rPr>
          <w:rFonts w:ascii="Arial" w:hAnsi="Arial" w:cs="Arial" w:eastAsia="Arial"/>
          <w:sz w:val="10"/>
          <w:szCs w:val="10"/>
          <w:color w:val="5B5D5D"/>
          <w:spacing w:val="27"/>
          <w:w w:val="100"/>
          <w:i/>
        </w:rPr>
        <w:t> </w:t>
      </w:r>
      <w:r>
        <w:rPr>
          <w:rFonts w:ascii="Arial" w:hAnsi="Arial" w:cs="Arial" w:eastAsia="Arial"/>
          <w:sz w:val="10"/>
          <w:szCs w:val="10"/>
          <w:color w:val="484848"/>
          <w:spacing w:val="0"/>
          <w:w w:val="250"/>
          <w:i/>
        </w:rPr>
        <w:t>..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340" w:right="340"/>
        </w:sectPr>
      </w:pPr>
      <w:rPr/>
    </w:p>
    <w:p>
      <w:pPr>
        <w:spacing w:before="72" w:after="0" w:line="843" w:lineRule="exact"/>
        <w:ind w:left="2383" w:right="-174"/>
        <w:jc w:val="left"/>
        <w:tabs>
          <w:tab w:pos="5040" w:val="left"/>
        </w:tabs>
        <w:rPr>
          <w:rFonts w:ascii="Arial" w:hAnsi="Arial" w:cs="Arial" w:eastAsia="Arial"/>
          <w:sz w:val="89"/>
          <w:szCs w:val="8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5B5D5D"/>
          <w:spacing w:val="0"/>
          <w:w w:val="100"/>
          <w:b/>
          <w:bCs/>
          <w:position w:val="-10"/>
        </w:rPr>
        <w:t>ErgünKAYA</w:t>
      </w:r>
      <w:r>
        <w:rPr>
          <w:rFonts w:ascii="Times New Roman" w:hAnsi="Times New Roman" w:cs="Times New Roman" w:eastAsia="Times New Roman"/>
          <w:sz w:val="29"/>
          <w:szCs w:val="29"/>
          <w:color w:val="5B5D5D"/>
          <w:spacing w:val="-56"/>
          <w:w w:val="100"/>
          <w:b/>
          <w:bCs/>
          <w:position w:val="-1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5B5D5D"/>
          <w:spacing w:val="0"/>
          <w:w w:val="100"/>
          <w:b/>
          <w:bCs/>
          <w:position w:val="-10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5B5D5D"/>
          <w:spacing w:val="0"/>
          <w:w w:val="100"/>
          <w:b/>
          <w:bCs/>
          <w:position w:val="-10"/>
        </w:rPr>
      </w:r>
      <w:r>
        <w:rPr>
          <w:rFonts w:ascii="Arial" w:hAnsi="Arial" w:cs="Arial" w:eastAsia="Arial"/>
          <w:sz w:val="89"/>
          <w:szCs w:val="89"/>
          <w:color w:val="333FB6"/>
          <w:spacing w:val="0"/>
          <w:w w:val="157"/>
          <w:i/>
          <w:position w:val="-16"/>
        </w:rPr>
        <w:t>r*</w:t>
      </w:r>
      <w:r>
        <w:rPr>
          <w:rFonts w:ascii="Arial" w:hAnsi="Arial" w:cs="Arial" w:eastAsia="Arial"/>
          <w:sz w:val="89"/>
          <w:szCs w:val="89"/>
          <w:color w:val="000000"/>
          <w:spacing w:val="0"/>
          <w:w w:val="100"/>
          <w:position w:val="0"/>
        </w:rPr>
      </w:r>
    </w:p>
    <w:p>
      <w:pPr>
        <w:spacing w:before="61" w:after="0" w:line="334" w:lineRule="exact"/>
        <w:ind w:left="-44" w:right="-64"/>
        <w:jc w:val="center"/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484848"/>
          <w:spacing w:val="0"/>
          <w:w w:val="100"/>
          <w:position w:val="13"/>
        </w:rPr>
        <w:t>..</w:t>
      </w:r>
      <w:r>
        <w:rPr>
          <w:rFonts w:ascii="Arial" w:hAnsi="Arial" w:cs="Arial" w:eastAsia="Arial"/>
          <w:sz w:val="15"/>
          <w:szCs w:val="15"/>
          <w:color w:val="484848"/>
          <w:spacing w:val="0"/>
          <w:w w:val="100"/>
          <w:position w:val="13"/>
        </w:rPr>
        <w:t>  </w:t>
      </w:r>
      <w:r>
        <w:rPr>
          <w:rFonts w:ascii="Arial" w:hAnsi="Arial" w:cs="Arial" w:eastAsia="Arial"/>
          <w:sz w:val="15"/>
          <w:szCs w:val="15"/>
          <w:color w:val="484848"/>
          <w:spacing w:val="10"/>
          <w:w w:val="100"/>
          <w:position w:val="13"/>
        </w:rPr>
        <w:t> </w:t>
      </w:r>
      <w:r>
        <w:rPr>
          <w:rFonts w:ascii="Arial" w:hAnsi="Arial" w:cs="Arial" w:eastAsia="Arial"/>
          <w:sz w:val="26"/>
          <w:szCs w:val="26"/>
          <w:color w:val="7E7E7E"/>
          <w:spacing w:val="0"/>
          <w:w w:val="52"/>
          <w:position w:val="-2"/>
        </w:rPr>
        <w:t>..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65" w:right="-35"/>
        <w:jc w:val="center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939595"/>
          <w:spacing w:val="0"/>
          <w:w w:val="121"/>
        </w:rPr>
        <w:t>'·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33" w:after="0" w:line="177" w:lineRule="exact"/>
        <w:ind w:left="-34" w:right="1126"/>
        <w:jc w:val="center"/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939595"/>
          <w:spacing w:val="1"/>
          <w:w w:val="57"/>
          <w:i/>
          <w:position w:val="-3"/>
        </w:rPr>
        <w:t>J</w:t>
      </w:r>
      <w:r>
        <w:rPr>
          <w:rFonts w:ascii="Arial" w:hAnsi="Arial" w:cs="Arial" w:eastAsia="Arial"/>
          <w:sz w:val="15"/>
          <w:szCs w:val="15"/>
          <w:color w:val="6E7070"/>
          <w:spacing w:val="0"/>
          <w:w w:val="119"/>
          <w:i/>
          <w:position w:val="-3"/>
        </w:rPr>
        <w:t>;</w:t>
      </w:r>
      <w:r>
        <w:rPr>
          <w:rFonts w:ascii="Arial" w:hAnsi="Arial" w:cs="Arial" w:eastAsia="Arial"/>
          <w:sz w:val="15"/>
          <w:szCs w:val="15"/>
          <w:color w:val="6E7070"/>
          <w:spacing w:val="1"/>
          <w:w w:val="100"/>
          <w:i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6E7070"/>
          <w:spacing w:val="0"/>
          <w:w w:val="100"/>
          <w:i/>
          <w:position w:val="-3"/>
        </w:rPr>
        <w:t>&lt;t"</w:t>
      </w:r>
      <w:r>
        <w:rPr>
          <w:rFonts w:ascii="Arial" w:hAnsi="Arial" w:cs="Arial" w:eastAsia="Arial"/>
          <w:sz w:val="18"/>
          <w:szCs w:val="18"/>
          <w:color w:val="6E7070"/>
          <w:spacing w:val="0"/>
          <w:w w:val="100"/>
          <w:i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6E7070"/>
          <w:spacing w:val="19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5B5D5D"/>
          <w:spacing w:val="0"/>
          <w:w w:val="187"/>
          <w:position w:val="-3"/>
        </w:rPr>
        <w:t>'&lt;</w:t>
      </w:r>
      <w:r>
        <w:rPr>
          <w:rFonts w:ascii="Times New Roman" w:hAnsi="Times New Roman" w:cs="Times New Roman" w:eastAsia="Times New Roman"/>
          <w:sz w:val="11"/>
          <w:szCs w:val="11"/>
          <w:color w:val="5B5D5D"/>
          <w:spacing w:val="-14"/>
          <w:w w:val="187"/>
          <w:position w:val="-3"/>
        </w:rPr>
        <w:t>ı</w:t>
      </w:r>
      <w:r>
        <w:rPr>
          <w:rFonts w:ascii="Times New Roman" w:hAnsi="Times New Roman" w:cs="Times New Roman" w:eastAsia="Times New Roman"/>
          <w:sz w:val="11"/>
          <w:szCs w:val="11"/>
          <w:color w:val="7E7E7E"/>
          <w:spacing w:val="2"/>
          <w:w w:val="437"/>
          <w:position w:val="-3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5B5D5D"/>
          <w:spacing w:val="-13"/>
          <w:w w:val="237"/>
          <w:position w:val="-3"/>
        </w:rPr>
        <w:t>:</w:t>
      </w:r>
      <w:r>
        <w:rPr>
          <w:rFonts w:ascii="Times New Roman" w:hAnsi="Times New Roman" w:cs="Times New Roman" w:eastAsia="Times New Roman"/>
          <w:sz w:val="11"/>
          <w:szCs w:val="11"/>
          <w:color w:val="7E7E7E"/>
          <w:spacing w:val="0"/>
          <w:w w:val="153"/>
          <w:position w:val="-3"/>
        </w:rPr>
        <w:t>"'</w:t>
      </w:r>
      <w:r>
        <w:rPr>
          <w:rFonts w:ascii="Times New Roman" w:hAnsi="Times New Roman" w:cs="Times New Roman" w:eastAsia="Times New Roman"/>
          <w:sz w:val="11"/>
          <w:szCs w:val="11"/>
          <w:color w:val="7E7E7E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color w:val="7E7E7E"/>
          <w:spacing w:val="-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DBDBD"/>
          <w:spacing w:val="0"/>
          <w:w w:val="71"/>
          <w:position w:val="-3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45" w:lineRule="exact"/>
        <w:ind w:left="431" w:right="1580"/>
        <w:jc w:val="center"/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8.573547pt;margin-top:-5.959292pt;width:1.290392pt;height:16pt;mso-position-horizontal-relative:page;mso-position-vertical-relative:paragraph;z-index:-15299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Pr/>
                  <w:r>
                    <w:rPr>
                      <w:rFonts w:ascii="Arial" w:hAnsi="Arial" w:cs="Arial" w:eastAsia="Arial"/>
                      <w:sz w:val="32"/>
                      <w:szCs w:val="32"/>
                      <w:color w:val="5B5D5D"/>
                      <w:spacing w:val="-54"/>
                      <w:w w:val="73"/>
                    </w:rPr>
                    <w:t>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5B5D5D"/>
          <w:spacing w:val="0"/>
          <w:w w:val="50"/>
          <w:position w:val="-2"/>
        </w:rPr>
        <w:t>....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44" w:lineRule="exact"/>
        <w:ind w:left="59" w:right="1180"/>
        <w:jc w:val="center"/>
        <w:tabs>
          <w:tab w:pos="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7"/>
          <w:szCs w:val="7"/>
          <w:color w:val="939595"/>
          <w:spacing w:val="0"/>
          <w:w w:val="281"/>
          <w:b/>
          <w:bCs/>
          <w:position w:val="1"/>
        </w:rPr>
        <w:t>j</w:t>
      </w:r>
      <w:r>
        <w:rPr>
          <w:rFonts w:ascii="Arial" w:hAnsi="Arial" w:cs="Arial" w:eastAsia="Arial"/>
          <w:sz w:val="7"/>
          <w:szCs w:val="7"/>
          <w:color w:val="939595"/>
          <w:spacing w:val="36"/>
          <w:w w:val="281"/>
          <w:b/>
          <w:bCs/>
          <w:position w:val="1"/>
        </w:rPr>
        <w:t> </w:t>
      </w:r>
      <w:r>
        <w:rPr>
          <w:rFonts w:ascii="Arial" w:hAnsi="Arial" w:cs="Arial" w:eastAsia="Arial"/>
          <w:sz w:val="8"/>
          <w:szCs w:val="8"/>
          <w:color w:val="7E7E7E"/>
          <w:spacing w:val="0"/>
          <w:w w:val="151"/>
          <w:i/>
          <w:position w:val="1"/>
        </w:rPr>
        <w:t>l</w:t>
      </w:r>
      <w:r>
        <w:rPr>
          <w:rFonts w:ascii="Arial" w:hAnsi="Arial" w:cs="Arial" w:eastAsia="Arial"/>
          <w:sz w:val="8"/>
          <w:szCs w:val="8"/>
          <w:color w:val="7E7E7E"/>
          <w:spacing w:val="0"/>
          <w:w w:val="100"/>
          <w:i/>
          <w:position w:val="1"/>
        </w:rPr>
        <w:tab/>
      </w:r>
      <w:r>
        <w:rPr>
          <w:rFonts w:ascii="Arial" w:hAnsi="Arial" w:cs="Arial" w:eastAsia="Arial"/>
          <w:sz w:val="8"/>
          <w:szCs w:val="8"/>
          <w:color w:val="7E7E7E"/>
          <w:spacing w:val="0"/>
          <w:w w:val="100"/>
          <w:i/>
          <w:position w:val="1"/>
        </w:rPr>
      </w:r>
      <w:r>
        <w:rPr>
          <w:rFonts w:ascii="Arial" w:hAnsi="Arial" w:cs="Arial" w:eastAsia="Arial"/>
          <w:sz w:val="8"/>
          <w:szCs w:val="8"/>
          <w:color w:val="939595"/>
          <w:spacing w:val="0"/>
          <w:w w:val="151"/>
          <w:position w:val="1"/>
        </w:rPr>
        <w:t>-</w:t>
      </w:r>
      <w:r>
        <w:rPr>
          <w:rFonts w:ascii="Arial" w:hAnsi="Arial" w:cs="Arial" w:eastAsia="Arial"/>
          <w:sz w:val="8"/>
          <w:szCs w:val="8"/>
          <w:color w:val="939595"/>
          <w:spacing w:val="0"/>
          <w:w w:val="151"/>
          <w:position w:val="1"/>
        </w:rPr>
        <w:t>  </w:t>
      </w:r>
      <w:r>
        <w:rPr>
          <w:rFonts w:ascii="Arial" w:hAnsi="Arial" w:cs="Arial" w:eastAsia="Arial"/>
          <w:sz w:val="8"/>
          <w:szCs w:val="8"/>
          <w:color w:val="939595"/>
          <w:spacing w:val="7"/>
          <w:w w:val="15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0"/>
          <w:w w:val="264"/>
          <w:position w:val="1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DBDBD"/>
          <w:spacing w:val="0"/>
          <w:w w:val="347"/>
          <w:position w:val="1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177" w:right="1462"/>
        <w:jc w:val="center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939595"/>
          <w:spacing w:val="0"/>
          <w:w w:val="393"/>
        </w:rPr>
        <w:t>--</w:t>
      </w:r>
      <w:r>
        <w:rPr>
          <w:rFonts w:ascii="Arial" w:hAnsi="Arial" w:cs="Arial" w:eastAsia="Arial"/>
          <w:sz w:val="10"/>
          <w:szCs w:val="10"/>
          <w:color w:val="939595"/>
          <w:spacing w:val="-85"/>
          <w:w w:val="393"/>
        </w:rPr>
        <w:t> </w:t>
      </w:r>
      <w:r>
        <w:rPr>
          <w:rFonts w:ascii="Arial" w:hAnsi="Arial" w:cs="Arial" w:eastAsia="Arial"/>
          <w:sz w:val="10"/>
          <w:szCs w:val="10"/>
          <w:color w:val="6E7070"/>
          <w:spacing w:val="0"/>
          <w:w w:val="189"/>
        </w:rPr>
        <w:t>;jV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340" w:right="340"/>
          <w:cols w:num="3" w:equalWidth="0">
            <w:col w:w="6067" w:space="2527"/>
            <w:col w:w="296" w:space="114"/>
            <w:col w:w="2236"/>
          </w:cols>
        </w:sectPr>
      </w:pPr>
      <w:rPr/>
    </w:p>
    <w:p>
      <w:pPr>
        <w:spacing w:before="0" w:after="0" w:line="242" w:lineRule="exact"/>
        <w:ind w:left="117" w:right="-20"/>
        <w:jc w:val="left"/>
        <w:tabs>
          <w:tab w:pos="2180" w:val="left"/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</w:r>
      <w:r>
        <w:rPr>
          <w:rFonts w:ascii="Arial" w:hAnsi="Arial" w:cs="Arial" w:eastAsia="Arial"/>
          <w:sz w:val="24"/>
          <w:szCs w:val="24"/>
          <w:color w:val="5B5D5D"/>
          <w:spacing w:val="0"/>
          <w:w w:val="74"/>
          <w:position w:val="0"/>
        </w:rPr>
        <w:t>Itfaiy</w:t>
      </w:r>
      <w:r>
        <w:rPr>
          <w:rFonts w:ascii="Arial" w:hAnsi="Arial" w:cs="Arial" w:eastAsia="Arial"/>
          <w:sz w:val="24"/>
          <w:szCs w:val="24"/>
          <w:color w:val="5B5D5D"/>
          <w:spacing w:val="0"/>
          <w:w w:val="74"/>
          <w:position w:val="0"/>
        </w:rPr>
        <w:t>e</w:t>
      </w:r>
      <w:r>
        <w:rPr>
          <w:rFonts w:ascii="Arial" w:hAnsi="Arial" w:cs="Arial" w:eastAsia="Arial"/>
          <w:sz w:val="24"/>
          <w:szCs w:val="24"/>
          <w:color w:val="5B5D5D"/>
          <w:spacing w:val="21"/>
          <w:w w:val="74"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5B5D5D"/>
          <w:spacing w:val="0"/>
          <w:w w:val="74"/>
          <w:position w:val="0"/>
        </w:rPr>
        <w:t>Güne</w:t>
      </w:r>
      <w:r>
        <w:rPr>
          <w:rFonts w:ascii="Arial" w:hAnsi="Arial" w:cs="Arial" w:eastAsia="Arial"/>
          <w:sz w:val="24"/>
          <w:szCs w:val="24"/>
          <w:color w:val="5B5D5D"/>
          <w:spacing w:val="0"/>
          <w:w w:val="74"/>
          <w:position w:val="0"/>
        </w:rPr>
        <w:t>y</w:t>
      </w:r>
      <w:r>
        <w:rPr>
          <w:rFonts w:ascii="Arial" w:hAnsi="Arial" w:cs="Arial" w:eastAsia="Arial"/>
          <w:sz w:val="24"/>
          <w:szCs w:val="24"/>
          <w:color w:val="5B5D5D"/>
          <w:spacing w:val="-7"/>
          <w:w w:val="74"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5B5D5D"/>
          <w:spacing w:val="0"/>
          <w:w w:val="75"/>
          <w:position w:val="0"/>
        </w:rPr>
        <w:t>Bölg</w:t>
      </w:r>
      <w:r>
        <w:rPr>
          <w:rFonts w:ascii="Arial" w:hAnsi="Arial" w:cs="Arial" w:eastAsia="Arial"/>
          <w:sz w:val="24"/>
          <w:szCs w:val="24"/>
          <w:color w:val="5B5D5D"/>
          <w:spacing w:val="0"/>
          <w:w w:val="76"/>
          <w:position w:val="0"/>
        </w:rPr>
        <w:t>e</w:t>
      </w:r>
      <w:r>
        <w:rPr>
          <w:rFonts w:ascii="Arial" w:hAnsi="Arial" w:cs="Arial" w:eastAsia="Arial"/>
          <w:sz w:val="24"/>
          <w:szCs w:val="24"/>
          <w:color w:val="5B5D5D"/>
          <w:spacing w:val="-3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5B5D5D"/>
          <w:spacing w:val="0"/>
          <w:w w:val="77"/>
          <w:position w:val="0"/>
        </w:rPr>
        <w:t>Amiri</w:t>
      </w:r>
      <w:r>
        <w:rPr>
          <w:rFonts w:ascii="Arial" w:hAnsi="Arial" w:cs="Arial" w:eastAsia="Arial"/>
          <w:sz w:val="24"/>
          <w:szCs w:val="24"/>
          <w:color w:val="5B5D5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4"/>
          <w:szCs w:val="24"/>
          <w:color w:val="5B5D5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Tarı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4"/>
        </w:rPr>
        <w:t>DEMİRKAPA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40" w:right="340"/>
        </w:sectPr>
      </w:pPr>
      <w:rPr/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/>
        <w:pict>
          <v:group style="position:absolute;margin-left:20.823671pt;margin-top:37.173161pt;width:545.223202pt;height:772.113639pt;mso-position-horizontal-relative:page;mso-position-vertical-relative:page;z-index:-15302" coordorigin="416,743" coordsize="10904,15442">
            <v:group style="position:absolute;left:438;top:765;width:528;height:2" coordorigin="438,765" coordsize="528,2">
              <v:shape style="position:absolute;left:438;top:765;width:528;height:2" coordorigin="438,765" coordsize="528,0" path="m438,765l966,765e" filled="f" stroked="t" strokeweight=".47597pt" strokecolor="#4F4F54">
                <v:path arrowok="t"/>
              </v:shape>
            </v:group>
            <v:group style="position:absolute;left:443;top:755;width:2;height:1559" coordorigin="443,755" coordsize="2,1559">
              <v:shape style="position:absolute;left:443;top:755;width:2;height:1559" coordorigin="443,755" coordsize="0,1559" path="m443,2314l443,755e" filled="f" stroked="t" strokeweight=".713954pt" strokecolor="#646464">
                <v:path arrowok="t"/>
              </v:shape>
            </v:group>
            <v:group style="position:absolute;left:2206;top:760;width:2;height:856" coordorigin="2206,760" coordsize="2,856">
              <v:shape style="position:absolute;left:2206;top:760;width:2;height:856" coordorigin="2206,760" coordsize="0,856" path="m2206,1616l2206,760e" filled="f" stroked="t" strokeweight=".951939pt" strokecolor="#777777">
                <v:path arrowok="t"/>
              </v:shape>
            </v:group>
            <v:group style="position:absolute;left:3655;top:767;width:3565;height:2" coordorigin="3655,767" coordsize="3565,2">
              <v:shape style="position:absolute;left:3655;top:767;width:3565;height:2" coordorigin="3655,767" coordsize="3565,0" path="m3655,767l7220,767e" filled="f" stroked="t" strokeweight=".713954pt" strokecolor="#5B5B5B">
                <v:path arrowok="t"/>
              </v:shape>
            </v:group>
            <v:group style="position:absolute;left:7163;top:765;width:424;height:2" coordorigin="7163,765" coordsize="424,2">
              <v:shape style="position:absolute;left:7163;top:765;width:424;height:2" coordorigin="7163,765" coordsize="424,0" path="m7163,765l7587,765e" filled="f" stroked="t" strokeweight=".47597pt" strokecolor="#2F2F2F">
                <v:path arrowok="t"/>
              </v:shape>
            </v:group>
            <v:group style="position:absolute;left:438;top:765;width:10843;height:2" coordorigin="438,765" coordsize="10843,2">
              <v:shape style="position:absolute;left:438;top:765;width:10843;height:2" coordorigin="438,765" coordsize="10843,0" path="m438,765l11280,765e" filled="f" stroked="t" strokeweight=".713954pt" strokecolor="#5B5B5B">
                <v:path arrowok="t"/>
              </v:shape>
            </v:group>
            <v:group style="position:absolute;left:11276;top:755;width:2;height:535" coordorigin="11276,755" coordsize="2,535">
              <v:shape style="position:absolute;left:11276;top:755;width:2;height:535" coordorigin="11276,755" coordsize="0,535" path="m11276,1291l11276,755e" filled="f" stroked="t" strokeweight=".47597pt" strokecolor="#3B3B3B">
                <v:path arrowok="t"/>
              </v:shape>
            </v:group>
            <v:group style="position:absolute;left:8953;top:1200;width:2;height:469" coordorigin="8953,1200" coordsize="2,469">
              <v:shape style="position:absolute;left:8953;top:1200;width:2;height:469" coordorigin="8953,1200" coordsize="0,469" path="m8953,1669l8953,1200e" filled="f" stroked="t" strokeweight=".951939pt" strokecolor="#707070">
                <v:path arrowok="t"/>
              </v:shape>
            </v:group>
            <v:group style="position:absolute;left:11280;top:755;width:2;height:2730" coordorigin="11280,755" coordsize="2,2730">
              <v:shape style="position:absolute;left:11280;top:755;width:2;height:2730" coordorigin="11280,755" coordsize="0,2730" path="m11280,3485l11280,755e" filled="f" stroked="t" strokeweight=".713954pt" strokecolor="#545454">
                <v:path arrowok="t"/>
              </v:shape>
            </v:group>
            <v:group style="position:absolute;left:2208;top:1559;width:2;height:263" coordorigin="2208,1559" coordsize="2,263">
              <v:shape style="position:absolute;left:2208;top:1559;width:2;height:263" coordorigin="2208,1559" coordsize="0,263" path="m2208,1822l2208,1559e" filled="f" stroked="t" strokeweight=".47597pt" strokecolor="#343434">
                <v:path arrowok="t"/>
              </v:shape>
            </v:group>
            <v:group style="position:absolute;left:8953;top:751;width:2;height:1520" coordorigin="8953,751" coordsize="2,1520">
              <v:shape style="position:absolute;left:8953;top:751;width:2;height:1520" coordorigin="8953,751" coordsize="0,1520" path="m8953,2271l8953,751e" filled="f" stroked="t" strokeweight=".713954pt" strokecolor="#5B5B5B">
                <v:path arrowok="t"/>
              </v:shape>
            </v:group>
            <v:group style="position:absolute;left:11280;top:1559;width:2;height:263" coordorigin="11280,1559" coordsize="2,263">
              <v:shape style="position:absolute;left:11280;top:1559;width:2;height:263" coordorigin="11280,1559" coordsize="0,263" path="m11280,1822l11280,1559e" filled="f" stroked="t" strokeweight=".47597pt" strokecolor="#343434">
                <v:path arrowok="t"/>
              </v:shape>
            </v:group>
            <v:group style="position:absolute;left:438;top:2261;width:1799;height:2" coordorigin="438,2261" coordsize="1799,2">
              <v:shape style="position:absolute;left:438;top:2261;width:1799;height:2" coordorigin="438,2261" coordsize="1799,0" path="m438,2261l2237,2261e" filled="f" stroked="t" strokeweight=".713954pt" strokecolor="#606060">
                <v:path arrowok="t"/>
              </v:shape>
            </v:group>
            <v:group style="position:absolute;left:2206;top:1764;width:2;height:507" coordorigin="2206,1764" coordsize="2,507">
              <v:shape style="position:absolute;left:2206;top:1764;width:2;height:507" coordorigin="2206,1764" coordsize="0,507" path="m2206,2271l2206,1764e" filled="f" stroked="t" strokeweight=".713954pt" strokecolor="#484848">
                <v:path arrowok="t"/>
              </v:shape>
            </v:group>
            <v:group style="position:absolute;left:2166;top:2266;width:533;height:2" coordorigin="2166,2266" coordsize="533,2">
              <v:shape style="position:absolute;left:2166;top:2266;width:533;height:2" coordorigin="2166,2266" coordsize="533,0" path="m2166,2266l2699,2266e" filled="f" stroked="t" strokeweight=".47597pt" strokecolor="#383838">
                <v:path arrowok="t"/>
              </v:shape>
            </v:group>
            <v:group style="position:absolute;left:2642;top:2266;width:3998;height:2" coordorigin="2642,2266" coordsize="3998,2">
              <v:shape style="position:absolute;left:2642;top:2266;width:3998;height:2" coordorigin="2642,2266" coordsize="3998,0" path="m2642,2266l6640,2266e" filled="f" stroked="t" strokeweight=".713954pt" strokecolor="#606060">
                <v:path arrowok="t"/>
              </v:shape>
            </v:group>
            <v:group style="position:absolute;left:6583;top:2261;width:233;height:2" coordorigin="6583,2261" coordsize="233,2">
              <v:shape style="position:absolute;left:6583;top:2261;width:233;height:2" coordorigin="6583,2261" coordsize="233,0" path="m6583,2261l6816,2261e" filled="f" stroked="t" strokeweight=".47597pt" strokecolor="#3F3F3F">
                <v:path arrowok="t"/>
              </v:shape>
            </v:group>
            <v:group style="position:absolute;left:6759;top:2261;width:828;height:2" coordorigin="6759,2261" coordsize="828,2">
              <v:shape style="position:absolute;left:6759;top:2261;width:828;height:2" coordorigin="6759,2261" coordsize="828,0" path="m6759,2261l7587,2261e" filled="f" stroked="t" strokeweight=".951939pt" strokecolor="#676767">
                <v:path arrowok="t"/>
              </v:shape>
            </v:group>
            <v:group style="position:absolute;left:7530;top:2261;width:628;height:2" coordorigin="7530,2261" coordsize="628,2">
              <v:shape style="position:absolute;left:7530;top:2261;width:628;height:2" coordorigin="7530,2261" coordsize="628,0" path="m7530,2261l8158,2261e" filled="f" stroked="t" strokeweight=".47597pt" strokecolor="#4F4F4F">
                <v:path arrowok="t"/>
              </v:shape>
            </v:group>
            <v:group style="position:absolute;left:8101;top:2259;width:895;height:2" coordorigin="8101,2259" coordsize="895,2">
              <v:shape style="position:absolute;left:8101;top:2259;width:895;height:2" coordorigin="8101,2259" coordsize="895,0" path="m8101,2259l8996,2259e" filled="f" stroked="t" strokeweight=".951939pt" strokecolor="#646464">
                <v:path arrowok="t"/>
              </v:shape>
            </v:group>
            <v:group style="position:absolute;left:8910;top:2257;width:271;height:2" coordorigin="8910,2257" coordsize="271,2">
              <v:shape style="position:absolute;left:8910;top:2257;width:271;height:2" coordorigin="8910,2257" coordsize="271,0" path="m8910,2257l9181,2257e" filled="f" stroked="t" strokeweight=".47597pt" strokecolor="#3F3F3F">
                <v:path arrowok="t"/>
              </v:shape>
            </v:group>
            <v:group style="position:absolute;left:9124;top:2257;width:2166;height:2" coordorigin="9124,2257" coordsize="2166,2">
              <v:shape style="position:absolute;left:9124;top:2257;width:2166;height:2" coordorigin="9124,2257" coordsize="2166,0" path="m9124,2257l11290,2257e" filled="f" stroked="t" strokeweight=".713954pt" strokecolor="#5B5B5B">
                <v:path arrowok="t"/>
              </v:shape>
            </v:group>
            <v:group style="position:absolute;left:3127;top:2242;width:2;height:492" coordorigin="3127,2242" coordsize="2,492">
              <v:shape style="position:absolute;left:3127;top:2242;width:2;height:492" coordorigin="3127,2242" coordsize="0,492" path="m3127,2735l3127,2242e" filled="f" stroked="t" strokeweight=".237985pt" strokecolor="#606060">
                <v:path arrowok="t"/>
              </v:shape>
            </v:group>
            <v:group style="position:absolute;left:438;top:2498;width:8563;height:2" coordorigin="438,2498" coordsize="8563,2">
              <v:shape style="position:absolute;left:438;top:2498;width:8563;height:2" coordorigin="438,2498" coordsize="8563,0" path="m438,2498l9001,2498e" filled="f" stroked="t" strokeweight=".713954pt" strokecolor="#575757">
                <v:path arrowok="t"/>
              </v:shape>
            </v:group>
            <v:group style="position:absolute;left:8915;top:2496;width:267;height:2" coordorigin="8915,2496" coordsize="267,2">
              <v:shape style="position:absolute;left:8915;top:2496;width:267;height:2" coordorigin="8915,2496" coordsize="267,0" path="m8915,2496l9181,2496e" filled="f" stroked="t" strokeweight=".47597pt" strokecolor="#444444">
                <v:path arrowok="t"/>
              </v:shape>
            </v:group>
            <v:group style="position:absolute;left:9124;top:2496;width:2166;height:2" coordorigin="9124,2496" coordsize="2166,2">
              <v:shape style="position:absolute;left:9124;top:2496;width:2166;height:2" coordorigin="9124,2496" coordsize="2166,0" path="m9124,2496l11290,2496e" filled="f" stroked="t" strokeweight=".713954pt" strokecolor="#575757">
                <v:path arrowok="t"/>
              </v:shape>
            </v:group>
            <v:group style="position:absolute;left:438;top:2739;width:4379;height:2" coordorigin="438,2739" coordsize="4379,2">
              <v:shape style="position:absolute;left:438;top:2739;width:4379;height:2" coordorigin="438,2739" coordsize="4379,0" path="m438,2739l4817,2739e" filled="f" stroked="t" strokeweight=".713954pt" strokecolor="#5B5B5B">
                <v:path arrowok="t"/>
              </v:shape>
            </v:group>
            <v:group style="position:absolute;left:4712;top:2739;width:4260;height:2" coordorigin="4712,2739" coordsize="4260,2">
              <v:shape style="position:absolute;left:4712;top:2739;width:4260;height:2" coordorigin="4712,2739" coordsize="4260,0" path="m4712,2739l8972,2739e" filled="f" stroked="t" strokeweight=".47597pt" strokecolor="#545454">
                <v:path arrowok="t"/>
              </v:shape>
            </v:group>
            <v:group style="position:absolute;left:8915;top:2735;width:267;height:2" coordorigin="8915,2735" coordsize="267,2">
              <v:shape style="position:absolute;left:8915;top:2735;width:267;height:2" coordorigin="8915,2735" coordsize="267,0" path="m8915,2735l9181,2735e" filled="f" stroked="t" strokeweight=".47597pt" strokecolor="#383838">
                <v:path arrowok="t"/>
              </v:shape>
            </v:group>
            <v:group style="position:absolute;left:9124;top:2735;width:2166;height:2" coordorigin="9124,2735" coordsize="2166,2">
              <v:shape style="position:absolute;left:9124;top:2735;width:2166;height:2" coordorigin="9124,2735" coordsize="2166,0" path="m9124,2735l11290,2735e" filled="f" stroked="t" strokeweight=".713954pt" strokecolor="#5B5B5B">
                <v:path arrowok="t"/>
              </v:shape>
            </v:group>
            <v:group style="position:absolute;left:11285;top:2457;width:2;height:306" coordorigin="11285,2457" coordsize="2,306">
              <v:shape style="position:absolute;left:11285;top:2457;width:2;height:306" coordorigin="11285,2457" coordsize="0,306" path="m11285,2763l11285,2457e" filled="f" stroked="t" strokeweight=".47597pt" strokecolor="#383838">
                <v:path arrowok="t"/>
              </v:shape>
            </v:group>
            <v:group style="position:absolute;left:433;top:2981;width:7725;height:2" coordorigin="433,2981" coordsize="7725,2">
              <v:shape style="position:absolute;left:433;top:2981;width:7725;height:2" coordorigin="433,2981" coordsize="7725,0" path="m433,2981l8158,2981e" filled="f" stroked="t" strokeweight=".713954pt" strokecolor="#575757">
                <v:path arrowok="t"/>
              </v:shape>
            </v:group>
            <v:group style="position:absolute;left:8101;top:2979;width:371;height:2" coordorigin="8101,2979" coordsize="371,2">
              <v:shape style="position:absolute;left:8101;top:2979;width:371;height:2" coordorigin="8101,2979" coordsize="371,0" path="m8101,2979l8472,2979e" filled="f" stroked="t" strokeweight=".47597pt" strokecolor="#343434">
                <v:path arrowok="t"/>
              </v:shape>
            </v:group>
            <v:group style="position:absolute;left:8415;top:2979;width:2880;height:2" coordorigin="8415,2979" coordsize="2880,2">
              <v:shape style="position:absolute;left:8415;top:2979;width:2880;height:2" coordorigin="8415,2979" coordsize="2880,0" path="m8415,2979l11295,2979e" filled="f" stroked="t" strokeweight=".713954pt" strokecolor="#5B5B5B">
                <v:path arrowok="t"/>
              </v:shape>
            </v:group>
            <v:group style="position:absolute;left:433;top:3220;width:7725;height:2" coordorigin="433,3220" coordsize="7725,2">
              <v:shape style="position:absolute;left:433;top:3220;width:7725;height:2" coordorigin="433,3220" coordsize="7725,0" path="m433,3220l8158,3220e" filled="f" stroked="t" strokeweight=".713954pt" strokecolor="#5B5B5B">
                <v:path arrowok="t"/>
              </v:shape>
            </v:group>
            <v:group style="position:absolute;left:8101;top:3218;width:371;height:2" coordorigin="8101,3218" coordsize="371,2">
              <v:shape style="position:absolute;left:8101;top:3218;width:371;height:2" coordorigin="8101,3218" coordsize="371,0" path="m8101,3218l8472,3218e" filled="f" stroked="t" strokeweight=".47597pt" strokecolor="#343434">
                <v:path arrowok="t"/>
              </v:shape>
            </v:group>
            <v:group style="position:absolute;left:8415;top:3218;width:2880;height:2" coordorigin="8415,3218" coordsize="2880,2">
              <v:shape style="position:absolute;left:8415;top:3218;width:2880;height:2" coordorigin="8415,3218" coordsize="2880,0" path="m8415,3218l11295,3218e" filled="f" stroked="t" strokeweight=".713954pt" strokecolor="#575757">
                <v:path arrowok="t"/>
              </v:shape>
            </v:group>
            <v:group style="position:absolute;left:433;top:3466;width:2723;height:2" coordorigin="433,3466" coordsize="2723,2">
              <v:shape style="position:absolute;left:433;top:3466;width:2723;height:2" coordorigin="433,3466" coordsize="2723,0" path="m433,3466l3156,3466e" filled="f" stroked="t" strokeweight=".713954pt" strokecolor="#575757">
                <v:path arrowok="t"/>
              </v:shape>
            </v:group>
            <v:group style="position:absolute;left:3099;top:3466;width:462;height:2" coordorigin="3099,3466" coordsize="462,2">
              <v:shape style="position:absolute;left:3099;top:3466;width:462;height:2" coordorigin="3099,3466" coordsize="462,0" path="m3099,3466l3560,3466e" filled="f" stroked="t" strokeweight=".47597pt" strokecolor="#343434">
                <v:path arrowok="t"/>
              </v:shape>
            </v:group>
            <v:group style="position:absolute;left:3503;top:3464;width:1266;height:2" coordorigin="3503,3464" coordsize="1266,2">
              <v:shape style="position:absolute;left:3503;top:3464;width:1266;height:2" coordorigin="3503,3464" coordsize="1266,0" path="m3503,3464l4769,3464e" filled="f" stroked="t" strokeweight=".951939pt" strokecolor="#676767">
                <v:path arrowok="t"/>
              </v:shape>
            </v:group>
            <v:group style="position:absolute;left:4712;top:3466;width:1928;height:2" coordorigin="4712,3466" coordsize="1928,2">
              <v:shape style="position:absolute;left:4712;top:3466;width:1928;height:2" coordorigin="4712,3466" coordsize="1928,0" path="m4712,3466l6640,3466e" filled="f" stroked="t" strokeweight=".47597pt" strokecolor="#4F4F4F">
                <v:path arrowok="t"/>
              </v:shape>
            </v:group>
            <v:group style="position:absolute;left:6583;top:3464;width:4712;height:2" coordorigin="6583,3464" coordsize="4712,2">
              <v:shape style="position:absolute;left:6583;top:3464;width:4712;height:2" coordorigin="6583,3464" coordsize="4712,0" path="m6583,3464l11295,3464e" filled="f" stroked="t" strokeweight=".713954pt" strokecolor="#575757">
                <v:path arrowok="t"/>
              </v:shape>
            </v:group>
            <v:group style="position:absolute;left:3694;top:3457;width:2;height:387" coordorigin="3694,3457" coordsize="2,387">
              <v:shape style="position:absolute;left:3694;top:3457;width:2;height:387" coordorigin="3694,3457" coordsize="0,387" path="m3694,3844l3694,3457e" filled="f" stroked="t" strokeweight=".47597pt" strokecolor="#4B4B4B">
                <v:path arrowok="t"/>
              </v:shape>
            </v:group>
            <v:group style="position:absolute;left:6797;top:3452;width:2;height:775" coordorigin="6797,3452" coordsize="2,775">
              <v:shape style="position:absolute;left:6797;top:3452;width:2;height:775" coordorigin="6797,3452" coordsize="0,775" path="m6797,4226l6797,3452e" filled="f" stroked="t" strokeweight=".713954pt" strokecolor="#4F4F4F">
                <v:path arrowok="t"/>
              </v:shape>
            </v:group>
            <v:group style="position:absolute;left:6787;top:3830;width:4507;height:2" coordorigin="6787,3830" coordsize="4507,2">
              <v:shape style="position:absolute;left:6787;top:3830;width:4507;height:2" coordorigin="6787,3830" coordsize="4507,0" path="m6787,3830l11295,3830e" filled="f" stroked="t" strokeweight=".713954pt" strokecolor="#575757">
                <v:path arrowok="t"/>
              </v:shape>
            </v:group>
            <v:group style="position:absolute;left:11290;top:1128;width:2;height:2725" coordorigin="11290,1128" coordsize="2,2725">
              <v:shape style="position:absolute;left:11290;top:1128;width:2;height:2725" coordorigin="11290,1128" coordsize="0,2725" path="m11290,3853l11290,1128e" filled="f" stroked="t" strokeweight=".47597pt" strokecolor="#4F4F4F">
                <v:path arrowok="t"/>
              </v:shape>
            </v:group>
            <v:group style="position:absolute;left:443;top:3786;width:2;height:139" coordorigin="443,3786" coordsize="2,139">
              <v:shape style="position:absolute;left:443;top:3786;width:2;height:139" coordorigin="443,3786" coordsize="0,139" path="m443,3925l443,3786e" filled="f" stroked="t" strokeweight=".47597pt" strokecolor="#2B2B2B">
                <v:path arrowok="t"/>
              </v:shape>
            </v:group>
            <v:group style="position:absolute;left:3684;top:3815;width:2;height:81" coordorigin="3684,3815" coordsize="2,81">
              <v:shape style="position:absolute;left:3684;top:3815;width:2;height:81" coordorigin="3684,3815" coordsize="0,81" path="m3684,3896l3684,3815e" filled="f" stroked="t" strokeweight=".713954pt" strokecolor="#484848">
                <v:path arrowok="t"/>
              </v:shape>
            </v:group>
            <v:group style="position:absolute;left:909;top:4219;width:5731;height:2" coordorigin="909,4219" coordsize="5731,2">
              <v:shape style="position:absolute;left:909;top:4219;width:5731;height:2" coordorigin="909,4219" coordsize="5731,0" path="m909,4219l6640,4219e" filled="f" stroked="t" strokeweight=".713954pt" strokecolor="#5B5B5B">
                <v:path arrowok="t"/>
              </v:shape>
            </v:group>
            <v:group style="position:absolute;left:11297;top:1128;width:2;height:15050" coordorigin="11297,1128" coordsize="2,15050">
              <v:shape style="position:absolute;left:11297;top:1128;width:2;height:15050" coordorigin="11297,1128" coordsize="0,15050" path="m11297,16179l11297,1128e" filled="f" stroked="t" strokeweight=".713954pt" strokecolor="#575757">
                <v:path arrowok="t"/>
              </v:shape>
            </v:group>
            <v:group style="position:absolute;left:438;top:4222;width:628;height:2" coordorigin="438,4222" coordsize="628,2">
              <v:shape style="position:absolute;left:438;top:4222;width:628;height:2" coordorigin="438,4222" coordsize="628,0" path="m438,4222l1066,4222e" filled="f" stroked="t" strokeweight=".951939pt" strokecolor="#777777">
                <v:path arrowok="t"/>
              </v:shape>
            </v:group>
            <v:group style="position:absolute;left:1490;top:4222;width:738;height:2" coordorigin="1490,4222" coordsize="738,2">
              <v:shape style="position:absolute;left:1490;top:4222;width:738;height:2" coordorigin="1490,4222" coordsize="738,0" path="m1490,4222l2228,4222e" filled="f" stroked="t" strokeweight=".47597pt" strokecolor="#545454">
                <v:path arrowok="t"/>
              </v:shape>
            </v:group>
            <v:group style="position:absolute;left:2170;top:4224;width:1504;height:2" coordorigin="2170,4224" coordsize="1504,2">
              <v:shape style="position:absolute;left:2170;top:4224;width:1504;height:2" coordorigin="2170,4224" coordsize="1504,0" path="m2170,4224l3674,4224e" filled="f" stroked="t" strokeweight=".713954pt" strokecolor="#747474">
                <v:path arrowok="t"/>
              </v:shape>
            </v:group>
            <v:group style="position:absolute;left:3099;top:4222;width:624;height:2" coordorigin="3099,4222" coordsize="624,2">
              <v:shape style="position:absolute;left:3099;top:4222;width:624;height:2" coordorigin="3099,4222" coordsize="624,0" path="m3099,4222l3722,4222e" filled="f" stroked="t" strokeweight=".47597pt" strokecolor="#575757">
                <v:path arrowok="t"/>
              </v:shape>
            </v:group>
            <v:group style="position:absolute;left:3694;top:3662;width:2;height:569" coordorigin="3694,3662" coordsize="2,569">
              <v:shape style="position:absolute;left:3694;top:3662;width:2;height:569" coordorigin="3694,3662" coordsize="0,569" path="m3694,4231l3694,3662e" filled="f" stroked="t" strokeweight=".951939pt" strokecolor="#4F4F4F">
                <v:path arrowok="t"/>
              </v:shape>
            </v:group>
            <v:group style="position:absolute;left:6583;top:4222;width:243;height:2" coordorigin="6583,4222" coordsize="243,2">
              <v:shape style="position:absolute;left:6583;top:4222;width:243;height:2" coordorigin="6583,4222" coordsize="243,0" path="m6583,4222l6825,4222e" filled="f" stroked="t" strokeweight=".47597pt" strokecolor="#484848">
                <v:path arrowok="t"/>
              </v:shape>
            </v:group>
            <v:group style="position:absolute;left:6754;top:4222;width:4546;height:2" coordorigin="6754,4222" coordsize="4546,2">
              <v:shape style="position:absolute;left:6754;top:4222;width:4546;height:2" coordorigin="6754,4222" coordsize="4546,0" path="m6754,4222l11300,4222e" filled="f" stroked="t" strokeweight=".713954pt" strokecolor="#707070">
                <v:path arrowok="t"/>
              </v:shape>
            </v:group>
            <v:group style="position:absolute;left:433;top:4494;width:1114;height:2" coordorigin="433,4494" coordsize="1114,2">
              <v:shape style="position:absolute;left:433;top:4494;width:1114;height:2" coordorigin="433,4494" coordsize="1114,0" path="m433,4494l1547,4494e" filled="f" stroked="t" strokeweight=".47597pt" strokecolor="#545454">
                <v:path arrowok="t"/>
              </v:shape>
            </v:group>
            <v:group style="position:absolute;left:1490;top:4499;width:3279;height:2" coordorigin="1490,4499" coordsize="3279,2">
              <v:shape style="position:absolute;left:1490;top:4499;width:3279;height:2" coordorigin="1490,4499" coordsize="3279,0" path="m1490,4499l4769,4499e" filled="f" stroked="t" strokeweight=".713954pt" strokecolor="#6B6B6B">
                <v:path arrowok="t"/>
              </v:shape>
            </v:group>
            <v:group style="position:absolute;left:2208;top:4222;width:2;height:301" coordorigin="2208,4222" coordsize="2,301">
              <v:shape style="position:absolute;left:2208;top:4222;width:2;height:301" coordorigin="2208,4222" coordsize="0,301" path="m2208,4523l2208,4222e" filled="f" stroked="t" strokeweight=".951939pt" strokecolor="#575757">
                <v:path arrowok="t"/>
              </v:shape>
            </v:group>
            <v:group style="position:absolute;left:3099;top:4499;width:462;height:2" coordorigin="3099,4499" coordsize="462,2">
              <v:shape style="position:absolute;left:3099;top:4499;width:462;height:2" coordorigin="3099,4499" coordsize="462,0" path="m3099,4499l3560,4499e" filled="f" stroked="t" strokeweight=".47597pt" strokecolor="#444444">
                <v:path arrowok="t"/>
              </v:shape>
            </v:group>
            <v:group style="position:absolute;left:3503;top:4499;width:209;height:2" coordorigin="3503,4499" coordsize="209,2">
              <v:shape style="position:absolute;left:3503;top:4499;width:209;height:2" coordorigin="3503,4499" coordsize="209,0" path="m3503,4499l3713,4499e" filled="f" stroked="t" strokeweight=".47597pt" strokecolor="#646464">
                <v:path arrowok="t"/>
              </v:shape>
            </v:group>
            <v:group style="position:absolute;left:4712;top:4499;width:333;height:2" coordorigin="4712,4499" coordsize="333,2">
              <v:shape style="position:absolute;left:4712;top:4499;width:333;height:2" coordorigin="4712,4499" coordsize="333,0" path="m4712,4499l5045,4499e" filled="f" stroked="t" strokeweight=".47597pt" strokecolor="#444444">
                <v:path arrowok="t"/>
              </v:shape>
            </v:group>
            <v:group style="position:absolute;left:4988;top:4499;width:386;height:2" coordorigin="4988,4499" coordsize="386,2">
              <v:shape style="position:absolute;left:4988;top:4499;width:386;height:2" coordorigin="4988,4499" coordsize="386,0" path="m4988,4499l5374,4499e" filled="f" stroked="t" strokeweight=".47597pt" strokecolor="#606060">
                <v:path arrowok="t"/>
              </v:shape>
            </v:group>
            <v:group style="position:absolute;left:5288;top:4499;width:2427;height:2" coordorigin="5288,4499" coordsize="2427,2">
              <v:shape style="position:absolute;left:5288;top:4499;width:2427;height:2" coordorigin="5288,4499" coordsize="2427,0" path="m5288,4499l7715,4499e" filled="f" stroked="t" strokeweight=".713954pt" strokecolor="#707070">
                <v:path arrowok="t"/>
              </v:shape>
            </v:group>
            <v:group style="position:absolute;left:7530;top:4499;width:628;height:2" coordorigin="7530,4499" coordsize="628,2">
              <v:shape style="position:absolute;left:7530;top:4499;width:628;height:2" coordorigin="7530,4499" coordsize="628,0" path="m7530,4499l8158,4499e" filled="f" stroked="t" strokeweight=".47597pt" strokecolor="#676767">
                <v:path arrowok="t"/>
              </v:shape>
            </v:group>
            <v:group style="position:absolute;left:8101;top:4496;width:871;height:2" coordorigin="8101,4496" coordsize="871,2">
              <v:shape style="position:absolute;left:8101;top:4496;width:871;height:2" coordorigin="8101,4496" coordsize="871,0" path="m8101,4496l8972,4496e" filled="f" stroked="t" strokeweight=".713954pt" strokecolor="#777777">
                <v:path arrowok="t"/>
              </v:shape>
            </v:group>
            <v:group style="position:absolute;left:8915;top:4494;width:267;height:2" coordorigin="8915,4494" coordsize="267,2">
              <v:shape style="position:absolute;left:8915;top:4494;width:267;height:2" coordorigin="8915,4494" coordsize="267,0" path="m8915,4494l9181,4494e" filled="f" stroked="t" strokeweight=".47597pt" strokecolor="#545454">
                <v:path arrowok="t"/>
              </v:shape>
            </v:group>
            <v:group style="position:absolute;left:9124;top:4496;width:2175;height:2" coordorigin="9124,4496" coordsize="2175,2">
              <v:shape style="position:absolute;left:9124;top:4496;width:2175;height:2" coordorigin="9124,4496" coordsize="2175,0" path="m9124,4496l11300,4496e" filled="f" stroked="t" strokeweight=".47597pt" strokecolor="#707070">
                <v:path arrowok="t"/>
              </v:shape>
            </v:group>
            <v:group style="position:absolute;left:2211;top:4451;width:2;height:789" coordorigin="2211,4451" coordsize="2,789">
              <v:shape style="position:absolute;left:2211;top:4451;width:2;height:789" coordorigin="2211,4451" coordsize="0,789" path="m2211,5240l2211,4451e" filled="f" stroked="t" strokeweight=".47597pt" strokecolor="#343434">
                <v:path arrowok="t"/>
              </v:shape>
            </v:group>
            <v:group style="position:absolute;left:2204;top:4743;width:4703;height:2" coordorigin="2204,4743" coordsize="4703,2">
              <v:shape style="position:absolute;left:2204;top:4743;width:4703;height:2" coordorigin="2204,4743" coordsize="4703,0" path="m2204,4743l6906,4743e" filled="f" stroked="t" strokeweight=".713954pt" strokecolor="#575757">
                <v:path arrowok="t"/>
              </v:shape>
            </v:group>
            <v:group style="position:absolute;left:6759;top:4743;width:462;height:2" coordorigin="6759,4743" coordsize="462,2">
              <v:shape style="position:absolute;left:6759;top:4743;width:462;height:2" coordorigin="6759,4743" coordsize="462,0" path="m6759,4743l7220,4743e" filled="f" stroked="t" strokeweight=".47597pt" strokecolor="#484848">
                <v:path arrowok="t"/>
              </v:shape>
            </v:group>
            <v:group style="position:absolute;left:7163;top:4743;width:424;height:2" coordorigin="7163,4743" coordsize="424,2">
              <v:shape style="position:absolute;left:7163;top:4743;width:424;height:2" coordorigin="7163,4743" coordsize="424,0" path="m7163,4743l7587,4743e" filled="f" stroked="t" strokeweight=".47597pt" strokecolor="#2F2F2F">
                <v:path arrowok="t"/>
              </v:shape>
            </v:group>
            <v:group style="position:absolute;left:7530;top:4743;width:628;height:2" coordorigin="7530,4743" coordsize="628,2">
              <v:shape style="position:absolute;left:7530;top:4743;width:628;height:2" coordorigin="7530,4743" coordsize="628,0" path="m7530,4743l8158,4743e" filled="f" stroked="t" strokeweight=".951939pt" strokecolor="#646464">
                <v:path arrowok="t"/>
              </v:shape>
            </v:group>
            <v:group style="position:absolute;left:8101;top:4740;width:371;height:2" coordorigin="8101,4740" coordsize="371,2">
              <v:shape style="position:absolute;left:8101;top:4740;width:371;height:2" coordorigin="8101,4740" coordsize="371,0" path="m8101,4740l8472,4740e" filled="f" stroked="t" strokeweight=".47597pt" strokecolor="#484848">
                <v:path arrowok="t"/>
              </v:shape>
            </v:group>
            <v:group style="position:absolute;left:8415;top:4738;width:2884;height:2" coordorigin="8415,4738" coordsize="2884,2">
              <v:shape style="position:absolute;left:8415;top:4738;width:2884;height:2" coordorigin="8415,4738" coordsize="2884,0" path="m8415,4738l11300,4738e" filled="f" stroked="t" strokeweight=".713954pt" strokecolor="#5B5B5B">
                <v:path arrowok="t"/>
              </v:shape>
            </v:group>
            <v:group style="position:absolute;left:4741;top:5226;width:1899;height:2" coordorigin="4741,5226" coordsize="1899,2">
              <v:shape style="position:absolute;left:4741;top:5226;width:1899;height:2" coordorigin="4741,5226" coordsize="1899,0" path="m4741,5226l6640,5226e" filled="f" stroked="t" strokeweight=".713954pt" strokecolor="#4F4F4F">
                <v:path arrowok="t"/>
              </v:shape>
            </v:group>
            <v:group style="position:absolute;left:7558;top:4728;width:2;height:249" coordorigin="7558,4728" coordsize="2,249">
              <v:shape style="position:absolute;left:7558;top:4728;width:2;height:249" coordorigin="7558,4728" coordsize="0,249" path="m7558,4977l7558,4728e" filled="f" stroked="t" strokeweight=".237985pt" strokecolor="#343434">
                <v:path arrowok="t"/>
              </v:shape>
            </v:group>
            <v:group style="position:absolute;left:11290;top:4700;width:2;height:306" coordorigin="11290,4700" coordsize="2,306">
              <v:shape style="position:absolute;left:11290;top:4700;width:2;height:306" coordorigin="11290,4700" coordsize="0,306" path="m11290,5006l11290,4700e" filled="f" stroked="t" strokeweight=".47597pt" strokecolor="#3F3F3F">
                <v:path arrowok="t"/>
              </v:shape>
            </v:group>
            <v:group style="position:absolute;left:6583;top:5226;width:233;height:2" coordorigin="6583,5226" coordsize="233,2">
              <v:shape style="position:absolute;left:6583;top:5226;width:233;height:2" coordorigin="6583,5226" coordsize="233,0" path="m6583,5226l6816,5226e" filled="f" stroked="t" strokeweight=".47597pt" strokecolor="#3F3F3F">
                <v:path arrowok="t"/>
              </v:shape>
            </v:group>
            <v:group style="position:absolute;left:7558;top:4977;width:2;height:244" coordorigin="7558,4977" coordsize="2,244">
              <v:shape style="position:absolute;left:7558;top:4977;width:2;height:244" coordorigin="7558,4977" coordsize="0,244" path="m7558,5221l7558,4977e" filled="f" stroked="t" strokeweight=".237985pt" strokecolor="#545454">
                <v:path arrowok="t"/>
              </v:shape>
            </v:group>
            <v:group style="position:absolute;left:6759;top:5223;width:4546;height:2" coordorigin="6759,5223" coordsize="4546,2">
              <v:shape style="position:absolute;left:6759;top:5223;width:4546;height:2" coordorigin="6759,5223" coordsize="4546,0" path="m6759,5223l11304,5223e" filled="f" stroked="t" strokeweight=".713954pt" strokecolor="#5B5B5B">
                <v:path arrowok="t"/>
              </v:shape>
            </v:group>
            <v:group style="position:absolute;left:2208;top:5144;width:2;height:1076" coordorigin="2208,5144" coordsize="2,1076">
              <v:shape style="position:absolute;left:2208;top:5144;width:2;height:1076" coordorigin="2208,5144" coordsize="0,1076" path="m2208,6220l2208,5144e" filled="f" stroked="t" strokeweight=".951939pt" strokecolor="#545454">
                <v:path arrowok="t"/>
              </v:shape>
            </v:group>
            <v:group style="position:absolute;left:4748;top:4733;width:2;height:994" coordorigin="4748,4733" coordsize="2,994">
              <v:shape style="position:absolute;left:4748;top:4733;width:2;height:994" coordorigin="4748,4733" coordsize="0,994" path="m4748,5728l4748,4733e" filled="f" stroked="t" strokeweight=".713954pt" strokecolor="#3F3F3F">
                <v:path arrowok="t"/>
              </v:shape>
            </v:group>
            <v:group style="position:absolute;left:4741;top:5469;width:2480;height:2" coordorigin="4741,5469" coordsize="2480,2">
              <v:shape style="position:absolute;left:4741;top:5469;width:2480;height:2" coordorigin="4741,5469" coordsize="2480,0" path="m4741,5469l7220,5469e" filled="f" stroked="t" strokeweight=".713954pt" strokecolor="#606060">
                <v:path arrowok="t"/>
              </v:shape>
            </v:group>
            <v:group style="position:absolute;left:7163;top:5469;width:424;height:2" coordorigin="7163,5469" coordsize="424,2">
              <v:shape style="position:absolute;left:7163;top:5469;width:424;height:2" coordorigin="7163,5469" coordsize="424,0" path="m7163,5469l7587,5469e" filled="f" stroked="t" strokeweight=".47597pt" strokecolor="#383838">
                <v:path arrowok="t"/>
              </v:shape>
            </v:group>
            <v:group style="position:absolute;left:7530;top:5469;width:1000;height:2" coordorigin="7530,5469" coordsize="1000,2">
              <v:shape style="position:absolute;left:7530;top:5469;width:1000;height:2" coordorigin="7530,5469" coordsize="1000,0" path="m7530,5469l8529,5469e" filled="f" stroked="t" strokeweight=".713954pt" strokecolor="#606060">
                <v:path arrowok="t"/>
              </v:shape>
            </v:group>
            <v:group style="position:absolute;left:8415;top:5469;width:766;height:2" coordorigin="8415,5469" coordsize="766,2">
              <v:shape style="position:absolute;left:8415;top:5469;width:766;height:2" coordorigin="8415,5469" coordsize="766,0" path="m8415,5469l9181,5469e" filled="f" stroked="t" strokeweight=".47597pt" strokecolor="#444444">
                <v:path arrowok="t"/>
              </v:shape>
            </v:group>
            <v:group style="position:absolute;left:9124;top:5469;width:2180;height:2" coordorigin="9124,5469" coordsize="2180,2">
              <v:shape style="position:absolute;left:9124;top:5469;width:2180;height:2" coordorigin="9124,5469" coordsize="2180,0" path="m9124,5469l11304,5469e" filled="f" stroked="t" strokeweight=".713954pt" strokecolor="#646464">
                <v:path arrowok="t"/>
              </v:shape>
            </v:group>
            <v:group style="position:absolute;left:443;top:5431;width:2;height:296" coordorigin="443,5431" coordsize="2,296">
              <v:shape style="position:absolute;left:443;top:5431;width:2;height:296" coordorigin="443,5431" coordsize="0,296" path="m443,5728l443,5431e" filled="f" stroked="t" strokeweight=".47597pt" strokecolor="#2F2F2F">
                <v:path arrowok="t"/>
              </v:shape>
            </v:group>
            <v:group style="position:absolute;left:4741;top:5708;width:2480;height:2" coordorigin="4741,5708" coordsize="2480,2">
              <v:shape style="position:absolute;left:4741;top:5708;width:2480;height:2" coordorigin="4741,5708" coordsize="2480,0" path="m4741,5708l7220,5708e" filled="f" stroked="t" strokeweight=".713954pt" strokecolor="#606060">
                <v:path arrowok="t"/>
              </v:shape>
            </v:group>
            <v:group style="position:absolute;left:7163;top:5708;width:424;height:2" coordorigin="7163,5708" coordsize="424,2">
              <v:shape style="position:absolute;left:7163;top:5708;width:424;height:2" coordorigin="7163,5708" coordsize="424,0" path="m7163,5708l7587,5708e" filled="f" stroked="t" strokeweight=".47597pt" strokecolor="#3F3F3F">
                <v:path arrowok="t"/>
              </v:shape>
            </v:group>
            <v:group style="position:absolute;left:7530;top:5711;width:1442;height:2" coordorigin="7530,5711" coordsize="1442,2">
              <v:shape style="position:absolute;left:7530;top:5711;width:1442;height:2" coordorigin="7530,5711" coordsize="1442,0" path="m7530,5711l8972,5711e" filled="f" stroked="t" strokeweight=".713954pt" strokecolor="#646464">
                <v:path arrowok="t"/>
              </v:shape>
            </v:group>
            <v:group style="position:absolute;left:8915;top:5708;width:267;height:2" coordorigin="8915,5708" coordsize="267,2">
              <v:shape style="position:absolute;left:8915;top:5708;width:267;height:2" coordorigin="8915,5708" coordsize="267,0" path="m8915,5708l9181,5708e" filled="f" stroked="t" strokeweight=".47597pt" strokecolor="#343434">
                <v:path arrowok="t"/>
              </v:shape>
            </v:group>
            <v:group style="position:absolute;left:9124;top:5708;width:2175;height:2" coordorigin="9124,5708" coordsize="2175,2">
              <v:shape style="position:absolute;left:9124;top:5708;width:2175;height:2" coordorigin="9124,5708" coordsize="2175,0" path="m9124,5708l11300,5708e" filled="f" stroked="t" strokeweight=".713954pt" strokecolor="#575757">
                <v:path arrowok="t"/>
              </v:shape>
            </v:group>
            <v:group style="position:absolute;left:445;top:2429;width:2;height:6966" coordorigin="445,2429" coordsize="2,6966">
              <v:shape style="position:absolute;left:445;top:2429;width:2;height:6966" coordorigin="445,2429" coordsize="0,6966" path="m445,9394l445,2429e" filled="f" stroked="t" strokeweight=".713954pt" strokecolor="#4F4F4F">
                <v:path arrowok="t"/>
              </v:shape>
            </v:group>
            <v:group style="position:absolute;left:2199;top:5952;width:957;height:2" coordorigin="2199,5952" coordsize="957,2">
              <v:shape style="position:absolute;left:2199;top:5952;width:957;height:2" coordorigin="2199,5952" coordsize="957,0" path="m2199,5952l3156,5952e" filled="f" stroked="t" strokeweight=".713954pt" strokecolor="#4F4F4F">
                <v:path arrowok="t"/>
              </v:shape>
            </v:group>
            <v:group style="position:absolute;left:3099;top:5952;width:462;height:2" coordorigin="3099,5952" coordsize="462,2">
              <v:shape style="position:absolute;left:3099;top:5952;width:462;height:2" coordorigin="3099,5952" coordsize="462,0" path="m3099,5952l3560,5952e" filled="f" stroked="t" strokeweight=".47597pt" strokecolor="#343434">
                <v:path arrowok="t"/>
              </v:shape>
            </v:group>
            <v:group style="position:absolute;left:3484;top:5950;width:857;height:2" coordorigin="3484,5950" coordsize="857,2">
              <v:shape style="position:absolute;left:3484;top:5950;width:857;height:2" coordorigin="3484,5950" coordsize="857,0" path="m3484,5950l4341,5950e" filled="f" stroked="t" strokeweight=".951939pt" strokecolor="#676767">
                <v:path arrowok="t"/>
              </v:shape>
            </v:group>
            <v:group style="position:absolute;left:3974;top:5952;width:4184;height:2" coordorigin="3974,5952" coordsize="4184,2">
              <v:shape style="position:absolute;left:3974;top:5952;width:4184;height:2" coordorigin="3974,5952" coordsize="4184,0" path="m3974,5952l8158,5952e" filled="f" stroked="t" strokeweight=".713954pt" strokecolor="#545454">
                <v:path arrowok="t"/>
              </v:shape>
            </v:group>
            <v:group style="position:absolute;left:8101;top:5952;width:371;height:2" coordorigin="8101,5952" coordsize="371,2">
              <v:shape style="position:absolute;left:8101;top:5952;width:371;height:2" coordorigin="8101,5952" coordsize="371,0" path="m8101,5952l8472,5952e" filled="f" stroked="t" strokeweight=".47597pt" strokecolor="#3F3F3F">
                <v:path arrowok="t"/>
              </v:shape>
            </v:group>
            <v:group style="position:absolute;left:8372;top:5952;width:2927;height:2" coordorigin="8372,5952" coordsize="2927,2">
              <v:shape style="position:absolute;left:8372;top:5952;width:2927;height:2" coordorigin="8372,5952" coordsize="2927,0" path="m8372,5952l11300,5952e" filled="f" stroked="t" strokeweight=".713954pt" strokecolor="#606060">
                <v:path arrowok="t"/>
              </v:shape>
            </v:group>
            <v:group style="position:absolute;left:11295;top:5665;width:2;height:555" coordorigin="11295,5665" coordsize="2,555">
              <v:shape style="position:absolute;left:11295;top:5665;width:2;height:555" coordorigin="11295,5665" coordsize="0,555" path="m11295,6220l11295,5665e" filled="f" stroked="t" strokeweight=".47597pt" strokecolor="#3B3B3B">
                <v:path arrowok="t"/>
              </v:shape>
            </v:group>
            <v:group style="position:absolute;left:433;top:6189;width:7725;height:2" coordorigin="433,6189" coordsize="7725,2">
              <v:shape style="position:absolute;left:433;top:6189;width:7725;height:2" coordorigin="433,6189" coordsize="7725,0" path="m433,6189l8158,6189e" filled="f" stroked="t" strokeweight=".713954pt" strokecolor="#575757">
                <v:path arrowok="t"/>
              </v:shape>
            </v:group>
            <v:group style="position:absolute;left:8101;top:6191;width:371;height:2" coordorigin="8101,6191" coordsize="371,2">
              <v:shape style="position:absolute;left:8101;top:6191;width:371;height:2" coordorigin="8101,6191" coordsize="371,0" path="m8101,6191l8472,6191e" filled="f" stroked="t" strokeweight=".47597pt" strokecolor="#3B3B3B">
                <v:path arrowok="t"/>
              </v:shape>
            </v:group>
            <v:group style="position:absolute;left:8415;top:6191;width:2884;height:2" coordorigin="8415,6191" coordsize="2884,2">
              <v:shape style="position:absolute;left:8415;top:6191;width:2884;height:2" coordorigin="8415,6191" coordsize="2884,0" path="m8415,6191l11300,6191e" filled="f" stroked="t" strokeweight=".713954pt" strokecolor="#5B5B5B">
                <v:path arrowok="t"/>
              </v:shape>
            </v:group>
            <v:group style="position:absolute;left:2208;top:6148;width:2;height:775" coordorigin="2208,6148" coordsize="2,775">
              <v:shape style="position:absolute;left:2208;top:6148;width:2;height:775" coordorigin="2208,6148" coordsize="0,775" path="m2208,6923l2208,6148e" filled="f" stroked="t" strokeweight=".47597pt" strokecolor="#2F2F2F">
                <v:path arrowok="t"/>
              </v:shape>
            </v:group>
            <v:group style="position:absolute;left:4748;top:5670;width:2;height:1023" coordorigin="4748,5670" coordsize="2,1023">
              <v:shape style="position:absolute;left:4748;top:5670;width:2;height:1023" coordorigin="4748,5670" coordsize="0,1023" path="m4748,6693l4748,5670e" filled="f" stroked="t" strokeweight=".951939pt" strokecolor="#545454">
                <v:path arrowok="t"/>
              </v:shape>
            </v:group>
            <v:group style="position:absolute;left:7558;top:6177;width:2;height:253" coordorigin="7558,6177" coordsize="2,253">
              <v:shape style="position:absolute;left:7558;top:6177;width:2;height:253" coordorigin="7558,6177" coordsize="0,253" path="m7558,6430l7558,6177e" filled="f" stroked="t" strokeweight=".237985pt" strokecolor="#676767">
                <v:path arrowok="t"/>
              </v:shape>
            </v:group>
            <v:group style="position:absolute;left:2204;top:6665;width:1509;height:2" coordorigin="2204,6665" coordsize="1509,2">
              <v:shape style="position:absolute;left:2204;top:6665;width:1509;height:2" coordorigin="2204,6665" coordsize="1509,0" path="m2204,6665l3713,6665e" filled="f" stroked="t" strokeweight=".713954pt" strokecolor="#5B5B5B">
                <v:path arrowok="t"/>
              </v:shape>
            </v:group>
            <v:group style="position:absolute;left:3655;top:6665;width:376;height:2" coordorigin="3655,6665" coordsize="376,2">
              <v:shape style="position:absolute;left:3655;top:6665;width:376;height:2" coordorigin="3655,6665" coordsize="376,0" path="m3655,6665l4031,6665e" filled="f" stroked="t" strokeweight=".47597pt" strokecolor="#3B3B3B">
                <v:path arrowok="t"/>
              </v:shape>
            </v:group>
            <v:group style="position:absolute;left:3974;top:6667;width:3246;height:2" coordorigin="3974,6667" coordsize="3246,2">
              <v:shape style="position:absolute;left:3974;top:6667;width:3246;height:2" coordorigin="3974,6667" coordsize="3246,0" path="m3974,6667l7220,6667e" filled="f" stroked="t" strokeweight=".713954pt" strokecolor="#5B5B5B">
                <v:path arrowok="t"/>
              </v:shape>
            </v:group>
            <v:group style="position:absolute;left:7163;top:6665;width:428;height:2" coordorigin="7163,6665" coordsize="428,2">
              <v:shape style="position:absolute;left:7163;top:6665;width:428;height:2" coordorigin="7163,6665" coordsize="428,0" path="m7163,6665l7592,6665e" filled="f" stroked="t" strokeweight=".47597pt" strokecolor="#2F2F2F">
                <v:path arrowok="t"/>
              </v:shape>
            </v:group>
            <v:group style="position:absolute;left:7558;top:6430;width:2;height:473" coordorigin="7558,6430" coordsize="2,473">
              <v:shape style="position:absolute;left:7558;top:6430;width:2;height:473" coordorigin="7558,6430" coordsize="0,473" path="m7558,6904l7558,6430e" filled="f" stroked="t" strokeweight=".237985pt" strokecolor="#3F3F3F">
                <v:path arrowok="t"/>
              </v:shape>
            </v:group>
            <v:group style="position:absolute;left:7530;top:6667;width:1442;height:2" coordorigin="7530,6667" coordsize="1442,2">
              <v:shape style="position:absolute;left:7530;top:6667;width:1442;height:2" coordorigin="7530,6667" coordsize="1442,0" path="m7530,6667l8972,6667e" filled="f" stroked="t" strokeweight=".713954pt" strokecolor="#5B5B5B">
                <v:path arrowok="t"/>
              </v:shape>
            </v:group>
            <v:group style="position:absolute;left:8915;top:6665;width:267;height:2" coordorigin="8915,6665" coordsize="267,2">
              <v:shape style="position:absolute;left:8915;top:6665;width:267;height:2" coordorigin="8915,6665" coordsize="267,0" path="m8915,6665l9181,6665e" filled="f" stroked="t" strokeweight=".47597pt" strokecolor="#2B2B2B">
                <v:path arrowok="t"/>
              </v:shape>
            </v:group>
            <v:group style="position:absolute;left:9124;top:6667;width:2180;height:2" coordorigin="9124,6667" coordsize="2180,2">
              <v:shape style="position:absolute;left:9124;top:6667;width:2180;height:2" coordorigin="9124,6667" coordsize="2180,0" path="m9124,6667l11304,6667e" filled="f" stroked="t" strokeweight=".713954pt" strokecolor="#575757">
                <v:path arrowok="t"/>
              </v:shape>
            </v:group>
            <v:group style="position:absolute;left:2204;top:6904;width:2575;height:2" coordorigin="2204,6904" coordsize="2575,2">
              <v:shape style="position:absolute;left:2204;top:6904;width:2575;height:2" coordorigin="2204,6904" coordsize="2575,0" path="m2204,6904l4779,6904e" filled="f" stroked="t" strokeweight=".713954pt" strokecolor="#575757">
                <v:path arrowok="t"/>
              </v:shape>
            </v:group>
            <v:group style="position:absolute;left:4748;top:6602;width:2;height:311" coordorigin="4748,6602" coordsize="2,311">
              <v:shape style="position:absolute;left:4748;top:6602;width:2;height:311" coordorigin="4748,6602" coordsize="0,311" path="m4748,6913l4748,6602e" filled="f" stroked="t" strokeweight=".713954pt" strokecolor="#3F3F3F">
                <v:path arrowok="t"/>
              </v:shape>
            </v:group>
            <v:group style="position:absolute;left:4707;top:6908;width:338;height:2" coordorigin="4707,6908" coordsize="338,2">
              <v:shape style="position:absolute;left:4707;top:6908;width:338;height:2" coordorigin="4707,6908" coordsize="338,0" path="m4707,6908l5045,6908e" filled="f" stroked="t" strokeweight=".47597pt" strokecolor="#3F3F3F">
                <v:path arrowok="t"/>
              </v:shape>
            </v:group>
            <v:group style="position:absolute;left:4988;top:6906;width:2670;height:2" coordorigin="4988,6906" coordsize="2670,2">
              <v:shape style="position:absolute;left:4988;top:6906;width:2670;height:2" coordorigin="4988,6906" coordsize="2670,0" path="m4988,6906l7658,6906e" filled="f" stroked="t" strokeweight=".713954pt" strokecolor="#606060">
                <v:path arrowok="t"/>
              </v:shape>
            </v:group>
            <v:group style="position:absolute;left:7530;top:6908;width:628;height:2" coordorigin="7530,6908" coordsize="628,2">
              <v:shape style="position:absolute;left:7530;top:6908;width:628;height:2" coordorigin="7530,6908" coordsize="628,0" path="m7530,6908l8158,6908e" filled="f" stroked="t" strokeweight=".47597pt" strokecolor="#444444">
                <v:path arrowok="t"/>
              </v:shape>
            </v:group>
            <v:group style="position:absolute;left:8101;top:6906;width:3203;height:2" coordorigin="8101,6906" coordsize="3203,2">
              <v:shape style="position:absolute;left:8101;top:6906;width:3203;height:2" coordorigin="8101,6906" coordsize="3203,0" path="m8101,6906l11304,6906e" filled="f" stroked="t" strokeweight=".713954pt" strokecolor="#575757">
                <v:path arrowok="t"/>
              </v:shape>
            </v:group>
            <v:group style="position:absolute;left:438;top:7143;width:528;height:2" coordorigin="438,7143" coordsize="528,2">
              <v:shape style="position:absolute;left:438;top:7143;width:528;height:2" coordorigin="438,7143" coordsize="528,0" path="m438,7143l966,7143e" filled="f" stroked="t" strokeweight=".47597pt" strokecolor="#383838">
                <v:path arrowok="t"/>
              </v:shape>
            </v:group>
            <v:group style="position:absolute;left:909;top:7145;width:3860;height:2" coordorigin="909,7145" coordsize="3860,2">
              <v:shape style="position:absolute;left:909;top:7145;width:3860;height:2" coordorigin="909,7145" coordsize="3860,0" path="m909,7145l4769,7145e" filled="f" stroked="t" strokeweight=".713954pt" strokecolor="#5B5B5B">
                <v:path arrowok="t"/>
              </v:shape>
            </v:group>
            <v:group style="position:absolute;left:4712;top:7147;width:333;height:2" coordorigin="4712,7147" coordsize="333,2">
              <v:shape style="position:absolute;left:4712;top:7147;width:333;height:2" coordorigin="4712,7147" coordsize="333,0" path="m4712,7147l5045,7147e" filled="f" stroked="t" strokeweight=".47597pt" strokecolor="#343434">
                <v:path arrowok="t"/>
              </v:shape>
            </v:group>
            <v:group style="position:absolute;left:4988;top:7147;width:386;height:2" coordorigin="4988,7147" coordsize="386,2">
              <v:shape style="position:absolute;left:4988;top:7147;width:386;height:2" coordorigin="4988,7147" coordsize="386,0" path="m4988,7147l5374,7147e" filled="f" stroked="t" strokeweight=".47597pt" strokecolor="#4B4B4B">
                <v:path arrowok="t"/>
              </v:shape>
            </v:group>
            <v:group style="position:absolute;left:5317;top:7150;width:1323;height:2" coordorigin="5317,7150" coordsize="1323,2">
              <v:shape style="position:absolute;left:5317;top:7150;width:1323;height:2" coordorigin="5317,7150" coordsize="1323,0" path="m5317,7150l6640,7150e" filled="f" stroked="t" strokeweight=".951939pt" strokecolor="#676767">
                <v:path arrowok="t"/>
              </v:shape>
            </v:group>
            <v:group style="position:absolute;left:6583;top:7147;width:233;height:2" coordorigin="6583,7147" coordsize="233,2">
              <v:shape style="position:absolute;left:6583;top:7147;width:233;height:2" coordorigin="6583,7147" coordsize="233,0" path="m6583,7147l6816,7147e" filled="f" stroked="t" strokeweight=".47597pt" strokecolor="#484848">
                <v:path arrowok="t"/>
              </v:shape>
            </v:group>
            <v:group style="position:absolute;left:6759;top:7150;width:4541;height:2" coordorigin="6759,7150" coordsize="4541,2">
              <v:shape style="position:absolute;left:6759;top:7150;width:4541;height:2" coordorigin="6759,7150" coordsize="4541,0" path="m6759,7150l11300,7150e" filled="f" stroked="t" strokeweight=".713954pt" strokecolor="#575757">
                <v:path arrowok="t"/>
              </v:shape>
            </v:group>
            <v:group style="position:absolute;left:11295;top:7104;width:2;height:535" coordorigin="11295,7104" coordsize="2,535">
              <v:shape style="position:absolute;left:11295;top:7104;width:2;height:535" coordorigin="11295,7104" coordsize="0,535" path="m11295,7640l11295,7104e" filled="f" stroked="t" strokeweight=".47597pt" strokecolor="#383838">
                <v:path arrowok="t"/>
              </v:shape>
            </v:group>
            <v:group style="position:absolute;left:438;top:7611;width:1109;height:2" coordorigin="438,7611" coordsize="1109,2">
              <v:shape style="position:absolute;left:438;top:7611;width:1109;height:2" coordorigin="438,7611" coordsize="1109,0" path="m438,7611l1547,7611e" filled="f" stroked="t" strokeweight=".47597pt" strokecolor="#444444">
                <v:path arrowok="t"/>
              </v:shape>
            </v:group>
            <v:group style="position:absolute;left:462;top:7614;width:2694;height:2" coordorigin="462,7614" coordsize="2694,2">
              <v:shape style="position:absolute;left:462;top:7614;width:2694;height:2" coordorigin="462,7614" coordsize="2694,0" path="m462,7614l3156,7614e" filled="f" stroked="t" strokeweight=".713954pt" strokecolor="#575757">
                <v:path arrowok="t"/>
              </v:shape>
            </v:group>
            <v:group style="position:absolute;left:3099;top:7616;width:462;height:2" coordorigin="3099,7616" coordsize="462,2">
              <v:shape style="position:absolute;left:3099;top:7616;width:462;height:2" coordorigin="3099,7616" coordsize="462,0" path="m3099,7616l3560,7616e" filled="f" stroked="t" strokeweight=".47597pt" strokecolor="#3F3F3F">
                <v:path arrowok="t"/>
              </v:shape>
            </v:group>
            <v:group style="position:absolute;left:3408;top:7614;width:1361;height:2" coordorigin="3408,7614" coordsize="1361,2">
              <v:shape style="position:absolute;left:3408;top:7614;width:1361;height:2" coordorigin="3408,7614" coordsize="1361,0" path="m3408,7614l4769,7614e" filled="f" stroked="t" strokeweight=".951939pt" strokecolor="#676767">
                <v:path arrowok="t"/>
              </v:shape>
            </v:group>
            <v:group style="position:absolute;left:4712;top:7616;width:662;height:2" coordorigin="4712,7616" coordsize="662,2">
              <v:shape style="position:absolute;left:4712;top:7616;width:662;height:2" coordorigin="4712,7616" coordsize="662,0" path="m4712,7616l5374,7616e" filled="f" stroked="t" strokeweight=".47597pt" strokecolor="#4B4B4B">
                <v:path arrowok="t"/>
              </v:shape>
            </v:group>
            <v:group style="position:absolute;left:5317;top:7616;width:1323;height:2" coordorigin="5317,7616" coordsize="1323,2">
              <v:shape style="position:absolute;left:5317;top:7616;width:1323;height:2" coordorigin="5317,7616" coordsize="1323,0" path="m5317,7616l6640,7616e" filled="f" stroked="t" strokeweight=".713954pt" strokecolor="#646464">
                <v:path arrowok="t"/>
              </v:shape>
            </v:group>
            <v:group style="position:absolute;left:6583;top:7618;width:638;height:2" coordorigin="6583,7618" coordsize="638,2">
              <v:shape style="position:absolute;left:6583;top:7618;width:638;height:2" coordorigin="6583,7618" coordsize="638,0" path="m6583,7618l7220,7618e" filled="f" stroked="t" strokeweight=".47597pt" strokecolor="#4F4F4F">
                <v:path arrowok="t"/>
              </v:shape>
            </v:group>
            <v:group style="position:absolute;left:7163;top:7618;width:1309;height:2" coordorigin="7163,7618" coordsize="1309,2">
              <v:shape style="position:absolute;left:7163;top:7618;width:1309;height:2" coordorigin="7163,7618" coordsize="1309,0" path="m7163,7618l8472,7618e" filled="f" stroked="t" strokeweight=".951939pt" strokecolor="#676767">
                <v:path arrowok="t"/>
              </v:shape>
            </v:group>
            <v:group style="position:absolute;left:8415;top:7621;width:557;height:2" coordorigin="8415,7621" coordsize="557,2">
              <v:shape style="position:absolute;left:8415;top:7621;width:557;height:2" coordorigin="8415,7621" coordsize="557,0" path="m8415,7621l8972,7621e" filled="f" stroked="t" strokeweight=".47597pt" strokecolor="#484848">
                <v:path arrowok="t"/>
              </v:shape>
            </v:group>
            <v:group style="position:absolute;left:8915;top:7621;width:267;height:2" coordorigin="8915,7621" coordsize="267,2">
              <v:shape style="position:absolute;left:8915;top:7621;width:267;height:2" coordorigin="8915,7621" coordsize="267,0" path="m8915,7621l9181,7621e" filled="f" stroked="t" strokeweight=".47597pt" strokecolor="#343434">
                <v:path arrowok="t"/>
              </v:shape>
            </v:group>
            <v:group style="position:absolute;left:9124;top:7621;width:2175;height:2" coordorigin="9124,7621" coordsize="2175,2">
              <v:shape style="position:absolute;left:9124;top:7621;width:2175;height:2" coordorigin="9124,7621" coordsize="2175,0" path="m9124,7621l11300,7621e" filled="f" stroked="t" strokeweight=".713954pt" strokecolor="#5B5B5B">
                <v:path arrowok="t"/>
              </v:shape>
            </v:group>
            <v:group style="position:absolute;left:2206;top:6865;width:2;height:1253" coordorigin="2206,6865" coordsize="2,1253">
              <v:shape style="position:absolute;left:2206;top:6865;width:2;height:1253" coordorigin="2206,6865" coordsize="0,1253" path="m2206,8118l2206,6865e" filled="f" stroked="t" strokeweight=".951939pt" strokecolor="#575757">
                <v:path arrowok="t"/>
              </v:shape>
            </v:group>
            <v:group style="position:absolute;left:4736;top:7860;width:3774;height:2" coordorigin="4736,7860" coordsize="3774,2">
              <v:shape style="position:absolute;left:4736;top:7860;width:3774;height:2" coordorigin="4736,7860" coordsize="3774,0" path="m4736,7860l8510,7860e" filled="f" stroked="t" strokeweight=".713954pt" strokecolor="#606060">
                <v:path arrowok="t"/>
              </v:shape>
            </v:group>
            <v:group style="position:absolute;left:8415;top:7860;width:766;height:2" coordorigin="8415,7860" coordsize="766,2">
              <v:shape style="position:absolute;left:8415;top:7860;width:766;height:2" coordorigin="8415,7860" coordsize="766,0" path="m8415,7860l9181,7860e" filled="f" stroked="t" strokeweight=".47597pt" strokecolor="#484848">
                <v:path arrowok="t"/>
              </v:shape>
            </v:group>
            <v:group style="position:absolute;left:9124;top:7862;width:2180;height:2" coordorigin="9124,7862" coordsize="2180,2">
              <v:shape style="position:absolute;left:9124;top:7862;width:2180;height:2" coordorigin="9124,7862" coordsize="2180,0" path="m9124,7862l11304,7862e" filled="f" stroked="t" strokeweight=".713954pt" strokecolor="#646464">
                <v:path arrowok="t"/>
              </v:shape>
            </v:group>
            <v:group style="position:absolute;left:4748;top:7611;width:2;height:507" coordorigin="4748,7611" coordsize="2,507">
              <v:shape style="position:absolute;left:4748;top:7611;width:2;height:507" coordorigin="4748,7611" coordsize="0,507" path="m4748,8118l4748,7611e" filled="f" stroked="t" strokeweight=".951939pt" strokecolor="#606060">
                <v:path arrowok="t"/>
              </v:shape>
            </v:group>
            <v:group style="position:absolute;left:4745;top:8099;width:6559;height:2" coordorigin="4745,8099" coordsize="6559,2">
              <v:shape style="position:absolute;left:4745;top:8099;width:6559;height:2" coordorigin="4745,8099" coordsize="6559,0" path="m4745,8099l11304,8099e" filled="f" stroked="t" strokeweight=".713954pt" strokecolor="#575757">
                <v:path arrowok="t"/>
              </v:shape>
            </v:group>
            <v:group style="position:absolute;left:433;top:8359;width:1114;height:2" coordorigin="433,8359" coordsize="1114,2">
              <v:shape style="position:absolute;left:433;top:8359;width:1114;height:2" coordorigin="433,8359" coordsize="1114,0" path="m433,8359l1547,8359e" filled="f" stroked="t" strokeweight=".47597pt" strokecolor="#484848">
                <v:path arrowok="t"/>
              </v:shape>
            </v:group>
            <v:group style="position:absolute;left:1223;top:8362;width:3822;height:2" coordorigin="1223,8362" coordsize="3822,2">
              <v:shape style="position:absolute;left:1223;top:8362;width:3822;height:2" coordorigin="1223,8362" coordsize="3822,0" path="m1223,8362l5045,8362e" filled="f" stroked="t" strokeweight=".713954pt" strokecolor="#606060">
                <v:path arrowok="t"/>
              </v:shape>
            </v:group>
            <v:group style="position:absolute;left:2208;top:8061;width:2;height:349" coordorigin="2208,8061" coordsize="2,349">
              <v:shape style="position:absolute;left:2208;top:8061;width:2;height:349" coordorigin="2208,8061" coordsize="0,349" path="m2208,8410l2208,8061e" filled="f" stroked="t" strokeweight=".47597pt" strokecolor="#232323">
                <v:path arrowok="t"/>
              </v:shape>
            </v:group>
            <v:group style="position:absolute;left:4750;top:8061;width:2;height:316" coordorigin="4750,8061" coordsize="2,316">
              <v:shape style="position:absolute;left:4750;top:8061;width:2;height:316" coordorigin="4750,8061" coordsize="0,316" path="m4750,8376l4750,8061e" filled="f" stroked="t" strokeweight=".47597pt" strokecolor="#232323">
                <v:path arrowok="t"/>
              </v:shape>
            </v:group>
            <v:group style="position:absolute;left:4988;top:8364;width:386;height:2" coordorigin="4988,8364" coordsize="386,2">
              <v:shape style="position:absolute;left:4988;top:8364;width:386;height:2" coordorigin="4988,8364" coordsize="386,0" path="m4988,8364l5374,8364e" filled="f" stroked="t" strokeweight=".47597pt" strokecolor="#4B4B4B">
                <v:path arrowok="t"/>
              </v:shape>
            </v:group>
            <v:group style="position:absolute;left:5279;top:8367;width:1628;height:2" coordorigin="5279,8367" coordsize="1628,2">
              <v:shape style="position:absolute;left:5279;top:8367;width:1628;height:2" coordorigin="5279,8367" coordsize="1628,0" path="m5279,8367l6906,8367e" filled="f" stroked="t" strokeweight=".713954pt" strokecolor="#606060">
                <v:path arrowok="t"/>
              </v:shape>
            </v:group>
            <v:group style="position:absolute;left:6759;top:8367;width:828;height:2" coordorigin="6759,8367" coordsize="828,2">
              <v:shape style="position:absolute;left:6759;top:8367;width:828;height:2" coordorigin="6759,8367" coordsize="828,0" path="m6759,8367l7587,8367e" filled="f" stroked="t" strokeweight=".47597pt" strokecolor="#484848">
                <v:path arrowok="t"/>
              </v:shape>
            </v:group>
            <v:group style="position:absolute;left:7501;top:8367;width:1471;height:2" coordorigin="7501,8367" coordsize="1471,2">
              <v:shape style="position:absolute;left:7501;top:8367;width:1471;height:2" coordorigin="7501,8367" coordsize="1471,0" path="m7501,8367l8972,8367e" filled="f" stroked="t" strokeweight=".713954pt" strokecolor="#606060">
                <v:path arrowok="t"/>
              </v:shape>
            </v:group>
            <v:group style="position:absolute;left:8915;top:8367;width:267;height:2" coordorigin="8915,8367" coordsize="267,2">
              <v:shape style="position:absolute;left:8915;top:8367;width:267;height:2" coordorigin="8915,8367" coordsize="267,0" path="m8915,8367l9181,8367e" filled="f" stroked="t" strokeweight=".47597pt" strokecolor="#2F2F2F">
                <v:path arrowok="t"/>
              </v:shape>
            </v:group>
            <v:group style="position:absolute;left:9124;top:8367;width:2180;height:2" coordorigin="9124,8367" coordsize="2180,2">
              <v:shape style="position:absolute;left:9124;top:8367;width:2180;height:2" coordorigin="9124,8367" coordsize="2180,0" path="m9124,8367l11304,8367e" filled="f" stroked="t" strokeweight=".713954pt" strokecolor="#545454">
                <v:path arrowok="t"/>
              </v:shape>
            </v:group>
            <v:group style="position:absolute;left:438;top:9100;width:1823;height:2" coordorigin="438,9100" coordsize="1823,2">
              <v:shape style="position:absolute;left:438;top:9100;width:1823;height:2" coordorigin="438,9100" coordsize="1823,0" path="m438,9100l2261,9100e" filled="f" stroked="t" strokeweight=".951939pt" strokecolor="#646464">
                <v:path arrowok="t"/>
              </v:shape>
            </v:group>
            <v:group style="position:absolute;left:2166;top:9103;width:533;height:2" coordorigin="2166,9103" coordsize="533,2">
              <v:shape style="position:absolute;left:2166;top:9103;width:533;height:2" coordorigin="2166,9103" coordsize="533,0" path="m2166,9103l2699,9103e" filled="f" stroked="t" strokeweight=".47597pt" strokecolor="#383838">
                <v:path arrowok="t"/>
              </v:shape>
            </v:group>
            <v:group style="position:absolute;left:2642;top:9105;width:2128;height:2" coordorigin="2642,9105" coordsize="2128,2">
              <v:shape style="position:absolute;left:2642;top:9105;width:2128;height:2" coordorigin="2642,9105" coordsize="2128,0" path="m2642,9105l4769,9105e" filled="f" stroked="t" strokeweight=".713954pt" strokecolor="#606060">
                <v:path arrowok="t"/>
              </v:shape>
            </v:group>
            <v:group style="position:absolute;left:4712;top:9108;width:333;height:2" coordorigin="4712,9108" coordsize="333,2">
              <v:shape style="position:absolute;left:4712;top:9108;width:333;height:2" coordorigin="4712,9108" coordsize="333,0" path="m4712,9108l5045,9108e" filled="f" stroked="t" strokeweight=".47597pt" strokecolor="#2F2F2F">
                <v:path arrowok="t"/>
              </v:shape>
            </v:group>
            <v:group style="position:absolute;left:4988;top:9108;width:386;height:2" coordorigin="4988,9108" coordsize="386,2">
              <v:shape style="position:absolute;left:4988;top:9108;width:386;height:2" coordorigin="4988,9108" coordsize="386,0" path="m4988,9108l5374,9108e" filled="f" stroked="t" strokeweight=".47597pt" strokecolor="#484848">
                <v:path arrowok="t"/>
              </v:shape>
            </v:group>
            <v:group style="position:absolute;left:5317;top:9110;width:3213;height:2" coordorigin="5317,9110" coordsize="3213,2">
              <v:shape style="position:absolute;left:5317;top:9110;width:3213;height:2" coordorigin="5317,9110" coordsize="3213,0" path="m5317,9110l8529,9110e" filled="f" stroked="t" strokeweight=".713954pt" strokecolor="#5B5B5B">
                <v:path arrowok="t"/>
              </v:shape>
            </v:group>
            <v:group style="position:absolute;left:8415;top:9112;width:766;height:2" coordorigin="8415,9112" coordsize="766,2">
              <v:shape style="position:absolute;left:8415;top:9112;width:766;height:2" coordorigin="8415,9112" coordsize="766,0" path="m8415,9112l9181,9112e" filled="f" stroked="t" strokeweight=".47597pt" strokecolor="#3B3B3B">
                <v:path arrowok="t"/>
              </v:shape>
            </v:group>
            <v:group style="position:absolute;left:9124;top:9112;width:2185;height:2" coordorigin="9124,9112" coordsize="2185,2">
              <v:shape style="position:absolute;left:9124;top:9112;width:2185;height:2" coordorigin="9124,9112" coordsize="2185,0" path="m9124,9112l11309,9112e" filled="f" stroked="t" strokeweight=".713954pt" strokecolor="#575757">
                <v:path arrowok="t"/>
              </v:shape>
            </v:group>
            <v:group style="position:absolute;left:2206;top:8338;width:2;height:1386" coordorigin="2206,8338" coordsize="2,1386">
              <v:shape style="position:absolute;left:2206;top:8338;width:2;height:1386" coordorigin="2206,8338" coordsize="0,1386" path="m2206,9724l2206,8338e" filled="f" stroked="t" strokeweight=".951939pt" strokecolor="#4F4F4F">
                <v:path arrowok="t"/>
              </v:shape>
            </v:group>
            <v:group style="position:absolute;left:2204;top:9571;width:2;height:296" coordorigin="2204,9571" coordsize="2,296">
              <v:shape style="position:absolute;left:2204;top:9571;width:2;height:296" coordorigin="2204,9571" coordsize="0,296" path="m2204,9868l2204,9571e" filled="f" stroked="t" strokeweight=".713954pt" strokecolor="#3B3B3B">
                <v:path arrowok="t"/>
              </v:shape>
            </v:group>
            <v:group style="position:absolute;left:433;top:10035;width:533;height:2" coordorigin="433,10035" coordsize="533,2">
              <v:shape style="position:absolute;left:433;top:10035;width:533;height:2" coordorigin="433,10035" coordsize="533,0" path="m433,10035l966,10035e" filled="f" stroked="t" strokeweight=".951939pt" strokecolor="#646464">
                <v:path arrowok="t"/>
              </v:shape>
            </v:group>
            <v:group style="position:absolute;left:909;top:10035;width:1328;height:2" coordorigin="909,10035" coordsize="1328,2">
              <v:shape style="position:absolute;left:909;top:10035;width:1328;height:2" coordorigin="909,10035" coordsize="1328,0" path="m909,10035l2237,10035e" filled="f" stroked="t" strokeweight=".47597pt" strokecolor="#484848">
                <v:path arrowok="t"/>
              </v:shape>
            </v:group>
            <v:group style="position:absolute;left:2208;top:9810;width:2;height:258" coordorigin="2208,9810" coordsize="2,258">
              <v:shape style="position:absolute;left:2208;top:9810;width:2;height:258" coordorigin="2208,9810" coordsize="0,258" path="m2208,10069l2208,9810e" filled="f" stroked="t" strokeweight=".47597pt" strokecolor="#2F2F2F">
                <v:path arrowok="t"/>
              </v:shape>
            </v:group>
            <v:group style="position:absolute;left:2166;top:10040;width:5550;height:2" coordorigin="2166,10040" coordsize="5550,2">
              <v:shape style="position:absolute;left:2166;top:10040;width:5550;height:2" coordorigin="2166,10040" coordsize="5550,0" path="m2166,10040l7715,10040e" filled="f" stroked="t" strokeweight=".713954pt" strokecolor="#606060">
                <v:path arrowok="t"/>
              </v:shape>
            </v:group>
            <v:group style="position:absolute;left:3974;top:10042;width:1071;height:2" coordorigin="3974,10042" coordsize="1071,2">
              <v:shape style="position:absolute;left:3974;top:10042;width:1071;height:2" coordorigin="3974,10042" coordsize="1071,0" path="m3974,10042l5045,10042e" filled="f" stroked="t" strokeweight=".47597pt" strokecolor="#484848">
                <v:path arrowok="t"/>
              </v:shape>
            </v:group>
            <v:group style="position:absolute;left:6583;top:10045;width:233;height:2" coordorigin="6583,10045" coordsize="233,2">
              <v:shape style="position:absolute;left:6583;top:10045;width:233;height:2" coordorigin="6583,10045" coordsize="233,0" path="m6583,10045l6816,10045e" filled="f" stroked="t" strokeweight=".47597pt" strokecolor="#484848">
                <v:path arrowok="t"/>
              </v:shape>
            </v:group>
            <v:group style="position:absolute;left:6906;top:10049;width:1623;height:2" coordorigin="6906,10049" coordsize="1623,2">
              <v:shape style="position:absolute;left:6906;top:10049;width:1623;height:2" coordorigin="6906,10049" coordsize="1623,0" path="m6906,10049l8529,10049e" filled="f" stroked="t" strokeweight=".713954pt" strokecolor="#646464">
                <v:path arrowok="t"/>
              </v:shape>
            </v:group>
            <v:group style="position:absolute;left:8415;top:10049;width:766;height:2" coordorigin="8415,10049" coordsize="766,2">
              <v:shape style="position:absolute;left:8415;top:10049;width:766;height:2" coordorigin="8415,10049" coordsize="766,0" path="m8415,10049l9181,10049e" filled="f" stroked="t" strokeweight=".47597pt" strokecolor="#3F3F3F">
                <v:path arrowok="t"/>
              </v:shape>
            </v:group>
            <v:group style="position:absolute;left:9124;top:10049;width:2185;height:2" coordorigin="9124,10049" coordsize="2185,2">
              <v:shape style="position:absolute;left:9124;top:10049;width:2185;height:2" coordorigin="9124,10049" coordsize="2185,0" path="m9124,10049l11309,10049e" filled="f" stroked="t" strokeweight=".713954pt" strokecolor="#575757">
                <v:path arrowok="t"/>
              </v:shape>
            </v:group>
            <v:group style="position:absolute;left:11300;top:9810;width:2;height:502" coordorigin="11300,9810" coordsize="2,502">
              <v:shape style="position:absolute;left:11300;top:9810;width:2;height:502" coordorigin="11300,9810" coordsize="0,502" path="m11300,10312l11300,9810e" filled="f" stroked="t" strokeweight=".47597pt" strokecolor="#3F3F3F">
                <v:path arrowok="t"/>
              </v:shape>
            </v:group>
            <v:group style="position:absolute;left:428;top:10279;width:2727;height:2" coordorigin="428,10279" coordsize="2727,2">
              <v:shape style="position:absolute;left:428;top:10279;width:2727;height:2" coordorigin="428,10279" coordsize="2727,0" path="m428,10279l3156,10279e" filled="f" stroked="t" strokeweight=".951939pt" strokecolor="#646464">
                <v:path arrowok="t"/>
              </v:shape>
            </v:group>
            <v:group style="position:absolute;left:2206;top:9997;width:2;height:555" coordorigin="2206,9997" coordsize="2,555">
              <v:shape style="position:absolute;left:2206;top:9997;width:2;height:555" coordorigin="2206,9997" coordsize="0,555" path="m2206,10551l2206,9997e" filled="f" stroked="t" strokeweight=".713954pt" strokecolor="#444444">
                <v:path arrowok="t"/>
              </v:shape>
            </v:group>
            <v:group style="position:absolute;left:3099;top:10284;width:462;height:2" coordorigin="3099,10284" coordsize="462,2">
              <v:shape style="position:absolute;left:3099;top:10284;width:462;height:2" coordorigin="3099,10284" coordsize="462,0" path="m3099,10284l3560,10284e" filled="f" stroked="t" strokeweight=".47597pt" strokecolor="#444444">
                <v:path arrowok="t"/>
              </v:shape>
            </v:group>
            <v:group style="position:absolute;left:3460;top:10281;width:1309;height:2" coordorigin="3460,10281" coordsize="1309,2">
              <v:shape style="position:absolute;left:3460;top:10281;width:1309;height:2" coordorigin="3460,10281" coordsize="1309,0" path="m3460,10281l4769,10281e" filled="f" stroked="t" strokeweight=".951939pt" strokecolor="#6B6B6B">
                <v:path arrowok="t"/>
              </v:shape>
            </v:group>
            <v:group style="position:absolute;left:4712;top:10284;width:333;height:2" coordorigin="4712,10284" coordsize="333,2">
              <v:shape style="position:absolute;left:4712;top:10284;width:333;height:2" coordorigin="4712,10284" coordsize="333,0" path="m4712,10284l5045,10284e" filled="f" stroked="t" strokeweight=".47597pt" strokecolor="#383838">
                <v:path arrowok="t"/>
              </v:shape>
            </v:group>
            <v:group style="position:absolute;left:4988;top:10284;width:386;height:2" coordorigin="4988,10284" coordsize="386,2">
              <v:shape style="position:absolute;left:4988;top:10284;width:386;height:2" coordorigin="4988,10284" coordsize="386,0" path="m4988,10284l5374,10284e" filled="f" stroked="t" strokeweight=".47597pt" strokecolor="#4B4B4B">
                <v:path arrowok="t"/>
              </v:shape>
            </v:group>
            <v:group style="position:absolute;left:5317;top:10289;width:1499;height:2" coordorigin="5317,10289" coordsize="1499,2">
              <v:shape style="position:absolute;left:5317;top:10289;width:1499;height:2" coordorigin="5317,10289" coordsize="1499,0" path="m5317,10289l6816,10289e" filled="f" stroked="t" strokeweight=".713954pt" strokecolor="#646464">
                <v:path arrowok="t"/>
              </v:shape>
            </v:group>
            <v:group style="position:absolute;left:6759;top:10289;width:828;height:2" coordorigin="6759,10289" coordsize="828,2">
              <v:shape style="position:absolute;left:6759;top:10289;width:828;height:2" coordorigin="6759,10289" coordsize="828,0" path="m6759,10289l7587,10289e" filled="f" stroked="t" strokeweight=".47597pt" strokecolor="#4F4F4F">
                <v:path arrowok="t"/>
              </v:shape>
            </v:group>
            <v:group style="position:absolute;left:7530;top:10291;width:3779;height:2" coordorigin="7530,10291" coordsize="3779,2">
              <v:shape style="position:absolute;left:7530;top:10291;width:3779;height:2" coordorigin="7530,10291" coordsize="3779,0" path="m7530,10291l11309,10291e" filled="f" stroked="t" strokeweight=".713954pt" strokecolor="#646464">
                <v:path arrowok="t"/>
              </v:shape>
            </v:group>
            <v:group style="position:absolute;left:438;top:10520;width:2404;height:2" coordorigin="438,10520" coordsize="2404,2">
              <v:shape style="position:absolute;left:438;top:10520;width:2404;height:2" coordorigin="438,10520" coordsize="2404,0" path="m438,10520l2842,10520e" filled="f" stroked="t" strokeweight=".713954pt" strokecolor="#606060">
                <v:path arrowok="t"/>
              </v:shape>
            </v:group>
            <v:group style="position:absolute;left:2642;top:10520;width:514;height:2" coordorigin="2642,10520" coordsize="514,2">
              <v:shape style="position:absolute;left:2642;top:10520;width:514;height:2" coordorigin="2642,10520" coordsize="514,0" path="m2642,10520l3156,10520e" filled="f" stroked="t" strokeweight=".47597pt" strokecolor="#4B4B4B">
                <v:path arrowok="t"/>
              </v:shape>
            </v:group>
            <v:group style="position:absolute;left:3099;top:10523;width:462;height:2" coordorigin="3099,10523" coordsize="462,2">
              <v:shape style="position:absolute;left:3099;top:10523;width:462;height:2" coordorigin="3099,10523" coordsize="462,0" path="m3099,10523l3560,10523e" filled="f" stroked="t" strokeweight=".47597pt" strokecolor="#383838">
                <v:path arrowok="t"/>
              </v:shape>
            </v:group>
            <v:group style="position:absolute;left:3503;top:10525;width:3717;height:2" coordorigin="3503,10525" coordsize="3717,2">
              <v:shape style="position:absolute;left:3503;top:10525;width:3717;height:2" coordorigin="3503,10525" coordsize="3717,0" path="m3503,10525l7220,10525e" filled="f" stroked="t" strokeweight=".713954pt" strokecolor="#646464">
                <v:path arrowok="t"/>
              </v:shape>
            </v:group>
            <v:group style="position:absolute;left:7163;top:10528;width:424;height:2" coordorigin="7163,10528" coordsize="424,2">
              <v:shape style="position:absolute;left:7163;top:10528;width:424;height:2" coordorigin="7163,10528" coordsize="424,0" path="m7163,10528l7587,10528e" filled="f" stroked="t" strokeweight=".47597pt" strokecolor="#383838">
                <v:path arrowok="t"/>
              </v:shape>
            </v:group>
            <v:group style="position:absolute;left:7530;top:10530;width:3779;height:2" coordorigin="7530,10530" coordsize="3779,2">
              <v:shape style="position:absolute;left:7530;top:10530;width:3779;height:2" coordorigin="7530,10530" coordsize="3779,0" path="m7530,10530l11309,10530e" filled="f" stroked="t" strokeweight=".713954pt" strokecolor="#606060">
                <v:path arrowok="t"/>
              </v:shape>
            </v:group>
            <v:group style="position:absolute;left:11300;top:10241;width:2;height:980" coordorigin="11300,10241" coordsize="2,980">
              <v:shape style="position:absolute;left:11300;top:10241;width:2;height:980" coordorigin="11300,10241" coordsize="0,980" path="m11300,11221l11300,10241e" filled="f" stroked="t" strokeweight=".951939pt" strokecolor="#5B5B5B">
                <v:path arrowok="t"/>
              </v:shape>
            </v:group>
            <v:group style="position:absolute;left:443;top:10480;width:2;height:473" coordorigin="443,10480" coordsize="2,473">
              <v:shape style="position:absolute;left:443;top:10480;width:2;height:473" coordorigin="443,10480" coordsize="0,473" path="m443,10953l443,10480e" filled="f" stroked="t" strokeweight=".47597pt" strokecolor="#282828">
                <v:path arrowok="t"/>
              </v:shape>
            </v:group>
            <v:group style="position:absolute;left:2204;top:10480;width:2;height:378" coordorigin="2204,10480" coordsize="2,378">
              <v:shape style="position:absolute;left:2204;top:10480;width:2;height:378" coordorigin="2204,10480" coordsize="0,378" path="m2204,10857l2204,10480e" filled="f" stroked="t" strokeweight=".47597pt" strokecolor="#282828">
                <v:path arrowok="t"/>
              </v:shape>
            </v:group>
            <v:group style="position:absolute;left:424;top:11149;width:514;height:2" coordorigin="424,11149" coordsize="514,2">
              <v:shape style="position:absolute;left:424;top:11149;width:514;height:2" coordorigin="424,11149" coordsize="514,0" path="m424,11149l938,11149e" filled="f" stroked="t" strokeweight=".237985pt" strokecolor="#444444">
                <v:path arrowok="t"/>
              </v:shape>
            </v:group>
            <v:group style="position:absolute;left:938;top:11149;width:1271;height:2" coordorigin="938,11149" coordsize="1271,2">
              <v:shape style="position:absolute;left:938;top:11149;width:1271;height:2" coordorigin="938,11149" coordsize="1271,0" path="m938,11149l2208,11149e" filled="f" stroked="t" strokeweight=".237985pt" strokecolor="#6B6B6B">
                <v:path arrowok="t"/>
              </v:shape>
            </v:group>
            <v:group style="position:absolute;left:2206;top:10786;width:2;height:1109" coordorigin="2206,10786" coordsize="2,1109">
              <v:shape style="position:absolute;left:2206;top:10786;width:2;height:1109" coordorigin="2206,10786" coordsize="0,1109" path="m2206,11895l2206,10786e" filled="f" stroked="t" strokeweight=".951939pt" strokecolor="#4F4F4F">
                <v:path arrowok="t"/>
              </v:shape>
            </v:group>
            <v:group style="position:absolute;left:2194;top:11149;width:476;height:2" coordorigin="2194,11149" coordsize="476,2">
              <v:shape style="position:absolute;left:2194;top:11149;width:476;height:2" coordorigin="2194,11149" coordsize="476,0" path="m2194,11149l2670,11149e" filled="f" stroked="t" strokeweight=".237985pt" strokecolor="#808080">
                <v:path arrowok="t"/>
              </v:shape>
            </v:group>
            <v:group style="position:absolute;left:2670;top:11149;width:862;height:2" coordorigin="2670,11149" coordsize="862,2">
              <v:shape style="position:absolute;left:2670;top:11149;width:862;height:2" coordorigin="2670,11149" coordsize="862,0" path="m2670,11149l3532,11149e" filled="f" stroked="t" strokeweight=".237985pt" strokecolor="#000000">
                <v:path arrowok="t"/>
              </v:shape>
            </v:group>
            <v:group style="position:absolute;left:3460;top:11173;width:143;height:2" coordorigin="3460,11173" coordsize="143,2">
              <v:shape style="position:absolute;left:3460;top:11173;width:143;height:2" coordorigin="3460,11173" coordsize="143,0" path="m3460,11173l3603,11173e" filled="f" stroked="t" strokeweight=".47597pt" strokecolor="#484848">
                <v:path arrowok="t"/>
              </v:shape>
            </v:group>
            <v:group style="position:absolute;left:3684;top:11149;width:1661;height:2" coordorigin="3684,11149" coordsize="1661,2">
              <v:shape style="position:absolute;left:3684;top:11149;width:1661;height:2" coordorigin="3684,11149" coordsize="1661,0" path="m3684,11149l5345,11149e" filled="f" stroked="t" strokeweight=".237985pt" strokecolor="#000000">
                <v:path arrowok="t"/>
              </v:shape>
            </v:group>
            <v:group style="position:absolute;left:6097;top:11118;width:719;height:2" coordorigin="6097,11118" coordsize="719,2">
              <v:shape style="position:absolute;left:6097;top:11118;width:719;height:2" coordorigin="6097,11118" coordsize="719,0" path="m6097,11118l6816,11118e" filled="f" stroked="t" strokeweight=".237985pt" strokecolor="#7C7C7C">
                <v:path arrowok="t"/>
              </v:shape>
            </v:group>
            <v:group style="position:absolute;left:6787;top:11149;width:771;height:2" coordorigin="6787,11149" coordsize="771,2">
              <v:shape style="position:absolute;left:6787;top:11149;width:771;height:2" coordorigin="6787,11149" coordsize="771,0" path="m6787,11149l7558,11149e" filled="f" stroked="t" strokeweight=".237985pt" strokecolor="#000000">
                <v:path arrowok="t"/>
              </v:shape>
            </v:group>
            <v:group style="position:absolute;left:7673;top:11118;width:800;height:2" coordorigin="7673,11118" coordsize="800,2">
              <v:shape style="position:absolute;left:7673;top:11118;width:800;height:2" coordorigin="7673,11118" coordsize="800,0" path="m7673,11118l8472,11118e" filled="f" stroked="t" strokeweight=".237985pt" strokecolor="#5B5B5B">
                <v:path arrowok="t"/>
              </v:shape>
            </v:group>
            <v:group style="position:absolute;left:8415;top:11120;width:400;height:2" coordorigin="8415,11120" coordsize="400,2">
              <v:shape style="position:absolute;left:8415;top:11120;width:400;height:2" coordorigin="8415,11120" coordsize="400,0" path="m8415,11120l8815,11120e" filled="f" stroked="t" strokeweight=".47597pt" strokecolor="#747474">
                <v:path arrowok="t"/>
              </v:shape>
            </v:group>
            <v:group style="position:absolute;left:8943;top:11149;width:209;height:2" coordorigin="8943,11149" coordsize="209,2">
              <v:shape style="position:absolute;left:8943;top:11149;width:209;height:2" coordorigin="8943,11149" coordsize="209,0" path="m8943,11149l9153,11149e" filled="f" stroked="t" strokeweight=".237985pt" strokecolor="#000000">
                <v:path arrowok="t"/>
              </v:shape>
            </v:group>
            <v:group style="position:absolute;left:9124;top:11118;width:2185;height:2" coordorigin="9124,11118" coordsize="2185,2">
              <v:shape style="position:absolute;left:9124;top:11118;width:2185;height:2" coordorigin="9124,11118" coordsize="2185,0" path="m9124,11118l11309,11118e" filled="f" stroked="t" strokeweight=".47597pt" strokecolor="#57575B">
                <v:path arrowok="t"/>
              </v:shape>
            </v:group>
            <v:group style="position:absolute;left:433;top:11338;width:1804;height:2" coordorigin="433,11338" coordsize="1804,2">
              <v:shape style="position:absolute;left:433;top:11338;width:1804;height:2" coordorigin="433,11338" coordsize="1804,0" path="m433,11338l2237,11338e" filled="f" stroked="t" strokeweight=".951939pt" strokecolor="#646467">
                <v:path arrowok="t"/>
              </v:shape>
            </v:group>
            <v:group style="position:absolute;left:2166;top:11340;width:533;height:2" coordorigin="2166,11340" coordsize="533,2">
              <v:shape style="position:absolute;left:2166;top:11340;width:533;height:2" coordorigin="2166,11340" coordsize="533,0" path="m2166,11340l2699,11340e" filled="f" stroked="t" strokeweight=".47597pt" strokecolor="#3F3F3F">
                <v:path arrowok="t"/>
              </v:shape>
            </v:group>
            <v:group style="position:absolute;left:2642;top:11347;width:2128;height:2" coordorigin="2642,11347" coordsize="2128,2">
              <v:shape style="position:absolute;left:2642;top:11347;width:2128;height:2" coordorigin="2642,11347" coordsize="2128,0" path="m2642,11347l4769,11347e" filled="f" stroked="t" strokeweight=".713954pt" strokecolor="#646464">
                <v:path arrowok="t"/>
              </v:shape>
            </v:group>
            <v:group style="position:absolute;left:4712;top:11345;width:662;height:2" coordorigin="4712,11345" coordsize="662,2">
              <v:shape style="position:absolute;left:4712;top:11345;width:662;height:2" coordorigin="4712,11345" coordsize="662,0" path="m4712,11345l5374,11345e" filled="f" stroked="t" strokeweight=".47597pt" strokecolor="#4B4B4B">
                <v:path arrowok="t"/>
              </v:shape>
            </v:group>
            <v:group style="position:absolute;left:5317;top:11350;width:1904;height:2" coordorigin="5317,11350" coordsize="1904,2">
              <v:shape style="position:absolute;left:5317;top:11350;width:1904;height:2" coordorigin="5317,11350" coordsize="1904,0" path="m5317,11350l7220,11350e" filled="f" stroked="t" strokeweight=".713954pt" strokecolor="#646464">
                <v:path arrowok="t"/>
              </v:shape>
            </v:group>
            <v:group style="position:absolute;left:7163;top:11350;width:424;height:2" coordorigin="7163,11350" coordsize="424,2">
              <v:shape style="position:absolute;left:7163;top:11350;width:424;height:2" coordorigin="7163,11350" coordsize="424,0" path="m7163,11350l7587,11350e" filled="f" stroked="t" strokeweight=".47597pt" strokecolor="#484848">
                <v:path arrowok="t"/>
              </v:shape>
            </v:group>
            <v:group style="position:absolute;left:7530;top:11352;width:3774;height:2" coordorigin="7530,11352" coordsize="3774,2">
              <v:shape style="position:absolute;left:7530;top:11352;width:3774;height:2" coordorigin="7530,11352" coordsize="3774,0" path="m7530,11352l11304,11352e" filled="f" stroked="t" strokeweight=".713954pt" strokecolor="#606060">
                <v:path arrowok="t"/>
              </v:shape>
            </v:group>
            <v:group style="position:absolute;left:11302;top:11116;width:2;height:540" coordorigin="11302,11116" coordsize="2,540">
              <v:shape style="position:absolute;left:11302;top:11116;width:2;height:540" coordorigin="11302,11116" coordsize="0,540" path="m11302,11656l11302,11116e" filled="f" stroked="t" strokeweight=".47597pt" strokecolor="#3B3B3B">
                <v:path arrowok="t"/>
              </v:shape>
            </v:group>
            <v:group style="position:absolute;left:952;top:11326;width:2;height:569" coordorigin="952,11326" coordsize="2,569">
              <v:shape style="position:absolute;left:952;top:11326;width:2;height:569" coordorigin="952,11326" coordsize="0,569" path="m952,11895l952,11326e" filled="f" stroked="t" strokeweight=".47597pt" strokecolor="#343434">
                <v:path arrowok="t"/>
              </v:shape>
            </v:group>
            <v:group style="position:absolute;left:1533;top:11331;width:2;height:1453" coordorigin="1533,11331" coordsize="2,1453">
              <v:shape style="position:absolute;left:1533;top:11331;width:2;height:1453" coordorigin="1533,11331" coordsize="0,1453" path="m1533,12784l1533,11331e" filled="f" stroked="t" strokeweight=".47597pt" strokecolor="#545454">
                <v:path arrowok="t"/>
              </v:shape>
            </v:group>
            <v:group style="position:absolute;left:7201;top:11345;width:2;height:311" coordorigin="7201,11345" coordsize="2,311">
              <v:shape style="position:absolute;left:7201;top:11345;width:2;height:311" coordorigin="7201,11345" coordsize="0,311" path="m7201,11656l7201,11345e" filled="f" stroked="t" strokeweight=".713954pt" strokecolor="#444444">
                <v:path arrowok="t"/>
              </v:shape>
            </v:group>
            <v:group style="position:absolute;left:428;top:11859;width:1128;height:2" coordorigin="428,11859" coordsize="1128,2">
              <v:shape style="position:absolute;left:428;top:11859;width:1128;height:2" coordorigin="428,11859" coordsize="1128,0" path="m428,11859l1556,11859e" filled="f" stroked="t" strokeweight=".47597pt" strokecolor="#4B4B4B">
                <v:path arrowok="t"/>
              </v:shape>
            </v:group>
            <v:group style="position:absolute;left:1223;top:11859;width:1932;height:2" coordorigin="1223,11859" coordsize="1932,2">
              <v:shape style="position:absolute;left:1223;top:11859;width:1932;height:2" coordorigin="1223,11859" coordsize="1932,0" path="m1223,11859l3156,11859e" filled="f" stroked="t" strokeweight=".951939pt" strokecolor="#606060">
                <v:path arrowok="t"/>
              </v:shape>
            </v:group>
            <v:group style="position:absolute;left:3099;top:11861;width:462;height:2" coordorigin="3099,11861" coordsize="462,2">
              <v:shape style="position:absolute;left:3099;top:11861;width:462;height:2" coordorigin="3099,11861" coordsize="462,0" path="m3099,11861l3560,11861e" filled="f" stroked="t" strokeweight=".47597pt" strokecolor="#3B3B3B">
                <v:path arrowok="t"/>
              </v:shape>
            </v:group>
            <v:group style="position:absolute;left:3503;top:11861;width:209;height:2" coordorigin="3503,11861" coordsize="209,2">
              <v:shape style="position:absolute;left:3503;top:11861;width:209;height:2" coordorigin="3503,11861" coordsize="209,0" path="m3503,11861l3713,11861e" filled="f" stroked="t" strokeweight=".47597pt" strokecolor="#4F4F4F">
                <v:path arrowok="t"/>
              </v:shape>
            </v:group>
            <v:group style="position:absolute;left:3655;top:11866;width:4060;height:2" coordorigin="3655,11866" coordsize="4060,2">
              <v:shape style="position:absolute;left:3655;top:11866;width:4060;height:2" coordorigin="3655,11866" coordsize="4060,0" path="m3655,11866l7715,11866e" filled="f" stroked="t" strokeweight=".951939pt" strokecolor="#606060">
                <v:path arrowok="t"/>
              </v:shape>
            </v:group>
            <v:group style="position:absolute;left:7206;top:11345;width:2;height:4819" coordorigin="7206,11345" coordsize="2,4819">
              <v:shape style="position:absolute;left:7206;top:11345;width:2;height:4819" coordorigin="7206,11345" coordsize="0,4819" path="m7206,16164l7206,11345e" filled="f" stroked="t" strokeweight=".47597pt" strokecolor="#4F4F4F">
                <v:path arrowok="t"/>
              </v:shape>
            </v:group>
            <v:group style="position:absolute;left:7530;top:11871;width:942;height:2" coordorigin="7530,11871" coordsize="942,2">
              <v:shape style="position:absolute;left:7530;top:11871;width:942;height:2" coordorigin="7530,11871" coordsize="942,0" path="m7530,11871l8472,11871e" filled="f" stroked="t" strokeweight=".47597pt" strokecolor="#3F3F3F">
                <v:path arrowok="t"/>
              </v:shape>
            </v:group>
            <v:group style="position:absolute;left:8415;top:11873;width:2899;height:2" coordorigin="8415,11873" coordsize="2899,2">
              <v:shape style="position:absolute;left:8415;top:11873;width:2899;height:2" coordorigin="8415,11873" coordsize="2899,0" path="m8415,11873l11314,11873e" filled="f" stroked="t" strokeweight=".713954pt" strokecolor="#575757">
                <v:path arrowok="t"/>
              </v:shape>
            </v:group>
            <v:group style="position:absolute;left:2204;top:11823;width:2;height:755" coordorigin="2204,11823" coordsize="2,755">
              <v:shape style="position:absolute;left:2204;top:11823;width:2;height:755" coordorigin="2204,11823" coordsize="0,755" path="m2204,12579l2204,11823e" filled="f" stroked="t" strokeweight=".47597pt" strokecolor="#2B2B2B">
                <v:path arrowok="t"/>
              </v:shape>
            </v:group>
            <v:group style="position:absolute;left:11300;top:11694;width:2;height:1903" coordorigin="11300,11694" coordsize="2,1903">
              <v:shape style="position:absolute;left:11300;top:11694;width:2;height:1903" coordorigin="11300,11694" coordsize="0,1903" path="m11300,13597l11300,11694e" filled="f" stroked="t" strokeweight=".713954pt" strokecolor="#5B5B5B">
                <v:path arrowok="t"/>
              </v:shape>
            </v:group>
            <v:group style="position:absolute;left:2204;top:12521;width:2;height:124" coordorigin="2204,12521" coordsize="2,124">
              <v:shape style="position:absolute;left:2204;top:12521;width:2;height:124" coordorigin="2204,12521" coordsize="0,124" path="m2204,12646l2204,12521e" filled="f" stroked="t" strokeweight=".47597pt" strokecolor="#3F3F3F">
                <v:path arrowok="t"/>
              </v:shape>
            </v:group>
            <v:group style="position:absolute;left:438;top:12588;width:2;height:258" coordorigin="438,12588" coordsize="2,258">
              <v:shape style="position:absolute;left:438;top:12588;width:2;height:258" coordorigin="438,12588" coordsize="0,258" path="m438,12846l438,12588e" filled="f" stroked="t" strokeweight=".47597pt" strokecolor="#444444">
                <v:path arrowok="t"/>
              </v:shape>
            </v:group>
            <v:group style="position:absolute;left:950;top:11823;width:2;height:1033" coordorigin="950,11823" coordsize="2,1033">
              <v:shape style="position:absolute;left:950;top:11823;width:2;height:1033" coordorigin="950,11823" coordsize="0,1033" path="m950,12856l950,11823e" filled="f" stroked="t" strokeweight=".951939pt" strokecolor="#5B5B5B">
                <v:path arrowok="t"/>
              </v:shape>
            </v:group>
            <v:group style="position:absolute;left:1533;top:11598;width:2;height:1248" coordorigin="1533,11598" coordsize="2,1248">
              <v:shape style="position:absolute;left:1533;top:11598;width:2;height:1248" coordorigin="1533,11598" coordsize="0,1248" path="m1533,12846l1533,11598e" filled="f" stroked="t" strokeweight=".951939pt" strokecolor="#5B5B5B">
                <v:path arrowok="t"/>
              </v:shape>
            </v:group>
            <v:group style="position:absolute;left:2204;top:12588;width:2;height:1009" coordorigin="2204,12588" coordsize="2,1009">
              <v:shape style="position:absolute;left:2204;top:12588;width:2;height:1009" coordorigin="2204,12588" coordsize="0,1009" path="m2204,13597l2204,12588e" filled="f" stroked="t" strokeweight=".951939pt" strokecolor="#545454">
                <v:path arrowok="t"/>
              </v:shape>
            </v:group>
            <v:group style="position:absolute;left:438;top:12789;width:2;height:373" coordorigin="438,12789" coordsize="2,373">
              <v:shape style="position:absolute;left:438;top:12789;width:2;height:373" coordorigin="438,12789" coordsize="0,373" path="m438,13162l438,12789e" filled="f" stroked="t" strokeweight=".47597pt" strokecolor="#232323">
                <v:path arrowok="t"/>
              </v:shape>
            </v:group>
            <v:group style="position:absolute;left:952;top:12789;width:2;height:373" coordorigin="952,12789" coordsize="2,373">
              <v:shape style="position:absolute;left:952;top:12789;width:2;height:373" coordorigin="952,12789" coordsize="0,373" path="m952,13162l952,12789e" filled="f" stroked="t" strokeweight=".47597pt" strokecolor="#282828">
                <v:path arrowok="t"/>
              </v:shape>
            </v:group>
            <v:group style="position:absolute;left:1533;top:12789;width:2;height:612" coordorigin="1533,12789" coordsize="2,612">
              <v:shape style="position:absolute;left:1533;top:12789;width:2;height:612" coordorigin="1533,12789" coordsize="0,612" path="m1533,13401l1533,12789e" filled="f" stroked="t" strokeweight=".47597pt" strokecolor="#232323">
                <v:path arrowok="t"/>
              </v:shape>
            </v:group>
            <v:group style="position:absolute;left:7204;top:11823;width:2;height:4341" coordorigin="7204,11823" coordsize="2,4341">
              <v:shape style="position:absolute;left:7204;top:11823;width:2;height:4341" coordorigin="7204,11823" coordsize="0,4341" path="m7204,16164l7204,11823e" filled="f" stroked="t" strokeweight=".713954pt" strokecolor="#575757">
                <v:path arrowok="t"/>
              </v:shape>
            </v:group>
            <v:group style="position:absolute;left:438;top:10967;width:2;height:2630" coordorigin="438,10967" coordsize="2,2630">
              <v:shape style="position:absolute;left:438;top:10967;width:2;height:2630" coordorigin="438,10967" coordsize="0,2630" path="m438,13597l438,10967e" filled="f" stroked="t" strokeweight=".713954pt" strokecolor="#4B4B4B">
                <v:path arrowok="t"/>
              </v:shape>
            </v:group>
            <v:group style="position:absolute;left:952;top:13104;width:2;height:492" coordorigin="952,13104" coordsize="2,492">
              <v:shape style="position:absolute;left:952;top:13104;width:2;height:492" coordorigin="952,13104" coordsize="0,492" path="m952,13597l952,13104e" filled="f" stroked="t" strokeweight=".47597pt" strokecolor="#3B3B3B">
                <v:path arrowok="t"/>
              </v:shape>
            </v:group>
            <v:group style="position:absolute;left:7206;top:13104;width:2;height:296" coordorigin="7206,13104" coordsize="2,296">
              <v:shape style="position:absolute;left:7206;top:13104;width:2;height:296" coordorigin="7206,13104" coordsize="0,296" path="m7206,13401l7206,13104e" filled="f" stroked="t" strokeweight=".47597pt" strokecolor="#282828">
                <v:path arrowok="t"/>
              </v:shape>
            </v:group>
            <v:group style="position:absolute;left:1533;top:13344;width:2;height:1090" coordorigin="1533,13344" coordsize="2,1090">
              <v:shape style="position:absolute;left:1533;top:13344;width:2;height:1090" coordorigin="1533,13344" coordsize="0,1090" path="m1533,14434l1533,13344e" filled="f" stroked="t" strokeweight=".951939pt" strokecolor="#545454">
                <v:path arrowok="t"/>
              </v:shape>
            </v:group>
            <v:group style="position:absolute;left:424;top:13759;width:1785;height:2" coordorigin="424,13759" coordsize="1785,2">
              <v:shape style="position:absolute;left:424;top:13759;width:1785;height:2" coordorigin="424,13759" coordsize="1785,0" path="m424,13759l2208,13759e" filled="f" stroked="t" strokeweight=".237985pt" strokecolor="#4B4B4B">
                <v:path arrowok="t"/>
              </v:shape>
            </v:group>
            <v:group style="position:absolute;left:438;top:13382;width:2;height:411" coordorigin="438,13382" coordsize="2,411">
              <v:shape style="position:absolute;left:438;top:13382;width:2;height:411" coordorigin="438,13382" coordsize="0,411" path="m438,13793l438,13382e" filled="f" stroked="t" strokeweight=".951939pt" strokecolor="#646464">
                <v:path arrowok="t"/>
              </v:shape>
            </v:group>
            <v:group style="position:absolute;left:2204;top:13540;width:2;height:507" coordorigin="2204,13540" coordsize="2,507">
              <v:shape style="position:absolute;left:2204;top:13540;width:2;height:507" coordorigin="2204,13540" coordsize="0,507" path="m2204,14046l2204,13540e" filled="f" stroked="t" strokeweight=".47597pt" strokecolor="#1F1F1F">
                <v:path arrowok="t"/>
              </v:shape>
            </v:group>
            <v:group style="position:absolute;left:440;top:13989;width:2;height:445" coordorigin="440,13989" coordsize="2,445">
              <v:shape style="position:absolute;left:440;top:13989;width:2;height:445" coordorigin="440,13989" coordsize="0,445" path="m440,14434l440,13989e" filled="f" stroked="t" strokeweight=".713954pt" strokecolor="#484848">
                <v:path arrowok="t"/>
              </v:shape>
            </v:group>
            <v:group style="position:absolute;left:2204;top:13989;width:2;height:249" coordorigin="2204,13989" coordsize="2,249">
              <v:shape style="position:absolute;left:2204;top:13989;width:2;height:249" coordorigin="2204,13989" coordsize="0,249" path="m2204,14238l2204,13989e" filled="f" stroked="t" strokeweight=".47597pt" strokecolor="#343434">
                <v:path arrowok="t"/>
              </v:shape>
            </v:group>
            <v:group style="position:absolute;left:11304;top:13989;width:2;height:249" coordorigin="11304,13989" coordsize="2,249">
              <v:shape style="position:absolute;left:11304;top:13989;width:2;height:249" coordorigin="11304,13989" coordsize="0,249" path="m11304,14238l11304,13989e" filled="f" stroked="t" strokeweight=".47597pt" strokecolor="#383838">
                <v:path arrowok="t"/>
              </v:shape>
            </v:group>
            <v:group style="position:absolute;left:950;top:13540;width:2;height:1563" coordorigin="950,13540" coordsize="2,1563">
              <v:shape style="position:absolute;left:950;top:13540;width:2;height:1563" coordorigin="950,13540" coordsize="0,1563" path="m950,15103l950,13540e" filled="f" stroked="t" strokeweight=".951939pt" strokecolor="#575757">
                <v:path arrowok="t"/>
              </v:shape>
            </v:group>
            <v:group style="position:absolute;left:11302;top:14180;width:2;height:253" coordorigin="11302,14180" coordsize="2,253">
              <v:shape style="position:absolute;left:11302;top:14180;width:2;height:253" coordorigin="11302,14180" coordsize="0,253" path="m11302,14434l11302,14180e" filled="f" stroked="t" strokeweight=".713954pt" strokecolor="#4B4B4B">
                <v:path arrowok="t"/>
              </v:shape>
            </v:group>
            <v:group style="position:absolute;left:438;top:14376;width:2;height:727" coordorigin="438,14376" coordsize="2,727">
              <v:shape style="position:absolute;left:438;top:14376;width:2;height:727" coordorigin="438,14376" coordsize="0,727" path="m438,15103l438,14376e" filled="f" stroked="t" strokeweight=".47597pt" strokecolor="#343434">
                <v:path arrowok="t"/>
              </v:shape>
            </v:group>
            <v:group style="position:absolute;left:1533;top:14376;width:2;height:459" coordorigin="1533,14376" coordsize="2,459">
              <v:shape style="position:absolute;left:1533;top:14376;width:2;height:459" coordorigin="1533,14376" coordsize="0,459" path="m1533,14835l1533,14376e" filled="f" stroked="t" strokeweight=".47597pt" strokecolor="#232323">
                <v:path arrowok="t"/>
              </v:shape>
            </v:group>
            <v:group style="position:absolute;left:7206;top:14376;width:2;height:727" coordorigin="7206,14376" coordsize="2,727">
              <v:shape style="position:absolute;left:7206;top:14376;width:2;height:727" coordorigin="7206,14376" coordsize="0,727" path="m7206,15103l7206,14376e" filled="f" stroked="t" strokeweight=".47597pt" strokecolor="#2F2F2F">
                <v:path arrowok="t"/>
              </v:shape>
            </v:group>
            <v:group style="position:absolute;left:947;top:15046;width:2;height:330" coordorigin="947,15046" coordsize="2,330">
              <v:shape style="position:absolute;left:947;top:15046;width:2;height:330" coordorigin="947,15046" coordsize="0,330" path="m947,15375l947,15046e" filled="f" stroked="t" strokeweight=".47597pt" strokecolor="#3B3B3B">
                <v:path arrowok="t"/>
              </v:shape>
            </v:group>
            <v:group style="position:absolute;left:1530;top:14778;width:2;height:598" coordorigin="1530,14778" coordsize="2,598">
              <v:shape style="position:absolute;left:1530;top:14778;width:2;height:598" coordorigin="1530,14778" coordsize="0,598" path="m1530,15375l1530,14778e" filled="f" stroked="t" strokeweight=".713954pt" strokecolor="#484848">
                <v:path arrowok="t"/>
              </v:shape>
            </v:group>
            <v:group style="position:absolute;left:947;top:15318;width:2;height:311" coordorigin="947,15318" coordsize="2,311">
              <v:shape style="position:absolute;left:947;top:15318;width:2;height:311" coordorigin="947,15318" coordsize="0,311" path="m947,15629l947,15318e" filled="f" stroked="t" strokeweight=".47597pt" strokecolor="#1C1C1C">
                <v:path arrowok="t"/>
              </v:shape>
            </v:group>
            <v:group style="position:absolute;left:424;top:16143;width:1813;height:2" coordorigin="424,16143" coordsize="1813,2">
              <v:shape style="position:absolute;left:424;top:16143;width:1813;height:2" coordorigin="424,16143" coordsize="1813,0" path="m424,16143l2237,16143e" filled="f" stroked="t" strokeweight=".47597pt" strokecolor="#545454">
                <v:path arrowok="t"/>
              </v:shape>
            </v:group>
            <v:group style="position:absolute;left:440;top:2429;width:2;height:13716" coordorigin="440,2429" coordsize="2,13716">
              <v:shape style="position:absolute;left:440;top:2429;width:2;height:13716" coordorigin="440,2429" coordsize="0,13716" path="m440,16145l440,2429e" filled="f" stroked="t" strokeweight=".713954pt" strokecolor="#4F4F4F">
                <v:path arrowok="t"/>
              </v:shape>
            </v:group>
            <v:group style="position:absolute;left:947;top:15571;width:2;height:574" coordorigin="947,15571" coordsize="2,574">
              <v:shape style="position:absolute;left:947;top:15571;width:2;height:574" coordorigin="947,15571" coordsize="0,574" path="m947,16145l947,15571e" filled="f" stroked="t" strokeweight=".713954pt" strokecolor="#484848">
                <v:path arrowok="t"/>
              </v:shape>
            </v:group>
            <v:group style="position:absolute;left:1530;top:15318;width:2;height:832" coordorigin="1530,15318" coordsize="2,832">
              <v:shape style="position:absolute;left:1530;top:15318;width:2;height:832" coordorigin="1530,15318" coordsize="0,832" path="m1530,16150l1530,15318e" filled="f" stroked="t" strokeweight=".951939pt" strokecolor="#5B5B5B">
                <v:path arrowok="t"/>
              </v:shape>
            </v:group>
            <v:group style="position:absolute;left:2199;top:14180;width:2;height:1975" coordorigin="2199,14180" coordsize="2,1975">
              <v:shape style="position:absolute;left:2199;top:14180;width:2;height:1975" coordorigin="2199,14180" coordsize="0,1975" path="m2199,16155l2199,14180e" filled="f" stroked="t" strokeweight=".951939pt" strokecolor="#606060">
                <v:path arrowok="t"/>
              </v:shape>
            </v:group>
            <v:group style="position:absolute;left:424;top:16152;width:6483;height:2" coordorigin="424,16152" coordsize="6483,2">
              <v:shape style="position:absolute;left:424;top:16152;width:6483;height:2" coordorigin="424,16152" coordsize="6483,0" path="m424,16152l6906,16152e" filled="f" stroked="t" strokeweight=".713954pt" strokecolor="#606060">
                <v:path arrowok="t"/>
              </v:shape>
            </v:group>
            <v:group style="position:absolute;left:7159;top:16159;width:428;height:2" coordorigin="7159,16159" coordsize="428,2">
              <v:shape style="position:absolute;left:7159;top:16159;width:428;height:2" coordorigin="7159,16159" coordsize="428,0" path="m7159,16159l7587,16159e" filled="f" stroked="t" strokeweight=".47597pt" strokecolor="#343434">
                <v:path arrowok="t"/>
              </v:shape>
            </v:group>
            <v:group style="position:absolute;left:1223;top:16162;width:10086;height:2" coordorigin="1223,16162" coordsize="10086,2">
              <v:shape style="position:absolute;left:1223;top:16162;width:10086;height:2" coordorigin="1223,16162" coordsize="10086,0" path="m1223,16162l11309,16162e" filled="f" stroked="t" strokeweight=".47597pt" strokecolor="#5B5B5B">
                <v:path arrowok="t"/>
              </v:shape>
            </v:group>
            <w10:wrap type="none"/>
          </v:group>
        </w:pict>
      </w:r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33FB6"/>
          <w:w w:val="177"/>
          <w:i/>
        </w:rPr>
        <w:t>.2</w:t>
      </w:r>
      <w:r>
        <w:rPr>
          <w:rFonts w:ascii="Times New Roman" w:hAnsi="Times New Roman" w:cs="Times New Roman" w:eastAsia="Times New Roman"/>
          <w:sz w:val="28"/>
          <w:szCs w:val="28"/>
          <w:color w:val="333FB6"/>
          <w:spacing w:val="-4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33FB6"/>
          <w:spacing w:val="0"/>
          <w:w w:val="111"/>
          <w:i/>
          <w:position w:val="-5"/>
        </w:rPr>
        <w:t>oS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514" w:lineRule="exact"/>
        <w:ind w:right="-20"/>
        <w:jc w:val="left"/>
        <w:tabs>
          <w:tab w:pos="1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0"/>
          <w:szCs w:val="50"/>
          <w:color w:val="333FB6"/>
          <w:spacing w:val="0"/>
          <w:w w:val="73"/>
          <w:i/>
          <w:position w:val="1"/>
        </w:rPr>
        <w:t>c:it</w:t>
      </w:r>
      <w:r>
        <w:rPr>
          <w:rFonts w:ascii="Times New Roman" w:hAnsi="Times New Roman" w:cs="Times New Roman" w:eastAsia="Times New Roman"/>
          <w:sz w:val="50"/>
          <w:szCs w:val="50"/>
          <w:color w:val="333FB6"/>
          <w:spacing w:val="0"/>
          <w:w w:val="100"/>
          <w:i/>
          <w:position w:val="1"/>
        </w:rPr>
        <w:tab/>
      </w:r>
      <w:r>
        <w:rPr>
          <w:rFonts w:ascii="Times New Roman" w:hAnsi="Times New Roman" w:cs="Times New Roman" w:eastAsia="Times New Roman"/>
          <w:sz w:val="50"/>
          <w:szCs w:val="50"/>
          <w:color w:val="333FB6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9"/>
        </w:rPr>
        <w:t>D.İşçi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9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340" w:right="340"/>
          <w:cols w:num="2" w:equalWidth="0">
            <w:col w:w="3554" w:space="157"/>
            <w:col w:w="7529"/>
          </w:cols>
        </w:sectPr>
      </w:pPr>
      <w:rPr/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8" w:lineRule="auto"/>
        <w:ind w:left="3824" w:right="4413" w:firstLine="-11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516.633606pt;margin-top:-2.368574pt;width:5.23776pt;height:41.32786pt;mso-position-horizontal-relative:page;mso-position-vertical-relative:paragraph;z-index:-15292" coordorigin="10333,-47" coordsize="105,827">
            <v:group style="position:absolute;left:10385;top:-19;width:2;height:468" coordorigin="10385,-19" coordsize="2,468">
              <v:shape style="position:absolute;left:10385;top:-19;width:2;height:468" coordorigin="10385,-19" coordsize="0,468" path="m10385,450l10385,-19e" filled="f" stroked="t" strokeweight="2.85696pt" strokecolor="#778080">
                <v:path arrowok="t"/>
              </v:shape>
            </v:group>
            <v:group style="position:absolute;left:10385;top:450;width:2;height:277" coordorigin="10385,450" coordsize="2,277">
              <v:shape style="position:absolute;left:10385;top:450;width:2;height:277" coordorigin="10385,450" coordsize="0,277" path="m10385,727l10385,450e" filled="f" stroked="t" strokeweight="5.23776pt" strokecolor="#7C8083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8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8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9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9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9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9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8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3"/>
          <w:w w:val="109"/>
        </w:rPr>
        <w:t>G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308"/>
        </w:rPr>
        <w:t>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232" w:lineRule="exact"/>
        <w:ind w:left="814" w:right="-20"/>
        <w:jc w:val="left"/>
        <w:tabs>
          <w:tab w:pos="3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.71104pt;margin-top:-26.615704pt;width:480.695526pt;height:72pt;mso-position-horizontal-relative:page;mso-position-vertical-relative:paragraph;z-index:-15291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866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61"/>
                      <w:szCs w:val="61"/>
                      <w:color w:val="464646"/>
                      <w:spacing w:val="0"/>
                      <w:w w:val="52"/>
                      <w:position w:val="60"/>
                    </w:rPr>
                    <w:t>ljR</w:t>
                  </w:r>
                  <w:r>
                    <w:rPr>
                      <w:rFonts w:ascii="Arial" w:hAnsi="Arial" w:cs="Arial" w:eastAsia="Arial"/>
                      <w:sz w:val="61"/>
                      <w:szCs w:val="61"/>
                      <w:color w:val="464646"/>
                      <w:spacing w:val="0"/>
                      <w:w w:val="100"/>
                      <w:position w:val="60"/>
                    </w:rPr>
                    <w:tab/>
                  </w:r>
                  <w:r>
                    <w:rPr>
                      <w:rFonts w:ascii="Arial" w:hAnsi="Arial" w:cs="Arial" w:eastAsia="Arial"/>
                      <w:sz w:val="61"/>
                      <w:szCs w:val="61"/>
                      <w:color w:val="464646"/>
                      <w:spacing w:val="0"/>
                      <w:w w:val="100"/>
                      <w:position w:val="60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727474"/>
                      <w:spacing w:val="0"/>
                      <w:w w:val="189"/>
                      <w:position w:val="-1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69"/>
          <w:position w:val="-2"/>
        </w:rPr>
        <w:t>BÜYÜKŞEHIR</w:t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12"/>
          <w:position w:val="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9"/>
          <w:position w:val="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7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843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0"/>
          <w:w w:val="75"/>
          <w:position w:val="8"/>
        </w:rPr>
        <w:t>BELEDIYESI</w:t>
      </w:r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5"/>
          <w:w w:val="107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7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7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8"/>
          <w:w w:val="10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7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3" w:after="0" w:line="240" w:lineRule="auto"/>
        <w:ind w:left="238" w:right="-20"/>
        <w:jc w:val="left"/>
        <w:tabs>
          <w:tab w:pos="1600" w:val="left"/>
          <w:tab w:pos="3220" w:val="left"/>
          <w:tab w:pos="5580" w:val="left"/>
          <w:tab w:pos="7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"/>
          <w:w w:val="103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2"/>
          <w:w w:val="62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7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8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16.05.2017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  <w:position w:val="0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18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91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4"/>
          <w:w w:val="91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0"/>
        </w:rPr>
        <w:t>ildirim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13:25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trel: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293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88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252" w:right="-20"/>
        <w:jc w:val="left"/>
        <w:tabs>
          <w:tab w:pos="1620" w:val="left"/>
          <w:tab w:pos="3200" w:val="left"/>
          <w:tab w:pos="4560" w:val="left"/>
          <w:tab w:pos="5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1"/>
        </w:rPr>
        <w:t>Ka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1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1"/>
        </w:rPr>
        <w:t>'ıt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16.05.2017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3158</w:t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22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Santral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25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4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3"/>
        </w:rPr>
        <w:t>Karabai:!;la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3199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No:25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252" w:right="-20"/>
        <w:jc w:val="left"/>
        <w:tabs>
          <w:tab w:pos="1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Karabağla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1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-11"/>
          <w:w w:val="22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9"/>
        </w:rPr>
        <w:t>99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No:25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252" w:right="-20"/>
        <w:jc w:val="left"/>
        <w:tabs>
          <w:tab w:pos="1600" w:val="left"/>
          <w:tab w:pos="4620" w:val="left"/>
          <w:tab w:pos="7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5"/>
          <w:w w:val="9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3"/>
        </w:rPr>
        <w:t>gı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yaııgu11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63" w:lineRule="exact"/>
        <w:ind w:left="248" w:right="-20"/>
        <w:jc w:val="left"/>
        <w:tabs>
          <w:tab w:pos="3680" w:val="left"/>
          <w:tab w:pos="6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27474"/>
          <w:spacing w:val="0"/>
          <w:w w:val="130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2747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2747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  <w:position w:val="3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  <w:position w:val="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86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3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  <w:position w:val="-5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95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5"/>
        </w:rPr>
        <w:t>Depo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3685" w:right="-20"/>
        <w:jc w:val="left"/>
        <w:tabs>
          <w:tab w:pos="6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0"/>
          <w:position w:val="1"/>
        </w:rPr>
        <w:t>Betonanne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2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70"/>
          <w:position w:val="1"/>
        </w:rPr>
        <w:t>Ka_gi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7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7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6"/>
          <w:w w:val="7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>Ahşa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28"/>
          <w:position w:val="1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27"/>
          <w:w w:val="129"/>
          <w:position w:val="1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BABABA"/>
          <w:spacing w:val="-57"/>
          <w:w w:val="74"/>
          <w:position w:val="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7"/>
          <w:position w:val="1"/>
        </w:rPr>
        <w:t>elik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3" w:after="0" w:line="252" w:lineRule="auto"/>
        <w:ind w:left="248" w:right="1840" w:firstLine="3771"/>
        <w:jc w:val="left"/>
        <w:tabs>
          <w:tab w:pos="2180" w:val="left"/>
          <w:tab w:pos="4480" w:val="left"/>
          <w:tab w:pos="5080" w:val="left"/>
          <w:tab w:pos="5600" w:val="left"/>
          <w:tab w:pos="6060" w:val="left"/>
          <w:tab w:pos="6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-6"/>
        </w:rPr>
        <w:t>X</w:t>
      </w:r>
      <w:r>
        <w:rPr>
          <w:rFonts w:ascii="Arial" w:hAnsi="Arial" w:cs="Arial" w:eastAsia="Arial"/>
          <w:sz w:val="18"/>
          <w:szCs w:val="18"/>
          <w:color w:val="383838"/>
          <w:spacing w:val="-31"/>
          <w:w w:val="100"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-6"/>
        </w:rPr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44"/>
          <w:position w:val="-6"/>
        </w:rPr>
        <w:t>\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44"/>
          <w:position w:val="-6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1"/>
          <w:w w:val="44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7"/>
          <w:szCs w:val="17"/>
          <w:color w:val="A0A1A0"/>
          <w:spacing w:val="0"/>
          <w:w w:val="44"/>
          <w:position w:val="-6"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A0A1A0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A0A1A0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44"/>
          <w:position w:val="-6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4"/>
          <w:w w:val="44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5"/>
          <w:position w:val="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1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3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4"/>
          <w:w w:val="13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Haka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ÖZKAN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  <w:position w:val="0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0"/>
          <w:position w:val="0"/>
        </w:rPr>
        <w:t>IKira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7"/>
          <w:w w:val="90"/>
          <w:position w:val="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63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Haka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ÖZKAN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left="218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w w:val="95"/>
        </w:rPr>
        <w:t>Ami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5"/>
          <w:w w:val="9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ş.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Haldu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ENGiN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26" w:lineRule="exact"/>
        <w:ind w:left="2181" w:right="-20"/>
        <w:jc w:val="left"/>
        <w:tabs>
          <w:tab w:pos="4720" w:val="left"/>
          <w:tab w:pos="7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7"/>
          <w:position w:val="-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0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2"/>
          <w:position w:val="-1"/>
        </w:rPr>
        <w:t>Çı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3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"/>
          <w:w w:val="73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17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13"/>
          <w:w w:val="256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  <w:position w:val="-1"/>
        </w:rPr>
        <w:t>3:26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0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13:31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60" w:bottom="280" w:left="0" w:right="320"/>
        </w:sectPr>
      </w:pPr>
      <w:rPr/>
    </w:p>
    <w:p>
      <w:pPr>
        <w:spacing w:before="0" w:after="0" w:line="224" w:lineRule="exact"/>
        <w:ind w:left="238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  <w:position w:val="-1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EF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3"/>
          <w:position w:val="-1"/>
        </w:rPr>
        <w:t>24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320"/>
          <w:cols w:num="2" w:equalWidth="0">
            <w:col w:w="722" w:space="1440"/>
            <w:col w:w="9438"/>
          </w:cols>
        </w:sectPr>
      </w:pPr>
      <w:rPr/>
    </w:p>
    <w:p>
      <w:pPr>
        <w:spacing w:before="0" w:after="0" w:line="253" w:lineRule="exact"/>
        <w:ind w:left="248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9"/>
          <w:w w:val="96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  <w:position w:val="-1"/>
        </w:rPr>
        <w:t>lektri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4722" w:right="463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54" w:lineRule="auto"/>
        <w:ind w:left="2186" w:right="4276" w:firstLine="2557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w w:val="88"/>
        </w:rPr>
        <w:t>Em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7"/>
        </w:rPr>
        <w:t>ni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9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"/>
          <w:w w:val="97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7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97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7"/>
        </w:rPr>
        <w:t>andarma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</w:rPr>
        <w:t>Perso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6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5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210"/>
        </w:rPr>
        <w:t>I</w:t>
      </w:r>
      <w:r>
        <w:rPr>
          <w:rFonts w:ascii="Arial" w:hAnsi="Arial" w:cs="Arial" w:eastAsia="Arial"/>
          <w:sz w:val="19"/>
          <w:szCs w:val="19"/>
          <w:color w:val="38383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236"/>
        </w:rPr>
        <w:t>I</w:t>
      </w:r>
      <w:r>
        <w:rPr>
          <w:rFonts w:ascii="Arial" w:hAnsi="Arial" w:cs="Arial" w:eastAsia="Arial"/>
          <w:sz w:val="19"/>
          <w:szCs w:val="19"/>
          <w:color w:val="38383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Şoför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10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algaz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30" w:lineRule="exact"/>
        <w:ind w:left="2186" w:right="2610" w:firstLine="-1938"/>
        <w:jc w:val="left"/>
        <w:tabs>
          <w:tab w:pos="4720" w:val="left"/>
          <w:tab w:pos="7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Yardımcı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95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5"/>
        </w:rPr>
        <w:t>ersonel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40" w:lineRule="auto"/>
        <w:ind w:left="218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6" w:after="0" w:line="240" w:lineRule="auto"/>
        <w:ind w:left="219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7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9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Adı-Soyad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5" w:after="0" w:line="198" w:lineRule="auto"/>
        <w:ind w:left="248" w:right="3434" w:firstLine="-10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7"/>
          <w:position w:val="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7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8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2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7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2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2"/>
        </w:rPr>
        <w:t>kendileri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1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2"/>
        </w:rPr>
        <w:t>tarafında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2"/>
        </w:rPr>
        <w:t>söndürülmü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2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2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8"/>
          <w:position w:val="0"/>
        </w:rPr>
        <w:t>Tarafımızda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8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8"/>
          <w:position w:val="0"/>
        </w:rPr>
        <w:t>söndünn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8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  <w:position w:val="0"/>
        </w:rPr>
        <w:t>işlemi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8"/>
          <w:position w:val="0"/>
        </w:rPr>
        <w:t>gerçekleştirilınedi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8"/>
          <w:position w:val="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1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8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8"/>
          <w:position w:val="0"/>
        </w:rPr>
        <w:t>inceleme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yapıldı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4698" w:right="401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8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193" w:lineRule="exact"/>
        <w:ind w:left="243" w:right="-20"/>
        <w:jc w:val="left"/>
        <w:tabs>
          <w:tab w:pos="4720" w:val="left"/>
          <w:tab w:pos="6640" w:val="left"/>
          <w:tab w:pos="8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Sum3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4"/>
        </w:rPr>
        <w:t>IKöpükK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4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0"/>
          <w:position w:val="-4"/>
        </w:rPr>
        <w:t>IK.K.T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0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"/>
          <w:w w:val="9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46" w:lineRule="exact"/>
        <w:ind w:left="6647" w:right="-20"/>
        <w:jc w:val="left"/>
        <w:tabs>
          <w:tab w:pos="820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383838"/>
          <w:spacing w:val="0"/>
          <w:w w:val="52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38383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1"/>
          <w:szCs w:val="41"/>
          <w:color w:val="383838"/>
          <w:spacing w:val="0"/>
          <w:w w:val="100"/>
          <w:position w:val="-1"/>
        </w:rPr>
      </w:r>
      <w:r>
        <w:rPr>
          <w:rFonts w:ascii="Arial" w:hAnsi="Arial" w:cs="Arial" w:eastAsia="Arial"/>
          <w:sz w:val="41"/>
          <w:szCs w:val="41"/>
          <w:color w:val="464646"/>
          <w:spacing w:val="0"/>
          <w:w w:val="52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218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  <w:position w:val="1"/>
        </w:rPr>
        <w:t>Yangında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  <w:position w:val="1"/>
        </w:rPr>
        <w:t>dep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  <w:position w:val="1"/>
        </w:rPr>
        <w:t>içerisinde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6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2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6"/>
          <w:position w:val="1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1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  <w:position w:val="1"/>
        </w:rPr>
        <w:t>çamaşı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3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6"/>
          <w:position w:val="1"/>
        </w:rPr>
        <w:t>makinesi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9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  <w:position w:val="1"/>
        </w:rPr>
        <w:t>kullanılamayaca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5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  <w:position w:val="1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6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  <w:position w:val="1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6"/>
          <w:position w:val="1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7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6"/>
          <w:position w:val="1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6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3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görmüştü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left="238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5"/>
          <w:position w:val="2"/>
        </w:rPr>
        <w:t>Eşyada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9"/>
          <w:w w:val="85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5"/>
          <w:position w:val="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1"/>
          <w:position w:val="2"/>
        </w:rPr>
        <w:t>.000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4"/>
          <w:w w:val="91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1"/>
          <w:position w:val="2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248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8"/>
          <w:position w:val="6"/>
        </w:rPr>
        <w:t>Toplam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"/>
          <w:w w:val="88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  <w:position w:val="6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88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  <w:position w:val="6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  <w:position w:val="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88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8"/>
          <w:position w:val="6"/>
        </w:rPr>
        <w:t>1.000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9"/>
          <w:w w:val="88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6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6"/>
        </w:rPr>
        <w:t>dir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6" w:after="0" w:line="240" w:lineRule="auto"/>
        <w:ind w:left="222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7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4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7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2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0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başlangıcının;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Zemi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7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katlı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betonanne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binanı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zemi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7"/>
        </w:rPr>
        <w:t>katında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depoda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248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6"/>
          <w:position w:val="2"/>
        </w:rPr>
        <w:t>ol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5"/>
          <w:w w:val="86"/>
          <w:position w:val="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6"/>
          <w:position w:val="2"/>
        </w:rPr>
        <w:t>uğu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1"/>
          <w:w w:val="86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7"/>
          <w:position w:val="2"/>
        </w:rPr>
        <w:t>görülm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7"/>
          <w:position w:val="2"/>
        </w:rPr>
        <w:t>üş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2"/>
        </w:rPr>
        <w:t>olup;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2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7"/>
          <w:position w:val="2"/>
        </w:rPr>
        <w:t>araştırına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2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7"/>
          <w:position w:val="2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7"/>
          <w:position w:val="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7"/>
          <w:position w:val="2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7"/>
          <w:position w:val="2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5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7"/>
          <w:position w:val="2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7"/>
          <w:position w:val="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4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2"/>
        </w:rPr>
        <w:t>prizine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7"/>
          <w:position w:val="2"/>
        </w:rPr>
        <w:t>takılı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9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2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2"/>
        </w:rPr>
        <w:t>çalışı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2"/>
        </w:rPr>
        <w:t>haldeki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6"/>
          <w:position w:val="2"/>
        </w:rPr>
        <w:t>çamaşı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3"/>
          <w:position w:val="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8"/>
          <w:w w:val="83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3"/>
          <w:position w:val="2"/>
        </w:rPr>
        <w:t>makinesini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3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3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83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motor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220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4"/>
          <w:position w:val="1"/>
        </w:rPr>
        <w:t>&lt;ısmında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6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4"/>
          <w:position w:val="1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8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  <w:position w:val="1"/>
        </w:rPr>
        <w:t>benzeri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6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4"/>
          <w:position w:val="1"/>
        </w:rPr>
        <w:t>aksamlarında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1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  <w:position w:val="1"/>
        </w:rPr>
        <w:t>herhangi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  <w:position w:val="1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  <w:position w:val="1"/>
        </w:rPr>
        <w:t>sebeple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9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4"/>
          <w:position w:val="1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4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4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4"/>
          <w:position w:val="1"/>
        </w:rPr>
        <w:t>kısa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2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  <w:position w:val="1"/>
        </w:rPr>
        <w:t>devre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2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  <w:position w:val="1"/>
        </w:rPr>
        <w:t>meydana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4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4"/>
          <w:position w:val="1"/>
        </w:rPr>
        <w:t>gelmesi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0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5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5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2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5"/>
          <w:position w:val="1"/>
        </w:rPr>
        <w:t>çıkmı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5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4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>olabileceği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226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9"/>
        </w:rPr>
        <w:t>anaaline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84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rılmıştı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4" w:lineRule="auto"/>
        <w:ind w:left="238" w:right="4122"/>
        <w:jc w:val="left"/>
        <w:tabs>
          <w:tab w:pos="2180" w:val="left"/>
          <w:tab w:pos="6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7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63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rketi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2"/>
          <w:position w:val="0"/>
        </w:rPr>
        <w:t>IBe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3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4"/>
          <w:w w:val="112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2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i: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254" w:lineRule="auto"/>
        <w:ind w:left="238" w:right="5631" w:firstLine="10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Haka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ÖZKAN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8"/>
        </w:rPr>
        <w:t>edilmişti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9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727474"/>
          <w:spacing w:val="0"/>
          <w:w w:val="13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27474"/>
          <w:spacing w:val="0"/>
          <w:w w:val="13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51" w:lineRule="exact"/>
        <w:ind w:left="252" w:right="-20"/>
        <w:jc w:val="left"/>
        <w:tabs>
          <w:tab w:pos="2180" w:val="left"/>
          <w:tab w:pos="6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6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6"/>
        </w:rPr>
        <w:t>Dö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100"/>
          <w:position w:val="-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6"/>
        </w:rPr>
        <w:t>üşü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6"/>
        </w:rPr>
        <w:t>Tarih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6"/>
        </w:rPr>
        <w:t>16.05.2017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6"/>
          <w:position w:val="-7"/>
        </w:rPr>
        <w:t>ISaat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6"/>
          <w:position w:val="-7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0"/>
          <w:w w:val="86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6"/>
        </w:rPr>
        <w:t>13:45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320"/>
        </w:sectPr>
      </w:pPr>
      <w:rPr/>
    </w:p>
    <w:p>
      <w:pPr>
        <w:spacing w:before="72" w:after="0" w:line="240" w:lineRule="auto"/>
        <w:ind w:left="98" w:right="-93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383838"/>
          <w:spacing w:val="-33"/>
          <w:w w:val="280"/>
        </w:rPr>
        <w:t>-</w:t>
      </w:r>
      <w:r>
        <w:rPr>
          <w:rFonts w:ascii="Courier New" w:hAnsi="Courier New" w:cs="Courier New" w:eastAsia="Courier New"/>
          <w:sz w:val="23"/>
          <w:szCs w:val="23"/>
          <w:color w:val="383838"/>
          <w:spacing w:val="-65"/>
          <w:w w:val="101"/>
          <w:position w:val="13"/>
        </w:rPr>
        <w:t>V</w:t>
      </w:r>
      <w:r>
        <w:rPr>
          <w:rFonts w:ascii="Arial" w:hAnsi="Arial" w:cs="Arial" w:eastAsia="Arial"/>
          <w:sz w:val="25"/>
          <w:szCs w:val="25"/>
          <w:color w:val="5D5D5D"/>
          <w:spacing w:val="-65"/>
          <w:w w:val="76"/>
          <w:position w:val="0"/>
        </w:rPr>
      </w:r>
      <w:r>
        <w:rPr>
          <w:rFonts w:ascii="Arial" w:hAnsi="Arial" w:cs="Arial" w:eastAsia="Arial"/>
          <w:sz w:val="25"/>
          <w:szCs w:val="25"/>
          <w:color w:val="5D5D5D"/>
          <w:spacing w:val="0"/>
          <w:w w:val="76"/>
          <w:emboss/>
          <w:position w:val="0"/>
        </w:rPr>
        <w:t>·</w:t>
      </w:r>
      <w:r>
        <w:rPr>
          <w:rFonts w:ascii="Arial" w:hAnsi="Arial" w:cs="Arial" w:eastAsia="Arial"/>
          <w:sz w:val="25"/>
          <w:szCs w:val="25"/>
          <w:color w:val="5D5D5D"/>
          <w:spacing w:val="0"/>
          <w:w w:val="76"/>
          <w:position w:val="0"/>
        </w:rPr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318" w:lineRule="exact"/>
        <w:ind w:left="156" w:right="1543"/>
        <w:jc w:val="center"/>
        <w:tabs>
          <w:tab w:pos="460" w:val="left"/>
          <w:tab w:pos="960" w:val="left"/>
          <w:tab w:pos="8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858789"/>
          <w:spacing w:val="0"/>
          <w:w w:val="100"/>
          <w:position w:val="5"/>
        </w:rPr>
        <w:t>,</w:t>
      </w:r>
      <w:r>
        <w:rPr>
          <w:rFonts w:ascii="Arial" w:hAnsi="Arial" w:cs="Arial" w:eastAsia="Arial"/>
          <w:sz w:val="25"/>
          <w:szCs w:val="25"/>
          <w:color w:val="858789"/>
          <w:spacing w:val="-52"/>
          <w:w w:val="100"/>
          <w:position w:val="5"/>
        </w:rPr>
        <w:t> </w:t>
      </w:r>
      <w:r>
        <w:rPr>
          <w:rFonts w:ascii="Arial" w:hAnsi="Arial" w:cs="Arial" w:eastAsia="Arial"/>
          <w:sz w:val="25"/>
          <w:szCs w:val="25"/>
          <w:color w:val="858789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5"/>
          <w:szCs w:val="25"/>
          <w:color w:val="858789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Yar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u w:val="single" w:color="4F4F4F"/>
          <w:position w:val="-2"/>
        </w:rPr>
        <w:t>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GİDE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2"/>
        </w:rPr>
        <w:t>EKİP: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Hata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3.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  <w:position w:val="-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8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-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781" w:right="-20"/>
        <w:jc w:val="left"/>
        <w:tabs>
          <w:tab w:pos="4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99" w:lineRule="exact"/>
        <w:ind w:left="-44" w:right="1416"/>
        <w:jc w:val="center"/>
        <w:tabs>
          <w:tab w:pos="4480" w:val="left"/>
          <w:tab w:pos="836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Arial" w:hAnsi="Arial" w:cs="Arial" w:eastAsia="Arial"/>
          <w:sz w:val="25"/>
          <w:szCs w:val="25"/>
          <w:color w:val="464646"/>
          <w:spacing w:val="0"/>
          <w:w w:val="79"/>
          <w:position w:val="-21"/>
        </w:rPr>
        <w:t>·u</w:t>
      </w:r>
      <w:r>
        <w:rPr>
          <w:rFonts w:ascii="Arial" w:hAnsi="Arial" w:cs="Arial" w:eastAsia="Arial"/>
          <w:sz w:val="25"/>
          <w:szCs w:val="25"/>
          <w:color w:val="464646"/>
          <w:spacing w:val="0"/>
          <w:w w:val="100"/>
          <w:position w:val="-21"/>
        </w:rPr>
        <w:tab/>
      </w:r>
      <w:r>
        <w:rPr>
          <w:rFonts w:ascii="Arial" w:hAnsi="Arial" w:cs="Arial" w:eastAsia="Arial"/>
          <w:sz w:val="25"/>
          <w:szCs w:val="25"/>
          <w:color w:val="464646"/>
          <w:spacing w:val="0"/>
          <w:w w:val="100"/>
          <w:position w:val="-21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1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0"/>
          <w:w w:val="70"/>
          <w:position w:val="-18"/>
        </w:rPr>
        <w:t>2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-32"/>
          <w:w w:val="100"/>
          <w:position w:val="-18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00"/>
          <w:i/>
          <w:position w:val="-18"/>
        </w:rPr>
        <w:t>1</w:t>
      </w:r>
      <w:r>
        <w:rPr>
          <w:rFonts w:ascii="Arial" w:hAnsi="Arial" w:cs="Arial" w:eastAsia="Arial"/>
          <w:sz w:val="25"/>
          <w:szCs w:val="25"/>
          <w:color w:val="383838"/>
          <w:spacing w:val="9"/>
          <w:w w:val="100"/>
          <w:i/>
          <w:position w:val="-18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63"/>
          <w:position w:val="-18"/>
        </w:rPr>
        <w:t>MaYIS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63"/>
          <w:position w:val="-18"/>
        </w:rPr>
        <w:t>  </w:t>
      </w:r>
      <w:r>
        <w:rPr>
          <w:rFonts w:ascii="Arial" w:hAnsi="Arial" w:cs="Arial" w:eastAsia="Arial"/>
          <w:sz w:val="17"/>
          <w:szCs w:val="17"/>
          <w:color w:val="383838"/>
          <w:spacing w:val="13"/>
          <w:w w:val="63"/>
          <w:position w:val="-18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63"/>
          <w:position w:val="-18"/>
        </w:rPr>
        <w:t>2017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0" w:right="320"/>
          <w:cols w:num="2" w:equalWidth="0">
            <w:col w:w="476" w:space="77"/>
            <w:col w:w="11047"/>
          </w:cols>
        </w:sectPr>
      </w:pPr>
      <w:rPr/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642" w:lineRule="atLeast"/>
        <w:ind w:right="-20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64646"/>
          <w:spacing w:val="-11"/>
          <w:w w:val="124"/>
        </w:rPr>
        <w:t>.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5"/>
        </w:rPr>
        <w:t>Pos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46" w:lineRule="exact"/>
        <w:ind w:right="-20"/>
        <w:jc w:val="left"/>
        <w:rPr>
          <w:rFonts w:ascii="Arial" w:hAnsi="Arial" w:cs="Arial" w:eastAsia="Arial"/>
          <w:sz w:val="101"/>
          <w:szCs w:val="101"/>
        </w:rPr>
      </w:pPr>
      <w:rPr/>
      <w:r>
        <w:rPr/>
        <w:br w:type="column"/>
      </w:r>
      <w:r>
        <w:rPr>
          <w:rFonts w:ascii="Arial" w:hAnsi="Arial" w:cs="Arial" w:eastAsia="Arial"/>
          <w:sz w:val="101"/>
          <w:szCs w:val="101"/>
          <w:color w:val="1F2372"/>
          <w:w w:val="46"/>
          <w:position w:val="-70"/>
        </w:rPr>
        <w:t>,</w:t>
      </w:r>
      <w:r>
        <w:rPr>
          <w:rFonts w:ascii="Arial" w:hAnsi="Arial" w:cs="Arial" w:eastAsia="Arial"/>
          <w:sz w:val="101"/>
          <w:szCs w:val="101"/>
          <w:color w:val="383838"/>
          <w:spacing w:val="-221"/>
          <w:w w:val="29"/>
          <w:position w:val="-70"/>
        </w:rPr>
        <w:t>;</w:t>
      </w:r>
      <w:r>
        <w:rPr>
          <w:rFonts w:ascii="Arial" w:hAnsi="Arial" w:cs="Arial" w:eastAsia="Arial"/>
          <w:sz w:val="101"/>
          <w:szCs w:val="101"/>
          <w:color w:val="383838"/>
          <w:spacing w:val="-142"/>
          <w:w w:val="22"/>
          <w:position w:val="-70"/>
        </w:rPr>
        <w:t>n</w:t>
      </w:r>
      <w:r>
        <w:rPr>
          <w:rFonts w:ascii="Arial" w:hAnsi="Arial" w:cs="Arial" w:eastAsia="Arial"/>
          <w:sz w:val="101"/>
          <w:szCs w:val="101"/>
          <w:color w:val="383838"/>
          <w:spacing w:val="0"/>
          <w:w w:val="29"/>
          <w:position w:val="-70"/>
        </w:rPr>
        <w:t>,</w:t>
      </w:r>
      <w:r>
        <w:rPr>
          <w:rFonts w:ascii="Arial" w:hAnsi="Arial" w:cs="Arial" w:eastAsia="Arial"/>
          <w:sz w:val="101"/>
          <w:szCs w:val="10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320"/>
          <w:cols w:num="2" w:equalWidth="0">
            <w:col w:w="2793" w:space="414"/>
            <w:col w:w="8393"/>
          </w:cols>
        </w:sectPr>
      </w:pPr>
      <w:rPr/>
    </w:p>
    <w:p>
      <w:pPr>
        <w:spacing w:before="0" w:after="0" w:line="726" w:lineRule="atLeast"/>
        <w:ind w:left="595"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2.41626pt;margin-top:-3.519814pt;width:43.075501pt;height:60.314073pt;mso-position-horizontal-relative:page;mso-position-vertical-relative:paragraph;z-index:-15298" type="#_x0000_t202" filled="f" stroked="f">
            <v:textbox inset="0,0,0,0">
              <w:txbxContent>
                <w:p>
                  <w:pPr>
                    <w:spacing w:before="0" w:after="0" w:line="214" w:lineRule="exact"/>
                    <w:ind w:left="175" w:right="-65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464646"/>
                      <w:spacing w:val="0"/>
                      <w:w w:val="71"/>
                    </w:rPr>
                    <w:t>7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464646"/>
                      <w:spacing w:val="0"/>
                      <w:w w:val="71"/>
                    </w:rPr>
                    <w:t>  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464646"/>
                      <w:spacing w:val="28"/>
                      <w:w w:val="71"/>
                    </w:rPr>
                    <w:t>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5D5D5D"/>
                      <w:spacing w:val="0"/>
                      <w:w w:val="71"/>
                      <w:i/>
                    </w:rPr>
                    <w:t>1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5D5D5D"/>
                      <w:spacing w:val="21"/>
                      <w:w w:val="71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83838"/>
                      <w:spacing w:val="0"/>
                      <w:w w:val="100"/>
                    </w:rPr>
                    <w:t>201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5.151245pt;margin-top:-3.117477pt;width:4.9pt;height:10pt;mso-position-horizontal-relative:page;mso-position-vertical-relative:paragraph;z-index:-15290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83838"/>
                      <w:spacing w:val="0"/>
                      <w:w w:val="100"/>
                    </w:rPr>
                    <w:t>7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8"/>
          <w:szCs w:val="8"/>
          <w:color w:val="464646"/>
          <w:spacing w:val="0"/>
          <w:w w:val="127"/>
          <w:i/>
        </w:rPr>
        <w:t>Q)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0" w:after="0" w:line="54" w:lineRule="exact"/>
        <w:ind w:left="595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0"/>
          <w:w w:val="51"/>
          <w:position w:val="-4"/>
        </w:rPr>
        <w:t>;::...,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320"/>
        </w:sectPr>
      </w:pPr>
      <w:rPr/>
    </w:p>
    <w:p>
      <w:pPr>
        <w:spacing w:before="0" w:after="0" w:line="566" w:lineRule="atLeast"/>
        <w:ind w:left="552" w:right="-105"/>
        <w:jc w:val="left"/>
        <w:tabs>
          <w:tab w:pos="2400" w:val="left"/>
          <w:tab w:pos="318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0.936325pt;margin-top:6.000611pt;width:25.884931pt;height:66.5pt;mso-position-horizontal-relative:page;mso-position-vertical-relative:paragraph;z-index:-15289" type="#_x0000_t202" filled="f" stroked="f">
            <v:textbox inset="0,0,0,0">
              <w:txbxContent>
                <w:p>
                  <w:pPr>
                    <w:spacing w:before="0" w:after="0" w:line="1330" w:lineRule="exact"/>
                    <w:ind w:right="-240"/>
                    <w:jc w:val="left"/>
                    <w:rPr>
                      <w:rFonts w:ascii="Times New Roman" w:hAnsi="Times New Roman" w:cs="Times New Roman" w:eastAsia="Times New Roman"/>
                      <w:sz w:val="133"/>
                      <w:szCs w:val="13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3"/>
                      <w:szCs w:val="133"/>
                      <w:color w:val="383838"/>
                      <w:spacing w:val="-195"/>
                      <w:w w:val="36"/>
                      <w:i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33"/>
                      <w:szCs w:val="133"/>
                      <w:color w:val="313872"/>
                      <w:spacing w:val="0"/>
                      <w:w w:val="84"/>
                      <w:i/>
                      <w:position w:val="-1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133"/>
                      <w:szCs w:val="133"/>
                      <w:color w:val="313872"/>
                      <w:spacing w:val="-176"/>
                      <w:w w:val="84"/>
                      <w:i/>
                      <w:position w:val="-1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133"/>
                      <w:szCs w:val="13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0.924805pt;margin-top:8.338083pt;width:92.924075pt;height:72pt;mso-position-horizontal-relative:page;mso-position-vertical-relative:paragraph;z-index:-15287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1540" w:val="left"/>
                    </w:tabs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A0A1A0"/>
                      <w:spacing w:val="-12"/>
                      <w:w w:val="162"/>
                      <w:position w:val="-14"/>
                    </w:rPr>
                    <w:t>;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83838"/>
                      <w:spacing w:val="0"/>
                      <w:w w:val="20"/>
                      <w:position w:val="-1"/>
                    </w:rPr>
                    <w:t>t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83838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83838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83838"/>
                      <w:spacing w:val="0"/>
                      <w:w w:val="100"/>
                      <w:position w:val="-14"/>
                    </w:rPr>
                    <w:t>c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83838"/>
                      <w:spacing w:val="-32"/>
                      <w:w w:val="100"/>
                      <w:position w:val="-1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5D5D5D"/>
                      <w:spacing w:val="0"/>
                      <w:w w:val="60"/>
                      <w:position w:val="-14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5D5D5D"/>
                      <w:spacing w:val="0"/>
                      <w:w w:val="60"/>
                      <w:position w:val="-1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5D5D5D"/>
                      <w:spacing w:val="10"/>
                      <w:w w:val="60"/>
                      <w:position w:val="-1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82828"/>
                      <w:spacing w:val="0"/>
                      <w:w w:val="192"/>
                      <w:position w:val="-14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</w:rPr>
        <w:t>;§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-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100"/>
          <w:position w:val="-17"/>
        </w:rPr>
        <w:t>Mu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100"/>
          <w:position w:val="-17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100"/>
          <w:position w:val="-17"/>
        </w:rPr>
      </w:r>
      <w:r>
        <w:rPr>
          <w:rFonts w:ascii="Times New Roman" w:hAnsi="Times New Roman" w:cs="Times New Roman" w:eastAsia="Times New Roman"/>
          <w:sz w:val="23"/>
          <w:szCs w:val="23"/>
          <w:color w:val="2D3354"/>
          <w:spacing w:val="0"/>
          <w:w w:val="140"/>
          <w:position w:val="0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2D3354"/>
          <w:spacing w:val="-8"/>
          <w:w w:val="141"/>
          <w:position w:val="0"/>
        </w:rPr>
        <w:t>J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136"/>
          <w:position w:val="0"/>
        </w:rPr>
        <w:t>Ri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-34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23"/>
          <w:szCs w:val="23"/>
          <w:color w:val="4D4D93"/>
          <w:spacing w:val="0"/>
          <w:w w:val="51"/>
          <w:position w:val="0"/>
        </w:rPr>
        <w:t>J</w:t>
      </w:r>
      <w:r>
        <w:rPr>
          <w:rFonts w:ascii="Times New Roman" w:hAnsi="Times New Roman" w:cs="Times New Roman" w:eastAsia="Times New Roman"/>
          <w:sz w:val="23"/>
          <w:szCs w:val="23"/>
          <w:color w:val="4D4D93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23"/>
          <w:szCs w:val="23"/>
          <w:color w:val="4D4D93"/>
          <w:spacing w:val="-13"/>
          <w:w w:val="100"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135"/>
          <w:b/>
          <w:bCs/>
          <w:position w:val="0"/>
        </w:rPr>
        <w:t>N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566" w:lineRule="atLeast"/>
        <w:ind w:right="-161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A0A1A0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14"/>
          <w:szCs w:val="14"/>
          <w:color w:val="A0A1A0"/>
          <w:spacing w:val="0"/>
          <w:w w:val="100"/>
          <w:i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A0A1A0"/>
          <w:spacing w:val="3"/>
          <w:w w:val="100"/>
          <w:i/>
        </w:rPr>
        <w:t> </w:t>
      </w:r>
      <w:r>
        <w:rPr>
          <w:rFonts w:ascii="Arial" w:hAnsi="Arial" w:cs="Arial" w:eastAsia="Arial"/>
          <w:sz w:val="81"/>
          <w:szCs w:val="81"/>
          <w:color w:val="A0A1A0"/>
          <w:spacing w:val="-153"/>
          <w:w w:val="59"/>
          <w:position w:val="6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A0A1A0"/>
          <w:spacing w:val="-47"/>
          <w:w w:val="128"/>
          <w:position w:val="0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858789"/>
          <w:spacing w:val="0"/>
          <w:w w:val="73"/>
          <w:position w:val="0"/>
        </w:rPr>
        <w:t>t</w:t>
      </w:r>
      <w:r>
        <w:rPr>
          <w:rFonts w:ascii="Times New Roman" w:hAnsi="Times New Roman" w:cs="Times New Roman" w:eastAsia="Times New Roman"/>
          <w:sz w:val="29"/>
          <w:szCs w:val="29"/>
          <w:color w:val="858789"/>
          <w:spacing w:val="-66"/>
          <w:w w:val="74"/>
          <w:position w:val="0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A0A1A0"/>
          <w:spacing w:val="-51"/>
          <w:w w:val="143"/>
          <w:position w:val="0"/>
        </w:rPr>
        <w:t>·</w:t>
      </w:r>
      <w:r>
        <w:rPr>
          <w:rFonts w:ascii="Arial" w:hAnsi="Arial" w:cs="Arial" w:eastAsia="Arial"/>
          <w:sz w:val="81"/>
          <w:szCs w:val="81"/>
          <w:color w:val="A0A1A0"/>
          <w:spacing w:val="44"/>
          <w:w w:val="93"/>
          <w:position w:val="6"/>
        </w:rPr>
        <w:t>'</w:t>
      </w:r>
      <w:r>
        <w:rPr>
          <w:rFonts w:ascii="Times New Roman" w:hAnsi="Times New Roman" w:cs="Times New Roman" w:eastAsia="Times New Roman"/>
          <w:sz w:val="29"/>
          <w:szCs w:val="29"/>
          <w:color w:val="BABABA"/>
          <w:spacing w:val="0"/>
          <w:w w:val="76"/>
          <w:position w:val="0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566" w:lineRule="atLeast"/>
        <w:ind w:right="-20"/>
        <w:jc w:val="left"/>
        <w:tabs>
          <w:tab w:pos="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81"/>
          <w:szCs w:val="81"/>
          <w:color w:val="BABABA"/>
          <w:spacing w:val="-93"/>
          <w:w w:val="79"/>
        </w:rPr>
        <w:t>ı</w:t>
      </w:r>
      <w:r>
        <w:rPr>
          <w:rFonts w:ascii="Arial" w:hAnsi="Arial" w:cs="Arial" w:eastAsia="Arial"/>
          <w:sz w:val="81"/>
          <w:szCs w:val="81"/>
          <w:color w:val="727474"/>
          <w:spacing w:val="20"/>
          <w:w w:val="24"/>
        </w:rPr>
        <w:t>•</w:t>
      </w:r>
      <w:r>
        <w:rPr>
          <w:rFonts w:ascii="Arial" w:hAnsi="Arial" w:cs="Arial" w:eastAsia="Arial"/>
          <w:sz w:val="81"/>
          <w:szCs w:val="81"/>
          <w:color w:val="A0A1A0"/>
          <w:spacing w:val="-179"/>
          <w:w w:val="2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BABABA"/>
          <w:spacing w:val="0"/>
          <w:w w:val="139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BABABA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BABABA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A0A1A0"/>
          <w:spacing w:val="0"/>
          <w:w w:val="116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320"/>
          <w:cols w:num="3" w:equalWidth="0">
            <w:col w:w="4188" w:space="4606"/>
            <w:col w:w="639" w:space="190"/>
            <w:col w:w="1977"/>
          </w:cols>
        </w:sectPr>
      </w:pPr>
      <w:rPr/>
    </w:p>
    <w:p>
      <w:pPr>
        <w:spacing w:before="0" w:after="0" w:line="496" w:lineRule="atLeas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w w:val="5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1"/>
          <w:w w:val="53"/>
        </w:rPr>
        <w:t>.</w:t>
      </w:r>
      <w:r>
        <w:rPr>
          <w:rFonts w:ascii="Arial" w:hAnsi="Arial" w:cs="Arial" w:eastAsia="Arial"/>
          <w:sz w:val="15"/>
          <w:szCs w:val="15"/>
          <w:color w:val="383838"/>
          <w:spacing w:val="-21"/>
          <w:w w:val="52"/>
          <w:position w:val="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6"/>
          <w:w w:val="53"/>
          <w:position w:val="0"/>
        </w:rPr>
        <w:t>.</w:t>
      </w:r>
      <w:r>
        <w:rPr>
          <w:rFonts w:ascii="Arial" w:hAnsi="Arial" w:cs="Arial" w:eastAsia="Arial"/>
          <w:sz w:val="15"/>
          <w:szCs w:val="15"/>
          <w:color w:val="383838"/>
          <w:spacing w:val="-17"/>
          <w:w w:val="52"/>
          <w:position w:val="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0"/>
          <w:w w:val="53"/>
          <w:position w:val="0"/>
        </w:rPr>
        <w:t>.</w:t>
      </w:r>
      <w:r>
        <w:rPr>
          <w:rFonts w:ascii="Arial" w:hAnsi="Arial" w:cs="Arial" w:eastAsia="Arial"/>
          <w:sz w:val="15"/>
          <w:szCs w:val="15"/>
          <w:color w:val="383838"/>
          <w:spacing w:val="-12"/>
          <w:w w:val="52"/>
          <w:position w:val="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5"/>
          <w:w w:val="53"/>
          <w:position w:val="0"/>
        </w:rPr>
        <w:t>.</w:t>
      </w:r>
      <w:r>
        <w:rPr>
          <w:rFonts w:ascii="Arial" w:hAnsi="Arial" w:cs="Arial" w:eastAsia="Arial"/>
          <w:sz w:val="15"/>
          <w:szCs w:val="15"/>
          <w:color w:val="383838"/>
          <w:spacing w:val="-7"/>
          <w:w w:val="52"/>
          <w:position w:val="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0"/>
          <w:w w:val="53"/>
          <w:position w:val="0"/>
        </w:rPr>
        <w:t>.</w:t>
      </w:r>
      <w:r>
        <w:rPr>
          <w:rFonts w:ascii="Arial" w:hAnsi="Arial" w:cs="Arial" w:eastAsia="Arial"/>
          <w:sz w:val="15"/>
          <w:szCs w:val="15"/>
          <w:color w:val="383838"/>
          <w:spacing w:val="-3"/>
          <w:w w:val="52"/>
          <w:position w:val="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53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53"/>
          <w:emboss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53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59" w:lineRule="atLeast"/>
        <w:ind w:left="238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282828"/>
          <w:spacing w:val="0"/>
          <w:w w:val="100"/>
        </w:rPr>
        <w:t>Me</w:t>
      </w:r>
      <w:r>
        <w:rPr>
          <w:rFonts w:ascii="Arial" w:hAnsi="Arial" w:cs="Arial" w:eastAsia="Arial"/>
          <w:sz w:val="21"/>
          <w:szCs w:val="21"/>
          <w:color w:val="282828"/>
          <w:spacing w:val="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282828"/>
          <w:spacing w:val="9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282828"/>
          <w:spacing w:val="0"/>
          <w:w w:val="433"/>
        </w:rPr>
        <w:t>e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486" w:lineRule="exact"/>
        <w:ind w:right="-20"/>
        <w:jc w:val="left"/>
        <w:tabs>
          <w:tab w:pos="580" w:val="left"/>
          <w:tab w:pos="1060" w:val="left"/>
          <w:tab w:pos="3240" w:val="left"/>
        </w:tabs>
        <w:rPr>
          <w:rFonts w:ascii="Times New Roman" w:hAnsi="Times New Roman" w:cs="Times New Roman" w:eastAsia="Times New Roman"/>
          <w:sz w:val="47"/>
          <w:szCs w:val="4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6.873596pt;margin-top:1.156488pt;width:5.365804pt;height:41.731936pt;mso-position-horizontal-relative:page;mso-position-vertical-relative:paragraph;z-index:-15297" type="#_x0000_t202" filled="f" stroked="f">
            <v:textbox inset="0,0,0,0">
              <w:txbxContent>
                <w:p>
                  <w:pPr>
                    <w:spacing w:before="3" w:after="0" w:line="110" w:lineRule="exact"/>
                    <w:jc w:val="left"/>
                    <w:rPr>
                      <w:sz w:val="11"/>
                      <w:szCs w:val="11"/>
                    </w:rPr>
                  </w:pPr>
                  <w:rPr/>
                  <w:r>
                    <w:rPr>
                      <w:sz w:val="11"/>
                      <w:szCs w:val="11"/>
                    </w:rPr>
                  </w:r>
                </w:p>
                <w:p>
                  <w:pPr>
                    <w:spacing w:before="0" w:after="0" w:line="240" w:lineRule="auto"/>
                    <w:ind w:right="-5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727474"/>
                      <w:spacing w:val="0"/>
                      <w:w w:val="132"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1.82489pt;margin-top:1.156488pt;width:12.7782pt;height:41.731936pt;mso-position-horizontal-relative:page;mso-position-vertical-relative:paragraph;z-index:-15296" type="#_x0000_t202" filled="f" stroked="f">
            <v:textbox inset="0,0,0,0">
              <w:txbxContent>
                <w:p>
                  <w:pPr>
                    <w:spacing w:before="3" w:after="0" w:line="110" w:lineRule="exact"/>
                    <w:jc w:val="left"/>
                    <w:rPr>
                      <w:sz w:val="11"/>
                      <w:szCs w:val="11"/>
                    </w:rPr>
                  </w:pPr>
                  <w:rPr/>
                  <w:r>
                    <w:rPr>
                      <w:sz w:val="11"/>
                      <w:szCs w:val="11"/>
                    </w:rPr>
                  </w:r>
                </w:p>
                <w:p>
                  <w:pPr>
                    <w:spacing w:before="0" w:after="0" w:line="240" w:lineRule="auto"/>
                    <w:ind w:left="125" w:right="-20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858789"/>
                      <w:spacing w:val="0"/>
                      <w:w w:val="139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25"/>
        </w:rPr>
        <w:t>3</w:t>
      </w:r>
      <w:r>
        <w:rPr>
          <w:rFonts w:ascii="Arial" w:hAnsi="Arial" w:cs="Arial" w:eastAsia="Arial"/>
          <w:sz w:val="19"/>
          <w:szCs w:val="19"/>
          <w:color w:val="282828"/>
          <w:spacing w:val="-45"/>
          <w:w w:val="100"/>
          <w:position w:val="25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25"/>
        </w:rPr>
        <w:tab/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25"/>
        </w:rPr>
      </w:r>
      <w:r>
        <w:rPr>
          <w:rFonts w:ascii="Arial" w:hAnsi="Arial" w:cs="Arial" w:eastAsia="Arial"/>
          <w:sz w:val="24"/>
          <w:szCs w:val="24"/>
          <w:color w:val="2D3354"/>
          <w:spacing w:val="0"/>
          <w:w w:val="75"/>
          <w:position w:val="25"/>
        </w:rPr>
        <w:t>p</w:t>
      </w:r>
      <w:r>
        <w:rPr>
          <w:rFonts w:ascii="Arial" w:hAnsi="Arial" w:cs="Arial" w:eastAsia="Arial"/>
          <w:sz w:val="24"/>
          <w:szCs w:val="24"/>
          <w:color w:val="2D3354"/>
          <w:spacing w:val="0"/>
          <w:w w:val="100"/>
          <w:position w:val="25"/>
        </w:rPr>
        <w:tab/>
      </w:r>
      <w:r>
        <w:rPr>
          <w:rFonts w:ascii="Arial" w:hAnsi="Arial" w:cs="Arial" w:eastAsia="Arial"/>
          <w:sz w:val="24"/>
          <w:szCs w:val="24"/>
          <w:color w:val="2D3354"/>
          <w:spacing w:val="0"/>
          <w:w w:val="100"/>
          <w:position w:val="25"/>
        </w:rPr>
      </w:r>
      <w:r>
        <w:rPr>
          <w:rFonts w:ascii="Arial" w:hAnsi="Arial" w:cs="Arial" w:eastAsia="Arial"/>
          <w:sz w:val="53"/>
          <w:szCs w:val="53"/>
          <w:color w:val="282828"/>
          <w:spacing w:val="0"/>
          <w:w w:val="42"/>
          <w:position w:val="3"/>
        </w:rPr>
        <w:t>iri</w:t>
      </w:r>
      <w:r>
        <w:rPr>
          <w:rFonts w:ascii="Arial" w:hAnsi="Arial" w:cs="Arial" w:eastAsia="Arial"/>
          <w:sz w:val="53"/>
          <w:szCs w:val="53"/>
          <w:color w:val="282828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53"/>
          <w:szCs w:val="53"/>
          <w:color w:val="28282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47"/>
          <w:szCs w:val="47"/>
          <w:color w:val="313872"/>
          <w:spacing w:val="0"/>
          <w:w w:val="133"/>
          <w:position w:val="-16"/>
        </w:rPr>
        <w:t>'</w:t>
      </w:r>
      <w:r>
        <w:rPr>
          <w:rFonts w:ascii="Times New Roman" w:hAnsi="Times New Roman" w:cs="Times New Roman" w:eastAsia="Times New Roman"/>
          <w:sz w:val="47"/>
          <w:szCs w:val="47"/>
          <w:color w:val="000000"/>
          <w:spacing w:val="0"/>
          <w:w w:val="100"/>
          <w:position w:val="0"/>
        </w:rPr>
      </w:r>
    </w:p>
    <w:p>
      <w:pPr>
        <w:spacing w:before="0" w:after="0" w:line="1314" w:lineRule="exact"/>
        <w:ind w:left="833" w:right="-256"/>
        <w:jc w:val="left"/>
        <w:tabs>
          <w:tab w:pos="2180" w:val="left"/>
        </w:tabs>
        <w:rPr>
          <w:rFonts w:ascii="Arial" w:hAnsi="Arial" w:cs="Arial" w:eastAsia="Arial"/>
          <w:sz w:val="144"/>
          <w:szCs w:val="144"/>
        </w:rPr>
      </w:pPr>
      <w:rPr/>
      <w:r>
        <w:rPr>
          <w:rFonts w:ascii="Times New Roman" w:hAnsi="Times New Roman" w:cs="Times New Roman" w:eastAsia="Times New Roman"/>
          <w:sz w:val="45"/>
          <w:szCs w:val="45"/>
          <w:color w:val="313872"/>
          <w:spacing w:val="0"/>
          <w:w w:val="63"/>
          <w:i/>
          <w:position w:val="51"/>
        </w:rPr>
        <w:t>u</w:t>
      </w:r>
      <w:r>
        <w:rPr>
          <w:rFonts w:ascii="Times New Roman" w:hAnsi="Times New Roman" w:cs="Times New Roman" w:eastAsia="Times New Roman"/>
          <w:sz w:val="45"/>
          <w:szCs w:val="45"/>
          <w:color w:val="313872"/>
          <w:spacing w:val="0"/>
          <w:w w:val="100"/>
          <w:i/>
          <w:position w:val="51"/>
        </w:rPr>
        <w:tab/>
      </w:r>
      <w:r>
        <w:rPr>
          <w:rFonts w:ascii="Times New Roman" w:hAnsi="Times New Roman" w:cs="Times New Roman" w:eastAsia="Times New Roman"/>
          <w:sz w:val="45"/>
          <w:szCs w:val="45"/>
          <w:color w:val="313872"/>
          <w:spacing w:val="0"/>
          <w:w w:val="100"/>
          <w:i/>
          <w:position w:val="51"/>
        </w:rPr>
      </w:r>
      <w:r>
        <w:rPr>
          <w:rFonts w:ascii="Arial" w:hAnsi="Arial" w:cs="Arial" w:eastAsia="Arial"/>
          <w:sz w:val="144"/>
          <w:szCs w:val="144"/>
          <w:color w:val="313872"/>
          <w:spacing w:val="0"/>
          <w:w w:val="125"/>
          <w:i/>
          <w:position w:val="4"/>
        </w:rPr>
        <w:t>yp</w:t>
      </w:r>
      <w:r>
        <w:rPr>
          <w:rFonts w:ascii="Arial" w:hAnsi="Arial" w:cs="Arial" w:eastAsia="Arial"/>
          <w:sz w:val="144"/>
          <w:szCs w:val="144"/>
          <w:color w:val="000000"/>
          <w:spacing w:val="0"/>
          <w:w w:val="100"/>
          <w:position w:val="0"/>
        </w:rPr>
      </w:r>
    </w:p>
    <w:p>
      <w:pPr>
        <w:spacing w:before="0" w:after="0" w:line="324" w:lineRule="exact"/>
        <w:ind w:left="117" w:right="-20"/>
        <w:jc w:val="left"/>
        <w:rPr>
          <w:rFonts w:ascii="Times New Roman" w:hAnsi="Times New Roman" w:cs="Times New Roman" w:eastAsia="Times New Roman"/>
          <w:sz w:val="62"/>
          <w:szCs w:val="6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2"/>
          <w:szCs w:val="62"/>
          <w:color w:val="5D5D5D"/>
          <w:w w:val="96"/>
          <w:position w:val="2"/>
        </w:rPr>
        <w:t>iıi</w:t>
      </w:r>
      <w:r>
        <w:rPr>
          <w:rFonts w:ascii="Times New Roman" w:hAnsi="Times New Roman" w:cs="Times New Roman" w:eastAsia="Times New Roman"/>
          <w:sz w:val="62"/>
          <w:szCs w:val="62"/>
          <w:color w:val="5D5D5D"/>
          <w:spacing w:val="38"/>
          <w:w w:val="96"/>
          <w:position w:val="2"/>
        </w:rPr>
        <w:t>&gt;</w:t>
      </w:r>
      <w:r>
        <w:rPr>
          <w:rFonts w:ascii="Times New Roman" w:hAnsi="Times New Roman" w:cs="Times New Roman" w:eastAsia="Times New Roman"/>
          <w:sz w:val="62"/>
          <w:szCs w:val="62"/>
          <w:color w:val="A0A1A0"/>
          <w:spacing w:val="0"/>
          <w:w w:val="28"/>
          <w:position w:val="2"/>
        </w:rPr>
        <w:t>:</w:t>
      </w:r>
      <w:r>
        <w:rPr>
          <w:rFonts w:ascii="Times New Roman" w:hAnsi="Times New Roman" w:cs="Times New Roman" w:eastAsia="Times New Roman"/>
          <w:sz w:val="62"/>
          <w:szCs w:val="62"/>
          <w:color w:val="A0A1A0"/>
          <w:spacing w:val="0"/>
          <w:w w:val="29"/>
          <w:position w:val="2"/>
        </w:rPr>
        <w:t>,</w:t>
      </w:r>
      <w:r>
        <w:rPr>
          <w:rFonts w:ascii="Times New Roman" w:hAnsi="Times New Roman" w:cs="Times New Roman" w:eastAsia="Times New Roman"/>
          <w:sz w:val="62"/>
          <w:szCs w:val="62"/>
          <w:color w:val="A0A1A0"/>
          <w:spacing w:val="-7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62"/>
          <w:szCs w:val="62"/>
          <w:color w:val="414862"/>
          <w:spacing w:val="-7"/>
          <w:w w:val="27"/>
          <w:position w:val="2"/>
        </w:rPr>
        <w:t>(</w:t>
      </w:r>
      <w:r>
        <w:rPr>
          <w:rFonts w:ascii="Times New Roman" w:hAnsi="Times New Roman" w:cs="Times New Roman" w:eastAsia="Times New Roman"/>
          <w:sz w:val="62"/>
          <w:szCs w:val="62"/>
          <w:color w:val="5D5D5D"/>
          <w:spacing w:val="-140"/>
          <w:w w:val="30"/>
          <w:position w:val="2"/>
        </w:rPr>
        <w:t>·</w:t>
      </w:r>
      <w:r>
        <w:rPr>
          <w:rFonts w:ascii="Times New Roman" w:hAnsi="Times New Roman" w:cs="Times New Roman" w:eastAsia="Times New Roman"/>
          <w:sz w:val="62"/>
          <w:szCs w:val="62"/>
          <w:color w:val="A0A1A0"/>
          <w:spacing w:val="9"/>
          <w:w w:val="34"/>
          <w:position w:val="2"/>
        </w:rPr>
        <w:t>:</w:t>
      </w:r>
      <w:r>
        <w:rPr>
          <w:rFonts w:ascii="Times New Roman" w:hAnsi="Times New Roman" w:cs="Times New Roman" w:eastAsia="Times New Roman"/>
          <w:sz w:val="62"/>
          <w:szCs w:val="62"/>
          <w:color w:val="A0A1A0"/>
          <w:spacing w:val="37"/>
          <w:w w:val="45"/>
          <w:position w:val="2"/>
        </w:rPr>
        <w:t>·</w:t>
      </w:r>
      <w:r>
        <w:rPr>
          <w:rFonts w:ascii="Times New Roman" w:hAnsi="Times New Roman" w:cs="Times New Roman" w:eastAsia="Times New Roman"/>
          <w:sz w:val="62"/>
          <w:szCs w:val="62"/>
          <w:color w:val="BABABA"/>
          <w:spacing w:val="0"/>
          <w:w w:val="36"/>
          <w:position w:val="2"/>
        </w:rPr>
        <w:t>.</w:t>
      </w:r>
      <w:r>
        <w:rPr>
          <w:rFonts w:ascii="Times New Roman" w:hAnsi="Times New Roman" w:cs="Times New Roman" w:eastAsia="Times New Roman"/>
          <w:sz w:val="62"/>
          <w:szCs w:val="62"/>
          <w:color w:val="000000"/>
          <w:spacing w:val="0"/>
          <w:w w:val="100"/>
          <w:position w:val="0"/>
        </w:rPr>
      </w:r>
    </w:p>
    <w:p>
      <w:pPr>
        <w:spacing w:before="0" w:after="0" w:line="242" w:lineRule="exact"/>
        <w:ind w:left="115" w:right="755"/>
        <w:jc w:val="center"/>
        <w:tabs>
          <w:tab w:pos="1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0.234802pt;margin-top:-2.596603pt;width:4.5151pt;height:15.653718pt;mso-position-horizontal-relative:page;mso-position-vertical-relative:paragraph;z-index:-15295" type="#_x0000_t202" filled="f" stroked="f">
            <v:textbox inset="0,0,0,0">
              <w:txbxContent>
                <w:p>
                  <w:pPr>
                    <w:spacing w:before="0" w:after="0" w:line="204" w:lineRule="exact"/>
                    <w:ind w:left="42" w:right="-53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BABABA"/>
                      <w:spacing w:val="0"/>
                      <w:w w:val="46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58789"/>
          <w:spacing w:val="4"/>
          <w:w w:val="58"/>
          <w:position w:val="8"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color w:val="A0A1A0"/>
          <w:spacing w:val="-12"/>
          <w:w w:val="88"/>
          <w:position w:val="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858789"/>
          <w:spacing w:val="0"/>
          <w:w w:val="98"/>
          <w:position w:val="8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858789"/>
          <w:spacing w:val="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9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5"/>
          <w:w w:val="69"/>
          <w:position w:val="-1"/>
        </w:rPr>
        <w:t>&gt;</w:t>
      </w:r>
      <w:r>
        <w:rPr>
          <w:rFonts w:ascii="Times New Roman" w:hAnsi="Times New Roman" w:cs="Times New Roman" w:eastAsia="Times New Roman"/>
          <w:sz w:val="20"/>
          <w:szCs w:val="20"/>
          <w:color w:val="A0A1A0"/>
          <w:spacing w:val="7"/>
          <w:w w:val="69"/>
          <w:position w:val="8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9"/>
          <w:position w:val="-1"/>
        </w:rPr>
        <w:t>apg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9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6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69"/>
          <w:position w:val="-1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25"/>
          <w:w w:val="6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6"/>
          <w:w w:val="69"/>
          <w:position w:val="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5"/>
          <w:w w:val="69"/>
          <w:position w:val="8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2"/>
          <w:w w:val="69"/>
          <w:position w:val="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9"/>
          <w:position w:val="8"/>
        </w:rPr>
        <w:t>ll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9"/>
          <w:w w:val="69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0"/>
          <w:szCs w:val="20"/>
          <w:color w:val="313872"/>
          <w:spacing w:val="0"/>
          <w:w w:val="423"/>
          <w:position w:val="8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8.781464pt;margin-top:3.189427pt;width:81.71808pt;height:24pt;mso-position-horizontal-relative:page;mso-position-vertical-relative:paragraph;z-index:-15288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1240" w:val="left"/>
                    </w:tabs>
                    <w:rPr>
                      <w:rFonts w:ascii="Times New Roman" w:hAnsi="Times New Roman" w:cs="Times New Roman" w:eastAsia="Times New Roman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A0A1A0"/>
                      <w:spacing w:val="0"/>
                      <w:w w:val="100"/>
                    </w:rPr>
                    <w:t>..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A0A1A0"/>
                      <w:spacing w:val="42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858789"/>
                      <w:spacing w:val="0"/>
                      <w:w w:val="104"/>
                    </w:rPr>
                    <w:t>"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858789"/>
                      <w:spacing w:val="7"/>
                      <w:w w:val="104"/>
                    </w:rPr>
                    <w:t>'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464646"/>
                      <w:spacing w:val="0"/>
                      <w:w w:val="326"/>
                    </w:rPr>
                    <w:t>·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464646"/>
                      <w:spacing w:val="6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727474"/>
                      <w:spacing w:val="0"/>
                      <w:w w:val="165"/>
                      <w:i/>
                    </w:rPr>
                    <w:t>ti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727474"/>
                      <w:spacing w:val="-16"/>
                      <w:w w:val="165"/>
                      <w:i/>
                    </w:rPr>
                    <w:t>,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383838"/>
                      <w:spacing w:val="0"/>
                      <w:w w:val="82"/>
                      <w:i/>
                    </w:rPr>
                    <w:t>.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383838"/>
                      <w:spacing w:val="-20"/>
                      <w:w w:val="100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858789"/>
                      <w:spacing w:val="0"/>
                      <w:w w:val="100"/>
                      <w:i/>
                    </w:rPr>
                    <w:t>.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858789"/>
                      <w:spacing w:val="-32"/>
                      <w:w w:val="100"/>
                      <w:i/>
                    </w:rPr>
                    <w:t>.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5D5D5D"/>
                      <w:spacing w:val="0"/>
                      <w:w w:val="100"/>
                      <w:i/>
                    </w:rPr>
                    <w:t>,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5D5D5D"/>
                      <w:spacing w:val="0"/>
                      <w:w w:val="100"/>
                      <w:i/>
                    </w:rPr>
                    <w:tab/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5D5D5D"/>
                      <w:spacing w:val="0"/>
                      <w:w w:val="100"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5D5D5D"/>
                      <w:spacing w:val="0"/>
                      <w:w w:val="171"/>
                    </w:rPr>
                    <w:t>'l</w:t>
                  </w:r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7"/>
          <w:szCs w:val="27"/>
          <w:color w:val="464646"/>
          <w:w w:val="47"/>
        </w:rPr>
        <w:t>M</w:t>
      </w:r>
      <w:r>
        <w:rPr>
          <w:rFonts w:ascii="Times New Roman" w:hAnsi="Times New Roman" w:cs="Times New Roman" w:eastAsia="Times New Roman"/>
          <w:sz w:val="27"/>
          <w:szCs w:val="27"/>
          <w:color w:val="464646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14862"/>
          <w:spacing w:val="0"/>
          <w:w w:val="61"/>
        </w:rPr>
        <w:t>JO</w:t>
      </w:r>
      <w:r>
        <w:rPr>
          <w:rFonts w:ascii="Times New Roman" w:hAnsi="Times New Roman" w:cs="Times New Roman" w:eastAsia="Times New Roman"/>
          <w:sz w:val="27"/>
          <w:szCs w:val="27"/>
          <w:color w:val="414862"/>
          <w:spacing w:val="-15"/>
          <w:w w:val="60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5D5D5D"/>
          <w:spacing w:val="0"/>
          <w:w w:val="106"/>
        </w:rPr>
        <w:t>W</w:t>
      </w:r>
      <w:r>
        <w:rPr>
          <w:rFonts w:ascii="Times New Roman" w:hAnsi="Times New Roman" w:cs="Times New Roman" w:eastAsia="Times New Roman"/>
          <w:sz w:val="27"/>
          <w:szCs w:val="27"/>
          <w:color w:val="5D5D5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D5D5D"/>
          <w:spacing w:val="0"/>
          <w:w w:val="106"/>
        </w:rPr>
        <w:t>lf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48" w:after="0" w:line="222" w:lineRule="exact"/>
        <w:ind w:left="475" w:right="1220"/>
        <w:jc w:val="center"/>
        <w:tabs>
          <w:tab w:pos="1060" w:val="left"/>
          <w:tab w:pos="14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1.635223pt;margin-top:3.885939pt;width:9.891987pt;height:24.637353pt;mso-position-horizontal-relative:page;mso-position-vertical-relative:paragraph;z-index:-15294" type="#_x0000_t202" filled="f" stroked="f">
            <v:textbox inset="0,0,0,0">
              <w:txbxContent>
                <w:p>
                  <w:pPr>
                    <w:spacing w:before="0" w:after="0" w:line="214" w:lineRule="exact"/>
                    <w:ind w:right="-20"/>
                    <w:jc w:val="left"/>
                    <w:rPr>
                      <w:rFonts w:ascii="Times New Roman" w:hAnsi="Times New Roman" w:cs="Times New Roman" w:eastAsia="Times New Roman"/>
                      <w:sz w:val="21"/>
                      <w:szCs w:val="2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5D5D5D"/>
                      <w:spacing w:val="0"/>
                      <w:w w:val="121"/>
                    </w:rPr>
                    <w:t>t.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858789"/>
          <w:spacing w:val="-10"/>
          <w:w w:val="146"/>
          <w:position w:val="-2"/>
        </w:rPr>
        <w:t>ı</w:t>
      </w:r>
      <w:r>
        <w:rPr>
          <w:rFonts w:ascii="Arial" w:hAnsi="Arial" w:cs="Arial" w:eastAsia="Arial"/>
          <w:sz w:val="18"/>
          <w:szCs w:val="18"/>
          <w:color w:val="858789"/>
          <w:spacing w:val="0"/>
          <w:w w:val="146"/>
          <w:position w:val="-2"/>
        </w:rPr>
        <w:t>'</w:t>
      </w:r>
      <w:r>
        <w:rPr>
          <w:rFonts w:ascii="Arial" w:hAnsi="Arial" w:cs="Arial" w:eastAsia="Arial"/>
          <w:sz w:val="18"/>
          <w:szCs w:val="18"/>
          <w:color w:val="858789"/>
          <w:spacing w:val="-37"/>
          <w:w w:val="100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A0A1A0"/>
          <w:spacing w:val="-47"/>
          <w:w w:val="210"/>
          <w:position w:val="-2"/>
        </w:rPr>
        <w:t>'</w:t>
      </w:r>
      <w:r>
        <w:rPr>
          <w:rFonts w:ascii="Arial" w:hAnsi="Arial" w:cs="Arial" w:eastAsia="Arial"/>
          <w:sz w:val="14"/>
          <w:szCs w:val="14"/>
          <w:color w:val="727474"/>
          <w:spacing w:val="-10"/>
          <w:w w:val="69"/>
          <w:position w:val="-8"/>
        </w:rPr>
        <w:t>•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35"/>
          <w:position w:val="-8"/>
        </w:rPr>
        <w:t>.</w:t>
      </w:r>
      <w:r>
        <w:rPr>
          <w:rFonts w:ascii="Arial" w:hAnsi="Arial" w:cs="Arial" w:eastAsia="Arial"/>
          <w:sz w:val="14"/>
          <w:szCs w:val="14"/>
          <w:color w:val="383838"/>
          <w:spacing w:val="12"/>
          <w:w w:val="100"/>
          <w:position w:val="-8"/>
        </w:rPr>
        <w:t> </w:t>
      </w:r>
      <w:r>
        <w:rPr>
          <w:rFonts w:ascii="Arial" w:hAnsi="Arial" w:cs="Arial" w:eastAsia="Arial"/>
          <w:sz w:val="14"/>
          <w:szCs w:val="14"/>
          <w:color w:val="727474"/>
          <w:spacing w:val="0"/>
          <w:w w:val="66"/>
          <w:b/>
          <w:bCs/>
          <w:i/>
          <w:position w:val="-8"/>
        </w:rPr>
        <w:t>Ji</w:t>
      </w:r>
      <w:r>
        <w:rPr>
          <w:rFonts w:ascii="Arial" w:hAnsi="Arial" w:cs="Arial" w:eastAsia="Arial"/>
          <w:sz w:val="14"/>
          <w:szCs w:val="14"/>
          <w:color w:val="727474"/>
          <w:spacing w:val="0"/>
          <w:w w:val="100"/>
          <w:b/>
          <w:bCs/>
          <w:i/>
          <w:position w:val="-8"/>
        </w:rPr>
        <w:tab/>
      </w:r>
      <w:r>
        <w:rPr>
          <w:rFonts w:ascii="Arial" w:hAnsi="Arial" w:cs="Arial" w:eastAsia="Arial"/>
          <w:sz w:val="14"/>
          <w:szCs w:val="14"/>
          <w:color w:val="727474"/>
          <w:spacing w:val="0"/>
          <w:w w:val="100"/>
          <w:b/>
          <w:bCs/>
          <w:i/>
          <w:position w:val="-8"/>
        </w:rPr>
      </w:r>
      <w:r>
        <w:rPr>
          <w:rFonts w:ascii="Arial" w:hAnsi="Arial" w:cs="Arial" w:eastAsia="Arial"/>
          <w:sz w:val="14"/>
          <w:szCs w:val="14"/>
          <w:color w:val="858789"/>
          <w:spacing w:val="0"/>
          <w:w w:val="210"/>
          <w:i/>
          <w:position w:val="-8"/>
        </w:rPr>
        <w:t>·</w:t>
      </w:r>
      <w:r>
        <w:rPr>
          <w:rFonts w:ascii="Arial" w:hAnsi="Arial" w:cs="Arial" w:eastAsia="Arial"/>
          <w:sz w:val="14"/>
          <w:szCs w:val="14"/>
          <w:color w:val="858789"/>
          <w:spacing w:val="0"/>
          <w:w w:val="100"/>
          <w:i/>
          <w:position w:val="-8"/>
        </w:rPr>
        <w:tab/>
      </w:r>
      <w:r>
        <w:rPr>
          <w:rFonts w:ascii="Arial" w:hAnsi="Arial" w:cs="Arial" w:eastAsia="Arial"/>
          <w:sz w:val="14"/>
          <w:szCs w:val="14"/>
          <w:color w:val="858789"/>
          <w:spacing w:val="0"/>
          <w:w w:val="100"/>
          <w:i/>
          <w:position w:val="-8"/>
        </w:rPr>
      </w:r>
      <w:r>
        <w:rPr>
          <w:rFonts w:ascii="Arial" w:hAnsi="Arial" w:cs="Arial" w:eastAsia="Arial"/>
          <w:sz w:val="14"/>
          <w:szCs w:val="14"/>
          <w:color w:val="5D5D5D"/>
          <w:spacing w:val="0"/>
          <w:w w:val="210"/>
          <w:position w:val="-8"/>
        </w:rPr>
        <w:t>,</w:t>
      </w:r>
      <w:r>
        <w:rPr>
          <w:rFonts w:ascii="Arial" w:hAnsi="Arial" w:cs="Arial" w:eastAsia="Arial"/>
          <w:sz w:val="14"/>
          <w:szCs w:val="14"/>
          <w:color w:val="5D5D5D"/>
          <w:spacing w:val="-26"/>
          <w:w w:val="210"/>
          <w:position w:val="-8"/>
        </w:rPr>
        <w:t> </w:t>
      </w:r>
      <w:r>
        <w:rPr>
          <w:rFonts w:ascii="Arial" w:hAnsi="Arial" w:cs="Arial" w:eastAsia="Arial"/>
          <w:sz w:val="14"/>
          <w:szCs w:val="14"/>
          <w:color w:val="BABABA"/>
          <w:spacing w:val="0"/>
          <w:w w:val="135"/>
          <w:position w:val="-8"/>
        </w:rPr>
        <w:t>.</w:t>
      </w:r>
      <w:r>
        <w:rPr>
          <w:rFonts w:ascii="Arial" w:hAnsi="Arial" w:cs="Arial" w:eastAsia="Arial"/>
          <w:sz w:val="14"/>
          <w:szCs w:val="14"/>
          <w:color w:val="BABABA"/>
          <w:spacing w:val="-29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D5D5D"/>
          <w:spacing w:val="0"/>
          <w:w w:val="84"/>
          <w:position w:val="-2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57" w:lineRule="exact"/>
        <w:ind w:left="751" w:right="1452"/>
        <w:jc w:val="center"/>
        <w:tabs>
          <w:tab w:pos="1260" w:val="left"/>
        </w:tabs>
        <w:rPr>
          <w:rFonts w:ascii="Arial" w:hAnsi="Arial" w:cs="Arial" w:eastAsia="Arial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BABABA"/>
          <w:w w:val="33"/>
          <w:position w:val="1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BABABA"/>
          <w:spacing w:val="10"/>
          <w:w w:val="33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A0A1A0"/>
          <w:spacing w:val="-3"/>
          <w:w w:val="139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58789"/>
          <w:spacing w:val="0"/>
          <w:w w:val="52"/>
          <w:position w:val="1"/>
        </w:rPr>
        <w:t>...</w:t>
      </w:r>
      <w:r>
        <w:rPr>
          <w:rFonts w:ascii="Times New Roman" w:hAnsi="Times New Roman" w:cs="Times New Roman" w:eastAsia="Times New Roman"/>
          <w:sz w:val="18"/>
          <w:szCs w:val="18"/>
          <w:color w:val="85878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858789"/>
          <w:spacing w:val="0"/>
          <w:w w:val="100"/>
          <w:position w:val="1"/>
        </w:rPr>
      </w:r>
      <w:r>
        <w:rPr>
          <w:rFonts w:ascii="Arial" w:hAnsi="Arial" w:cs="Arial" w:eastAsia="Arial"/>
          <w:sz w:val="32"/>
          <w:szCs w:val="32"/>
          <w:color w:val="A0A1A0"/>
          <w:spacing w:val="0"/>
          <w:w w:val="149"/>
          <w:position w:val="1"/>
        </w:rPr>
        <w:t>·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0" w:right="320"/>
          <w:cols w:num="3" w:equalWidth="0">
            <w:col w:w="705" w:space="1576"/>
            <w:col w:w="4087" w:space="2237"/>
            <w:col w:w="2995"/>
          </w:cols>
        </w:sectPr>
      </w:pPr>
      <w:rPr/>
    </w:p>
    <w:p>
      <w:pPr>
        <w:spacing w:before="65" w:after="0" w:line="239" w:lineRule="exact"/>
        <w:ind w:right="-20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83838"/>
          <w:spacing w:val="-54"/>
          <w:w w:val="77"/>
          <w:position w:val="-7"/>
        </w:rPr>
        <w:t>p</w:t>
      </w:r>
      <w:r>
        <w:rPr>
          <w:rFonts w:ascii="Arial" w:hAnsi="Arial" w:cs="Arial" w:eastAsia="Arial"/>
          <w:sz w:val="31"/>
          <w:szCs w:val="31"/>
          <w:color w:val="383838"/>
          <w:spacing w:val="-44"/>
          <w:w w:val="70"/>
          <w:position w:val="-10"/>
        </w:rPr>
        <w:t>"</w:t>
      </w:r>
      <w:r>
        <w:rPr>
          <w:rFonts w:ascii="Arial" w:hAnsi="Arial" w:cs="Arial" w:eastAsia="Arial"/>
          <w:sz w:val="18"/>
          <w:szCs w:val="18"/>
          <w:color w:val="383838"/>
          <w:spacing w:val="-5"/>
          <w:w w:val="76"/>
          <w:position w:val="-7"/>
        </w:rPr>
        <w:t>:</w:t>
      </w:r>
      <w:r>
        <w:rPr>
          <w:rFonts w:ascii="Arial" w:hAnsi="Arial" w:cs="Arial" w:eastAsia="Arial"/>
          <w:sz w:val="31"/>
          <w:szCs w:val="31"/>
          <w:color w:val="383838"/>
          <w:spacing w:val="-49"/>
          <w:w w:val="70"/>
          <w:position w:val="-10"/>
        </w:rPr>
        <w:t>'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76"/>
          <w:position w:val="-7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1" w:after="0" w:line="283" w:lineRule="exact"/>
        <w:ind w:right="-81"/>
        <w:jc w:val="left"/>
        <w:tabs>
          <w:tab w:pos="196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414862"/>
          <w:spacing w:val="0"/>
          <w:w w:val="100"/>
          <w:b/>
          <w:bCs/>
          <w:position w:val="-3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414862"/>
          <w:spacing w:val="0"/>
          <w:w w:val="100"/>
          <w:b/>
          <w:bCs/>
          <w:position w:val="-3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414862"/>
          <w:spacing w:val="-1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199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198"/>
          <w:b/>
          <w:bCs/>
          <w:position w:val="-3"/>
        </w:rPr>
        <w:t>r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-50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100"/>
          <w:b/>
          <w:bCs/>
          <w:position w:val="-3"/>
        </w:rPr>
        <w:t>TOP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100"/>
          <w:b/>
          <w:bCs/>
          <w:position w:val="-3"/>
        </w:rPr>
        <w:t>(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100"/>
          <w:b/>
          <w:bCs/>
          <w:position w:val="-3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100"/>
          <w:b/>
          <w:bCs/>
          <w:position w:val="-3"/>
        </w:rPr>
      </w:r>
      <w:r>
        <w:rPr>
          <w:rFonts w:ascii="Arial" w:hAnsi="Arial" w:cs="Arial" w:eastAsia="Arial"/>
          <w:sz w:val="18"/>
          <w:szCs w:val="18"/>
          <w:color w:val="727474"/>
          <w:spacing w:val="0"/>
          <w:w w:val="180"/>
          <w:position w:val="-3"/>
        </w:rPr>
        <w:t>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96" w:after="0" w:line="208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3"/>
          <w:position w:val="-2"/>
        </w:rPr>
        <w:t>SadıkBAYAR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320"/>
          <w:cols w:num="3" w:equalWidth="0">
            <w:col w:w="802" w:space="1803"/>
            <w:col w:w="2034" w:space="309"/>
            <w:col w:w="6652"/>
          </w:cols>
        </w:sectPr>
      </w:pPr>
      <w:rPr/>
    </w:p>
    <w:p>
      <w:pPr>
        <w:spacing w:before="0" w:after="0" w:line="455" w:lineRule="exact"/>
        <w:ind w:left="2609" w:right="-106"/>
        <w:jc w:val="left"/>
        <w:tabs>
          <w:tab w:pos="4140" w:val="left"/>
          <w:tab w:pos="4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0.47552pt;margin-top:23.540636pt;width:565.082892pt;height:775.240525pt;mso-position-horizontal-relative:page;mso-position-vertical-relative:page;z-index:-15293" coordorigin="210,471" coordsize="11302,15505">
            <v:group style="position:absolute;left:2167;top:488;width:2;height:841" coordorigin="2167,488" coordsize="2,841">
              <v:shape style="position:absolute;left:2167;top:488;width:2;height:841" coordorigin="2167,488" coordsize="0,841" path="m2167,1329l2167,488e" filled="f" stroked="t" strokeweight=".95232pt" strokecolor="#545454">
                <v:path arrowok="t"/>
              </v:shape>
            </v:group>
            <v:group style="position:absolute;left:219;top:1735;width:333;height:2" coordorigin="219,1735" coordsize="333,2">
              <v:shape style="position:absolute;left:219;top:1735;width:333;height:2" coordorigin="219,1735" coordsize="333,0" path="m219,1735l552,1735e" filled="f" stroked="t" strokeweight=".71424pt" strokecolor="#575757">
                <v:path arrowok="t"/>
              </v:shape>
            </v:group>
            <v:group style="position:absolute;left:495;top:1735;width:333;height:2" coordorigin="495,1735" coordsize="333,2">
              <v:shape style="position:absolute;left:495;top:1735;width:333;height:2" coordorigin="495,1735" coordsize="333,0" path="m495,1735l829,1735e" filled="f" stroked="t" strokeweight=".47616pt" strokecolor="#383838">
                <v:path arrowok="t"/>
              </v:shape>
            </v:group>
            <v:group style="position:absolute;left:771;top:1742;width:6438;height:2" coordorigin="771,1742" coordsize="6438,2">
              <v:shape style="position:absolute;left:771;top:1742;width:6438;height:2" coordorigin="771,1742" coordsize="6438,0" path="m771,1742l7209,1742e" filled="f" stroked="t" strokeweight=".71424pt" strokecolor="#545454">
                <v:path arrowok="t"/>
              </v:shape>
            </v:group>
            <v:group style="position:absolute;left:2167;top:1219;width:2;height:531" coordorigin="2167,1219" coordsize="2,531">
              <v:shape style="position:absolute;left:2167;top:1219;width:2;height:531" coordorigin="2167,1219" coordsize="0,531" path="m2167,1749l2167,1219e" filled="f" stroked="t" strokeweight=".47616pt" strokecolor="#383838">
                <v:path arrowok="t"/>
              </v:shape>
            </v:group>
            <v:group style="position:absolute;left:7152;top:1745;width:429;height:2" coordorigin="7152,1745" coordsize="429,2">
              <v:shape style="position:absolute;left:7152;top:1745;width:429;height:2" coordorigin="7152,1745" coordsize="429,0" path="m7152,1745l7580,1745e" filled="f" stroked="t" strokeweight=".47616pt" strokecolor="#2B2B2B">
                <v:path arrowok="t"/>
              </v:shape>
            </v:group>
            <v:group style="position:absolute;left:7523;top:1745;width:1076;height:2" coordorigin="7523,1745" coordsize="1076,2">
              <v:shape style="position:absolute;left:7523;top:1745;width:1076;height:2" coordorigin="7523,1745" coordsize="1076,0" path="m7523,1745l8599,1745e" filled="f" stroked="t" strokeweight=".71424pt" strokecolor="#575757">
                <v:path arrowok="t"/>
              </v:shape>
            </v:group>
            <v:group style="position:absolute;left:8949;top:488;width:2;height:1262" coordorigin="8949,488" coordsize="2,1262">
              <v:shape style="position:absolute;left:8949;top:488;width:2;height:1262" coordorigin="8949,488" coordsize="0,1262" path="m8949,1749l8949,488e" filled="f" stroked="t" strokeweight=".95232pt" strokecolor="#5B5B5B">
                <v:path arrowok="t"/>
              </v:shape>
            </v:group>
            <v:group style="position:absolute;left:8542;top:1745;width:605;height:2" coordorigin="8542,1745" coordsize="605,2">
              <v:shape style="position:absolute;left:8542;top:1745;width:605;height:2" coordorigin="8542,1745" coordsize="605,0" path="m8542,1745l9147,1745e" filled="f" stroked="t" strokeweight=".47616pt" strokecolor="#2F2F2F">
                <v:path arrowok="t"/>
              </v:shape>
            </v:group>
            <v:group style="position:absolute;left:11473;top:492;width:2;height:1534" coordorigin="11473,492" coordsize="2,1534">
              <v:shape style="position:absolute;left:11473;top:492;width:2;height:1534" coordorigin="11473,492" coordsize="0,1534" path="m11473,2027l11473,492e" filled="f" stroked="t" strokeweight=".95232pt" strokecolor="#646464">
                <v:path arrowok="t"/>
              </v:shape>
            </v:group>
            <v:group style="position:absolute;left:9090;top:1742;width:2390;height:2" coordorigin="9090,1742" coordsize="2390,2">
              <v:shape style="position:absolute;left:9090;top:1742;width:2390;height:2" coordorigin="9090,1742" coordsize="2390,0" path="m9090,1742l11480,1742e" filled="f" stroked="t" strokeweight=".71424pt" strokecolor="#5B5B5B">
                <v:path arrowok="t"/>
              </v:shape>
            </v:group>
            <v:group style="position:absolute;left:219;top:1984;width:9828;height:2" coordorigin="219,1984" coordsize="9828,2">
              <v:shape style="position:absolute;left:219;top:1984;width:9828;height:2" coordorigin="219,1984" coordsize="9828,0" path="m219,1984l10047,1984e" filled="f" stroked="t" strokeweight=".71424pt" strokecolor="#545454">
                <v:path arrowok="t"/>
              </v:shape>
            </v:group>
            <v:group style="position:absolute;left:3200;top:1735;width:2;height:497" coordorigin="3200,1735" coordsize="2,497">
              <v:shape style="position:absolute;left:3200;top:1735;width:2;height:497" coordorigin="3200,1735" coordsize="0,497" path="m3200,2232l3200,1735e" filled="f" stroked="t" strokeweight=".95232pt" strokecolor="#646464">
                <v:path arrowok="t"/>
              </v:shape>
            </v:group>
            <v:group style="position:absolute;left:8466;top:1988;width:990;height:2" coordorigin="8466,1988" coordsize="990,2">
              <v:shape style="position:absolute;left:8466;top:1988;width:990;height:2" coordorigin="8466,1988" coordsize="990,0" path="m8466,1988l9457,1988e" filled="f" stroked="t" strokeweight=".95232pt" strokecolor="#676767">
                <v:path arrowok="t"/>
              </v:shape>
            </v:group>
            <v:group style="position:absolute;left:9990;top:1988;width:229;height:2" coordorigin="9990,1988" coordsize="229,2">
              <v:shape style="position:absolute;left:9990;top:1988;width:229;height:2" coordorigin="9990,1988" coordsize="229,0" path="m9990,1988l10218,1988e" filled="f" stroked="t" strokeweight=".47616pt" strokecolor="#545454">
                <v:path arrowok="t"/>
              </v:shape>
            </v:group>
            <v:group style="position:absolute;left:10147;top:1986;width:1333;height:2" coordorigin="10147,1986" coordsize="1333,2">
              <v:shape style="position:absolute;left:10147;top:1986;width:1333;height:2" coordorigin="10147,1986" coordsize="1333,0" path="m10147,1986l11480,1986e" filled="f" stroked="t" strokeweight=".95232pt" strokecolor="#707070">
                <v:path arrowok="t"/>
              </v:shape>
            </v:group>
            <v:group style="position:absolute;left:224;top:2225;width:2647;height:2" coordorigin="224,2225" coordsize="2647,2">
              <v:shape style="position:absolute;left:224;top:2225;width:2647;height:2" coordorigin="224,2225" coordsize="2647,0" path="m224,2225l2871,2225e" filled="f" stroked="t" strokeweight=".71424pt" strokecolor="#545454">
                <v:path arrowok="t"/>
              </v:shape>
            </v:group>
            <v:group style="position:absolute;left:2814;top:2227;width:414;height:2" coordorigin="2814,2227" coordsize="414,2">
              <v:shape style="position:absolute;left:2814;top:2227;width:414;height:2" coordorigin="2814,2227" coordsize="414,0" path="m2814,2227l3228,2227e" filled="f" stroked="t" strokeweight=".47616pt" strokecolor="#2F2F2F">
                <v:path arrowok="t"/>
              </v:shape>
            </v:group>
            <v:group style="position:absolute;left:3157;top:2230;width:5814;height:2" coordorigin="3157,2230" coordsize="5814,2">
              <v:shape style="position:absolute;left:3157;top:2230;width:5814;height:2" coordorigin="3157,2230" coordsize="5814,0" path="m3157,2230l8971,2230e" filled="f" stroked="t" strokeweight=".71424pt" strokecolor="#545454">
                <v:path arrowok="t"/>
              </v:shape>
            </v:group>
            <v:group style="position:absolute;left:8914;top:2232;width:233;height:2" coordorigin="8914,2232" coordsize="233,2">
              <v:shape style="position:absolute;left:8914;top:2232;width:233;height:2" coordorigin="8914,2232" coordsize="233,0" path="m8914,2232l9147,2232e" filled="f" stroked="t" strokeweight=".47616pt" strokecolor="#3F3F3F">
                <v:path arrowok="t"/>
              </v:shape>
            </v:group>
            <v:group style="position:absolute;left:9090;top:2230;width:2390;height:2" coordorigin="9090,2230" coordsize="2390,2">
              <v:shape style="position:absolute;left:9090;top:2230;width:2390;height:2" coordorigin="9090,2230" coordsize="2390,0" path="m9090,2230l11480,2230e" filled="f" stroked="t" strokeweight=".71424pt" strokecolor="#606060">
                <v:path arrowok="t"/>
              </v:shape>
            </v:group>
            <v:group style="position:absolute;left:11485;top:492;width:2;height:8895" coordorigin="11485,492" coordsize="2,8895">
              <v:shape style="position:absolute;left:11485;top:492;width:2;height:8895" coordorigin="11485,492" coordsize="0,8895" path="m11485,9387l11485,492e" filled="f" stroked="t" strokeweight=".71424pt" strokecolor="#606060">
                <v:path arrowok="t"/>
              </v:shape>
            </v:group>
            <v:group style="position:absolute;left:224;top:2469;width:5343;height:2" coordorigin="224,2469" coordsize="5343,2">
              <v:shape style="position:absolute;left:224;top:2469;width:5343;height:2" coordorigin="224,2469" coordsize="5343,0" path="m224,2469l5566,2469e" filled="f" stroked="t" strokeweight=".71424pt" strokecolor="#545454">
                <v:path arrowok="t"/>
              </v:shape>
            </v:group>
            <v:group style="position:absolute;left:229;top:2184;width:2;height:784" coordorigin="229,2184" coordsize="2,784">
              <v:shape style="position:absolute;left:229;top:2184;width:2;height:784" coordorigin="229,2184" coordsize="0,784" path="m229,2968l229,2184e" filled="f" stroked="t" strokeweight=".47616pt" strokecolor="#343434">
                <v:path arrowok="t"/>
              </v:shape>
            </v:group>
            <v:group style="position:absolute;left:5509;top:2471;width:543;height:2" coordorigin="5509,2471" coordsize="543,2">
              <v:shape style="position:absolute;left:5509;top:2471;width:543;height:2" coordorigin="5509,2471" coordsize="543,0" path="m5509,2471l6052,2471e" filled="f" stroked="t" strokeweight=".47616pt" strokecolor="#3B3B3B">
                <v:path arrowok="t"/>
              </v:shape>
            </v:group>
            <v:group style="position:absolute;left:5957;top:2471;width:943;height:2" coordorigin="5957,2471" coordsize="943,2">
              <v:shape style="position:absolute;left:5957;top:2471;width:943;height:2" coordorigin="5957,2471" coordsize="943,0" path="m5957,2471l6900,2471e" filled="f" stroked="t" strokeweight=".95232pt" strokecolor="#606060">
                <v:path arrowok="t"/>
              </v:shape>
            </v:group>
            <v:group style="position:absolute;left:6733;top:2473;width:476;height:2" coordorigin="6733,2473" coordsize="476,2">
              <v:shape style="position:absolute;left:6733;top:2473;width:476;height:2" coordorigin="6733,2473" coordsize="476,0" path="m6733,2473l7209,2473e" filled="f" stroked="t" strokeweight=".47616pt" strokecolor="#444444">
                <v:path arrowok="t"/>
              </v:shape>
            </v:group>
            <v:group style="position:absolute;left:7152;top:2473;width:1448;height:2" coordorigin="7152,2473" coordsize="1448,2">
              <v:shape style="position:absolute;left:7152;top:2473;width:1448;height:2" coordorigin="7152,2473" coordsize="1448,0" path="m7152,2473l8599,2473e" filled="f" stroked="t" strokeweight=".95232pt" strokecolor="#606060">
                <v:path arrowok="t"/>
              </v:shape>
            </v:group>
            <v:group style="position:absolute;left:8542;top:2471;width:605;height:2" coordorigin="8542,2471" coordsize="605,2">
              <v:shape style="position:absolute;left:8542;top:2471;width:605;height:2" coordorigin="8542,2471" coordsize="605,0" path="m8542,2471l9147,2471e" filled="f" stroked="t" strokeweight=".47616pt" strokecolor="#3B3B3B">
                <v:path arrowok="t"/>
              </v:shape>
            </v:group>
            <v:group style="position:absolute;left:9090;top:2471;width:1128;height:2" coordorigin="9090,2471" coordsize="1128,2">
              <v:shape style="position:absolute;left:9090;top:2471;width:1128;height:2" coordorigin="9090,2471" coordsize="1128,0" path="m9090,2471l10218,2471e" filled="f" stroked="t" strokeweight=".95232pt" strokecolor="#646464">
                <v:path arrowok="t"/>
              </v:shape>
            </v:group>
            <v:group style="position:absolute;left:10161;top:2471;width:562;height:2" coordorigin="10161,2471" coordsize="562,2">
              <v:shape style="position:absolute;left:10161;top:2471;width:562;height:2" coordorigin="10161,2471" coordsize="562,0" path="m10161,2471l10723,2471e" filled="f" stroked="t" strokeweight=".47616pt" strokecolor="#444444">
                <v:path arrowok="t"/>
              </v:shape>
            </v:group>
            <v:group style="position:absolute;left:10666;top:2471;width:819;height:2" coordorigin="10666,2471" coordsize="819,2">
              <v:shape style="position:absolute;left:10666;top:2471;width:819;height:2" coordorigin="10666,2471" coordsize="819,0" path="m10666,2471l11485,2471e" filled="f" stroked="t" strokeweight=".71424pt" strokecolor="#676767">
                <v:path arrowok="t"/>
              </v:shape>
            </v:group>
            <v:group style="position:absolute;left:224;top:2708;width:5052;height:2" coordorigin="224,2708" coordsize="5052,2">
              <v:shape style="position:absolute;left:224;top:2708;width:5052;height:2" coordorigin="224,2708" coordsize="5052,0" path="m224,2708l5276,2708e" filled="f" stroked="t" strokeweight=".71424pt" strokecolor="#545454">
                <v:path arrowok="t"/>
              </v:shape>
            </v:group>
            <v:group style="position:absolute;left:5204;top:2710;width:848;height:2" coordorigin="5204,2710" coordsize="848,2">
              <v:shape style="position:absolute;left:5204;top:2710;width:848;height:2" coordorigin="5204,2710" coordsize="848,0" path="m5204,2710l6052,2710e" filled="f" stroked="t" strokeweight=".47616pt" strokecolor="#383838">
                <v:path arrowok="t"/>
              </v:shape>
            </v:group>
            <v:group style="position:absolute;left:5995;top:2710;width:1214;height:2" coordorigin="5995,2710" coordsize="1214,2">
              <v:shape style="position:absolute;left:5995;top:2710;width:1214;height:2" coordorigin="5995,2710" coordsize="1214,0" path="m5995,2710l7209,2710e" filled="f" stroked="t" strokeweight=".95232pt" strokecolor="#575757">
                <v:path arrowok="t"/>
              </v:shape>
            </v:group>
            <v:group style="position:absolute;left:7152;top:2710;width:429;height:2" coordorigin="7152,2710" coordsize="429,2">
              <v:shape style="position:absolute;left:7152;top:2710;width:429;height:2" coordorigin="7152,2710" coordsize="429,0" path="m7152,2710l7580,2710e" filled="f" stroked="t" strokeweight=".47616pt" strokecolor="#2B2B2B">
                <v:path arrowok="t"/>
              </v:shape>
            </v:group>
            <v:group style="position:absolute;left:7523;top:2710;width:1076;height:2" coordorigin="7523,2710" coordsize="1076,2">
              <v:shape style="position:absolute;left:7523;top:2710;width:1076;height:2" coordorigin="7523,2710" coordsize="1076,0" path="m7523,2710l8599,2710e" filled="f" stroked="t" strokeweight=".71424pt" strokecolor="#575757">
                <v:path arrowok="t"/>
              </v:shape>
            </v:group>
            <v:group style="position:absolute;left:8542;top:2710;width:605;height:2" coordorigin="8542,2710" coordsize="605,2">
              <v:shape style="position:absolute;left:8542;top:2710;width:605;height:2" coordorigin="8542,2710" coordsize="605,0" path="m8542,2710l9147,2710e" filled="f" stroked="t" strokeweight=".47616pt" strokecolor="#383838">
                <v:path arrowok="t"/>
              </v:shape>
            </v:group>
            <v:group style="position:absolute;left:9090;top:2708;width:1324;height:2" coordorigin="9090,2708" coordsize="1324,2">
              <v:shape style="position:absolute;left:9090;top:2708;width:1324;height:2" coordorigin="9090,2708" coordsize="1324,0" path="m9090,2708l10414,2708e" filled="f" stroked="t" strokeweight=".95232pt" strokecolor="#676767">
                <v:path arrowok="t"/>
              </v:shape>
            </v:group>
            <v:group style="position:absolute;left:10356;top:2710;width:367;height:2" coordorigin="10356,2710" coordsize="367,2">
              <v:shape style="position:absolute;left:10356;top:2710;width:367;height:2" coordorigin="10356,2710" coordsize="367,0" path="m10356,2710l10723,2710e" filled="f" stroked="t" strokeweight=".47616pt" strokecolor="#383838">
                <v:path arrowok="t"/>
              </v:shape>
            </v:group>
            <v:group style="position:absolute;left:10666;top:2710;width:819;height:2" coordorigin="10666,2710" coordsize="819,2">
              <v:shape style="position:absolute;left:10666;top:2710;width:819;height:2" coordorigin="10666,2710" coordsize="819,0" path="m10666,2710l11485,2710e" filled="f" stroked="t" strokeweight=".71424pt" strokecolor="#5B5B5B">
                <v:path arrowok="t"/>
              </v:shape>
            </v:group>
            <v:group style="position:absolute;left:224;top:2939;width:2647;height:2" coordorigin="224,2939" coordsize="2647,2">
              <v:shape style="position:absolute;left:224;top:2939;width:2647;height:2" coordorigin="224,2939" coordsize="2647,0" path="m224,2939l2871,2939e" filled="f" stroked="t" strokeweight=".71424pt" strokecolor="#545454">
                <v:path arrowok="t"/>
              </v:shape>
            </v:group>
            <v:group style="position:absolute;left:2814;top:2944;width:600;height:2" coordorigin="2814,2944" coordsize="600,2">
              <v:shape style="position:absolute;left:2814;top:2944;width:600;height:2" coordorigin="2814,2944" coordsize="600,0" path="m2814,2944l3414,2944e" filled="f" stroked="t" strokeweight=".47616pt" strokecolor="#3B3B3B">
                <v:path arrowok="t"/>
              </v:shape>
            </v:group>
            <v:group style="position:absolute;left:3357;top:2947;width:8128;height:2" coordorigin="3357,2947" coordsize="8128,2">
              <v:shape style="position:absolute;left:3357;top:2947;width:8128;height:2" coordorigin="3357,2947" coordsize="8128,0" path="m3357,2947l11485,2947e" filled="f" stroked="t" strokeweight=".71424pt" strokecolor="#575757">
                <v:path arrowok="t"/>
              </v:shape>
            </v:group>
            <v:group style="position:absolute;left:3505;top:2925;width:2;height:258" coordorigin="3505,2925" coordsize="2,258">
              <v:shape style="position:absolute;left:3505;top:2925;width:2;height:258" coordorigin="3505,2925" coordsize="0,258" path="m3505,3183l3505,2925e" filled="f" stroked="t" strokeweight=".23808pt" strokecolor="#676767">
                <v:path arrowok="t"/>
              </v:shape>
            </v:group>
            <v:group style="position:absolute;left:6776;top:2939;width:2;height:272" coordorigin="6776,2939" coordsize="2,272">
              <v:shape style="position:absolute;left:6776;top:2939;width:2;height:272" coordorigin="6776,2939" coordsize="0,272" path="m6776,3212l6776,2939e" filled="f" stroked="t" strokeweight=".47616pt" strokecolor="#444444">
                <v:path arrowok="t"/>
              </v:shape>
            </v:group>
            <v:group style="position:absolute;left:6757;top:3360;width:2186;height:2" coordorigin="6757,3360" coordsize="2186,2">
              <v:shape style="position:absolute;left:6757;top:3360;width:2186;height:2" coordorigin="6757,3360" coordsize="2186,0" path="m6757,3360l8942,3360e" filled="f" stroked="t" strokeweight=".23808pt" strokecolor="#444444">
                <v:path arrowok="t"/>
              </v:shape>
            </v:group>
            <v:group style="position:absolute;left:11480;top:2896;width:2;height:497" coordorigin="11480,2896" coordsize="2,497">
              <v:shape style="position:absolute;left:11480;top:2896;width:2;height:497" coordorigin="11480,2896" coordsize="0,497" path="m11480,3393l11480,2896e" filled="f" stroked="t" strokeweight=".47616pt" strokecolor="#3F3F3F">
                <v:path arrowok="t"/>
              </v:shape>
            </v:group>
            <v:group style="position:absolute;left:3505;top:3183;width:2;height:488" coordorigin="3505,3183" coordsize="2,488">
              <v:shape style="position:absolute;left:3505;top:3183;width:2;height:488" coordorigin="3505,3183" coordsize="0,488" path="m3505,3671l3505,3183e" filled="f" stroked="t" strokeweight=".23808pt" strokecolor="#000000">
                <v:path arrowok="t"/>
              </v:shape>
            </v:group>
            <v:group style="position:absolute;left:3657;top:3367;width:2409;height:2" coordorigin="3657,3367" coordsize="2409,2">
              <v:shape style="position:absolute;left:3657;top:3367;width:2409;height:2" coordorigin="3657,3367" coordsize="2409,0" path="m3657,3367l6066,3367e" filled="f" stroked="t" strokeweight=".71424pt" strokecolor="#676767">
                <v:path arrowok="t"/>
              </v:shape>
            </v:group>
            <v:group style="position:absolute;left:6776;top:3155;width:2;height:234" coordorigin="6776,3155" coordsize="2,234">
              <v:shape style="position:absolute;left:6776;top:3155;width:2;height:234" coordorigin="6776,3155" coordsize="0,234" path="m6776,3389l6776,3155e" filled="f" stroked="t" strokeweight=".47616pt" strokecolor="#2F2F2F">
                <v:path arrowok="t"/>
              </v:shape>
            </v:group>
            <v:group style="position:absolute;left:8942;top:3360;width:1752;height:2" coordorigin="8942,3360" coordsize="1752,2">
              <v:shape style="position:absolute;left:8942;top:3360;width:1752;height:2" coordorigin="8942,3360" coordsize="1752,0" path="m8942,3360l10695,3360e" filled="f" stroked="t" strokeweight=".23808pt" strokecolor="#000000">
                <v:path arrowok="t"/>
              </v:shape>
            </v:group>
            <v:group style="position:absolute;left:10695;top:3360;width:786;height:2" coordorigin="10695,3360" coordsize="786,2">
              <v:shape style="position:absolute;left:10695;top:3360;width:786;height:2" coordorigin="10695,3360" coordsize="786,0" path="m10695,3360l11480,3360e" filled="f" stroked="t" strokeweight=".23808pt" strokecolor="#383838">
                <v:path arrowok="t"/>
              </v:shape>
            </v:group>
            <v:group style="position:absolute;left:219;top:3675;width:333;height:2" coordorigin="219,3675" coordsize="333,2">
              <v:shape style="position:absolute;left:219;top:3675;width:333;height:2" coordorigin="219,3675" coordsize="333,0" path="m219,3675l552,3675e" filled="f" stroked="t" strokeweight=".95232pt" strokecolor="#646464">
                <v:path arrowok="t"/>
              </v:shape>
            </v:group>
            <v:group style="position:absolute;left:495;top:3675;width:333;height:2" coordorigin="495,3675" coordsize="333,2">
              <v:shape style="position:absolute;left:495;top:3675;width:333;height:2" coordorigin="495,3675" coordsize="333,0" path="m495,3675l829,3675e" filled="f" stroked="t" strokeweight=".47616pt" strokecolor="#3B3B3B">
                <v:path arrowok="t"/>
              </v:shape>
            </v:group>
            <v:group style="position:absolute;left:771;top:3678;width:2100;height:2" coordorigin="771,3678" coordsize="2100,2">
              <v:shape style="position:absolute;left:771;top:3678;width:2100;height:2" coordorigin="771,3678" coordsize="2100,0" path="m771,3678l2871,3678e" filled="f" stroked="t" strokeweight=".95232pt" strokecolor="#575757">
                <v:path arrowok="t"/>
              </v:shape>
            </v:group>
            <v:group style="position:absolute;left:2814;top:3678;width:909;height:2" coordorigin="2814,3678" coordsize="909,2">
              <v:shape style="position:absolute;left:2814;top:3678;width:909;height:2" coordorigin="2814,3678" coordsize="909,0" path="m2814,3678l3724,3678e" filled="f" stroked="t" strokeweight=".47616pt" strokecolor="#2F2F2F">
                <v:path arrowok="t"/>
              </v:shape>
            </v:group>
            <v:group style="position:absolute;left:3666;top:3675;width:6476;height:2" coordorigin="3666,3675" coordsize="6476,2">
              <v:shape style="position:absolute;left:3666;top:3675;width:6476;height:2" coordorigin="3666,3675" coordsize="6476,0" path="m3666,3675l10142,3675e" filled="f" stroked="t" strokeweight=".95232pt" strokecolor="#4F4F4F">
                <v:path arrowok="t"/>
              </v:shape>
            </v:group>
            <v:group style="position:absolute;left:6566;top:3680;width:233;height:2" coordorigin="6566,3680" coordsize="233,2">
              <v:shape style="position:absolute;left:6566;top:3680;width:233;height:2" coordorigin="6566,3680" coordsize="233,0" path="m6566,3680l6800,3680e" filled="f" stroked="t" strokeweight=".47616pt" strokecolor="#3F3F3F">
                <v:path arrowok="t"/>
              </v:shape>
            </v:group>
            <v:group style="position:absolute;left:6773;top:3331;width:2;height:354" coordorigin="6773,3331" coordsize="2,354">
              <v:shape style="position:absolute;left:6773;top:3331;width:2;height:354" coordorigin="6773,3331" coordsize="0,354" path="m6773,3685l6773,3331e" filled="f" stroked="t" strokeweight=".95232pt" strokecolor="#646464">
                <v:path arrowok="t"/>
              </v:shape>
            </v:group>
            <v:group style="position:absolute;left:9990;top:3680;width:229;height:2" coordorigin="9990,3680" coordsize="229,2">
              <v:shape style="position:absolute;left:9990;top:3680;width:229;height:2" coordorigin="9990,3680" coordsize="229,0" path="m9990,3680l10218,3680e" filled="f" stroked="t" strokeweight=".47616pt" strokecolor="#575757">
                <v:path arrowok="t"/>
              </v:shape>
            </v:group>
            <v:group style="position:absolute;left:10156;top:3678;width:1333;height:2" coordorigin="10156,3678" coordsize="1333,2">
              <v:shape style="position:absolute;left:10156;top:3678;width:1333;height:2" coordorigin="10156,3678" coordsize="1333,0" path="m10156,3678l11490,3678e" filled="f" stroked="t" strokeweight=".95232pt" strokecolor="#6B6B6B">
                <v:path arrowok="t"/>
              </v:shape>
            </v:group>
            <v:group style="position:absolute;left:224;top:3955;width:4524;height:2" coordorigin="224,3955" coordsize="4524,2">
              <v:shape style="position:absolute;left:224;top:3955;width:4524;height:2" coordorigin="224,3955" coordsize="4524,0" path="m224,3955l4747,3955e" filled="f" stroked="t" strokeweight=".71424pt" strokecolor="#575757">
                <v:path arrowok="t"/>
              </v:shape>
            </v:group>
            <v:group style="position:absolute;left:2167;top:3671;width:2;height:1028" coordorigin="2167,3671" coordsize="2,1028">
              <v:shape style="position:absolute;left:2167;top:3671;width:2;height:1028" coordorigin="2167,3671" coordsize="0,1028" path="m2167,4698l2167,3671e" filled="f" stroked="t" strokeweight=".95232pt" strokecolor="#606060">
                <v:path arrowok="t"/>
              </v:shape>
            </v:group>
            <v:group style="position:absolute;left:4690;top:3957;width:571;height:2" coordorigin="4690,3957" coordsize="571,2">
              <v:shape style="position:absolute;left:4690;top:3957;width:571;height:2" coordorigin="4690,3957" coordsize="571,0" path="m4690,3957l5262,3957e" filled="f" stroked="t" strokeweight=".47616pt" strokecolor="#2F2F2F">
                <v:path arrowok="t"/>
              </v:shape>
            </v:group>
            <v:group style="position:absolute;left:5204;top:3957;width:5209;height:2" coordorigin="5204,3957" coordsize="5209,2">
              <v:shape style="position:absolute;left:5204;top:3957;width:5209;height:2" coordorigin="5204,3957" coordsize="5209,0" path="m5204,3957l10414,3957e" filled="f" stroked="t" strokeweight=".71424pt" strokecolor="#545454">
                <v:path arrowok="t"/>
              </v:shape>
            </v:group>
            <v:group style="position:absolute;left:10356;top:3953;width:367;height:2" coordorigin="10356,3953" coordsize="367,2">
              <v:shape style="position:absolute;left:10356;top:3953;width:367;height:2" coordorigin="10356,3953" coordsize="367,0" path="m10356,3953l10723,3953e" filled="f" stroked="t" strokeweight=".47616pt" strokecolor="#383838">
                <v:path arrowok="t"/>
              </v:shape>
            </v:group>
            <v:group style="position:absolute;left:10666;top:3955;width:824;height:2" coordorigin="10666,3955" coordsize="824,2">
              <v:shape style="position:absolute;left:10666;top:3955;width:824;height:2" coordorigin="10666,3955" coordsize="824,0" path="m10666,3955l11490,3955e" filled="f" stroked="t" strokeweight=".95232pt" strokecolor="#707070">
                <v:path arrowok="t"/>
              </v:shape>
            </v:group>
            <v:group style="position:absolute;left:229;top:3910;width:2;height:311" coordorigin="229,3910" coordsize="2,311">
              <v:shape style="position:absolute;left:229;top:3910;width:2;height:311" coordorigin="229,3910" coordsize="0,311" path="m229,4220l229,3910e" filled="f" stroked="t" strokeweight=".47616pt" strokecolor="#232323">
                <v:path arrowok="t"/>
              </v:shape>
            </v:group>
            <v:group style="position:absolute;left:2157;top:4201;width:3119;height:2" coordorigin="2157,4201" coordsize="3119,2">
              <v:shape style="position:absolute;left:2157;top:4201;width:3119;height:2" coordorigin="2157,4201" coordsize="3119,0" path="m2157,4201l5276,4201e" filled="f" stroked="t" strokeweight=".71424pt" strokecolor="#575757">
                <v:path arrowok="t"/>
              </v:shape>
            </v:group>
            <v:group style="position:absolute;left:5204;top:4201;width:848;height:2" coordorigin="5204,4201" coordsize="848,2">
              <v:shape style="position:absolute;left:5204;top:4201;width:848;height:2" coordorigin="5204,4201" coordsize="848,0" path="m5204,4201l6052,4201e" filled="f" stroked="t" strokeweight=".47616pt" strokecolor="#383838">
                <v:path arrowok="t"/>
              </v:shape>
            </v:group>
            <v:group style="position:absolute;left:5995;top:4201;width:1214;height:2" coordorigin="5995,4201" coordsize="1214,2">
              <v:shape style="position:absolute;left:5995;top:4201;width:1214;height:2" coordorigin="5995,4201" coordsize="1214,0" path="m5995,4201l7209,4201e" filled="f" stroked="t" strokeweight=".71424pt" strokecolor="#575757">
                <v:path arrowok="t"/>
              </v:shape>
            </v:group>
            <v:group style="position:absolute;left:7152;top:4201;width:429;height:2" coordorigin="7152,4201" coordsize="429,2">
              <v:shape style="position:absolute;left:7152;top:4201;width:429;height:2" coordorigin="7152,4201" coordsize="429,0" path="m7152,4201l7580,4201e" filled="f" stroked="t" strokeweight=".47616pt" strokecolor="#282828">
                <v:path arrowok="t"/>
              </v:shape>
            </v:group>
            <v:group style="position:absolute;left:7523;top:4201;width:633;height:2" coordorigin="7523,4201" coordsize="633,2">
              <v:shape style="position:absolute;left:7523;top:4201;width:633;height:2" coordorigin="7523,4201" coordsize="633,0" path="m7523,4201l8157,4201e" filled="f" stroked="t" strokeweight=".71424pt" strokecolor="#4F4F4F">
                <v:path arrowok="t"/>
              </v:shape>
            </v:group>
            <v:group style="position:absolute;left:7961;top:4199;width:1009;height:2" coordorigin="7961,4199" coordsize="1009,2">
              <v:shape style="position:absolute;left:7961;top:4199;width:1009;height:2" coordorigin="7961,4199" coordsize="1009,0" path="m7961,4199l8971,4199e" filled="f" stroked="t" strokeweight=".95232pt" strokecolor="#646464">
                <v:path arrowok="t"/>
              </v:shape>
            </v:group>
            <v:group style="position:absolute;left:8914;top:4201;width:233;height:2" coordorigin="8914,4201" coordsize="233,2">
              <v:shape style="position:absolute;left:8914;top:4201;width:233;height:2" coordorigin="8914,4201" coordsize="233,0" path="m8914,4201l9147,4201e" filled="f" stroked="t" strokeweight=".47616pt" strokecolor="#2B2B2B">
                <v:path arrowok="t"/>
              </v:shape>
            </v:group>
            <v:group style="position:absolute;left:9090;top:4199;width:2400;height:2" coordorigin="9090,4199" coordsize="2400,2">
              <v:shape style="position:absolute;left:9090;top:4199;width:2400;height:2" coordorigin="9090,4199" coordsize="2400,0" path="m9090,4199l11490,4199e" filled="f" stroked="t" strokeweight=".71424pt" strokecolor="#606060">
                <v:path arrowok="t"/>
              </v:shape>
            </v:group>
            <v:group style="position:absolute;left:229;top:726;width:2;height:550" coordorigin="229,726" coordsize="2,550">
              <v:shape style="position:absolute;left:229;top:726;width:2;height:550" coordorigin="229,726" coordsize="0,550" path="m229,1276l229,726e" filled="f" stroked="t" strokeweight=".47616pt" strokecolor="#2F2F2F">
                <v:path arrowok="t"/>
              </v:shape>
            </v:group>
            <v:group style="position:absolute;left:231;top:478;width:2;height:15491" coordorigin="231,478" coordsize="2,15491">
              <v:shape style="position:absolute;left:231;top:478;width:2;height:15491" coordorigin="231,478" coordsize="0,15491" path="m231,15968l231,478e" filled="f" stroked="t" strokeweight=".71424pt" strokecolor="#545454">
                <v:path arrowok="t"/>
              </v:shape>
            </v:group>
            <v:group style="position:absolute;left:4721;top:4192;width:2;height:507" coordorigin="4721,4192" coordsize="2,507">
              <v:shape style="position:absolute;left:4721;top:4192;width:2;height:507" coordorigin="4721,4192" coordsize="0,507" path="m4721,4698l4721,4192e" filled="f" stroked="t" strokeweight=".95232pt" strokecolor="#606060">
                <v:path arrowok="t"/>
              </v:shape>
            </v:group>
            <v:group style="position:absolute;left:4714;top:4686;width:6781;height:2" coordorigin="4714,4686" coordsize="6781,2">
              <v:shape style="position:absolute;left:4714;top:4686;width:6781;height:2" coordorigin="4714,4686" coordsize="6781,0" path="m4714,4686l11495,4686e" filled="f" stroked="t" strokeweight=".71424pt" strokecolor="#5B5B5B">
                <v:path arrowok="t"/>
              </v:shape>
            </v:group>
            <v:group style="position:absolute;left:7552;top:4187;width:2;height:263" coordorigin="7552,4187" coordsize="2,263">
              <v:shape style="position:absolute;left:7552;top:4187;width:2;height:263" coordorigin="7552,4187" coordsize="0,263" path="m7552,4450l7552,4187e" filled="f" stroked="t" strokeweight=".23808pt" strokecolor="#343434">
                <v:path arrowok="t"/>
              </v:shape>
            </v:group>
            <v:group style="position:absolute;left:7552;top:4450;width:2;height:229" coordorigin="7552,4450" coordsize="2,229">
              <v:shape style="position:absolute;left:7552;top:4450;width:2;height:229" coordorigin="7552,4450" coordsize="0,229" path="m7552,4679l7552,4450e" filled="f" stroked="t" strokeweight=".23808pt" strokecolor="#000000">
                <v:path arrowok="t"/>
              </v:shape>
            </v:group>
            <v:group style="position:absolute;left:2167;top:4641;width:2;height:306" coordorigin="2167,4641" coordsize="2,306">
              <v:shape style="position:absolute;left:2167;top:4641;width:2;height:306" coordorigin="2167,4641" coordsize="0,306" path="m2167,4947l2167,4641e" filled="f" stroked="t" strokeweight=".47616pt" strokecolor="#343434">
                <v:path arrowok="t"/>
              </v:shape>
            </v:group>
            <v:group style="position:absolute;left:4719;top:4641;width:2;height:535" coordorigin="4719,4641" coordsize="2,535">
              <v:shape style="position:absolute;left:4719;top:4641;width:2;height:535" coordorigin="4719,4641" coordsize="0,535" path="m4719,5176l4719,4641e" filled="f" stroked="t" strokeweight=".47616pt" strokecolor="#2B2B2B">
                <v:path arrowok="t"/>
              </v:shape>
            </v:group>
            <v:group style="position:absolute;left:4714;top:4928;width:2495;height:2" coordorigin="4714,4928" coordsize="2495,2">
              <v:shape style="position:absolute;left:4714;top:4928;width:2495;height:2" coordorigin="4714,4928" coordsize="2495,0" path="m4714,4928l7209,4928e" filled="f" stroked="t" strokeweight=".71424pt" strokecolor="#575757">
                <v:path arrowok="t"/>
              </v:shape>
            </v:group>
            <v:group style="position:absolute;left:7152;top:4928;width:429;height:2" coordorigin="7152,4928" coordsize="429,2">
              <v:shape style="position:absolute;left:7152;top:4928;width:429;height:2" coordorigin="7152,4928" coordsize="429,0" path="m7152,4928l7580,4928e" filled="f" stroked="t" strokeweight=".47616pt" strokecolor="#343434">
                <v:path arrowok="t"/>
              </v:shape>
            </v:group>
            <v:group style="position:absolute;left:7523;top:4925;width:1448;height:2" coordorigin="7523,4925" coordsize="1448,2">
              <v:shape style="position:absolute;left:7523;top:4925;width:1448;height:2" coordorigin="7523,4925" coordsize="1448,0" path="m7523,4925l8971,4925e" filled="f" stroked="t" strokeweight=".71424pt" strokecolor="#5B5B5B">
                <v:path arrowok="t"/>
              </v:shape>
            </v:group>
            <v:group style="position:absolute;left:8914;top:4928;width:233;height:2" coordorigin="8914,4928" coordsize="233,2">
              <v:shape style="position:absolute;left:8914;top:4928;width:233;height:2" coordorigin="8914,4928" coordsize="233,0" path="m8914,4928l9147,4928e" filled="f" stroked="t" strokeweight=".47616pt" strokecolor="#2F2F2F">
                <v:path arrowok="t"/>
              </v:shape>
            </v:group>
            <v:group style="position:absolute;left:9090;top:4925;width:2395;height:2" coordorigin="9090,4925" coordsize="2395,2">
              <v:shape style="position:absolute;left:9090;top:4925;width:2395;height:2" coordorigin="9090,4925" coordsize="2395,0" path="m9090,4925l11485,4925e" filled="f" stroked="t" strokeweight=".71424pt" strokecolor="#5B5B5B">
                <v:path arrowok="t"/>
              </v:shape>
            </v:group>
            <v:group style="position:absolute;left:224;top:4889;width:2;height:287" coordorigin="224,4889" coordsize="2,287">
              <v:shape style="position:absolute;left:224;top:4889;width:2;height:287" coordorigin="224,4889" coordsize="0,287" path="m224,5176l224,4889e" filled="f" stroked="t" strokeweight=".47616pt" strokecolor="#282828">
                <v:path arrowok="t"/>
              </v:shape>
            </v:group>
            <v:group style="position:absolute;left:2162;top:4889;width:2;height:287" coordorigin="2162,4889" coordsize="2,287">
              <v:shape style="position:absolute;left:2162;top:4889;width:2;height:287" coordorigin="2162,4889" coordsize="0,287" path="m2162,5176l2162,4889e" filled="f" stroked="t" strokeweight=".71424pt" strokecolor="#4B4B4B">
                <v:path arrowok="t"/>
              </v:shape>
            </v:group>
            <v:group style="position:absolute;left:4714;top:5164;width:2562;height:2" coordorigin="4714,5164" coordsize="2562,2">
              <v:shape style="position:absolute;left:4714;top:5164;width:2562;height:2" coordorigin="4714,5164" coordsize="2562,0" path="m4714,5164l7276,5164e" filled="f" stroked="t" strokeweight=".71424pt" strokecolor="#575757">
                <v:path arrowok="t"/>
              </v:shape>
            </v:group>
            <v:group style="position:absolute;left:7152;top:5167;width:429;height:2" coordorigin="7152,5167" coordsize="429,2">
              <v:shape style="position:absolute;left:7152;top:5167;width:429;height:2" coordorigin="7152,5167" coordsize="429,0" path="m7152,5167l7580,5167e" filled="f" stroked="t" strokeweight=".47616pt" strokecolor="#3B3B3B">
                <v:path arrowok="t"/>
              </v:shape>
            </v:group>
            <v:group style="position:absolute;left:7523;top:5164;width:3966;height:2" coordorigin="7523,5164" coordsize="3966,2">
              <v:shape style="position:absolute;left:7523;top:5164;width:3966;height:2" coordorigin="7523,5164" coordsize="3966,0" path="m7523,5164l11490,5164e" filled="f" stroked="t" strokeweight=".71424pt" strokecolor="#5B5B5B">
                <v:path arrowok="t"/>
              </v:shape>
            </v:group>
            <v:group style="position:absolute;left:224;top:5119;width:2;height:301" coordorigin="224,5119" coordsize="2,301">
              <v:shape style="position:absolute;left:224;top:5119;width:2;height:301" coordorigin="224,5119" coordsize="0,301" path="m224,5420l224,5119e" filled="f" stroked="t" strokeweight=".47616pt" strokecolor="#444444">
                <v:path arrowok="t"/>
              </v:shape>
            </v:group>
            <v:group style="position:absolute;left:2167;top:5028;width:2;height:1396" coordorigin="2167,5028" coordsize="2,1396">
              <v:shape style="position:absolute;left:2167;top:5028;width:2;height:1396" coordorigin="2167,5028" coordsize="0,1396" path="m2167,6424l2167,5028e" filled="f" stroked="t" strokeweight=".95232pt" strokecolor="#606060">
                <v:path arrowok="t"/>
              </v:shape>
            </v:group>
            <v:group style="position:absolute;left:2157;top:5406;width:714;height:2" coordorigin="2157,5406" coordsize="714,2">
              <v:shape style="position:absolute;left:2157;top:5406;width:714;height:2" coordorigin="2157,5406" coordsize="714,0" path="m2157,5406l2871,5406e" filled="f" stroked="t" strokeweight=".47616pt" strokecolor="#3B3B3B">
                <v:path arrowok="t"/>
              </v:shape>
            </v:group>
            <v:group style="position:absolute;left:2786;top:5403;width:4928;height:2" coordorigin="2786,5403" coordsize="4928,2">
              <v:shape style="position:absolute;left:2786;top:5403;width:4928;height:2" coordorigin="2786,5403" coordsize="4928,0" path="m2786,5403l7714,5403e" filled="f" stroked="t" strokeweight=".95232pt" strokecolor="#5B5B5B">
                <v:path arrowok="t"/>
              </v:shape>
            </v:group>
            <v:group style="position:absolute;left:4721;top:5119;width:2;height:1028" coordorigin="4721,5119" coordsize="2,1028">
              <v:shape style="position:absolute;left:4721;top:5119;width:2;height:1028" coordorigin="4721,5119" coordsize="0,1028" path="m4721,6147l4721,5119e" filled="f" stroked="t" strokeweight=".47616pt" strokecolor="#3F3F3F">
                <v:path arrowok="t"/>
              </v:shape>
            </v:group>
            <v:group style="position:absolute;left:7523;top:5401;width:633;height:2" coordorigin="7523,5401" coordsize="633,2">
              <v:shape style="position:absolute;left:7523;top:5401;width:633;height:2" coordorigin="7523,5401" coordsize="633,0" path="m7523,5401l8157,5401e" filled="f" stroked="t" strokeweight=".47616pt" strokecolor="#444444">
                <v:path arrowok="t"/>
              </v:shape>
            </v:group>
            <v:group style="position:absolute;left:8099;top:5403;width:1238;height:2" coordorigin="8099,5403" coordsize="1238,2">
              <v:shape style="position:absolute;left:8099;top:5403;width:1238;height:2" coordorigin="8099,5403" coordsize="1238,0" path="m8099,5403l9337,5403e" filled="f" stroked="t" strokeweight=".95232pt" strokecolor="#606060">
                <v:path arrowok="t"/>
              </v:shape>
            </v:group>
            <v:group style="position:absolute;left:9090;top:5401;width:1128;height:2" coordorigin="9090,5401" coordsize="1128,2">
              <v:shape style="position:absolute;left:9090;top:5401;width:1128;height:2" coordorigin="9090,5401" coordsize="1128,0" path="m9090,5401l10218,5401e" filled="f" stroked="t" strokeweight=".47616pt" strokecolor="#444444">
                <v:path arrowok="t"/>
              </v:shape>
            </v:group>
            <v:group style="position:absolute;left:10161;top:5399;width:1328;height:2" coordorigin="10161,5399" coordsize="1328,2">
              <v:shape style="position:absolute;left:10161;top:5399;width:1328;height:2" coordorigin="10161,5399" coordsize="1328,0" path="m10161,5399l11490,5399e" filled="f" stroked="t" strokeweight=".95232pt" strokecolor="#6B6B6B">
                <v:path arrowok="t"/>
              </v:shape>
            </v:group>
            <v:group style="position:absolute;left:495;top:5645;width:333;height:2" coordorigin="495,5645" coordsize="333,2">
              <v:shape style="position:absolute;left:495;top:5645;width:333;height:2" coordorigin="495,5645" coordsize="333,0" path="m495,5645l829,5645e" filled="f" stroked="t" strokeweight=".47616pt" strokecolor="#383838">
                <v:path arrowok="t"/>
              </v:shape>
            </v:group>
            <v:group style="position:absolute;left:7152;top:5645;width:429;height:2" coordorigin="7152,5645" coordsize="429,2">
              <v:shape style="position:absolute;left:7152;top:5645;width:429;height:2" coordorigin="7152,5645" coordsize="429,0" path="m7152,5645l7580,5645e" filled="f" stroked="t" strokeweight=".47616pt" strokecolor="#282828">
                <v:path arrowok="t"/>
              </v:shape>
            </v:group>
            <v:group style="position:absolute;left:8542;top:5645;width:605;height:2" coordorigin="8542,5645" coordsize="605,2">
              <v:shape style="position:absolute;left:8542;top:5645;width:605;height:2" coordorigin="8542,5645" coordsize="605,0" path="m8542,5645l9147,5645e" filled="f" stroked="t" strokeweight=".47616pt" strokecolor="#2F2F2F">
                <v:path arrowok="t"/>
              </v:shape>
            </v:group>
            <v:group style="position:absolute;left:224;top:5645;width:11266;height:2" coordorigin="224,5645" coordsize="11266,2">
              <v:shape style="position:absolute;left:224;top:5645;width:11266;height:2" coordorigin="224,5645" coordsize="11266,0" path="m224,5645l11490,5645e" filled="f" stroked="t" strokeweight=".71424pt" strokecolor="#575757">
                <v:path arrowok="t"/>
              </v:shape>
            </v:group>
            <v:group style="position:absolute;left:7552;top:5649;width:2;height:277" coordorigin="7552,5649" coordsize="2,277">
              <v:shape style="position:absolute;left:7552;top:5649;width:2;height:277" coordorigin="7552,5649" coordsize="0,277" path="m7552,5927l7552,5649e" filled="f" stroked="t" strokeweight=".23808pt" strokecolor="#3F3F3F">
                <v:path arrowok="t"/>
              </v:shape>
            </v:group>
            <v:group style="position:absolute;left:2157;top:6125;width:1567;height:2" coordorigin="2157,6125" coordsize="1567,2">
              <v:shape style="position:absolute;left:2157;top:6125;width:1567;height:2" coordorigin="2157,6125" coordsize="1567,0" path="m2157,6125l3724,6125e" filled="f" stroked="t" strokeweight=".71424pt" strokecolor="#545454">
                <v:path arrowok="t"/>
              </v:shape>
            </v:group>
            <v:group style="position:absolute;left:3666;top:6123;width:771;height:2" coordorigin="3666,6123" coordsize="771,2">
              <v:shape style="position:absolute;left:3666;top:6123;width:771;height:2" coordorigin="3666,6123" coordsize="771,0" path="m3666,6123l4438,6123e" filled="f" stroked="t" strokeweight=".47616pt" strokecolor="#2F2F2F">
                <v:path arrowok="t"/>
              </v:shape>
            </v:group>
            <v:group style="position:absolute;left:4366;top:6125;width:914;height:2" coordorigin="4366,6125" coordsize="914,2">
              <v:shape style="position:absolute;left:4366;top:6125;width:914;height:2" coordorigin="4366,6125" coordsize="914,0" path="m4366,6125l5281,6125e" filled="f" stroked="t" strokeweight=".95232pt" strokecolor="#5B5B5B">
                <v:path arrowok="t"/>
              </v:shape>
            </v:group>
            <v:group style="position:absolute;left:5204;top:6123;width:848;height:2" coordorigin="5204,6123" coordsize="848,2">
              <v:shape style="position:absolute;left:5204;top:6123;width:848;height:2" coordorigin="5204,6123" coordsize="848,0" path="m5204,6123l6052,6123e" filled="f" stroked="t" strokeweight=".47616pt" strokecolor="#2F2F2F">
                <v:path arrowok="t"/>
              </v:shape>
            </v:group>
            <v:group style="position:absolute;left:5995;top:6123;width:1214;height:2" coordorigin="5995,6123" coordsize="1214,2">
              <v:shape style="position:absolute;left:5995;top:6123;width:1214;height:2" coordorigin="5995,6123" coordsize="1214,0" path="m5995,6123l7209,6123e" filled="f" stroked="t" strokeweight=".71424pt" strokecolor="#5B5B5B">
                <v:path arrowok="t"/>
              </v:shape>
            </v:group>
            <v:group style="position:absolute;left:7152;top:6123;width:433;height:2" coordorigin="7152,6123" coordsize="433,2">
              <v:shape style="position:absolute;left:7152;top:6123;width:433;height:2" coordorigin="7152,6123" coordsize="433,0" path="m7152,6123l7585,6123e" filled="f" stroked="t" strokeweight=".47616pt" strokecolor="#2F2F2F">
                <v:path arrowok="t"/>
              </v:shape>
            </v:group>
            <v:group style="position:absolute;left:7552;top:5927;width:2;height:191" coordorigin="7552,5927" coordsize="2,191">
              <v:shape style="position:absolute;left:7552;top:5927;width:2;height:191" coordorigin="7552,5927" coordsize="0,191" path="m7552,6118l7552,5927e" filled="f" stroked="t" strokeweight=".23808pt" strokecolor="#232323">
                <v:path arrowok="t"/>
              </v:shape>
            </v:group>
            <v:group style="position:absolute;left:7523;top:6120;width:1448;height:2" coordorigin="7523,6120" coordsize="1448,2">
              <v:shape style="position:absolute;left:7523;top:6120;width:1448;height:2" coordorigin="7523,6120" coordsize="1448,0" path="m7523,6120l8971,6120e" filled="f" stroked="t" strokeweight=".95232pt" strokecolor="#606060">
                <v:path arrowok="t"/>
              </v:shape>
            </v:group>
            <v:group style="position:absolute;left:8914;top:6123;width:233;height:2" coordorigin="8914,6123" coordsize="233,2">
              <v:shape style="position:absolute;left:8914;top:6123;width:233;height:2" coordorigin="8914,6123" coordsize="233,0" path="m8914,6123l9147,6123e" filled="f" stroked="t" strokeweight=".47616pt" strokecolor="#383838">
                <v:path arrowok="t"/>
              </v:shape>
            </v:group>
            <v:group style="position:absolute;left:9090;top:6120;width:2405;height:2" coordorigin="9090,6120" coordsize="2405,2">
              <v:shape style="position:absolute;left:9090;top:6120;width:2405;height:2" coordorigin="9090,6120" coordsize="2405,0" path="m9090,6120l11495,6120e" filled="f" stroked="t" strokeweight=".71424pt" strokecolor="#5B5B5B">
                <v:path arrowok="t"/>
              </v:shape>
            </v:group>
            <v:group style="position:absolute;left:4724;top:6056;width:2;height:363" coordorigin="4724,6056" coordsize="2,363">
              <v:shape style="position:absolute;left:4724;top:6056;width:2;height:363" coordorigin="4724,6056" coordsize="0,363" path="m4724,6419l4724,6056e" filled="f" stroked="t" strokeweight=".95232pt" strokecolor="#5B5B5B">
                <v:path arrowok="t"/>
              </v:shape>
            </v:group>
            <v:group style="position:absolute;left:2162;top:6412;width:3252;height:2" coordorigin="2162,6412" coordsize="3252,2">
              <v:shape style="position:absolute;left:2162;top:6412;width:3252;height:2" coordorigin="2162,6412" coordsize="3252,0" path="m2162,6412l5414,6412e" filled="f" stroked="t" strokeweight=".71424pt" strokecolor="#575757">
                <v:path arrowok="t"/>
              </v:shape>
            </v:group>
            <v:group style="position:absolute;left:5204;top:6412;width:362;height:2" coordorigin="5204,6412" coordsize="362,2">
              <v:shape style="position:absolute;left:5204;top:6412;width:362;height:2" coordorigin="5204,6412" coordsize="362,0" path="m5204,6412l5566,6412e" filled="f" stroked="t" strokeweight=".71424pt" strokecolor="#444444">
                <v:path arrowok="t"/>
              </v:shape>
            </v:group>
            <v:group style="position:absolute;left:5509;top:6412;width:1114;height:2" coordorigin="5509,6412" coordsize="1114,2">
              <v:shape style="position:absolute;left:5509;top:6412;width:1114;height:2" coordorigin="5509,6412" coordsize="1114,0" path="m5509,6412l6623,6412e" filled="f" stroked="t" strokeweight=".95232pt" strokecolor="#5B5B5B">
                <v:path arrowok="t"/>
              </v:shape>
            </v:group>
            <v:group style="position:absolute;left:6566;top:6414;width:224;height:2" coordorigin="6566,6414" coordsize="224,2">
              <v:shape style="position:absolute;left:6566;top:6414;width:224;height:2" coordorigin="6566,6414" coordsize="224,0" path="m6566,6414l6790,6414e" filled="f" stroked="t" strokeweight=".47616pt" strokecolor="#3F3F3F">
                <v:path arrowok="t"/>
              </v:shape>
            </v:group>
            <v:group style="position:absolute;left:6733;top:6414;width:852;height:2" coordorigin="6733,6414" coordsize="852,2">
              <v:shape style="position:absolute;left:6733;top:6414;width:852;height:2" coordorigin="6733,6414" coordsize="852,0" path="m6733,6414l7585,6414e" filled="f" stroked="t" strokeweight=".71424pt" strokecolor="#4B4B4B">
                <v:path arrowok="t"/>
              </v:shape>
            </v:group>
            <v:group style="position:absolute;left:7552;top:6103;width:2;height:301" coordorigin="7552,6103" coordsize="2,301">
              <v:shape style="position:absolute;left:7552;top:6103;width:2;height:301" coordorigin="7552,6103" coordsize="0,301" path="m7552,6405l7552,6103e" filled="f" stroked="t" strokeweight=".23808pt" strokecolor="#3B3B3B">
                <v:path arrowok="t"/>
              </v:shape>
            </v:group>
            <v:group style="position:absolute;left:7409;top:6409;width:1190;height:2" coordorigin="7409,6409" coordsize="1190,2">
              <v:shape style="position:absolute;left:7409;top:6409;width:1190;height:2" coordorigin="7409,6409" coordsize="1190,0" path="m7409,6409l8599,6409e" filled="f" stroked="t" strokeweight=".71424pt" strokecolor="#606060">
                <v:path arrowok="t"/>
              </v:shape>
            </v:group>
            <v:group style="position:absolute;left:8542;top:6409;width:605;height:2" coordorigin="8542,6409" coordsize="605,2">
              <v:shape style="position:absolute;left:8542;top:6409;width:605;height:2" coordorigin="8542,6409" coordsize="605,0" path="m8542,6409l9147,6409e" filled="f" stroked="t" strokeweight=".47616pt" strokecolor="#2F2F2F">
                <v:path arrowok="t"/>
              </v:shape>
            </v:group>
            <v:group style="position:absolute;left:9090;top:6407;width:1324;height:2" coordorigin="9090,6407" coordsize="1324,2">
              <v:shape style="position:absolute;left:9090;top:6407;width:1324;height:2" coordorigin="9090,6407" coordsize="1324,0" path="m9090,6407l10414,6407e" filled="f" stroked="t" strokeweight=".71424pt" strokecolor="#606060">
                <v:path arrowok="t"/>
              </v:shape>
            </v:group>
            <v:group style="position:absolute;left:10356;top:6409;width:367;height:2" coordorigin="10356,6409" coordsize="367,2">
              <v:shape style="position:absolute;left:10356;top:6409;width:367;height:2" coordorigin="10356,6409" coordsize="367,0" path="m10356,6409l10723,6409e" filled="f" stroked="t" strokeweight=".47616pt" strokecolor="#383838">
                <v:path arrowok="t"/>
              </v:shape>
            </v:group>
            <v:group style="position:absolute;left:10666;top:6409;width:829;height:2" coordorigin="10666,6409" coordsize="829,2">
              <v:shape style="position:absolute;left:10666;top:6409;width:829;height:2" coordorigin="10666,6409" coordsize="829,0" path="m10666,6409l11495,6409e" filled="f" stroked="t" strokeweight=".71424pt" strokecolor="#646464">
                <v:path arrowok="t"/>
              </v:shape>
            </v:group>
            <v:group style="position:absolute;left:219;top:6651;width:333;height:2" coordorigin="219,6651" coordsize="333,2">
              <v:shape style="position:absolute;left:219;top:6651;width:333;height:2" coordorigin="219,6651" coordsize="333,0" path="m219,6651l552,6651e" filled="f" stroked="t" strokeweight=".71424pt" strokecolor="#545454">
                <v:path arrowok="t"/>
              </v:shape>
            </v:group>
            <v:group style="position:absolute;left:495;top:6648;width:333;height:2" coordorigin="495,6648" coordsize="333,2">
              <v:shape style="position:absolute;left:495;top:6648;width:333;height:2" coordorigin="495,6648" coordsize="333,0" path="m495,6648l829,6648e" filled="f" stroked="t" strokeweight=".47616pt" strokecolor="#383838">
                <v:path arrowok="t"/>
              </v:shape>
            </v:group>
            <v:group style="position:absolute;left:771;top:6651;width:3690;height:2" coordorigin="771,6651" coordsize="3690,2">
              <v:shape style="position:absolute;left:771;top:6651;width:3690;height:2" coordorigin="771,6651" coordsize="3690,0" path="m771,6651l4462,6651e" filled="f" stroked="t" strokeweight=".71424pt" strokecolor="#5B5B5B">
                <v:path arrowok="t"/>
              </v:shape>
            </v:group>
            <v:group style="position:absolute;left:2167;top:6366;width:2;height:574" coordorigin="2167,6366" coordsize="2,574">
              <v:shape style="position:absolute;left:2167;top:6366;width:2;height:574" coordorigin="2167,6366" coordsize="0,574" path="m2167,6940l2167,6366e" filled="f" stroked="t" strokeweight=".47616pt" strokecolor="#383838">
                <v:path arrowok="t"/>
              </v:shape>
            </v:group>
            <v:group style="position:absolute;left:4381;top:6656;width:210;height:2" coordorigin="4381,6656" coordsize="210,2">
              <v:shape style="position:absolute;left:4381;top:6656;width:210;height:2" coordorigin="4381,6656" coordsize="210,0" path="m4381,6656l4590,6656e" filled="f" stroked="t" strokeweight=".47616pt" strokecolor="#444444">
                <v:path arrowok="t"/>
              </v:shape>
            </v:group>
            <v:group style="position:absolute;left:4533;top:6653;width:729;height:2" coordorigin="4533,6653" coordsize="729,2">
              <v:shape style="position:absolute;left:4533;top:6653;width:729;height:2" coordorigin="4533,6653" coordsize="729,0" path="m4533,6653l5262,6653e" filled="f" stroked="t" strokeweight=".47616pt" strokecolor="#282828">
                <v:path arrowok="t"/>
              </v:shape>
            </v:group>
            <v:group style="position:absolute;left:5204;top:6653;width:929;height:2" coordorigin="5204,6653" coordsize="929,2">
              <v:shape style="position:absolute;left:5204;top:6653;width:929;height:2" coordorigin="5204,6653" coordsize="929,0" path="m5204,6653l6133,6653e" filled="f" stroked="t" strokeweight=".95232pt" strokecolor="#5B5B5B">
                <v:path arrowok="t"/>
              </v:shape>
            </v:group>
            <v:group style="position:absolute;left:5995;top:6653;width:795;height:2" coordorigin="5995,6653" coordsize="795,2">
              <v:shape style="position:absolute;left:5995;top:6653;width:795;height:2" coordorigin="5995,6653" coordsize="795,0" path="m5995,6653l6790,6653e" filled="f" stroked="t" strokeweight=".47616pt" strokecolor="#3B3B3B">
                <v:path arrowok="t"/>
              </v:shape>
            </v:group>
            <v:group style="position:absolute;left:6733;top:6651;width:476;height:2" coordorigin="6733,6651" coordsize="476,2">
              <v:shape style="position:absolute;left:6733;top:6651;width:476;height:2" coordorigin="6733,6651" coordsize="476,0" path="m6733,6651l7209,6651e" filled="f" stroked="t" strokeweight=".71424pt" strokecolor="#4F4F4F">
                <v:path arrowok="t"/>
              </v:shape>
            </v:group>
            <v:group style="position:absolute;left:7104;top:6651;width:1052;height:2" coordorigin="7104,6651" coordsize="1052,2">
              <v:shape style="position:absolute;left:7104;top:6651;width:1052;height:2" coordorigin="7104,6651" coordsize="1052,0" path="m7104,6651l8157,6651e" filled="f" stroked="t" strokeweight=".95232pt" strokecolor="#646464">
                <v:path arrowok="t"/>
              </v:shape>
            </v:group>
            <v:group style="position:absolute;left:8099;top:6653;width:500;height:2" coordorigin="8099,6653" coordsize="500,2">
              <v:shape style="position:absolute;left:8099;top:6653;width:500;height:2" coordorigin="8099,6653" coordsize="500,0" path="m8099,6653l8599,6653e" filled="f" stroked="t" strokeweight=".47616pt" strokecolor="#3F3F3F">
                <v:path arrowok="t"/>
              </v:shape>
            </v:group>
            <v:group style="position:absolute;left:8542;top:6651;width:1676;height:2" coordorigin="8542,6651" coordsize="1676,2">
              <v:shape style="position:absolute;left:8542;top:6651;width:1676;height:2" coordorigin="8542,6651" coordsize="1676,0" path="m8542,6651l10218,6651e" filled="f" stroked="t" strokeweight=".95232pt" strokecolor="#646464">
                <v:path arrowok="t"/>
              </v:shape>
            </v:group>
            <v:group style="position:absolute;left:10161;top:6648;width:252;height:2" coordorigin="10161,6648" coordsize="252,2">
              <v:shape style="position:absolute;left:10161;top:6648;width:252;height:2" coordorigin="10161,6648" coordsize="252,0" path="m10161,6648l10414,6648e" filled="f" stroked="t" strokeweight=".47616pt" strokecolor="#575757">
                <v:path arrowok="t"/>
              </v:shape>
            </v:group>
            <v:group style="position:absolute;left:10356;top:6651;width:1138;height:2" coordorigin="10356,6651" coordsize="1138,2">
              <v:shape style="position:absolute;left:10356;top:6651;width:1138;height:2" coordorigin="10356,6651" coordsize="1138,0" path="m10356,6651l11495,6651e" filled="f" stroked="t" strokeweight=".95232pt" strokecolor="#747474">
                <v:path arrowok="t"/>
              </v:shape>
            </v:group>
            <v:group style="position:absolute;left:224;top:7124;width:9109;height:2" coordorigin="224,7124" coordsize="9109,2">
              <v:shape style="position:absolute;left:224;top:7124;width:9109;height:2" coordorigin="224,7124" coordsize="9109,0" path="m224,7124l9333,7124e" filled="f" stroked="t" strokeweight=".71424pt" strokecolor="#575757">
                <v:path arrowok="t"/>
              </v:shape>
            </v:group>
            <v:group style="position:absolute;left:229;top:6883;width:2;height:268" coordorigin="229,6883" coordsize="2,268">
              <v:shape style="position:absolute;left:229;top:6883;width:2;height:268" coordorigin="229,6883" coordsize="0,268" path="m229,7150l229,6883e" filled="f" stroked="t" strokeweight=".47616pt" strokecolor="#4B4B4B">
                <v:path arrowok="t"/>
              </v:shape>
            </v:group>
            <v:group style="position:absolute;left:9090;top:7122;width:957;height:2" coordorigin="9090,7122" coordsize="957,2">
              <v:shape style="position:absolute;left:9090;top:7122;width:957;height:2" coordorigin="9090,7122" coordsize="957,0" path="m9090,7122l10047,7122e" filled="f" stroked="t" strokeweight=".47616pt" strokecolor="#484848">
                <v:path arrowok="t"/>
              </v:shape>
            </v:group>
            <v:group style="position:absolute;left:9990;top:7119;width:1509;height:2" coordorigin="9990,7119" coordsize="1509,2">
              <v:shape style="position:absolute;left:9990;top:7119;width:1509;height:2" coordorigin="9990,7119" coordsize="1509,0" path="m9990,7119l11499,7119e" filled="f" stroked="t" strokeweight=".95232pt" strokecolor="#676767">
                <v:path arrowok="t"/>
              </v:shape>
            </v:group>
            <v:group style="position:absolute;left:229;top:7079;width:2;height:301" coordorigin="229,7079" coordsize="2,301">
              <v:shape style="position:absolute;left:229;top:7079;width:2;height:301" coordorigin="229,7079" coordsize="0,301" path="m229,7380l229,7079e" filled="f" stroked="t" strokeweight=".47616pt" strokecolor="#2F2F2F">
                <v:path arrowok="t"/>
              </v:shape>
            </v:group>
            <v:group style="position:absolute;left:2169;top:6883;width:2;height:1247" coordorigin="2169,6883" coordsize="2,1247">
              <v:shape style="position:absolute;left:2169;top:6883;width:2;height:1247" coordorigin="2169,6883" coordsize="0,1247" path="m2169,8130l2169,6883e" filled="f" stroked="t" strokeweight=".95232pt" strokecolor="#575757">
                <v:path arrowok="t"/>
              </v:shape>
            </v:group>
            <v:group style="position:absolute;left:4724;top:7117;width:2;height:516" coordorigin="4724,7117" coordsize="2,516">
              <v:shape style="position:absolute;left:4724;top:7117;width:2;height:516" coordorigin="4724,7117" coordsize="0,516" path="m4724,7633l4724,7117e" filled="f" stroked="t" strokeweight=".47616pt" strokecolor="#383838">
                <v:path arrowok="t"/>
              </v:shape>
            </v:group>
            <v:group style="position:absolute;left:4719;top:7361;width:2862;height:2" coordorigin="4719,7361" coordsize="2862,2">
              <v:shape style="position:absolute;left:4719;top:7361;width:2862;height:2" coordorigin="4719,7361" coordsize="2862,0" path="m4719,7361l7580,7361e" filled="f" stroked="t" strokeweight=".71424pt" strokecolor="#5B5B5B">
                <v:path arrowok="t"/>
              </v:shape>
            </v:group>
            <v:group style="position:absolute;left:7523;top:7361;width:1076;height:2" coordorigin="7523,7361" coordsize="1076,2">
              <v:shape style="position:absolute;left:7523;top:7361;width:1076;height:2" coordorigin="7523,7361" coordsize="1076,0" path="m7523,7361l8599,7361e" filled="f" stroked="t" strokeweight=".47616pt" strokecolor="#484848">
                <v:path arrowok="t"/>
              </v:shape>
            </v:group>
            <v:group style="position:absolute;left:8499;top:7361;width:1548;height:2" coordorigin="8499,7361" coordsize="1548,2">
              <v:shape style="position:absolute;left:8499;top:7361;width:1548;height:2" coordorigin="8499,7361" coordsize="1548,0" path="m8499,7361l10047,7361e" filled="f" stroked="t" strokeweight=".71424pt" strokecolor="#646464">
                <v:path arrowok="t"/>
              </v:shape>
            </v:group>
            <v:group style="position:absolute;left:9990;top:7361;width:229;height:2" coordorigin="9990,7361" coordsize="229,2">
              <v:shape style="position:absolute;left:9990;top:7361;width:229;height:2" coordorigin="9990,7361" coordsize="229,0" path="m9990,7361l10218,7361e" filled="f" stroked="t" strokeweight=".47616pt" strokecolor="#545454">
                <v:path arrowok="t"/>
              </v:shape>
            </v:group>
            <v:group style="position:absolute;left:10161;top:7361;width:562;height:2" coordorigin="10161,7361" coordsize="562,2">
              <v:shape style="position:absolute;left:10161;top:7361;width:562;height:2" coordorigin="10161,7361" coordsize="562,0" path="m10161,7361l10723,7361e" filled="f" stroked="t" strokeweight=".71424pt" strokecolor="#5B5B5B">
                <v:path arrowok="t"/>
              </v:shape>
            </v:group>
            <v:group style="position:absolute;left:10628;top:7358;width:862;height:2" coordorigin="10628,7358" coordsize="862,2">
              <v:shape style="position:absolute;left:10628;top:7358;width:862;height:2" coordorigin="10628,7358" coordsize="862,0" path="m10628,7358l11490,7358e" filled="f" stroked="t" strokeweight=".95232pt" strokecolor="#747474">
                <v:path arrowok="t"/>
              </v:shape>
            </v:group>
            <v:group style="position:absolute;left:4719;top:7602;width:1371;height:2" coordorigin="4719,7602" coordsize="1371,2">
              <v:shape style="position:absolute;left:4719;top:7602;width:1371;height:2" coordorigin="4719,7602" coordsize="1371,0" path="m4719,7602l6090,7602e" filled="f" stroked="t" strokeweight=".95232pt" strokecolor="#575757">
                <v:path arrowok="t"/>
              </v:shape>
            </v:group>
            <v:group style="position:absolute;left:5995;top:7599;width:629;height:2" coordorigin="5995,7599" coordsize="629,2">
              <v:shape style="position:absolute;left:5995;top:7599;width:629;height:2" coordorigin="5995,7599" coordsize="629,0" path="m5995,7599l6623,7599e" filled="f" stroked="t" strokeweight=".47616pt" strokecolor="#3F3F3F">
                <v:path arrowok="t"/>
              </v:shape>
            </v:group>
            <v:group style="position:absolute;left:6566;top:7599;width:3847;height:2" coordorigin="6566,7599" coordsize="3847,2">
              <v:shape style="position:absolute;left:6566;top:7599;width:3847;height:2" coordorigin="6566,7599" coordsize="3847,0" path="m6566,7599l10414,7599e" filled="f" stroked="t" strokeweight=".71424pt" strokecolor="#5B5B5B">
                <v:path arrowok="t"/>
              </v:shape>
            </v:group>
            <v:group style="position:absolute;left:10233;top:7597;width:1262;height:2" coordorigin="10233,7597" coordsize="1262,2">
              <v:shape style="position:absolute;left:10233;top:7597;width:1262;height:2" coordorigin="10233,7597" coordsize="1262,0" path="m10233,7597l11495,7597e" filled="f" stroked="t" strokeweight=".95232pt" strokecolor="#707070">
                <v:path arrowok="t"/>
              </v:shape>
            </v:group>
            <v:group style="position:absolute;left:11485;top:7317;width:2;height:325" coordorigin="11485,7317" coordsize="2,325">
              <v:shape style="position:absolute;left:11485;top:7317;width:2;height:325" coordorigin="11485,7317" coordsize="0,325" path="m11485,7643l11485,7317e" filled="f" stroked="t" strokeweight=".47616pt" strokecolor="#4B4B4B">
                <v:path arrowok="t"/>
              </v:shape>
            </v:group>
            <v:group style="position:absolute;left:219;top:7862;width:333;height:2" coordorigin="219,7862" coordsize="333,2">
              <v:shape style="position:absolute;left:219;top:7862;width:333;height:2" coordorigin="219,7862" coordsize="333,0" path="m219,7862l552,7862e" filled="f" stroked="t" strokeweight=".71424pt" strokecolor="#676767">
                <v:path arrowok="t"/>
              </v:shape>
            </v:group>
            <v:group style="position:absolute;left:495;top:7862;width:333;height:2" coordorigin="495,7862" coordsize="333,2">
              <v:shape style="position:absolute;left:495;top:7862;width:333;height:2" coordorigin="495,7862" coordsize="333,0" path="m495,7862l829,7862e" filled="f" stroked="t" strokeweight=".47616pt" strokecolor="#383838">
                <v:path arrowok="t"/>
              </v:shape>
            </v:group>
            <v:group style="position:absolute;left:771;top:7862;width:1424;height:2" coordorigin="771,7862" coordsize="1424,2">
              <v:shape style="position:absolute;left:771;top:7862;width:1424;height:2" coordorigin="771,7862" coordsize="1424,0" path="m771,7862l2195,7862e" filled="f" stroked="t" strokeweight=".71424pt" strokecolor="#5B5B5B">
                <v:path arrowok="t"/>
              </v:shape>
            </v:group>
            <v:group style="position:absolute;left:2124;top:7862;width:500;height:2" coordorigin="2124,7862" coordsize="500,2">
              <v:shape style="position:absolute;left:2124;top:7862;width:500;height:2" coordorigin="2124,7862" coordsize="500,0" path="m2124,7862l2624,7862e" filled="f" stroked="t" strokeweight=".47616pt" strokecolor="#3F3F3F">
                <v:path arrowok="t"/>
              </v:shape>
            </v:group>
            <v:group style="position:absolute;left:2552;top:7865;width:1171;height:2" coordorigin="2552,7865" coordsize="1171,2">
              <v:shape style="position:absolute;left:2552;top:7865;width:1171;height:2" coordorigin="2552,7865" coordsize="1171,0" path="m2552,7865l3724,7865e" filled="f" stroked="t" strokeweight=".95232pt" strokecolor="#606060">
                <v:path arrowok="t"/>
              </v:shape>
            </v:group>
            <v:group style="position:absolute;left:3666;top:7862;width:771;height:2" coordorigin="3666,7862" coordsize="771,2">
              <v:shape style="position:absolute;left:3666;top:7862;width:771;height:2" coordorigin="3666,7862" coordsize="771,0" path="m3666,7862l4438,7862e" filled="f" stroked="t" strokeweight=".47616pt" strokecolor="#444444">
                <v:path arrowok="t"/>
              </v:shape>
            </v:group>
            <v:group style="position:absolute;left:4724;top:7576;width:2;height:296" coordorigin="4724,7576" coordsize="2,296">
              <v:shape style="position:absolute;left:4724;top:7576;width:2;height:296" coordorigin="4724,7576" coordsize="0,296" path="m4724,7872l4724,7576e" filled="f" stroked="t" strokeweight=".71424pt" strokecolor="#484848">
                <v:path arrowok="t"/>
              </v:shape>
            </v:group>
            <v:group style="position:absolute;left:4228;top:7862;width:1338;height:2" coordorigin="4228,7862" coordsize="1338,2">
              <v:shape style="position:absolute;left:4228;top:7862;width:1338;height:2" coordorigin="4228,7862" coordsize="1338,0" path="m4228,7862l5566,7862e" filled="f" stroked="t" strokeweight=".95232pt" strokecolor="#606060">
                <v:path arrowok="t"/>
              </v:shape>
            </v:group>
            <v:group style="position:absolute;left:5509;top:7862;width:543;height:2" coordorigin="5509,7862" coordsize="543,2">
              <v:shape style="position:absolute;left:5509;top:7862;width:543;height:2" coordorigin="5509,7862" coordsize="543,0" path="m5509,7862l6052,7862e" filled="f" stroked="t" strokeweight=".47616pt" strokecolor="#2F2F2F">
                <v:path arrowok="t"/>
              </v:shape>
            </v:group>
            <v:group style="position:absolute;left:5995;top:7862;width:1214;height:2" coordorigin="5995,7862" coordsize="1214,2">
              <v:shape style="position:absolute;left:5995;top:7862;width:1214;height:2" coordorigin="5995,7862" coordsize="1214,0" path="m5995,7862l7209,7862e" filled="f" stroked="t" strokeweight=".71424pt" strokecolor="#575757">
                <v:path arrowok="t"/>
              </v:shape>
            </v:group>
            <v:group style="position:absolute;left:7152;top:7862;width:429;height:2" coordorigin="7152,7862" coordsize="429,2">
              <v:shape style="position:absolute;left:7152;top:7862;width:429;height:2" coordorigin="7152,7862" coordsize="429,0" path="m7152,7862l7580,7862e" filled="f" stroked="t" strokeweight=".47616pt" strokecolor="#2B2B2B">
                <v:path arrowok="t"/>
              </v:shape>
            </v:group>
            <v:group style="position:absolute;left:7523;top:7860;width:1448;height:2" coordorigin="7523,7860" coordsize="1448,2">
              <v:shape style="position:absolute;left:7523;top:7860;width:1448;height:2" coordorigin="7523,7860" coordsize="1448,0" path="m7523,7860l8971,7860e" filled="f" stroked="t" strokeweight=".71424pt" strokecolor="#5B5B5B">
                <v:path arrowok="t"/>
              </v:shape>
            </v:group>
            <v:group style="position:absolute;left:8914;top:7860;width:1133;height:2" coordorigin="8914,7860" coordsize="1133,2">
              <v:shape style="position:absolute;left:8914;top:7860;width:1133;height:2" coordorigin="8914,7860" coordsize="1133,0" path="m8914,7860l10047,7860e" filled="f" stroked="t" strokeweight=".47616pt" strokecolor="#3F3F3F">
                <v:path arrowok="t"/>
              </v:shape>
            </v:group>
            <v:group style="position:absolute;left:9990;top:7860;width:1505;height:2" coordorigin="9990,7860" coordsize="1505,2">
              <v:shape style="position:absolute;left:9990;top:7860;width:1505;height:2" coordorigin="9990,7860" coordsize="1505,0" path="m9990,7860l11495,7860e" filled="f" stroked="t" strokeweight=".95232pt" strokecolor="#6B6B6B">
                <v:path arrowok="t"/>
              </v:shape>
            </v:group>
            <v:group style="position:absolute;left:2167;top:8073;width:2;height:287" coordorigin="2167,8073" coordsize="2,287">
              <v:shape style="position:absolute;left:2167;top:8073;width:2;height:287" coordorigin="2167,8073" coordsize="0,287" path="m2167,8359l2167,8073e" filled="f" stroked="t" strokeweight=".47616pt" strokecolor="#1C1C1C">
                <v:path arrowok="t"/>
              </v:shape>
            </v:group>
            <v:group style="position:absolute;left:219;top:8675;width:5090;height:2" coordorigin="219,8675" coordsize="5090,2">
              <v:shape style="position:absolute;left:219;top:8675;width:5090;height:2" coordorigin="219,8675" coordsize="5090,0" path="m219,8675l5309,8675e" filled="f" stroked="t" strokeweight=".71424pt" strokecolor="#575757">
                <v:path arrowok="t"/>
              </v:shape>
            </v:group>
            <v:group style="position:absolute;left:2167;top:8302;width:2;height:401" coordorigin="2167,8302" coordsize="2,401">
              <v:shape style="position:absolute;left:2167;top:8302;width:2;height:401" coordorigin="2167,8302" coordsize="0,401" path="m2167,8704l2167,8302e" filled="f" stroked="t" strokeweight=".47616pt" strokecolor="#3B3B3B">
                <v:path arrowok="t"/>
              </v:shape>
            </v:group>
            <v:group style="position:absolute;left:5204;top:8675;width:362;height:2" coordorigin="5204,8675" coordsize="362,2">
              <v:shape style="position:absolute;left:5204;top:8675;width:362;height:2" coordorigin="5204,8675" coordsize="362,0" path="m5204,8675l5566,8675e" filled="f" stroked="t" strokeweight=".47616pt" strokecolor="#484848">
                <v:path arrowok="t"/>
              </v:shape>
            </v:group>
            <v:group style="position:absolute;left:5509;top:8675;width:543;height:2" coordorigin="5509,8675" coordsize="543,2">
              <v:shape style="position:absolute;left:5509;top:8675;width:543;height:2" coordorigin="5509,8675" coordsize="543,0" path="m5509,8675l6052,8675e" filled="f" stroked="t" strokeweight=".47616pt" strokecolor="#2F2F2F">
                <v:path arrowok="t"/>
              </v:shape>
            </v:group>
            <v:group style="position:absolute;left:5995;top:8672;width:5504;height:2" coordorigin="5995,8672" coordsize="5504,2">
              <v:shape style="position:absolute;left:5995;top:8672;width:5504;height:2" coordorigin="5995,8672" coordsize="5504,0" path="m5995,8672l11499,8672e" filled="f" stroked="t" strokeweight=".71424pt" strokecolor="#646464">
                <v:path arrowok="t"/>
              </v:shape>
            </v:group>
            <v:group style="position:absolute;left:229;top:8560;width:2;height:373" coordorigin="229,8560" coordsize="2,373">
              <v:shape style="position:absolute;left:229;top:8560;width:2;height:373" coordorigin="229,8560" coordsize="0,373" path="m229,8933l229,8560e" filled="f" stroked="t" strokeweight=".47616pt" strokecolor="#3F3F3F">
                <v:path arrowok="t"/>
              </v:shape>
            </v:group>
            <v:group style="position:absolute;left:2169;top:8632;width:2;height:1649" coordorigin="2169,8632" coordsize="2,1649">
              <v:shape style="position:absolute;left:2169;top:8632;width:2;height:1649" coordorigin="2169,8632" coordsize="0,1649" path="m2169,10281l2169,8632e" filled="f" stroked="t" strokeweight=".95232pt" strokecolor="#5B5B5B">
                <v:path arrowok="t"/>
              </v:shape>
            </v:group>
            <v:group style="position:absolute;left:219;top:9518;width:371;height:2" coordorigin="219,9518" coordsize="371,2">
              <v:shape style="position:absolute;left:219;top:9518;width:371;height:2" coordorigin="219,9518" coordsize="371,0" path="m219,9518l590,9518e" filled="f" stroked="t" strokeweight=".47616pt" strokecolor="#545454">
                <v:path arrowok="t"/>
              </v:shape>
            </v:group>
            <v:group style="position:absolute;left:495;top:9516;width:333;height:2" coordorigin="495,9516" coordsize="333,2">
              <v:shape style="position:absolute;left:495;top:9516;width:333;height:2" coordorigin="495,9516" coordsize="333,0" path="m495,9516l829,9516e" filled="f" stroked="t" strokeweight=".47616pt" strokecolor="#3B3B3B">
                <v:path arrowok="t"/>
              </v:shape>
            </v:group>
            <v:group style="position:absolute;left:771;top:9518;width:6047;height:2" coordorigin="771,9518" coordsize="6047,2">
              <v:shape style="position:absolute;left:771;top:9518;width:6047;height:2" coordorigin="771,9518" coordsize="6047,0" path="m771,9518l6819,9518e" filled="f" stroked="t" strokeweight=".71424pt" strokecolor="#5B5B5B">
                <v:path arrowok="t"/>
              </v:shape>
            </v:group>
            <v:group style="position:absolute;left:5204;top:9518;width:362;height:2" coordorigin="5204,9518" coordsize="362,2">
              <v:shape style="position:absolute;left:5204;top:9518;width:362;height:2" coordorigin="5204,9518" coordsize="362,0" path="m5204,9518l5566,9518e" filled="f" stroked="t" strokeweight=".47616pt" strokecolor="#484848">
                <v:path arrowok="t"/>
              </v:shape>
            </v:group>
            <v:group style="position:absolute;left:6733;top:9516;width:848;height:2" coordorigin="6733,9516" coordsize="848,2">
              <v:shape style="position:absolute;left:6733;top:9516;width:848;height:2" coordorigin="6733,9516" coordsize="848,0" path="m6733,9516l7580,9516e" filled="f" stroked="t" strokeweight=".47616pt" strokecolor="#444444">
                <v:path arrowok="t"/>
              </v:shape>
            </v:group>
            <v:group style="position:absolute;left:8542;top:9516;width:605;height:2" coordorigin="8542,9516" coordsize="605,2">
              <v:shape style="position:absolute;left:8542;top:9516;width:605;height:2" coordorigin="8542,9516" coordsize="605,0" path="m8542,9516l9147,9516e" filled="f" stroked="t" strokeweight=".47616pt" strokecolor="#444444">
                <v:path arrowok="t"/>
              </v:shape>
            </v:group>
            <v:group style="position:absolute;left:6852;top:9514;width:3871;height:2" coordorigin="6852,9514" coordsize="3871,2">
              <v:shape style="position:absolute;left:6852;top:9514;width:3871;height:2" coordorigin="6852,9514" coordsize="3871,0" path="m6852,9514l10723,9514e" filled="f" stroked="t" strokeweight=".71424pt" strokecolor="#5B5B5B">
                <v:path arrowok="t"/>
              </v:shape>
            </v:group>
            <v:group style="position:absolute;left:10666;top:9514;width:829;height:2" coordorigin="10666,9514" coordsize="829,2">
              <v:shape style="position:absolute;left:10666;top:9514;width:829;height:2" coordorigin="10666,9514" coordsize="829,0" path="m10666,9514l11495,9514e" filled="f" stroked="t" strokeweight=".47616pt" strokecolor="#484848">
                <v:path arrowok="t"/>
              </v:shape>
            </v:group>
            <v:group style="position:absolute;left:11487;top:9291;width:2;height:511" coordorigin="11487,9291" coordsize="2,511">
              <v:shape style="position:absolute;left:11487;top:9291;width:2;height:511" coordorigin="11487,9291" coordsize="0,511" path="m11487,9803l11487,9291e" filled="f" stroked="t" strokeweight=".47616pt" strokecolor="#4B4B4B">
                <v:path arrowok="t"/>
              </v:shape>
            </v:group>
            <v:group style="position:absolute;left:219;top:9760;width:9999;height:2" coordorigin="219,9760" coordsize="9999,2">
              <v:shape style="position:absolute;left:219;top:9760;width:9999;height:2" coordorigin="219,9760" coordsize="9999,0" path="m219,9760l10218,9760e" filled="f" stroked="t" strokeweight=".71424pt" strokecolor="#5B5B5B">
                <v:path arrowok="t"/>
              </v:shape>
            </v:group>
            <v:group style="position:absolute;left:4533;top:9760;width:729;height:2" coordorigin="4533,9760" coordsize="729,2">
              <v:shape style="position:absolute;left:4533;top:9760;width:729;height:2" coordorigin="4533,9760" coordsize="729,0" path="m4533,9760l5262,9760e" filled="f" stroked="t" strokeweight=".47616pt" strokecolor="#383838">
                <v:path arrowok="t"/>
              </v:shape>
            </v:group>
            <v:group style="position:absolute;left:6566;top:9760;width:248;height:2" coordorigin="6566,9760" coordsize="248,2">
              <v:shape style="position:absolute;left:6566;top:9760;width:248;height:2" coordorigin="6566,9760" coordsize="248,0" path="m6566,9760l6814,9760e" filled="f" stroked="t" strokeweight=".47616pt" strokecolor="#444444">
                <v:path arrowok="t"/>
              </v:shape>
            </v:group>
            <v:group style="position:absolute;left:8542;top:9755;width:429;height:2" coordorigin="8542,9755" coordsize="429,2">
              <v:shape style="position:absolute;left:8542;top:9755;width:429;height:2" coordorigin="8542,9755" coordsize="429,0" path="m8542,9755l8971,9755e" filled="f" stroked="t" strokeweight=".47616pt" strokecolor="#383838">
                <v:path arrowok="t"/>
              </v:shape>
            </v:group>
            <v:group style="position:absolute;left:10161;top:9755;width:562;height:2" coordorigin="10161,9755" coordsize="562,2">
              <v:shape style="position:absolute;left:10161;top:9755;width:562;height:2" coordorigin="10161,9755" coordsize="562,0" path="m10161,9755l10723,9755e" filled="f" stroked="t" strokeweight=".47616pt" strokecolor="#3F3F3F">
                <v:path arrowok="t"/>
              </v:shape>
            </v:group>
            <v:group style="position:absolute;left:10666;top:9755;width:829;height:2" coordorigin="10666,9755" coordsize="829,2">
              <v:shape style="position:absolute;left:10666;top:9755;width:829;height:2" coordorigin="10666,9755" coordsize="829,0" path="m10666,9755l11495,9755e" filled="f" stroked="t" strokeweight=".71424pt" strokecolor="#606060">
                <v:path arrowok="t"/>
              </v:shape>
            </v:group>
            <v:group style="position:absolute;left:2567;top:10004;width:305;height:2" coordorigin="2567,10004" coordsize="305,2">
              <v:shape style="position:absolute;left:2567;top:10004;width:305;height:2" coordorigin="2567,10004" coordsize="305,0" path="m2567,10004l2871,10004e" filled="f" stroked="t" strokeweight=".47616pt" strokecolor="#484848">
                <v:path arrowok="t"/>
              </v:shape>
            </v:group>
            <v:group style="position:absolute;left:4381;top:10001;width:210;height:2" coordorigin="4381,10001" coordsize="210,2">
              <v:shape style="position:absolute;left:4381;top:10001;width:210;height:2" coordorigin="4381,10001" coordsize="210,0" path="m4381,10001l4590,10001e" filled="f" stroked="t" strokeweight=".71424pt" strokecolor="#575B57">
                <v:path arrowok="t"/>
              </v:shape>
            </v:group>
            <v:group style="position:absolute;left:4533;top:9999;width:214;height:2" coordorigin="4533,9999" coordsize="214,2">
              <v:shape style="position:absolute;left:4533;top:9999;width:214;height:2" coordorigin="4533,9999" coordsize="214,0" path="m4533,9999l4747,9999e" filled="f" stroked="t" strokeweight=".47616pt" strokecolor="#444848">
                <v:path arrowok="t"/>
              </v:shape>
            </v:group>
            <v:group style="position:absolute;left:5995;top:9999;width:629;height:2" coordorigin="5995,9999" coordsize="629,2">
              <v:shape style="position:absolute;left:5995;top:9999;width:629;height:2" coordorigin="5995,9999" coordsize="629,0" path="m5995,9999l6623,9999e" filled="f" stroked="t" strokeweight=".47616pt" strokecolor="#484848">
                <v:path arrowok="t"/>
              </v:shape>
            </v:group>
            <v:group style="position:absolute;left:6566;top:9999;width:224;height:2" coordorigin="6566,9999" coordsize="224,2">
              <v:shape style="position:absolute;left:6566;top:9999;width:224;height:2" coordorigin="6566,9999" coordsize="224,0" path="m6566,9999l6790,9999e" filled="f" stroked="t" strokeweight=".47616pt" strokecolor="#343434">
                <v:path arrowok="t"/>
              </v:shape>
            </v:group>
            <v:group style="position:absolute;left:8099;top:9999;width:500;height:2" coordorigin="8099,9999" coordsize="500,2">
              <v:shape style="position:absolute;left:8099;top:9999;width:500;height:2" coordorigin="8099,9999" coordsize="500,0" path="m8099,9999l8599,9999e" filled="f" stroked="t" strokeweight=".47616pt" strokecolor="#3B3B3B">
                <v:path arrowok="t"/>
              </v:shape>
            </v:group>
            <v:group style="position:absolute;left:10161;top:9994;width:562;height:2" coordorigin="10161,9994" coordsize="562,2">
              <v:shape style="position:absolute;left:10161;top:9994;width:562;height:2" coordorigin="10161,9994" coordsize="562,0" path="m10161,9994l10723,9994e" filled="f" stroked="t" strokeweight=".47616pt" strokecolor="#3B3B3B">
                <v:path arrowok="t"/>
              </v:shape>
            </v:group>
            <v:group style="position:absolute;left:219;top:9999;width:11275;height:2" coordorigin="219,9999" coordsize="11275,2">
              <v:shape style="position:absolute;left:219;top:9999;width:11275;height:2" coordorigin="219,9999" coordsize="11275,0" path="m219,9999l11495,9999e" filled="f" stroked="t" strokeweight=".71424pt" strokecolor="#5B5B5B">
                <v:path arrowok="t"/>
              </v:shape>
            </v:group>
            <v:group style="position:absolute;left:11490;top:9731;width:2;height:2022" coordorigin="11490,9731" coordsize="2,2022">
              <v:shape style="position:absolute;left:11490;top:9731;width:2;height:2022" coordorigin="11490,9731" coordsize="0,2022" path="m11490,11753l11490,9731e" filled="f" stroked="t" strokeweight=".95232pt" strokecolor="#6B6B6B">
                <v:path arrowok="t"/>
              </v:shape>
            </v:group>
            <v:group style="position:absolute;left:224;top:10486;width:2657;height:2" coordorigin="224,10486" coordsize="2657,2">
              <v:shape style="position:absolute;left:224;top:10486;width:2657;height:2" coordorigin="224,10486" coordsize="2657,0" path="m224,10486l2881,10486e" filled="f" stroked="t" strokeweight=".71424pt" strokecolor="#5B5B5B">
                <v:path arrowok="t"/>
              </v:shape>
            </v:group>
            <v:group style="position:absolute;left:2171;top:10223;width:2;height:736" coordorigin="2171,10223" coordsize="2,736">
              <v:shape style="position:absolute;left:2171;top:10223;width:2;height:736" coordorigin="2171,10223" coordsize="0,736" path="m2171,10960l2171,10223e" filled="f" stroked="t" strokeweight=".47616pt" strokecolor="#383838">
                <v:path arrowok="t"/>
              </v:shape>
            </v:group>
            <v:group style="position:absolute;left:2814;top:10486;width:719;height:2" coordorigin="2814,10486" coordsize="719,2">
              <v:shape style="position:absolute;left:2814;top:10486;width:719;height:2" coordorigin="2814,10486" coordsize="719,0" path="m2814,10486l3533,10486e" filled="f" stroked="t" strokeweight=".47616pt" strokecolor="#343434">
                <v:path arrowok="t"/>
              </v:shape>
            </v:group>
            <v:group style="position:absolute;left:3476;top:10484;width:362;height:2" coordorigin="3476,10484" coordsize="362,2">
              <v:shape style="position:absolute;left:3476;top:10484;width:362;height:2" coordorigin="3476,10484" coordsize="362,0" path="m3476,10484l3838,10484e" filled="f" stroked="t" strokeweight=".71424pt" strokecolor="#484848">
                <v:path arrowok="t"/>
              </v:shape>
            </v:group>
            <v:group style="position:absolute;left:3614;top:10484;width:1752;height:2" coordorigin="3614,10484" coordsize="1752,2">
              <v:shape style="position:absolute;left:3614;top:10484;width:1752;height:2" coordorigin="3614,10484" coordsize="1752,0" path="m3614,10484l5366,10484e" filled="f" stroked="t" strokeweight=".95232pt" strokecolor="#5B5B5B">
                <v:path arrowok="t"/>
              </v:shape>
            </v:group>
            <v:group style="position:absolute;left:5204;top:10484;width:848;height:2" coordorigin="5204,10484" coordsize="848,2">
              <v:shape style="position:absolute;left:5204;top:10484;width:848;height:2" coordorigin="5204,10484" coordsize="848,0" path="m5204,10484l6052,10484e" filled="f" stroked="t" strokeweight=".47616pt" strokecolor="#3F3F3F">
                <v:path arrowok="t"/>
              </v:shape>
            </v:group>
            <v:group style="position:absolute;left:5995;top:10482;width:919;height:2" coordorigin="5995,10482" coordsize="919,2">
              <v:shape style="position:absolute;left:5995;top:10482;width:919;height:2" coordorigin="5995,10482" coordsize="919,0" path="m5995,10482l6914,10482e" filled="f" stroked="t" strokeweight=".95232pt" strokecolor="#646464">
                <v:path arrowok="t"/>
              </v:shape>
            </v:group>
            <v:group style="position:absolute;left:6733;top:10482;width:476;height:2" coordorigin="6733,10482" coordsize="476,2">
              <v:shape style="position:absolute;left:6733;top:10482;width:476;height:2" coordorigin="6733,10482" coordsize="476,0" path="m6733,10482l7209,10482e" filled="f" stroked="t" strokeweight=".71424pt" strokecolor="#4B4B4B">
                <v:path arrowok="t"/>
              </v:shape>
            </v:group>
            <v:group style="position:absolute;left:7152;top:10482;width:429;height:2" coordorigin="7152,10482" coordsize="429,2">
              <v:shape style="position:absolute;left:7152;top:10482;width:429;height:2" coordorigin="7152,10482" coordsize="429,0" path="m7152,10482l7580,10482e" filled="f" stroked="t" strokeweight=".47616pt" strokecolor="#2F2F2F">
                <v:path arrowok="t"/>
              </v:shape>
            </v:group>
            <v:group style="position:absolute;left:7523;top:10479;width:1448;height:2" coordorigin="7523,10479" coordsize="1448,2">
              <v:shape style="position:absolute;left:7523;top:10479;width:1448;height:2" coordorigin="7523,10479" coordsize="1448,0" path="m7523,10479l8971,10479e" filled="f" stroked="t" strokeweight=".95232pt" strokecolor="#676767">
                <v:path arrowok="t"/>
              </v:shape>
            </v:group>
            <v:group style="position:absolute;left:8914;top:10482;width:233;height:2" coordorigin="8914,10482" coordsize="233,2">
              <v:shape style="position:absolute;left:8914;top:10482;width:233;height:2" coordorigin="8914,10482" coordsize="233,0" path="m8914,10482l9147,10482e" filled="f" stroked="t" strokeweight=".47616pt" strokecolor="#484848">
                <v:path arrowok="t"/>
              </v:shape>
            </v:group>
            <v:group style="position:absolute;left:9090;top:10479;width:2409;height:2" coordorigin="9090,10479" coordsize="2409,2">
              <v:shape style="position:absolute;left:9090;top:10479;width:2409;height:2" coordorigin="9090,10479" coordsize="2409,0" path="m9090,10479l11499,10479e" filled="f" stroked="t" strokeweight=".71424pt" strokecolor="#6B6B6B">
                <v:path arrowok="t"/>
              </v:shape>
            </v:group>
            <v:group style="position:absolute;left:224;top:10728;width:1971;height:2" coordorigin="224,10728" coordsize="1971,2">
              <v:shape style="position:absolute;left:224;top:10728;width:1971;height:2" coordorigin="224,10728" coordsize="1971,0" path="m224,10728l2195,10728e" filled="f" stroked="t" strokeweight=".71424pt" strokecolor="#606060">
                <v:path arrowok="t"/>
              </v:shape>
            </v:group>
            <v:group style="position:absolute;left:231;top:10458;width:2;height:1023" coordorigin="231,10458" coordsize="2,1023">
              <v:shape style="position:absolute;left:231;top:10458;width:2;height:1023" coordorigin="231,10458" coordsize="0,1023" path="m231,11480l231,10458e" filled="f" stroked="t" strokeweight=".47616pt" strokecolor="#3F3F3F">
                <v:path arrowok="t"/>
              </v:shape>
            </v:group>
            <v:group style="position:absolute;left:2124;top:10728;width:1714;height:2" coordorigin="2124,10728" coordsize="1714,2">
              <v:shape style="position:absolute;left:2124;top:10728;width:1714;height:2" coordorigin="2124,10728" coordsize="1714,0" path="m2124,10728l3838,10728e" filled="f" stroked="t" strokeweight=".47616pt" strokecolor="#484848">
                <v:path arrowok="t"/>
              </v:shape>
            </v:group>
            <v:group style="position:absolute;left:3657;top:10725;width:933;height:2" coordorigin="3657,10725" coordsize="933,2">
              <v:shape style="position:absolute;left:3657;top:10725;width:933;height:2" coordorigin="3657,10725" coordsize="933,0" path="m3657,10725l4590,10725e" filled="f" stroked="t" strokeweight=".95232pt" strokecolor="#5B5B5B">
                <v:path arrowok="t"/>
              </v:shape>
            </v:group>
            <v:group style="position:absolute;left:4533;top:10725;width:729;height:2" coordorigin="4533,10725" coordsize="729,2">
              <v:shape style="position:absolute;left:4533;top:10725;width:729;height:2" coordorigin="4533,10725" coordsize="729,0" path="m4533,10725l5262,10725e" filled="f" stroked="t" strokeweight=".47616pt" strokecolor="#383838">
                <v:path arrowok="t"/>
              </v:shape>
            </v:group>
            <v:group style="position:absolute;left:5166;top:10723;width:2990;height:2" coordorigin="5166,10723" coordsize="2990,2">
              <v:shape style="position:absolute;left:5166;top:10723;width:2990;height:2" coordorigin="5166,10723" coordsize="2990,0" path="m5166,10723l8157,10723e" filled="f" stroked="t" strokeweight=".95232pt" strokecolor="#5B5B5B">
                <v:path arrowok="t"/>
              </v:shape>
            </v:group>
            <v:group style="position:absolute;left:8099;top:10723;width:871;height:2" coordorigin="8099,10723" coordsize="871,2">
              <v:shape style="position:absolute;left:8099;top:10723;width:871;height:2" coordorigin="8099,10723" coordsize="871,0" path="m8099,10723l8971,10723e" filled="f" stroked="t" strokeweight=".47616pt" strokecolor="#444444">
                <v:path arrowok="t"/>
              </v:shape>
            </v:group>
            <v:group style="position:absolute;left:8914;top:10723;width:1305;height:2" coordorigin="8914,10723" coordsize="1305,2">
              <v:shape style="position:absolute;left:8914;top:10723;width:1305;height:2" coordorigin="8914,10723" coordsize="1305,0" path="m8914,10723l10218,10723e" filled="f" stroked="t" strokeweight=".95232pt" strokecolor="#676767">
                <v:path arrowok="t"/>
              </v:shape>
            </v:group>
            <v:group style="position:absolute;left:10161;top:10721;width:252;height:2" coordorigin="10161,10721" coordsize="252,2">
              <v:shape style="position:absolute;left:10161;top:10721;width:252;height:2" coordorigin="10161,10721" coordsize="252,0" path="m10161,10721l10414,10721e" filled="f" stroked="t" strokeweight=".47616pt" strokecolor="#575757">
                <v:path arrowok="t"/>
              </v:shape>
            </v:group>
            <v:group style="position:absolute;left:10356;top:10721;width:367;height:2" coordorigin="10356,10721" coordsize="367,2">
              <v:shape style="position:absolute;left:10356;top:10721;width:367;height:2" coordorigin="10356,10721" coordsize="367,0" path="m10356,10721l10723,10721e" filled="f" stroked="t" strokeweight=".47616pt" strokecolor="#3F3F3F">
                <v:path arrowok="t"/>
              </v:shape>
            </v:group>
            <v:group style="position:absolute;left:10666;top:10721;width:833;height:2" coordorigin="10666,10721" coordsize="833,2">
              <v:shape style="position:absolute;left:10666;top:10721;width:833;height:2" coordorigin="10666,10721" coordsize="833,0" path="m10666,10721l11499,10721e" filled="f" stroked="t" strokeweight=".71424pt" strokecolor="#676767">
                <v:path arrowok="t"/>
              </v:shape>
            </v:group>
            <v:group style="position:absolute;left:800;top:10706;width:2;height:215" coordorigin="800,10706" coordsize="2,215">
              <v:shape style="position:absolute;left:800;top:10706;width:2;height:215" coordorigin="800,10706" coordsize="0,215" path="m800,10921l800,10706e" filled="f" stroked="t" strokeweight=".23808pt" strokecolor="#575757">
                <v:path arrowok="t"/>
              </v:shape>
            </v:group>
            <v:group style="position:absolute;left:800;top:10921;width:705;height:2" coordorigin="800,10921" coordsize="705,2">
              <v:shape style="position:absolute;left:800;top:10921;width:705;height:2" coordorigin="800,10921" coordsize="705,0" path="m800,10921l1505,10921e" filled="f" stroked="t" strokeweight=".23808pt" strokecolor="#575757">
                <v:path arrowok="t"/>
              </v:shape>
            </v:group>
            <v:group style="position:absolute;left:1509;top:10721;width:2;height:425" coordorigin="1509,10721" coordsize="2,425">
              <v:shape style="position:absolute;left:1509;top:10721;width:2;height:425" coordorigin="1509,10721" coordsize="0,425" path="m1509,11146l1509,10721e" filled="f" stroked="t" strokeweight=".71424pt" strokecolor="#606060">
                <v:path arrowok="t"/>
              </v:shape>
            </v:group>
            <v:group style="position:absolute;left:4562;top:10921;width:2200;height:2" coordorigin="4562,10921" coordsize="2200,2">
              <v:shape style="position:absolute;left:4562;top:10921;width:2200;height:2" coordorigin="4562,10921" coordsize="2200,0" path="m4562,10921l6761,10921e" filled="f" stroked="t" strokeweight=".23808pt" strokecolor="#000000">
                <v:path arrowok="t"/>
              </v:shape>
            </v:group>
            <v:group style="position:absolute;left:6761;top:10921;width:790;height:2" coordorigin="6761,10921" coordsize="790,2">
              <v:shape style="position:absolute;left:6761;top:10921;width:790;height:2" coordorigin="6761,10921" coordsize="790,0" path="m6761,10921l7552,10921e" filled="f" stroked="t" strokeweight=".23808pt" strokecolor="#747474">
                <v:path arrowok="t"/>
              </v:shape>
            </v:group>
            <v:group style="position:absolute;left:7190;top:10716;width:2;height:5248" coordorigin="7190,10716" coordsize="2,5248">
              <v:shape style="position:absolute;left:7190;top:10716;width:2;height:5248" coordorigin="7190,10716" coordsize="0,5248" path="m7190,15964l7190,10716e" filled="f" stroked="t" strokeweight=".71424pt" strokecolor="#606060">
                <v:path arrowok="t"/>
              </v:shape>
            </v:group>
            <v:group style="position:absolute;left:7719;top:10952;width:343;height:2" coordorigin="7719,10952" coordsize="343,2">
              <v:shape style="position:absolute;left:7719;top:10952;width:343;height:2" coordorigin="7719,10952" coordsize="343,0" path="m7719,10952l8061,10952e" filled="f" stroked="t" strokeweight=".23808pt" strokecolor="#979797">
                <v:path arrowok="t"/>
              </v:shape>
            </v:group>
            <v:group style="position:absolute;left:8128;top:10921;width:443;height:2" coordorigin="8128,10921" coordsize="443,2">
              <v:shape style="position:absolute;left:8128;top:10921;width:443;height:2" coordorigin="8128,10921" coordsize="443,0" path="m8128,10921l8571,10921e" filled="f" stroked="t" strokeweight=".23808pt" strokecolor="#000000">
                <v:path arrowok="t"/>
              </v:shape>
            </v:group>
            <v:group style="position:absolute;left:8571;top:10921;width:1448;height:2" coordorigin="8571,10921" coordsize="1448,2">
              <v:shape style="position:absolute;left:8571;top:10921;width:1448;height:2" coordorigin="8571,10921" coordsize="1448,0" path="m8571,10921l10018,10921e" filled="f" stroked="t" strokeweight=".23808pt" strokecolor="#646464">
                <v:path arrowok="t"/>
              </v:shape>
            </v:group>
            <v:group style="position:absolute;left:10018;top:10921;width:676;height:2" coordorigin="10018,10921" coordsize="676,2">
              <v:shape style="position:absolute;left:10018;top:10921;width:676;height:2" coordorigin="10018,10921" coordsize="676,0" path="m10018,10921l10695,10921e" filled="f" stroked="t" strokeweight=".23808pt" strokecolor="#000000">
                <v:path arrowok="t"/>
              </v:shape>
            </v:group>
            <v:group style="position:absolute;left:10861;top:10952;width:643;height:2" coordorigin="10861,10952" coordsize="643,2">
              <v:shape style="position:absolute;left:10861;top:10952;width:643;height:2" coordorigin="10861,10952" coordsize="643,0" path="m10861,10952l11504,10952e" filled="f" stroked="t" strokeweight=".23808pt" strokecolor="#777777">
                <v:path arrowok="t"/>
              </v:shape>
            </v:group>
            <v:group style="position:absolute;left:800;top:10921;width:2;height:196" coordorigin="800,10921" coordsize="2,196">
              <v:shape style="position:absolute;left:800;top:10921;width:2;height:196" coordorigin="800,10921" coordsize="0,196" path="m800,11117l800,10921e" filled="f" stroked="t" strokeweight=".23808pt" strokecolor="#BFBFBF">
                <v:path arrowok="t"/>
              </v:shape>
            </v:group>
            <v:group style="position:absolute;left:2171;top:10888;width:2;height:258" coordorigin="2171,10888" coordsize="2,258">
              <v:shape style="position:absolute;left:2171;top:10888;width:2;height:258" coordorigin="2171,10888" coordsize="0,258" path="m2171,11146l2171,10888e" filled="f" stroked="t" strokeweight=".71424pt" strokecolor="#484848">
                <v:path arrowok="t"/>
              </v:shape>
            </v:group>
            <v:group style="position:absolute;left:800;top:11117;width:2;height:1678" coordorigin="800,11117" coordsize="2,1678">
              <v:shape style="position:absolute;left:800;top:11117;width:2;height:1678" coordorigin="800,11117" coordsize="0,1678" path="m800,12795l800,11117e" filled="f" stroked="t" strokeweight=".23808pt" strokecolor="#000000">
                <v:path arrowok="t"/>
              </v:shape>
            </v:group>
            <v:group style="position:absolute;left:1509;top:11089;width:2;height:645" coordorigin="1509,11089" coordsize="2,645">
              <v:shape style="position:absolute;left:1509;top:11089;width:2;height:645" coordorigin="1509,11089" coordsize="0,645" path="m1509,11734l1509,11089e" filled="f" stroked="t" strokeweight=".47616pt" strokecolor="#3F3F3F">
                <v:path arrowok="t"/>
              </v:shape>
            </v:group>
            <v:group style="position:absolute;left:2171;top:11069;width:2;height:894" coordorigin="2171,11069" coordsize="2,894">
              <v:shape style="position:absolute;left:2171;top:11069;width:2;height:894" coordorigin="2171,11069" coordsize="0,894" path="m2171,11963l2171,11069e" filled="f" stroked="t" strokeweight=".95232pt" strokecolor="#5B5B5B">
                <v:path arrowok="t"/>
              </v:shape>
            </v:group>
            <v:group style="position:absolute;left:7185;top:11089;width:2;height:645" coordorigin="7185,11089" coordsize="2,645">
              <v:shape style="position:absolute;left:7185;top:11089;width:2;height:645" coordorigin="7185,11089" coordsize="0,645" path="m7185,11734l7185,11089e" filled="f" stroked="t" strokeweight=".47616pt" strokecolor="#3F3F3F">
                <v:path arrowok="t"/>
              </v:shape>
            </v:group>
            <v:group style="position:absolute;left:1507;top:11676;width:2;height:1147" coordorigin="1507,11676" coordsize="2,1147">
              <v:shape style="position:absolute;left:1507;top:11676;width:2;height:1147" coordorigin="1507,11676" coordsize="0,1147" path="m1507,12824l1507,11676e" filled="f" stroked="t" strokeweight=".95232pt" strokecolor="#676767">
                <v:path arrowok="t"/>
              </v:shape>
            </v:group>
            <v:group style="position:absolute;left:3226;top:11705;width:2;height:167" coordorigin="3226,11705" coordsize="2,167">
              <v:shape style="position:absolute;left:3226;top:11705;width:2;height:167" coordorigin="3226,11705" coordsize="0,167" path="m3226,11872l3226,11705e" filled="f" stroked="t" strokeweight=".71424pt" strokecolor="#4B4B93">
                <v:path arrowok="t"/>
              </v:shape>
            </v:group>
            <v:group style="position:absolute;left:7185;top:11676;width:2;height:196" coordorigin="7185,11676" coordsize="2,196">
              <v:shape style="position:absolute;left:7185;top:11676;width:2;height:196" coordorigin="7185,11676" coordsize="0,196" path="m7185,11872l7185,11676e" filled="f" stroked="t" strokeweight=".47616pt" strokecolor="#575757">
                <v:path arrowok="t"/>
              </v:shape>
            </v:group>
            <v:group style="position:absolute;left:11492;top:11676;width:2;height:703" coordorigin="11492,11676" coordsize="2,703">
              <v:shape style="position:absolute;left:11492;top:11676;width:2;height:703" coordorigin="11492,11676" coordsize="0,703" path="m11492,12379l11492,11676e" filled="f" stroked="t" strokeweight=".47616pt" strokecolor="#4F4F4F">
                <v:path arrowok="t"/>
              </v:shape>
            </v:group>
            <v:group style="position:absolute;left:3190;top:11844;width:2;height:282" coordorigin="3190,11844" coordsize="2,282">
              <v:shape style="position:absolute;left:3190;top:11844;width:2;height:282" coordorigin="3190,11844" coordsize="0,282" path="m3190,12126l3190,11844e" filled="f" stroked="t" strokeweight="2.85696pt" strokecolor="#4B4F97">
                <v:path arrowok="t"/>
              </v:shape>
            </v:group>
            <v:group style="position:absolute;left:3190;top:12095;width:738;height:2" coordorigin="3190,12095" coordsize="738,2">
              <v:shape style="position:absolute;left:3190;top:12095;width:738;height:2" coordorigin="3190,12095" coordsize="738,0" path="m3190,12095l3928,12095e" filled="f" stroked="t" strokeweight=".71424pt" strokecolor="#3F4860">
                <v:path arrowok="t"/>
              </v:shape>
            </v:group>
            <v:group style="position:absolute;left:2171;top:11906;width:2;height:765" coordorigin="2171,11906" coordsize="2,765">
              <v:shape style="position:absolute;left:2171;top:11906;width:2;height:765" coordorigin="2171,11906" coordsize="0,765" path="m2171,12671l2171,11906e" filled="f" stroked="t" strokeweight=".47616pt" strokecolor="#2F2F2F">
                <v:path arrowok="t"/>
              </v:shape>
            </v:group>
            <v:group style="position:absolute;left:5538;top:11935;width:2;height:191" coordorigin="5538,11935" coordsize="2,191">
              <v:shape style="position:absolute;left:5538;top:11935;width:2;height:191" coordorigin="5538,11935" coordsize="0,191" path="m5538,12126l5538,11935e" filled="f" stroked="t" strokeweight=".23808pt" strokecolor="#483B93">
                <v:path arrowok="t"/>
              </v:shape>
            </v:group>
            <v:group style="position:absolute;left:3186;top:12001;width:2;height:378" coordorigin="3186,12001" coordsize="2,378">
              <v:shape style="position:absolute;left:3186;top:12001;width:2;height:378" coordorigin="3186,12001" coordsize="0,378" path="m3186,12379l3186,12001e" filled="f" stroked="t" strokeweight=".95232pt" strokecolor="#282F74">
                <v:path arrowok="t"/>
              </v:shape>
            </v:group>
            <v:group style="position:absolute;left:5528;top:12064;width:2;height:182" coordorigin="5528,12064" coordsize="2,182">
              <v:shape style="position:absolute;left:5528;top:12064;width:2;height:182" coordorigin="5528,12064" coordsize="0,182" path="m5528,12245l5528,12064e" filled="f" stroked="t" strokeweight=".95232pt" strokecolor="#444890">
                <v:path arrowok="t"/>
              </v:shape>
            </v:group>
            <v:group style="position:absolute;left:7190;top:12097;width:2;height:124" coordorigin="7190,12097" coordsize="2,124">
              <v:shape style="position:absolute;left:7190;top:12097;width:2;height:124" coordorigin="7190,12097" coordsize="0,124" path="m7190,12221l7190,12097e" filled="f" stroked="t" strokeweight=".47616pt" strokecolor="#3B3B3B">
                <v:path arrowok="t"/>
              </v:shape>
            </v:group>
            <v:group style="position:absolute;left:229;top:12164;width:2;height:387" coordorigin="229,12164" coordsize="2,387">
              <v:shape style="position:absolute;left:229;top:12164;width:2;height:387" coordorigin="229,12164" coordsize="0,387" path="m229,12551l229,12164e" filled="f" stroked="t" strokeweight=".47616pt" strokecolor="#2F2F2F">
                <v:path arrowok="t"/>
              </v:shape>
            </v:group>
            <v:group style="position:absolute;left:5538;top:12193;width:2;height:158" coordorigin="5538,12193" coordsize="2,158">
              <v:shape style="position:absolute;left:5538;top:12193;width:2;height:158" coordorigin="5538,12193" coordsize="0,158" path="m5538,12350l5538,12193e" filled="f" stroked="t" strokeweight=".71424pt" strokecolor="#343477">
                <v:path arrowok="t"/>
              </v:shape>
            </v:group>
            <v:group style="position:absolute;left:3171;top:12174;width:2;height:421" coordorigin="3171,12174" coordsize="2,421">
              <v:shape style="position:absolute;left:3171;top:12174;width:2;height:421" coordorigin="3171,12174" coordsize="0,421" path="m3171,12594l3171,12174e" filled="f" stroked="t" strokeweight=".95232pt" strokecolor="#2F3B77">
                <v:path arrowok="t"/>
              </v:shape>
            </v:group>
            <v:group style="position:absolute;left:231;top:12494;width:2;height:683" coordorigin="231,12494" coordsize="2,683">
              <v:shape style="position:absolute;left:231;top:12494;width:2;height:683" coordorigin="231,12494" coordsize="0,683" path="m231,13177l231,12494e" filled="f" stroked="t" strokeweight=".47616pt" strokecolor="#444444">
                <v:path arrowok="t"/>
              </v:shape>
            </v:group>
            <v:group style="position:absolute;left:2843;top:12522;width:2;height:119" coordorigin="2843,12522" coordsize="2,119">
              <v:shape style="position:absolute;left:2843;top:12522;width:2;height:119" coordorigin="2843,12522" coordsize="0,119" path="m2843,12642l2843,12522e" filled="f" stroked="t" strokeweight=".71424pt" strokecolor="#484F87">
                <v:path arrowok="t"/>
              </v:shape>
            </v:group>
            <v:group style="position:absolute;left:3157;top:12494;width:2;height:406" coordorigin="3157,12494" coordsize="2,406">
              <v:shape style="position:absolute;left:3157;top:12494;width:2;height:406" coordorigin="3157,12494" coordsize="0,406" path="m3157,12900l3157,12494e" filled="f" stroked="t" strokeweight=".71424pt" strokecolor="#2F348C">
                <v:path arrowok="t"/>
              </v:shape>
            </v:group>
            <v:group style="position:absolute;left:11492;top:12307;width:2;height:1377" coordorigin="11492,12307" coordsize="2,1377">
              <v:shape style="position:absolute;left:11492;top:12307;width:2;height:1377" coordorigin="11492,12307" coordsize="0,1377" path="m11492,13684l11492,12307e" filled="f" stroked="t" strokeweight=".95232pt" strokecolor="#707070">
                <v:path arrowok="t"/>
              </v:shape>
            </v:group>
            <v:group style="position:absolute;left:3190;top:12642;width:2;height:507" coordorigin="3190,12642" coordsize="2,507">
              <v:shape style="position:absolute;left:3190;top:12642;width:2;height:507" coordorigin="3190,12642" coordsize="0,507" path="m3190,13149l3190,12642e" filled="f" stroked="t" strokeweight=".71424pt" strokecolor="#000000">
                <v:path arrowok="t"/>
              </v:shape>
            </v:group>
            <v:group style="position:absolute;left:229;top:13051;width:1952;height:2" coordorigin="229,13051" coordsize="1952,2">
              <v:shape style="position:absolute;left:229;top:13051;width:1952;height:2" coordorigin="229,13051" coordsize="1952,0" path="m229,13051l2181,13051e" filled="f" stroked="t" strokeweight=".71424pt" strokecolor="#6B6B6B">
                <v:path arrowok="t"/>
              </v:shape>
            </v:group>
            <v:group style="position:absolute;left:800;top:12795;width:2;height:354" coordorigin="800,12795" coordsize="2,354">
              <v:shape style="position:absolute;left:800;top:12795;width:2;height:354" coordorigin="800,12795" coordsize="0,354" path="m800,13149l800,12795e" filled="f" stroked="t" strokeweight=".23808pt" strokecolor="#6B6B6B">
                <v:path arrowok="t"/>
              </v:shape>
            </v:group>
            <v:group style="position:absolute;left:1509;top:12766;width:2;height:636" coordorigin="1509,12766" coordsize="2,636">
              <v:shape style="position:absolute;left:1509;top:12766;width:2;height:636" coordorigin="1509,12766" coordsize="0,636" path="m1509,13402l1509,12766e" filled="f" stroked="t" strokeweight=".47616pt" strokecolor="#343434">
                <v:path arrowok="t"/>
              </v:shape>
            </v:group>
            <v:group style="position:absolute;left:2174;top:12613;width:2;height:1195" coordorigin="2174,12613" coordsize="2,1195">
              <v:shape style="position:absolute;left:2174;top:12613;width:2;height:1195" coordorigin="2174,12613" coordsize="0,1195" path="m2174,13808l2174,12613e" filled="f" stroked="t" strokeweight=".71424pt" strokecolor="#5B5B5B">
                <v:path arrowok="t"/>
              </v:shape>
            </v:group>
            <v:group style="position:absolute;left:800;top:13149;width:2;height:1008" coordorigin="800,13149" coordsize="2,1008">
              <v:shape style="position:absolute;left:800;top:13149;width:2;height:1008" coordorigin="800,13149" coordsize="0,1008" path="m800,14157l800,13149e" filled="f" stroked="t" strokeweight=".23808pt" strokecolor="#000000">
                <v:path arrowok="t"/>
              </v:shape>
            </v:group>
            <v:group style="position:absolute;left:8671;top:13373;width:2033;height:2" coordorigin="8671,13373" coordsize="2033,2">
              <v:shape style="position:absolute;left:8671;top:13373;width:2033;height:2" coordorigin="8671,13373" coordsize="2033,0" path="m8671,13373l10704,13373e" filled="f" stroked="t" strokeweight="1.66656pt" strokecolor="#545B7C">
                <v:path arrowok="t"/>
              </v:shape>
            </v:group>
            <v:group style="position:absolute;left:10685;top:13053;width:2;height:435" coordorigin="10685,13053" coordsize="2,435">
              <v:shape style="position:absolute;left:10685;top:13053;width:2;height:435" coordorigin="10685,13053" coordsize="0,435" path="m10685,13488l10685,13053e" filled="f" stroked="t" strokeweight="1.42848pt" strokecolor="#384490">
                <v:path arrowok="t"/>
              </v:shape>
            </v:group>
            <v:group style="position:absolute;left:1512;top:13345;width:2;height:2624" coordorigin="1512,13345" coordsize="2,2624">
              <v:shape style="position:absolute;left:1512;top:13345;width:2;height:2624" coordorigin="1512,13345" coordsize="0,2624" path="m1512,15968l1512,13345e" filled="f" stroked="t" strokeweight=".71424pt" strokecolor="#646464">
                <v:path arrowok="t"/>
              </v:shape>
            </v:group>
            <v:group style="position:absolute;left:10704;top:13335;width:2;height:206" coordorigin="10704,13335" coordsize="2,206">
              <v:shape style="position:absolute;left:10704;top:13335;width:2;height:206" coordorigin="10704,13335" coordsize="0,206" path="m10704,13540l10704,13335e" filled="f" stroked="t" strokeweight="1.190400pt" strokecolor="#383F90">
                <v:path arrowok="t"/>
              </v:shape>
            </v:group>
            <v:group style="position:absolute;left:7190;top:13627;width:2;height:559" coordorigin="7190,13627" coordsize="2,559">
              <v:shape style="position:absolute;left:7190;top:13627;width:2;height:559" coordorigin="7190,13627" coordsize="0,559" path="m7190,14186l7190,13627e" filled="f" stroked="t" strokeweight=".47616pt" strokecolor="#383838">
                <v:path arrowok="t"/>
              </v:shape>
            </v:group>
            <v:group style="position:absolute;left:11495;top:13627;width:2;height:559" coordorigin="11495,13627" coordsize="2,559">
              <v:shape style="position:absolute;left:11495;top:13627;width:2;height:559" coordorigin="11495,13627" coordsize="0,559" path="m11495,14186l11495,13627e" filled="f" stroked="t" strokeweight=".47616pt" strokecolor="#484848">
                <v:path arrowok="t"/>
              </v:shape>
            </v:group>
            <v:group style="position:absolute;left:2171;top:13751;width:2;height:435" coordorigin="2171,13751" coordsize="2,435">
              <v:shape style="position:absolute;left:2171;top:13751;width:2;height:435" coordorigin="2171,13751" coordsize="0,435" path="m2171,14186l2171,13751e" filled="f" stroked="t" strokeweight=".47616pt" strokecolor="#343434">
                <v:path arrowok="t"/>
              </v:shape>
            </v:group>
            <v:group style="position:absolute;left:774;top:14167;width:2;height:382" coordorigin="774,14167" coordsize="2,382">
              <v:shape style="position:absolute;left:774;top:14167;width:2;height:382" coordorigin="774,14167" coordsize="0,382" path="m774,14549l774,14167e" filled="f" stroked="t" strokeweight=".47616pt" strokecolor="#484848">
                <v:path arrowok="t"/>
              </v:shape>
            </v:group>
            <v:group style="position:absolute;left:2174;top:14128;width:2;height:378" coordorigin="2174,14128" coordsize="2,378">
              <v:shape style="position:absolute;left:2174;top:14128;width:2;height:378" coordorigin="2174,14128" coordsize="0,378" path="m2174,14506l2174,14128e" filled="f" stroked="t" strokeweight=".47616pt" strokecolor="#484848">
                <v:path arrowok="t"/>
              </v:shape>
            </v:group>
            <v:group style="position:absolute;left:7190;top:14128;width:2;height:1811" coordorigin="7190,14128" coordsize="2,1811">
              <v:shape style="position:absolute;left:7190;top:14128;width:2;height:1811" coordorigin="7190,14128" coordsize="0,1811" path="m7190,15940l7190,14128e" filled="f" stroked="t" strokeweight=".47616pt" strokecolor="#646464">
                <v:path arrowok="t"/>
              </v:shape>
            </v:group>
            <v:group style="position:absolute;left:11497;top:14128;width:2;height:1831" coordorigin="11497,14128" coordsize="2,1831">
              <v:shape style="position:absolute;left:11497;top:14128;width:2;height:1831" coordorigin="11497,14128" coordsize="0,1831" path="m11497,15959l11497,14128e" filled="f" stroked="t" strokeweight=".95232pt" strokecolor="#6B6B6B">
                <v:path arrowok="t"/>
              </v:shape>
            </v:group>
            <v:group style="position:absolute;left:233;top:14449;width:2;height:335" coordorigin="233,14449" coordsize="2,335">
              <v:shape style="position:absolute;left:233;top:14449;width:2;height:335" coordorigin="233,14449" coordsize="0,335" path="m233,14783l233,14449e" filled="f" stroked="t" strokeweight=".47616pt" strokecolor="#2F2F2F">
                <v:path arrowok="t"/>
              </v:shape>
            </v:group>
            <v:group style="position:absolute;left:2176;top:14449;width:2;height:335" coordorigin="2176,14449" coordsize="2,335">
              <v:shape style="position:absolute;left:2176;top:14449;width:2;height:335" coordorigin="2176,14449" coordsize="0,335" path="m2176,14783l2176,14449e" filled="f" stroked="t" strokeweight=".47616pt" strokecolor="#2F2F2F">
                <v:path arrowok="t"/>
              </v:shape>
            </v:group>
            <v:group style="position:absolute;left:7195;top:14449;width:2;height:134" coordorigin="7195,14449" coordsize="2,134">
              <v:shape style="position:absolute;left:7195;top:14449;width:2;height:134" coordorigin="7195,14449" coordsize="0,134" path="m7195,14582l7195,14449e" filled="f" stroked="t" strokeweight=".47616pt" strokecolor="#4F4F4F">
                <v:path arrowok="t"/>
              </v:shape>
            </v:group>
            <v:group style="position:absolute;left:800;top:14554;width:2;height:201" coordorigin="800,14554" coordsize="2,201">
              <v:shape style="position:absolute;left:800;top:14554;width:2;height:201" coordorigin="800,14554" coordsize="0,201" path="m800,14754l800,14554e" filled="f" stroked="t" strokeweight=".23808pt" strokecolor="#000000">
                <v:path arrowok="t"/>
              </v:shape>
            </v:group>
            <v:group style="position:absolute;left:224;top:15964;width:1795;height:2" coordorigin="224,15964" coordsize="1795,2">
              <v:shape style="position:absolute;left:224;top:15964;width:1795;height:2" coordorigin="224,15964" coordsize="1795,0" path="m224,15964l2019,15964e" filled="f" stroked="t" strokeweight=".71424pt" strokecolor="#747474">
                <v:path arrowok="t"/>
              </v:shape>
            </v:group>
            <v:group style="position:absolute;left:236;top:14726;width:2;height:1243" coordorigin="236,14726" coordsize="2,1243">
              <v:shape style="position:absolute;left:236;top:14726;width:2;height:1243" coordorigin="236,14726" coordsize="0,1243" path="m236,15968l236,14726e" filled="f" stroked="t" strokeweight=".47616pt" strokecolor="#545454">
                <v:path arrowok="t"/>
              </v:shape>
            </v:group>
            <v:group style="position:absolute;left:800;top:14754;width:2;height:1200" coordorigin="800,14754" coordsize="2,1200">
              <v:shape style="position:absolute;left:800;top:14754;width:2;height:1200" coordorigin="800,14754" coordsize="0,1200" path="m800,15954l800,14754e" filled="f" stroked="t" strokeweight=".23808pt" strokecolor="#606060">
                <v:path arrowok="t"/>
              </v:shape>
            </v:group>
            <v:group style="position:absolute;left:1462;top:15964;width:733;height:2" coordorigin="1462,15964" coordsize="733,2">
              <v:shape style="position:absolute;left:1462;top:15964;width:733;height:2" coordorigin="1462,15964" coordsize="733,0" path="m1462,15964l2195,15964e" filled="f" stroked="t" strokeweight=".47616pt" strokecolor="#545454">
                <v:path arrowok="t"/>
              </v:shape>
            </v:group>
            <v:group style="position:absolute;left:2176;top:14726;width:2;height:1243" coordorigin="2176,14726" coordsize="2,1243">
              <v:shape style="position:absolute;left:2176;top:14726;width:2;height:1243" coordorigin="2176,14726" coordsize="0,1243" path="m2176,15968l2176,14726e" filled="f" stroked="t" strokeweight=".71424pt" strokecolor="#575757">
                <v:path arrowok="t"/>
              </v:shape>
            </v:group>
            <v:group style="position:absolute;left:5509;top:15959;width:543;height:2" coordorigin="5509,15959" coordsize="543,2">
              <v:shape style="position:absolute;left:5509;top:15959;width:543;height:2" coordorigin="5509,15959" coordsize="543,0" path="m5509,15959l6052,15959e" filled="f" stroked="t" strokeweight=".47616pt" strokecolor="#5B5B5B">
                <v:path arrowok="t"/>
              </v:shape>
            </v:group>
            <v:group style="position:absolute;left:7523;top:15954;width:633;height:2" coordorigin="7523,15954" coordsize="633,2">
              <v:shape style="position:absolute;left:7523;top:15954;width:633;height:2" coordorigin="7523,15954" coordsize="633,0" path="m7523,15954l8157,15954e" filled="f" stroked="t" strokeweight=".47616pt" strokecolor="#575757">
                <v:path arrowok="t"/>
              </v:shape>
            </v:group>
            <v:group style="position:absolute;left:9090;top:15952;width:1128;height:2" coordorigin="9090,15952" coordsize="1128,2">
              <v:shape style="position:absolute;left:9090;top:15952;width:1128;height:2" coordorigin="9090,15952" coordsize="1128,0" path="m9090,15952l10218,15952e" filled="f" stroked="t" strokeweight=".71424pt" strokecolor="#707070">
                <v:path arrowok="t"/>
              </v:shape>
            </v:group>
            <v:group style="position:absolute;left:10161;top:15949;width:562;height:2" coordorigin="10161,15949" coordsize="562,2">
              <v:shape style="position:absolute;left:10161;top:15949;width:562;height:2" coordorigin="10161,15949" coordsize="562,0" path="m10161,15949l10723,15949e" filled="f" stroked="t" strokeweight=".47616pt" strokecolor="#575757">
                <v:path arrowok="t"/>
              </v:shape>
            </v:group>
            <v:group style="position:absolute;left:2033;top:15957;width:9471;height:2" coordorigin="2033,15957" coordsize="9471,2">
              <v:shape style="position:absolute;left:2033;top:15957;width:9471;height:2" coordorigin="2033,15957" coordsize="9471,0" path="m2033,15957l11504,15957e" filled="f" stroked="t" strokeweight=".71424pt" strokecolor="#707070">
                <v:path arrowok="t"/>
              </v:shape>
            </v:group>
            <v:group style="position:absolute;left:5618;top:3451;width:2;height:229" coordorigin="5618,3451" coordsize="2,229">
              <v:shape style="position:absolute;left:5618;top:3451;width:2;height:229" coordorigin="5618,3451" coordsize="0,229" path="m5618,3680l5618,3451e" filled="f" stroked="t" strokeweight="1.0418pt" strokecolor="#EBEDED">
                <v:path arrowok="t"/>
              </v:shape>
            </v:group>
            <v:group style="position:absolute;left:8848;top:11766;width:862;height:1105" coordorigin="8848,11766" coordsize="862,1105">
              <v:shape style="position:absolute;left:8848;top:11766;width:862;height:1105" coordorigin="8848,11766" coordsize="862,1105" path="m8848,11766l9710,11766,9710,12871,8848,12871,8848,11766e" filled="t" fillcolor="#EBEDED" stroked="f">
                <v:path arrowok="t"/>
                <v:fill/>
              </v:shape>
            </v:group>
            <v:group style="position:absolute;left:10428;top:11766;width:2;height:613" coordorigin="10428,11766" coordsize="2,613">
              <v:shape style="position:absolute;left:10428;top:11766;width:2;height:613" coordorigin="10428,11766" coordsize="0,613" path="m10428,12380l10428,11766e" filled="f" stroked="t" strokeweight="3.471625pt" strokecolor="#EBEDED">
                <v:path arrowok="t"/>
              </v:shape>
            </v:group>
            <v:group style="position:absolute;left:8812;top:12527;width:2;height:186" coordorigin="8812,12527" coordsize="2,186">
              <v:shape style="position:absolute;left:8812;top:12527;width:2;height:186" coordorigin="8812,12527" coordsize="0,186" path="m8812,12714l8812,12527e" filled="f" stroked="t" strokeweight="2.40741pt" strokecolor="#EBEDED">
                <v:path arrowok="t"/>
              </v:shape>
            </v:group>
            <v:group style="position:absolute;left:8971;top:12369;width:124;height:390" coordorigin="8971,12369" coordsize="124,390">
              <v:shape style="position:absolute;left:8971;top:12369;width:124;height:390" coordorigin="8971,12369" coordsize="124,390" path="m8971,12369l9094,12369,9094,12760,8971,12760,8971,12369e" filled="t" fillcolor="#EBEDED" stroked="f">
                <v:path arrowok="t"/>
                <v:fill/>
              </v:shape>
            </v:group>
            <v:group style="position:absolute;left:9137;top:12369;width:138;height:390" coordorigin="9137,12369" coordsize="138,390">
              <v:shape style="position:absolute;left:9137;top:12369;width:138;height:390" coordorigin="9137,12369" coordsize="138,390" path="m9137,12369l9276,12369,9276,12760,9137,12760,9137,12369e" filled="t" fillcolor="#EBEDED" stroked="f">
                <v:path arrowok="t"/>
                <v:fill/>
              </v:shape>
            </v:group>
            <v:group style="position:absolute;left:9852;top:12473;width:2;height:256" coordorigin="9852,12473" coordsize="2,256">
              <v:shape style="position:absolute;left:9852;top:12473;width:2;height:256" coordorigin="9852,12473" coordsize="0,256" path="m9852,12729l9852,12473e" filled="f" stroked="t" strokeweight="3.40125pt" strokecolor="#EBEDED">
                <v:path arrowok="t"/>
              </v:shape>
            </v:group>
            <v:group style="position:absolute;left:9432;top:12380;width:112;height:835" coordorigin="9432,12380" coordsize="112,835">
              <v:shape style="position:absolute;left:9432;top:12380;width:112;height:835" coordorigin="9432,12380" coordsize="112,835" path="m9432,12380l9544,12380,9544,13214,9432,13214,9432,12380e" filled="t" fillcolor="#EBEDED" stroked="f">
                <v:path arrowok="t"/>
                <v:fill/>
              </v:shape>
            </v:group>
            <v:group style="position:absolute;left:9752;top:12380;width:93;height:835" coordorigin="9752,12380" coordsize="93,835">
              <v:shape style="position:absolute;left:9752;top:12380;width:93;height:835" coordorigin="9752,12380" coordsize="93,835" path="m9752,12380l9845,12380,9845,13214,9752,13214,9752,12380e" filled="t" fillcolor="#EBEDED" stroked="f">
                <v:path arrowok="t"/>
                <v:fill/>
              </v:shape>
            </v:group>
            <v:group style="position:absolute;left:10236;top:12380;width:256;height:835" coordorigin="10236,12380" coordsize="256,835">
              <v:shape style="position:absolute;left:10236;top:12380;width:256;height:835" coordorigin="10236,12380" coordsize="256,835" path="m10236,12380l10492,12380,10492,13214,10236,13214,10236,12380e" filled="t" fillcolor="#EBEDED" stroked="f">
                <v:path arrowok="t"/>
                <v:fill/>
              </v:shape>
            </v:group>
            <v:group style="position:absolute;left:8639;top:13008;width:2;height:91" coordorigin="8639,13008" coordsize="2,91">
              <v:shape style="position:absolute;left:8639;top:13008;width:2;height:91" coordorigin="8639,13008" coordsize="0,91" path="m8639,13098l8639,13008e" filled="f" stroked="t" strokeweight="1.6318pt" strokecolor="#EBEDED">
                <v:path arrowok="t"/>
              </v:shape>
            </v:group>
            <v:group style="position:absolute;left:9045;top:13008;width:2;height:269" coordorigin="9045,13008" coordsize="2,269">
              <v:shape style="position:absolute;left:9045;top:13008;width:2;height:269" coordorigin="9045,13008" coordsize="0,269" path="m9045,13277l9045,13008e" filled="f" stroked="t" strokeweight="2.3pt" strokecolor="#EBEDED">
                <v:path arrowok="t"/>
              </v:shape>
            </v:group>
            <v:group style="position:absolute;left:9433;top:13008;width:2;height:269" coordorigin="9433,13008" coordsize="2,269">
              <v:shape style="position:absolute;left:9433;top:13008;width:2;height:269" coordorigin="9433,13008" coordsize="0,269" path="m9433,13277l9433,13008e" filled="f" stroked="t" strokeweight="2.13pt" strokecolor="#EBEDED">
                <v:path arrowok="t"/>
              </v:shape>
            </v:group>
            <v:group style="position:absolute;left:8605;top:13098;width:90;height:269" coordorigin="8605,13098" coordsize="90,269">
              <v:shape style="position:absolute;left:8605;top:13098;width:90;height:269" coordorigin="8605,13098" coordsize="90,269" path="m8605,13098l8695,13098,8695,13368,8605,13368,8605,13098e" filled="t" fillcolor="#EBEDED" stroked="f">
                <v:path arrowok="t"/>
                <v:fill/>
              </v:shape>
            </v:group>
            <v:group style="position:absolute;left:8758;top:13601;width:153;height:259" coordorigin="8758,13601" coordsize="153,259">
              <v:shape style="position:absolute;left:8758;top:13601;width:153;height:259" coordorigin="8758,13601" coordsize="153,259" path="m8758,13601l8911,13601,8911,13860,8758,13860,8758,13601e" filled="t" fillcolor="#EBEDED" stroked="f">
                <v:path arrowok="t"/>
                <v:fill/>
              </v:shape>
            </v:group>
            <v:group style="position:absolute;left:9289;top:13721;width:2;height:246" coordorigin="9289,13721" coordsize="2,246">
              <v:shape style="position:absolute;left:9289;top:13721;width:2;height:246" coordorigin="9289,13721" coordsize="0,246" path="m9289,13967l9289,13721e" filled="f" stroked="t" strokeweight="3.7252pt" strokecolor="#EBEDED">
                <v:path arrowok="t"/>
              </v:shape>
            </v:group>
            <v:group style="position:absolute;left:8927;top:13820;width:201;height:191" coordorigin="8927,13820" coordsize="201,191">
              <v:shape style="position:absolute;left:8927;top:13820;width:201;height:191" coordorigin="8927,13820" coordsize="201,191" path="m8927,13820l9128,13820,9128,14011,8927,14011,8927,13820e" filled="t" fillcolor="#EBEDED" stroked="f">
                <v:path arrowok="t"/>
                <v:fill/>
              </v:shape>
            </v:group>
            <v:group style="position:absolute;left:10213;top:13820;width:2;height:191" coordorigin="10213,13820" coordsize="2,191">
              <v:shape style="position:absolute;left:10213;top:13820;width:2;height:191" coordorigin="10213,13820" coordsize="0,191" path="m10213,14011l10213,13820e" filled="f" stroked="t" strokeweight="2.73704pt" strokecolor="#EBEDED">
                <v:path arrowok="t"/>
              </v:shape>
            </v:group>
            <v:group style="position:absolute;left:9409;top:13931;width:2;height:256" coordorigin="9409,13931" coordsize="2,256">
              <v:shape style="position:absolute;left:9409;top:13931;width:2;height:256" coordorigin="9409,13931" coordsize="0,256" path="m9409,14187l9409,13931e" filled="f" stroked="t" strokeweight="2.45125pt" strokecolor="#EBEDED">
                <v:path arrowok="t"/>
              </v:shape>
            </v:group>
            <v:group style="position:absolute;left:9872;top:13796;width:159;height:437" coordorigin="9872,13796" coordsize="159,437">
              <v:shape style="position:absolute;left:9872;top:13796;width:159;height:437" coordorigin="9872,13796" coordsize="159,437" path="m9872,13796l10031,13796,10031,14232,9872,14232,9872,13796e" filled="t" fillcolor="#EBEDED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-50"/>
          <w:w w:val="51"/>
          <w:position w:val="11"/>
        </w:rPr>
        <w:t>ı</w:t>
      </w:r>
      <w:r>
        <w:rPr>
          <w:rFonts w:ascii="Arial" w:hAnsi="Arial" w:cs="Arial" w:eastAsia="Arial"/>
          <w:sz w:val="44"/>
          <w:szCs w:val="44"/>
          <w:color w:val="383838"/>
          <w:spacing w:val="-50"/>
          <w:w w:val="43"/>
          <w:position w:val="1"/>
        </w:rPr>
      </w:r>
      <w:r>
        <w:rPr>
          <w:rFonts w:ascii="Arial" w:hAnsi="Arial" w:cs="Arial" w:eastAsia="Arial"/>
          <w:sz w:val="44"/>
          <w:szCs w:val="44"/>
          <w:color w:val="383838"/>
          <w:spacing w:val="-46"/>
          <w:w w:val="43"/>
          <w:strike/>
          <w:position w:val="1"/>
        </w:rPr>
        <w:t>·</w:t>
      </w:r>
      <w:r>
        <w:rPr>
          <w:rFonts w:ascii="Arial" w:hAnsi="Arial" w:cs="Arial" w:eastAsia="Arial"/>
          <w:sz w:val="44"/>
          <w:szCs w:val="44"/>
          <w:color w:val="383838"/>
          <w:spacing w:val="-46"/>
          <w:w w:val="43"/>
          <w:strike/>
          <w:position w:val="1"/>
        </w:rPr>
      </w:r>
      <w:r>
        <w:rPr>
          <w:rFonts w:ascii="Arial" w:hAnsi="Arial" w:cs="Arial" w:eastAsia="Arial"/>
          <w:sz w:val="44"/>
          <w:szCs w:val="44"/>
          <w:color w:val="383838"/>
          <w:spacing w:val="-46"/>
          <w:w w:val="43"/>
          <w:position w:val="1"/>
        </w:rPr>
      </w:r>
      <w:r>
        <w:rPr>
          <w:rFonts w:ascii="Arial" w:hAnsi="Arial" w:cs="Arial" w:eastAsia="Arial"/>
          <w:sz w:val="44"/>
          <w:szCs w:val="44"/>
          <w:color w:val="383838"/>
          <w:spacing w:val="-46"/>
          <w:w w:val="43"/>
          <w:position w:val="1"/>
        </w:rPr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-46"/>
          <w:w w:val="51"/>
          <w:position w:val="11"/>
        </w:rPr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51"/>
          <w:u w:val="thick" w:color="4B5480"/>
          <w:position w:val="11"/>
        </w:rPr>
        <w:t>tt:aı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51"/>
          <w:u w:val="thick" w:color="4B5480"/>
          <w:position w:val="11"/>
        </w:rPr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52"/>
          <w:u w:val="thick" w:color="4B5480"/>
          <w:position w:val="11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52"/>
          <w:u w:val="thick" w:color="4B5480"/>
          <w:position w:val="11"/>
        </w:rPr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-46"/>
          <w:w w:val="100"/>
          <w:u w:val="thick" w:color="4B5480"/>
          <w:position w:val="1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-46"/>
          <w:w w:val="100"/>
          <w:u w:val="thick" w:color="4B5480"/>
          <w:position w:val="11"/>
        </w:rPr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-46"/>
          <w:w w:val="100"/>
          <w:u w:val="thick" w:color="4B5480"/>
          <w:position w:val="11"/>
        </w:rPr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0"/>
          <w:w w:val="65"/>
          <w:u w:val="thick" w:color="4B5480"/>
          <w:position w:val="11"/>
        </w:rPr>
        <w:t>'"'</w:t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0"/>
          <w:w w:val="65"/>
          <w:u w:val="thick" w:color="4B5480"/>
          <w:position w:val="11"/>
        </w:rPr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-58"/>
          <w:w w:val="100"/>
          <w:u w:val="thick" w:color="4B5480"/>
          <w:position w:val="1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-58"/>
          <w:w w:val="100"/>
          <w:u w:val="thick" w:color="4B5480"/>
          <w:position w:val="11"/>
        </w:rPr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-58"/>
          <w:w w:val="100"/>
          <w:u w:val="thick" w:color="4B5480"/>
          <w:position w:val="11"/>
        </w:rPr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27"/>
          <w:w w:val="84"/>
          <w:u w:val="thick" w:color="4B5480"/>
          <w:position w:val="11"/>
        </w:rPr>
        <w:t>6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27"/>
          <w:w w:val="84"/>
          <w:u w:val="thick" w:color="4B5480"/>
          <w:position w:val="11"/>
        </w:rPr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27"/>
          <w:w w:val="84"/>
          <w:u w:val="thick" w:color="4B5480"/>
          <w:position w:val="11"/>
        </w:rPr>
      </w:r>
      <w:r>
        <w:rPr>
          <w:rFonts w:ascii="Times New Roman" w:hAnsi="Times New Roman" w:cs="Times New Roman" w:eastAsia="Times New Roman"/>
          <w:sz w:val="21"/>
          <w:szCs w:val="21"/>
          <w:color w:val="414862"/>
          <w:spacing w:val="0"/>
          <w:w w:val="84"/>
          <w:u w:val="thick" w:color="4B5480"/>
          <w:position w:val="11"/>
        </w:rPr>
        <w:t>JQe</w:t>
      </w:r>
      <w:r>
        <w:rPr>
          <w:rFonts w:ascii="Times New Roman" w:hAnsi="Times New Roman" w:cs="Times New Roman" w:eastAsia="Times New Roman"/>
          <w:sz w:val="21"/>
          <w:szCs w:val="21"/>
          <w:color w:val="414862"/>
          <w:spacing w:val="11"/>
          <w:w w:val="84"/>
          <w:u w:val="thick" w:color="4B5480"/>
          <w:position w:val="1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14862"/>
          <w:spacing w:val="0"/>
          <w:w w:val="84"/>
          <w:u w:val="thick" w:color="4B5480"/>
          <w:position w:val="1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14862"/>
          <w:spacing w:val="0"/>
          <w:w w:val="84"/>
          <w:u w:val="thick" w:color="4B5480"/>
          <w:position w:val="11"/>
        </w:rPr>
      </w:r>
      <w:r>
        <w:rPr>
          <w:rFonts w:ascii="Times New Roman" w:hAnsi="Times New Roman" w:cs="Times New Roman" w:eastAsia="Times New Roman"/>
          <w:sz w:val="21"/>
          <w:szCs w:val="21"/>
          <w:color w:val="414862"/>
          <w:spacing w:val="0"/>
          <w:w w:val="84"/>
          <w:position w:val="11"/>
        </w:rPr>
      </w:r>
      <w:r>
        <w:rPr>
          <w:rFonts w:ascii="Times New Roman" w:hAnsi="Times New Roman" w:cs="Times New Roman" w:eastAsia="Times New Roman"/>
          <w:sz w:val="21"/>
          <w:szCs w:val="21"/>
          <w:color w:val="414862"/>
          <w:spacing w:val="0"/>
          <w:w w:val="84"/>
          <w:position w:val="1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14862"/>
          <w:spacing w:val="0"/>
          <w:w w:val="84"/>
          <w:position w:val="11"/>
        </w:rPr>
      </w:r>
      <w:r>
        <w:rPr>
          <w:rFonts w:ascii="Times New Roman" w:hAnsi="Times New Roman" w:cs="Times New Roman" w:eastAsia="Times New Roman"/>
          <w:sz w:val="20"/>
          <w:szCs w:val="20"/>
          <w:color w:val="858789"/>
          <w:spacing w:val="0"/>
          <w:w w:val="51"/>
          <w:position w:val="14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İtf.</w:t>
      </w:r>
      <w:r>
        <w:rPr>
          <w:rFonts w:ascii="Arial" w:hAnsi="Arial" w:cs="Arial" w:eastAsia="Arial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0" w:right="320"/>
          <w:cols w:num="2" w:equalWidth="0">
            <w:col w:w="4630" w:space="622"/>
            <w:col w:w="634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342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04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</w:rPr>
        <w:t>ELEDİYESİ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69" w:lineRule="exact"/>
        <w:ind w:left="351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  <w:position w:val="-2"/>
        </w:rPr>
        <w:t>BAŞKANLIGI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left="844" w:right="4018"/>
        <w:jc w:val="center"/>
        <w:tabs>
          <w:tab w:pos="3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389652pt;margin-top:-37.354664pt;width:509.071839pt;height:48.727799pt;mso-position-horizontal-relative:page;mso-position-vertical-relative:paragraph;z-index:-15285" type="#_x0000_t202" filled="f" stroked="f">
            <v:textbox inset="0,0,0,0">
              <w:txbxContent>
                <w:p>
                  <w:pPr>
                    <w:spacing w:before="0" w:after="0" w:line="975" w:lineRule="exact"/>
                    <w:ind w:right="-186"/>
                    <w:jc w:val="left"/>
                    <w:tabs>
                      <w:tab w:pos="9140" w:val="left"/>
                    </w:tabs>
                    <w:rPr>
                      <w:rFonts w:ascii="Arial" w:hAnsi="Arial" w:cs="Arial" w:eastAsia="Arial"/>
                      <w:sz w:val="90"/>
                      <w:szCs w:val="9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3B3B3B"/>
                      <w:spacing w:val="0"/>
                      <w:w w:val="161"/>
                      <w:b/>
                      <w:bCs/>
                      <w:i/>
                      <w:position w:val="7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3B3B3B"/>
                      <w:spacing w:val="0"/>
                      <w:w w:val="100"/>
                      <w:b/>
                      <w:bCs/>
                      <w:i/>
                      <w:position w:val="7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3B3B3B"/>
                      <w:spacing w:val="0"/>
                      <w:w w:val="100"/>
                      <w:b/>
                      <w:bCs/>
                      <w:i/>
                      <w:position w:val="7"/>
                    </w:rPr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525454"/>
                      <w:spacing w:val="-353"/>
                      <w:w w:val="127"/>
                      <w:position w:val="-2"/>
                    </w:rPr>
                    <w:t>·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727575"/>
                      <w:spacing w:val="0"/>
                      <w:w w:val="145"/>
                      <w:position w:val="-2"/>
                    </w:rPr>
                    <w:t>D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.303490pt;margin-top:6.572007pt;width:51.039077pt;height:7.5pt;mso-position-horizontal-relative:page;mso-position-vertical-relative:paragraph;z-index:-15284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B3B3B"/>
                      <w:spacing w:val="0"/>
                      <w:w w:val="102"/>
                      <w:b/>
                      <w:bCs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14"/>
          <w:position w:val="9"/>
        </w:rPr>
        <w:t>IZMIR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654" w:right="-20"/>
        <w:jc w:val="left"/>
        <w:tabs>
          <w:tab w:pos="40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4"/>
          <w:szCs w:val="14"/>
          <w:color w:val="3B3B3B"/>
          <w:spacing w:val="0"/>
          <w:w w:val="115"/>
          <w:position w:val="1"/>
        </w:rPr>
        <w:t>BELEDIYESI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  <w:position w:val="0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4" w:right="-20"/>
        <w:jc w:val="left"/>
        <w:tabs>
          <w:tab w:pos="1340" w:val="left"/>
          <w:tab w:pos="3200" w:val="left"/>
          <w:tab w:pos="5560" w:val="left"/>
          <w:tab w:pos="76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93"/>
        </w:rPr>
        <w:t>!Ola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5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16.05.2017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87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8"/>
          <w:w w:val="8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7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6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i/>
        </w:rPr>
        <w:t>9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i/>
        </w:rPr>
        <w:tab/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tre!: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110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6" w:lineRule="auto"/>
        <w:ind w:left="133" w:right="4654"/>
        <w:jc w:val="left"/>
        <w:tabs>
          <w:tab w:pos="1340" w:val="left"/>
          <w:tab w:pos="3200" w:val="left"/>
          <w:tab w:pos="4420" w:val="left"/>
          <w:tab w:pos="5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Kavıı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Tarihi</w:t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29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16.05.2017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3157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Oildirile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Doğanla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159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99"/>
        </w:rPr>
        <w:t>Üzeri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1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525454"/>
          <w:spacing w:val="0"/>
          <w:w w:val="88"/>
          <w:i/>
        </w:rPr>
        <w:t>1</w:t>
      </w:r>
      <w:r>
        <w:rPr>
          <w:rFonts w:ascii="Arial" w:hAnsi="Arial" w:cs="Arial" w:eastAsia="Arial"/>
          <w:sz w:val="18"/>
          <w:szCs w:val="18"/>
          <w:color w:val="525454"/>
          <w:spacing w:val="-8"/>
          <w:w w:val="88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7"/>
        </w:rPr>
        <w:t>Bomova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240" w:lineRule="auto"/>
        <w:ind w:left="133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89"/>
        </w:rPr>
        <w:t>Doıı.r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89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8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13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anln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Mııhallcsi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1591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1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88"/>
          <w:i/>
        </w:rPr>
        <w:t>1</w:t>
      </w:r>
      <w:r>
        <w:rPr>
          <w:rFonts w:ascii="Arial" w:hAnsi="Arial" w:cs="Arial" w:eastAsia="Arial"/>
          <w:sz w:val="18"/>
          <w:szCs w:val="18"/>
          <w:color w:val="3B3B3B"/>
          <w:spacing w:val="-3"/>
          <w:w w:val="88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</w:rPr>
        <w:t>Bornova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240" w:lineRule="auto"/>
        <w:ind w:left="133" w:right="-20"/>
        <w:jc w:val="left"/>
        <w:tabs>
          <w:tab w:pos="1340" w:val="left"/>
          <w:tab w:pos="3780" w:val="left"/>
          <w:tab w:pos="61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21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OtYangını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</w:t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</w:rPr>
        <w:t>İzınariti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133" w:right="-20"/>
        <w:jc w:val="left"/>
        <w:tabs>
          <w:tab w:pos="3660" w:val="left"/>
          <w:tab w:pos="6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5" w:lineRule="exact"/>
        <w:ind w:left="3648" w:right="730"/>
        <w:jc w:val="center"/>
        <w:tabs>
          <w:tab w:pos="678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1.034424pt;margin-top:4.604548pt;width:10.848804pt;height:26pt;mso-position-horizontal-relative:page;mso-position-vertical-relative:paragraph;z-index:-15283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A1A1A1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A1A1A1"/>
                      <w:spacing w:val="34"/>
                      <w:w w:val="51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A1A1A1"/>
                      <w:spacing w:val="0"/>
                      <w:w w:val="20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525454"/>
          <w:w w:val="99"/>
          <w:position w:val="-2"/>
        </w:rPr>
        <w:t>Beto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6"/>
          <w:w w:val="99"/>
          <w:position w:val="-2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99"/>
          <w:position w:val="-2"/>
        </w:rPr>
        <w:t>ırı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-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2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4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Diğer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91"/>
          <w:position w:val="-2"/>
        </w:rPr>
        <w:t>.............</w:t>
      </w:r>
      <w:r>
        <w:rPr>
          <w:rFonts w:ascii="Arial" w:hAnsi="Arial" w:cs="Arial" w:eastAsia="Arial"/>
          <w:sz w:val="18"/>
          <w:szCs w:val="18"/>
          <w:color w:val="3B3B3B"/>
          <w:spacing w:val="-15"/>
          <w:w w:val="91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727575"/>
          <w:spacing w:val="-19"/>
          <w:w w:val="132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90"/>
          <w:position w:val="-2"/>
        </w:rPr>
        <w:t>..........</w:t>
      </w:r>
      <w:r>
        <w:rPr>
          <w:rFonts w:ascii="Arial" w:hAnsi="Arial" w:cs="Arial" w:eastAsia="Arial"/>
          <w:sz w:val="18"/>
          <w:szCs w:val="18"/>
          <w:color w:val="3B3B3B"/>
          <w:spacing w:val="-5"/>
          <w:w w:val="90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727575"/>
          <w:spacing w:val="-19"/>
          <w:w w:val="132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232323"/>
          <w:spacing w:val="-15"/>
          <w:w w:val="105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727575"/>
          <w:spacing w:val="0"/>
          <w:w w:val="112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727575"/>
          <w:spacing w:val="-27"/>
          <w:w w:val="112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525454"/>
          <w:spacing w:val="-15"/>
          <w:w w:val="105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727575"/>
          <w:spacing w:val="-9"/>
          <w:w w:val="158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91"/>
          <w:position w:val="-2"/>
        </w:rPr>
        <w:t>........</w:t>
      </w:r>
      <w:r>
        <w:rPr>
          <w:rFonts w:ascii="Arial" w:hAnsi="Arial" w:cs="Arial" w:eastAsia="Arial"/>
          <w:sz w:val="18"/>
          <w:szCs w:val="18"/>
          <w:color w:val="3B3B3B"/>
          <w:spacing w:val="-15"/>
          <w:w w:val="91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727575"/>
          <w:spacing w:val="-19"/>
          <w:w w:val="132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525454"/>
          <w:spacing w:val="-5"/>
          <w:w w:val="105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232323"/>
          <w:spacing w:val="-15"/>
          <w:w w:val="105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727575"/>
          <w:spacing w:val="-19"/>
          <w:w w:val="132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525454"/>
          <w:spacing w:val="0"/>
          <w:w w:val="93"/>
          <w:position w:val="-2"/>
        </w:rPr>
        <w:t>.......</w:t>
      </w:r>
      <w:r>
        <w:rPr>
          <w:rFonts w:ascii="Arial" w:hAnsi="Arial" w:cs="Arial" w:eastAsia="Arial"/>
          <w:sz w:val="18"/>
          <w:szCs w:val="18"/>
          <w:color w:val="525454"/>
          <w:spacing w:val="-25"/>
          <w:w w:val="93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232323"/>
          <w:spacing w:val="0"/>
          <w:w w:val="98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232323"/>
          <w:spacing w:val="-10"/>
          <w:w w:val="98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525454"/>
          <w:spacing w:val="0"/>
          <w:w w:val="92"/>
          <w:position w:val="-2"/>
        </w:rPr>
        <w:t>..</w:t>
      </w:r>
      <w:r>
        <w:rPr>
          <w:rFonts w:ascii="Arial" w:hAnsi="Arial" w:cs="Arial" w:eastAsia="Arial"/>
          <w:sz w:val="18"/>
          <w:szCs w:val="18"/>
          <w:color w:val="525454"/>
          <w:spacing w:val="-15"/>
          <w:w w:val="92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727575"/>
          <w:spacing w:val="-13"/>
          <w:w w:val="158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88"/>
          <w:position w:val="-2"/>
        </w:rPr>
        <w:t>...........</w:t>
      </w:r>
      <w:r>
        <w:rPr>
          <w:rFonts w:ascii="Arial" w:hAnsi="Arial" w:cs="Arial" w:eastAsia="Arial"/>
          <w:sz w:val="18"/>
          <w:szCs w:val="18"/>
          <w:color w:val="3B3B3B"/>
          <w:spacing w:val="-5"/>
          <w:w w:val="88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727575"/>
          <w:spacing w:val="0"/>
          <w:w w:val="98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727575"/>
          <w:spacing w:val="0"/>
          <w:w w:val="98"/>
          <w:imprint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727575"/>
          <w:spacing w:val="0"/>
          <w:w w:val="98"/>
          <w:imprint/>
          <w:position w:val="-2"/>
        </w:rPr>
      </w:r>
      <w:r>
        <w:rPr>
          <w:rFonts w:ascii="Arial" w:hAnsi="Arial" w:cs="Arial" w:eastAsia="Arial"/>
          <w:sz w:val="18"/>
          <w:szCs w:val="18"/>
          <w:color w:val="727575"/>
          <w:spacing w:val="0"/>
          <w:w w:val="98"/>
          <w:position w:val="-2"/>
        </w:rPr>
      </w:r>
      <w:r>
        <w:rPr>
          <w:rFonts w:ascii="Arial" w:hAnsi="Arial" w:cs="Arial" w:eastAsia="Arial"/>
          <w:sz w:val="18"/>
          <w:szCs w:val="18"/>
          <w:color w:val="727575"/>
          <w:spacing w:val="-32"/>
          <w:w w:val="100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525454"/>
          <w:spacing w:val="-15"/>
          <w:w w:val="98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727575"/>
          <w:spacing w:val="0"/>
          <w:w w:val="93"/>
          <w:position w:val="-2"/>
        </w:rPr>
        <w:t>...</w:t>
      </w:r>
      <w:r>
        <w:rPr>
          <w:rFonts w:ascii="Arial" w:hAnsi="Arial" w:cs="Arial" w:eastAsia="Arial"/>
          <w:sz w:val="18"/>
          <w:szCs w:val="18"/>
          <w:color w:val="727575"/>
          <w:spacing w:val="-25"/>
          <w:w w:val="93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525454"/>
          <w:spacing w:val="0"/>
          <w:w w:val="91"/>
          <w:position w:val="-2"/>
        </w:rPr>
        <w:t>.......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31" w:lineRule="exact"/>
        <w:ind w:left="4441" w:right="1499"/>
        <w:jc w:val="center"/>
        <w:tabs>
          <w:tab w:pos="5040" w:val="left"/>
          <w:tab w:pos="6160" w:val="left"/>
          <w:tab w:pos="6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6"/>
          <w:szCs w:val="26"/>
          <w:color w:val="3B3B3B"/>
          <w:spacing w:val="0"/>
          <w:w w:val="51"/>
          <w:b/>
          <w:bCs/>
          <w:position w:val="-5"/>
        </w:rPr>
        <w:t>ı</w:t>
      </w:r>
      <w:r>
        <w:rPr>
          <w:rFonts w:ascii="Arial" w:hAnsi="Arial" w:cs="Arial" w:eastAsia="Arial"/>
          <w:sz w:val="26"/>
          <w:szCs w:val="26"/>
          <w:color w:val="3B3B3B"/>
          <w:spacing w:val="-35"/>
          <w:w w:val="51"/>
          <w:b/>
          <w:bCs/>
          <w:position w:val="-5"/>
        </w:rPr>
        <w:t> </w:t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100"/>
          <w:b/>
          <w:bCs/>
          <w:position w:val="-5"/>
        </w:rPr>
        <w:tab/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100"/>
          <w:b/>
          <w:bCs/>
          <w:position w:val="-5"/>
        </w:rPr>
      </w:r>
      <w:r>
        <w:rPr>
          <w:rFonts w:ascii="Arial" w:hAnsi="Arial" w:cs="Arial" w:eastAsia="Arial"/>
          <w:sz w:val="42"/>
          <w:szCs w:val="42"/>
          <w:color w:val="232323"/>
          <w:spacing w:val="0"/>
          <w:w w:val="51"/>
          <w:position w:val="-5"/>
        </w:rPr>
        <w:t>ı</w:t>
      </w:r>
      <w:r>
        <w:rPr>
          <w:rFonts w:ascii="Arial" w:hAnsi="Arial" w:cs="Arial" w:eastAsia="Arial"/>
          <w:sz w:val="42"/>
          <w:szCs w:val="42"/>
          <w:color w:val="232323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42"/>
          <w:szCs w:val="42"/>
          <w:color w:val="232323"/>
          <w:spacing w:val="0"/>
          <w:w w:val="100"/>
          <w:position w:val="-5"/>
        </w:rPr>
      </w:r>
      <w:r>
        <w:rPr>
          <w:rFonts w:ascii="Arial" w:hAnsi="Arial" w:cs="Arial" w:eastAsia="Arial"/>
          <w:sz w:val="42"/>
          <w:szCs w:val="42"/>
          <w:color w:val="8A8C8E"/>
          <w:spacing w:val="0"/>
          <w:w w:val="51"/>
          <w:position w:val="-5"/>
        </w:rPr>
        <w:t>ı</w:t>
      </w:r>
      <w:r>
        <w:rPr>
          <w:rFonts w:ascii="Arial" w:hAnsi="Arial" w:cs="Arial" w:eastAsia="Arial"/>
          <w:sz w:val="42"/>
          <w:szCs w:val="42"/>
          <w:color w:val="8A8C8E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42"/>
          <w:szCs w:val="42"/>
          <w:color w:val="8A8C8E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2"/>
          <w:position w:val="8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3"/>
          <w:position w:val="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74"/>
          <w:position w:val="8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74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8"/>
        </w:rPr>
        <w:t>Alına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  <w:position w:val="8"/>
        </w:rPr>
        <w:t>13:30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30" w:lineRule="exact"/>
        <w:ind w:left="129" w:right="-20"/>
        <w:jc w:val="left"/>
        <w:tabs>
          <w:tab w:pos="2240" w:val="left"/>
          <w:tab w:pos="5760" w:val="left"/>
          <w:tab w:pos="1122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9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7"/>
          <w:position w:val="9"/>
        </w:rPr>
        <w:t>Şeyi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7"/>
          <w:position w:val="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727575"/>
          <w:spacing w:val="0"/>
          <w:w w:val="107"/>
          <w:position w:val="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27575"/>
          <w:spacing w:val="-43"/>
          <w:w w:val="107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27575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27575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223"/>
          <w:position w:val="8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224"/>
          <w:position w:val="8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3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100"/>
          <w:position w:val="8"/>
        </w:rPr>
        <w:t>ibi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10"/>
          <w:position w:val="8"/>
        </w:rPr>
        <w:t>:Öğrenilemedi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79"/>
          <w:position w:val="8"/>
        </w:rPr>
        <w:t>iJ&lt;-iracı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26"/>
          <w:w w:val="79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8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8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8"/>
        </w:rPr>
      </w:r>
      <w:r>
        <w:rPr>
          <w:rFonts w:ascii="Arial" w:hAnsi="Arial" w:cs="Arial" w:eastAsia="Arial"/>
          <w:sz w:val="41"/>
          <w:szCs w:val="41"/>
          <w:color w:val="A1A1A1"/>
          <w:spacing w:val="0"/>
          <w:w w:val="65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223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76"/>
        </w:rPr>
        <w:t>miri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29"/>
          <w:w w:val="17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Fevzi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</w:rPr>
        <w:t>SAVRAN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02" w:lineRule="exact"/>
        <w:ind w:left="2249" w:right="-20"/>
        <w:jc w:val="left"/>
        <w:tabs>
          <w:tab w:pos="4700" w:val="left"/>
          <w:tab w:pos="7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214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44"/>
          <w:w w:val="2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7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47"/>
          <w:w w:val="17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83"/>
          <w:position w:val="-1"/>
        </w:rPr>
        <w:t>r-.-ıkı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83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9"/>
          <w:position w:val="-1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1"/>
          <w:w w:val="119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13:20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Varı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86"/>
          <w:position w:val="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4"/>
          <w:position w:val="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3"/>
          <w:position w:val="0"/>
        </w:rPr>
        <w:t>:24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00" w:bottom="280" w:left="220" w:right="280"/>
        </w:sectPr>
      </w:pPr>
      <w:rPr/>
    </w:p>
    <w:p>
      <w:pPr>
        <w:spacing w:before="0" w:after="0" w:line="195" w:lineRule="exact"/>
        <w:ind w:left="114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piden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214"/>
          <w:position w:val="-1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41"/>
          <w:w w:val="21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FN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  <w:position w:val="-1"/>
        </w:rPr>
        <w:t>ıo6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80"/>
          <w:cols w:num="2" w:equalWidth="0">
            <w:col w:w="553" w:space="1697"/>
            <w:col w:w="9170"/>
          </w:cols>
        </w:sectPr>
      </w:pPr>
      <w:rPr/>
    </w:p>
    <w:p>
      <w:pPr>
        <w:spacing w:before="5" w:after="0" w:line="240" w:lineRule="auto"/>
        <w:ind w:left="133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8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3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4" w:after="0" w:line="240" w:lineRule="auto"/>
        <w:ind w:left="4716" w:right="467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4" w:after="0" w:line="264" w:lineRule="auto"/>
        <w:ind w:left="2177" w:right="4328" w:firstLine="2564"/>
        <w:jc w:val="left"/>
        <w:tabs>
          <w:tab w:pos="4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</w:rPr>
        <w:t>Emniyet-Jandarma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100"/>
        </w:rPr>
        <w:t>Perso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2172" w:right="2516" w:firstLine="-2044"/>
        <w:jc w:val="left"/>
        <w:tabs>
          <w:tab w:pos="2220" w:val="left"/>
          <w:tab w:pos="4720" w:val="left"/>
          <w:tab w:pos="76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87"/>
          <w:position w:val="0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87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8"/>
          <w:w w:val="18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28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!Personel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7"/>
          <w:position w:val="1"/>
        </w:rPr>
        <w:t>Sayıs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7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727575"/>
          <w:spacing w:val="0"/>
          <w:w w:val="107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27575"/>
          <w:spacing w:val="10"/>
          <w:w w:val="107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215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5"/>
        </w:rPr>
        <w:t>!Yardıma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217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</w:rPr>
        <w:t>Adı-Soyad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105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727575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114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piayı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685" w:right="4116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ISöndürmede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9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185" w:lineRule="exact"/>
        <w:ind w:left="171" w:right="-20"/>
        <w:jc w:val="left"/>
        <w:tabs>
          <w:tab w:pos="2240" w:val="left"/>
          <w:tab w:pos="4700" w:val="left"/>
          <w:tab w:pos="6660" w:val="left"/>
          <w:tab w:pos="8220" w:val="left"/>
          <w:tab w:pos="98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32"/>
          <w:position w:val="-1"/>
        </w:rPr>
        <w:t>öndürıne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20"/>
          <w:w w:val="132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75"/>
          <w:position w:val="-4"/>
        </w:rPr>
        <w:t>ul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75"/>
          <w:position w:val="-4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4"/>
          <w:w w:val="175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söndürme</w:t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84"/>
          <w:position w:val="-4"/>
        </w:rPr>
        <w:t>ISu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1"/>
          <w:w w:val="84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4"/>
        </w:rPr>
        <w:t>ın3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3"/>
        </w:rPr>
        <w:t>IKöpük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4"/>
          <w:position w:val="-3"/>
        </w:rPr>
        <w:t>IK.K.T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4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94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7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727575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27575"/>
          <w:spacing w:val="-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27575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27575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6"/>
          <w:position w:val="-3"/>
        </w:rPr>
        <w:t>P:02Kg.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92" w:lineRule="exact"/>
        <w:ind w:left="5286" w:right="-20"/>
        <w:jc w:val="left"/>
        <w:tabs>
          <w:tab w:pos="5900" w:val="left"/>
          <w:tab w:pos="6160" w:val="left"/>
          <w:tab w:pos="6660" w:val="left"/>
          <w:tab w:pos="8240" w:val="left"/>
          <w:tab w:pos="982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23"/>
          <w:szCs w:val="23"/>
          <w:color w:val="3B3B3B"/>
          <w:spacing w:val="13"/>
          <w:w w:val="166"/>
          <w:b/>
          <w:bCs/>
          <w:position w:val="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  <w:position w:val="3"/>
        </w:rPr>
        <w:t>ın3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u w:val="single" w:color="2B2B2B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u w:val="single" w:color="2B2B2B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u w:val="single" w:color="2B2B2B"/>
          <w:position w:val="3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3"/>
        </w:rPr>
      </w:r>
      <w:r>
        <w:rPr>
          <w:rFonts w:ascii="Arial" w:hAnsi="Arial" w:cs="Arial" w:eastAsia="Arial"/>
          <w:sz w:val="30"/>
          <w:szCs w:val="30"/>
          <w:color w:val="3B3B3B"/>
          <w:spacing w:val="0"/>
          <w:w w:val="71"/>
          <w:position w:val="0"/>
        </w:rPr>
        <w:t>ı</w:t>
      </w:r>
      <w:r>
        <w:rPr>
          <w:rFonts w:ascii="Arial" w:hAnsi="Arial" w:cs="Arial" w:eastAsia="Arial"/>
          <w:sz w:val="30"/>
          <w:szCs w:val="30"/>
          <w:color w:val="3B3B3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0"/>
          <w:szCs w:val="30"/>
          <w:color w:val="3B3B3B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232323"/>
          <w:spacing w:val="0"/>
          <w:w w:val="47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232323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232323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63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224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yanmı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tır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yoktur.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3" w:after="0" w:line="240" w:lineRule="auto"/>
        <w:ind w:left="17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32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0"/>
          <w:w w:val="13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215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2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9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üzerindeki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tarafımızda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yapılan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52" w:lineRule="auto"/>
        <w:ind w:left="2158" w:right="124" w:firstLine="-20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29"/>
        </w:rPr>
        <w:t>raştırma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4"/>
          <w:w w:val="12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6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kişile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</w:rPr>
        <w:t>söndürülmede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izmaritiııiıı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82"/>
        </w:rPr>
        <w:t>ı&lt;.ola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82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1"/>
          <w:w w:val="8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4" w:right="-20"/>
        <w:jc w:val="left"/>
        <w:tabs>
          <w:tab w:pos="2220" w:val="left"/>
          <w:tab w:pos="68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ISigortalı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56"/>
          <w:position w:val="1"/>
        </w:rPr>
        <w:t>irket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0"/>
        </w:rPr>
        <w:t>113cdeli: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70" w:lineRule="auto"/>
        <w:ind w:left="133" w:right="9714" w:firstLine="-1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8" w:after="0" w:line="202" w:lineRule="exact"/>
        <w:ind w:left="133" w:right="-20"/>
        <w:jc w:val="left"/>
        <w:tabs>
          <w:tab w:pos="2180" w:val="left"/>
          <w:tab w:pos="60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91"/>
        </w:rPr>
        <w:t>§_kihi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26"/>
          <w:w w:val="9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Döııüşli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1"/>
        </w:rPr>
        <w:t>Tıı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100"/>
          <w:position w:val="-1"/>
        </w:rPr>
        <w:t>ih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27575"/>
          <w:spacing w:val="0"/>
          <w:w w:val="12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27575"/>
          <w:spacing w:val="-8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20"/>
          <w:position w:val="0"/>
        </w:rPr>
        <w:t>16.05.20ı7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88"/>
          <w:position w:val="0"/>
        </w:rPr>
        <w:t>ISııati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24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  <w:position w:val="0"/>
        </w:rPr>
        <w:t>14:25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8" w:after="0" w:line="290" w:lineRule="atLeast"/>
        <w:ind w:left="2301" w:right="1486" w:firstLine="-2168"/>
        <w:jc w:val="left"/>
        <w:tabs>
          <w:tab w:pos="1020" w:val="left"/>
          <w:tab w:pos="1520" w:val="left"/>
          <w:tab w:pos="2160" w:val="left"/>
          <w:tab w:pos="4560" w:val="left"/>
          <w:tab w:pos="8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8.051514pt;margin-top:24.595045pt;width:62.014712pt;height:62.5pt;mso-position-horizontal-relative:page;mso-position-vertical-relative:paragraph;z-index:-15281" type="#_x0000_t202" filled="f" stroked="f">
            <v:textbox inset="0,0,0,0">
              <w:txbxContent>
                <w:p>
                  <w:pPr>
                    <w:spacing w:before="0" w:after="0" w:line="1250" w:lineRule="exact"/>
                    <w:ind w:right="-228"/>
                    <w:jc w:val="left"/>
                    <w:rPr>
                      <w:rFonts w:ascii="Times New Roman" w:hAnsi="Times New Roman" w:cs="Times New Roman" w:eastAsia="Times New Roman"/>
                      <w:sz w:val="125"/>
                      <w:szCs w:val="12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25"/>
                      <w:szCs w:val="125"/>
                      <w:color w:val="5056A8"/>
                      <w:spacing w:val="0"/>
                      <w:w w:val="42"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25"/>
                      <w:szCs w:val="125"/>
                      <w:color w:val="5056A8"/>
                      <w:spacing w:val="68"/>
                      <w:w w:val="42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25"/>
                      <w:szCs w:val="125"/>
                      <w:color w:val="383D5B"/>
                      <w:spacing w:val="0"/>
                      <w:w w:val="58"/>
                      <w:i/>
                      <w:position w:val="-1"/>
                    </w:rPr>
                    <w:t>rfl</w:t>
                  </w:r>
                  <w:r>
                    <w:rPr>
                      <w:rFonts w:ascii="Times New Roman" w:hAnsi="Times New Roman" w:cs="Times New Roman" w:eastAsia="Times New Roman"/>
                      <w:sz w:val="125"/>
                      <w:szCs w:val="125"/>
                      <w:color w:val="383D5B"/>
                      <w:spacing w:val="-45"/>
                      <w:w w:val="58"/>
                      <w:i/>
                      <w:position w:val="-1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125"/>
                      <w:szCs w:val="125"/>
                      <w:color w:val="3B3B3B"/>
                      <w:spacing w:val="0"/>
                      <w:w w:val="11"/>
                      <w:i/>
                      <w:position w:val="-1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125"/>
                      <w:szCs w:val="12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1.978363pt;margin-top:44.06773pt;width:3.73354pt;height:8.5pt;mso-position-horizontal-relative:page;mso-position-vertical-relative:paragraph;z-index:-15280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727575"/>
                      <w:spacing w:val="0"/>
                      <w:w w:val="79"/>
                      <w:b/>
                      <w:bCs/>
                      <w:i/>
                    </w:rPr>
                    <w:t>1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6"/>
          <w:szCs w:val="26"/>
          <w:color w:val="525454"/>
          <w:spacing w:val="0"/>
          <w:w w:val="290"/>
          <w:position w:val="-13"/>
        </w:rPr>
        <w:t>-</w:t>
      </w:r>
      <w:r>
        <w:rPr>
          <w:rFonts w:ascii="Arial" w:hAnsi="Arial" w:cs="Arial" w:eastAsia="Arial"/>
          <w:sz w:val="26"/>
          <w:szCs w:val="26"/>
          <w:color w:val="525454"/>
          <w:spacing w:val="-60"/>
          <w:w w:val="290"/>
          <w:position w:val="-13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525454"/>
          <w:spacing w:val="0"/>
          <w:w w:val="100"/>
          <w:position w:val="0"/>
        </w:rPr>
        <w:t>,J</w:t>
      </w:r>
      <w:r>
        <w:rPr>
          <w:rFonts w:ascii="Times New Roman" w:hAnsi="Times New Roman" w:cs="Times New Roman" w:eastAsia="Times New Roman"/>
          <w:sz w:val="13"/>
          <w:szCs w:val="13"/>
          <w:color w:val="52545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52545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4"/>
          <w:position w:val="0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100"/>
          <w:position w:val="0"/>
        </w:rPr>
        <w:t>lü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7"/>
          <w:position w:val="0"/>
        </w:rPr>
        <w:t>EKİP:lşıkkent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3.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4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  <w:position w:val="0"/>
        </w:rPr>
        <w:t>Amir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4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727575"/>
          <w:spacing w:val="0"/>
          <w:w w:val="154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27575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27575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  <w:position w:val="0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80"/>
        </w:sectPr>
      </w:pPr>
      <w:rPr/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30" w:lineRule="exact"/>
        <w:ind w:left="286" w:right="-20"/>
        <w:jc w:val="lef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525454"/>
          <w:w w:val="116"/>
          <w:i/>
          <w:position w:val="-1"/>
        </w:rPr>
        <w:t>'&lt;</w:t>
      </w:r>
      <w:r>
        <w:rPr>
          <w:rFonts w:ascii="Arial" w:hAnsi="Arial" w:cs="Arial" w:eastAsia="Arial"/>
          <w:sz w:val="12"/>
          <w:szCs w:val="12"/>
          <w:color w:val="525454"/>
          <w:w w:val="117"/>
          <w:i/>
          <w:position w:val="-1"/>
        </w:rPr>
        <w:t>)</w:t>
      </w:r>
      <w:r>
        <w:rPr>
          <w:rFonts w:ascii="Arial" w:hAnsi="Arial" w:cs="Arial" w:eastAsia="Arial"/>
          <w:sz w:val="12"/>
          <w:szCs w:val="12"/>
          <w:color w:val="000000"/>
          <w:w w:val="100"/>
          <w:position w:val="0"/>
        </w:rPr>
      </w:r>
    </w:p>
    <w:p>
      <w:pPr>
        <w:spacing w:before="0" w:after="0" w:line="162" w:lineRule="exact"/>
        <w:ind w:left="324" w:right="-20"/>
        <w:jc w:val="left"/>
        <w:tabs>
          <w:tab w:pos="228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.456078pt;margin-top:3.547099pt;width:6.49782pt;height:7pt;mso-position-horizontal-relative:page;mso-position-vertical-relative:paragraph;z-index:-15282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3B3B3B"/>
                      <w:spacing w:val="0"/>
                      <w:w w:val="80"/>
                    </w:rPr>
                    <w:t>&gt;-.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8"/>
          <w:szCs w:val="8"/>
          <w:color w:val="3B3B3B"/>
          <w:spacing w:val="0"/>
          <w:w w:val="100"/>
          <w:i/>
          <w:position w:val="5"/>
        </w:rPr>
        <w:t>Oj</w:t>
      </w:r>
      <w:r>
        <w:rPr>
          <w:rFonts w:ascii="Times New Roman" w:hAnsi="Times New Roman" w:cs="Times New Roman" w:eastAsia="Times New Roman"/>
          <w:sz w:val="8"/>
          <w:szCs w:val="8"/>
          <w:color w:val="3B3B3B"/>
          <w:spacing w:val="-4"/>
          <w:w w:val="100"/>
          <w:i/>
          <w:position w:val="5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3B3B3B"/>
          <w:spacing w:val="0"/>
          <w:w w:val="100"/>
          <w:i/>
          <w:position w:val="5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3B3B3B"/>
          <w:spacing w:val="0"/>
          <w:w w:val="100"/>
          <w:i/>
          <w:position w:val="5"/>
        </w:rPr>
      </w:r>
      <w:r>
        <w:rPr>
          <w:rFonts w:ascii="Times New Roman" w:hAnsi="Times New Roman" w:cs="Times New Roman" w:eastAsia="Times New Roman"/>
          <w:sz w:val="25"/>
          <w:szCs w:val="25"/>
          <w:color w:val="3B3B3B"/>
          <w:spacing w:val="0"/>
          <w:w w:val="100"/>
          <w:b/>
          <w:bCs/>
          <w:position w:val="-6"/>
        </w:rPr>
        <w:t>Mura</w:t>
      </w:r>
      <w:r>
        <w:rPr>
          <w:rFonts w:ascii="Times New Roman" w:hAnsi="Times New Roman" w:cs="Times New Roman" w:eastAsia="Times New Roman"/>
          <w:sz w:val="25"/>
          <w:szCs w:val="25"/>
          <w:color w:val="3B3B3B"/>
          <w:spacing w:val="0"/>
          <w:w w:val="100"/>
          <w:b/>
          <w:bCs/>
          <w:position w:val="-6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B3B3B"/>
          <w:spacing w:val="32"/>
          <w:w w:val="100"/>
          <w:b/>
          <w:bCs/>
          <w:position w:val="-6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25454"/>
          <w:spacing w:val="0"/>
          <w:w w:val="135"/>
          <w:b/>
          <w:bCs/>
          <w:position w:val="-6"/>
        </w:rPr>
        <w:t>tR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419" w:lineRule="exact"/>
        <w:ind w:right="-20"/>
        <w:jc w:val="left"/>
        <w:tabs>
          <w:tab w:pos="4160" w:val="left"/>
          <w:tab w:pos="464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1"/>
          <w:position w:val="17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7"/>
        </w:rPr>
      </w:r>
      <w:r>
        <w:rPr>
          <w:rFonts w:ascii="Times New Roman" w:hAnsi="Times New Roman" w:cs="Times New Roman" w:eastAsia="Times New Roman"/>
          <w:sz w:val="28"/>
          <w:szCs w:val="28"/>
          <w:color w:val="525454"/>
          <w:spacing w:val="0"/>
          <w:w w:val="68"/>
          <w:b/>
          <w:bCs/>
          <w:i/>
          <w:position w:val="3"/>
        </w:rPr>
        <w:t>2</w:t>
      </w:r>
      <w:r>
        <w:rPr>
          <w:rFonts w:ascii="Times New Roman" w:hAnsi="Times New Roman" w:cs="Times New Roman" w:eastAsia="Times New Roman"/>
          <w:sz w:val="28"/>
          <w:szCs w:val="28"/>
          <w:color w:val="525454"/>
          <w:spacing w:val="34"/>
          <w:w w:val="68"/>
          <w:b/>
          <w:bCs/>
          <w:i/>
          <w:position w:val="3"/>
        </w:rPr>
        <w:t> </w:t>
      </w:r>
      <w:r>
        <w:rPr>
          <w:rFonts w:ascii="Arial" w:hAnsi="Arial" w:cs="Arial" w:eastAsia="Arial"/>
          <w:sz w:val="25"/>
          <w:szCs w:val="25"/>
          <w:color w:val="525454"/>
          <w:spacing w:val="0"/>
          <w:w w:val="68"/>
          <w:b/>
          <w:bCs/>
          <w:position w:val="3"/>
        </w:rPr>
        <w:t>7</w:t>
      </w:r>
      <w:r>
        <w:rPr>
          <w:rFonts w:ascii="Arial" w:hAnsi="Arial" w:cs="Arial" w:eastAsia="Arial"/>
          <w:sz w:val="25"/>
          <w:szCs w:val="25"/>
          <w:color w:val="525454"/>
          <w:spacing w:val="-46"/>
          <w:w w:val="68"/>
          <w:b/>
          <w:bCs/>
          <w:position w:val="3"/>
        </w:rPr>
        <w:t> </w:t>
      </w:r>
      <w:r>
        <w:rPr>
          <w:rFonts w:ascii="Arial" w:hAnsi="Arial" w:cs="Arial" w:eastAsia="Arial"/>
          <w:sz w:val="25"/>
          <w:szCs w:val="25"/>
          <w:color w:val="525454"/>
          <w:spacing w:val="0"/>
          <w:w w:val="100"/>
          <w:b/>
          <w:bCs/>
          <w:position w:val="3"/>
        </w:rPr>
        <w:tab/>
      </w:r>
      <w:r>
        <w:rPr>
          <w:rFonts w:ascii="Arial" w:hAnsi="Arial" w:cs="Arial" w:eastAsia="Arial"/>
          <w:sz w:val="25"/>
          <w:szCs w:val="25"/>
          <w:color w:val="525454"/>
          <w:spacing w:val="0"/>
          <w:w w:val="100"/>
          <w:b/>
          <w:bCs/>
          <w:position w:val="3"/>
        </w:rPr>
      </w:r>
      <w:r>
        <w:rPr>
          <w:rFonts w:ascii="Times New Roman" w:hAnsi="Times New Roman" w:cs="Times New Roman" w:eastAsia="Times New Roman"/>
          <w:sz w:val="53"/>
          <w:szCs w:val="53"/>
          <w:color w:val="525454"/>
          <w:spacing w:val="0"/>
          <w:w w:val="68"/>
          <w:i/>
          <w:position w:val="3"/>
        </w:rPr>
        <w:t>n</w:t>
      </w:r>
      <w:r>
        <w:rPr>
          <w:rFonts w:ascii="Times New Roman" w:hAnsi="Times New Roman" w:cs="Times New Roman" w:eastAsia="Times New Roman"/>
          <w:sz w:val="53"/>
          <w:szCs w:val="53"/>
          <w:color w:val="525454"/>
          <w:spacing w:val="28"/>
          <w:w w:val="68"/>
          <w:i/>
          <w:position w:val="3"/>
        </w:rPr>
        <w:t> </w:t>
      </w:r>
      <w:r>
        <w:rPr>
          <w:rFonts w:ascii="Arial" w:hAnsi="Arial" w:cs="Arial" w:eastAsia="Arial"/>
          <w:sz w:val="26"/>
          <w:szCs w:val="26"/>
          <w:color w:val="525454"/>
          <w:spacing w:val="0"/>
          <w:w w:val="68"/>
          <w:i/>
          <w:position w:val="3"/>
        </w:rPr>
        <w:t>rDi7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80"/>
          <w:cols w:num="2" w:equalWidth="0">
            <w:col w:w="4182" w:space="607"/>
            <w:col w:w="6631"/>
          </w:cols>
        </w:sectPr>
      </w:pPr>
      <w:rPr/>
    </w:p>
    <w:p>
      <w:pPr>
        <w:spacing w:before="0" w:after="0" w:line="57" w:lineRule="exact"/>
        <w:ind w:left="257" w:right="-87"/>
        <w:jc w:val="left"/>
        <w:tabs>
          <w:tab w:pos="2400" w:val="left"/>
          <w:tab w:pos="2960" w:val="left"/>
          <w:tab w:pos="382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B3B3B"/>
          <w:spacing w:val="0"/>
          <w:w w:val="61"/>
          <w:position w:val="-20"/>
        </w:rPr>
        <w:t>_ğ</w:t>
      </w:r>
      <w:r>
        <w:rPr>
          <w:rFonts w:ascii="Times New Roman" w:hAnsi="Times New Roman" w:cs="Times New Roman" w:eastAsia="Times New Roman"/>
          <w:sz w:val="30"/>
          <w:szCs w:val="30"/>
          <w:color w:val="3B3B3B"/>
          <w:spacing w:val="0"/>
          <w:w w:val="100"/>
          <w:position w:val="-20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3B3B3B"/>
          <w:spacing w:val="0"/>
          <w:w w:val="100"/>
          <w:position w:val="-20"/>
        </w:rPr>
      </w:r>
      <w:r>
        <w:rPr>
          <w:rFonts w:ascii="Times New Roman" w:hAnsi="Times New Roman" w:cs="Times New Roman" w:eastAsia="Times New Roman"/>
          <w:sz w:val="23"/>
          <w:szCs w:val="23"/>
          <w:color w:val="232323"/>
          <w:spacing w:val="0"/>
          <w:w w:val="61"/>
          <w:b/>
          <w:bCs/>
          <w:position w:val="-22"/>
        </w:rPr>
        <w:t>M</w:t>
      </w:r>
      <w:r>
        <w:rPr>
          <w:rFonts w:ascii="Times New Roman" w:hAnsi="Times New Roman" w:cs="Times New Roman" w:eastAsia="Times New Roman"/>
          <w:sz w:val="23"/>
          <w:szCs w:val="23"/>
          <w:color w:val="232323"/>
          <w:spacing w:val="-16"/>
          <w:w w:val="61"/>
          <w:b/>
          <w:bCs/>
          <w:position w:val="-2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32323"/>
          <w:spacing w:val="0"/>
          <w:w w:val="100"/>
          <w:b/>
          <w:bCs/>
          <w:position w:val="-22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232323"/>
          <w:spacing w:val="0"/>
          <w:w w:val="100"/>
          <w:b/>
          <w:bCs/>
          <w:position w:val="-22"/>
        </w:rPr>
      </w:r>
      <w:r>
        <w:rPr>
          <w:rFonts w:ascii="Times New Roman" w:hAnsi="Times New Roman" w:cs="Times New Roman" w:eastAsia="Times New Roman"/>
          <w:sz w:val="23"/>
          <w:szCs w:val="23"/>
          <w:color w:val="232323"/>
          <w:spacing w:val="0"/>
          <w:w w:val="252"/>
          <w:position w:val="-22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232323"/>
          <w:spacing w:val="0"/>
          <w:w w:val="100"/>
          <w:position w:val="-22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232323"/>
          <w:spacing w:val="0"/>
          <w:w w:val="100"/>
          <w:position w:val="-22"/>
        </w:rPr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4"/>
          <w:position w:val="-22"/>
        </w:rPr>
        <w:t>ir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57" w:lineRule="exact"/>
        <w:ind w:right="-20"/>
        <w:jc w:val="left"/>
        <w:tabs>
          <w:tab w:pos="580" w:val="left"/>
        </w:tabs>
        <w:rPr>
          <w:rFonts w:ascii="Arial" w:hAnsi="Arial" w:cs="Arial" w:eastAsia="Arial"/>
          <w:sz w:val="46"/>
          <w:szCs w:val="46"/>
        </w:rPr>
      </w:pPr>
      <w:rPr/>
      <w:r>
        <w:rPr/>
        <w:br w:type="column"/>
      </w:r>
      <w:r>
        <w:rPr>
          <w:rFonts w:ascii="Arial" w:hAnsi="Arial" w:cs="Arial" w:eastAsia="Arial"/>
          <w:sz w:val="8"/>
          <w:szCs w:val="8"/>
          <w:color w:val="A1A1A1"/>
          <w:spacing w:val="0"/>
          <w:w w:val="100"/>
          <w:b/>
          <w:bCs/>
          <w:i/>
          <w:position w:val="-30"/>
        </w:rPr>
        <w:t>1</w:t>
      </w:r>
      <w:r>
        <w:rPr>
          <w:rFonts w:ascii="Arial" w:hAnsi="Arial" w:cs="Arial" w:eastAsia="Arial"/>
          <w:sz w:val="8"/>
          <w:szCs w:val="8"/>
          <w:color w:val="A1A1A1"/>
          <w:spacing w:val="0"/>
          <w:w w:val="100"/>
          <w:b/>
          <w:bCs/>
          <w:i/>
          <w:position w:val="-30"/>
        </w:rPr>
        <w:t> </w:t>
      </w:r>
      <w:r>
        <w:rPr>
          <w:rFonts w:ascii="Arial" w:hAnsi="Arial" w:cs="Arial" w:eastAsia="Arial"/>
          <w:sz w:val="32"/>
          <w:szCs w:val="32"/>
          <w:color w:val="A1A1A1"/>
          <w:spacing w:val="0"/>
          <w:w w:val="100"/>
          <w:position w:val="-33"/>
        </w:rPr>
        <w:t>.</w:t>
      </w:r>
      <w:r>
        <w:rPr>
          <w:rFonts w:ascii="Arial" w:hAnsi="Arial" w:cs="Arial" w:eastAsia="Arial"/>
          <w:sz w:val="32"/>
          <w:szCs w:val="32"/>
          <w:color w:val="A1A1A1"/>
          <w:spacing w:val="-73"/>
          <w:w w:val="100"/>
          <w:position w:val="-33"/>
        </w:rPr>
        <w:t> </w:t>
      </w:r>
      <w:r>
        <w:rPr>
          <w:rFonts w:ascii="Arial" w:hAnsi="Arial" w:cs="Arial" w:eastAsia="Arial"/>
          <w:sz w:val="32"/>
          <w:szCs w:val="32"/>
          <w:color w:val="A1A1A1"/>
          <w:spacing w:val="0"/>
          <w:w w:val="100"/>
          <w:position w:val="-33"/>
        </w:rPr>
        <w:tab/>
      </w:r>
      <w:r>
        <w:rPr>
          <w:rFonts w:ascii="Arial" w:hAnsi="Arial" w:cs="Arial" w:eastAsia="Arial"/>
          <w:sz w:val="32"/>
          <w:szCs w:val="32"/>
          <w:color w:val="A1A1A1"/>
          <w:spacing w:val="0"/>
          <w:w w:val="100"/>
          <w:position w:val="-33"/>
        </w:rPr>
      </w:r>
      <w:r>
        <w:rPr>
          <w:rFonts w:ascii="Arial" w:hAnsi="Arial" w:cs="Arial" w:eastAsia="Arial"/>
          <w:sz w:val="8"/>
          <w:szCs w:val="8"/>
          <w:color w:val="A1A1A1"/>
          <w:spacing w:val="-2"/>
          <w:w w:val="92"/>
          <w:position w:val="-30"/>
        </w:rPr>
        <w:t>.</w:t>
      </w:r>
      <w:r>
        <w:rPr>
          <w:rFonts w:ascii="Arial" w:hAnsi="Arial" w:cs="Arial" w:eastAsia="Arial"/>
          <w:sz w:val="12"/>
          <w:szCs w:val="12"/>
          <w:color w:val="727575"/>
          <w:spacing w:val="0"/>
          <w:w w:val="214"/>
          <w:position w:val="-33"/>
        </w:rPr>
        <w:t>\</w:t>
      </w:r>
      <w:r>
        <w:rPr>
          <w:rFonts w:ascii="Arial" w:hAnsi="Arial" w:cs="Arial" w:eastAsia="Arial"/>
          <w:sz w:val="12"/>
          <w:szCs w:val="12"/>
          <w:color w:val="727575"/>
          <w:spacing w:val="0"/>
          <w:w w:val="100"/>
          <w:position w:val="-33"/>
        </w:rPr>
        <w:t> </w:t>
      </w:r>
      <w:r>
        <w:rPr>
          <w:rFonts w:ascii="Arial" w:hAnsi="Arial" w:cs="Arial" w:eastAsia="Arial"/>
          <w:sz w:val="12"/>
          <w:szCs w:val="12"/>
          <w:color w:val="727575"/>
          <w:spacing w:val="15"/>
          <w:w w:val="100"/>
          <w:position w:val="-33"/>
        </w:rPr>
        <w:t> </w:t>
      </w:r>
      <w:r>
        <w:rPr>
          <w:rFonts w:ascii="Arial" w:hAnsi="Arial" w:cs="Arial" w:eastAsia="Arial"/>
          <w:sz w:val="8"/>
          <w:szCs w:val="8"/>
          <w:color w:val="A1A1A1"/>
          <w:spacing w:val="-11"/>
          <w:w w:val="180"/>
          <w:position w:val="-30"/>
        </w:rPr>
        <w:t>•</w:t>
      </w:r>
      <w:r>
        <w:rPr>
          <w:rFonts w:ascii="Arial" w:hAnsi="Arial" w:cs="Arial" w:eastAsia="Arial"/>
          <w:sz w:val="8"/>
          <w:szCs w:val="8"/>
          <w:color w:val="A1A1A1"/>
          <w:spacing w:val="-18"/>
          <w:w w:val="180"/>
          <w:position w:val="-30"/>
        </w:rPr>
        <w:t>•</w:t>
      </w:r>
      <w:r>
        <w:rPr>
          <w:rFonts w:ascii="Arial" w:hAnsi="Arial" w:cs="Arial" w:eastAsia="Arial"/>
          <w:sz w:val="46"/>
          <w:szCs w:val="46"/>
          <w:color w:val="A1A1A1"/>
          <w:spacing w:val="0"/>
          <w:w w:val="51"/>
          <w:position w:val="-33"/>
        </w:rPr>
        <w:t>.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80"/>
          <w:cols w:num="2" w:equalWidth="0">
            <w:col w:w="3945" w:space="4917"/>
            <w:col w:w="2558"/>
          </w:cols>
        </w:sectPr>
      </w:pPr>
      <w:rPr/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25" w:lineRule="exact"/>
        <w:ind w:left="2196" w:right="-72"/>
        <w:jc w:val="left"/>
        <w:tabs>
          <w:tab w:pos="370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3B3B3B"/>
          <w:spacing w:val="0"/>
          <w:w w:val="100"/>
          <w:position w:val="-9"/>
        </w:rPr>
        <w:t>3.P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100"/>
          <w:position w:val="-9"/>
        </w:rPr>
      </w:r>
      <w:r>
        <w:rPr>
          <w:rFonts w:ascii="Arial" w:hAnsi="Arial" w:cs="Arial" w:eastAsia="Arial"/>
          <w:sz w:val="21"/>
          <w:szCs w:val="21"/>
          <w:color w:val="232323"/>
          <w:spacing w:val="0"/>
          <w:w w:val="80"/>
          <w:position w:val="-10"/>
        </w:rPr>
        <w:t>ı&gt;.mirl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3"/>
          <w:position w:val="-1"/>
        </w:rPr>
        <w:t>lıfaiy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8"/>
          <w:w w:val="113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A1A1A1"/>
          <w:spacing w:val="-18"/>
          <w:w w:val="113"/>
          <w:position w:val="-1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3"/>
          <w:position w:val="-1"/>
        </w:rPr>
        <w:t>Biriıt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1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24"/>
          <w:position w:val="-1"/>
        </w:rPr>
        <w:t>ıııi!i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1566" w:right="-20"/>
        <w:jc w:val="left"/>
        <w:rPr>
          <w:rFonts w:ascii="Arial" w:hAnsi="Arial" w:cs="Arial" w:eastAsia="Arial"/>
          <w:sz w:val="113"/>
          <w:szCs w:val="113"/>
        </w:rPr>
      </w:pPr>
      <w:rPr/>
      <w:r>
        <w:rPr>
          <w:rFonts w:ascii="Arial" w:hAnsi="Arial" w:cs="Arial" w:eastAsia="Arial"/>
          <w:sz w:val="113"/>
          <w:szCs w:val="113"/>
          <w:color w:val="424682"/>
          <w:spacing w:val="0"/>
          <w:w w:val="76"/>
          <w:i/>
          <w:position w:val="-72"/>
        </w:rPr>
        <w:t>n</w:t>
      </w:r>
      <w:r>
        <w:rPr>
          <w:rFonts w:ascii="Arial" w:hAnsi="Arial" w:cs="Arial" w:eastAsia="Arial"/>
          <w:sz w:val="113"/>
          <w:szCs w:val="1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80"/>
          <w:cols w:num="2" w:equalWidth="0">
            <w:col w:w="4173" w:space="4556"/>
            <w:col w:w="2691"/>
          </w:cols>
        </w:sectPr>
      </w:pPr>
      <w:rPr/>
    </w:p>
    <w:p>
      <w:pPr>
        <w:spacing w:before="0" w:after="0" w:line="186" w:lineRule="exact"/>
        <w:ind w:right="-20"/>
        <w:jc w:val="right"/>
        <w:tabs>
          <w:tab w:pos="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B6B6BA"/>
          <w:spacing w:val="-44"/>
          <w:w w:val="108"/>
          <w:b/>
          <w:bCs/>
          <w:position w:val="-6"/>
        </w:rPr>
        <w:t>7</w:t>
      </w:r>
      <w:r>
        <w:rPr>
          <w:rFonts w:ascii="Arial" w:hAnsi="Arial" w:cs="Arial" w:eastAsia="Arial"/>
          <w:sz w:val="18"/>
          <w:szCs w:val="18"/>
          <w:color w:val="A1A1A1"/>
          <w:spacing w:val="11"/>
          <w:w w:val="207"/>
          <w:i/>
          <w:position w:val="0"/>
        </w:rPr>
        <w:t>i</w:t>
      </w:r>
      <w:r>
        <w:rPr>
          <w:rFonts w:ascii="Arial" w:hAnsi="Arial" w:cs="Arial" w:eastAsia="Arial"/>
          <w:sz w:val="18"/>
          <w:szCs w:val="18"/>
          <w:color w:val="A1A1A1"/>
          <w:spacing w:val="0"/>
          <w:w w:val="206"/>
          <w:i/>
          <w:position w:val="0"/>
        </w:rPr>
        <w:t>"</w:t>
      </w:r>
      <w:r>
        <w:rPr>
          <w:rFonts w:ascii="Arial" w:hAnsi="Arial" w:cs="Arial" w:eastAsia="Arial"/>
          <w:sz w:val="18"/>
          <w:szCs w:val="18"/>
          <w:color w:val="A1A1A1"/>
          <w:spacing w:val="-12"/>
          <w:w w:val="100"/>
          <w:i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A1A1A1"/>
          <w:spacing w:val="0"/>
          <w:w w:val="186"/>
          <w:position w:val="-6"/>
        </w:rPr>
        <w:t>'.</w:t>
      </w:r>
      <w:r>
        <w:rPr>
          <w:rFonts w:ascii="Arial" w:hAnsi="Arial" w:cs="Arial" w:eastAsia="Arial"/>
          <w:sz w:val="16"/>
          <w:szCs w:val="16"/>
          <w:color w:val="A1A1A1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6"/>
          <w:szCs w:val="16"/>
          <w:color w:val="A1A1A1"/>
          <w:spacing w:val="0"/>
          <w:w w:val="56"/>
          <w:position w:val="-6"/>
        </w:rPr>
        <w:t>,.</w:t>
      </w:r>
      <w:r>
        <w:rPr>
          <w:rFonts w:ascii="Arial" w:hAnsi="Arial" w:cs="Arial" w:eastAsia="Arial"/>
          <w:sz w:val="16"/>
          <w:szCs w:val="16"/>
          <w:color w:val="A1A1A1"/>
          <w:spacing w:val="0"/>
          <w:w w:val="56"/>
          <w:position w:val="-6"/>
        </w:rPr>
        <w:t>...</w:t>
      </w:r>
      <w:r>
        <w:rPr>
          <w:rFonts w:ascii="Arial" w:hAnsi="Arial" w:cs="Arial" w:eastAsia="Arial"/>
          <w:sz w:val="16"/>
          <w:szCs w:val="16"/>
          <w:color w:val="A1A1A1"/>
          <w:spacing w:val="0"/>
          <w:w w:val="56"/>
          <w:position w:val="-6"/>
        </w:rPr>
        <w:t> </w:t>
      </w:r>
      <w:r>
        <w:rPr>
          <w:rFonts w:ascii="Arial" w:hAnsi="Arial" w:cs="Arial" w:eastAsia="Arial"/>
          <w:sz w:val="16"/>
          <w:szCs w:val="16"/>
          <w:color w:val="A1A1A1"/>
          <w:spacing w:val="20"/>
          <w:w w:val="56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6B6BA"/>
          <w:spacing w:val="0"/>
          <w:w w:val="56"/>
          <w:position w:val="0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B6B6BA"/>
          <w:spacing w:val="0"/>
          <w:w w:val="5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6B6BA"/>
          <w:spacing w:val="9"/>
          <w:w w:val="5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8"/>
          <w:w w:val="115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727575"/>
          <w:spacing w:val="0"/>
          <w:w w:val="355"/>
          <w:position w:val="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0" w:after="0" w:line="125" w:lineRule="exact"/>
        <w:ind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A1A1A1"/>
          <w:spacing w:val="0"/>
          <w:w w:val="100"/>
          <w:position w:val="-5"/>
        </w:rPr>
        <w:t>..</w:t>
      </w:r>
      <w:r>
        <w:rPr>
          <w:rFonts w:ascii="Arial" w:hAnsi="Arial" w:cs="Arial" w:eastAsia="Arial"/>
          <w:sz w:val="16"/>
          <w:szCs w:val="16"/>
          <w:color w:val="A1A1A1"/>
          <w:spacing w:val="1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6B6BA"/>
          <w:spacing w:val="-24"/>
          <w:w w:val="113"/>
          <w:b/>
          <w:bCs/>
          <w:position w:val="-5"/>
        </w:rPr>
        <w:t>:</w:t>
      </w:r>
      <w:r>
        <w:rPr>
          <w:rFonts w:ascii="Times New Roman" w:hAnsi="Times New Roman" w:cs="Times New Roman" w:eastAsia="Times New Roman"/>
          <w:sz w:val="13"/>
          <w:szCs w:val="13"/>
          <w:color w:val="3B3B3B"/>
          <w:spacing w:val="0"/>
          <w:w w:val="77"/>
          <w:b/>
          <w:bCs/>
          <w:position w:val="-5"/>
        </w:rPr>
        <w:t>1!1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80"/>
          <w:cols w:num="2" w:equalWidth="0">
            <w:col w:w="9753" w:space="160"/>
            <w:col w:w="1507"/>
          </w:cols>
        </w:sectPr>
      </w:pPr>
      <w:rPr/>
    </w:p>
    <w:p>
      <w:pPr>
        <w:spacing w:before="0" w:after="0" w:line="327" w:lineRule="exact"/>
        <w:ind w:right="924"/>
        <w:jc w:val="right"/>
        <w:tabs>
          <w:tab w:pos="138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5.082092pt;margin-top:1.519077pt;width:59.016085pt;height:28.5pt;mso-position-horizontal-relative:page;mso-position-vertical-relative:paragraph;z-index:-15279" type="#_x0000_t202" filled="f" stroked="f">
            <v:textbox inset="0,0,0,0">
              <w:txbxContent>
                <w:p>
                  <w:pPr>
                    <w:spacing w:before="0" w:after="0" w:line="570" w:lineRule="exact"/>
                    <w:ind w:right="-125"/>
                    <w:jc w:val="left"/>
                    <w:rPr>
                      <w:rFonts w:ascii="Times New Roman" w:hAnsi="Times New Roman" w:cs="Times New Roman" w:eastAsia="Times New Roman"/>
                      <w:sz w:val="57"/>
                      <w:szCs w:val="5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7"/>
                      <w:szCs w:val="57"/>
                      <w:color w:val="525454"/>
                      <w:w w:val="53"/>
                    </w:rPr>
                    <w:t>v....</w:t>
                  </w:r>
                  <w:r>
                    <w:rPr>
                      <w:rFonts w:ascii="Times New Roman" w:hAnsi="Times New Roman" w:cs="Times New Roman" w:eastAsia="Times New Roman"/>
                      <w:sz w:val="57"/>
                      <w:szCs w:val="57"/>
                      <w:color w:val="525454"/>
                      <w:spacing w:val="27"/>
                      <w:w w:val="5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57"/>
                      <w:szCs w:val="57"/>
                      <w:color w:val="A1A1A1"/>
                      <w:spacing w:val="0"/>
                      <w:w w:val="3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57"/>
                      <w:szCs w:val="57"/>
                      <w:color w:val="A1A1A1"/>
                      <w:spacing w:val="19"/>
                      <w:w w:val="3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57"/>
                      <w:szCs w:val="57"/>
                      <w:color w:val="2F3472"/>
                      <w:spacing w:val="-80"/>
                      <w:w w:val="9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57"/>
                      <w:szCs w:val="57"/>
                      <w:color w:val="525454"/>
                      <w:spacing w:val="0"/>
                      <w:w w:val="55"/>
                    </w:rPr>
                    <w:t>....</w:t>
                  </w:r>
                  <w:r>
                    <w:rPr>
                      <w:rFonts w:ascii="Times New Roman" w:hAnsi="Times New Roman" w:cs="Times New Roman" w:eastAsia="Times New Roman"/>
                      <w:sz w:val="57"/>
                      <w:szCs w:val="57"/>
                      <w:color w:val="525454"/>
                      <w:spacing w:val="-57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57"/>
                      <w:szCs w:val="57"/>
                      <w:color w:val="B6B6BA"/>
                      <w:spacing w:val="0"/>
                      <w:w w:val="3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57"/>
                      <w:szCs w:val="5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2"/>
          <w:szCs w:val="32"/>
          <w:color w:val="525454"/>
          <w:w w:val="59"/>
          <w:b/>
          <w:bCs/>
        </w:rPr>
        <w:t>:'\</w:t>
      </w:r>
      <w:r>
        <w:rPr>
          <w:rFonts w:ascii="Arial" w:hAnsi="Arial" w:cs="Arial" w:eastAsia="Arial"/>
          <w:sz w:val="32"/>
          <w:szCs w:val="32"/>
          <w:color w:val="525454"/>
          <w:w w:val="60"/>
          <w:b/>
          <w:bCs/>
        </w:rPr>
        <w:t>:J</w:t>
      </w:r>
      <w:r>
        <w:rPr>
          <w:rFonts w:ascii="Arial" w:hAnsi="Arial" w:cs="Arial" w:eastAsia="Arial"/>
          <w:sz w:val="32"/>
          <w:szCs w:val="32"/>
          <w:color w:val="525454"/>
          <w:spacing w:val="-37"/>
          <w:w w:val="60"/>
          <w:b/>
          <w:bCs/>
        </w:rPr>
        <w:t>e</w:t>
      </w:r>
      <w:r>
        <w:rPr>
          <w:rFonts w:ascii="Arial" w:hAnsi="Arial" w:cs="Arial" w:eastAsia="Arial"/>
          <w:sz w:val="32"/>
          <w:szCs w:val="32"/>
          <w:color w:val="727575"/>
          <w:spacing w:val="-54"/>
          <w:w w:val="62"/>
          <w:b/>
          <w:bCs/>
        </w:rPr>
        <w:t>:</w:t>
      </w:r>
      <w:r>
        <w:rPr>
          <w:rFonts w:ascii="Arial" w:hAnsi="Arial" w:cs="Arial" w:eastAsia="Arial"/>
          <w:sz w:val="32"/>
          <w:szCs w:val="32"/>
          <w:color w:val="525454"/>
          <w:spacing w:val="-19"/>
          <w:w w:val="59"/>
          <w:b/>
          <w:bCs/>
        </w:rPr>
        <w:t>.</w:t>
      </w:r>
      <w:r>
        <w:rPr>
          <w:rFonts w:ascii="Arial" w:hAnsi="Arial" w:cs="Arial" w:eastAsia="Arial"/>
          <w:sz w:val="32"/>
          <w:szCs w:val="32"/>
          <w:color w:val="727575"/>
          <w:spacing w:val="0"/>
          <w:w w:val="61"/>
          <w:b/>
          <w:bCs/>
        </w:rPr>
        <w:t>Jlıft!f</w:t>
      </w:r>
      <w:r>
        <w:rPr>
          <w:rFonts w:ascii="Arial" w:hAnsi="Arial" w:cs="Arial" w:eastAsia="Arial"/>
          <w:sz w:val="32"/>
          <w:szCs w:val="32"/>
          <w:color w:val="727575"/>
          <w:spacing w:val="-3"/>
          <w:w w:val="61"/>
          <w:b/>
          <w:bCs/>
        </w:rPr>
        <w:t>.</w:t>
      </w:r>
      <w:r>
        <w:rPr>
          <w:rFonts w:ascii="Arial" w:hAnsi="Arial" w:cs="Arial" w:eastAsia="Arial"/>
          <w:sz w:val="32"/>
          <w:szCs w:val="32"/>
          <w:color w:val="A1A1A1"/>
          <w:spacing w:val="0"/>
          <w:w w:val="14"/>
          <w:b/>
          <w:bCs/>
        </w:rPr>
        <w:t>_.</w:t>
      </w:r>
      <w:r>
        <w:rPr>
          <w:rFonts w:ascii="Arial" w:hAnsi="Arial" w:cs="Arial" w:eastAsia="Arial"/>
          <w:sz w:val="32"/>
          <w:szCs w:val="32"/>
          <w:color w:val="A1A1A1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32"/>
          <w:szCs w:val="32"/>
          <w:color w:val="A1A1A1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6"/>
          <w:szCs w:val="26"/>
          <w:color w:val="525454"/>
          <w:spacing w:val="0"/>
          <w:w w:val="110"/>
          <w:b/>
          <w:bCs/>
        </w:rPr>
        <w:t>U</w:t>
      </w:r>
      <w:r>
        <w:rPr>
          <w:rFonts w:ascii="Times New Roman" w:hAnsi="Times New Roman" w:cs="Times New Roman" w:eastAsia="Times New Roman"/>
          <w:sz w:val="26"/>
          <w:szCs w:val="26"/>
          <w:color w:val="525454"/>
          <w:spacing w:val="-1"/>
          <w:w w:val="110"/>
          <w:b/>
          <w:bCs/>
        </w:rPr>
        <w:t>N</w:t>
      </w:r>
      <w:r>
        <w:rPr>
          <w:rFonts w:ascii="Times New Roman" w:hAnsi="Times New Roman" w:cs="Times New Roman" w:eastAsia="Times New Roman"/>
          <w:sz w:val="26"/>
          <w:szCs w:val="26"/>
          <w:color w:val="8A8C8E"/>
          <w:spacing w:val="0"/>
          <w:w w:val="79"/>
          <w:b/>
          <w:bCs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8A8C8E"/>
          <w:spacing w:val="0"/>
          <w:w w:val="78"/>
          <w:b/>
          <w:bCs/>
        </w:rPr>
        <w:t>\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63" w:lineRule="exact"/>
        <w:ind w:left="4617" w:right="-20"/>
        <w:jc w:val="left"/>
        <w:tabs>
          <w:tab w:pos="852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5"/>
        </w:rPr>
        <w:t>Fevzi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5"/>
        </w:rPr>
        <w:t>SAVRAN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5"/>
        </w:rPr>
      </w:r>
      <w:r>
        <w:rPr>
          <w:rFonts w:ascii="Arial" w:hAnsi="Arial" w:cs="Arial" w:eastAsia="Arial"/>
          <w:sz w:val="18"/>
          <w:szCs w:val="18"/>
          <w:color w:val="A1A1A1"/>
          <w:spacing w:val="-30"/>
          <w:w w:val="158"/>
          <w:position w:val="5"/>
        </w:rPr>
        <w:t>.</w:t>
      </w:r>
      <w:r>
        <w:rPr>
          <w:rFonts w:ascii="Arial" w:hAnsi="Arial" w:cs="Arial" w:eastAsia="Arial"/>
          <w:sz w:val="18"/>
          <w:szCs w:val="18"/>
          <w:color w:val="525454"/>
          <w:spacing w:val="1"/>
          <w:w w:val="112"/>
          <w:position w:val="5"/>
        </w:rPr>
        <w:t>)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77"/>
          <w:position w:val="5"/>
        </w:rPr>
        <w:t>•</w:t>
      </w:r>
      <w:r>
        <w:rPr>
          <w:rFonts w:ascii="Arial" w:hAnsi="Arial" w:cs="Arial" w:eastAsia="Arial"/>
          <w:sz w:val="18"/>
          <w:szCs w:val="18"/>
          <w:color w:val="3B3B3B"/>
          <w:spacing w:val="-10"/>
          <w:w w:val="177"/>
          <w:position w:val="5"/>
        </w:rPr>
        <w:t>•</w:t>
      </w:r>
      <w:r>
        <w:rPr>
          <w:rFonts w:ascii="Arial" w:hAnsi="Arial" w:cs="Arial" w:eastAsia="Arial"/>
          <w:sz w:val="18"/>
          <w:szCs w:val="18"/>
          <w:color w:val="525454"/>
          <w:spacing w:val="-9"/>
          <w:w w:val="60"/>
          <w:position w:val="5"/>
        </w:rPr>
        <w:t>1</w:t>
      </w:r>
      <w:r>
        <w:rPr>
          <w:rFonts w:ascii="Arial" w:hAnsi="Arial" w:cs="Arial" w:eastAsia="Arial"/>
          <w:sz w:val="18"/>
          <w:szCs w:val="18"/>
          <w:color w:val="525454"/>
          <w:spacing w:val="0"/>
          <w:w w:val="252"/>
          <w:position w:val="5"/>
        </w:rPr>
        <w:t>.</w:t>
      </w:r>
      <w:r>
        <w:rPr>
          <w:rFonts w:ascii="Arial" w:hAnsi="Arial" w:cs="Arial" w:eastAsia="Arial"/>
          <w:sz w:val="18"/>
          <w:szCs w:val="18"/>
          <w:color w:val="525454"/>
          <w:spacing w:val="-31"/>
          <w:w w:val="252"/>
          <w:position w:val="5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5" w:lineRule="atLeast"/>
        <w:ind w:right="2689"/>
        <w:jc w:val="right"/>
        <w:rPr>
          <w:rFonts w:ascii="Arial" w:hAnsi="Arial" w:cs="Arial" w:eastAsia="Arial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1.473419pt;margin-top:10.871393pt;width:21.068991pt;height:19.5pt;mso-position-horizontal-relative:page;mso-position-vertical-relative:paragraph;z-index:-15278" type="#_x0000_t202" filled="f" stroked="f">
            <v:textbox inset="0,0,0,0">
              <w:txbxContent>
                <w:p>
                  <w:pPr>
                    <w:spacing w:before="0" w:after="0" w:line="390" w:lineRule="exact"/>
                    <w:ind w:right="-99"/>
                    <w:jc w:val="left"/>
                    <w:rPr>
                      <w:rFonts w:ascii="Times New Roman" w:hAnsi="Times New Roman" w:cs="Times New Roman" w:eastAsia="Times New Roman"/>
                      <w:sz w:val="39"/>
                      <w:szCs w:val="3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8A8C8E"/>
                      <w:spacing w:val="0"/>
                      <w:w w:val="6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8A8C8E"/>
                      <w:spacing w:val="-7"/>
                      <w:w w:val="67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8A8C8E"/>
                      <w:spacing w:val="0"/>
                      <w:w w:val="67"/>
                    </w:rPr>
                    <w:t>,,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8A8C8E"/>
                      <w:spacing w:val="2"/>
                      <w:w w:val="6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8A8C8E"/>
                      <w:spacing w:val="-8"/>
                      <w:w w:val="68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8A8C8E"/>
                      <w:spacing w:val="-46"/>
                      <w:w w:val="67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525454"/>
          <w:w w:val="65"/>
        </w:rPr>
        <w:t>Mu)</w:t>
      </w:r>
      <w:r>
        <w:rPr>
          <w:rFonts w:ascii="Arial" w:hAnsi="Arial" w:cs="Arial" w:eastAsia="Arial"/>
          <w:sz w:val="25"/>
          <w:szCs w:val="25"/>
          <w:color w:val="525454"/>
          <w:w w:val="64"/>
        </w:rPr>
        <w:t>!</w:t>
      </w:r>
      <w:r>
        <w:rPr>
          <w:rFonts w:ascii="Arial" w:hAnsi="Arial" w:cs="Arial" w:eastAsia="Arial"/>
          <w:sz w:val="25"/>
          <w:szCs w:val="25"/>
          <w:color w:val="00000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220" w:right="280"/>
        </w:sectPr>
      </w:pPr>
      <w:rPr/>
    </w:p>
    <w:p>
      <w:pPr>
        <w:spacing w:before="0" w:after="0" w:line="13" w:lineRule="exact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3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  <w:position w:val="3"/>
        </w:rPr>
        <w:t>Çvş.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1" w:lineRule="atLeast"/>
        <w:ind w:left="373" w:right="1515"/>
        <w:jc w:val="center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525454"/>
          <w:spacing w:val="0"/>
          <w:w w:val="389"/>
          <w:b/>
          <w:bCs/>
        </w:rPr>
        <w:t>M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57" w:lineRule="exact"/>
        <w:ind w:right="-20"/>
        <w:jc w:val="left"/>
        <w:tabs>
          <w:tab w:pos="480" w:val="left"/>
          <w:tab w:pos="1300" w:val="left"/>
        </w:tabs>
        <w:rPr>
          <w:rFonts w:ascii="Times New Roman" w:hAnsi="Times New Roman" w:cs="Times New Roman" w:eastAsia="Times New Roman"/>
          <w:sz w:val="6"/>
          <w:szCs w:val="6"/>
        </w:rPr>
      </w:pPr>
      <w:rPr/>
      <w:r>
        <w:rPr>
          <w:rFonts w:ascii="Arial" w:hAnsi="Arial" w:cs="Arial" w:eastAsia="Arial"/>
          <w:sz w:val="13"/>
          <w:szCs w:val="13"/>
          <w:color w:val="A1A1A1"/>
          <w:spacing w:val="0"/>
          <w:w w:val="198"/>
          <w:position w:val="-1"/>
        </w:rPr>
        <w:t>\</w:t>
      </w:r>
      <w:r>
        <w:rPr>
          <w:rFonts w:ascii="Arial" w:hAnsi="Arial" w:cs="Arial" w:eastAsia="Arial"/>
          <w:sz w:val="13"/>
          <w:szCs w:val="13"/>
          <w:color w:val="A1A1A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3"/>
          <w:szCs w:val="13"/>
          <w:color w:val="A1A1A1"/>
          <w:spacing w:val="0"/>
          <w:w w:val="100"/>
          <w:position w:val="-1"/>
        </w:rPr>
      </w:r>
      <w:r>
        <w:rPr>
          <w:rFonts w:ascii="Arial" w:hAnsi="Arial" w:cs="Arial" w:eastAsia="Arial"/>
          <w:sz w:val="13"/>
          <w:szCs w:val="13"/>
          <w:color w:val="8A8C8E"/>
          <w:spacing w:val="0"/>
          <w:w w:val="147"/>
          <w:position w:val="-1"/>
        </w:rPr>
        <w:t>;</w:t>
      </w:r>
      <w:r>
        <w:rPr>
          <w:rFonts w:ascii="Arial" w:hAnsi="Arial" w:cs="Arial" w:eastAsia="Arial"/>
          <w:sz w:val="13"/>
          <w:szCs w:val="13"/>
          <w:color w:val="8A8C8E"/>
          <w:spacing w:val="-23"/>
          <w:w w:val="100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8A8C8E"/>
          <w:spacing w:val="7"/>
          <w:w w:val="147"/>
          <w:position w:val="-1"/>
        </w:rPr>
        <w:t>/</w:t>
      </w:r>
      <w:r>
        <w:rPr>
          <w:rFonts w:ascii="Arial" w:hAnsi="Arial" w:cs="Arial" w:eastAsia="Arial"/>
          <w:sz w:val="13"/>
          <w:szCs w:val="13"/>
          <w:color w:val="525454"/>
          <w:spacing w:val="0"/>
          <w:w w:val="67"/>
          <w:position w:val="-1"/>
        </w:rPr>
        <w:t>ı,,</w:t>
      </w:r>
      <w:r>
        <w:rPr>
          <w:rFonts w:ascii="Arial" w:hAnsi="Arial" w:cs="Arial" w:eastAsia="Arial"/>
          <w:sz w:val="13"/>
          <w:szCs w:val="13"/>
          <w:color w:val="525454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B3B3B"/>
          <w:spacing w:val="0"/>
          <w:w w:val="145"/>
          <w:position w:val="-1"/>
        </w:rPr>
        <w:t>1'</w:t>
      </w:r>
      <w:r>
        <w:rPr>
          <w:rFonts w:ascii="Times New Roman" w:hAnsi="Times New Roman" w:cs="Times New Roman" w:eastAsia="Times New Roman"/>
          <w:sz w:val="6"/>
          <w:szCs w:val="6"/>
          <w:color w:val="3B3B3B"/>
          <w:spacing w:val="0"/>
          <w:w w:val="145"/>
          <w:position w:val="-1"/>
        </w:rPr>
        <w:t>  </w:t>
      </w:r>
      <w:r>
        <w:rPr>
          <w:rFonts w:ascii="Times New Roman" w:hAnsi="Times New Roman" w:cs="Times New Roman" w:eastAsia="Times New Roman"/>
          <w:sz w:val="6"/>
          <w:szCs w:val="6"/>
          <w:color w:val="3B3B3B"/>
          <w:spacing w:val="5"/>
          <w:w w:val="145"/>
          <w:position w:val="-1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B3B3B"/>
          <w:spacing w:val="0"/>
          <w:w w:val="145"/>
          <w:position w:val="-1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3B3B3B"/>
          <w:spacing w:val="-10"/>
          <w:w w:val="145"/>
          <w:position w:val="-1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3B3B3B"/>
          <w:spacing w:val="0"/>
          <w:w w:val="145"/>
          <w:position w:val="-1"/>
        </w:rPr>
        <w:t>-</w:t>
      </w:r>
      <w:r>
        <w:rPr>
          <w:rFonts w:ascii="Times New Roman" w:hAnsi="Times New Roman" w:cs="Times New Roman" w:eastAsia="Times New Roman"/>
          <w:sz w:val="6"/>
          <w:szCs w:val="6"/>
          <w:color w:val="3B3B3B"/>
          <w:spacing w:val="0"/>
          <w:w w:val="145"/>
          <w:position w:val="-1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B3B3B"/>
          <w:spacing w:val="18"/>
          <w:w w:val="145"/>
          <w:position w:val="-1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B3B3B"/>
          <w:spacing w:val="0"/>
          <w:w w:val="133"/>
          <w:position w:val="-1"/>
        </w:rPr>
        <w:t>,_</w:t>
      </w:r>
      <w:r>
        <w:rPr>
          <w:rFonts w:ascii="Times New Roman" w:hAnsi="Times New Roman" w:cs="Times New Roman" w:eastAsia="Times New Roman"/>
          <w:sz w:val="6"/>
          <w:szCs w:val="6"/>
          <w:color w:val="3B3B3B"/>
          <w:spacing w:val="-10"/>
          <w:w w:val="133"/>
          <w:position w:val="-1"/>
        </w:rPr>
        <w:t>,</w:t>
      </w:r>
      <w:r>
        <w:rPr>
          <w:rFonts w:ascii="Times New Roman" w:hAnsi="Times New Roman" w:cs="Times New Roman" w:eastAsia="Times New Roman"/>
          <w:sz w:val="6"/>
          <w:szCs w:val="6"/>
          <w:color w:val="B6B6BA"/>
          <w:spacing w:val="0"/>
          <w:w w:val="31"/>
          <w:position w:val="-1"/>
        </w:rPr>
        <w:t>-</w:t>
      </w:r>
      <w:r>
        <w:rPr>
          <w:rFonts w:ascii="Times New Roman" w:hAnsi="Times New Roman" w:cs="Times New Roman" w:eastAsia="Times New Roman"/>
          <w:sz w:val="6"/>
          <w:szCs w:val="6"/>
          <w:color w:val="B6B6B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B6B6BA"/>
          <w:spacing w:val="0"/>
          <w:w w:val="130"/>
          <w:position w:val="-1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B6B6BA"/>
          <w:spacing w:val="0"/>
          <w:w w:val="130"/>
          <w:position w:val="-1"/>
        </w:rPr>
        <w:t>  </w:t>
      </w:r>
      <w:r>
        <w:rPr>
          <w:rFonts w:ascii="Times New Roman" w:hAnsi="Times New Roman" w:cs="Times New Roman" w:eastAsia="Times New Roman"/>
          <w:sz w:val="6"/>
          <w:szCs w:val="6"/>
          <w:color w:val="B6B6BA"/>
          <w:spacing w:val="0"/>
          <w:w w:val="130"/>
          <w:position w:val="-1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1A1A1"/>
          <w:spacing w:val="0"/>
          <w:w w:val="270"/>
          <w:position w:val="-1"/>
        </w:rPr>
        <w:t>(.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left="91" w:right="-20"/>
        <w:jc w:val="left"/>
        <w:tabs>
          <w:tab w:pos="58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4.898193pt;margin-top:1.651236pt;width:32.529311pt;height:14pt;mso-position-horizontal-relative:page;mso-position-vertical-relative:paragraph;z-index:-15277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3B3B3B"/>
                      <w:w w:val="68"/>
                    </w:rPr>
                    <w:t>fo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3B3B3B"/>
                      <w:spacing w:val="-12"/>
                      <w:w w:val="68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3B3B3B"/>
                      <w:spacing w:val="0"/>
                      <w:w w:val="68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3B3B3B"/>
                      <w:spacing w:val="-5"/>
                      <w:w w:val="68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3B3B3B"/>
                      <w:spacing w:val="0"/>
                      <w:w w:val="68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3B3B3B"/>
                      <w:spacing w:val="-43"/>
                      <w:w w:val="68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3B3B3B"/>
                      <w:spacing w:val="0"/>
                      <w:w w:val="307"/>
                      <w:position w:val="7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3B3B3B"/>
                      <w:spacing w:val="-24"/>
                      <w:w w:val="100"/>
                      <w:position w:val="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8A8C8E"/>
                      <w:spacing w:val="0"/>
                      <w:w w:val="41"/>
                      <w:position w:val="0"/>
                    </w:rPr>
                    <w:t>_,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8A8C8E"/>
                      <w:spacing w:val="-3"/>
                      <w:w w:val="41"/>
                      <w:position w:val="0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B6B6BA"/>
                      <w:spacing w:val="0"/>
                      <w:w w:val="63"/>
                      <w:position w:val="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0"/>
          <w:szCs w:val="10"/>
          <w:color w:val="B6B6BA"/>
          <w:spacing w:val="0"/>
          <w:w w:val="63"/>
          <w:b/>
          <w:bCs/>
          <w:position w:val="7"/>
        </w:rPr>
        <w:t>'r</w:t>
      </w:r>
      <w:r>
        <w:rPr>
          <w:rFonts w:ascii="Arial" w:hAnsi="Arial" w:cs="Arial" w:eastAsia="Arial"/>
          <w:sz w:val="10"/>
          <w:szCs w:val="10"/>
          <w:color w:val="B6B6BA"/>
          <w:spacing w:val="0"/>
          <w:w w:val="63"/>
          <w:b/>
          <w:bCs/>
          <w:position w:val="7"/>
        </w:rPr>
        <w:t>    </w:t>
      </w:r>
      <w:r>
        <w:rPr>
          <w:rFonts w:ascii="Arial" w:hAnsi="Arial" w:cs="Arial" w:eastAsia="Arial"/>
          <w:sz w:val="10"/>
          <w:szCs w:val="10"/>
          <w:color w:val="B6B6BA"/>
          <w:spacing w:val="16"/>
          <w:w w:val="63"/>
          <w:b/>
          <w:bCs/>
          <w:position w:val="7"/>
        </w:rPr>
        <w:t> </w:t>
      </w:r>
      <w:r>
        <w:rPr>
          <w:rFonts w:ascii="Arial" w:hAnsi="Arial" w:cs="Arial" w:eastAsia="Arial"/>
          <w:sz w:val="14"/>
          <w:szCs w:val="14"/>
          <w:color w:val="A1A1A1"/>
          <w:spacing w:val="0"/>
          <w:w w:val="100"/>
          <w:i/>
          <w:position w:val="7"/>
        </w:rPr>
        <w:t>&amp;</w:t>
      </w:r>
      <w:r>
        <w:rPr>
          <w:rFonts w:ascii="Arial" w:hAnsi="Arial" w:cs="Arial" w:eastAsia="Arial"/>
          <w:sz w:val="14"/>
          <w:szCs w:val="14"/>
          <w:color w:val="A1A1A1"/>
          <w:spacing w:val="-22"/>
          <w:w w:val="100"/>
          <w:i/>
          <w:position w:val="7"/>
        </w:rPr>
        <w:t> </w:t>
      </w:r>
      <w:r>
        <w:rPr>
          <w:rFonts w:ascii="Arial" w:hAnsi="Arial" w:cs="Arial" w:eastAsia="Arial"/>
          <w:sz w:val="14"/>
          <w:szCs w:val="14"/>
          <w:color w:val="A1A1A1"/>
          <w:spacing w:val="0"/>
          <w:w w:val="100"/>
          <w:i/>
          <w:position w:val="7"/>
        </w:rPr>
        <w:tab/>
      </w:r>
      <w:r>
        <w:rPr>
          <w:rFonts w:ascii="Arial" w:hAnsi="Arial" w:cs="Arial" w:eastAsia="Arial"/>
          <w:sz w:val="14"/>
          <w:szCs w:val="14"/>
          <w:color w:val="A1A1A1"/>
          <w:spacing w:val="0"/>
          <w:w w:val="100"/>
          <w:i/>
          <w:position w:val="7"/>
        </w:rPr>
      </w:r>
      <w:r>
        <w:rPr>
          <w:rFonts w:ascii="Arial" w:hAnsi="Arial" w:cs="Arial" w:eastAsia="Arial"/>
          <w:sz w:val="11"/>
          <w:szCs w:val="11"/>
          <w:color w:val="525454"/>
          <w:spacing w:val="0"/>
          <w:w w:val="62"/>
          <w:i/>
          <w:position w:val="7"/>
        </w:rPr>
        <w:t>r.</w:t>
      </w:r>
      <w:r>
        <w:rPr>
          <w:rFonts w:ascii="Arial" w:hAnsi="Arial" w:cs="Arial" w:eastAsia="Arial"/>
          <w:sz w:val="11"/>
          <w:szCs w:val="11"/>
          <w:color w:val="525454"/>
          <w:spacing w:val="0"/>
          <w:w w:val="62"/>
          <w:i/>
          <w:position w:val="7"/>
        </w:rPr>
        <w:t>   </w:t>
      </w:r>
      <w:r>
        <w:rPr>
          <w:rFonts w:ascii="Arial" w:hAnsi="Arial" w:cs="Arial" w:eastAsia="Arial"/>
          <w:sz w:val="11"/>
          <w:szCs w:val="11"/>
          <w:color w:val="525454"/>
          <w:spacing w:val="6"/>
          <w:w w:val="62"/>
          <w:i/>
          <w:position w:val="7"/>
        </w:rPr>
        <w:t> </w:t>
      </w:r>
      <w:r>
        <w:rPr>
          <w:rFonts w:ascii="Arial" w:hAnsi="Arial" w:cs="Arial" w:eastAsia="Arial"/>
          <w:sz w:val="10"/>
          <w:szCs w:val="10"/>
          <w:color w:val="525454"/>
          <w:spacing w:val="0"/>
          <w:w w:val="62"/>
          <w:position w:val="7"/>
        </w:rPr>
        <w:t>;i.</w:t>
      </w:r>
      <w:r>
        <w:rPr>
          <w:rFonts w:ascii="Arial" w:hAnsi="Arial" w:cs="Arial" w:eastAsia="Arial"/>
          <w:sz w:val="10"/>
          <w:szCs w:val="10"/>
          <w:color w:val="525454"/>
          <w:spacing w:val="0"/>
          <w:w w:val="62"/>
          <w:position w:val="7"/>
        </w:rPr>
        <w:t>   </w:t>
      </w:r>
      <w:r>
        <w:rPr>
          <w:rFonts w:ascii="Arial" w:hAnsi="Arial" w:cs="Arial" w:eastAsia="Arial"/>
          <w:sz w:val="10"/>
          <w:szCs w:val="10"/>
          <w:color w:val="525454"/>
          <w:spacing w:val="15"/>
          <w:w w:val="62"/>
          <w:position w:val="7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3B3B3B"/>
          <w:spacing w:val="0"/>
          <w:w w:val="242"/>
          <w:position w:val="7"/>
        </w:rPr>
        <w:t>!</w:t>
      </w:r>
      <w:r>
        <w:rPr>
          <w:rFonts w:ascii="Times New Roman" w:hAnsi="Times New Roman" w:cs="Times New Roman" w:eastAsia="Times New Roman"/>
          <w:sz w:val="5"/>
          <w:szCs w:val="5"/>
          <w:color w:val="3B3B3B"/>
          <w:spacing w:val="0"/>
          <w:w w:val="242"/>
          <w:position w:val="7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3B3B3B"/>
          <w:spacing w:val="0"/>
          <w:w w:val="242"/>
          <w:position w:val="7"/>
        </w:rPr>
        <w:t>,</w:t>
      </w:r>
      <w:r>
        <w:rPr>
          <w:rFonts w:ascii="Times New Roman" w:hAnsi="Times New Roman" w:cs="Times New Roman" w:eastAsia="Times New Roman"/>
          <w:sz w:val="5"/>
          <w:szCs w:val="5"/>
          <w:color w:val="3B3B3B"/>
          <w:spacing w:val="0"/>
          <w:w w:val="242"/>
          <w:position w:val="7"/>
        </w:rPr>
        <w:t>   </w:t>
      </w:r>
      <w:r>
        <w:rPr>
          <w:rFonts w:ascii="Times New Roman" w:hAnsi="Times New Roman" w:cs="Times New Roman" w:eastAsia="Times New Roman"/>
          <w:sz w:val="5"/>
          <w:szCs w:val="5"/>
          <w:color w:val="3B3B3B"/>
          <w:spacing w:val="6"/>
          <w:w w:val="242"/>
          <w:position w:val="7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525454"/>
          <w:spacing w:val="0"/>
          <w:w w:val="600"/>
          <w:position w:val="7"/>
        </w:rPr>
        <w:t>.·</w:t>
      </w:r>
      <w:r>
        <w:rPr>
          <w:rFonts w:ascii="Times New Roman" w:hAnsi="Times New Roman" w:cs="Times New Roman" w:eastAsia="Times New Roman"/>
          <w:sz w:val="5"/>
          <w:szCs w:val="5"/>
          <w:color w:val="525454"/>
          <w:spacing w:val="-46"/>
          <w:w w:val="600"/>
          <w:position w:val="7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27575"/>
          <w:spacing w:val="0"/>
          <w:w w:val="72"/>
          <w:b/>
          <w:bCs/>
          <w:position w:val="7"/>
        </w:rPr>
        <w:t>\</w:t>
      </w:r>
      <w:r>
        <w:rPr>
          <w:rFonts w:ascii="Times New Roman" w:hAnsi="Times New Roman" w:cs="Times New Roman" w:eastAsia="Times New Roman"/>
          <w:sz w:val="13"/>
          <w:szCs w:val="13"/>
          <w:color w:val="727575"/>
          <w:spacing w:val="0"/>
          <w:w w:val="72"/>
          <w:b/>
          <w:bCs/>
          <w:position w:val="7"/>
        </w:rPr>
        <w:t>})</w:t>
      </w:r>
      <w:r>
        <w:rPr>
          <w:rFonts w:ascii="Times New Roman" w:hAnsi="Times New Roman" w:cs="Times New Roman" w:eastAsia="Times New Roman"/>
          <w:sz w:val="13"/>
          <w:szCs w:val="13"/>
          <w:color w:val="727575"/>
          <w:spacing w:val="0"/>
          <w:w w:val="72"/>
          <w:b/>
          <w:bCs/>
          <w:position w:val="7"/>
        </w:rPr>
        <w:t>c</w:t>
      </w:r>
      <w:r>
        <w:rPr>
          <w:rFonts w:ascii="Times New Roman" w:hAnsi="Times New Roman" w:cs="Times New Roman" w:eastAsia="Times New Roman"/>
          <w:sz w:val="13"/>
          <w:szCs w:val="13"/>
          <w:color w:val="727575"/>
          <w:spacing w:val="12"/>
          <w:w w:val="72"/>
          <w:b/>
          <w:bCs/>
          <w:position w:val="7"/>
        </w:rPr>
        <w:t> </w:t>
      </w:r>
      <w:r>
        <w:rPr>
          <w:rFonts w:ascii="Arial" w:hAnsi="Arial" w:cs="Arial" w:eastAsia="Arial"/>
          <w:sz w:val="18"/>
          <w:szCs w:val="18"/>
          <w:color w:val="A1A1A1"/>
          <w:spacing w:val="0"/>
          <w:w w:val="72"/>
          <w:position w:val="-3"/>
        </w:rPr>
        <w:t>.</w:t>
      </w:r>
      <w:r>
        <w:rPr>
          <w:rFonts w:ascii="Arial" w:hAnsi="Arial" w:cs="Arial" w:eastAsia="Arial"/>
          <w:sz w:val="18"/>
          <w:szCs w:val="18"/>
          <w:color w:val="A1A1A1"/>
          <w:spacing w:val="0"/>
          <w:w w:val="72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A1A1A1"/>
          <w:spacing w:val="16"/>
          <w:w w:val="72"/>
          <w:position w:val="-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1A1A1"/>
          <w:spacing w:val="0"/>
          <w:w w:val="100"/>
          <w:b/>
          <w:bCs/>
          <w:position w:val="7"/>
        </w:rPr>
        <w:t>4,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76" w:lineRule="exact"/>
        <w:ind w:left="520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B6B6BA"/>
          <w:spacing w:val="0"/>
          <w:w w:val="100"/>
          <w:position w:val="1"/>
        </w:rPr>
        <w:t>.</w:t>
      </w:r>
      <w:r>
        <w:rPr>
          <w:rFonts w:ascii="Arial" w:hAnsi="Arial" w:cs="Arial" w:eastAsia="Arial"/>
          <w:sz w:val="10"/>
          <w:szCs w:val="10"/>
          <w:color w:val="B6B6BA"/>
          <w:spacing w:val="0"/>
          <w:w w:val="100"/>
          <w:position w:val="1"/>
        </w:rPr>
        <w:t>  </w:t>
      </w:r>
      <w:r>
        <w:rPr>
          <w:rFonts w:ascii="Arial" w:hAnsi="Arial" w:cs="Arial" w:eastAsia="Arial"/>
          <w:sz w:val="10"/>
          <w:szCs w:val="10"/>
          <w:color w:val="B6B6BA"/>
          <w:spacing w:val="8"/>
          <w:w w:val="100"/>
          <w:position w:val="1"/>
        </w:rPr>
        <w:t> </w:t>
      </w:r>
      <w:r>
        <w:rPr>
          <w:rFonts w:ascii="Arial" w:hAnsi="Arial" w:cs="Arial" w:eastAsia="Arial"/>
          <w:sz w:val="10"/>
          <w:szCs w:val="10"/>
          <w:color w:val="3B3B3B"/>
          <w:spacing w:val="0"/>
          <w:w w:val="100"/>
          <w:i/>
          <w:position w:val="1"/>
        </w:rPr>
        <w:t>il/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80"/>
          <w:cols w:num="2" w:equalWidth="0">
            <w:col w:w="5432" w:space="3243"/>
            <w:col w:w="2745"/>
          </w:cols>
        </w:sectPr>
      </w:pPr>
      <w:rPr/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3" w:lineRule="exact"/>
        <w:ind w:left="2497" w:right="2575"/>
        <w:jc w:val="center"/>
        <w:rPr>
          <w:rFonts w:ascii="Arial" w:hAnsi="Arial" w:cs="Arial" w:eastAsia="Arial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7.757889pt;margin-top:13.098374pt;width:109.108065pt;height:25pt;mso-position-horizontal-relative:page;mso-position-vertical-relative:paragraph;z-index:-15276" type="#_x0000_t202" filled="f" stroked="f">
            <v:textbox inset="0,0,0,0">
              <w:txbxContent>
                <w:p>
                  <w:pPr>
                    <w:spacing w:before="0" w:after="0" w:line="500" w:lineRule="exact"/>
                    <w:ind w:right="-115"/>
                    <w:jc w:val="left"/>
                    <w:tabs>
                      <w:tab w:pos="1060" w:val="left"/>
                      <w:tab w:pos="2180" w:val="left"/>
                    </w:tabs>
                    <w:rPr>
                      <w:rFonts w:ascii="Times New Roman" w:hAnsi="Times New Roman" w:cs="Times New Roman" w:eastAsia="Times New Roman"/>
                      <w:sz w:val="50"/>
                      <w:szCs w:val="5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6269B3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6269B3"/>
                      <w:strike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6269B3"/>
                      <w:strike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6269B3"/>
                      <w:strike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6269B3"/>
                      <w:w w:val="181"/>
                      <w:strike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6269B3"/>
                      <w:w w:val="181"/>
                      <w:strike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6269B3"/>
                      <w:w w:val="100"/>
                      <w:strike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6269B3"/>
                      <w:w w:val="100"/>
                      <w:strike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6269B3"/>
                      <w:w w:val="100"/>
                      <w:strike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6269B3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0"/>
          <w:szCs w:val="30"/>
          <w:color w:val="3B3B3B"/>
          <w:spacing w:val="-14"/>
          <w:w w:val="124"/>
          <w:position w:val="-5"/>
        </w:rPr>
        <w:t>M</w:t>
      </w:r>
      <w:r>
        <w:rPr>
          <w:rFonts w:ascii="Arial" w:hAnsi="Arial" w:cs="Arial" w:eastAsia="Arial"/>
          <w:sz w:val="30"/>
          <w:szCs w:val="30"/>
          <w:color w:val="B6B6BA"/>
          <w:spacing w:val="-8"/>
          <w:w w:val="23"/>
          <w:position w:val="-5"/>
        </w:rPr>
        <w:t>-</w:t>
      </w:r>
      <w:r>
        <w:rPr>
          <w:rFonts w:ascii="Arial" w:hAnsi="Arial" w:cs="Arial" w:eastAsia="Arial"/>
          <w:sz w:val="30"/>
          <w:szCs w:val="30"/>
          <w:color w:val="3B3B3B"/>
          <w:spacing w:val="0"/>
          <w:w w:val="124"/>
          <w:position w:val="-5"/>
        </w:rPr>
        <w:t>d•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2554" w:right="-20"/>
        <w:jc w:val="left"/>
        <w:tabs>
          <w:tab w:pos="3740" w:val="left"/>
          <w:tab w:pos="436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3B3B3B"/>
          <w:spacing w:val="0"/>
          <w:w w:val="77"/>
          <w:b/>
          <w:bCs/>
          <w:position w:val="1"/>
        </w:rPr>
        <w:t>lti</w:t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77"/>
          <w:b/>
          <w:bCs/>
          <w:position w:val="1"/>
        </w:rPr>
        <w:t>a</w:t>
      </w:r>
      <w:r>
        <w:rPr>
          <w:rFonts w:ascii="Arial" w:hAnsi="Arial" w:cs="Arial" w:eastAsia="Arial"/>
          <w:sz w:val="22"/>
          <w:szCs w:val="22"/>
          <w:color w:val="3B3B3B"/>
          <w:spacing w:val="-30"/>
          <w:w w:val="77"/>
          <w:b/>
          <w:bCs/>
          <w:position w:val="1"/>
        </w:rPr>
        <w:t> </w:t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77"/>
          <w:b/>
          <w:bCs/>
          <w:position w:val="1"/>
        </w:rPr>
        <w:t>B</w:t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100"/>
          <w:position w:val="1"/>
        </w:rPr>
        <w:t>rr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29" w:after="0" w:line="177" w:lineRule="exact"/>
        <w:ind w:left="29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80"/>
          <w:position w:val="-2"/>
        </w:rPr>
        <w:t>.:.: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44" w:lineRule="exact"/>
        <w:ind w:left="291" w:right="-79"/>
        <w:jc w:val="left"/>
        <w:tabs>
          <w:tab w:pos="4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.546089pt;margin-top:3.911157pt;width:7.0635pt;height:10pt;mso-position-horizontal-relative:page;mso-position-vertical-relative:paragraph;z-index:-15275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Pr/>
                  <w:r>
                    <w:rPr>
                      <w:rFonts w:ascii="Arial" w:hAnsi="Arial" w:cs="Arial" w:eastAsia="Arial"/>
                      <w:sz w:val="20"/>
                      <w:szCs w:val="20"/>
                      <w:color w:val="3B3B3B"/>
                      <w:spacing w:val="0"/>
                      <w:w w:val="50"/>
                    </w:rPr>
                    <w:t>::ı::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0"/>
          <w:position w:val="8"/>
        </w:rPr>
        <w:t>«i</w:t>
      </w:r>
      <w:r>
        <w:rPr>
          <w:rFonts w:ascii="Arial" w:hAnsi="Arial" w:cs="Arial" w:eastAsia="Arial"/>
          <w:sz w:val="16"/>
          <w:szCs w:val="16"/>
          <w:color w:val="3B3B3B"/>
          <w:spacing w:val="-20"/>
          <w:w w:val="100"/>
          <w:position w:val="8"/>
        </w:rPr>
        <w:t> 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Erdal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  <w:position w:val="-1"/>
        </w:rPr>
        <w:t>DAGCAN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8A8C8E"/>
          <w:spacing w:val="0"/>
          <w:w w:val="81"/>
        </w:rPr>
        <w:t>..</w:t>
      </w:r>
      <w:r>
        <w:rPr>
          <w:rFonts w:ascii="Arial" w:hAnsi="Arial" w:cs="Arial" w:eastAsia="Arial"/>
          <w:sz w:val="17"/>
          <w:szCs w:val="17"/>
          <w:color w:val="8A8C8E"/>
          <w:spacing w:val="26"/>
          <w:w w:val="81"/>
        </w:rPr>
        <w:t> </w:t>
      </w:r>
      <w:r>
        <w:rPr>
          <w:rFonts w:ascii="Arial" w:hAnsi="Arial" w:cs="Arial" w:eastAsia="Arial"/>
          <w:sz w:val="17"/>
          <w:szCs w:val="17"/>
          <w:color w:val="A1A1A1"/>
          <w:spacing w:val="0"/>
          <w:w w:val="104"/>
        </w:rPr>
        <w:t>"'</w:t>
      </w:r>
      <w:r>
        <w:rPr>
          <w:rFonts w:ascii="Arial" w:hAnsi="Arial" w:cs="Arial" w:eastAsia="Arial"/>
          <w:sz w:val="17"/>
          <w:szCs w:val="17"/>
          <w:color w:val="A1A1A1"/>
          <w:spacing w:val="-3"/>
          <w:w w:val="105"/>
        </w:rPr>
        <w:t>•</w:t>
      </w:r>
      <w:r>
        <w:rPr>
          <w:rFonts w:ascii="Arial" w:hAnsi="Arial" w:cs="Arial" w:eastAsia="Arial"/>
          <w:sz w:val="17"/>
          <w:szCs w:val="17"/>
          <w:color w:val="727575"/>
          <w:spacing w:val="0"/>
          <w:w w:val="71"/>
        </w:rPr>
        <w:t>.:.:</w:t>
      </w:r>
      <w:r>
        <w:rPr>
          <w:rFonts w:ascii="Arial" w:hAnsi="Arial" w:cs="Arial" w:eastAsia="Arial"/>
          <w:sz w:val="17"/>
          <w:szCs w:val="17"/>
          <w:color w:val="727575"/>
          <w:spacing w:val="-11"/>
          <w:w w:val="71"/>
        </w:rPr>
        <w:t>.</w:t>
      </w:r>
      <w:r>
        <w:rPr>
          <w:rFonts w:ascii="Arial" w:hAnsi="Arial" w:cs="Arial" w:eastAsia="Arial"/>
          <w:sz w:val="17"/>
          <w:szCs w:val="17"/>
          <w:color w:val="525454"/>
          <w:spacing w:val="0"/>
          <w:w w:val="99"/>
          <w:b/>
          <w:bCs/>
          <w:i/>
        </w:rPr>
        <w:t>,</w:t>
      </w:r>
      <w:r>
        <w:rPr>
          <w:rFonts w:ascii="Arial" w:hAnsi="Arial" w:cs="Arial" w:eastAsia="Arial"/>
          <w:sz w:val="17"/>
          <w:szCs w:val="17"/>
          <w:color w:val="525454"/>
          <w:spacing w:val="-44"/>
          <w:w w:val="99"/>
          <w:b/>
          <w:bCs/>
          <w:i/>
        </w:rPr>
        <w:t>,</w:t>
      </w:r>
      <w:r>
        <w:rPr>
          <w:rFonts w:ascii="Arial" w:hAnsi="Arial" w:cs="Arial" w:eastAsia="Arial"/>
          <w:sz w:val="17"/>
          <w:szCs w:val="17"/>
          <w:color w:val="A1A1A1"/>
          <w:spacing w:val="0"/>
          <w:w w:val="70"/>
          <w:b/>
          <w:bCs/>
          <w:i/>
        </w:rPr>
        <w:t>f.'&gt;•'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80"/>
          <w:cols w:num="2" w:equalWidth="0">
            <w:col w:w="5825" w:space="3157"/>
            <w:col w:w="2438"/>
          </w:cols>
        </w:sectPr>
      </w:pPr>
      <w:rPr/>
    </w:p>
    <w:p>
      <w:pPr>
        <w:spacing w:before="10" w:after="0" w:line="240" w:lineRule="auto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15.876775pt;margin-top:36.138065pt;width:565.237076pt;height:805.301936pt;mso-position-horizontal-relative:page;mso-position-vertical-relative:page;z-index:-15286" coordorigin="318,723" coordsize="11305,16106">
            <v:group style="position:absolute;left:329;top:747;width:11221;height:2" coordorigin="329,747" coordsize="11221,2">
              <v:shape style="position:absolute;left:329;top:747;width:11221;height:2" coordorigin="329,747" coordsize="11221,0" path="m329,747l11551,747e" filled="f" stroked="t" strokeweight=".716246pt" strokecolor="#4F4F4F">
                <v:path arrowok="t"/>
              </v:shape>
            </v:group>
            <v:group style="position:absolute;left:339;top:732;width:2;height:1154" coordorigin="339,732" coordsize="2,1154">
              <v:shape style="position:absolute;left:339;top:732;width:2;height:1154" coordorigin="339,732" coordsize="0,1154" path="m339,1886l339,732e" filled="f" stroked="t" strokeweight=".954994pt" strokecolor="#646464">
                <v:path arrowok="t"/>
              </v:shape>
            </v:group>
            <v:group style="position:absolute;left:2376;top:737;width:2;height:311" coordorigin="2376,737" coordsize="2,311">
              <v:shape style="position:absolute;left:2376;top:737;width:2;height:311" coordorigin="2376,737" coordsize="0,311" path="m2376,1048l2376,737e" filled="f" stroked="t" strokeweight=".716246pt" strokecolor="#444444">
                <v:path arrowok="t"/>
              </v:shape>
            </v:group>
            <v:group style="position:absolute;left:3080;top:747;width:353;height:2" coordorigin="3080,747" coordsize="353,2">
              <v:shape style="position:absolute;left:3080;top:747;width:353;height:2" coordorigin="3080,747" coordsize="353,0" path="m3080,747l3433,747e" filled="f" stroked="t" strokeweight=".477497pt" strokecolor="#383838">
                <v:path arrowok="t"/>
              </v:shape>
            </v:group>
            <v:group style="position:absolute;left:4551;top:751;width:258;height:2" coordorigin="4551,751" coordsize="258,2">
              <v:shape style="position:absolute;left:4551;top:751;width:258;height:2" coordorigin="4551,751" coordsize="258,0" path="m4551,751l4808,751e" filled="f" stroked="t" strokeweight=".477497pt" strokecolor="#2B2B2B">
                <v:path arrowok="t"/>
              </v:shape>
            </v:group>
            <v:group style="position:absolute;left:4751;top:751;width:215;height:2" coordorigin="4751,751" coordsize="215,2">
              <v:shape style="position:absolute;left:4751;top:751;width:215;height:2" coordorigin="4751,751" coordsize="215,0" path="m4751,751l4966,751e" filled="f" stroked="t" strokeweight=".477497pt" strokecolor="#131313">
                <v:path arrowok="t"/>
              </v:shape>
            </v:group>
            <v:group style="position:absolute;left:4909;top:749;width:850;height:2" coordorigin="4909,749" coordsize="850,2">
              <v:shape style="position:absolute;left:4909;top:749;width:850;height:2" coordorigin="4909,749" coordsize="850,0" path="m4909,749l5759,749e" filled="f" stroked="t" strokeweight=".477497pt" strokecolor="#3B3B3B">
                <v:path arrowok="t"/>
              </v:shape>
            </v:group>
            <v:group style="position:absolute;left:6800;top:751;width:1079;height:2" coordorigin="6800,751" coordsize="1079,2">
              <v:shape style="position:absolute;left:6800;top:751;width:1079;height:2" coordorigin="6800,751" coordsize="1079,0" path="m6800,751l7879,751e" filled="f" stroked="t" strokeweight=".477497pt" strokecolor="#2F2F2F">
                <v:path arrowok="t"/>
              </v:shape>
            </v:group>
            <v:group style="position:absolute;left:7821;top:749;width:606;height:2" coordorigin="7821,749" coordsize="606,2">
              <v:shape style="position:absolute;left:7821;top:749;width:606;height:2" coordorigin="7821,749" coordsize="606,0" path="m7821,749l8428,749e" filled="f" stroked="t" strokeweight=".716246pt" strokecolor="#484848">
                <v:path arrowok="t"/>
              </v:shape>
            </v:group>
            <v:group style="position:absolute;left:8371;top:747;width:372;height:2" coordorigin="8371,747" coordsize="372,2">
              <v:shape style="position:absolute;left:8371;top:747;width:372;height:2" coordorigin="8371,747" coordsize="372,0" path="m8371,747l8743,747e" filled="f" stroked="t" strokeweight=".477497pt" strokecolor="#2F2F2F">
                <v:path arrowok="t"/>
              </v:shape>
            </v:group>
            <v:group style="position:absolute;left:9185;top:737;width:2;height:1508" coordorigin="9185,737" coordsize="2,1508">
              <v:shape style="position:absolute;left:9185;top:737;width:2;height:1508" coordorigin="9185,737" coordsize="0,1508" path="m9185,2245l9185,737e" filled="f" stroked="t" strokeweight=".954994pt" strokecolor="#606060">
                <v:path arrowok="t"/>
              </v:shape>
            </v:group>
            <v:group style="position:absolute;left:10605;top:747;width:998;height:2" coordorigin="10605,747" coordsize="998,2">
              <v:shape style="position:absolute;left:10605;top:747;width:998;height:2" coordorigin="10605,747" coordsize="998,0" path="m10605,747l11603,747e" filled="f" stroked="t" strokeweight=".477497pt" strokecolor="#383838">
                <v:path arrowok="t"/>
              </v:shape>
            </v:group>
            <v:group style="position:absolute;left:11598;top:737;width:2;height:3327" coordorigin="11598,737" coordsize="2,3327">
              <v:shape style="position:absolute;left:11598;top:737;width:2;height:3327" coordorigin="11598,737" coordsize="0,3327" path="m11598,4064l11598,737e" filled="f" stroked="t" strokeweight=".477497pt" strokecolor="#484848">
                <v:path arrowok="t"/>
              </v:shape>
            </v:group>
            <v:group style="position:absolute;left:2378;top:991;width:2;height:330" coordorigin="2378,991" coordsize="2,330">
              <v:shape style="position:absolute;left:2378;top:991;width:2;height:330" coordorigin="2378,991" coordsize="0,330" path="m2378,1321l2378,991e" filled="f" stroked="t" strokeweight=".477497pt" strokecolor="#2B2B2B">
                <v:path arrowok="t"/>
              </v:shape>
            </v:group>
            <v:group style="position:absolute;left:337;top:1264;width:2;height:1216" coordorigin="337,1264" coordsize="2,1216">
              <v:shape style="position:absolute;left:337;top:1264;width:2;height:1216" coordorigin="337,1264" coordsize="0,1216" path="m337,2479l337,1264e" filled="f" stroked="t" strokeweight=".477497pt" strokecolor="#484848">
                <v:path arrowok="t"/>
              </v:shape>
            </v:group>
            <v:group style="position:absolute;left:2376;top:1244;width:2;height:996" coordorigin="2376,1244" coordsize="2,996">
              <v:shape style="position:absolute;left:2376;top:1244;width:2;height:996" coordorigin="2376,1244" coordsize="0,996" path="m2376,2240l2376,1244e" filled="f" stroked="t" strokeweight=".954994pt" strokecolor="#606060">
                <v:path arrowok="t"/>
              </v:shape>
            </v:group>
            <v:group style="position:absolute;left:334;top:2238;width:5424;height:2" coordorigin="334,2238" coordsize="5424,2">
              <v:shape style="position:absolute;left:334;top:2238;width:5424;height:2" coordorigin="334,2238" coordsize="5424,0" path="m334,2238l5759,2238e" filled="f" stroked="t" strokeweight=".716246pt" strokecolor="#575757">
                <v:path arrowok="t"/>
              </v:shape>
            </v:group>
            <v:group style="position:absolute;left:5701;top:2240;width:697;height:2" coordorigin="5701,2240" coordsize="697,2">
              <v:shape style="position:absolute;left:5701;top:2240;width:697;height:2" coordorigin="5701,2240" coordsize="697,0" path="m5701,2240l6398,2240e" filled="f" stroked="t" strokeweight=".477497pt" strokecolor="#2B2B2B">
                <v:path arrowok="t"/>
              </v:shape>
            </v:group>
            <v:group style="position:absolute;left:6341;top:2238;width:5262;height:2" coordorigin="6341,2238" coordsize="5262,2">
              <v:shape style="position:absolute;left:6341;top:2238;width:5262;height:2" coordorigin="6341,2238" coordsize="5262,0" path="m6341,2238l11603,2238e" filled="f" stroked="t" strokeweight=".716246pt" strokecolor="#5B5B5B">
                <v:path arrowok="t"/>
              </v:shape>
            </v:group>
            <v:group style="position:absolute;left:325;top:2453;width:2063;height:2" coordorigin="325,2453" coordsize="2063,2">
              <v:shape style="position:absolute;left:325;top:2453;width:2063;height:2" coordorigin="325,2453" coordsize="2063,0" path="m325,2453l2387,2453e" filled="f" stroked="t" strokeweight=".477497pt" strokecolor="#4F4F4F">
                <v:path arrowok="t"/>
              </v:shape>
            </v:group>
            <v:group style="position:absolute;left:2330;top:2455;width:454;height:2" coordorigin="2330,2455" coordsize="454,2">
              <v:shape style="position:absolute;left:2330;top:2455;width:454;height:2" coordorigin="2330,2455" coordsize="454,0" path="m2330,2455l2784,2455e" filled="f" stroked="t" strokeweight=".477497pt" strokecolor="#2B2B2B">
                <v:path arrowok="t"/>
              </v:shape>
            </v:group>
            <v:group style="position:absolute;left:2727;top:2455;width:411;height:2" coordorigin="2727,2455" coordsize="411,2">
              <v:shape style="position:absolute;left:2727;top:2455;width:411;height:2" coordorigin="2727,2455" coordsize="411,0" path="m2727,2455l3137,2455e" filled="f" stroked="t" strokeweight=".477497pt" strokecolor="#3F3F3F">
                <v:path arrowok="t"/>
              </v:shape>
            </v:group>
            <v:group style="position:absolute;left:3056;top:2458;width:6150;height:2" coordorigin="3056,2458" coordsize="6150,2">
              <v:shape style="position:absolute;left:3056;top:2458;width:6150;height:2" coordorigin="3056,2458" coordsize="6150,0" path="m3056,2458l9206,2458e" filled="f" stroked="t" strokeweight=".954994pt" strokecolor="#575757">
                <v:path arrowok="t"/>
              </v:shape>
            </v:group>
            <v:group style="position:absolute;left:9149;top:2455;width:1514;height:2" coordorigin="9149,2455" coordsize="1514,2">
              <v:shape style="position:absolute;left:9149;top:2455;width:1514;height:2" coordorigin="9149,2455" coordsize="1514,0" path="m9149,2455l10663,2455e" filled="f" stroked="t" strokeweight=".477497pt" strokecolor="#444444">
                <v:path arrowok="t"/>
              </v:shape>
            </v:group>
            <v:group style="position:absolute;left:10481;top:2455;width:1122;height:2" coordorigin="10481,2455" coordsize="1122,2">
              <v:shape style="position:absolute;left:10481;top:2455;width:1122;height:2" coordorigin="10481,2455" coordsize="1122,0" path="m10481,2455l11603,2455e" filled="f" stroked="t" strokeweight=".954994pt" strokecolor="#676767">
                <v:path arrowok="t"/>
              </v:shape>
            </v:group>
            <v:group style="position:absolute;left:325;top:2671;width:11283;height:2" coordorigin="325,2671" coordsize="11283,2">
              <v:shape style="position:absolute;left:325;top:2671;width:11283;height:2" coordorigin="325,2671" coordsize="11283,0" path="m325,2671l11608,2671e" filled="f" stroked="t" strokeweight=".716246pt" strokecolor="#545454">
                <v:path arrowok="t"/>
              </v:shape>
            </v:group>
            <v:group style="position:absolute;left:2727;top:2673;width:411;height:2" coordorigin="2727,2673" coordsize="411,2">
              <v:shape style="position:absolute;left:2727;top:2673;width:411;height:2" coordorigin="2727,2673" coordsize="411,0" path="m2727,2673l3137,2673e" filled="f" stroked="t" strokeweight=".716246pt" strokecolor="#4B4B4B">
                <v:path arrowok="t"/>
              </v:shape>
            </v:group>
            <v:group style="position:absolute;left:3080;top:2671;width:353;height:2" coordorigin="3080,2671" coordsize="353,2">
              <v:shape style="position:absolute;left:3080;top:2671;width:353;height:2" coordorigin="3080,2671" coordsize="353,0" path="m3080,2671l3433,2671e" filled="f" stroked="t" strokeweight=".477497pt" strokecolor="#2F2F2F">
                <v:path arrowok="t"/>
              </v:shape>
            </v:group>
            <v:group style="position:absolute;left:4551;top:2673;width:1208;height:2" coordorigin="4551,2673" coordsize="1208,2">
              <v:shape style="position:absolute;left:4551;top:2673;width:1208;height:2" coordorigin="4551,2673" coordsize="1208,0" path="m4551,2673l5759,2673e" filled="f" stroked="t" strokeweight=".716246pt" strokecolor="#4B4B4B">
                <v:path arrowok="t"/>
              </v:shape>
            </v:group>
            <v:group style="position:absolute;left:7821;top:2671;width:606;height:2" coordorigin="7821,2671" coordsize="606,2">
              <v:shape style="position:absolute;left:7821;top:2671;width:606;height:2" coordorigin="7821,2671" coordsize="606,0" path="m7821,2671l8428,2671e" filled="f" stroked="t" strokeweight=".477497pt" strokecolor="#3F3F3F">
                <v:path arrowok="t"/>
              </v:shape>
            </v:group>
            <v:group style="position:absolute;left:8371;top:2671;width:372;height:2" coordorigin="8371,2671" coordsize="372,2">
              <v:shape style="position:absolute;left:8371;top:2671;width:372;height:2" coordorigin="8371,2671" coordsize="372,0" path="m8371,2671l8743,2671e" filled="f" stroked="t" strokeweight=".477497pt" strokecolor="#282828">
                <v:path arrowok="t"/>
              </v:shape>
            </v:group>
            <v:group style="position:absolute;left:325;top:2889;width:5434;height:2" coordorigin="325,2889" coordsize="5434,2">
              <v:shape style="position:absolute;left:325;top:2889;width:5434;height:2" coordorigin="325,2889" coordsize="5434,0" path="m325,2889l5759,2889e" filled="f" stroked="t" strokeweight=".716246pt" strokecolor="#545454">
                <v:path arrowok="t"/>
              </v:shape>
            </v:group>
            <v:group style="position:absolute;left:5701;top:2891;width:697;height:2" coordorigin="5701,2891" coordsize="697,2">
              <v:shape style="position:absolute;left:5701;top:2891;width:697;height:2" coordorigin="5701,2891" coordsize="697,0" path="m5701,2891l6398,2891e" filled="f" stroked="t" strokeweight=".477497pt" strokecolor="#1F1F1F">
                <v:path arrowok="t"/>
              </v:shape>
            </v:group>
            <v:group style="position:absolute;left:6341;top:2893;width:1590;height:2" coordorigin="6341,2893" coordsize="1590,2">
              <v:shape style="position:absolute;left:6341;top:2893;width:1590;height:2" coordorigin="6341,2893" coordsize="1590,0" path="m6341,2893l7931,2893e" filled="f" stroked="t" strokeweight=".954994pt" strokecolor="#606060">
                <v:path arrowok="t"/>
              </v:shape>
            </v:group>
            <v:group style="position:absolute;left:7821;top:2891;width:606;height:2" coordorigin="7821,2891" coordsize="606,2">
              <v:shape style="position:absolute;left:7821;top:2891;width:606;height:2" coordorigin="7821,2891" coordsize="606,0" path="m7821,2891l8428,2891e" filled="f" stroked="t" strokeweight=".477497pt" strokecolor="#383838">
                <v:path arrowok="t"/>
              </v:shape>
            </v:group>
            <v:group style="position:absolute;left:8371;top:2891;width:372;height:2" coordorigin="8371,2891" coordsize="372,2">
              <v:shape style="position:absolute;left:8371;top:2891;width:372;height:2" coordorigin="8371,2891" coordsize="372,0" path="m8371,2891l8743,2891e" filled="f" stroked="t" strokeweight=".477497pt" strokecolor="#232323">
                <v:path arrowok="t"/>
              </v:shape>
            </v:group>
            <v:group style="position:absolute;left:8686;top:2891;width:520;height:2" coordorigin="8686,2891" coordsize="520,2">
              <v:shape style="position:absolute;left:8686;top:2891;width:520;height:2" coordorigin="8686,2891" coordsize="520,0" path="m8686,2891l9206,2891e" filled="f" stroked="t" strokeweight=".477497pt" strokecolor="#383838">
                <v:path arrowok="t"/>
              </v:shape>
            </v:group>
            <v:group style="position:absolute;left:9149;top:2889;width:2459;height:2" coordorigin="9149,2889" coordsize="2459,2">
              <v:shape style="position:absolute;left:9149;top:2889;width:2459;height:2" coordorigin="9149,2889" coordsize="2459,0" path="m9149,2889l11608,2889e" filled="f" stroked="t" strokeweight=".954994pt" strokecolor="#606060">
                <v:path arrowok="t"/>
              </v:shape>
            </v:group>
            <v:group style="position:absolute;left:325;top:3106;width:6532;height:2" coordorigin="325,3106" coordsize="6532,2">
              <v:shape style="position:absolute;left:325;top:3106;width:6532;height:2" coordorigin="325,3106" coordsize="6532,0" path="m325,3106l6857,3106e" filled="f" stroked="t" strokeweight=".716246pt" strokecolor="#575757">
                <v:path arrowok="t"/>
              </v:shape>
            </v:group>
            <v:group style="position:absolute;left:6800;top:3106;width:640;height:2" coordorigin="6800,3106" coordsize="640,2">
              <v:shape style="position:absolute;left:6800;top:3106;width:640;height:2" coordorigin="6800,3106" coordsize="640,0" path="m6800,3106l7439,3106e" filled="f" stroked="t" strokeweight=".477497pt" strokecolor="#2B2B2B">
                <v:path arrowok="t"/>
              </v:shape>
            </v:group>
            <v:group style="position:absolute;left:7382;top:3106;width:497;height:2" coordorigin="7382,3106" coordsize="497,2">
              <v:shape style="position:absolute;left:7382;top:3106;width:497;height:2" coordorigin="7382,3106" coordsize="497,0" path="m7382,3106l7879,3106e" filled="f" stroked="t" strokeweight=".477497pt" strokecolor="#3F3F3F">
                <v:path arrowok="t"/>
              </v:shape>
            </v:group>
            <v:group style="position:absolute;left:7735;top:3104;width:1700;height:2" coordorigin="7735,3104" coordsize="1700,2">
              <v:shape style="position:absolute;left:7735;top:3104;width:1700;height:2" coordorigin="7735,3104" coordsize="1700,0" path="m7735,3104l9435,3104e" filled="f" stroked="t" strokeweight=".954994pt" strokecolor="#606060">
                <v:path arrowok="t"/>
              </v:shape>
            </v:group>
            <v:group style="position:absolute;left:9306;top:3104;width:2302;height:2" coordorigin="9306,3104" coordsize="2302,2">
              <v:shape style="position:absolute;left:9306;top:3104;width:2302;height:2" coordorigin="9306,3104" coordsize="2302,0" path="m9306,3104l11608,3104e" filled="f" stroked="t" strokeweight=".477497pt" strokecolor="#3F3F3F">
                <v:path arrowok="t"/>
              </v:shape>
            </v:group>
            <v:group style="position:absolute;left:329;top:3319;width:1261;height:2" coordorigin="329,3319" coordsize="1261,2">
              <v:shape style="position:absolute;left:329;top:3319;width:1261;height:2" coordorigin="329,3319" coordsize="1261,0" path="m329,3319l1590,3319e" filled="f" stroked="t" strokeweight=".716246pt" strokecolor="#444444">
                <v:path arrowok="t"/>
              </v:shape>
            </v:group>
            <v:group style="position:absolute;left:1533;top:3324;width:855;height:2" coordorigin="1533,3324" coordsize="855,2">
              <v:shape style="position:absolute;left:1533;top:3324;width:855;height:2" coordorigin="1533,3324" coordsize="855,0" path="m1533,3324l2387,3324e" filled="f" stroked="t" strokeweight=".716246pt" strokecolor="#606060">
                <v:path arrowok="t"/>
              </v:shape>
            </v:group>
            <v:group style="position:absolute;left:2330;top:3327;width:454;height:2" coordorigin="2330,3327" coordsize="454,2">
              <v:shape style="position:absolute;left:2330;top:3327;width:454;height:2" coordorigin="2330,3327" coordsize="454,0" path="m2330,3327l2784,3327e" filled="f" stroked="t" strokeweight=".477497pt" strokecolor="#2F2F2F">
                <v:path arrowok="t"/>
              </v:shape>
            </v:group>
            <v:group style="position:absolute;left:2727;top:3324;width:8834;height:2" coordorigin="2727,3324" coordsize="8834,2">
              <v:shape style="position:absolute;left:2727;top:3324;width:8834;height:2" coordorigin="2727,3324" coordsize="8834,0" path="m2727,3324l11560,3324e" filled="f" stroked="t" strokeweight=".716246pt" strokecolor="#575757">
                <v:path arrowok="t"/>
              </v:shape>
            </v:group>
            <v:group style="position:absolute;left:10605;top:3322;width:1003;height:2" coordorigin="10605,3322" coordsize="1003,2">
              <v:shape style="position:absolute;left:10605;top:3322;width:1003;height:2" coordorigin="10605,3322" coordsize="1003,0" path="m10605,3322l11608,3322e" filled="f" stroked="t" strokeweight=".477497pt" strokecolor="#3F3F3F">
                <v:path arrowok="t"/>
              </v:shape>
            </v:group>
            <v:group style="position:absolute;left:3834;top:3307;width:2;height:225" coordorigin="3834,3307" coordsize="2,225">
              <v:shape style="position:absolute;left:3834;top:3307;width:2;height:225" coordorigin="3834,3307" coordsize="0,225" path="m3834,3532l3834,3307e" filled="f" stroked="t" strokeweight=".238749pt" strokecolor="#646464">
                <v:path arrowok="t"/>
              </v:shape>
            </v:group>
            <v:group style="position:absolute;left:7000;top:3312;width:2;height:756" coordorigin="7000,3312" coordsize="2,756">
              <v:shape style="position:absolute;left:7000;top:3312;width:2;height:756" coordorigin="7000,3312" coordsize="0,756" path="m7000,4068l7000,3312e" filled="f" stroked="t" strokeweight=".716246pt" strokecolor="#383838">
                <v:path arrowok="t"/>
              </v:shape>
            </v:group>
            <v:group style="position:absolute;left:3834;top:3532;width:2;height:201" coordorigin="3834,3532" coordsize="2,201">
              <v:shape style="position:absolute;left:3834;top:3532;width:2;height:201" coordorigin="3834,3532" coordsize="0,201" path="m3834,3733l3834,3532e" filled="f" stroked="t" strokeweight=".238749pt" strokecolor="#000000">
                <v:path arrowok="t"/>
              </v:shape>
            </v:group>
            <v:group style="position:absolute;left:3873;top:3748;width:2526;height:2" coordorigin="3873,3748" coordsize="2526,2">
              <v:shape style="position:absolute;left:3873;top:3748;width:2526;height:2" coordorigin="3873,3748" coordsize="2526,0" path="m3873,3748l6398,3748e" filled="f" stroked="t" strokeweight=".477497pt" strokecolor="#5B5B5B">
                <v:path arrowok="t"/>
              </v:shape>
            </v:group>
            <v:group style="position:absolute;left:6341;top:3743;width:516;height:2" coordorigin="6341,3743" coordsize="516,2">
              <v:shape style="position:absolute;left:6341;top:3743;width:516;height:2" coordorigin="6341,3743" coordsize="516,0" path="m6341,3743l6857,3743e" filled="f" stroked="t" strokeweight=".477497pt" strokecolor="#A3A3A3">
                <v:path arrowok="t"/>
              </v:shape>
            </v:group>
            <v:group style="position:absolute;left:6780;top:3743;width:229;height:2" coordorigin="6780,3743" coordsize="229,2">
              <v:shape style="position:absolute;left:6780;top:3743;width:229;height:2" coordorigin="6780,3743" coordsize="229,0" path="m6780,3743l7010,3743e" filled="f" stroked="t" strokeweight=".954994pt" strokecolor="#AFAFAF">
                <v:path arrowok="t"/>
              </v:shape>
            </v:group>
            <v:group style="position:absolute;left:329;top:4056;width:831;height:2" coordorigin="329,4056" coordsize="831,2">
              <v:shape style="position:absolute;left:329;top:4056;width:831;height:2" coordorigin="329,4056" coordsize="831,0" path="m329,4056l1160,4056e" filled="f" stroked="t" strokeweight=".954994pt" strokecolor="#676767">
                <v:path arrowok="t"/>
              </v:shape>
            </v:group>
            <v:group style="position:absolute;left:334;top:3705;width:2;height:378" coordorigin="334,3705" coordsize="2,378">
              <v:shape style="position:absolute;left:334;top:3705;width:2;height:378" coordorigin="334,3705" coordsize="0,378" path="m334,4083l334,3705e" filled="f" stroked="t" strokeweight=".477497pt" strokecolor="#2B2B2B">
                <v:path arrowok="t"/>
              </v:shape>
            </v:group>
            <v:group style="position:absolute;left:1103;top:4059;width:487;height:2" coordorigin="1103,4059" coordsize="487,2">
              <v:shape style="position:absolute;left:1103;top:4059;width:487;height:2" coordorigin="1103,4059" coordsize="487,0" path="m1103,4059l1590,4059e" filled="f" stroked="t" strokeweight=".477497pt" strokecolor="#2F2F2F">
                <v:path arrowok="t"/>
              </v:shape>
            </v:group>
            <v:group style="position:absolute;left:1533;top:4059;width:1604;height:2" coordorigin="1533,4059" coordsize="1604,2">
              <v:shape style="position:absolute;left:1533;top:4059;width:1604;height:2" coordorigin="1533,4059" coordsize="1604,0" path="m1533,4059l3137,4059e" filled="f" stroked="t" strokeweight=".716246pt" strokecolor="#5B5B5B">
                <v:path arrowok="t"/>
              </v:shape>
            </v:group>
            <v:group style="position:absolute;left:3080;top:4059;width:788;height:2" coordorigin="3080,4059" coordsize="788,2">
              <v:shape style="position:absolute;left:3080;top:4059;width:788;height:2" coordorigin="3080,4059" coordsize="788,0" path="m3080,4059l3868,4059e" filled="f" stroked="t" strokeweight=".477497pt" strokecolor="#2B2B2B">
                <v:path arrowok="t"/>
              </v:shape>
            </v:group>
            <v:group style="position:absolute;left:3834;top:3733;width:2;height:321" coordorigin="3834,3733" coordsize="2,321">
              <v:shape style="position:absolute;left:3834;top:3733;width:2;height:321" coordorigin="3834,3733" coordsize="0,321" path="m3834,4054l3834,3733e" filled="f" stroked="t" strokeweight=".238749pt" strokecolor="#7C7C7C">
                <v:path arrowok="t"/>
              </v:shape>
            </v:group>
            <v:group style="position:absolute;left:3873;top:4054;width:2034;height:2" coordorigin="3873,4054" coordsize="2034,2">
              <v:shape style="position:absolute;left:3873;top:4054;width:2034;height:2" coordorigin="3873,4054" coordsize="2034,0" path="m3873,4054l5907,4054e" filled="f" stroked="t" strokeweight="1.193743pt" strokecolor="#444444">
                <v:path arrowok="t"/>
              </v:shape>
            </v:group>
            <v:group style="position:absolute;left:5701;top:4059;width:487;height:2" coordorigin="5701,4059" coordsize="487,2">
              <v:shape style="position:absolute;left:5701;top:4059;width:487;height:2" coordorigin="5701,4059" coordsize="487,0" path="m5701,4059l6188,4059e" filled="f" stroked="t" strokeweight=".477497pt" strokecolor="#2B2B2B">
                <v:path arrowok="t"/>
              </v:shape>
            </v:group>
            <v:group style="position:absolute;left:6131;top:4056;width:5482;height:2" coordorigin="6131,4056" coordsize="5482,2">
              <v:shape style="position:absolute;left:6131;top:4056;width:5482;height:2" coordorigin="6131,4056" coordsize="5482,0" path="m6131,4056l11613,4056e" filled="f" stroked="t" strokeweight=".954994pt" strokecolor="#606060">
                <v:path arrowok="t"/>
              </v:shape>
            </v:group>
            <v:group style="position:absolute;left:325;top:4334;width:9039;height:2" coordorigin="325,4334" coordsize="9039,2">
              <v:shape style="position:absolute;left:325;top:4334;width:9039;height:2" coordorigin="325,4334" coordsize="9039,0" path="m325,4334l9364,4334e" filled="f" stroked="t" strokeweight=".716246pt" strokecolor="#575757">
                <v:path arrowok="t"/>
              </v:shape>
            </v:group>
            <v:group style="position:absolute;left:337;top:1895;width:2;height:14929" coordorigin="337,1895" coordsize="2,14929">
              <v:shape style="position:absolute;left:337;top:1895;width:2;height:14929" coordorigin="337,1895" coordsize="0,14929" path="m337,16824l337,1895e" filled="f" stroked="t" strokeweight=".716246pt" strokecolor="#4F4F4F">
                <v:path arrowok="t"/>
              </v:shape>
            </v:group>
            <v:group style="position:absolute;left:2380;top:4049;width:2;height:12770" coordorigin="2380,4049" coordsize="2,12770">
              <v:shape style="position:absolute;left:2380;top:4049;width:2;height:12770" coordorigin="2380,4049" coordsize="0,12770" path="m2380,16819l2380,4049e" filled="f" stroked="t" strokeweight=".716246pt" strokecolor="#4F4F4F">
                <v:path arrowok="t"/>
              </v:shape>
            </v:group>
            <v:group style="position:absolute;left:9306;top:4332;width:1356;height:2" coordorigin="9306,4332" coordsize="1356,2">
              <v:shape style="position:absolute;left:9306;top:4332;width:1356;height:2" coordorigin="9306,4332" coordsize="1356,0" path="m9306,4332l10663,4332e" filled="f" stroked="t" strokeweight=".477497pt" strokecolor="#3F3F3F">
                <v:path arrowok="t"/>
              </v:shape>
            </v:group>
            <v:group style="position:absolute;left:10476;top:4332;width:1132;height:2" coordorigin="10476,4332" coordsize="1132,2">
              <v:shape style="position:absolute;left:10476;top:4332;width:1132;height:2" coordorigin="10476,4332" coordsize="1132,0" path="m10476,4332l11608,4332e" filled="f" stroked="t" strokeweight=".954994pt" strokecolor="#676767">
                <v:path arrowok="t"/>
              </v:shape>
            </v:group>
            <v:group style="position:absolute;left:2368;top:4554;width:2302;height:2" coordorigin="2368,4554" coordsize="2302,2">
              <v:shape style="position:absolute;left:2368;top:4554;width:2302;height:2" coordorigin="2368,4554" coordsize="2302,0" path="m2368,4554l4670,4554e" filled="f" stroked="t" strokeweight=".716246pt" strokecolor="#5B5B5B">
                <v:path arrowok="t"/>
              </v:shape>
            </v:group>
            <v:group style="position:absolute;left:4551;top:4554;width:258;height:2" coordorigin="4551,4554" coordsize="258,2">
              <v:shape style="position:absolute;left:4551;top:4554;width:258;height:2" coordorigin="4551,4554" coordsize="258,0" path="m4551,4554l4808,4554e" filled="f" stroked="t" strokeweight=".716246pt" strokecolor="#444444">
                <v:path arrowok="t"/>
              </v:shape>
            </v:group>
            <v:group style="position:absolute;left:4751;top:4552;width:4665;height:2" coordorigin="4751,4552" coordsize="4665,2">
              <v:shape style="position:absolute;left:4751;top:4552;width:4665;height:2" coordorigin="4751,4552" coordsize="4665,0" path="m4751,4552l9416,4552e" filled="f" stroked="t" strokeweight=".954994pt" strokecolor="#5B5B5B">
                <v:path arrowok="t"/>
              </v:shape>
            </v:group>
            <v:group style="position:absolute;left:9306;top:4549;width:1404;height:2" coordorigin="9306,4549" coordsize="1404,2">
              <v:shape style="position:absolute;left:9306;top:4549;width:1404;height:2" coordorigin="9306,4549" coordsize="1404,0" path="m9306,4549l10710,4549e" filled="f" stroked="t" strokeweight=".477497pt" strokecolor="#444444">
                <v:path arrowok="t"/>
              </v:shape>
            </v:group>
            <v:group style="position:absolute;left:10605;top:4552;width:1008;height:2" coordorigin="10605,4552" coordsize="1008,2">
              <v:shape style="position:absolute;left:10605;top:4552;width:1008;height:2" coordorigin="10605,4552" coordsize="1008,0" path="m10605,4552l11613,4552e" filled="f" stroked="t" strokeweight=".716246pt" strokecolor="#676767">
                <v:path arrowok="t"/>
              </v:shape>
            </v:group>
            <v:group style="position:absolute;left:11608;top:4322;width:2;height:694" coordorigin="11608,4322" coordsize="2,694">
              <v:shape style="position:absolute;left:11608;top:4322;width:2;height:694" coordorigin="11608,4322" coordsize="0,694" path="m11608,5016l11608,4322e" filled="f" stroked="t" strokeweight=".477497pt" strokecolor="#3F3F3F">
                <v:path arrowok="t"/>
              </v:shape>
            </v:group>
            <v:group style="position:absolute;left:4940;top:4547;width:2;height:2068" coordorigin="4940,4547" coordsize="2,2068">
              <v:shape style="position:absolute;left:4940;top:4547;width:2;height:2068" coordorigin="4940,4547" coordsize="0,2068" path="m4940,6615l4940,4547e" filled="f" stroked="t" strokeweight=".954994pt" strokecolor="#575757">
                <v:path arrowok="t"/>
              </v:shape>
            </v:group>
            <v:group style="position:absolute;left:4933;top:4983;width:1437;height:2" coordorigin="4933,4983" coordsize="1437,2">
              <v:shape style="position:absolute;left:4933;top:4983;width:1437;height:2" coordorigin="4933,4983" coordsize="1437,0" path="m4933,4983l6370,4983e" filled="f" stroked="t" strokeweight=".238749pt" strokecolor="#575757">
                <v:path arrowok="t"/>
              </v:shape>
            </v:group>
            <v:group style="position:absolute;left:7860;top:4547;width:2;height:469" coordorigin="7860,4547" coordsize="2,469">
              <v:shape style="position:absolute;left:7860;top:4547;width:2;height:469" coordorigin="7860,4547" coordsize="0,469" path="m7860,5016l7860,4547e" filled="f" stroked="t" strokeweight=".954994pt" strokecolor="#646464">
                <v:path arrowok="t"/>
              </v:shape>
            </v:group>
            <v:group style="position:absolute;left:6370;top:4983;width:1041;height:2" coordorigin="6370,4983" coordsize="1041,2">
              <v:shape style="position:absolute;left:6370;top:4983;width:1041;height:2" coordorigin="6370,4983" coordsize="1041,0" path="m6370,4983l7411,4983e" filled="f" stroked="t" strokeweight=".238749pt" strokecolor="#000000">
                <v:path arrowok="t"/>
              </v:shape>
            </v:group>
            <v:group style="position:absolute;left:7411;top:4983;width:988;height:2" coordorigin="7411,4983" coordsize="988,2">
              <v:shape style="position:absolute;left:7411;top:4983;width:988;height:2" coordorigin="7411,4983" coordsize="988,0" path="m7411,4983l8399,4983e" filled="f" stroked="t" strokeweight=".238749pt" strokecolor="#606060">
                <v:path arrowok="t"/>
              </v:shape>
            </v:group>
            <v:group style="position:absolute;left:8399;top:4983;width:3185;height:2" coordorigin="8399,4983" coordsize="3185,2">
              <v:shape style="position:absolute;left:8399;top:4983;width:3185;height:2" coordorigin="8399,4983" coordsize="3185,0" path="m8399,4983l11584,4983e" filled="f" stroked="t" strokeweight=".238749pt" strokecolor="#000000">
                <v:path arrowok="t"/>
              </v:shape>
            </v:group>
            <v:group style="position:absolute;left:4928;top:5277;width:1929;height:2" coordorigin="4928,5277" coordsize="1929,2">
              <v:shape style="position:absolute;left:4928;top:5277;width:1929;height:2" coordorigin="4928,5277" coordsize="1929,0" path="m4928,5277l6857,5277e" filled="f" stroked="t" strokeweight=".477497pt" strokecolor="#4B4B4B">
                <v:path arrowok="t"/>
              </v:shape>
            </v:group>
            <v:group style="position:absolute;left:6666;top:5272;width:4947;height:2" coordorigin="6666,5272" coordsize="4947,2">
              <v:shape style="position:absolute;left:6666;top:5272;width:4947;height:2" coordorigin="6666,5272" coordsize="4947,0" path="m6666,5272l11613,5272e" filled="f" stroked="t" strokeweight=".954994pt" strokecolor="#676767">
                <v:path arrowok="t"/>
              </v:shape>
            </v:group>
            <v:group style="position:absolute;left:8371;top:5275;width:372;height:2" coordorigin="8371,5275" coordsize="372,2">
              <v:shape style="position:absolute;left:8371;top:5275;width:372;height:2" coordorigin="8371,5275" coordsize="372,0" path="m8371,5275l8743,5275e" filled="f" stroked="t" strokeweight=".477497pt" strokecolor="#2F2F2F">
                <v:path arrowok="t"/>
              </v:shape>
            </v:group>
            <v:group style="position:absolute;left:8686;top:5275;width:520;height:2" coordorigin="8686,5275" coordsize="520,2">
              <v:shape style="position:absolute;left:8686;top:5275;width:520;height:2" coordorigin="8686,5275" coordsize="520,0" path="m8686,5275l9206,5275e" filled="f" stroked="t" strokeweight=".477497pt" strokecolor="#484848">
                <v:path arrowok="t"/>
              </v:shape>
            </v:group>
            <v:group style="position:absolute;left:11603;top:4954;width:2;height:1675" coordorigin="11603,4954" coordsize="2,1675">
              <v:shape style="position:absolute;left:11603;top:4954;width:2;height:1675" coordorigin="11603,4954" coordsize="0,1675" path="m11603,6629l11603,4954e" filled="f" stroked="t" strokeweight=".716246pt" strokecolor="#646464">
                <v:path arrowok="t"/>
              </v:shape>
            </v:group>
            <v:group style="position:absolute;left:4928;top:5516;width:3500;height:2" coordorigin="4928,5516" coordsize="3500,2">
              <v:shape style="position:absolute;left:4928;top:5516;width:3500;height:2" coordorigin="4928,5516" coordsize="3500,0" path="m4928,5516l8428,5516e" filled="f" stroked="t" strokeweight=".716246pt" strokecolor="#4F4F4F">
                <v:path arrowok="t"/>
              </v:shape>
            </v:group>
            <v:group style="position:absolute;left:8371;top:5514;width:372;height:2" coordorigin="8371,5514" coordsize="372,2">
              <v:shape style="position:absolute;left:8371;top:5514;width:372;height:2" coordorigin="8371,5514" coordsize="372,0" path="m8371,5514l8743,5514e" filled="f" stroked="t" strokeweight=".477497pt" strokecolor="#232323">
                <v:path arrowok="t"/>
              </v:shape>
            </v:group>
            <v:group style="position:absolute;left:8686;top:5516;width:1977;height:2" coordorigin="8686,5516" coordsize="1977,2">
              <v:shape style="position:absolute;left:8686;top:5516;width:1977;height:2" coordorigin="8686,5516" coordsize="1977,0" path="m8686,5516l10663,5516e" filled="f" stroked="t" strokeweight=".954994pt" strokecolor="#5B5B5B">
                <v:path arrowok="t"/>
              </v:shape>
            </v:group>
            <v:group style="position:absolute;left:10605;top:5514;width:1008;height:2" coordorigin="10605,5514" coordsize="1008,2">
              <v:shape style="position:absolute;left:10605;top:5514;width:1008;height:2" coordorigin="10605,5514" coordsize="1008,0" path="m10605,5514l11613,5514e" filled="f" stroked="t" strokeweight=".477497pt" strokecolor="#444444">
                <v:path arrowok="t"/>
              </v:shape>
            </v:group>
            <v:group style="position:absolute;left:334;top:5476;width:2;height:1144" coordorigin="334,5476" coordsize="2,1144">
              <v:shape style="position:absolute;left:334;top:5476;width:2;height:1144" coordorigin="334,5476" coordsize="0,1144" path="m334,6620l334,5476e" filled="f" stroked="t" strokeweight=".477497pt" strokecolor="#2F2F2F">
                <v:path arrowok="t"/>
              </v:shape>
            </v:group>
            <v:group style="position:absolute;left:2376;top:5476;width:2;height:302" coordorigin="2376,5476" coordsize="2,302">
              <v:shape style="position:absolute;left:2376;top:5476;width:2;height:302" coordorigin="2376,5476" coordsize="0,302" path="m2376,5777l2376,5476e" filled="f" stroked="t" strokeweight=".477497pt" strokecolor="#3B3B3B">
                <v:path arrowok="t"/>
              </v:shape>
            </v:group>
            <v:group style="position:absolute;left:2373;top:5734;width:1060;height:2" coordorigin="2373,5734" coordsize="1060,2">
              <v:shape style="position:absolute;left:2373;top:5734;width:1060;height:2" coordorigin="2373,5734" coordsize="1060,0" path="m2373,5734l3433,5734e" filled="f" stroked="t" strokeweight=".716246pt" strokecolor="#484848">
                <v:path arrowok="t"/>
              </v:shape>
            </v:group>
            <v:group style="position:absolute;left:3376;top:5734;width:487;height:2" coordorigin="3376,5734" coordsize="487,2">
              <v:shape style="position:absolute;left:3376;top:5734;width:487;height:2" coordorigin="3376,5734" coordsize="487,0" path="m3376,5734l3863,5734e" filled="f" stroked="t" strokeweight=".477497pt" strokecolor="#282828">
                <v:path arrowok="t"/>
              </v:shape>
            </v:group>
            <v:group style="position:absolute;left:3806;top:5734;width:7807;height:2" coordorigin="3806,5734" coordsize="7807,2">
              <v:shape style="position:absolute;left:3806;top:5734;width:7807;height:2" coordorigin="3806,5734" coordsize="7807,0" path="m3806,5734l11613,5734e" filled="f" stroked="t" strokeweight=".716246pt" strokecolor="#575757">
                <v:path arrowok="t"/>
              </v:shape>
            </v:group>
            <v:group style="position:absolute;left:329;top:5969;width:831;height:2" coordorigin="329,5969" coordsize="831,2">
              <v:shape style="position:absolute;left:329;top:5969;width:831;height:2" coordorigin="329,5969" coordsize="831,0" path="m329,5969l1160,5969e" filled="f" stroked="t" strokeweight=".716246pt" strokecolor="#575757">
                <v:path arrowok="t"/>
              </v:shape>
            </v:group>
            <v:group style="position:absolute;left:941;top:5969;width:845;height:2" coordorigin="941,5969" coordsize="845,2">
              <v:shape style="position:absolute;left:941;top:5969;width:845;height:2" coordorigin="941,5969" coordsize="845,0" path="m941,5969l1786,5969e" filled="f" stroked="t" strokeweight=".954994pt" strokecolor="#6B6B6B">
                <v:path arrowok="t"/>
              </v:shape>
            </v:group>
            <v:group style="position:absolute;left:1533;top:5969;width:864;height:2" coordorigin="1533,5969" coordsize="864,2">
              <v:shape style="position:absolute;left:1533;top:5969;width:864;height:2" coordorigin="1533,5969" coordsize="864,0" path="m1533,5969l2397,5969e" filled="f" stroked="t" strokeweight=".716246pt" strokecolor="#575757">
                <v:path arrowok="t"/>
              </v:shape>
            </v:group>
            <v:group style="position:absolute;left:2383;top:4049;width:2;height:12770" coordorigin="2383,4049" coordsize="2,12770">
              <v:shape style="position:absolute;left:2383;top:4049;width:2;height:12770" coordorigin="2383,4049" coordsize="0,12770" path="m2383,16819l2383,4049e" filled="f" stroked="t" strokeweight=".716246pt" strokecolor="#4F4F4F">
                <v:path arrowok="t"/>
              </v:shape>
            </v:group>
            <v:group style="position:absolute;left:2325;top:5966;width:1538;height:2" coordorigin="2325,5966" coordsize="1538,2">
              <v:shape style="position:absolute;left:2325;top:5966;width:1538;height:2" coordorigin="2325,5966" coordsize="1538,0" path="m2325,5966l3863,5966e" filled="f" stroked="t" strokeweight=".477497pt" strokecolor="#444444">
                <v:path arrowok="t"/>
              </v:shape>
            </v:group>
            <v:group style="position:absolute;left:3533;top:5966;width:1156;height:2" coordorigin="3533,5966" coordsize="1156,2">
              <v:shape style="position:absolute;left:3533;top:5966;width:1156;height:2" coordorigin="3533,5966" coordsize="1156,0" path="m3533,5966l4689,5966e" filled="f" stroked="t" strokeweight=".954994pt" strokecolor="#646464">
                <v:path arrowok="t"/>
              </v:shape>
            </v:group>
            <v:group style="position:absolute;left:4551;top:5964;width:258;height:2" coordorigin="4551,5964" coordsize="258,2">
              <v:shape style="position:absolute;left:4551;top:5964;width:258;height:2" coordorigin="4551,5964" coordsize="258,0" path="m4551,5964l4808,5964e" filled="f" stroked="t" strokeweight=".716246pt" strokecolor="#4F4F4F">
                <v:path arrowok="t"/>
              </v:shape>
            </v:group>
            <v:group style="position:absolute;left:4751;top:5969;width:224;height:2" coordorigin="4751,5969" coordsize="224,2">
              <v:shape style="position:absolute;left:4751;top:5969;width:224;height:2" coordorigin="4751,5969" coordsize="224,0" path="m4751,5969l4976,5969e" filled="f" stroked="t" strokeweight=".477497pt" strokecolor="#2B2B2B">
                <v:path arrowok="t"/>
              </v:shape>
            </v:group>
            <v:group style="position:absolute;left:4904;top:5966;width:2120;height:2" coordorigin="4904,5966" coordsize="2120,2">
              <v:shape style="position:absolute;left:4904;top:5966;width:2120;height:2" coordorigin="4904,5966" coordsize="2120,0" path="m4904,5966l7024,5966e" filled="f" stroked="t" strokeweight=".716246pt" strokecolor="#484848">
                <v:path arrowok="t"/>
              </v:shape>
            </v:group>
            <v:group style="position:absolute;left:6418;top:5961;width:2010;height:2" coordorigin="6418,5961" coordsize="2010,2">
              <v:shape style="position:absolute;left:6418;top:5961;width:2010;height:2" coordorigin="6418,5961" coordsize="2010,0" path="m6418,5961l8428,5961e" filled="f" stroked="t" strokeweight=".954994pt" strokecolor="#606060">
                <v:path arrowok="t"/>
              </v:shape>
            </v:group>
            <v:group style="position:absolute;left:8371;top:5964;width:372;height:2" coordorigin="8371,5964" coordsize="372,2">
              <v:shape style="position:absolute;left:8371;top:5964;width:372;height:2" coordorigin="8371,5964" coordsize="372,0" path="m8371,5964l8743,5964e" filled="f" stroked="t" strokeweight=".477497pt" strokecolor="#232323">
                <v:path arrowok="t"/>
              </v:shape>
            </v:group>
            <v:group style="position:absolute;left:8686;top:5964;width:520;height:2" coordorigin="8686,5964" coordsize="520,2">
              <v:shape style="position:absolute;left:8686;top:5964;width:520;height:2" coordorigin="8686,5964" coordsize="520,0" path="m8686,5964l9206,5964e" filled="f" stroked="t" strokeweight=".477497pt" strokecolor="#3B3B3B">
                <v:path arrowok="t"/>
              </v:shape>
            </v:group>
            <v:group style="position:absolute;left:9149;top:5961;width:2464;height:2" coordorigin="9149,5961" coordsize="2464,2">
              <v:shape style="position:absolute;left:9149;top:5961;width:2464;height:2" coordorigin="9149,5961" coordsize="2464,0" path="m9149,5961l11613,5961e" filled="f" stroked="t" strokeweight=".954994pt" strokecolor="#606060">
                <v:path arrowok="t"/>
              </v:shape>
            </v:group>
            <v:group style="position:absolute;left:7860;top:5954;width:2;height:464" coordorigin="7860,5954" coordsize="2,464">
              <v:shape style="position:absolute;left:7860;top:5954;width:2;height:464" coordorigin="7860,5954" coordsize="0,464" path="m7860,6418l7860,5954e" filled="f" stroked="t" strokeweight=".477497pt" strokecolor="#444444">
                <v:path arrowok="t"/>
              </v:shape>
            </v:group>
            <v:group style="position:absolute;left:2373;top:6390;width:2235;height:2" coordorigin="2373,6390" coordsize="2235,2">
              <v:shape style="position:absolute;left:2373;top:6390;width:2235;height:2" coordorigin="2373,6390" coordsize="2235,0" path="m2373,6390l4608,6390e" filled="f" stroked="t" strokeweight=".716246pt" strokecolor="#606060">
                <v:path arrowok="t"/>
              </v:shape>
            </v:group>
            <v:group style="position:absolute;left:4551;top:6390;width:425;height:2" coordorigin="4551,6390" coordsize="425,2">
              <v:shape style="position:absolute;left:4551;top:6390;width:425;height:2" coordorigin="4551,6390" coordsize="425,0" path="m4551,6390l4976,6390e" filled="f" stroked="t" strokeweight=".477497pt" strokecolor="#383838">
                <v:path arrowok="t"/>
              </v:shape>
            </v:group>
            <v:group style="position:absolute;left:4890;top:6392;width:1967;height:2" coordorigin="4890,6392" coordsize="1967,2">
              <v:shape style="position:absolute;left:4890;top:6392;width:1967;height:2" coordorigin="4890,6392" coordsize="1967,0" path="m4890,6392l6857,6392e" filled="f" stroked="t" strokeweight=".954994pt" strokecolor="#575757">
                <v:path arrowok="t"/>
              </v:shape>
            </v:group>
            <v:group style="position:absolute;left:6800;top:6390;width:1089;height:2" coordorigin="6800,6390" coordsize="1089,2">
              <v:shape style="position:absolute;left:6800;top:6390;width:1089;height:2" coordorigin="6800,6390" coordsize="1089,0" path="m6800,6390l7888,6390e" filled="f" stroked="t" strokeweight=".477497pt" strokecolor="#3B3B3B">
                <v:path arrowok="t"/>
              </v:shape>
            </v:group>
            <v:group style="position:absolute;left:7817;top:6387;width:3748;height:2" coordorigin="7817,6387" coordsize="3748,2">
              <v:shape style="position:absolute;left:7817;top:6387;width:3748;height:2" coordorigin="7817,6387" coordsize="3748,0" path="m7817,6387l11565,6387e" filled="f" stroked="t" strokeweight=".716246pt" strokecolor="#5B5B5B">
                <v:path arrowok="t"/>
              </v:shape>
            </v:group>
            <v:group style="position:absolute;left:10605;top:6385;width:1008;height:2" coordorigin="10605,6385" coordsize="1008,2">
              <v:shape style="position:absolute;left:10605;top:6385;width:1008;height:2" coordorigin="10605,6385" coordsize="1008,0" path="m10605,6385l11613,6385e" filled="f" stroked="t" strokeweight=".477497pt" strokecolor="#484848">
                <v:path arrowok="t"/>
              </v:shape>
            </v:group>
            <v:group style="position:absolute;left:2373;top:6605;width:2435;height:2" coordorigin="2373,6605" coordsize="2435,2">
              <v:shape style="position:absolute;left:2373;top:6605;width:2435;height:2" coordorigin="2373,6605" coordsize="2435,0" path="m2373,6605l4808,6605e" filled="f" stroked="t" strokeweight=".716246pt" strokecolor="#5B5B5B">
                <v:path arrowok="t"/>
              </v:shape>
            </v:group>
            <v:group style="position:absolute;left:4751;top:6610;width:224;height:2" coordorigin="4751,6610" coordsize="224,2">
              <v:shape style="position:absolute;left:4751;top:6610;width:224;height:2" coordorigin="4751,6610" coordsize="224,0" path="m4751,6610l4976,6610e" filled="f" stroked="t" strokeweight=".477497pt" strokecolor="#2B2B2B">
                <v:path arrowok="t"/>
              </v:shape>
            </v:group>
            <v:group style="position:absolute;left:4904;top:6608;width:1284;height:2" coordorigin="4904,6608" coordsize="1284,2">
              <v:shape style="position:absolute;left:4904;top:6608;width:1284;height:2" coordorigin="4904,6608" coordsize="1284,0" path="m4904,6608l6188,6608e" filled="f" stroked="t" strokeweight=".477497pt" strokecolor="#444444">
                <v:path arrowok="t"/>
              </v:shape>
            </v:group>
            <v:group style="position:absolute;left:6131;top:6608;width:1867;height:2" coordorigin="6131,6608" coordsize="1867,2">
              <v:shape style="position:absolute;left:6131;top:6608;width:1867;height:2" coordorigin="6131,6608" coordsize="1867,0" path="m6131,6608l7998,6608e" filled="f" stroked="t" strokeweight=".954994pt" strokecolor="#646464">
                <v:path arrowok="t"/>
              </v:shape>
            </v:group>
            <v:group style="position:absolute;left:7862;top:6347;width:2;height:268" coordorigin="7862,6347" coordsize="2,268">
              <v:shape style="position:absolute;left:7862;top:6347;width:2;height:268" coordorigin="7862,6347" coordsize="0,268" path="m7862,6615l7862,6347e" filled="f" stroked="t" strokeweight=".716246pt" strokecolor="#575757">
                <v:path arrowok="t"/>
              </v:shape>
            </v:group>
            <v:group style="position:absolute;left:7817;top:6605;width:611;height:2" coordorigin="7817,6605" coordsize="611,2">
              <v:shape style="position:absolute;left:7817;top:6605;width:611;height:2" coordorigin="7817,6605" coordsize="611,0" path="m7817,6605l8428,6605e" filled="f" stroked="t" strokeweight=".477497pt" strokecolor="#484848">
                <v:path arrowok="t"/>
              </v:shape>
            </v:group>
            <v:group style="position:absolute;left:8371;top:6605;width:372;height:2" coordorigin="8371,6605" coordsize="372,2">
              <v:shape style="position:absolute;left:8371;top:6605;width:372;height:2" coordorigin="8371,6605" coordsize="372,0" path="m8371,6605l8743,6605e" filled="f" stroked="t" strokeweight=".477497pt" strokecolor="#2B2B2B">
                <v:path arrowok="t"/>
              </v:shape>
            </v:group>
            <v:group style="position:absolute;left:8686;top:6605;width:520;height:2" coordorigin="8686,6605" coordsize="520,2">
              <v:shape style="position:absolute;left:8686;top:6605;width:520;height:2" coordorigin="8686,6605" coordsize="520,0" path="m8686,6605l9206,6605e" filled="f" stroked="t" strokeweight=".477497pt" strokecolor="#444444">
                <v:path arrowok="t"/>
              </v:shape>
            </v:group>
            <v:group style="position:absolute;left:9149;top:6603;width:2464;height:2" coordorigin="9149,6603" coordsize="2464,2">
              <v:shape style="position:absolute;left:9149;top:6603;width:2464;height:2" coordorigin="9149,6603" coordsize="2464,0" path="m9149,6603l11613,6603e" filled="f" stroked="t" strokeweight=".954994pt" strokecolor="#676767">
                <v:path arrowok="t"/>
              </v:shape>
            </v:group>
            <v:group style="position:absolute;left:325;top:6828;width:520;height:2" coordorigin="325,6828" coordsize="520,2">
              <v:shape style="position:absolute;left:325;top:6828;width:520;height:2" coordorigin="325,6828" coordsize="520,0" path="m325,6828l845,6828e" filled="f" stroked="t" strokeweight=".716246pt" strokecolor="#4F4F4F">
                <v:path arrowok="t"/>
              </v:shape>
            </v:group>
            <v:group style="position:absolute;left:788;top:6825;width:372;height:2" coordorigin="788,6825" coordsize="372,2">
              <v:shape style="position:absolute;left:788;top:6825;width:372;height:2" coordorigin="788,6825" coordsize="372,0" path="m788,6825l1160,6825e" filled="f" stroked="t" strokeweight=".477497pt" strokecolor="#3B3B3B">
                <v:path arrowok="t"/>
              </v:shape>
            </v:group>
            <v:group style="position:absolute;left:2378;top:6548;width:2;height:1867" coordorigin="2378,6548" coordsize="2,1867">
              <v:shape style="position:absolute;left:2378;top:6548;width:2;height:1867" coordorigin="2378,6548" coordsize="0,1867" path="m2378,8414l2378,6548e" filled="f" stroked="t" strokeweight=".954994pt" strokecolor="#646464">
                <v:path arrowok="t"/>
              </v:shape>
            </v:group>
            <v:group style="position:absolute;left:5701;top:6825;width:487;height:2" coordorigin="5701,6825" coordsize="487,2">
              <v:shape style="position:absolute;left:5701;top:6825;width:487;height:2" coordorigin="5701,6825" coordsize="487,0" path="m5701,6825l6188,6825e" filled="f" stroked="t" strokeweight=".477497pt" strokecolor="#3F3F3F">
                <v:path arrowok="t"/>
              </v:shape>
            </v:group>
            <v:group style="position:absolute;left:7821;top:6825;width:606;height:2" coordorigin="7821,6825" coordsize="606,2">
              <v:shape style="position:absolute;left:7821;top:6825;width:606;height:2" coordorigin="7821,6825" coordsize="606,0" path="m7821,6825l8428,6825e" filled="f" stroked="t" strokeweight=".477497pt" strokecolor="#3F3F3F">
                <v:path arrowok="t"/>
              </v:shape>
            </v:group>
            <v:group style="position:absolute;left:8371;top:6825;width:372;height:2" coordorigin="8371,6825" coordsize="372,2">
              <v:shape style="position:absolute;left:8371;top:6825;width:372;height:2" coordorigin="8371,6825" coordsize="372,0" path="m8371,6825l8743,6825e" filled="f" stroked="t" strokeweight=".477497pt" strokecolor="#282828">
                <v:path arrowok="t"/>
              </v:shape>
            </v:group>
            <v:group style="position:absolute;left:8686;top:6825;width:520;height:2" coordorigin="8686,6825" coordsize="520,2">
              <v:shape style="position:absolute;left:8686;top:6825;width:520;height:2" coordorigin="8686,6825" coordsize="520,0" path="m8686,6825l9206,6825e" filled="f" stroked="t" strokeweight=".477497pt" strokecolor="#3B3B3B">
                <v:path arrowok="t"/>
              </v:shape>
            </v:group>
            <v:group style="position:absolute;left:9149;top:6823;width:215;height:2" coordorigin="9149,6823" coordsize="215,2">
              <v:shape style="position:absolute;left:9149;top:6823;width:215;height:2" coordorigin="9149,6823" coordsize="215,0" path="m9149,6823l9364,6823e" filled="f" stroked="t" strokeweight=".716246pt" strokecolor="#575757">
                <v:path arrowok="t"/>
              </v:shape>
            </v:group>
            <v:group style="position:absolute;left:1103;top:6825;width:10510;height:2" coordorigin="1103,6825" coordsize="10510,2">
              <v:shape style="position:absolute;left:1103;top:6825;width:10510;height:2" coordorigin="1103,6825" coordsize="10510,0" path="m1103,6825l11613,6825e" filled="f" stroked="t" strokeweight=".954994pt" strokecolor="#575757">
                <v:path arrowok="t"/>
              </v:shape>
            </v:group>
            <v:group style="position:absolute;left:11608;top:6557;width:2;height:2522" coordorigin="11608,6557" coordsize="2,2522">
              <v:shape style="position:absolute;left:11608;top:6557;width:2;height:2522" coordorigin="11608,6557" coordsize="0,2522" path="m11608,9080l11608,6557e" filled="f" stroked="t" strokeweight=".477497pt" strokecolor="#4F4F4F">
                <v:path arrowok="t"/>
              </v:shape>
            </v:group>
            <v:group style="position:absolute;left:334;top:6706;width:2;height:574" coordorigin="334,6706" coordsize="2,574">
              <v:shape style="position:absolute;left:334;top:6706;width:2;height:574" coordorigin="334,6706" coordsize="0,574" path="m334,7280l334,6706e" filled="f" stroked="t" strokeweight=".954994pt" strokecolor="#646464">
                <v:path arrowok="t"/>
              </v:shape>
            </v:group>
            <v:group style="position:absolute;left:325;top:7249;width:11274;height:2" coordorigin="325,7249" coordsize="11274,2">
              <v:shape style="position:absolute;left:325;top:7249;width:11274;height:2" coordorigin="325,7249" coordsize="11274,0" path="m325,7249l11598,7249e" filled="f" stroked="t" strokeweight=".716246pt" strokecolor="#545454">
                <v:path arrowok="t"/>
              </v:shape>
            </v:group>
            <v:group style="position:absolute;left:10605;top:7247;width:1008;height:2" coordorigin="10605,7247" coordsize="1008,2">
              <v:shape style="position:absolute;left:10605;top:7247;width:1008;height:2" coordorigin="10605,7247" coordsize="1008,0" path="m10605,7247l11613,7247e" filled="f" stroked="t" strokeweight=".477497pt" strokecolor="#3B3B3B">
                <v:path arrowok="t"/>
              </v:shape>
            </v:group>
            <v:group style="position:absolute;left:4942;top:7247;width:2;height:670" coordorigin="4942,7247" coordsize="2,670">
              <v:shape style="position:absolute;left:4942;top:7247;width:2;height:670" coordorigin="4942,7247" coordsize="0,670" path="m4942,7917l4942,7247e" filled="f" stroked="t" strokeweight=".716246pt" strokecolor="#343434">
                <v:path arrowok="t"/>
              </v:shape>
            </v:group>
            <v:group style="position:absolute;left:4937;top:7469;width:4651;height:2" coordorigin="4937,7469" coordsize="4651,2">
              <v:shape style="position:absolute;left:4937;top:7469;width:4651;height:2" coordorigin="4937,7469" coordsize="4651,0" path="m4937,7469l9588,7469e" filled="f" stroked="t" strokeweight=".716246pt" strokecolor="#575757">
                <v:path arrowok="t"/>
              </v:shape>
            </v:group>
            <v:group style="position:absolute;left:9306;top:7469;width:2306;height:2" coordorigin="9306,7469" coordsize="2306,2">
              <v:shape style="position:absolute;left:9306;top:7469;width:2306;height:2" coordorigin="9306,7469" coordsize="2306,0" path="m9306,7469l11613,7469e" filled="f" stroked="t" strokeweight=".477497pt" strokecolor="#444444">
                <v:path arrowok="t"/>
              </v:shape>
            </v:group>
            <v:group style="position:absolute;left:4937;top:7689;width:6675;height:2" coordorigin="4937,7689" coordsize="6675,2">
              <v:shape style="position:absolute;left:4937;top:7689;width:6675;height:2" coordorigin="4937,7689" coordsize="6675,0" path="m4937,7689l11613,7689e" filled="f" stroked="t" strokeweight=".716246pt" strokecolor="#575757">
                <v:path arrowok="t"/>
              </v:shape>
            </v:group>
            <v:group style="position:absolute;left:337;top:7673;width:2;height:503" coordorigin="337,7673" coordsize="2,503">
              <v:shape style="position:absolute;left:337;top:7673;width:2;height:503" coordorigin="337,7673" coordsize="0,503" path="m337,8175l337,7673e" filled="f" stroked="t" strokeweight=".954994pt" strokecolor="#646464">
                <v:path arrowok="t"/>
              </v:shape>
            </v:group>
            <v:group style="position:absolute;left:2325;top:7912;width:458;height:2" coordorigin="2325,7912" coordsize="458,2">
              <v:shape style="position:absolute;left:2325;top:7912;width:458;height:2" coordorigin="2325,7912" coordsize="458,0" path="m2325,7912l2784,7912e" filled="f" stroked="t" strokeweight=".477497pt" strokecolor="#383838">
                <v:path arrowok="t"/>
              </v:shape>
            </v:group>
            <v:group style="position:absolute;left:325;top:7907;width:11288;height:2" coordorigin="325,7907" coordsize="11288,2">
              <v:shape style="position:absolute;left:325;top:7907;width:11288;height:2" coordorigin="325,7907" coordsize="11288,0" path="m325,7907l11613,7907e" filled="f" stroked="t" strokeweight=".716246pt" strokecolor="#545454">
                <v:path arrowok="t"/>
              </v:shape>
            </v:group>
            <v:group style="position:absolute;left:9149;top:7902;width:1514;height:2" coordorigin="9149,7902" coordsize="1514,2">
              <v:shape style="position:absolute;left:9149;top:7902;width:1514;height:2" coordorigin="9149,7902" coordsize="1514,0" path="m9149,7902l10663,7902e" filled="f" stroked="t" strokeweight=".477497pt" strokecolor="#444444">
                <v:path arrowok="t"/>
              </v:shape>
            </v:group>
            <v:group style="position:absolute;left:329;top:8716;width:1294;height:2" coordorigin="329,8716" coordsize="1294,2">
              <v:shape style="position:absolute;left:329;top:8716;width:1294;height:2" coordorigin="329,8716" coordsize="1294,0" path="m329,8716l1623,8716e" filled="f" stroked="t" strokeweight=".954994pt" strokecolor="#646464">
                <v:path arrowok="t"/>
              </v:shape>
            </v:group>
            <v:group style="position:absolute;left:334;top:8328;width:2;height:646" coordorigin="334,8328" coordsize="2,646">
              <v:shape style="position:absolute;left:334;top:8328;width:2;height:646" coordorigin="334,8328" coordsize="0,646" path="m334,8974l334,8328e" filled="f" stroked="t" strokeweight=".477497pt" strokecolor="#2B2B2B">
                <v:path arrowok="t"/>
              </v:shape>
            </v:group>
            <v:group style="position:absolute;left:1533;top:8718;width:864;height:2" coordorigin="1533,8718" coordsize="864,2">
              <v:shape style="position:absolute;left:1533;top:8718;width:864;height:2" coordorigin="1533,8718" coordsize="864,0" path="m1533,8718l2397,8718e" filled="f" stroked="t" strokeweight=".477497pt" strokecolor="#4F4F4F">
                <v:path arrowok="t"/>
              </v:shape>
            </v:group>
            <v:group style="position:absolute;left:4551;top:8716;width:415;height:2" coordorigin="4551,8716" coordsize="415,2">
              <v:shape style="position:absolute;left:4551;top:8716;width:415;height:2" coordorigin="4551,8716" coordsize="415,0" path="m4551,8716l4966,8716e" filled="f" stroked="t" strokeweight=".477497pt" strokecolor="#1F1F1F">
                <v:path arrowok="t"/>
              </v:shape>
            </v:group>
            <v:group style="position:absolute;left:4909;top:8714;width:1280;height:2" coordorigin="4909,8714" coordsize="1280,2">
              <v:shape style="position:absolute;left:4909;top:8714;width:1280;height:2" coordorigin="4909,8714" coordsize="1280,0" path="m4909,8714l6188,8714e" filled="f" stroked="t" strokeweight=".477497pt" strokecolor="#3F3F3F">
                <v:path arrowok="t"/>
              </v:shape>
            </v:group>
            <v:group style="position:absolute;left:7821;top:8711;width:606;height:2" coordorigin="7821,8711" coordsize="606,2">
              <v:shape style="position:absolute;left:7821;top:8711;width:606;height:2" coordorigin="7821,8711" coordsize="606,0" path="m7821,8711l8428,8711e" filled="f" stroked="t" strokeweight=".477497pt" strokecolor="#3F3F3F">
                <v:path arrowok="t"/>
              </v:shape>
            </v:group>
            <v:group style="position:absolute;left:8371;top:8711;width:372;height:2" coordorigin="8371,8711" coordsize="372,2">
              <v:shape style="position:absolute;left:8371;top:8711;width:372;height:2" coordorigin="8371,8711" coordsize="372,0" path="m8371,8711l8743,8711e" filled="f" stroked="t" strokeweight=".477497pt" strokecolor="#2B2B2B">
                <v:path arrowok="t"/>
              </v:shape>
            </v:group>
            <v:group style="position:absolute;left:8686;top:8711;width:520;height:2" coordorigin="8686,8711" coordsize="520,2">
              <v:shape style="position:absolute;left:8686;top:8711;width:520;height:2" coordorigin="8686,8711" coordsize="520,0" path="m8686,8711l9206,8711e" filled="f" stroked="t" strokeweight=".477497pt" strokecolor="#444444">
                <v:path arrowok="t"/>
              </v:shape>
            </v:group>
            <v:group style="position:absolute;left:2325;top:8714;width:9287;height:2" coordorigin="2325,8714" coordsize="9287,2">
              <v:shape style="position:absolute;left:2325;top:8714;width:9287;height:2" coordorigin="2325,8714" coordsize="9287,0" path="m2325,8714l11613,8714e" filled="f" stroked="t" strokeweight=".716246pt" strokecolor="#575757">
                <v:path arrowok="t"/>
              </v:shape>
            </v:group>
            <v:group style="position:absolute;left:337;top:8917;width:2;height:704" coordorigin="337,8917" coordsize="2,704">
              <v:shape style="position:absolute;left:337;top:8917;width:2;height:704" coordorigin="337,8917" coordsize="0,704" path="m337,9621l337,8917e" filled="f" stroked="t" strokeweight=".477497pt" strokecolor="#484848">
                <v:path arrowok="t"/>
              </v:shape>
            </v:group>
            <v:group style="position:absolute;left:334;top:9594;width:11278;height:2" coordorigin="334,9594" coordsize="11278,2">
              <v:shape style="position:absolute;left:334;top:9594;width:11278;height:2" coordorigin="334,9594" coordsize="11278,0" path="m334,9594l11613,9594e" filled="f" stroked="t" strokeweight=".954994pt" strokecolor="#5B5B5B">
                <v:path arrowok="t"/>
              </v:shape>
            </v:group>
            <v:group style="position:absolute;left:11579;top:9161;width:2;height:1039" coordorigin="11579,9161" coordsize="2,1039">
              <v:shape style="position:absolute;left:11579;top:9161;width:2;height:1039" coordorigin="11579,9161" coordsize="0,1039" path="m11579,10200l11579,9161e" filled="f" stroked="t" strokeweight=".238749pt" strokecolor="#606060">
                <v:path arrowok="t"/>
              </v:shape>
            </v:group>
            <v:group style="position:absolute;left:339;top:9549;width:2;height:876" coordorigin="339,9549" coordsize="2,876">
              <v:shape style="position:absolute;left:339;top:9549;width:2;height:876" coordorigin="339,9549" coordsize="0,876" path="m339,10425l339,9549e" filled="f" stroked="t" strokeweight=".477497pt" strokecolor="#282828">
                <v:path arrowok="t"/>
              </v:shape>
            </v:group>
            <v:group style="position:absolute;left:334;top:9939;width:2058;height:2" coordorigin="334,9939" coordsize="2058,2">
              <v:shape style="position:absolute;left:334;top:9939;width:2058;height:2" coordorigin="334,9939" coordsize="2058,0" path="m334,9939l2392,9939e" filled="f" stroked="t" strokeweight=".954994pt" strokecolor="#575757">
                <v:path arrowok="t"/>
              </v:shape>
            </v:group>
            <v:group style="position:absolute;left:2330;top:9939;width:1103;height:2" coordorigin="2330,9939" coordsize="1103,2">
              <v:shape style="position:absolute;left:2330;top:9939;width:1103;height:2" coordorigin="2330,9939" coordsize="1103,0" path="m2330,9939l3433,9939e" filled="f" stroked="t" strokeweight=".477497pt" strokecolor="#3F3F3F">
                <v:path arrowok="t"/>
              </v:shape>
            </v:group>
            <v:group style="position:absolute;left:3376;top:9939;width:2383;height:2" coordorigin="3376,9939" coordsize="2383,2">
              <v:shape style="position:absolute;left:3376;top:9939;width:2383;height:2" coordorigin="3376,9939" coordsize="2383,0" path="m3376,9939l5759,9939e" filled="f" stroked="t" strokeweight=".954994pt" strokecolor="#545454">
                <v:path arrowok="t"/>
              </v:shape>
            </v:group>
            <v:group style="position:absolute;left:5701;top:9936;width:697;height:2" coordorigin="5701,9936" coordsize="697,2">
              <v:shape style="position:absolute;left:5701;top:9936;width:697;height:2" coordorigin="5701,9936" coordsize="697,0" path="m5701,9936l6398,9936e" filled="f" stroked="t" strokeweight=".477497pt" strokecolor="#1F1F1F">
                <v:path arrowok="t"/>
              </v:shape>
            </v:group>
            <v:group style="position:absolute;left:6341;top:9934;width:516;height:2" coordorigin="6341,9934" coordsize="516,2">
              <v:shape style="position:absolute;left:6341;top:9934;width:516;height:2" coordorigin="6341,9934" coordsize="516,0" path="m6341,9934l6857,9934e" filled="f" stroked="t" strokeweight=".477497pt" strokecolor="#444444">
                <v:path arrowok="t"/>
              </v:shape>
            </v:group>
            <v:group style="position:absolute;left:6623;top:9934;width:2583;height:2" coordorigin="6623,9934" coordsize="2583,2">
              <v:shape style="position:absolute;left:6623;top:9934;width:2583;height:2" coordorigin="6623,9934" coordsize="2583,0" path="m6623,9934l9206,9934e" filled="f" stroked="t" strokeweight=".954994pt" strokecolor="#575757">
                <v:path arrowok="t"/>
              </v:shape>
            </v:group>
            <v:group style="position:absolute;left:9149;top:9929;width:2464;height:2" coordorigin="9149,9929" coordsize="2464,2">
              <v:shape style="position:absolute;left:9149;top:9929;width:2464;height:2" coordorigin="9149,9929" coordsize="2464,0" path="m9149,9929l11613,9929e" filled="f" stroked="t" strokeweight=".477497pt" strokecolor="#383838">
                <v:path arrowok="t"/>
              </v:shape>
            </v:group>
            <v:group style="position:absolute;left:334;top:10176;width:1256;height:2" coordorigin="334,10176" coordsize="1256,2">
              <v:shape style="position:absolute;left:334;top:10176;width:1256;height:2" coordorigin="334,10176" coordsize="1256,0" path="m334,10176l1590,10176e" filled="f" stroked="t" strokeweight=".477497pt" strokecolor="#444444">
                <v:path arrowok="t"/>
              </v:shape>
            </v:group>
            <v:group style="position:absolute;left:1533;top:10176;width:1604;height:2" coordorigin="1533,10176" coordsize="1604,2">
              <v:shape style="position:absolute;left:1533;top:10176;width:1604;height:2" coordorigin="1533,10176" coordsize="1604,0" path="m1533,10176l3137,10176e" filled="f" stroked="t" strokeweight=".954994pt" strokecolor="#5B5B5B">
                <v:path arrowok="t"/>
              </v:shape>
            </v:group>
            <v:group style="position:absolute;left:3080;top:10176;width:783;height:2" coordorigin="3080,10176" coordsize="783,2">
              <v:shape style="position:absolute;left:3080;top:10176;width:783;height:2" coordorigin="3080,10176" coordsize="783,0" path="m3080,10176l3863,10176e" filled="f" stroked="t" strokeweight=".477497pt" strokecolor="#282828">
                <v:path arrowok="t"/>
              </v:shape>
            </v:group>
            <v:group style="position:absolute;left:3806;top:10173;width:802;height:2" coordorigin="3806,10173" coordsize="802,2">
              <v:shape style="position:absolute;left:3806;top:10173;width:802;height:2" coordorigin="3806,10173" coordsize="802,0" path="m3806,10173l4608,10173e" filled="f" stroked="t" strokeweight=".716246pt" strokecolor="#444444">
                <v:path arrowok="t"/>
              </v:shape>
            </v:group>
            <v:group style="position:absolute;left:4551;top:10171;width:415;height:2" coordorigin="4551,10171" coordsize="415,2">
              <v:shape style="position:absolute;left:4551;top:10171;width:415;height:2" coordorigin="4551,10171" coordsize="415,0" path="m4551,10171l4966,10171e" filled="f" stroked="t" strokeweight=".477497pt" strokecolor="#232323">
                <v:path arrowok="t"/>
              </v:shape>
            </v:group>
            <v:group style="position:absolute;left:4909;top:10171;width:2115;height:2" coordorigin="4909,10171" coordsize="2115,2">
              <v:shape style="position:absolute;left:4909;top:10171;width:2115;height:2" coordorigin="4909,10171" coordsize="2115,0" path="m4909,10171l7024,10171e" filled="f" stroked="t" strokeweight=".954994pt" strokecolor="#5B5B5B">
                <v:path arrowok="t"/>
              </v:shape>
            </v:group>
            <v:group style="position:absolute;left:6967;top:10171;width:473;height:2" coordorigin="6967,10171" coordsize="473,2">
              <v:shape style="position:absolute;left:6967;top:10171;width:473;height:2" coordorigin="6967,10171" coordsize="473,0" path="m6967,10171l7439,10171e" filled="f" stroked="t" strokeweight=".477497pt" strokecolor="#232323">
                <v:path arrowok="t"/>
              </v:shape>
            </v:group>
            <v:group style="position:absolute;left:7382;top:10169;width:1046;height:2" coordorigin="7382,10169" coordsize="1046,2">
              <v:shape style="position:absolute;left:7382;top:10169;width:1046;height:2" coordorigin="7382,10169" coordsize="1046,0" path="m7382,10169l8428,10169e" filled="f" stroked="t" strokeweight=".477497pt" strokecolor="#3F3F3F">
                <v:path arrowok="t"/>
              </v:shape>
            </v:group>
            <v:group style="position:absolute;left:8371;top:10166;width:372;height:2" coordorigin="8371,10166" coordsize="372,2">
              <v:shape style="position:absolute;left:8371;top:10166;width:372;height:2" coordorigin="8371,10166" coordsize="372,0" path="m8371,10166l8743,10166e" filled="f" stroked="t" strokeweight=".477497pt" strokecolor="#282828">
                <v:path arrowok="t"/>
              </v:shape>
            </v:group>
            <v:group style="position:absolute;left:8686;top:10166;width:2927;height:2" coordorigin="8686,10166" coordsize="2927,2">
              <v:shape style="position:absolute;left:8686;top:10166;width:2927;height:2" coordorigin="8686,10166" coordsize="2927,0" path="m8686,10166l11613,10166e" filled="f" stroked="t" strokeweight=".954994pt" strokecolor="#606060">
                <v:path arrowok="t"/>
              </v:shape>
            </v:group>
            <v:group style="position:absolute;left:11579;top:10185;width:2;height:211" coordorigin="11579,10185" coordsize="2,211">
              <v:shape style="position:absolute;left:11579;top:10185;width:2;height:211" coordorigin="11579,10185" coordsize="0,211" path="m11579,10396l11579,10185e" filled="f" stroked="t" strokeweight=".238749pt" strokecolor="#000000">
                <v:path arrowok="t"/>
              </v:shape>
            </v:group>
            <v:group style="position:absolute;left:329;top:10657;width:2884;height:2" coordorigin="329,10657" coordsize="2884,2">
              <v:shape style="position:absolute;left:329;top:10657;width:2884;height:2" coordorigin="329,10657" coordsize="2884,0" path="m329,10657l3214,10657e" filled="f" stroked="t" strokeweight=".716246pt" strokecolor="#5B5B5B">
                <v:path arrowok="t"/>
              </v:shape>
            </v:group>
            <v:group style="position:absolute;left:3080;top:10657;width:353;height:2" coordorigin="3080,10657" coordsize="353,2">
              <v:shape style="position:absolute;left:3080;top:10657;width:353;height:2" coordorigin="3080,10657" coordsize="353,0" path="m3080,10657l3433,10657e" filled="f" stroked="t" strokeweight=".477497pt" strokecolor="#484848">
                <v:path arrowok="t"/>
              </v:shape>
            </v:group>
            <v:group style="position:absolute;left:3376;top:10654;width:487;height:2" coordorigin="3376,10654" coordsize="487,2">
              <v:shape style="position:absolute;left:3376;top:10654;width:487;height:2" coordorigin="3376,10654" coordsize="487,0" path="m3376,10654l3863,10654e" filled="f" stroked="t" strokeweight=".477497pt" strokecolor="#2B2B2B">
                <v:path arrowok="t"/>
              </v:shape>
            </v:group>
            <v:group style="position:absolute;left:3806;top:10652;width:3051;height:2" coordorigin="3806,10652" coordsize="3051,2">
              <v:shape style="position:absolute;left:3806;top:10652;width:3051;height:2" coordorigin="3806,10652" coordsize="3051,0" path="m3806,10652l6857,10652e" filled="f" stroked="t" strokeweight=".954994pt" strokecolor="#5B5B5B">
                <v:path arrowok="t"/>
              </v:shape>
            </v:group>
            <v:group style="position:absolute;left:6800;top:10650;width:640;height:2" coordorigin="6800,10650" coordsize="640,2">
              <v:shape style="position:absolute;left:6800;top:10650;width:640;height:2" coordorigin="6800,10650" coordsize="640,0" path="m6800,10650l7439,10650e" filled="f" stroked="t" strokeweight=".477497pt" strokecolor="#484848">
                <v:path arrowok="t"/>
              </v:shape>
            </v:group>
            <v:group style="position:absolute;left:7382;top:10650;width:2937;height:2" coordorigin="7382,10650" coordsize="2937,2">
              <v:shape style="position:absolute;left:7382;top:10650;width:2937;height:2" coordorigin="7382,10650" coordsize="2937,0" path="m7382,10650l10319,10650e" filled="f" stroked="t" strokeweight=".954994pt" strokecolor="#606060">
                <v:path arrowok="t"/>
              </v:shape>
            </v:group>
            <v:group style="position:absolute;left:9306;top:10647;width:2306;height:2" coordorigin="9306,10647" coordsize="2306,2">
              <v:shape style="position:absolute;left:9306;top:10647;width:2306;height:2" coordorigin="9306,10647" coordsize="2306,0" path="m9306,10647l11613,10647e" filled="f" stroked="t" strokeweight=".477497pt" strokecolor="#484848">
                <v:path arrowok="t"/>
              </v:shape>
            </v:group>
            <v:group style="position:absolute;left:11579;top:10396;width:2;height:254" coordorigin="11579,10396" coordsize="2,254">
              <v:shape style="position:absolute;left:11579;top:10396;width:2;height:254" coordorigin="11579,10396" coordsize="0,254" path="m11579,10650l11579,10396e" filled="f" stroked="t" strokeweight=".238749pt" strokecolor="#606060">
                <v:path arrowok="t"/>
              </v:shape>
            </v:group>
            <v:group style="position:absolute;left:759;top:10877;width:831;height:2" coordorigin="759,10877" coordsize="831,2">
              <v:shape style="position:absolute;left:759;top:10877;width:831;height:2" coordorigin="759,10877" coordsize="831,0" path="m759,10877l1590,10877e" filled="f" stroked="t" strokeweight=".238749pt" strokecolor="#3B3B3B">
                <v:path arrowok="t"/>
              </v:shape>
            </v:group>
            <v:group style="position:absolute;left:1533;top:10879;width:2330;height:2" coordorigin="1533,10879" coordsize="2330,2">
              <v:shape style="position:absolute;left:1533;top:10879;width:2330;height:2" coordorigin="1533,10879" coordsize="2330,0" path="m1533,10879l3863,10879e" filled="f" stroked="t" strokeweight=".477497pt" strokecolor="#575757">
                <v:path arrowok="t"/>
              </v:shape>
            </v:group>
            <v:group style="position:absolute;left:3806;top:10877;width:473;height:2" coordorigin="3806,10877" coordsize="473,2">
              <v:shape style="position:absolute;left:3806;top:10877;width:473;height:2" coordorigin="3806,10877" coordsize="473,0" path="m3806,10877l4278,10877e" filled="f" stroked="t" strokeweight=".238749pt" strokecolor="#383838">
                <v:path arrowok="t"/>
              </v:shape>
            </v:group>
            <v:group style="position:absolute;left:4579;top:10908;width:1151;height:2" coordorigin="4579,10908" coordsize="1151,2">
              <v:shape style="position:absolute;left:4579;top:10908;width:1151;height:2" coordorigin="4579,10908" coordsize="1151,0" path="m4579,10908l5730,10908e" filled="f" stroked="t" strokeweight=".238749pt" strokecolor="#000000">
                <v:path arrowok="t"/>
              </v:shape>
            </v:group>
            <v:group style="position:absolute;left:5701;top:10877;width:1017;height:2" coordorigin="5701,10877" coordsize="1017,2">
              <v:shape style="position:absolute;left:5701;top:10877;width:1017;height:2" coordorigin="5701,10877" coordsize="1017,0" path="m5701,10877l6718,10877e" filled="f" stroked="t" strokeweight=".238749pt" strokecolor="#5B5B5B">
                <v:path arrowok="t"/>
              </v:shape>
            </v:group>
            <v:group style="position:absolute;left:7411;top:10908;width:439;height:2" coordorigin="7411,10908" coordsize="439,2">
              <v:shape style="position:absolute;left:7411;top:10908;width:439;height:2" coordorigin="7411,10908" coordsize="439,0" path="m7411,10908l7850,10908e" filled="f" stroked="t" strokeweight=".238749pt" strokecolor="#606060">
                <v:path arrowok="t"/>
              </v:shape>
            </v:group>
            <v:group style="position:absolute;left:7850;top:10908;width:864;height:2" coordorigin="7850,10908" coordsize="864,2">
              <v:shape style="position:absolute;left:7850;top:10908;width:864;height:2" coordorigin="7850,10908" coordsize="864,0" path="m7850,10908l8714,10908e" filled="f" stroked="t" strokeweight=".238749pt" strokecolor="#000000">
                <v:path arrowok="t"/>
              </v:shape>
            </v:group>
            <v:group style="position:absolute;left:8753;top:10877;width:401;height:2" coordorigin="8753,10877" coordsize="401,2">
              <v:shape style="position:absolute;left:8753;top:10877;width:401;height:2" coordorigin="8753,10877" coordsize="401,0" path="m8753,10877l9154,10877e" filled="f" stroked="t" strokeweight=".238749pt" strokecolor="#9C9C9C">
                <v:path arrowok="t"/>
              </v:shape>
            </v:group>
            <v:group style="position:absolute;left:9177;top:10908;width:158;height:2" coordorigin="9177,10908" coordsize="158,2">
              <v:shape style="position:absolute;left:9177;top:10908;width:158;height:2" coordorigin="9177,10908" coordsize="158,0" path="m9177,10908l9335,10908e" filled="f" stroked="t" strokeweight=".238749pt" strokecolor="#878787">
                <v:path arrowok="t"/>
              </v:shape>
            </v:group>
            <v:group style="position:absolute;left:9335;top:10908;width:1299;height:2" coordorigin="9335,10908" coordsize="1299,2">
              <v:shape style="position:absolute;left:9335;top:10908;width:1299;height:2" coordorigin="9335,10908" coordsize="1299,0" path="m9335,10908l10634,10908e" filled="f" stroked="t" strokeweight=".238749pt" strokecolor="#4B4B4B">
                <v:path arrowok="t"/>
              </v:shape>
            </v:group>
            <v:group style="position:absolute;left:10634;top:10908;width:950;height:2" coordorigin="10634,10908" coordsize="950,2">
              <v:shape style="position:absolute;left:10634;top:10908;width:950;height:2" coordorigin="10634,10908" coordsize="950,0" path="m10634,10908l11584,10908e" filled="f" stroked="t" strokeweight=".238749pt" strokecolor="#000000">
                <v:path arrowok="t"/>
              </v:shape>
            </v:group>
            <v:group style="position:absolute;left:11610;top:10607;width:2;height:670" coordorigin="11610,10607" coordsize="2,670">
              <v:shape style="position:absolute;left:11610;top:10607;width:2;height:670" coordorigin="11610,10607" coordsize="0,670" path="m11610,11277l11610,10607e" filled="f" stroked="t" strokeweight=".238749pt" strokecolor="#747474">
                <v:path arrowok="t"/>
              </v:shape>
            </v:group>
            <v:group style="position:absolute;left:329;top:11052;width:1237;height:2" coordorigin="329,11052" coordsize="1237,2">
              <v:shape style="position:absolute;left:329;top:11052;width:1237;height:2" coordorigin="329,11052" coordsize="1237,0" path="m329,11052l1566,11052e" filled="f" stroked="t" strokeweight=".238749pt" strokecolor="#6B6B6B">
                <v:path arrowok="t"/>
              </v:shape>
            </v:group>
            <v:group style="position:absolute;left:1561;top:10908;width:2;height:148" coordorigin="1561,10908" coordsize="2,148">
              <v:shape style="position:absolute;left:1561;top:10908;width:2;height:148" coordorigin="1561,10908" coordsize="0,148" path="m1561,11056l1561,10908e" filled="f" stroked="t" strokeweight=".238749pt" strokecolor="#000000">
                <v:path arrowok="t"/>
              </v:shape>
            </v:group>
            <v:group style="position:absolute;left:1561;top:11052;width:807;height:2" coordorigin="1561,11052" coordsize="807,2">
              <v:shape style="position:absolute;left:1561;top:11052;width:807;height:2" coordorigin="1561,11052" coordsize="807,0" path="m1561,11052l2368,11052e" filled="f" stroked="t" strokeweight=".238749pt" strokecolor="#3F3F3F">
                <v:path arrowok="t"/>
              </v:shape>
            </v:group>
            <v:group style="position:absolute;left:5730;top:11052;width:1265;height:2" coordorigin="5730,11052" coordsize="1265,2">
              <v:shape style="position:absolute;left:5730;top:11052;width:1265;height:2" coordorigin="5730,11052" coordsize="1265,0" path="m5730,11052l6995,11052e" filled="f" stroked="t" strokeweight=".238749pt" strokecolor="#000000">
                <v:path arrowok="t"/>
              </v:shape>
            </v:group>
            <v:group style="position:absolute;left:6995;top:11052;width:855;height:2" coordorigin="6995,11052" coordsize="855,2">
              <v:shape style="position:absolute;left:6995;top:11052;width:855;height:2" coordorigin="6995,11052" coordsize="855,0" path="m6995,11052l7850,11052e" filled="f" stroked="t" strokeweight=".238749pt" strokecolor="#545454">
                <v:path arrowok="t"/>
              </v:shape>
            </v:group>
            <v:group style="position:absolute;left:7420;top:10879;width:2;height:5916" coordorigin="7420,10879" coordsize="2,5916">
              <v:shape style="position:absolute;left:7420;top:10879;width:2;height:5916" coordorigin="7420,10879" coordsize="0,5916" path="m7420,16795l7420,10879e" filled="f" stroked="t" strokeweight=".716246pt" strokecolor="#545454">
                <v:path arrowok="t"/>
              </v:shape>
            </v:group>
            <v:group style="position:absolute;left:7850;top:11052;width:3734;height:2" coordorigin="7850,11052" coordsize="3734,2">
              <v:shape style="position:absolute;left:7850;top:11052;width:3734;height:2" coordorigin="7850,11052" coordsize="3734,0" path="m7850,11052l11584,11052e" filled="f" stroked="t" strokeweight=".238749pt" strokecolor="#000000">
                <v:path arrowok="t"/>
              </v:shape>
            </v:group>
            <v:group style="position:absolute;left:1144;top:11023;width:2;height:957" coordorigin="1144,11023" coordsize="2,957">
              <v:shape style="position:absolute;left:1144;top:11023;width:2;height:957" coordorigin="1144,11023" coordsize="0,957" path="m1144,11980l1144,11023e" filled="f" stroked="t" strokeweight=".954994pt" strokecolor="#606060">
                <v:path arrowok="t"/>
              </v:shape>
            </v:group>
            <v:group style="position:absolute;left:1561;top:11047;width:2;height:201" coordorigin="1561,11047" coordsize="2,201">
              <v:shape style="position:absolute;left:1561;top:11047;width:2;height:201" coordorigin="1561,11047" coordsize="0,201" path="m1561,11248l1561,11047e" filled="f" stroked="t" strokeweight=".238749pt" strokecolor="#646464">
                <v:path arrowok="t"/>
              </v:shape>
            </v:group>
            <v:group style="position:absolute;left:1561;top:11248;width:2;height:1575" coordorigin="1561,11248" coordsize="2,1575">
              <v:shape style="position:absolute;left:1561;top:11248;width:2;height:1575" coordorigin="1561,11248" coordsize="0,1575" path="m1561,12823l1561,11248e" filled="f" stroked="t" strokeweight=".238749pt" strokecolor="#000000">
                <v:path arrowok="t"/>
              </v:shape>
            </v:group>
            <v:group style="position:absolute;left:11610;top:11219;width:2;height:278" coordorigin="11610,11219" coordsize="2,278">
              <v:shape style="position:absolute;left:11610;top:11219;width:2;height:278" coordorigin="11610,11219" coordsize="0,278" path="m11610,11497l11610,11219e" filled="f" stroked="t" strokeweight=".238749pt" strokecolor="#8C8C8C">
                <v:path arrowok="t"/>
              </v:shape>
            </v:group>
            <v:group style="position:absolute;left:11579;top:11540;width:2;height:4963" coordorigin="11579,11540" coordsize="2,4963">
              <v:shape style="position:absolute;left:11579;top:11540;width:2;height:4963" coordorigin="11579,11540" coordsize="0,4963" path="m11579,16503l11579,11540e" filled="f" stroked="t" strokeweight=".238749pt" strokecolor="#000000">
                <v:path arrowok="t"/>
              </v:shape>
            </v:group>
            <v:group style="position:absolute;left:346;top:11755;width:2;height:5069" coordorigin="346,11755" coordsize="2,5069">
              <v:shape style="position:absolute;left:346;top:11755;width:2;height:5069" coordorigin="346,11755" coordsize="0,5069" path="m346,16824l346,11755e" filled="f" stroked="t" strokeweight=".716246pt" strokecolor="#4F4F4F">
                <v:path arrowok="t"/>
              </v:shape>
            </v:group>
            <v:group style="position:absolute;left:3109;top:11784;width:2;height:168" coordorigin="3109,11784" coordsize="2,168">
              <v:shape style="position:absolute;left:3109;top:11784;width:2;height:168" coordorigin="3109,11784" coordsize="0,168" path="m3109,11952l3109,11784e" filled="f" stroked="t" strokeweight="1.193743pt" strokecolor="#000000">
                <v:path arrowok="t"/>
              </v:shape>
            </v:group>
            <v:group style="position:absolute;left:1146;top:11923;width:2;height:163" coordorigin="1146,11923" coordsize="2,163">
              <v:shape style="position:absolute;left:1146;top:11923;width:2;height:163" coordorigin="1146,11923" coordsize="0,163" path="m1146,12086l1146,11923e" filled="f" stroked="t" strokeweight=".716246pt" strokecolor="#4B4B4B">
                <v:path arrowok="t"/>
              </v:shape>
            </v:group>
            <v:group style="position:absolute;left:3834;top:11952;width:2;height:196" coordorigin="3834,11952" coordsize="2,196">
              <v:shape style="position:absolute;left:3834;top:11952;width:2;height:196" coordorigin="3834,11952" coordsize="0,196" path="m3834,12148l3834,11952e" filled="f" stroked="t" strokeweight=".716246pt" strokecolor="#646454">
                <v:path arrowok="t"/>
              </v:shape>
            </v:group>
            <v:group style="position:absolute;left:1141;top:12028;width:2;height:148" coordorigin="1141,12028" coordsize="2,148">
              <v:shape style="position:absolute;left:1141;top:12028;width:2;height:148" coordorigin="1141,12028" coordsize="0,148" path="m1141,12176l1141,12028e" filled="f" stroked="t" strokeweight=".477497pt" strokecolor="#2B2B2B">
                <v:path arrowok="t"/>
              </v:shape>
            </v:group>
            <v:group style="position:absolute;left:7416;top:12028;width:2;height:148" coordorigin="7416,12028" coordsize="2,148">
              <v:shape style="position:absolute;left:7416;top:12028;width:2;height:148" coordorigin="7416,12028" coordsize="0,148" path="m7416,12176l7416,12028e" filled="f" stroked="t" strokeweight=".477497pt" strokecolor="#383838">
                <v:path arrowok="t"/>
              </v:shape>
            </v:group>
            <v:group style="position:absolute;left:1141;top:12119;width:2;height:402" coordorigin="1141,12119" coordsize="2,402">
              <v:shape style="position:absolute;left:1141;top:12119;width:2;height:402" coordorigin="1141,12119" coordsize="0,402" path="m1141,12521l1141,12119e" filled="f" stroked="t" strokeweight=".477497pt" strokecolor="#181818">
                <v:path arrowok="t"/>
              </v:shape>
            </v:group>
            <v:group style="position:absolute;left:7416;top:12310;width:2;height:211" coordorigin="7416,12310" coordsize="2,211">
              <v:shape style="position:absolute;left:7416;top:12310;width:2;height:211" coordorigin="7416,12310" coordsize="0,211" path="m7416,12521l7416,12310e" filled="f" stroked="t" strokeweight=".477497pt" strokecolor="#343434">
                <v:path arrowok="t"/>
              </v:shape>
            </v:group>
            <v:group style="position:absolute;left:339;top:12464;width:2;height:215" coordorigin="339,12464" coordsize="2,215">
              <v:shape style="position:absolute;left:339;top:12464;width:2;height:215" coordorigin="339,12464" coordsize="0,215" path="m339,12679l339,12464e" filled="f" stroked="t" strokeweight=".477497pt" strokecolor="#232323">
                <v:path arrowok="t"/>
              </v:shape>
            </v:group>
            <v:group style="position:absolute;left:1144;top:12464;width:2;height:938" coordorigin="1144,12464" coordsize="2,938">
              <v:shape style="position:absolute;left:1144;top:12464;width:2;height:938" coordorigin="1144,12464" coordsize="0,938" path="m1144,13402l1144,12464e" filled="f" stroked="t" strokeweight=".477497pt" strokecolor="#383838">
                <v:path arrowok="t"/>
              </v:shape>
            </v:group>
            <v:group style="position:absolute;left:339;top:13194;width:506;height:2" coordorigin="339,13194" coordsize="506,2">
              <v:shape style="position:absolute;left:339;top:13194;width:506;height:2" coordorigin="339,13194" coordsize="506,0" path="m339,13194l845,13194e" filled="f" stroked="t" strokeweight=".716246pt" strokecolor="#4F4F4F">
                <v:path arrowok="t"/>
              </v:shape>
            </v:group>
            <v:group style="position:absolute;left:788;top:13191;width:807;height:2" coordorigin="788,13191" coordsize="807,2">
              <v:shape style="position:absolute;left:788;top:13191;width:807;height:2" coordorigin="788,13191" coordsize="807,0" path="m788,13191l1595,13191e" filled="f" stroked="t" strokeweight=".477497pt" strokecolor="#3B3B3B">
                <v:path arrowok="t"/>
              </v:shape>
            </v:group>
            <v:group style="position:absolute;left:1561;top:12823;width:2;height:550" coordorigin="1561,12823" coordsize="2,550">
              <v:shape style="position:absolute;left:1561;top:12823;width:2;height:550" coordorigin="1561,12823" coordsize="0,550" path="m1561,13373l1561,12823e" filled="f" stroked="t" strokeweight=".238749pt" strokecolor="#3B3B3B">
                <v:path arrowok="t"/>
              </v:shape>
            </v:group>
            <v:group style="position:absolute;left:1533;top:13191;width:859;height:2" coordorigin="1533,13191" coordsize="859,2">
              <v:shape style="position:absolute;left:1533;top:13191;width:859;height:2" coordorigin="1533,13191" coordsize="859,0" path="m1533,13191l2392,13191e" filled="f" stroked="t" strokeweight=".954994pt" strokecolor="#646464">
                <v:path arrowok="t"/>
              </v:shape>
            </v:group>
            <v:group style="position:absolute;left:2387;top:12794;width:2;height:426" coordorigin="2387,12794" coordsize="2,426">
              <v:shape style="position:absolute;left:2387;top:12794;width:2;height:426" coordorigin="2387,12794" coordsize="0,426" path="m2387,13220l2387,12794e" filled="f" stroked="t" strokeweight=".477497pt" strokecolor="#3B3B3B">
                <v:path arrowok="t"/>
              </v:shape>
            </v:group>
            <v:group style="position:absolute;left:7420;top:12794;width:2;height:1163" coordorigin="7420,12794" coordsize="2,1163">
              <v:shape style="position:absolute;left:7420;top:12794;width:2;height:1163" coordorigin="7420,12794" coordsize="0,1163" path="m7420,13957l7420,12794e" filled="f" stroked="t" strokeweight=".477497pt" strokecolor="#383838">
                <v:path arrowok="t"/>
              </v:shape>
            </v:group>
            <v:group style="position:absolute;left:344;top:13148;width:2;height:809" coordorigin="344,13148" coordsize="2,809">
              <v:shape style="position:absolute;left:344;top:13148;width:2;height:809" coordorigin="344,13148" coordsize="0,809" path="m344,13957l344,13148e" filled="f" stroked="t" strokeweight=".477497pt" strokecolor="#1F1F1F">
                <v:path arrowok="t"/>
              </v:shape>
            </v:group>
            <v:group style="position:absolute;left:2387;top:13148;width:2;height:627" coordorigin="2387,13148" coordsize="2,627">
              <v:shape style="position:absolute;left:2387;top:13148;width:2;height:627" coordorigin="2387,13148" coordsize="0,627" path="m2387,13775l2387,13148e" filled="f" stroked="t" strokeweight=".477497pt" strokecolor="#232323">
                <v:path arrowok="t"/>
              </v:shape>
            </v:group>
            <v:group style="position:absolute;left:3109;top:13182;width:2;height:191" coordorigin="3109,13182" coordsize="2,191">
              <v:shape style="position:absolute;left:3109;top:13182;width:2;height:191" coordorigin="3109,13182" coordsize="0,191" path="m3109,13373l3109,13182e" filled="f" stroked="t" strokeweight=".238749pt" strokecolor="#000000">
                <v:path arrowok="t"/>
              </v:shape>
            </v:group>
            <v:group style="position:absolute;left:1146;top:13344;width:2;height:613" coordorigin="1146,13344" coordsize="2,613">
              <v:shape style="position:absolute;left:1146;top:13344;width:2;height:613" coordorigin="1146,13344" coordsize="0,613" path="m1146,13957l1146,13344e" filled="f" stroked="t" strokeweight=".477497pt" strokecolor="#232323">
                <v:path arrowok="t"/>
              </v:shape>
            </v:group>
            <v:group style="position:absolute;left:1561;top:13373;width:2;height:3130" coordorigin="1561,13373" coordsize="2,3130">
              <v:shape style="position:absolute;left:1561;top:13373;width:2;height:3130" coordorigin="1561,13373" coordsize="0,3130" path="m1561,16503l1561,13373e" filled="f" stroked="t" strokeweight=".238749pt" strokecolor="#000000">
                <v:path arrowok="t"/>
              </v:shape>
            </v:group>
            <v:group style="position:absolute;left:2387;top:13718;width:2;height:641" coordorigin="2387,13718" coordsize="2,641">
              <v:shape style="position:absolute;left:2387;top:13718;width:2;height:641" coordorigin="2387,13718" coordsize="0,641" path="m2387,14359l2387,13718e" filled="f" stroked="t" strokeweight=".716246pt" strokecolor="#484848">
                <v:path arrowok="t"/>
              </v:shape>
            </v:group>
            <v:group style="position:absolute;left:1148;top:13900;width:2;height:2685" coordorigin="1148,13900" coordsize="2,2685">
              <v:shape style="position:absolute;left:1148;top:13900;width:2;height:2685" coordorigin="1148,13900" coordsize="0,2685" path="m1148,16585l1148,13900e" filled="f" stroked="t" strokeweight=".954994pt" strokecolor="#606060">
                <v:path arrowok="t"/>
              </v:shape>
            </v:group>
            <v:group style="position:absolute;left:2390;top:14302;width:2;height:1034" coordorigin="2390,14302" coordsize="2,1034">
              <v:shape style="position:absolute;left:2390;top:14302;width:2;height:1034" coordorigin="2390,14302" coordsize="0,1034" path="m2390,15335l2390,14302e" filled="f" stroked="t" strokeweight=".477497pt" strokecolor="#2B2B2B">
                <v:path arrowok="t"/>
              </v:shape>
            </v:group>
            <v:group style="position:absolute;left:2387;top:15278;width:2;height:1541" coordorigin="2387,15278" coordsize="2,1541">
              <v:shape style="position:absolute;left:2387;top:15278;width:2;height:1541" coordorigin="2387,15278" coordsize="0,1541" path="m2387,16819l2387,15278e" filled="f" stroked="t" strokeweight=".954994pt" strokecolor="#575757">
                <v:path arrowok="t"/>
              </v:shape>
            </v:group>
            <v:group style="position:absolute;left:4675;top:15515;width:458;height:2" coordorigin="4675,15515" coordsize="458,2">
              <v:shape style="position:absolute;left:4675;top:15515;width:458;height:2" coordorigin="4675,15515" coordsize="458,0" path="m4675,15515l5133,15515e" filled="f" stroked="t" strokeweight=".716246pt" strokecolor="#5B67A0">
                <v:path arrowok="t"/>
              </v:shape>
            </v:group>
            <v:group style="position:absolute;left:4808;top:15486;width:1003;height:2" coordorigin="4808,15486" coordsize="1003,2">
              <v:shape style="position:absolute;left:4808;top:15486;width:1003;height:2" coordorigin="4808,15486" coordsize="1003,0" path="m4808,15486l5811,15486e" filled="f" stroked="t" strokeweight=".954994pt" strokecolor="#6B74B3">
                <v:path arrowok="t"/>
              </v:shape>
            </v:group>
            <v:group style="position:absolute;left:5730;top:15493;width:1098;height:2" coordorigin="5730,15493" coordsize="1098,2">
              <v:shape style="position:absolute;left:5730;top:15493;width:1098;height:2" coordorigin="5730,15493" coordsize="1098,0" path="m5730,15493l6828,15493e" filled="f" stroked="t" strokeweight=".716246pt" strokecolor="#7780C8">
                <v:path arrowok="t"/>
              </v:shape>
            </v:group>
            <v:group style="position:absolute;left:10011;top:13560;width:6;height:81" coordorigin="10011,13560" coordsize="6,81">
              <v:shape style="position:absolute;left:10011;top:13560;width:6;height:81" coordorigin="10011,13560" coordsize="6,81" path="m10014,13640l10014,13560e" filled="f" stroked="t" strokeweight=".40969pt" strokecolor="#AAAEA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4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49"/>
          <w:szCs w:val="49"/>
        </w:rPr>
      </w:pPr>
      <w:rPr/>
      <w:r>
        <w:rPr>
          <w:rFonts w:ascii="Arial" w:hAnsi="Arial" w:cs="Arial" w:eastAsia="Arial"/>
          <w:sz w:val="11"/>
          <w:szCs w:val="11"/>
          <w:color w:val="424682"/>
          <w:w w:val="141"/>
          <w:i/>
          <w:position w:val="2"/>
        </w:rPr>
        <w:t>(</w:t>
      </w:r>
      <w:r>
        <w:rPr>
          <w:rFonts w:ascii="Arial" w:hAnsi="Arial" w:cs="Arial" w:eastAsia="Arial"/>
          <w:sz w:val="11"/>
          <w:szCs w:val="11"/>
          <w:color w:val="424682"/>
          <w:spacing w:val="-12"/>
          <w:w w:val="140"/>
          <w:i/>
          <w:position w:val="2"/>
        </w:rPr>
        <w:t>"</w:t>
      </w:r>
      <w:r>
        <w:rPr>
          <w:rFonts w:ascii="Times New Roman" w:hAnsi="Times New Roman" w:cs="Times New Roman" w:eastAsia="Times New Roman"/>
          <w:sz w:val="49"/>
          <w:szCs w:val="49"/>
          <w:color w:val="6269B3"/>
          <w:spacing w:val="0"/>
          <w:w w:val="52"/>
          <w:position w:val="0"/>
        </w:rPr>
        <w:t>---</w:t>
      </w:r>
      <w:r>
        <w:rPr>
          <w:rFonts w:ascii="Times New Roman" w:hAnsi="Times New Roman" w:cs="Times New Roman" w:eastAsia="Times New Roman"/>
          <w:sz w:val="49"/>
          <w:szCs w:val="4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280"/>
          <w:cols w:num="2" w:equalWidth="0">
            <w:col w:w="5413" w:space="632"/>
            <w:col w:w="5375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0" w:lineRule="atLeast"/>
        <w:ind w:left="3538" w:right="5026" w:firstLine="-95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.434658pt;margin-top:-17.406466pt;width:38.939462pt;height:43.5pt;mso-position-horizontal-relative:page;mso-position-vertical-relative:paragraph;z-index:-15273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242424"/>
                      <w:spacing w:val="0"/>
                      <w:w w:val="161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</w:rPr>
        <w:t>İZMİR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2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</w:rPr>
        <w:t>BÜYÜKŞEHİR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9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</w:rPr>
        <w:t>BELEDİYESİ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İTFAİ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9"/>
          <w:w w:val="10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</w:rPr>
        <w:t>DAİRESi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3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</w:rPr>
        <w:t>BAŞKANLIGI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206" w:lineRule="exact"/>
        <w:ind w:left="835" w:right="3890"/>
        <w:jc w:val="center"/>
        <w:tabs>
          <w:tab w:pos="372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.825993pt;margin-top:5.354586pt;width:52.030127pt;height:7.5pt;mso-position-horizontal-relative:page;mso-position-vertical-relative:paragraph;z-index:-15272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83838"/>
                      <w:spacing w:val="0"/>
                      <w:w w:val="104"/>
                      <w:b/>
                      <w:bCs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14"/>
          <w:position w:val="9"/>
        </w:rPr>
        <w:t>IZMIR</w:t>
      </w:r>
      <w:r>
        <w:rPr>
          <w:rFonts w:ascii="Arial" w:hAnsi="Arial" w:cs="Arial" w:eastAsia="Arial"/>
          <w:sz w:val="14"/>
          <w:szCs w:val="14"/>
          <w:color w:val="383838"/>
          <w:spacing w:val="-10"/>
          <w:w w:val="114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4"/>
          <w:position w:val="-1"/>
        </w:rPr>
        <w:t>itfaiye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19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9"/>
          <w:position w:val="-1"/>
        </w:rPr>
        <w:t>Müdahale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0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612" w:right="5733"/>
        <w:jc w:val="center"/>
        <w:tabs>
          <w:tab w:pos="40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17"/>
          <w:position w:val="1"/>
        </w:rPr>
        <w:t>BELEDIYESI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>YANGIN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9"/>
          <w:position w:val="0"/>
        </w:rPr>
        <w:t>RAPORU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4" w:right="-20"/>
        <w:jc w:val="left"/>
        <w:tabs>
          <w:tab w:pos="1340" w:val="left"/>
          <w:tab w:pos="3200" w:val="left"/>
          <w:tab w:pos="5580" w:val="left"/>
          <w:tab w:pos="762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4"/>
          <w:w w:val="154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color w:val="242424"/>
          <w:spacing w:val="8"/>
          <w:w w:val="65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12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13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-11"/>
          <w:w w:val="100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arihi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10"/>
        </w:rPr>
        <w:t>6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0"/>
        </w:rPr>
        <w:t>.05.2017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24"/>
          <w:w w:val="1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-15"/>
          <w:w w:val="110"/>
        </w:rPr>
        <w:t>!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0"/>
        </w:rPr>
        <w:t>Bildirim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1"/>
          <w:w w:val="110"/>
        </w:rPr>
        <w:t> </w:t>
      </w:r>
      <w:r>
        <w:rPr>
          <w:rFonts w:ascii="Arial" w:hAnsi="Arial" w:cs="Arial" w:eastAsia="Arial"/>
          <w:sz w:val="17"/>
          <w:szCs w:val="17"/>
          <w:color w:val="525252"/>
          <w:spacing w:val="1"/>
          <w:w w:val="88"/>
        </w:rPr>
        <w:t>S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60"/>
        </w:rPr>
        <w:t>r</w:t>
      </w:r>
      <w:r>
        <w:rPr>
          <w:rFonts w:ascii="Arial" w:hAnsi="Arial" w:cs="Arial" w:eastAsia="Arial"/>
          <w:sz w:val="17"/>
          <w:szCs w:val="17"/>
          <w:color w:val="383838"/>
          <w:spacing w:val="-33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525252"/>
          <w:spacing w:val="0"/>
          <w:w w:val="100"/>
        </w:rPr>
        <w:t>rıı</w:t>
      </w:r>
      <w:r>
        <w:rPr>
          <w:rFonts w:ascii="Arial" w:hAnsi="Arial" w:cs="Arial" w:eastAsia="Arial"/>
          <w:sz w:val="17"/>
          <w:szCs w:val="17"/>
          <w:color w:val="525252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242424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6"/>
          <w:szCs w:val="16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424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25"/>
        </w:rPr>
        <w:t>Saati: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13.09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treı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2"/>
        </w:rPr>
        <w:t>8787029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20" w:after="0" w:line="240" w:lineRule="auto"/>
        <w:ind w:left="133" w:right="-20"/>
        <w:jc w:val="left"/>
        <w:tabs>
          <w:tab w:pos="1360" w:val="left"/>
          <w:tab w:pos="3200" w:val="left"/>
          <w:tab w:pos="4440" w:val="left"/>
          <w:tab w:pos="55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17"/>
          <w:szCs w:val="17"/>
          <w:color w:val="383838"/>
          <w:spacing w:val="8"/>
          <w:w w:val="99"/>
        </w:rPr>
        <w:t>K</w:t>
      </w:r>
      <w:r>
        <w:rPr>
          <w:rFonts w:ascii="Arial" w:hAnsi="Arial" w:cs="Arial" w:eastAsia="Arial"/>
          <w:sz w:val="17"/>
          <w:szCs w:val="17"/>
          <w:color w:val="525252"/>
          <w:spacing w:val="3"/>
          <w:w w:val="82"/>
        </w:rPr>
        <w:t>a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6"/>
        </w:rPr>
        <w:t>vr</w:t>
      </w:r>
      <w:r>
        <w:rPr>
          <w:rFonts w:ascii="Arial" w:hAnsi="Arial" w:cs="Arial" w:eastAsia="Arial"/>
          <w:sz w:val="17"/>
          <w:szCs w:val="17"/>
          <w:color w:val="383838"/>
          <w:spacing w:val="-7"/>
          <w:w w:val="105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8"/>
        </w:rPr>
        <w:t>Tarihi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4"/>
        </w:rPr>
        <w:t>:16.0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"/>
          <w:w w:val="114"/>
        </w:rPr>
        <w:t>5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-10"/>
          <w:w w:val="114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4"/>
        </w:rPr>
        <w:t>2017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42"/>
          <w:w w:val="11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2"/>
          <w:w w:val="53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1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92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ıı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676767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676767"/>
          <w:spacing w:val="-17"/>
          <w:w w:val="13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3156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3"/>
        </w:rPr>
        <w:t>Alan: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31"/>
          <w:w w:val="1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3"/>
        </w:rPr>
        <w:t>Kemalpaşa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21"/>
          <w:w w:val="1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3"/>
        </w:rPr>
        <w:t>Grubu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30" w:after="0" w:line="240" w:lineRule="auto"/>
        <w:ind w:left="133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525252"/>
          <w:w w:val="98"/>
        </w:rPr>
        <w:t>Bi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ldirile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</w:rPr>
        <w:t>Adr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4"/>
          <w:w w:val="111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11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14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2"/>
          <w:w w:val="111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</w:rPr>
        <w:t>Orma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13"/>
        </w:rPr>
        <w:t>dep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7"/>
          <w:w w:val="114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color w:val="242424"/>
          <w:spacing w:val="0"/>
          <w:w w:val="78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24242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ark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79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31" w:after="0" w:line="240" w:lineRule="auto"/>
        <w:ind w:left="133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3"/>
          <w:w w:val="111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</w:rPr>
        <w:t>8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1"/>
          <w:w w:val="111"/>
        </w:rPr>
        <w:t>5</w:t>
      </w:r>
      <w:r>
        <w:rPr>
          <w:rFonts w:ascii="Times New Roman" w:hAnsi="Times New Roman" w:cs="Times New Roman" w:eastAsia="Times New Roman"/>
          <w:sz w:val="16"/>
          <w:szCs w:val="16"/>
          <w:color w:val="676767"/>
          <w:spacing w:val="-1"/>
          <w:w w:val="11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</w:rPr>
        <w:t>Yıl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2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09"/>
        </w:rPr>
        <w:t>Ç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umh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5"/>
          <w:w w:val="105"/>
        </w:rPr>
        <w:t>M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hallesi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0"/>
        </w:rPr>
        <w:t>Armutl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0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8"/>
          <w:w w:val="1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7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nn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4"/>
          <w:w w:val="100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poları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2"/>
        </w:rPr>
        <w:t>arkasıArmutl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2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36"/>
          <w:w w:val="1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9797B"/>
          <w:spacing w:val="9"/>
          <w:w w:val="112"/>
        </w:rPr>
        <w:t>/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12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4"/>
          <w:w w:val="112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2"/>
        </w:rPr>
        <w:t>MALP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13"/>
          <w:w w:val="112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-1"/>
          <w:w w:val="112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2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2" w:after="0" w:line="278" w:lineRule="auto"/>
        <w:ind w:left="133" w:right="1843" w:firstLine="-10"/>
        <w:jc w:val="left"/>
        <w:tabs>
          <w:tab w:pos="1340" w:val="left"/>
          <w:tab w:pos="3620" w:val="left"/>
          <w:tab w:pos="6760" w:val="left"/>
          <w:tab w:pos="68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100"/>
        </w:rPr>
        <w:t>:</w:t>
      </w:r>
      <w:r>
        <w:rPr>
          <w:rFonts w:ascii="Arial" w:hAnsi="Arial" w:cs="Arial" w:eastAsia="Arial"/>
          <w:sz w:val="19"/>
          <w:szCs w:val="19"/>
          <w:color w:val="525252"/>
          <w:spacing w:val="-1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72"/>
        </w:rPr>
        <w:t>C</w:t>
      </w:r>
      <w:r>
        <w:rPr>
          <w:rFonts w:ascii="Arial" w:hAnsi="Arial" w:cs="Arial" w:eastAsia="Arial"/>
          <w:sz w:val="19"/>
          <w:szCs w:val="19"/>
          <w:color w:val="38383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-1"/>
          <w:w w:val="100"/>
        </w:rPr>
        <w:t>ö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</w:rPr>
        <w:t>yangını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4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3"/>
          <w:w w:val="100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3"/>
          <w:w w:val="100"/>
        </w:rPr>
        <w:t>b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9"/>
        </w:rPr>
        <w:t>:Tedbirsizli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9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4"/>
          <w:w w:val="10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4"/>
        </w:rPr>
        <w:t>(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3"/>
        </w:rPr>
        <w:t>sigara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4"/>
        </w:rPr>
        <w:t>)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"/>
          <w:w w:val="10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76767"/>
          <w:spacing w:val="0"/>
          <w:w w:val="163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6767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676767"/>
          <w:spacing w:val="0"/>
          <w:w w:val="15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76767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77"/>
        </w:rPr>
        <w:t>!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3"/>
          <w:w w:val="77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pını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2"/>
        </w:rPr>
        <w:t>Kull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nını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51" w:lineRule="exact"/>
        <w:ind w:left="3668" w:right="494"/>
        <w:jc w:val="center"/>
        <w:tabs>
          <w:tab w:pos="6180" w:val="left"/>
          <w:tab w:pos="6800" w:val="left"/>
        </w:tabs>
        <w:rPr>
          <w:rFonts w:ascii="Times New Roman" w:hAnsi="Times New Roman" w:cs="Times New Roman" w:eastAsia="Times New Roman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5"/>
          <w:w w:val="100"/>
          <w:position w:val="-2"/>
        </w:rPr>
        <w:t>B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1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5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7"/>
          <w:w w:val="100"/>
          <w:position w:val="-2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-8"/>
          <w:w w:val="120"/>
          <w:position w:val="-2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20"/>
          <w:position w:val="-2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4"/>
          <w:w w:val="120"/>
          <w:position w:val="-2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20"/>
          <w:position w:val="-2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2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7"/>
          <w:w w:val="12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1"/>
          <w:position w:val="-2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9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19"/>
          <w:position w:val="-2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66"/>
          <w:position w:val="-2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6"/>
          <w:w w:val="10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258"/>
          <w:b/>
          <w:bCs/>
          <w:position w:val="-2"/>
        </w:rPr>
        <w:t>Al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13"/>
          <w:position w:val="-2"/>
        </w:rPr>
        <w:t>Ç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3"/>
          <w:w w:val="113"/>
          <w:position w:val="-2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6"/>
          <w:position w:val="-2"/>
        </w:rPr>
        <w:t>lik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3"/>
          <w:position w:val="-2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2"/>
          <w:position w:val="-2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00"/>
          <w:position w:val="-2"/>
        </w:rPr>
        <w:t>ğ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1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6"/>
          <w:szCs w:val="6"/>
          <w:color w:val="525252"/>
          <w:spacing w:val="0"/>
          <w:w w:val="181"/>
          <w:b/>
          <w:bCs/>
          <w:position w:val="-2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525252"/>
          <w:spacing w:val="-17"/>
          <w:w w:val="181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0"/>
          <w:w w:val="181"/>
          <w:b/>
          <w:bCs/>
          <w:position w:val="-2"/>
        </w:rPr>
        <w:t>••••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6"/>
          <w:w w:val="181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25252"/>
          <w:spacing w:val="0"/>
          <w:w w:val="100"/>
          <w:b/>
          <w:bCs/>
          <w:position w:val="-2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525252"/>
          <w:spacing w:val="2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242424"/>
          <w:spacing w:val="0"/>
          <w:w w:val="192"/>
          <w:b/>
          <w:bCs/>
          <w:position w:val="-2"/>
        </w:rPr>
        <w:t>•••</w:t>
      </w:r>
      <w:r>
        <w:rPr>
          <w:rFonts w:ascii="Times New Roman" w:hAnsi="Times New Roman" w:cs="Times New Roman" w:eastAsia="Times New Roman"/>
          <w:sz w:val="6"/>
          <w:szCs w:val="6"/>
          <w:color w:val="242424"/>
          <w:spacing w:val="-14"/>
          <w:w w:val="192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25252"/>
          <w:spacing w:val="0"/>
          <w:w w:val="192"/>
          <w:b/>
          <w:bCs/>
          <w:position w:val="-2"/>
        </w:rPr>
        <w:t>••</w:t>
      </w:r>
      <w:r>
        <w:rPr>
          <w:rFonts w:ascii="Times New Roman" w:hAnsi="Times New Roman" w:cs="Times New Roman" w:eastAsia="Times New Roman"/>
          <w:sz w:val="6"/>
          <w:szCs w:val="6"/>
          <w:color w:val="525252"/>
          <w:spacing w:val="-12"/>
          <w:w w:val="192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0"/>
          <w:w w:val="100"/>
          <w:b/>
          <w:bCs/>
          <w:position w:val="-2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2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676767"/>
          <w:spacing w:val="0"/>
          <w:w w:val="204"/>
          <w:b/>
          <w:bCs/>
          <w:position w:val="-2"/>
        </w:rPr>
        <w:t>••••</w:t>
      </w:r>
      <w:r>
        <w:rPr>
          <w:rFonts w:ascii="Times New Roman" w:hAnsi="Times New Roman" w:cs="Times New Roman" w:eastAsia="Times New Roman"/>
          <w:sz w:val="6"/>
          <w:szCs w:val="6"/>
          <w:color w:val="676767"/>
          <w:spacing w:val="-19"/>
          <w:w w:val="204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242424"/>
          <w:spacing w:val="0"/>
          <w:w w:val="100"/>
          <w:b/>
          <w:bCs/>
          <w:position w:val="-2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242424"/>
          <w:spacing w:val="12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25252"/>
          <w:spacing w:val="0"/>
          <w:w w:val="100"/>
          <w:b/>
          <w:bCs/>
          <w:position w:val="-2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525252"/>
          <w:spacing w:val="2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0"/>
          <w:w w:val="192"/>
          <w:b/>
          <w:bCs/>
          <w:position w:val="-2"/>
        </w:rPr>
        <w:t>••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-12"/>
          <w:w w:val="192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25252"/>
          <w:spacing w:val="0"/>
          <w:w w:val="192"/>
          <w:b/>
          <w:bCs/>
          <w:position w:val="-2"/>
        </w:rPr>
        <w:t>•••</w:t>
      </w:r>
      <w:r>
        <w:rPr>
          <w:rFonts w:ascii="Times New Roman" w:hAnsi="Times New Roman" w:cs="Times New Roman" w:eastAsia="Times New Roman"/>
          <w:sz w:val="6"/>
          <w:szCs w:val="6"/>
          <w:color w:val="525252"/>
          <w:spacing w:val="-15"/>
          <w:w w:val="192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0"/>
          <w:w w:val="100"/>
          <w:b/>
          <w:bCs/>
          <w:position w:val="-2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0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15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676767"/>
          <w:spacing w:val="0"/>
          <w:w w:val="260"/>
          <w:b/>
          <w:bCs/>
          <w:position w:val="-2"/>
        </w:rPr>
        <w:t>uo</w:t>
      </w:r>
      <w:r>
        <w:rPr>
          <w:rFonts w:ascii="Times New Roman" w:hAnsi="Times New Roman" w:cs="Times New Roman" w:eastAsia="Times New Roman"/>
          <w:sz w:val="6"/>
          <w:szCs w:val="6"/>
          <w:color w:val="676767"/>
          <w:spacing w:val="-24"/>
          <w:w w:val="26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0"/>
          <w:w w:val="75"/>
          <w:b/>
          <w:bCs/>
          <w:position w:val="-2"/>
        </w:rPr>
        <w:t>o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0"/>
          <w:w w:val="75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3"/>
          <w:w w:val="75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25252"/>
          <w:spacing w:val="0"/>
          <w:w w:val="75"/>
          <w:b/>
          <w:bCs/>
          <w:position w:val="-2"/>
        </w:rPr>
        <w:t>o</w:t>
      </w:r>
      <w:r>
        <w:rPr>
          <w:rFonts w:ascii="Times New Roman" w:hAnsi="Times New Roman" w:cs="Times New Roman" w:eastAsia="Times New Roman"/>
          <w:sz w:val="6"/>
          <w:szCs w:val="6"/>
          <w:color w:val="525252"/>
          <w:spacing w:val="0"/>
          <w:w w:val="75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25252"/>
          <w:spacing w:val="3"/>
          <w:w w:val="75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0"/>
          <w:w w:val="133"/>
          <w:b/>
          <w:bCs/>
          <w:position w:val="-2"/>
        </w:rPr>
        <w:t>oooo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-1"/>
          <w:w w:val="133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676767"/>
          <w:spacing w:val="0"/>
          <w:w w:val="133"/>
          <w:b/>
          <w:bCs/>
          <w:position w:val="-2"/>
        </w:rPr>
        <w:t>ooo</w:t>
      </w:r>
      <w:r>
        <w:rPr>
          <w:rFonts w:ascii="Times New Roman" w:hAnsi="Times New Roman" w:cs="Times New Roman" w:eastAsia="Times New Roman"/>
          <w:sz w:val="6"/>
          <w:szCs w:val="6"/>
          <w:color w:val="676767"/>
          <w:spacing w:val="1"/>
          <w:w w:val="133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0"/>
          <w:w w:val="100"/>
          <w:b/>
          <w:bCs/>
          <w:position w:val="-2"/>
        </w:rPr>
        <w:t>o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-2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676767"/>
          <w:spacing w:val="0"/>
          <w:w w:val="163"/>
          <w:b/>
          <w:bCs/>
          <w:position w:val="-2"/>
        </w:rPr>
        <w:t>oouooo</w:t>
      </w:r>
      <w:r>
        <w:rPr>
          <w:rFonts w:ascii="Times New Roman" w:hAnsi="Times New Roman" w:cs="Times New Roman" w:eastAsia="Times New Roman"/>
          <w:sz w:val="6"/>
          <w:szCs w:val="6"/>
          <w:color w:val="676767"/>
          <w:spacing w:val="1"/>
          <w:w w:val="163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0"/>
          <w:w w:val="75"/>
          <w:b/>
          <w:bCs/>
          <w:position w:val="-2"/>
        </w:rPr>
        <w:t>o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5"/>
          <w:w w:val="75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25252"/>
          <w:spacing w:val="0"/>
          <w:w w:val="100"/>
          <w:b/>
          <w:bCs/>
          <w:position w:val="-2"/>
        </w:rPr>
        <w:t>o</w:t>
      </w:r>
      <w:r>
        <w:rPr>
          <w:rFonts w:ascii="Times New Roman" w:hAnsi="Times New Roman" w:cs="Times New Roman" w:eastAsia="Times New Roman"/>
          <w:sz w:val="6"/>
          <w:szCs w:val="6"/>
          <w:color w:val="525252"/>
          <w:spacing w:val="3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0"/>
          <w:w w:val="152"/>
          <w:b/>
          <w:bCs/>
          <w:position w:val="-2"/>
        </w:rPr>
        <w:t>o•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-13"/>
          <w:w w:val="152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79797B"/>
          <w:spacing w:val="0"/>
          <w:w w:val="152"/>
          <w:b/>
          <w:bCs/>
          <w:position w:val="-2"/>
        </w:rPr>
        <w:t>o•</w:t>
      </w:r>
      <w:r>
        <w:rPr>
          <w:rFonts w:ascii="Times New Roman" w:hAnsi="Times New Roman" w:cs="Times New Roman" w:eastAsia="Times New Roman"/>
          <w:sz w:val="6"/>
          <w:szCs w:val="6"/>
          <w:color w:val="79797B"/>
          <w:spacing w:val="-4"/>
          <w:w w:val="152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0"/>
          <w:w w:val="152"/>
          <w:b/>
          <w:bCs/>
          <w:position w:val="-2"/>
        </w:rPr>
        <w:t>••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2"/>
          <w:w w:val="152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25252"/>
          <w:spacing w:val="0"/>
          <w:w w:val="208"/>
          <w:b/>
          <w:bCs/>
          <w:position w:val="-2"/>
        </w:rPr>
        <w:t>••••••</w:t>
      </w:r>
      <w:r>
        <w:rPr>
          <w:rFonts w:ascii="Times New Roman" w:hAnsi="Times New Roman" w:cs="Times New Roman" w:eastAsia="Times New Roman"/>
          <w:sz w:val="6"/>
          <w:szCs w:val="6"/>
          <w:color w:val="525252"/>
          <w:spacing w:val="-13"/>
          <w:w w:val="208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0"/>
          <w:w w:val="100"/>
          <w:b/>
          <w:bCs/>
          <w:position w:val="-2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383838"/>
          <w:spacing w:val="12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25252"/>
          <w:spacing w:val="0"/>
          <w:w w:val="136"/>
          <w:b/>
          <w:bCs/>
          <w:position w:val="-2"/>
        </w:rPr>
        <w:t>•o</w:t>
      </w:r>
      <w:r>
        <w:rPr>
          <w:rFonts w:ascii="Times New Roman" w:hAnsi="Times New Roman" w:cs="Times New Roman" w:eastAsia="Times New Roman"/>
          <w:sz w:val="6"/>
          <w:szCs w:val="6"/>
          <w:color w:val="525252"/>
          <w:spacing w:val="-3"/>
          <w:w w:val="136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79797B"/>
          <w:spacing w:val="0"/>
          <w:w w:val="136"/>
          <w:b/>
          <w:bCs/>
          <w:position w:val="-2"/>
        </w:rPr>
        <w:t>oo</w:t>
      </w:r>
      <w:r>
        <w:rPr>
          <w:rFonts w:ascii="Times New Roman" w:hAnsi="Times New Roman" w:cs="Times New Roman" w:eastAsia="Times New Roman"/>
          <w:sz w:val="6"/>
          <w:szCs w:val="6"/>
          <w:color w:val="79797B"/>
          <w:spacing w:val="-5"/>
          <w:w w:val="136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25252"/>
          <w:spacing w:val="0"/>
          <w:w w:val="156"/>
          <w:b/>
          <w:bCs/>
          <w:position w:val="-2"/>
        </w:rPr>
        <w:t>ouooooooo</w:t>
      </w:r>
      <w:r>
        <w:rPr>
          <w:rFonts w:ascii="Times New Roman" w:hAnsi="Times New Roman" w:cs="Times New Roman" w:eastAsia="Times New Roman"/>
          <w:sz w:val="6"/>
          <w:szCs w:val="6"/>
          <w:color w:val="525252"/>
          <w:spacing w:val="-8"/>
          <w:w w:val="156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79797B"/>
          <w:spacing w:val="0"/>
          <w:w w:val="138"/>
          <w:b/>
          <w:bCs/>
          <w:position w:val="-2"/>
        </w:rPr>
        <w:t>ooooo</w:t>
      </w:r>
      <w:r>
        <w:rPr>
          <w:rFonts w:ascii="Times New Roman" w:hAnsi="Times New Roman" w:cs="Times New Roman" w:eastAsia="Times New Roman"/>
          <w:sz w:val="6"/>
          <w:szCs w:val="6"/>
          <w:color w:val="79797B"/>
          <w:spacing w:val="4"/>
          <w:w w:val="138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25252"/>
          <w:spacing w:val="0"/>
          <w:w w:val="196"/>
          <w:b/>
          <w:bCs/>
          <w:position w:val="-2"/>
        </w:rPr>
        <w:t>••••••</w:t>
      </w:r>
      <w:r>
        <w:rPr>
          <w:rFonts w:ascii="Times New Roman" w:hAnsi="Times New Roman" w:cs="Times New Roman" w:eastAsia="Times New Roman"/>
          <w:sz w:val="6"/>
          <w:szCs w:val="6"/>
          <w:color w:val="525252"/>
          <w:spacing w:val="-8"/>
          <w:w w:val="196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79797B"/>
          <w:spacing w:val="0"/>
          <w:w w:val="114"/>
          <w:b/>
          <w:bCs/>
          <w:position w:val="-2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387" w:lineRule="exact"/>
        <w:ind w:left="4460" w:right="1436"/>
        <w:jc w:val="center"/>
        <w:tabs>
          <w:tab w:pos="5060" w:val="left"/>
          <w:tab w:pos="556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26"/>
          <w:szCs w:val="26"/>
          <w:color w:val="383838"/>
          <w:spacing w:val="0"/>
          <w:w w:val="52"/>
          <w:b/>
          <w:bCs/>
        </w:rPr>
        <w:t>ı</w:t>
      </w:r>
      <w:r>
        <w:rPr>
          <w:rFonts w:ascii="Arial" w:hAnsi="Arial" w:cs="Arial" w:eastAsia="Arial"/>
          <w:sz w:val="26"/>
          <w:szCs w:val="26"/>
          <w:color w:val="383838"/>
          <w:spacing w:val="-37"/>
          <w:w w:val="52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100"/>
          <w:b/>
          <w:bCs/>
        </w:rPr>
      </w:r>
      <w:r>
        <w:rPr>
          <w:rFonts w:ascii="Arial" w:hAnsi="Arial" w:cs="Arial" w:eastAsia="Arial"/>
          <w:sz w:val="31"/>
          <w:szCs w:val="31"/>
          <w:color w:val="242424"/>
          <w:spacing w:val="0"/>
          <w:w w:val="52"/>
        </w:rPr>
        <w:t>ı</w:t>
      </w:r>
      <w:r>
        <w:rPr>
          <w:rFonts w:ascii="Arial" w:hAnsi="Arial" w:cs="Arial" w:eastAsia="Arial"/>
          <w:sz w:val="31"/>
          <w:szCs w:val="31"/>
          <w:color w:val="242424"/>
          <w:spacing w:val="0"/>
          <w:w w:val="100"/>
        </w:rPr>
        <w:tab/>
      </w:r>
      <w:r>
        <w:rPr>
          <w:rFonts w:ascii="Arial" w:hAnsi="Arial" w:cs="Arial" w:eastAsia="Arial"/>
          <w:sz w:val="31"/>
          <w:szCs w:val="31"/>
          <w:color w:val="242424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AFAFAF"/>
          <w:spacing w:val="0"/>
          <w:w w:val="598"/>
        </w:rPr>
        <w:t>ll</w:t>
      </w:r>
      <w:r>
        <w:rPr>
          <w:rFonts w:ascii="Arial" w:hAnsi="Arial" w:cs="Arial" w:eastAsia="Arial"/>
          <w:sz w:val="42"/>
          <w:szCs w:val="42"/>
          <w:color w:val="AFAFAF"/>
          <w:spacing w:val="-5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89"/>
          <w:position w:val="11"/>
        </w:rPr>
        <w:t>!Ya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4"/>
          <w:w w:val="90"/>
          <w:position w:val="11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5"/>
          <w:w w:val="119"/>
          <w:position w:val="11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96"/>
          <w:position w:val="11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7"/>
          <w:w w:val="97"/>
          <w:position w:val="11"/>
        </w:rPr>
        <w:t>n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69"/>
          <w:position w:val="11"/>
        </w:rPr>
        <w:t>ı</w:t>
      </w:r>
      <w:r>
        <w:rPr>
          <w:rFonts w:ascii="Arial" w:hAnsi="Arial" w:cs="Arial" w:eastAsia="Arial"/>
          <w:sz w:val="16"/>
          <w:szCs w:val="16"/>
          <w:color w:val="383838"/>
          <w:spacing w:val="-21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0"/>
          <w:position w:val="11"/>
        </w:rPr>
        <w:t>Kontrol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5"/>
          <w:w w:val="110"/>
          <w:position w:val="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11"/>
        </w:rPr>
        <w:t>Altına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32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11"/>
        </w:rPr>
        <w:t>Alma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4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11"/>
        </w:rPr>
        <w:t>Saati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4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  <w:position w:val="11"/>
        </w:rPr>
        <w:t>:13.20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133" w:right="-20"/>
        <w:jc w:val="left"/>
        <w:tabs>
          <w:tab w:pos="2160" w:val="left"/>
          <w:tab w:pos="578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4"/>
          <w:position w:val="2"/>
        </w:rPr>
        <w:t>Şeyin: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>ahibi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76767"/>
          <w:spacing w:val="0"/>
          <w:w w:val="118"/>
          <w:position w:val="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676767"/>
          <w:spacing w:val="0"/>
          <w:w w:val="118"/>
          <w:position w:val="0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676767"/>
          <w:spacing w:val="6"/>
          <w:w w:val="118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18"/>
          <w:position w:val="1"/>
        </w:rPr>
        <w:t>ÖJ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1"/>
          <w:w w:val="118"/>
          <w:position w:val="1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8"/>
          <w:position w:val="1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1"/>
          <w:w w:val="118"/>
          <w:position w:val="1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8"/>
          <w:position w:val="1"/>
        </w:rPr>
        <w:t>rıilemedi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2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1"/>
        </w:rPr>
        <w:t>iracı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9"/>
          <w:position w:val="1"/>
        </w:rPr>
        <w:t>Kullanan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3"/>
          <w:w w:val="109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79797B"/>
          <w:spacing w:val="0"/>
          <w:w w:val="132"/>
          <w:position w:val="1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0" w:after="0" w:line="240" w:lineRule="auto"/>
        <w:ind w:left="2177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V'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\miri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Nur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</w:rPr>
        <w:t>KARAG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1"/>
          <w:w w:val="112"/>
        </w:rPr>
        <w:t>Ö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14"/>
        </w:rPr>
        <w:t>Z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31" w:after="0" w:line="192" w:lineRule="exact"/>
        <w:ind w:left="2177" w:right="-20"/>
        <w:jc w:val="left"/>
        <w:tabs>
          <w:tab w:pos="4720" w:val="left"/>
          <w:tab w:pos="776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88"/>
          <w:position w:val="-1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88"/>
          <w:position w:val="-1"/>
        </w:rPr>
        <w:t>\.raç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2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91"/>
          <w:position w:val="-1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8"/>
          <w:w w:val="191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b/>
          <w:bCs/>
          <w:position w:val="-1"/>
        </w:rPr>
        <w:t>1</w:t>
      </w:r>
      <w:r>
        <w:rPr>
          <w:rFonts w:ascii="Arial" w:hAnsi="Arial" w:cs="Arial" w:eastAsia="Arial"/>
          <w:sz w:val="17"/>
          <w:szCs w:val="17"/>
          <w:color w:val="383838"/>
          <w:spacing w:val="-41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92"/>
          <w:position w:val="0"/>
        </w:rPr>
        <w:t>r:,:ıkı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92"/>
          <w:position w:val="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8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6"/>
          <w:position w:val="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6"/>
          <w:position w:val="0"/>
        </w:rPr>
        <w:t>Grupta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6"/>
          <w:position w:val="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21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>.lO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8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7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>yerine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>varı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7"/>
          <w:position w:val="0"/>
        </w:rPr>
        <w:t>13.15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80" w:bottom="280" w:left="220" w:right="380"/>
        </w:sectPr>
      </w:pPr>
      <w:rPr/>
    </w:p>
    <w:p>
      <w:pPr>
        <w:spacing w:before="14" w:after="0" w:line="240" w:lineRule="auto"/>
        <w:ind w:left="114"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83838"/>
          <w:w w:val="129"/>
        </w:rPr>
        <w:t>pi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4"/>
          <w:w w:val="130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24" w:after="0" w:line="181" w:lineRule="exact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88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88"/>
        </w:rPr>
        <w:t>\.raç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5"/>
          <w:w w:val="8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</w:rPr>
        <w:t>Pla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6"/>
          <w:w w:val="111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1"/>
          <w:w w:val="111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</w:rPr>
        <w:t>sı:3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</w:rPr>
        <w:t>5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2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5"/>
        </w:rPr>
        <w:t>080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380"/>
          <w:cols w:num="2" w:equalWidth="0">
            <w:col w:w="553" w:space="1624"/>
            <w:col w:w="9143"/>
          </w:cols>
        </w:sectPr>
      </w:pPr>
      <w:rPr/>
    </w:p>
    <w:p>
      <w:pPr>
        <w:spacing w:before="17" w:after="0" w:line="240" w:lineRule="auto"/>
        <w:ind w:left="133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8"/>
        </w:rPr>
        <w:t>Ekibin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  <w:position w:val="0"/>
        </w:rPr>
        <w:t>Saati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left="4735" w:right="4224"/>
        <w:jc w:val="center"/>
        <w:tabs>
          <w:tab w:pos="6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83838"/>
          <w:w w:val="80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79797B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74" w:lineRule="auto"/>
        <w:ind w:left="2191" w:right="4205" w:firstLine="2569"/>
        <w:jc w:val="left"/>
        <w:tabs>
          <w:tab w:pos="47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5"/>
          <w:w w:val="99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5"/>
        </w:rPr>
        <w:t>nıni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ı-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8"/>
          <w:w w:val="100"/>
        </w:rPr>
        <w:t>J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4"/>
          <w:w w:val="112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3"/>
          <w:w w:val="112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2"/>
        </w:rPr>
        <w:t>nn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2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7"/>
          <w:w w:val="1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02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eli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9797B"/>
          <w:spacing w:val="0"/>
          <w:w w:val="163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79797B"/>
          <w:spacing w:val="0"/>
          <w:w w:val="16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42424"/>
          <w:spacing w:val="0"/>
          <w:w w:val="111"/>
        </w:rPr>
        <w:t>Personel</w:t>
      </w:r>
      <w:r>
        <w:rPr>
          <w:rFonts w:ascii="Times New Roman" w:hAnsi="Times New Roman" w:cs="Times New Roman" w:eastAsia="Times New Roman"/>
          <w:sz w:val="16"/>
          <w:szCs w:val="16"/>
          <w:color w:val="242424"/>
          <w:spacing w:val="1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</w:rPr>
        <w:t>Sayısı: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9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Doğalga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</w:rPr>
        <w:t>Saati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19" w:after="0" w:line="261" w:lineRule="auto"/>
        <w:ind w:left="2191" w:right="2445" w:firstLine="-2063"/>
        <w:jc w:val="left"/>
        <w:tabs>
          <w:tab w:pos="2240" w:val="left"/>
          <w:tab w:pos="4740" w:val="left"/>
          <w:tab w:pos="766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2"/>
          <w:position w:val="1"/>
        </w:rPr>
        <w:t>Gitmişse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202"/>
          <w:position w:val="0"/>
        </w:rPr>
        <w:t>ıkı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202"/>
          <w:position w:val="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35"/>
          <w:w w:val="202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4"/>
          <w:position w:val="0"/>
        </w:rPr>
        <w:t>Saati: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9797B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79797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79797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2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>rsonel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42424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6"/>
          <w:szCs w:val="16"/>
          <w:color w:val="24242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4242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  <w:position w:val="0"/>
        </w:rPr>
        <w:t>Saat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"/>
          <w:w w:val="111"/>
          <w:position w:val="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676767"/>
          <w:spacing w:val="0"/>
          <w:w w:val="109"/>
          <w:position w:val="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2177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!Yardıma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0"/>
        </w:rPr>
        <w:t>Plak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"/>
          <w:w w:val="11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2"/>
          <w:w w:val="117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79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31" w:after="0" w:line="240" w:lineRule="auto"/>
        <w:ind w:left="219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</w:rPr>
        <w:t>Amirini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</w:rPr>
        <w:t>Adı-Soyad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"/>
          <w:w w:val="111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36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6"/>
        </w:rPr>
        <w:t>pıayı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4"/>
          <w:w w:val="11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6"/>
        </w:rPr>
        <w:t>Görüldüğ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6"/>
        </w:rPr>
        <w:t>ü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14"/>
          <w:w w:val="11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3"/>
        </w:rPr>
        <w:t>yerine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5"/>
        </w:rPr>
        <w:t>vanldı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1"/>
          <w:w w:val="100"/>
        </w:rPr>
        <w:t>ğ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ında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0"/>
        </w:rPr>
        <w:t>şekilde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6"/>
          <w:w w:val="1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8"/>
          <w:w w:val="11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9"/>
          <w:w w:val="11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0"/>
        </w:rPr>
        <w:t>nmakta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10"/>
          <w:w w:val="1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9"/>
        </w:rPr>
        <w:t>görüldü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69" w:lineRule="exact"/>
        <w:ind w:left="4724" w:right="3994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  <w:position w:val="-1"/>
        </w:rPr>
        <w:t>Söndür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"/>
          <w:w w:val="111"/>
          <w:position w:val="-1"/>
        </w:rPr>
        <w:t>m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-2"/>
          <w:w w:val="111"/>
          <w:position w:val="-1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  <w:position w:val="-1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  <w:position w:val="-1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7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  <w:position w:val="-1"/>
        </w:rPr>
        <w:t>Kullanıla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  <w:position w:val="-1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4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-4"/>
          <w:w w:val="117"/>
          <w:position w:val="-1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  <w:position w:val="-1"/>
        </w:rPr>
        <w:t>öndürücü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114" w:right="-20"/>
        <w:jc w:val="left"/>
        <w:tabs>
          <w:tab w:pos="4740" w:val="left"/>
          <w:tab w:pos="6660" w:val="left"/>
          <w:tab w:pos="8240" w:val="left"/>
          <w:tab w:pos="982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0"/>
          <w:position w:val="-1"/>
        </w:rPr>
        <w:t>öııdürme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3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23"/>
          <w:position w:val="-3"/>
        </w:rPr>
        <w:t>Sum3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86"/>
          <w:position w:val="-3"/>
        </w:rPr>
        <w:t>IJ&lt;.öpü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86"/>
          <w:position w:val="-3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7"/>
          <w:w w:val="86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1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-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98"/>
          <w:position w:val="-3"/>
        </w:rPr>
        <w:t>IK.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1"/>
          <w:w w:val="98"/>
          <w:position w:val="-3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-10"/>
          <w:w w:val="138"/>
          <w:position w:val="-3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17"/>
          <w:w w:val="112"/>
          <w:position w:val="-3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11"/>
          <w:position w:val="-3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00"/>
          <w:position w:val="-3"/>
        </w:rPr>
        <w:t>g.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-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82"/>
          <w:i/>
          <w:position w:val="-3"/>
        </w:rPr>
        <w:t>ıcoı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-4"/>
          <w:w w:val="82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3"/>
          <w:position w:val="-3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1"/>
          <w:w w:val="103"/>
          <w:position w:val="-3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38"/>
          <w:position w:val="-3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92" w:lineRule="exact"/>
        <w:ind w:left="4756" w:right="-20"/>
        <w:jc w:val="left"/>
        <w:tabs>
          <w:tab w:pos="6660" w:val="left"/>
          <w:tab w:pos="8240" w:val="left"/>
          <w:tab w:pos="982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3"/>
        </w:rPr>
        <w:t>3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3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3"/>
        </w:rPr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54"/>
          <w:b/>
          <w:bCs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34"/>
          <w:szCs w:val="34"/>
          <w:color w:val="242424"/>
          <w:spacing w:val="0"/>
          <w:w w:val="54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242424"/>
          <w:spacing w:val="-43"/>
          <w:w w:val="54"/>
          <w:position w:val="1"/>
        </w:rPr>
        <w:t> </w:t>
      </w:r>
      <w:r>
        <w:rPr>
          <w:rFonts w:ascii="Arial" w:hAnsi="Arial" w:cs="Arial" w:eastAsia="Arial"/>
          <w:sz w:val="34"/>
          <w:szCs w:val="34"/>
          <w:color w:val="24242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242424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54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56" w:lineRule="exact"/>
        <w:ind w:left="2268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7"/>
        </w:rPr>
        <w:t>Yangınd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9"/>
          <w:w w:val="107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07"/>
        </w:rPr>
        <w:t>;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6"/>
          <w:w w:val="10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arazi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7"/>
        </w:rPr>
        <w:t>üzerin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9"/>
          <w:w w:val="107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2"/>
          <w:w w:val="107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7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7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3"/>
          <w:w w:val="10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atı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tahta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9"/>
        </w:rPr>
        <w:t>parçaları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0"/>
          <w:w w:val="10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9"/>
        </w:rPr>
        <w:t>yanmıştır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9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3"/>
          <w:w w:val="10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9"/>
        </w:rPr>
        <w:t>Yangında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1"/>
          <w:w w:val="10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1"/>
          <w:w w:val="100"/>
        </w:rPr>
        <w:t>z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ara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7"/>
          <w:w w:val="98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1"/>
          <w:w w:val="117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8"/>
        </w:rPr>
        <w:t>ktur.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26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2"/>
          <w:w w:val="574"/>
        </w:rPr>
        <w:t>ö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</w:rPr>
        <w:t>ndürme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0"/>
        </w:rPr>
        <w:t>Sonundaki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9"/>
          <w:w w:val="1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0"/>
        </w:rPr>
        <w:t>Hasar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17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6"/>
        </w:rPr>
        <w:t>Durumu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196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"/>
          <w:w w:val="112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2"/>
          <w:w w:val="112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2"/>
        </w:rPr>
        <w:t>rinde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6"/>
          <w:w w:val="1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</w:rPr>
        <w:t>tetkikte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3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</w:rPr>
        <w:t>başlangıcının;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3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0"/>
        </w:rPr>
        <w:t>kenarında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"/>
          <w:w w:val="1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2"/>
        </w:rPr>
        <w:t>görülmü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2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5"/>
          <w:w w:val="1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2"/>
        </w:rPr>
        <w:t>yapıla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"/>
          <w:w w:val="1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2"/>
        </w:rPr>
        <w:t>araştın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3"/>
          <w:w w:val="112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12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19"/>
          <w:w w:val="1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93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15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6"/>
          <w:w w:val="115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8"/>
        </w:rPr>
        <w:t>ruşturmada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22" w:after="0" w:line="268" w:lineRule="auto"/>
        <w:ind w:left="2244" w:right="1311" w:firstLine="-2106"/>
        <w:jc w:val="left"/>
        <w:tabs>
          <w:tab w:pos="21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</w:rPr>
        <w:t>Nedeni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volda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1"/>
          <w:w w:val="113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-2"/>
          <w:w w:val="113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3"/>
          <w:w w:val="113"/>
        </w:rPr>
        <w:t>ç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2"/>
          <w:w w:val="113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1"/>
          <w:w w:val="1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</w:rPr>
        <w:t>beli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2"/>
          <w:w w:val="111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2"/>
          <w:w w:val="111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</w:rPr>
        <w:t>iz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</w:rPr>
        <w:t>kişilerce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6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</w:rPr>
        <w:t>söndürülmede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7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</w:rPr>
        <w:t>sigaranı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6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8"/>
        </w:rPr>
        <w:t>kenarın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9"/>
          <w:w w:val="109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09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0"/>
        </w:rPr>
        <w:t>otları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0"/>
        </w:rPr>
        <w:t>utuşturması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6"/>
          <w:w w:val="1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1"/>
          <w:w w:val="110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0"/>
        </w:rPr>
        <w:t>onuc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0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1"/>
          <w:w w:val="1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2"/>
        </w:rPr>
        <w:t>kanaatine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5"/>
          <w:w w:val="1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7"/>
          <w:w w:val="105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3"/>
          <w:w w:val="116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</w:rPr>
        <w:t>rılmıştı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15"/>
          <w:w w:val="112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1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10" w:lineRule="atLeast"/>
        <w:ind w:left="133" w:right="3865"/>
        <w:jc w:val="left"/>
        <w:tabs>
          <w:tab w:pos="2180" w:val="left"/>
          <w:tab w:pos="68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5"/>
          <w:w w:val="108"/>
          <w:position w:val="2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8"/>
          <w:position w:val="2"/>
        </w:rPr>
        <w:t>igortalı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5"/>
          <w:w w:val="108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5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9"/>
          <w:w w:val="100"/>
          <w:position w:val="2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5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2"/>
        </w:rPr>
        <w:t>eti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2"/>
        </w:rPr>
        <w:t>Ad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7"/>
          <w:w w:val="100"/>
          <w:position w:val="2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-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6"/>
          <w:szCs w:val="16"/>
          <w:color w:val="242424"/>
          <w:spacing w:val="0"/>
          <w:w w:val="86"/>
          <w:position w:val="0"/>
        </w:rPr>
        <w:t>[</w:t>
      </w:r>
      <w:r>
        <w:rPr>
          <w:rFonts w:ascii="Times New Roman" w:hAnsi="Times New Roman" w:cs="Times New Roman" w:eastAsia="Times New Roman"/>
          <w:sz w:val="16"/>
          <w:szCs w:val="16"/>
          <w:color w:val="242424"/>
          <w:spacing w:val="1"/>
          <w:w w:val="85"/>
          <w:position w:val="0"/>
        </w:rPr>
        <w:t>B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-7"/>
          <w:w w:val="117"/>
          <w:position w:val="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8"/>
          <w:w w:val="102"/>
          <w:position w:val="0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-2"/>
          <w:w w:val="125"/>
          <w:position w:val="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94"/>
          <w:position w:val="0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7"/>
          <w:w w:val="94"/>
          <w:position w:val="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93"/>
          <w:position w:val="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5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-2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8"/>
          <w:position w:val="0"/>
        </w:rPr>
        <w:t>Kaybı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133" w:right="-20"/>
        <w:jc w:val="left"/>
        <w:tabs>
          <w:tab w:pos="5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525252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7"/>
          <w:szCs w:val="27"/>
          <w:color w:val="525252"/>
          <w:spacing w:val="-6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2525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52525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79"/>
          <w:position w:val="1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7"/>
          <w:w w:val="79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1"/>
        </w:rPr>
        <w:t>Yerini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0"/>
          <w:position w:val="1"/>
        </w:rPr>
        <w:t>Kime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133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</w:rPr>
        <w:t>Edildiği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93" w:after="0" w:line="240" w:lineRule="auto"/>
        <w:ind w:left="138" w:right="-20"/>
        <w:jc w:val="left"/>
        <w:tabs>
          <w:tab w:pos="2180" w:val="left"/>
          <w:tab w:pos="61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-15"/>
          <w:w w:val="100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arih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2"/>
        </w:rPr>
        <w:t>16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-1"/>
          <w:w w:val="11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2"/>
        </w:rPr>
        <w:t>05.2017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44"/>
          <w:w w:val="1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-19"/>
          <w:w w:val="13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2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1"/>
          <w:w w:val="112"/>
        </w:rPr>
        <w:t>4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-15"/>
          <w:w w:val="136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6"/>
        </w:rPr>
        <w:t>05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26" w:after="0" w:line="240" w:lineRule="auto"/>
        <w:ind w:left="219" w:right="-20"/>
        <w:jc w:val="left"/>
        <w:tabs>
          <w:tab w:pos="1040" w:val="left"/>
          <w:tab w:pos="1540" w:val="left"/>
          <w:tab w:pos="2180" w:val="left"/>
          <w:tab w:pos="876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Va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2"/>
          <w:w w:val="10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Gİ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9"/>
          <w:w w:val="100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KİP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3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6"/>
          <w:w w:val="113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-3"/>
          <w:w w:val="113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3"/>
        </w:rPr>
        <w:t>ta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"/>
          <w:w w:val="1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Öre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3"/>
        </w:rPr>
        <w:t>Grubu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8"/>
        </w:rPr>
        <w:t>ONAYLA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4"/>
          <w:w w:val="109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5"/>
        </w:rPr>
        <w:t>AN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325" w:right="-20"/>
        <w:jc w:val="left"/>
        <w:tabs>
          <w:tab w:pos="4580" w:val="left"/>
          <w:tab w:pos="890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1.879669pt;margin-top:11.322009pt;width:39.653442pt;height:8pt;mso-position-horizontal-relative:page;mso-position-vertical-relative:paragraph;z-index:-15271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383838"/>
                      <w:spacing w:val="0"/>
                      <w:w w:val="115"/>
                    </w:rPr>
                    <w:t>EkipAmiri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3"/>
        </w:rPr>
        <w:t>Gitmi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4"/>
          <w:w w:val="113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3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"/>
          <w:w w:val="1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8"/>
        </w:rPr>
        <w:t>Amir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7"/>
          <w:w w:val="108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676767"/>
          <w:spacing w:val="0"/>
          <w:w w:val="163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6767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676767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60"/>
          <w:b/>
          <w:bCs/>
          <w:position w:val="-17"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37"/>
          <w:w w:val="60"/>
          <w:b/>
          <w:bCs/>
          <w:position w:val="-17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60"/>
          <w:b/>
          <w:bCs/>
          <w:position w:val="-17"/>
        </w:rPr>
        <w:t>7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60"/>
          <w:b/>
          <w:bCs/>
          <w:position w:val="-17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13"/>
          <w:w w:val="60"/>
          <w:b/>
          <w:bCs/>
          <w:position w:val="-17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60"/>
          <w:position w:val="-17"/>
        </w:rPr>
        <w:t>MaYı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60"/>
          <w:position w:val="-17"/>
        </w:rPr>
        <w:t>s</w:t>
      </w:r>
      <w:r>
        <w:rPr>
          <w:rFonts w:ascii="Arial" w:hAnsi="Arial" w:cs="Arial" w:eastAsia="Arial"/>
          <w:sz w:val="23"/>
          <w:szCs w:val="23"/>
          <w:color w:val="383838"/>
          <w:spacing w:val="3"/>
          <w:w w:val="60"/>
          <w:position w:val="-17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78"/>
          <w:position w:val="-17"/>
        </w:rPr>
        <w:t>7nı7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380"/>
        </w:sectPr>
      </w:pPr>
      <w:rPr/>
    </w:p>
    <w:p>
      <w:pPr>
        <w:spacing w:before="46" w:after="0" w:line="183" w:lineRule="exact"/>
        <w:ind w:right="12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83838"/>
          <w:spacing w:val="0"/>
          <w:w w:val="55"/>
          <w:position w:val="-2"/>
        </w:rPr>
        <w:t>·;::;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07" w:lineRule="exact"/>
        <w:ind w:right="14"/>
        <w:jc w:val="righ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383838"/>
          <w:spacing w:val="0"/>
          <w:w w:val="140"/>
          <w:position w:val="-1"/>
        </w:rPr>
        <w:t>o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90" w:lineRule="exact"/>
        <w:ind w:right="-20"/>
        <w:jc w:val="righ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383838"/>
          <w:spacing w:val="0"/>
          <w:w w:val="93"/>
          <w:position w:val="1"/>
        </w:rPr>
        <w:t>;&gt;..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406" w:lineRule="exact"/>
        <w:ind w:right="-184"/>
        <w:jc w:val="left"/>
        <w:rPr>
          <w:rFonts w:ascii="Arial" w:hAnsi="Arial" w:cs="Arial" w:eastAsia="Arial"/>
          <w:sz w:val="79"/>
          <w:szCs w:val="79"/>
        </w:rPr>
      </w:pPr>
      <w:rPr/>
      <w:r>
        <w:rPr>
          <w:rFonts w:ascii="Arial" w:hAnsi="Arial" w:cs="Arial" w:eastAsia="Arial"/>
          <w:sz w:val="79"/>
          <w:szCs w:val="79"/>
          <w:color w:val="383838"/>
          <w:spacing w:val="-5"/>
          <w:w w:val="31"/>
          <w:position w:val="-56"/>
        </w:rPr>
        <w:t>ı</w:t>
      </w:r>
      <w:r>
        <w:rPr>
          <w:rFonts w:ascii="Arial" w:hAnsi="Arial" w:cs="Arial" w:eastAsia="Arial"/>
          <w:sz w:val="59"/>
          <w:szCs w:val="59"/>
          <w:color w:val="262D66"/>
          <w:spacing w:val="-108"/>
          <w:w w:val="94"/>
          <w:i/>
          <w:position w:val="-23"/>
        </w:rPr>
        <w:t>'</w:t>
      </w:r>
      <w:r>
        <w:rPr>
          <w:rFonts w:ascii="Arial" w:hAnsi="Arial" w:cs="Arial" w:eastAsia="Arial"/>
          <w:sz w:val="79"/>
          <w:szCs w:val="79"/>
          <w:color w:val="383838"/>
          <w:spacing w:val="0"/>
          <w:w w:val="31"/>
          <w:position w:val="-56"/>
        </w:rPr>
        <w:t>.</w:t>
      </w:r>
      <w:r>
        <w:rPr>
          <w:rFonts w:ascii="Arial" w:hAnsi="Arial" w:cs="Arial" w:eastAsia="Arial"/>
          <w:sz w:val="79"/>
          <w:szCs w:val="79"/>
          <w:color w:val="383838"/>
          <w:spacing w:val="-383"/>
          <w:w w:val="31"/>
          <w:position w:val="-56"/>
        </w:rPr>
        <w:t>P</w:t>
      </w:r>
      <w:r>
        <w:rPr>
          <w:rFonts w:ascii="Arial" w:hAnsi="Arial" w:cs="Arial" w:eastAsia="Arial"/>
          <w:sz w:val="59"/>
          <w:szCs w:val="59"/>
          <w:color w:val="262D66"/>
          <w:spacing w:val="-142"/>
          <w:w w:val="94"/>
          <w:i/>
          <w:position w:val="-23"/>
        </w:rPr>
        <w:t>f</w:t>
      </w:r>
      <w:r>
        <w:rPr>
          <w:rFonts w:ascii="Arial" w:hAnsi="Arial" w:cs="Arial" w:eastAsia="Arial"/>
          <w:sz w:val="79"/>
          <w:szCs w:val="79"/>
          <w:color w:val="262D66"/>
          <w:spacing w:val="-134"/>
          <w:w w:val="150"/>
          <w:position w:val="-56"/>
        </w:rPr>
        <w:t>{</w:t>
      </w:r>
      <w:r>
        <w:rPr>
          <w:rFonts w:ascii="Arial" w:hAnsi="Arial" w:cs="Arial" w:eastAsia="Arial"/>
          <w:sz w:val="59"/>
          <w:szCs w:val="59"/>
          <w:color w:val="262D66"/>
          <w:spacing w:val="-2"/>
          <w:w w:val="94"/>
          <w:i/>
          <w:position w:val="-23"/>
        </w:rPr>
        <w:t>.</w:t>
      </w:r>
      <w:r>
        <w:rPr>
          <w:rFonts w:ascii="Arial" w:hAnsi="Arial" w:cs="Arial" w:eastAsia="Arial"/>
          <w:sz w:val="59"/>
          <w:szCs w:val="59"/>
          <w:color w:val="262D66"/>
          <w:spacing w:val="-1"/>
          <w:w w:val="95"/>
          <w:i/>
          <w:position w:val="-23"/>
        </w:rPr>
        <w:t>i</w:t>
      </w:r>
      <w:r>
        <w:rPr>
          <w:rFonts w:ascii="Arial" w:hAnsi="Arial" w:cs="Arial" w:eastAsia="Arial"/>
          <w:sz w:val="59"/>
          <w:szCs w:val="59"/>
          <w:color w:val="262D66"/>
          <w:spacing w:val="0"/>
          <w:w w:val="94"/>
          <w:i/>
          <w:position w:val="-23"/>
        </w:rPr>
        <w:t>!f</w:t>
      </w:r>
      <w:r>
        <w:rPr>
          <w:rFonts w:ascii="Arial" w:hAnsi="Arial" w:cs="Arial" w:eastAsia="Arial"/>
          <w:sz w:val="59"/>
          <w:szCs w:val="59"/>
          <w:color w:val="262D66"/>
          <w:spacing w:val="-125"/>
          <w:w w:val="95"/>
          <w:i/>
          <w:position w:val="-23"/>
        </w:rPr>
        <w:t>l</w:t>
      </w:r>
      <w:r>
        <w:rPr>
          <w:rFonts w:ascii="Arial" w:hAnsi="Arial" w:cs="Arial" w:eastAsia="Arial"/>
          <w:sz w:val="79"/>
          <w:szCs w:val="79"/>
          <w:color w:val="262D66"/>
          <w:spacing w:val="-111"/>
          <w:w w:val="150"/>
          <w:position w:val="-56"/>
        </w:rPr>
        <w:t>I</w:t>
      </w:r>
      <w:r>
        <w:rPr>
          <w:rFonts w:ascii="Arial" w:hAnsi="Arial" w:cs="Arial" w:eastAsia="Arial"/>
          <w:sz w:val="59"/>
          <w:szCs w:val="59"/>
          <w:color w:val="262D66"/>
          <w:spacing w:val="29"/>
          <w:w w:val="94"/>
          <w:i/>
          <w:position w:val="-23"/>
        </w:rPr>
        <w:t>,</w:t>
      </w:r>
      <w:r>
        <w:rPr>
          <w:rFonts w:ascii="Arial" w:hAnsi="Arial" w:cs="Arial" w:eastAsia="Arial"/>
          <w:sz w:val="79"/>
          <w:szCs w:val="79"/>
          <w:color w:val="242424"/>
          <w:spacing w:val="0"/>
          <w:w w:val="23"/>
          <w:position w:val="-56"/>
        </w:rPr>
        <w:t>'</w:t>
      </w:r>
      <w:r>
        <w:rPr>
          <w:rFonts w:ascii="Arial" w:hAnsi="Arial" w:cs="Arial" w:eastAsia="Arial"/>
          <w:sz w:val="79"/>
          <w:szCs w:val="79"/>
          <w:color w:val="000000"/>
          <w:spacing w:val="0"/>
          <w:w w:val="100"/>
          <w:position w:val="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95" w:right="1024"/>
        <w:jc w:val="center"/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3.550903pt;margin-top:-2.351465pt;width:7.22722pt;height:45.5pt;mso-position-horizontal-relative:page;mso-position-vertical-relative:paragraph;z-index:-15270" type="#_x0000_t202" filled="f" stroked="f">
            <v:textbox inset="0,0,0,0">
              <w:txbxContent>
                <w:p>
                  <w:pPr>
                    <w:spacing w:before="0" w:after="0" w:line="910" w:lineRule="exact"/>
                    <w:ind w:right="-176"/>
                    <w:jc w:val="left"/>
                    <w:rPr>
                      <w:rFonts w:ascii="Arial" w:hAnsi="Arial" w:cs="Arial" w:eastAsia="Arial"/>
                      <w:sz w:val="91"/>
                      <w:szCs w:val="91"/>
                    </w:rPr>
                  </w:pPr>
                  <w:rPr/>
                  <w:r>
                    <w:rPr>
                      <w:rFonts w:ascii="Arial" w:hAnsi="Arial" w:cs="Arial" w:eastAsia="Arial"/>
                      <w:sz w:val="91"/>
                      <w:szCs w:val="91"/>
                      <w:color w:val="383838"/>
                      <w:spacing w:val="0"/>
                      <w:w w:val="22"/>
                      <w:position w:val="-1"/>
                    </w:rPr>
                    <w:t>N</w:t>
                  </w:r>
                  <w:r>
                    <w:rPr>
                      <w:rFonts w:ascii="Arial" w:hAnsi="Arial" w:cs="Arial" w:eastAsia="Arial"/>
                      <w:sz w:val="91"/>
                      <w:szCs w:val="9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04"/>
        </w:rPr>
        <w:t>ır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39" w:lineRule="atLeast"/>
        <w:ind w:left="-36" w:right="808"/>
        <w:jc w:val="center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383838"/>
          <w:w w:val="83"/>
          <w:b/>
          <w:bCs/>
        </w:rPr>
        <w:t>7</w:t>
      </w:r>
      <w:r>
        <w:rPr>
          <w:rFonts w:ascii="Arial" w:hAnsi="Arial" w:cs="Arial" w:eastAsia="Arial"/>
          <w:sz w:val="21"/>
          <w:szCs w:val="21"/>
          <w:color w:val="383838"/>
          <w:w w:val="82"/>
          <w:b/>
          <w:bCs/>
        </w:rPr>
        <w:t>\miri</w:t>
      </w:r>
      <w:r>
        <w:rPr>
          <w:rFonts w:ascii="Arial" w:hAnsi="Arial" w:cs="Arial" w:eastAsia="Arial"/>
          <w:sz w:val="21"/>
          <w:szCs w:val="21"/>
          <w:color w:val="000000"/>
          <w:w w:val="100"/>
        </w:rPr>
      </w:r>
    </w:p>
    <w:p>
      <w:pPr>
        <w:spacing w:before="22" w:after="0" w:line="240" w:lineRule="auto"/>
        <w:ind w:left="296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525252"/>
          <w:spacing w:val="0"/>
          <w:w w:val="100"/>
          <w:i/>
        </w:rPr>
        <w:t>1</w:t>
      </w:r>
      <w:r>
        <w:rPr>
          <w:rFonts w:ascii="Arial" w:hAnsi="Arial" w:cs="Arial" w:eastAsia="Arial"/>
          <w:sz w:val="17"/>
          <w:szCs w:val="17"/>
          <w:color w:val="525252"/>
          <w:spacing w:val="0"/>
          <w:w w:val="100"/>
          <w:i/>
        </w:rPr>
        <w:t> </w:t>
      </w:r>
      <w:r>
        <w:rPr>
          <w:rFonts w:ascii="Arial" w:hAnsi="Arial" w:cs="Arial" w:eastAsia="Arial"/>
          <w:sz w:val="17"/>
          <w:szCs w:val="17"/>
          <w:color w:val="525252"/>
          <w:spacing w:val="41"/>
          <w:w w:val="100"/>
          <w:i/>
        </w:rPr>
        <w:t> </w:t>
      </w:r>
      <w:r>
        <w:rPr>
          <w:rFonts w:ascii="Arial" w:hAnsi="Arial" w:cs="Arial" w:eastAsia="Arial"/>
          <w:sz w:val="17"/>
          <w:szCs w:val="17"/>
          <w:color w:val="525252"/>
          <w:spacing w:val="0"/>
          <w:w w:val="93"/>
          <w:i/>
        </w:rPr>
        <w:t>1</w:t>
      </w:r>
      <w:r>
        <w:rPr>
          <w:rFonts w:ascii="Arial" w:hAnsi="Arial" w:cs="Arial" w:eastAsia="Arial"/>
          <w:sz w:val="17"/>
          <w:szCs w:val="17"/>
          <w:color w:val="525252"/>
          <w:spacing w:val="-20"/>
          <w:w w:val="100"/>
          <w:i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i/>
        </w:rPr>
        <w:t>2017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iı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9"/>
          <w:w w:val="10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-9"/>
          <w:w w:val="115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-76"/>
          <w:w w:val="114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-11"/>
          <w:w w:val="142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11"/>
          <w:w w:val="106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-16"/>
          <w:w w:val="113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82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68"/>
        </w:rPr>
        <w:t>j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3"/>
        </w:rPr>
        <w:t>Aı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9"/>
          <w:w w:val="104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676767"/>
          <w:spacing w:val="-18"/>
          <w:w w:val="102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99"/>
        </w:rPr>
        <w:t>iri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57" w:lineRule="atLeast"/>
        <w:ind w:left="248" w:right="-20"/>
        <w:jc w:val="left"/>
        <w:tabs>
          <w:tab w:pos="660" w:val="left"/>
          <w:tab w:pos="126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9C9C9C"/>
          <w:spacing w:val="0"/>
          <w:w w:val="207"/>
        </w:rPr>
        <w:t>.,</w:t>
      </w:r>
      <w:r>
        <w:rPr>
          <w:rFonts w:ascii="Times New Roman" w:hAnsi="Times New Roman" w:cs="Times New Roman" w:eastAsia="Times New Roman"/>
          <w:sz w:val="14"/>
          <w:szCs w:val="14"/>
          <w:color w:val="9C9C9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9C9C9C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79797B"/>
          <w:spacing w:val="0"/>
          <w:w w:val="58"/>
        </w:rPr>
        <w:t>11</w:t>
      </w:r>
      <w:r>
        <w:rPr>
          <w:rFonts w:ascii="Times New Roman" w:hAnsi="Times New Roman" w:cs="Times New Roman" w:eastAsia="Times New Roman"/>
          <w:sz w:val="14"/>
          <w:szCs w:val="14"/>
          <w:color w:val="79797B"/>
          <w:spacing w:val="0"/>
          <w:w w:val="58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79797B"/>
          <w:spacing w:val="0"/>
          <w:w w:val="58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25252"/>
          <w:spacing w:val="0"/>
          <w:w w:val="100"/>
        </w:rPr>
        <w:t>,.,</w:t>
      </w:r>
      <w:r>
        <w:rPr>
          <w:rFonts w:ascii="Times New Roman" w:hAnsi="Times New Roman" w:cs="Times New Roman" w:eastAsia="Times New Roman"/>
          <w:sz w:val="14"/>
          <w:szCs w:val="14"/>
          <w:color w:val="525252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0"/>
          <w:w w:val="293"/>
        </w:rPr>
        <w:t>"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380"/>
          <w:cols w:num="4" w:equalWidth="0">
            <w:col w:w="459" w:space="1738"/>
            <w:col w:w="1264" w:space="206"/>
            <w:col w:w="1329" w:space="3723"/>
            <w:col w:w="2601"/>
          </w:cols>
        </w:sectPr>
      </w:pPr>
      <w:rPr/>
    </w:p>
    <w:p>
      <w:pPr>
        <w:spacing w:before="0" w:after="0" w:line="221" w:lineRule="atLeast"/>
        <w:ind w:left="257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676767"/>
          <w:spacing w:val="0"/>
          <w:w w:val="135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876" w:lineRule="exact"/>
        <w:ind w:left="3094" w:right="-159"/>
        <w:jc w:val="left"/>
        <w:tabs>
          <w:tab w:pos="486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79"/>
          <w:szCs w:val="79"/>
          <w:color w:val="262D66"/>
          <w:spacing w:val="0"/>
          <w:w w:val="100"/>
          <w:position w:val="-1"/>
        </w:rPr>
        <w:t>7</w:t>
      </w:r>
      <w:r>
        <w:rPr>
          <w:rFonts w:ascii="Arial" w:hAnsi="Arial" w:cs="Arial" w:eastAsia="Arial"/>
          <w:sz w:val="79"/>
          <w:szCs w:val="79"/>
          <w:color w:val="262D66"/>
          <w:spacing w:val="-154"/>
          <w:w w:val="100"/>
          <w:position w:val="-1"/>
        </w:rPr>
        <w:t> </w:t>
      </w:r>
      <w:r>
        <w:rPr>
          <w:rFonts w:ascii="Arial" w:hAnsi="Arial" w:cs="Arial" w:eastAsia="Arial"/>
          <w:sz w:val="79"/>
          <w:szCs w:val="79"/>
          <w:color w:val="262D6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79"/>
          <w:szCs w:val="79"/>
          <w:color w:val="262D6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2"/>
        </w:rPr>
        <w:t>Itf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  <w:position w:val="2"/>
        </w:rPr>
        <w:t>Çavuşu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07" w:lineRule="exact"/>
        <w:ind w:left="385" w:right="-82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9C9C9C"/>
          <w:w w:val="155"/>
          <w:position w:val="3"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color w:val="9C9C9C"/>
          <w:w w:val="67"/>
          <w:position w:val="3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9C9C9C"/>
          <w:spacing w:val="-30"/>
          <w:w w:val="67"/>
          <w:position w:val="3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9C9C9C"/>
          <w:spacing w:val="0"/>
          <w:w w:val="139"/>
          <w:position w:val="3"/>
        </w:rPr>
        <w:t>•</w:t>
      </w:r>
      <w:r>
        <w:rPr>
          <w:rFonts w:ascii="Times New Roman" w:hAnsi="Times New Roman" w:cs="Times New Roman" w:eastAsia="Times New Roman"/>
          <w:sz w:val="28"/>
          <w:szCs w:val="28"/>
          <w:color w:val="9C9C9C"/>
          <w:spacing w:val="-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9C9C9C"/>
          <w:spacing w:val="0"/>
          <w:w w:val="59"/>
          <w:position w:val="3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3D4470"/>
          <w:spacing w:val="0"/>
          <w:w w:val="372"/>
          <w:position w:val="3"/>
        </w:rPr>
        <w:t>\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577" w:lineRule="exact"/>
        <w:ind w:right="-118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9C9C9C"/>
          <w:w w:val="241"/>
          <w:position w:val="-10"/>
        </w:rPr>
        <w:t>i</w:t>
      </w:r>
      <w:r>
        <w:rPr>
          <w:rFonts w:ascii="Arial" w:hAnsi="Arial" w:cs="Arial" w:eastAsia="Arial"/>
          <w:sz w:val="18"/>
          <w:szCs w:val="18"/>
          <w:color w:val="9C9C9C"/>
          <w:spacing w:val="-22"/>
          <w:w w:val="100"/>
          <w:position w:val="-10"/>
        </w:rPr>
        <w:t> </w:t>
      </w:r>
      <w:r>
        <w:rPr>
          <w:rFonts w:ascii="Arial" w:hAnsi="Arial" w:cs="Arial" w:eastAsia="Arial"/>
          <w:sz w:val="47"/>
          <w:szCs w:val="47"/>
          <w:color w:val="525252"/>
          <w:spacing w:val="-262"/>
          <w:w w:val="119"/>
          <w:position w:val="-2"/>
        </w:rPr>
        <w:t>J</w:t>
      </w:r>
      <w:r>
        <w:rPr>
          <w:rFonts w:ascii="Arial" w:hAnsi="Arial" w:cs="Arial" w:eastAsia="Arial"/>
          <w:sz w:val="18"/>
          <w:szCs w:val="18"/>
          <w:color w:val="9C9C9C"/>
          <w:spacing w:val="0"/>
          <w:w w:val="62"/>
          <w:position w:val="-10"/>
        </w:rPr>
        <w:t>:.</w:t>
      </w:r>
      <w:r>
        <w:rPr>
          <w:rFonts w:ascii="Arial" w:hAnsi="Arial" w:cs="Arial" w:eastAsia="Arial"/>
          <w:sz w:val="18"/>
          <w:szCs w:val="18"/>
          <w:color w:val="9C9C9C"/>
          <w:spacing w:val="0"/>
          <w:w w:val="100"/>
          <w:position w:val="-10"/>
        </w:rPr>
        <w:t>  </w:t>
      </w:r>
      <w:r>
        <w:rPr>
          <w:rFonts w:ascii="Arial" w:hAnsi="Arial" w:cs="Arial" w:eastAsia="Arial"/>
          <w:sz w:val="18"/>
          <w:szCs w:val="18"/>
          <w:color w:val="9C9C9C"/>
          <w:spacing w:val="-20"/>
          <w:w w:val="100"/>
          <w:position w:val="-10"/>
        </w:rPr>
        <w:t> </w:t>
      </w:r>
      <w:r>
        <w:rPr>
          <w:rFonts w:ascii="Arial" w:hAnsi="Arial" w:cs="Arial" w:eastAsia="Arial"/>
          <w:sz w:val="47"/>
          <w:szCs w:val="47"/>
          <w:color w:val="383838"/>
          <w:spacing w:val="0"/>
          <w:w w:val="77"/>
          <w:position w:val="-2"/>
        </w:rPr>
        <w:t>u</w:t>
      </w:r>
      <w:r>
        <w:rPr>
          <w:rFonts w:ascii="Arial" w:hAnsi="Arial" w:cs="Arial" w:eastAsia="Arial"/>
          <w:sz w:val="47"/>
          <w:szCs w:val="47"/>
          <w:color w:val="383838"/>
          <w:spacing w:val="91"/>
          <w:w w:val="77"/>
          <w:position w:val="-2"/>
        </w:rPr>
        <w:t> </w:t>
      </w:r>
      <w:r>
        <w:rPr>
          <w:rFonts w:ascii="Arial" w:hAnsi="Arial" w:cs="Arial" w:eastAsia="Arial"/>
          <w:sz w:val="70"/>
          <w:szCs w:val="70"/>
          <w:color w:val="9C9C9C"/>
          <w:spacing w:val="0"/>
          <w:w w:val="29"/>
          <w:b/>
          <w:bCs/>
          <w:position w:val="-10"/>
        </w:rPr>
        <w:t>.</w:t>
      </w:r>
      <w:r>
        <w:rPr>
          <w:rFonts w:ascii="Arial" w:hAnsi="Arial" w:cs="Arial" w:eastAsia="Arial"/>
          <w:sz w:val="70"/>
          <w:szCs w:val="70"/>
          <w:color w:val="9C9C9C"/>
          <w:spacing w:val="10"/>
          <w:w w:val="29"/>
          <w:b/>
          <w:bCs/>
          <w:position w:val="-10"/>
        </w:rPr>
        <w:t>.</w:t>
      </w:r>
      <w:r>
        <w:rPr>
          <w:rFonts w:ascii="Arial" w:hAnsi="Arial" w:cs="Arial" w:eastAsia="Arial"/>
          <w:sz w:val="20"/>
          <w:szCs w:val="20"/>
          <w:color w:val="525252"/>
          <w:spacing w:val="0"/>
          <w:w w:val="61"/>
          <w:b/>
          <w:bCs/>
          <w:position w:val="-10"/>
        </w:rPr>
        <w:t>Y.</w:t>
      </w:r>
      <w:r>
        <w:rPr>
          <w:rFonts w:ascii="Arial" w:hAnsi="Arial" w:cs="Arial" w:eastAsia="Arial"/>
          <w:sz w:val="20"/>
          <w:szCs w:val="20"/>
          <w:color w:val="525252"/>
          <w:spacing w:val="-1"/>
          <w:w w:val="61"/>
          <w:b/>
          <w:bCs/>
          <w:position w:val="-10"/>
        </w:rPr>
        <w:t>.</w:t>
      </w:r>
      <w:r>
        <w:rPr>
          <w:rFonts w:ascii="Arial" w:hAnsi="Arial" w:cs="Arial" w:eastAsia="Arial"/>
          <w:sz w:val="20"/>
          <w:szCs w:val="20"/>
          <w:color w:val="9C9C9C"/>
          <w:spacing w:val="-43"/>
          <w:w w:val="54"/>
          <w:position w:val="-10"/>
        </w:rPr>
        <w:t>,</w:t>
      </w:r>
      <w:r>
        <w:rPr>
          <w:rFonts w:ascii="Arial" w:hAnsi="Arial" w:cs="Arial" w:eastAsia="Arial"/>
          <w:sz w:val="20"/>
          <w:szCs w:val="20"/>
          <w:color w:val="525252"/>
          <w:spacing w:val="-43"/>
          <w:w w:val="61"/>
          <w:b/>
          <w:bCs/>
          <w:position w:val="-10"/>
        </w:rPr>
        <w:t>ı</w:t>
      </w:r>
      <w:r>
        <w:rPr>
          <w:rFonts w:ascii="Arial" w:hAnsi="Arial" w:cs="Arial" w:eastAsia="Arial"/>
          <w:sz w:val="20"/>
          <w:szCs w:val="20"/>
          <w:color w:val="AFAFAF"/>
          <w:spacing w:val="-26"/>
          <w:w w:val="69"/>
          <w:b/>
          <w:bCs/>
          <w:position w:val="-10"/>
        </w:rPr>
        <w:t>.</w:t>
      </w:r>
      <w:r>
        <w:rPr>
          <w:rFonts w:ascii="Arial" w:hAnsi="Arial" w:cs="Arial" w:eastAsia="Arial"/>
          <w:sz w:val="20"/>
          <w:szCs w:val="20"/>
          <w:color w:val="79797B"/>
          <w:spacing w:val="0"/>
          <w:w w:val="142"/>
          <w:position w:val="-1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93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9"/>
          <w:position w:val="2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9"/>
          <w:position w:val="2"/>
        </w:rPr>
        <w:t>  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69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9797B"/>
          <w:spacing w:val="0"/>
          <w:w w:val="104"/>
          <w:position w:val="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2" w:lineRule="exact"/>
        <w:ind w:left="201"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383838"/>
          <w:w w:val="112"/>
          <w:position w:val="-3"/>
        </w:rPr>
        <w:t>!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-69"/>
          <w:w w:val="111"/>
          <w:position w:val="-3"/>
        </w:rPr>
        <w:t>c</w:t>
      </w:r>
      <w:r>
        <w:rPr>
          <w:rFonts w:ascii="Times New Roman" w:hAnsi="Times New Roman" w:cs="Times New Roman" w:eastAsia="Times New Roman"/>
          <w:sz w:val="27"/>
          <w:szCs w:val="27"/>
          <w:color w:val="525252"/>
          <w:spacing w:val="0"/>
          <w:w w:val="58"/>
          <w:position w:val="-3"/>
        </w:rPr>
        <w:t>f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380"/>
          <w:cols w:num="3" w:equalWidth="0">
            <w:col w:w="5655" w:space="2887"/>
            <w:col w:w="1149" w:space="274"/>
            <w:col w:w="1355"/>
          </w:cols>
        </w:sectPr>
      </w:pPr>
      <w:rPr/>
    </w:p>
    <w:p>
      <w:pPr>
        <w:spacing w:before="0" w:after="0" w:line="103" w:lineRule="exact"/>
        <w:ind w:right="706"/>
        <w:jc w:val="right"/>
        <w:tabs>
          <w:tab w:pos="740" w:val="left"/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9C9C9C"/>
          <w:spacing w:val="0"/>
          <w:w w:val="100"/>
          <w:position w:val="-8"/>
        </w:rPr>
        <w:t>.</w:t>
      </w:r>
      <w:r>
        <w:rPr>
          <w:rFonts w:ascii="Arial" w:hAnsi="Arial" w:cs="Arial" w:eastAsia="Arial"/>
          <w:sz w:val="20"/>
          <w:szCs w:val="20"/>
          <w:color w:val="9C9C9C"/>
          <w:spacing w:val="7"/>
          <w:w w:val="100"/>
          <w:position w:val="-8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76"/>
          <w:b/>
          <w:bCs/>
          <w:position w:val="-8"/>
        </w:rPr>
        <w:t>Mu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b/>
          <w:bCs/>
          <w:position w:val="-8"/>
        </w:rPr>
        <w:tab/>
      </w:r>
      <w:r>
        <w:rPr>
          <w:rFonts w:ascii="Arial" w:hAnsi="Arial" w:cs="Arial" w:eastAsia="Arial"/>
          <w:sz w:val="20"/>
          <w:szCs w:val="20"/>
          <w:color w:val="383838"/>
          <w:spacing w:val="-41"/>
          <w:w w:val="84"/>
          <w:b/>
          <w:bCs/>
          <w:position w:val="-8"/>
        </w:rPr>
        <w:t>e</w:t>
      </w:r>
      <w:r>
        <w:rPr>
          <w:rFonts w:ascii="Arial" w:hAnsi="Arial" w:cs="Arial" w:eastAsia="Arial"/>
          <w:sz w:val="20"/>
          <w:szCs w:val="20"/>
          <w:color w:val="525252"/>
          <w:spacing w:val="0"/>
          <w:w w:val="60"/>
          <w:b/>
          <w:bCs/>
          <w:position w:val="-8"/>
        </w:rPr>
        <w:t>.</w:t>
      </w:r>
      <w:r>
        <w:rPr>
          <w:rFonts w:ascii="Arial" w:hAnsi="Arial" w:cs="Arial" w:eastAsia="Arial"/>
          <w:sz w:val="20"/>
          <w:szCs w:val="20"/>
          <w:color w:val="525252"/>
          <w:spacing w:val="-41"/>
          <w:w w:val="60"/>
          <w:b/>
          <w:bCs/>
          <w:position w:val="-8"/>
        </w:rPr>
        <w:t>Ş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64"/>
          <w:b/>
          <w:bCs/>
          <w:position w:val="-8"/>
        </w:rPr>
        <w:t>:ub</w:t>
      </w:r>
      <w:r>
        <w:rPr>
          <w:rFonts w:ascii="Arial" w:hAnsi="Arial" w:cs="Arial" w:eastAsia="Arial"/>
          <w:sz w:val="20"/>
          <w:szCs w:val="20"/>
          <w:color w:val="383838"/>
          <w:spacing w:val="-18"/>
          <w:w w:val="64"/>
          <w:b/>
          <w:bCs/>
          <w:position w:val="-8"/>
        </w:rPr>
        <w:t>'</w:t>
      </w:r>
      <w:r>
        <w:rPr>
          <w:rFonts w:ascii="Arial" w:hAnsi="Arial" w:cs="Arial" w:eastAsia="Arial"/>
          <w:sz w:val="20"/>
          <w:szCs w:val="20"/>
          <w:color w:val="525252"/>
          <w:spacing w:val="0"/>
          <w:w w:val="80"/>
          <w:b/>
          <w:bCs/>
          <w:position w:val="-8"/>
        </w:rPr>
        <w:t>a.M</w:t>
      </w:r>
      <w:r>
        <w:rPr>
          <w:rFonts w:ascii="Arial" w:hAnsi="Arial" w:cs="Arial" w:eastAsia="Arial"/>
          <w:sz w:val="20"/>
          <w:szCs w:val="20"/>
          <w:color w:val="525252"/>
          <w:spacing w:val="0"/>
          <w:w w:val="100"/>
          <w:b/>
          <w:bCs/>
          <w:position w:val="-8"/>
        </w:rPr>
        <w:tab/>
      </w:r>
      <w:r>
        <w:rPr>
          <w:rFonts w:ascii="Arial" w:hAnsi="Arial" w:cs="Arial" w:eastAsia="Arial"/>
          <w:sz w:val="20"/>
          <w:szCs w:val="20"/>
          <w:color w:val="525252"/>
          <w:spacing w:val="0"/>
          <w:w w:val="100"/>
          <w:b/>
          <w:bCs/>
          <w:position w:val="-8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7"/>
          <w:position w:val="-8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20" w:bottom="280" w:left="220" w:right="380"/>
        </w:sectPr>
      </w:pPr>
      <w:rPr/>
    </w:p>
    <w:p>
      <w:pPr>
        <w:spacing w:before="0" w:after="0" w:line="100" w:lineRule="exact"/>
        <w:ind w:left="3428" w:right="-100"/>
        <w:jc w:val="left"/>
        <w:tabs>
          <w:tab w:pos="8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40"/>
          <w:szCs w:val="40"/>
          <w:color w:val="262D66"/>
          <w:spacing w:val="0"/>
          <w:w w:val="141"/>
          <w:position w:val="-24"/>
        </w:rPr>
        <w:t>\</w:t>
      </w:r>
      <w:r>
        <w:rPr>
          <w:rFonts w:ascii="Times New Roman" w:hAnsi="Times New Roman" w:cs="Times New Roman" w:eastAsia="Times New Roman"/>
          <w:sz w:val="40"/>
          <w:szCs w:val="40"/>
          <w:color w:val="262D66"/>
          <w:spacing w:val="0"/>
          <w:w w:val="100"/>
          <w:position w:val="-24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262D66"/>
          <w:spacing w:val="0"/>
          <w:w w:val="100"/>
          <w:position w:val="-24"/>
        </w:rPr>
      </w:r>
      <w:r>
        <w:rPr>
          <w:rFonts w:ascii="Arial" w:hAnsi="Arial" w:cs="Arial" w:eastAsia="Arial"/>
          <w:sz w:val="16"/>
          <w:szCs w:val="16"/>
          <w:color w:val="9C9C9C"/>
          <w:spacing w:val="0"/>
          <w:w w:val="84"/>
          <w:position w:val="-18"/>
        </w:rPr>
        <w:t>•</w:t>
      </w:r>
      <w:r>
        <w:rPr>
          <w:rFonts w:ascii="Arial" w:hAnsi="Arial" w:cs="Arial" w:eastAsia="Arial"/>
          <w:sz w:val="16"/>
          <w:szCs w:val="16"/>
          <w:color w:val="9C9C9C"/>
          <w:spacing w:val="-8"/>
          <w:w w:val="84"/>
          <w:position w:val="-18"/>
        </w:rPr>
        <w:t> </w:t>
      </w:r>
      <w:r>
        <w:rPr>
          <w:rFonts w:ascii="Arial" w:hAnsi="Arial" w:cs="Arial" w:eastAsia="Arial"/>
          <w:sz w:val="13"/>
          <w:szCs w:val="13"/>
          <w:color w:val="676767"/>
          <w:spacing w:val="0"/>
          <w:w w:val="125"/>
          <w:position w:val="-8"/>
        </w:rPr>
        <w:t>(p</w:t>
      </w:r>
      <w:r>
        <w:rPr>
          <w:rFonts w:ascii="Arial" w:hAnsi="Arial" w:cs="Arial" w:eastAsia="Arial"/>
          <w:sz w:val="13"/>
          <w:szCs w:val="13"/>
          <w:color w:val="676767"/>
          <w:spacing w:val="0"/>
          <w:w w:val="125"/>
          <w:position w:val="-8"/>
        </w:rPr>
        <w:t>  </w:t>
      </w:r>
      <w:r>
        <w:rPr>
          <w:rFonts w:ascii="Arial" w:hAnsi="Arial" w:cs="Arial" w:eastAsia="Arial"/>
          <w:sz w:val="13"/>
          <w:szCs w:val="13"/>
          <w:color w:val="676767"/>
          <w:spacing w:val="26"/>
          <w:w w:val="125"/>
          <w:position w:val="-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25"/>
          <w:b/>
          <w:bCs/>
          <w:i/>
          <w:position w:val="-8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24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9C9C9C"/>
          <w:spacing w:val="0"/>
          <w:w w:val="307"/>
          <w:position w:val="-2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9C9C9C"/>
          <w:spacing w:val="-38"/>
          <w:w w:val="307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C9C9C"/>
          <w:spacing w:val="0"/>
          <w:w w:val="307"/>
          <w:position w:val="-2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80" w:lineRule="atLeast"/>
        <w:ind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9C9C9C"/>
          <w:spacing w:val="0"/>
          <w:w w:val="100"/>
        </w:rPr>
        <w:t>}</w:t>
      </w:r>
      <w:r>
        <w:rPr>
          <w:rFonts w:ascii="Times New Roman" w:hAnsi="Times New Roman" w:cs="Times New Roman" w:eastAsia="Times New Roman"/>
          <w:sz w:val="12"/>
          <w:szCs w:val="12"/>
          <w:color w:val="9C9C9C"/>
          <w:spacing w:val="0"/>
          <w:w w:val="100"/>
        </w:rPr>
        <w:t>"</w:t>
      </w:r>
      <w:r>
        <w:rPr>
          <w:rFonts w:ascii="Times New Roman" w:hAnsi="Times New Roman" w:cs="Times New Roman" w:eastAsia="Times New Roman"/>
          <w:sz w:val="12"/>
          <w:szCs w:val="12"/>
          <w:color w:val="9C9C9C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FAFAF"/>
          <w:spacing w:val="0"/>
          <w:w w:val="146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380"/>
          <w:cols w:num="2" w:equalWidth="0">
            <w:col w:w="9183" w:space="261"/>
            <w:col w:w="1876"/>
          </w:cols>
        </w:sectPr>
      </w:pPr>
      <w:rPr/>
    </w:p>
    <w:p>
      <w:pPr>
        <w:spacing w:before="0" w:after="0" w:line="156" w:lineRule="atLeast"/>
        <w:ind w:left="2683" w:right="-140"/>
        <w:jc w:val="left"/>
        <w:rPr>
          <w:rFonts w:ascii="Arial" w:hAnsi="Arial" w:cs="Arial" w:eastAsia="Arial"/>
          <w:sz w:val="67"/>
          <w:szCs w:val="67"/>
        </w:rPr>
      </w:pPr>
      <w:rPr/>
      <w:r>
        <w:rPr>
          <w:rFonts w:ascii="Times New Roman" w:hAnsi="Times New Roman" w:cs="Times New Roman" w:eastAsia="Times New Roman"/>
          <w:sz w:val="36"/>
          <w:szCs w:val="36"/>
          <w:color w:val="383838"/>
          <w:w w:val="63"/>
        </w:rPr>
        <w:t>Abdlll'r</w:t>
      </w:r>
      <w:r>
        <w:rPr>
          <w:rFonts w:ascii="Times New Roman" w:hAnsi="Times New Roman" w:cs="Times New Roman" w:eastAsia="Times New Roman"/>
          <w:sz w:val="36"/>
          <w:szCs w:val="36"/>
          <w:color w:val="383838"/>
          <w:spacing w:val="3"/>
          <w:w w:val="63"/>
        </w:rPr>
        <w:t>a</w:t>
      </w:r>
      <w:r>
        <w:rPr>
          <w:rFonts w:ascii="Times New Roman" w:hAnsi="Times New Roman" w:cs="Times New Roman" w:eastAsia="Times New Roman"/>
          <w:sz w:val="36"/>
          <w:szCs w:val="36"/>
          <w:color w:val="262D66"/>
          <w:spacing w:val="0"/>
          <w:w w:val="55"/>
        </w:rPr>
        <w:t>ll'i</w:t>
      </w:r>
      <w:r>
        <w:rPr>
          <w:rFonts w:ascii="Times New Roman" w:hAnsi="Times New Roman" w:cs="Times New Roman" w:eastAsia="Times New Roman"/>
          <w:sz w:val="36"/>
          <w:szCs w:val="36"/>
          <w:color w:val="262D66"/>
          <w:spacing w:val="0"/>
          <w:w w:val="56"/>
        </w:rPr>
        <w:t>n</w:t>
      </w:r>
      <w:r>
        <w:rPr>
          <w:rFonts w:ascii="Times New Roman" w:hAnsi="Times New Roman" w:cs="Times New Roman" w:eastAsia="Times New Roman"/>
          <w:sz w:val="36"/>
          <w:szCs w:val="36"/>
          <w:color w:val="383838"/>
          <w:spacing w:val="0"/>
          <w:w w:val="70"/>
        </w:rPr>
        <w:t>a</w:t>
      </w:r>
      <w:r>
        <w:rPr>
          <w:rFonts w:ascii="Times New Roman" w:hAnsi="Times New Roman" w:cs="Times New Roman" w:eastAsia="Times New Roman"/>
          <w:sz w:val="36"/>
          <w:szCs w:val="36"/>
          <w:color w:val="383838"/>
          <w:spacing w:val="-16"/>
          <w:w w:val="71"/>
        </w:rPr>
        <w:t>n</w:t>
      </w:r>
      <w:r>
        <w:rPr>
          <w:rFonts w:ascii="Times New Roman" w:hAnsi="Times New Roman" w:cs="Times New Roman" w:eastAsia="Times New Roman"/>
          <w:sz w:val="36"/>
          <w:szCs w:val="36"/>
          <w:color w:val="525252"/>
          <w:spacing w:val="0"/>
          <w:w w:val="70"/>
        </w:rPr>
        <w:t>..'l'6</w:t>
      </w:r>
      <w:r>
        <w:rPr>
          <w:rFonts w:ascii="Times New Roman" w:hAnsi="Times New Roman" w:cs="Times New Roman" w:eastAsia="Times New Roman"/>
          <w:sz w:val="36"/>
          <w:szCs w:val="36"/>
          <w:color w:val="525252"/>
          <w:spacing w:val="-26"/>
          <w:w w:val="71"/>
        </w:rPr>
        <w:t>,</w:t>
      </w:r>
      <w:r>
        <w:rPr>
          <w:rFonts w:ascii="Times New Roman" w:hAnsi="Times New Roman" w:cs="Times New Roman" w:eastAsia="Times New Roman"/>
          <w:sz w:val="36"/>
          <w:szCs w:val="36"/>
          <w:color w:val="383838"/>
          <w:spacing w:val="0"/>
          <w:w w:val="87"/>
        </w:rPr>
        <w:t>çu</w:t>
      </w:r>
      <w:r>
        <w:rPr>
          <w:rFonts w:ascii="Times New Roman" w:hAnsi="Times New Roman" w:cs="Times New Roman" w:eastAsia="Times New Roman"/>
          <w:sz w:val="36"/>
          <w:szCs w:val="36"/>
          <w:color w:val="383838"/>
          <w:spacing w:val="-23"/>
          <w:w w:val="100"/>
        </w:rPr>
        <w:t> </w:t>
      </w:r>
      <w:r>
        <w:rPr>
          <w:rFonts w:ascii="Arial" w:hAnsi="Arial" w:cs="Arial" w:eastAsia="Arial"/>
          <w:sz w:val="67"/>
          <w:szCs w:val="67"/>
          <w:color w:val="262D66"/>
          <w:spacing w:val="0"/>
          <w:w w:val="184"/>
          <w:i/>
        </w:rPr>
        <w:t>j{A</w:t>
      </w:r>
      <w:r>
        <w:rPr>
          <w:rFonts w:ascii="Arial" w:hAnsi="Arial" w:cs="Arial" w:eastAsia="Arial"/>
          <w:sz w:val="67"/>
          <w:szCs w:val="67"/>
          <w:color w:val="000000"/>
          <w:spacing w:val="0"/>
          <w:w w:val="100"/>
        </w:rPr>
      </w:r>
    </w:p>
    <w:p>
      <w:pPr>
        <w:spacing w:before="0" w:after="0" w:line="156" w:lineRule="atLeast"/>
        <w:ind w:right="-20"/>
        <w:jc w:val="left"/>
        <w:tabs>
          <w:tab w:pos="64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676767"/>
          <w:w w:val="53"/>
          <w:position w:val="-8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-7"/>
          <w:w w:val="53"/>
          <w:position w:val="-8"/>
        </w:rPr>
        <w:t>.</w:t>
      </w:r>
      <w:r>
        <w:rPr>
          <w:rFonts w:ascii="Arial" w:hAnsi="Arial" w:cs="Arial" w:eastAsia="Arial"/>
          <w:sz w:val="15"/>
          <w:szCs w:val="15"/>
          <w:color w:val="525252"/>
          <w:spacing w:val="-46"/>
          <w:w w:val="46"/>
          <w:i/>
          <w:position w:val="0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53"/>
          <w:position w:val="-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-26"/>
          <w:w w:val="53"/>
          <w:position w:val="-8"/>
        </w:rPr>
        <w:t>.</w:t>
      </w:r>
      <w:r>
        <w:rPr>
          <w:rFonts w:ascii="Arial" w:hAnsi="Arial" w:cs="Arial" w:eastAsia="Arial"/>
          <w:sz w:val="15"/>
          <w:szCs w:val="15"/>
          <w:color w:val="525252"/>
          <w:spacing w:val="0"/>
          <w:w w:val="45"/>
          <w:i/>
          <w:position w:val="0"/>
        </w:rPr>
        <w:t>ı&gt;</w:t>
      </w:r>
      <w:r>
        <w:rPr>
          <w:rFonts w:ascii="Arial" w:hAnsi="Arial" w:cs="Arial" w:eastAsia="Arial"/>
          <w:sz w:val="15"/>
          <w:szCs w:val="15"/>
          <w:color w:val="525252"/>
          <w:spacing w:val="-8"/>
          <w:w w:val="100"/>
          <w:i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79797B"/>
          <w:spacing w:val="0"/>
          <w:w w:val="100"/>
          <w:i/>
          <w:position w:val="0"/>
        </w:rPr>
        <w:t>f.</w:t>
      </w:r>
      <w:r>
        <w:rPr>
          <w:rFonts w:ascii="Arial" w:hAnsi="Arial" w:cs="Arial" w:eastAsia="Arial"/>
          <w:sz w:val="15"/>
          <w:szCs w:val="15"/>
          <w:color w:val="79797B"/>
          <w:spacing w:val="0"/>
          <w:w w:val="100"/>
          <w:i/>
          <w:position w:val="0"/>
        </w:rPr>
        <w:tab/>
      </w:r>
      <w:r>
        <w:rPr>
          <w:rFonts w:ascii="Arial" w:hAnsi="Arial" w:cs="Arial" w:eastAsia="Arial"/>
          <w:sz w:val="15"/>
          <w:szCs w:val="15"/>
          <w:color w:val="79797B"/>
          <w:spacing w:val="0"/>
          <w:w w:val="100"/>
          <w:i/>
          <w:position w:val="0"/>
        </w:rPr>
      </w:r>
      <w:r>
        <w:rPr>
          <w:rFonts w:ascii="Arial" w:hAnsi="Arial" w:cs="Arial" w:eastAsia="Arial"/>
          <w:sz w:val="15"/>
          <w:szCs w:val="15"/>
          <w:color w:val="AFAFAF"/>
          <w:spacing w:val="0"/>
          <w:w w:val="100"/>
          <w:position w:val="0"/>
        </w:rPr>
        <w:t>•</w:t>
      </w:r>
      <w:r>
        <w:rPr>
          <w:rFonts w:ascii="Arial" w:hAnsi="Arial" w:cs="Arial" w:eastAsia="Arial"/>
          <w:sz w:val="15"/>
          <w:szCs w:val="15"/>
          <w:color w:val="AFAFAF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AFAFAF"/>
          <w:spacing w:val="2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79797B"/>
          <w:spacing w:val="0"/>
          <w:w w:val="126"/>
          <w:position w:val="0"/>
        </w:rPr>
        <w:t>.</w:t>
      </w:r>
      <w:r>
        <w:rPr>
          <w:rFonts w:ascii="Arial" w:hAnsi="Arial" w:cs="Arial" w:eastAsia="Arial"/>
          <w:sz w:val="15"/>
          <w:szCs w:val="15"/>
          <w:color w:val="79797B"/>
          <w:spacing w:val="-23"/>
          <w:w w:val="126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525252"/>
          <w:spacing w:val="0"/>
          <w:w w:val="64"/>
          <w:position w:val="0"/>
        </w:rPr>
        <w:t>·;</w:t>
      </w:r>
      <w:r>
        <w:rPr>
          <w:rFonts w:ascii="Arial" w:hAnsi="Arial" w:cs="Arial" w:eastAsia="Arial"/>
          <w:sz w:val="15"/>
          <w:szCs w:val="15"/>
          <w:color w:val="525252"/>
          <w:spacing w:val="19"/>
          <w:w w:val="64"/>
          <w:position w:val="0"/>
        </w:rPr>
        <w:t> </w:t>
      </w:r>
      <w:r>
        <w:rPr>
          <w:rFonts w:ascii="Arial" w:hAnsi="Arial" w:cs="Arial" w:eastAsia="Arial"/>
          <w:sz w:val="28"/>
          <w:szCs w:val="28"/>
          <w:color w:val="9C9C9C"/>
          <w:spacing w:val="0"/>
          <w:w w:val="64"/>
          <w:position w:val="-8"/>
        </w:rPr>
        <w:t>.</w:t>
      </w:r>
      <w:r>
        <w:rPr>
          <w:rFonts w:ascii="Arial" w:hAnsi="Arial" w:cs="Arial" w:eastAsia="Arial"/>
          <w:sz w:val="28"/>
          <w:szCs w:val="28"/>
          <w:color w:val="9C9C9C"/>
          <w:spacing w:val="0"/>
          <w:w w:val="64"/>
          <w:position w:val="-8"/>
        </w:rPr>
        <w:t> </w:t>
      </w:r>
      <w:r>
        <w:rPr>
          <w:rFonts w:ascii="Arial" w:hAnsi="Arial" w:cs="Arial" w:eastAsia="Arial"/>
          <w:sz w:val="28"/>
          <w:szCs w:val="28"/>
          <w:color w:val="9C9C9C"/>
          <w:spacing w:val="3"/>
          <w:w w:val="64"/>
          <w:position w:val="-8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91"/>
          <w:position w:val="0"/>
        </w:rPr>
        <w:t>·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380"/>
          <w:cols w:num="2" w:equalWidth="0">
            <w:col w:w="6365" w:space="2573"/>
            <w:col w:w="2382"/>
          </w:cols>
        </w:sectPr>
      </w:pPr>
      <w:rPr/>
    </w:p>
    <w:p>
      <w:pPr>
        <w:spacing w:before="0" w:after="0" w:line="491" w:lineRule="atLeast"/>
        <w:ind w:right="-20"/>
        <w:jc w:val="righ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Arial" w:hAnsi="Arial" w:cs="Arial" w:eastAsia="Arial"/>
          <w:sz w:val="16"/>
          <w:szCs w:val="16"/>
          <w:color w:val="525252"/>
          <w:spacing w:val="0"/>
          <w:w w:val="100"/>
        </w:rPr>
        <w:t>-ll</w:t>
      </w:r>
      <w:r>
        <w:rPr>
          <w:rFonts w:ascii="Arial" w:hAnsi="Arial" w:cs="Arial" w:eastAsia="Arial"/>
          <w:sz w:val="16"/>
          <w:szCs w:val="16"/>
          <w:color w:val="525252"/>
          <w:spacing w:val="0"/>
          <w:w w:val="100"/>
        </w:rPr>
        <w:t>  </w:t>
      </w:r>
      <w:r>
        <w:rPr>
          <w:rFonts w:ascii="Arial" w:hAnsi="Arial" w:cs="Arial" w:eastAsia="Arial"/>
          <w:sz w:val="16"/>
          <w:szCs w:val="16"/>
          <w:color w:val="52525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525252"/>
          <w:spacing w:val="0"/>
          <w:w w:val="105"/>
          <w:i/>
        </w:rPr>
        <w:t>i;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0" w:after="0" w:line="499" w:lineRule="atLeast"/>
        <w:ind w:right="-20"/>
        <w:jc w:val="left"/>
        <w:tabs>
          <w:tab w:pos="34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2"/>
          <w:szCs w:val="12"/>
          <w:color w:val="AFAFAF"/>
          <w:spacing w:val="0"/>
          <w:w w:val="78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AFAFAF"/>
          <w:spacing w:val="-22"/>
          <w:w w:val="78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FAFA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AFAFAF"/>
          <w:spacing w:val="0"/>
          <w:w w:val="100"/>
        </w:rPr>
      </w:r>
      <w:r>
        <w:rPr>
          <w:rFonts w:ascii="Times New Roman" w:hAnsi="Times New Roman" w:cs="Times New Roman" w:eastAsia="Times New Roman"/>
          <w:sz w:val="12"/>
          <w:szCs w:val="12"/>
          <w:color w:val="9C9C9C"/>
          <w:spacing w:val="0"/>
          <w:w w:val="78"/>
        </w:rPr>
        <w:t>.•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380"/>
          <w:cols w:num="2" w:equalWidth="0">
            <w:col w:w="9236" w:space="422"/>
            <w:col w:w="1662"/>
          </w:cols>
        </w:sectPr>
      </w:pPr>
      <w:rPr/>
    </w:p>
    <w:p>
      <w:pPr>
        <w:spacing w:before="0" w:after="0" w:line="124" w:lineRule="atLeast"/>
        <w:ind w:left="286"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/>
        <w:pict>
          <v:group style="position:absolute;margin-left:15.638027pt;margin-top:38.770557pt;width:565.833947pt;height:769.164154pt;mso-position-horizontal-relative:page;mso-position-vertical-relative:page;z-index:-15274" coordorigin="313,775" coordsize="11317,15383">
            <v:group style="position:absolute;left:329;top:790;width:2;height:1101" coordorigin="329,790" coordsize="2,1101">
              <v:shape style="position:absolute;left:329;top:790;width:2;height:1101" coordorigin="329,790" coordsize="0,1101" path="m329,1891l329,790e" filled="f" stroked="t" strokeweight=".954994pt" strokecolor="#7C7C7C">
                <v:path arrowok="t"/>
              </v:shape>
            </v:group>
            <v:group style="position:absolute;left:1695;top:799;width:721;height:2" coordorigin="1695,799" coordsize="721,2">
              <v:shape style="position:absolute;left:1695;top:799;width:721;height:2" coordorigin="1695,799" coordsize="721,0" path="m1695,799l2416,799e" filled="f" stroked="t" strokeweight=".477497pt" strokecolor="#4B4B4B">
                <v:path arrowok="t"/>
              </v:shape>
            </v:group>
            <v:group style="position:absolute;left:2392;top:795;width:2;height:1503" coordorigin="2392,795" coordsize="2,1503">
              <v:shape style="position:absolute;left:2392;top:795;width:2;height:1503" coordorigin="2392,795" coordsize="0,1503" path="m2392,2297l2392,795e" filled="f" stroked="t" strokeweight=".716246pt" strokecolor="#4B4B4B">
                <v:path arrowok="t"/>
              </v:shape>
            </v:group>
            <v:group style="position:absolute;left:2345;top:799;width:520;height:2" coordorigin="2345,799" coordsize="520,2">
              <v:shape style="position:absolute;left:2345;top:799;width:520;height:2" coordorigin="2345,799" coordsize="520,0" path="m2345,799l2865,799e" filled="f" stroked="t" strokeweight=".477497pt" strokecolor="#343434">
                <v:path arrowok="t"/>
              </v:shape>
            </v:group>
            <v:group style="position:absolute;left:6814;top:799;width:224;height:2" coordorigin="6814,799" coordsize="224,2">
              <v:shape style="position:absolute;left:6814;top:799;width:224;height:2" coordorigin="6814,799" coordsize="224,0" path="m6814,799l7038,799e" filled="f" stroked="t" strokeweight=".477497pt" strokecolor="#3F3F3F">
                <v:path arrowok="t"/>
              </v:shape>
            </v:group>
            <v:group style="position:absolute;left:6981;top:799;width:659;height:2" coordorigin="6981,799" coordsize="659,2">
              <v:shape style="position:absolute;left:6981;top:799;width:659;height:2" coordorigin="6981,799" coordsize="659,0" path="m6981,799l7640,799e" filled="f" stroked="t" strokeweight=".477497pt" strokecolor="#2B2B2B">
                <v:path arrowok="t"/>
              </v:shape>
            </v:group>
            <v:group style="position:absolute;left:7583;top:799;width:306;height:2" coordorigin="7583,799" coordsize="306,2">
              <v:shape style="position:absolute;left:7583;top:799;width:306;height:2" coordorigin="7583,799" coordsize="306,0" path="m7583,799l7888,799e" filled="f" stroked="t" strokeweight=".477497pt" strokecolor="#4F4F4F">
                <v:path arrowok="t"/>
              </v:shape>
            </v:group>
            <v:group style="position:absolute;left:9187;top:795;width:2;height:852" coordorigin="9187,795" coordsize="2,852">
              <v:shape style="position:absolute;left:9187;top:795;width:2;height:852" coordorigin="9187,795" coordsize="0,852" path="m9187,1647l9187,795e" filled="f" stroked="t" strokeweight=".477497pt" strokecolor="#232323">
                <v:path arrowok="t"/>
              </v:shape>
            </v:group>
            <v:group style="position:absolute;left:320;top:797;width:9049;height:2" coordorigin="320,797" coordsize="9049,2">
              <v:shape style="position:absolute;left:320;top:797;width:9049;height:2" coordorigin="320,797" coordsize="9049,0" path="m320,797l9368,797e" filled="f" stroked="t" strokeweight=".716246pt" strokecolor="#575757">
                <v:path arrowok="t"/>
              </v:shape>
            </v:group>
            <v:group style="position:absolute;left:9311;top:799;width:711;height:2" coordorigin="9311,799" coordsize="711,2">
              <v:shape style="position:absolute;left:9311;top:799;width:711;height:2" coordorigin="9311,799" coordsize="711,0" path="m9311,799l10023,799e" filled="f" stroked="t" strokeweight=".477497pt" strokecolor="#2F2F2F">
                <v:path arrowok="t"/>
              </v:shape>
            </v:group>
            <v:group style="position:absolute;left:9965;top:799;width:1643;height:2" coordorigin="9965,799" coordsize="1643,2">
              <v:shape style="position:absolute;left:9965;top:799;width:1643;height:2" coordorigin="9965,799" coordsize="1643,0" path="m9965,799l11608,799e" filled="f" stroked="t" strokeweight=".716246pt" strokecolor="#5B5B5B">
                <v:path arrowok="t"/>
              </v:shape>
            </v:group>
            <v:group style="position:absolute;left:11603;top:785;width:2;height:3303" coordorigin="11603,785" coordsize="2,3303">
              <v:shape style="position:absolute;left:11603;top:785;width:2;height:3303" coordorigin="11603,785" coordsize="0,3303" path="m11603,4088l11603,785e" filled="f" stroked="t" strokeweight=".954994pt" strokecolor="#5B5B5B">
                <v:path arrowok="t"/>
              </v:shape>
            </v:group>
            <v:group style="position:absolute;left:9189;top:1589;width:2;height:708" coordorigin="9189,1589" coordsize="2,708">
              <v:shape style="position:absolute;left:9189;top:1589;width:2;height:708" coordorigin="9189,1589" coordsize="0,708" path="m9189,2297l9189,1589e" filled="f" stroked="t" strokeweight=".716246pt" strokecolor="#444444">
                <v:path arrowok="t"/>
              </v:shape>
            </v:group>
            <v:group style="position:absolute;left:325;top:2288;width:2746;height:2" coordorigin="325,2288" coordsize="2746,2">
              <v:shape style="position:absolute;left:325;top:2288;width:2746;height:2" coordorigin="325,2288" coordsize="2746,0" path="m325,2288l3070,2288e" filled="f" stroked="t" strokeweight=".716246pt" strokecolor="#575757">
                <v:path arrowok="t"/>
              </v:shape>
            </v:group>
            <v:group style="position:absolute;left:334;top:1761;width:2;height:584" coordorigin="334,1761" coordsize="2,584">
              <v:shape style="position:absolute;left:334;top:1761;width:2;height:584" coordorigin="334,1761" coordsize="0,584" path="m334,2345l334,1761e" filled="f" stroked="t" strokeweight=".716246pt" strokecolor="#646464">
                <v:path arrowok="t"/>
              </v:shape>
            </v:group>
            <v:group style="position:absolute;left:3013;top:2288;width:516;height:2" coordorigin="3013,2288" coordsize="516,2">
              <v:shape style="position:absolute;left:3013;top:2288;width:516;height:2" coordorigin="3013,2288" coordsize="516,0" path="m3013,2288l3529,2288e" filled="f" stroked="t" strokeweight=".477497pt" strokecolor="#3B3B3B">
                <v:path arrowok="t"/>
              </v:shape>
            </v:group>
            <v:group style="position:absolute;left:3471;top:2288;width:444;height:2" coordorigin="3471,2288" coordsize="444,2">
              <v:shape style="position:absolute;left:3471;top:2288;width:444;height:2" coordorigin="3471,2288" coordsize="444,0" path="m3471,2288l3915,2288e" filled="f" stroked="t" strokeweight=".477497pt" strokecolor="#282828">
                <v:path arrowok="t"/>
              </v:shape>
            </v:group>
            <v:group style="position:absolute;left:3858;top:2288;width:4083;height:2" coordorigin="3858,2288" coordsize="4083,2">
              <v:shape style="position:absolute;left:3858;top:2288;width:4083;height:2" coordorigin="3858,2288" coordsize="4083,0" path="m3858,2288l7941,2288e" filled="f" stroked="t" strokeweight=".716246pt" strokecolor="#545454">
                <v:path arrowok="t"/>
              </v:shape>
            </v:group>
            <v:group style="position:absolute;left:7831;top:2288;width:559;height:2" coordorigin="7831,2288" coordsize="559,2">
              <v:shape style="position:absolute;left:7831;top:2288;width:559;height:2" coordorigin="7831,2288" coordsize="559,0" path="m7831,2288l8390,2288e" filled="f" stroked="t" strokeweight=".477497pt" strokecolor="#3F3F3F">
                <v:path arrowok="t"/>
              </v:shape>
            </v:group>
            <v:group style="position:absolute;left:8332;top:2290;width:3280;height:2" coordorigin="8332,2290" coordsize="3280,2">
              <v:shape style="position:absolute;left:8332;top:2290;width:3280;height:2" coordorigin="8332,2290" coordsize="3280,0" path="m8332,2290l11613,2290e" filled="f" stroked="t" strokeweight=".716246pt" strokecolor="#606060">
                <v:path arrowok="t"/>
              </v:shape>
            </v:group>
            <v:group style="position:absolute;left:325;top:2503;width:1265;height:2" coordorigin="325,2503" coordsize="1265,2">
              <v:shape style="position:absolute;left:325;top:2503;width:1265;height:2" coordorigin="325,2503" coordsize="1265,0" path="m325,2503l1590,2503e" filled="f" stroked="t" strokeweight=".716246pt" strokecolor="#575757">
                <v:path arrowok="t"/>
              </v:shape>
            </v:group>
            <v:group style="position:absolute;left:344;top:1962;width:2;height:718" coordorigin="344,1962" coordsize="2,718">
              <v:shape style="position:absolute;left:344;top:1962;width:2;height:718" coordorigin="344,1962" coordsize="0,718" path="m344,2680l344,1962e" filled="f" stroked="t" strokeweight="1.193743pt" strokecolor="#484848">
                <v:path arrowok="t"/>
              </v:shape>
            </v:group>
            <v:group style="position:absolute;left:1533;top:2508;width:874;height:2" coordorigin="1533,2508" coordsize="874,2">
              <v:shape style="position:absolute;left:1533;top:2508;width:874;height:2" coordorigin="1533,2508" coordsize="874,0" path="m1533,2508l2407,2508e" filled="f" stroked="t" strokeweight=".477497pt" strokecolor="#575757">
                <v:path arrowok="t"/>
              </v:shape>
            </v:group>
            <v:group style="position:absolute;left:1986;top:2506;width:1385;height:2" coordorigin="1986,2506" coordsize="1385,2">
              <v:shape style="position:absolute;left:1986;top:2506;width:1385;height:2" coordorigin="1986,2506" coordsize="1385,0" path="m1986,2506l3371,2506e" filled="f" stroked="t" strokeweight=".954994pt" strokecolor="#646464">
                <v:path arrowok="t"/>
              </v:shape>
            </v:group>
            <v:group style="position:absolute;left:3290;top:2508;width:1700;height:2" coordorigin="3290,2508" coordsize="1700,2">
              <v:shape style="position:absolute;left:3290;top:2508;width:1700;height:2" coordorigin="3290,2508" coordsize="1700,0" path="m3290,2508l4990,2508e" filled="f" stroked="t" strokeweight=".477497pt" strokecolor="#4B4B4B">
                <v:path arrowok="t"/>
              </v:shape>
            </v:group>
            <v:group style="position:absolute;left:4933;top:2508;width:840;height:2" coordorigin="4933,2508" coordsize="840,2">
              <v:shape style="position:absolute;left:4933;top:2508;width:840;height:2" coordorigin="4933,2508" coordsize="840,0" path="m4933,2508l5773,2508e" filled="f" stroked="t" strokeweight=".954994pt" strokecolor="#5B5B5B">
                <v:path arrowok="t"/>
              </v:shape>
            </v:group>
            <v:group style="position:absolute;left:5716;top:2508;width:3491;height:2" coordorigin="5716,2508" coordsize="3491,2">
              <v:shape style="position:absolute;left:5716;top:2508;width:3491;height:2" coordorigin="5716,2508" coordsize="3491,0" path="m5716,2508l9206,2508e" filled="f" stroked="t" strokeweight=".477497pt" strokecolor="#484848">
                <v:path arrowok="t"/>
              </v:shape>
            </v:group>
            <v:group style="position:absolute;left:9149;top:2508;width:2464;height:2" coordorigin="9149,2508" coordsize="2464,2">
              <v:shape style="position:absolute;left:9149;top:2508;width:2464;height:2" coordorigin="9149,2508" coordsize="2464,0" path="m9149,2508l11613,2508e" filled="f" stroked="t" strokeweight=".716246pt" strokecolor="#5B5B5B">
                <v:path arrowok="t"/>
              </v:shape>
            </v:group>
            <v:group style="position:absolute;left:325;top:2723;width:2082;height:2" coordorigin="325,2723" coordsize="2082,2">
              <v:shape style="position:absolute;left:325;top:2723;width:2082;height:2" coordorigin="325,2723" coordsize="2082,0" path="m325,2723l2407,2723e" filled="f" stroked="t" strokeweight=".716246pt" strokecolor="#606060">
                <v:path arrowok="t"/>
              </v:shape>
            </v:group>
            <v:group style="position:absolute;left:332;top:2460;width:2;height:957" coordorigin="332,2460" coordsize="2,957">
              <v:shape style="position:absolute;left:332;top:2460;width:2;height:957" coordorigin="332,2460" coordsize="0,957" path="m332,3417l332,2460e" filled="f" stroked="t" strokeweight=".716246pt" strokecolor="#3F3F3F">
                <v:path arrowok="t"/>
              </v:shape>
            </v:group>
            <v:group style="position:absolute;left:2349;top:2723;width:516;height:2" coordorigin="2349,2723" coordsize="516,2">
              <v:shape style="position:absolute;left:2349;top:2723;width:516;height:2" coordorigin="2349,2723" coordsize="516,0" path="m2349,2723l2865,2723e" filled="f" stroked="t" strokeweight=".477497pt" strokecolor="#2F2F2F">
                <v:path arrowok="t"/>
              </v:shape>
            </v:group>
            <v:group style="position:absolute;left:2808;top:2723;width:263;height:2" coordorigin="2808,2723" coordsize="263,2">
              <v:shape style="position:absolute;left:2808;top:2723;width:263;height:2" coordorigin="2808,2723" coordsize="263,0" path="m2808,2723l3070,2723e" filled="f" stroked="t" strokeweight=".477497pt" strokecolor="#444444">
                <v:path arrowok="t"/>
              </v:shape>
            </v:group>
            <v:group style="position:absolute;left:3013;top:2723;width:1590;height:2" coordorigin="3013,2723" coordsize="1590,2">
              <v:shape style="position:absolute;left:3013;top:2723;width:1590;height:2" coordorigin="3013,2723" coordsize="1590,0" path="m3013,2723l4603,2723e" filled="f" stroked="t" strokeweight=".954994pt" strokecolor="#606060">
                <v:path arrowok="t"/>
              </v:shape>
            </v:group>
            <v:group style="position:absolute;left:4474;top:2723;width:1299;height:2" coordorigin="4474,2723" coordsize="1299,2">
              <v:shape style="position:absolute;left:4474;top:2723;width:1299;height:2" coordorigin="4474,2723" coordsize="1299,0" path="m4474,2723l5773,2723e" filled="f" stroked="t" strokeweight=".477497pt" strokecolor="#444444">
                <v:path arrowok="t"/>
              </v:shape>
            </v:group>
            <v:group style="position:absolute;left:5496;top:2723;width:3710;height:2" coordorigin="5496,2723" coordsize="3710,2">
              <v:shape style="position:absolute;left:5496;top:2723;width:3710;height:2" coordorigin="5496,2723" coordsize="3710,0" path="m5496,2723l9206,2723e" filled="f" stroked="t" strokeweight=".716246pt" strokecolor="#575757">
                <v:path arrowok="t"/>
              </v:shape>
            </v:group>
            <v:group style="position:absolute;left:9149;top:2723;width:874;height:2" coordorigin="9149,2723" coordsize="874,2">
              <v:shape style="position:absolute;left:9149;top:2723;width:874;height:2" coordorigin="9149,2723" coordsize="874,0" path="m9149,2723l10023,2723e" filled="f" stroked="t" strokeweight=".477497pt" strokecolor="#343434">
                <v:path arrowok="t"/>
              </v:shape>
            </v:group>
            <v:group style="position:absolute;left:9965;top:2723;width:1647;height:2" coordorigin="9965,2723" coordsize="1647,2">
              <v:shape style="position:absolute;left:9965;top:2723;width:1647;height:2" coordorigin="9965,2723" coordsize="1647,0" path="m9965,2723l11613,2723e" filled="f" stroked="t" strokeweight=".716246pt" strokecolor="#606060">
                <v:path arrowok="t"/>
              </v:shape>
            </v:group>
            <v:group style="position:absolute;left:325;top:2939;width:3023;height:2" coordorigin="325,2939" coordsize="3023,2">
              <v:shape style="position:absolute;left:325;top:2939;width:3023;height:2" coordorigin="325,2939" coordsize="3023,0" path="m325,2939l3347,2939e" filled="f" stroked="t" strokeweight=".477497pt" strokecolor="#545454">
                <v:path arrowok="t"/>
              </v:shape>
            </v:group>
            <v:group style="position:absolute;left:3290;top:2939;width:626;height:2" coordorigin="3290,2939" coordsize="626,2">
              <v:shape style="position:absolute;left:3290;top:2939;width:626;height:2" coordorigin="3290,2939" coordsize="626,0" path="m3290,2939l3915,2939e" filled="f" stroked="t" strokeweight=".477497pt" strokecolor="#2F2F2F">
                <v:path arrowok="t"/>
              </v:shape>
            </v:group>
            <v:group style="position:absolute;left:3858;top:2941;width:1915;height:2" coordorigin="3858,2941" coordsize="1915,2">
              <v:shape style="position:absolute;left:3858;top:2941;width:1915;height:2" coordorigin="3858,2941" coordsize="1915,0" path="m3858,2941l5773,2941e" filled="f" stroked="t" strokeweight=".954994pt" strokecolor="#606060">
                <v:path arrowok="t"/>
              </v:shape>
            </v:group>
            <v:group style="position:absolute;left:5716;top:2939;width:353;height:2" coordorigin="5716,2939" coordsize="353,2">
              <v:shape style="position:absolute;left:5716;top:2939;width:353;height:2" coordorigin="5716,2939" coordsize="353,0" path="m5716,2939l6069,2939e" filled="f" stroked="t" strokeweight=".477497pt" strokecolor="#2B2B2B">
                <v:path arrowok="t"/>
              </v:shape>
            </v:group>
            <v:group style="position:absolute;left:6012;top:2941;width:1924;height:2" coordorigin="6012,2941" coordsize="1924,2">
              <v:shape style="position:absolute;left:6012;top:2941;width:1924;height:2" coordorigin="6012,2941" coordsize="1924,0" path="m6012,2941l7936,2941e" filled="f" stroked="t" strokeweight=".954994pt" strokecolor="#575757">
                <v:path arrowok="t"/>
              </v:shape>
            </v:group>
            <v:group style="position:absolute;left:7831;top:2939;width:559;height:2" coordorigin="7831,2939" coordsize="559,2">
              <v:shape style="position:absolute;left:7831;top:2939;width:559;height:2" coordorigin="7831,2939" coordsize="559,0" path="m7831,2939l8390,2939e" filled="f" stroked="t" strokeweight=".477497pt" strokecolor="#444444">
                <v:path arrowok="t"/>
              </v:shape>
            </v:group>
            <v:group style="position:absolute;left:8332;top:2941;width:3280;height:2" coordorigin="8332,2941" coordsize="3280,2">
              <v:shape style="position:absolute;left:8332;top:2941;width:3280;height:2" coordorigin="8332,2941" coordsize="3280,0" path="m8332,2941l11613,2941e" filled="f" stroked="t" strokeweight=".716246pt" strokecolor="#606060">
                <v:path arrowok="t"/>
              </v:shape>
            </v:group>
            <v:group style="position:absolute;left:325;top:3154;width:1265;height:2" coordorigin="325,3154" coordsize="1265,2">
              <v:shape style="position:absolute;left:325;top:3154;width:1265;height:2" coordorigin="325,3154" coordsize="1265,0" path="m325,3154l1590,3154e" filled="f" stroked="t" strokeweight=".954994pt" strokecolor="#646464">
                <v:path arrowok="t"/>
              </v:shape>
            </v:group>
            <v:group style="position:absolute;left:1533;top:3154;width:6857;height:2" coordorigin="1533,3154" coordsize="6857,2">
              <v:shape style="position:absolute;left:1533;top:3154;width:6857;height:2" coordorigin="1533,3154" coordsize="6857,0" path="m1533,3154l8390,3154e" filled="f" stroked="t" strokeweight=".477497pt" strokecolor="#545454">
                <v:path arrowok="t"/>
              </v:shape>
            </v:group>
            <v:group style="position:absolute;left:8332;top:3154;width:3280;height:2" coordorigin="8332,3154" coordsize="3280,2">
              <v:shape style="position:absolute;left:8332;top:3154;width:3280;height:2" coordorigin="8332,3154" coordsize="3280,0" path="m8332,3154l11613,3154e" filled="f" stroked="t" strokeweight=".716246pt" strokecolor="#5B5B5B">
                <v:path arrowok="t"/>
              </v:shape>
            </v:group>
            <v:group style="position:absolute;left:9311;top:3154;width:711;height:2" coordorigin="9311,3154" coordsize="711,2">
              <v:shape style="position:absolute;left:9311;top:3154;width:711;height:2" coordorigin="9311,3154" coordsize="711,0" path="m9311,3154l10023,3154e" filled="f" stroked="t" strokeweight=".477497pt" strokecolor="#383838">
                <v:path arrowok="t"/>
              </v:shape>
            </v:group>
            <v:group style="position:absolute;left:325;top:3372;width:4665;height:2" coordorigin="325,3372" coordsize="4665,2">
              <v:shape style="position:absolute;left:325;top:3372;width:4665;height:2" coordorigin="325,3372" coordsize="4665,0" path="m325,3372l4990,3372e" filled="f" stroked="t" strokeweight=".716246pt" strokecolor="#545454">
                <v:path arrowok="t"/>
              </v:shape>
            </v:group>
            <v:group style="position:absolute;left:4933;top:3372;width:840;height:2" coordorigin="4933,3372" coordsize="840,2">
              <v:shape style="position:absolute;left:4933;top:3372;width:840;height:2" coordorigin="4933,3372" coordsize="840,0" path="m4933,3372l5773,3372e" filled="f" stroked="t" strokeweight=".477497pt" strokecolor="#3F3F3F">
                <v:path arrowok="t"/>
              </v:shape>
            </v:group>
            <v:group style="position:absolute;left:5453;top:3374;width:6164;height:2" coordorigin="5453,3374" coordsize="6164,2">
              <v:shape style="position:absolute;left:5453;top:3374;width:6164;height:2" coordorigin="5453,3374" coordsize="6164,0" path="m5453,3374l11618,3374e" filled="f" stroked="t" strokeweight=".716246pt" strokecolor="#575757">
                <v:path arrowok="t"/>
              </v:shape>
            </v:group>
            <v:group style="position:absolute;left:334;top:3346;width:2;height:790" coordorigin="334,3346" coordsize="2,790">
              <v:shape style="position:absolute;left:334;top:3346;width:2;height:790" coordorigin="334,3346" coordsize="0,790" path="m334,4135l334,3346e" filled="f" stroked="t" strokeweight=".477497pt" strokecolor="#1F1F1F">
                <v:path arrowok="t"/>
              </v:shape>
            </v:group>
            <v:group style="position:absolute;left:3901;top:3365;width:2;height:747" coordorigin="3901,3365" coordsize="2,747">
              <v:shape style="position:absolute;left:3901;top:3365;width:2;height:747" coordorigin="3901,3365" coordsize="0,747" path="m3901,4111l3901,3365e" filled="f" stroked="t" strokeweight=".954994pt" strokecolor="#4F4F4F">
                <v:path arrowok="t"/>
              </v:shape>
            </v:group>
            <v:group style="position:absolute;left:7019;top:3370;width:2;height:747" coordorigin="7019,3370" coordsize="2,747">
              <v:shape style="position:absolute;left:7019;top:3370;width:2;height:747" coordorigin="7019,3370" coordsize="0,747" path="m7019,4116l7019,3370e" filled="f" stroked="t" strokeweight=".477497pt" strokecolor="#1F1F1F">
                <v:path arrowok="t"/>
              </v:shape>
            </v:group>
            <v:group style="position:absolute;left:3892;top:3793;width:2053;height:2" coordorigin="3892,3793" coordsize="2053,2">
              <v:shape style="position:absolute;left:3892;top:3793;width:2053;height:2" coordorigin="3892,3793" coordsize="2053,0" path="m3892,3793l5945,3793e" filled="f" stroked="t" strokeweight=".716246pt" strokecolor="#545454">
                <v:path arrowok="t"/>
              </v:shape>
            </v:group>
            <v:group style="position:absolute;left:329;top:4109;width:707;height:2" coordorigin="329,4109" coordsize="707,2">
              <v:shape style="position:absolute;left:329;top:4109;width:707;height:2" coordorigin="329,4109" coordsize="707,0" path="m329,4109l1036,4109e" filled="f" stroked="t" strokeweight=".477497pt" strokecolor="#4F4F4F">
                <v:path arrowok="t"/>
              </v:shape>
            </v:group>
            <v:group style="position:absolute;left:979;top:4107;width:611;height:2" coordorigin="979,4107" coordsize="611,2">
              <v:shape style="position:absolute;left:979;top:4107;width:611;height:2" coordorigin="979,4107" coordsize="611,0" path="m979,4107l1590,4107e" filled="f" stroked="t" strokeweight=".477497pt" strokecolor="#2F2F2F">
                <v:path arrowok="t"/>
              </v:shape>
            </v:group>
            <v:group style="position:absolute;left:1533;top:4109;width:1538;height:2" coordorigin="1533,4109" coordsize="1538,2">
              <v:shape style="position:absolute;left:1533;top:4109;width:1538;height:2" coordorigin="1533,4109" coordsize="1538,0" path="m1533,4109l3070,4109e" filled="f" stroked="t" strokeweight=".954994pt" strokecolor="#5B5B5B">
                <v:path arrowok="t"/>
              </v:shape>
            </v:group>
            <v:group style="position:absolute;left:3013;top:4107;width:516;height:2" coordorigin="3013,4107" coordsize="516,2">
              <v:shape style="position:absolute;left:3013;top:4107;width:516;height:2" coordorigin="3013,4107" coordsize="516,0" path="m3013,4107l3529,4107e" filled="f" stroked="t" strokeweight=".477497pt" strokecolor="#444444">
                <v:path arrowok="t"/>
              </v:shape>
            </v:group>
            <v:group style="position:absolute;left:3471;top:4111;width:454;height:2" coordorigin="3471,4111" coordsize="454,2">
              <v:shape style="position:absolute;left:3471;top:4111;width:454;height:2" coordorigin="3471,4111" coordsize="454,0" path="m3471,4111l3925,4111e" filled="f" stroked="t" strokeweight=".954994pt" strokecolor="#545454">
                <v:path arrowok="t"/>
              </v:shape>
            </v:group>
            <v:group style="position:absolute;left:3605;top:4104;width:3366;height:2" coordorigin="3605,4104" coordsize="3366,2">
              <v:shape style="position:absolute;left:3605;top:4104;width:3366;height:2" coordorigin="3605,4104" coordsize="3366,0" path="m3605,4104l6971,4104e" filled="f" stroked="t" strokeweight="1.193743pt" strokecolor="#4B4B4B">
                <v:path arrowok="t"/>
              </v:shape>
            </v:group>
            <v:group style="position:absolute;left:6814;top:4107;width:3209;height:2" coordorigin="6814,4107" coordsize="3209,2">
              <v:shape style="position:absolute;left:6814;top:4107;width:3209;height:2" coordorigin="6814,4107" coordsize="3209,0" path="m6814,4107l10023,4107e" filled="f" stroked="t" strokeweight=".716246pt" strokecolor="#484848">
                <v:path arrowok="t"/>
              </v:shape>
            </v:group>
            <v:group style="position:absolute;left:9965;top:4111;width:1647;height:2" coordorigin="9965,4111" coordsize="1647,2">
              <v:shape style="position:absolute;left:9965;top:4111;width:1647;height:2" coordorigin="9965,4111" coordsize="1647,0" path="m9965,4111l11613,4111e" filled="f" stroked="t" strokeweight=".716246pt" strokecolor="#5B5B5B">
                <v:path arrowok="t"/>
              </v:shape>
            </v:group>
            <v:group style="position:absolute;left:339;top:4064;width:2;height:12081" coordorigin="339,4064" coordsize="2,12081">
              <v:shape style="position:absolute;left:339;top:4064;width:2;height:12081" coordorigin="339,4064" coordsize="0,12081" path="m339,16144l339,4064e" filled="f" stroked="t" strokeweight=".716246pt" strokecolor="#4F4F4F">
                <v:path arrowok="t"/>
              </v:shape>
            </v:group>
            <v:group style="position:absolute;left:325;top:4387;width:11288;height:2" coordorigin="325,4387" coordsize="11288,2">
              <v:shape style="position:absolute;left:325;top:4387;width:11288;height:2" coordorigin="325,4387" coordsize="11288,0" path="m325,4387l11613,4387e" filled="f" stroked="t" strokeweight=".716246pt" strokecolor="#575757">
                <v:path arrowok="t"/>
              </v:shape>
            </v:group>
            <v:group style="position:absolute;left:2395;top:4097;width:2;height:1493" coordorigin="2395,4097" coordsize="2,1493">
              <v:shape style="position:absolute;left:2395;top:4097;width:2;height:1493" coordorigin="2395,4097" coordsize="0,1493" path="m2395,5590l2395,4097e" filled="f" stroked="t" strokeweight=".954994pt" strokecolor="#575757">
                <v:path arrowok="t"/>
              </v:shape>
            </v:group>
            <v:group style="position:absolute;left:7583;top:4389;width:306;height:2" coordorigin="7583,4389" coordsize="306,2">
              <v:shape style="position:absolute;left:7583;top:4389;width:306;height:2" coordorigin="7583,4389" coordsize="306,0" path="m7583,4389l7888,4389e" filled="f" stroked="t" strokeweight=".477497pt" strokecolor="#3B3B3B">
                <v:path arrowok="t"/>
              </v:shape>
            </v:group>
            <v:group style="position:absolute;left:9311;top:4389;width:711;height:2" coordorigin="9311,4389" coordsize="711,2">
              <v:shape style="position:absolute;left:9311;top:4389;width:711;height:2" coordorigin="9311,4389" coordsize="711,0" path="m9311,4389l10023,4389e" filled="f" stroked="t" strokeweight=".477497pt" strokecolor="#2F2F2F">
                <v:path arrowok="t"/>
              </v:shape>
            </v:group>
            <v:group style="position:absolute;left:2387;top:4607;width:4651;height:2" coordorigin="2387,4607" coordsize="4651,2">
              <v:shape style="position:absolute;left:2387;top:4607;width:4651;height:2" coordorigin="2387,4607" coordsize="4651,0" path="m2387,4607l7038,4607e" filled="f" stroked="t" strokeweight=".954994pt" strokecolor="#575757">
                <v:path arrowok="t"/>
              </v:shape>
            </v:group>
            <v:group style="position:absolute;left:6981;top:4609;width:659;height:2" coordorigin="6981,4609" coordsize="659,2">
              <v:shape style="position:absolute;left:6981;top:4609;width:659;height:2" coordorigin="6981,4609" coordsize="659,0" path="m6981,4609l7640,4609e" filled="f" stroked="t" strokeweight=".477497pt" strokecolor="#2B2B2B">
                <v:path arrowok="t"/>
              </v:shape>
            </v:group>
            <v:group style="position:absolute;left:7583;top:4609;width:306;height:2" coordorigin="7583,4609" coordsize="306,2">
              <v:shape style="position:absolute;left:7583;top:4609;width:306;height:2" coordorigin="7583,4609" coordsize="306,0" path="m7583,4609l7888,4609e" filled="f" stroked="t" strokeweight=".477497pt" strokecolor="#3F3F3F">
                <v:path arrowok="t"/>
              </v:shape>
            </v:group>
            <v:group style="position:absolute;left:7831;top:4607;width:1538;height:2" coordorigin="7831,4607" coordsize="1538,2">
              <v:shape style="position:absolute;left:7831;top:4607;width:1538;height:2" coordorigin="7831,4607" coordsize="1538,0" path="m7831,4607l9368,4607e" filled="f" stroked="t" strokeweight=".954994pt" strokecolor="#606060">
                <v:path arrowok="t"/>
              </v:shape>
            </v:group>
            <v:group style="position:absolute;left:9311;top:4609;width:711;height:2" coordorigin="9311,4609" coordsize="711,2">
              <v:shape style="position:absolute;left:9311;top:4609;width:711;height:2" coordorigin="9311,4609" coordsize="711,0" path="m9311,4609l10023,4609e" filled="f" stroked="t" strokeweight=".477497pt" strokecolor="#343434">
                <v:path arrowok="t"/>
              </v:shape>
            </v:group>
            <v:group style="position:absolute;left:9965;top:4609;width:1647;height:2" coordorigin="9965,4609" coordsize="1647,2">
              <v:shape style="position:absolute;left:9965;top:4609;width:1647;height:2" coordorigin="9965,4609" coordsize="1647,0" path="m9965,4609l11613,4609e" filled="f" stroked="t" strokeweight=".716246pt" strokecolor="#5B5B5B">
                <v:path arrowok="t"/>
              </v:shape>
            </v:group>
            <v:group style="position:absolute;left:11610;top:4384;width:2;height:1359" coordorigin="11610,4384" coordsize="2,1359">
              <v:shape style="position:absolute;left:11610;top:4384;width:2;height:1359" coordorigin="11610,4384" coordsize="0,1359" path="m11610,5744l11610,4384e" filled="f" stroked="t" strokeweight=".477497pt" strokecolor="#444444">
                <v:path arrowok="t"/>
              </v:shape>
            </v:group>
            <v:group style="position:absolute;left:4503;top:5045;width:3109;height:2" coordorigin="4503,5045" coordsize="3109,2">
              <v:shape style="position:absolute;left:4503;top:5045;width:3109;height:2" coordorigin="4503,5045" coordsize="3109,0" path="m4503,5045l7611,5045e" filled="f" stroked="t" strokeweight=".238749pt" strokecolor="#0C0C0C">
                <v:path arrowok="t"/>
              </v:shape>
            </v:group>
            <v:group style="position:absolute;left:7869;top:4600;width:2;height:479" coordorigin="7869,4600" coordsize="2,479">
              <v:shape style="position:absolute;left:7869;top:4600;width:2;height:479" coordorigin="7869,4600" coordsize="0,479" path="m7869,5078l7869,4600e" filled="f" stroked="t" strokeweight=".954994pt" strokecolor="#676767">
                <v:path arrowok="t"/>
              </v:shape>
            </v:group>
            <v:group style="position:absolute;left:7611;top:5045;width:750;height:2" coordorigin="7611,5045" coordsize="750,2">
              <v:shape style="position:absolute;left:7611;top:5045;width:750;height:2" coordorigin="7611,5045" coordsize="750,0" path="m7611,5045l8361,5045e" filled="f" stroked="t" strokeweight=".238749pt" strokecolor="#6B6B6B">
                <v:path arrowok="t"/>
              </v:shape>
            </v:group>
            <v:group style="position:absolute;left:8361;top:5045;width:3228;height:2" coordorigin="8361,5045" coordsize="3228,2">
              <v:shape style="position:absolute;left:8361;top:5045;width:3228;height:2" coordorigin="8361,5045" coordsize="3228,0" path="m8361,5045l11589,5045e" filled="f" stroked="t" strokeweight=".238749pt" strokecolor="#000000">
                <v:path arrowok="t"/>
              </v:shape>
            </v:group>
            <v:group style="position:absolute;left:4959;top:5016;width:2;height:1647" coordorigin="4959,5016" coordsize="2,1647">
              <v:shape style="position:absolute;left:4959;top:5016;width:2;height:1647" coordorigin="4959,5016" coordsize="0,1647" path="m4959,6663l4959,5016e" filled="f" stroked="t" strokeweight=".954994pt" strokecolor="#545454">
                <v:path arrowok="t"/>
              </v:shape>
            </v:group>
            <v:group style="position:absolute;left:4947;top:5332;width:2994;height:2" coordorigin="4947,5332" coordsize="2994,2">
              <v:shape style="position:absolute;left:4947;top:5332;width:2994;height:2" coordorigin="4947,5332" coordsize="2994,0" path="m4947,5332l7941,5332e" filled="f" stroked="t" strokeweight=".716246pt" strokecolor="#575757">
                <v:path arrowok="t"/>
              </v:shape>
            </v:group>
            <v:group style="position:absolute;left:7831;top:5332;width:1375;height:2" coordorigin="7831,5332" coordsize="1375,2">
              <v:shape style="position:absolute;left:7831;top:5332;width:1375;height:2" coordorigin="7831,5332" coordsize="1375,0" path="m7831,5332l9206,5332e" filled="f" stroked="t" strokeweight=".477497pt" strokecolor="#3B3B3B">
                <v:path arrowok="t"/>
              </v:shape>
            </v:group>
            <v:group style="position:absolute;left:9092;top:5332;width:2526;height:2" coordorigin="9092,5332" coordsize="2526,2">
              <v:shape style="position:absolute;left:9092;top:5332;width:2526;height:2" coordorigin="9092,5332" coordsize="2526,0" path="m9092,5332l11618,5332e" filled="f" stroked="t" strokeweight=".716246pt" strokecolor="#5B5B5B">
                <v:path arrowok="t"/>
              </v:shape>
            </v:group>
            <v:group style="position:absolute;left:4952;top:5571;width:2984;height:2" coordorigin="4952,5571" coordsize="2984,2">
              <v:shape style="position:absolute;left:4952;top:5571;width:2984;height:2" coordorigin="4952,5571" coordsize="2984,0" path="m4952,5571l7936,5571e" filled="f" stroked="t" strokeweight=".716246pt" strokecolor="#545454">
                <v:path arrowok="t"/>
              </v:shape>
            </v:group>
            <v:group style="position:absolute;left:7831;top:5571;width:1375;height:2" coordorigin="7831,5571" coordsize="1375,2">
              <v:shape style="position:absolute;left:7831;top:5571;width:1375;height:2" coordorigin="7831,5571" coordsize="1375,0" path="m7831,5571l9206,5571e" filled="f" stroked="t" strokeweight=".477497pt" strokecolor="#444444">
                <v:path arrowok="t"/>
              </v:shape>
            </v:group>
            <v:group style="position:absolute;left:8948;top:5574;width:2669;height:2" coordorigin="8948,5574" coordsize="2669,2">
              <v:shape style="position:absolute;left:8948;top:5574;width:2669;height:2" coordorigin="8948,5574" coordsize="2669,0" path="m8948,5574l11618,5574e" filled="f" stroked="t" strokeweight=".954994pt" strokecolor="#606060">
                <v:path arrowok="t"/>
              </v:shape>
            </v:group>
            <v:group style="position:absolute;left:334;top:5533;width:2;height:1144" coordorigin="334,5533" coordsize="2,1144">
              <v:shape style="position:absolute;left:334;top:5533;width:2;height:1144" coordorigin="334,5533" coordsize="0,1144" path="m334,6677l334,5533e" filled="f" stroked="t" strokeweight=".477497pt" strokecolor="#2B2B2B">
                <v:path arrowok="t"/>
              </v:shape>
            </v:group>
            <v:group style="position:absolute;left:2397;top:5533;width:2;height:1144" coordorigin="2397,5533" coordsize="2,1144">
              <v:shape style="position:absolute;left:2397;top:5533;width:2;height:1144" coordorigin="2397,5533" coordsize="0,1144" path="m2397,6677l2397,5533e" filled="f" stroked="t" strokeweight=".477497pt" strokecolor="#2F2F2F">
                <v:path arrowok="t"/>
              </v:shape>
            </v:group>
            <v:group style="position:absolute;left:2392;top:5789;width:5997;height:2" coordorigin="2392,5789" coordsize="5997,2">
              <v:shape style="position:absolute;left:2392;top:5789;width:5997;height:2" coordorigin="2392,5789" coordsize="5997,0" path="m2392,5789l8390,5789e" filled="f" stroked="t" strokeweight=".954994pt" strokecolor="#575757">
                <v:path arrowok="t"/>
              </v:shape>
            </v:group>
            <v:group style="position:absolute;left:8332;top:5791;width:874;height:2" coordorigin="8332,5791" coordsize="874,2">
              <v:shape style="position:absolute;left:8332;top:5791;width:874;height:2" coordorigin="8332,5791" coordsize="874,0" path="m8332,5791l9206,5791e" filled="f" stroked="t" strokeweight=".477497pt" strokecolor="#343434">
                <v:path arrowok="t"/>
              </v:shape>
            </v:group>
            <v:group style="position:absolute;left:9149;top:5791;width:1232;height:2" coordorigin="9149,5791" coordsize="1232,2">
              <v:shape style="position:absolute;left:9149;top:5791;width:1232;height:2" coordorigin="9149,5791" coordsize="1232,0" path="m9149,5791l10381,5791e" filled="f" stroked="t" strokeweight=".954994pt" strokecolor="#646464">
                <v:path arrowok="t"/>
              </v:shape>
            </v:group>
            <v:group style="position:absolute;left:9965;top:5791;width:1652;height:2" coordorigin="9965,5791" coordsize="1652,2">
              <v:shape style="position:absolute;left:9965;top:5791;width:1652;height:2" coordorigin="9965,5791" coordsize="1652,0" path="m9965,5791l11618,5791e" filled="f" stroked="t" strokeweight=".477497pt" strokecolor="#4B4B4B">
                <v:path arrowok="t"/>
              </v:shape>
            </v:group>
            <v:group style="position:absolute;left:329;top:6016;width:1495;height:2" coordorigin="329,6016" coordsize="1495,2">
              <v:shape style="position:absolute;left:329;top:6016;width:1495;height:2" coordorigin="329,6016" coordsize="1495,0" path="m329,6016l1824,6016e" filled="f" stroked="t" strokeweight=".954994pt" strokecolor="#676767">
                <v:path arrowok="t"/>
              </v:shape>
            </v:group>
            <v:group style="position:absolute;left:1695;top:6016;width:721;height:2" coordorigin="1695,6016" coordsize="721,2">
              <v:shape style="position:absolute;left:1695;top:6016;width:721;height:2" coordorigin="1695,6016" coordsize="721,0" path="m1695,6016l2416,6016e" filled="f" stroked="t" strokeweight=".477497pt" strokecolor="#484848">
                <v:path arrowok="t"/>
              </v:shape>
            </v:group>
            <v:group style="position:absolute;left:2345;top:6019;width:6045;height:2" coordorigin="2345,6019" coordsize="6045,2">
              <v:shape style="position:absolute;left:2345;top:6019;width:6045;height:2" coordorigin="2345,6019" coordsize="6045,0" path="m2345,6019l8390,6019e" filled="f" stroked="t" strokeweight=".716246pt" strokecolor="#575757">
                <v:path arrowok="t"/>
              </v:shape>
            </v:group>
            <v:group style="position:absolute;left:8332;top:6021;width:874;height:2" coordorigin="8332,6021" coordsize="874,2">
              <v:shape style="position:absolute;left:8332;top:6021;width:874;height:2" coordorigin="8332,6021" coordsize="874,0" path="m8332,6021l9206,6021e" filled="f" stroked="t" strokeweight=".477497pt" strokecolor="#383838">
                <v:path arrowok="t"/>
              </v:shape>
            </v:group>
            <v:group style="position:absolute;left:9149;top:6021;width:1232;height:2" coordorigin="9149,6021" coordsize="1232,2">
              <v:shape style="position:absolute;left:9149;top:6021;width:1232;height:2" coordorigin="9149,6021" coordsize="1232,0" path="m9149,6021l10381,6021e" filled="f" stroked="t" strokeweight=".954994pt" strokecolor="#646464">
                <v:path arrowok="t"/>
              </v:shape>
            </v:group>
            <v:group style="position:absolute;left:9965;top:6021;width:1652;height:2" coordorigin="9965,6021" coordsize="1652,2">
              <v:shape style="position:absolute;left:9965;top:6021;width:1652;height:2" coordorigin="9965,6021" coordsize="1652,0" path="m9965,6021l11618,6021e" filled="f" stroked="t" strokeweight=".477497pt" strokecolor="#4F4F4F">
                <v:path arrowok="t"/>
              </v:shape>
            </v:group>
            <v:group style="position:absolute;left:11610;top:5351;width:2;height:2637" coordorigin="11610,5351" coordsize="2,2637">
              <v:shape style="position:absolute;left:11610;top:5351;width:2;height:2637" coordorigin="11610,5351" coordsize="0,2637" path="m11610,7988l11610,5351e" filled="f" stroked="t" strokeweight=".954994pt" strokecolor="#575757">
                <v:path arrowok="t"/>
              </v:shape>
            </v:group>
            <v:group style="position:absolute;left:7872;top:6012;width:2;height:661" coordorigin="7872,6012" coordsize="2,661">
              <v:shape style="position:absolute;left:7872;top:6012;width:2;height:661" coordorigin="7872,6012" coordsize="0,661" path="m7872,6672l7872,6012e" filled="f" stroked="t" strokeweight=".716246pt" strokecolor="#545454">
                <v:path arrowok="t"/>
              </v:shape>
            </v:group>
            <v:group style="position:absolute;left:2392;top:6440;width:1375;height:2" coordorigin="2392,6440" coordsize="1375,2">
              <v:shape style="position:absolute;left:2392;top:6440;width:1375;height:2" coordorigin="2392,6440" coordsize="1375,0" path="m2392,6440l3767,6440e" filled="f" stroked="t" strokeweight=".954994pt" strokecolor="#5B5B5B">
                <v:path arrowok="t"/>
              </v:shape>
            </v:group>
            <v:group style="position:absolute;left:3696;top:6442;width:220;height:2" coordorigin="3696,6442" coordsize="220,2">
              <v:shape style="position:absolute;left:3696;top:6442;width:220;height:2" coordorigin="3696,6442" coordsize="220,0" path="m3696,6442l3915,6442e" filled="f" stroked="t" strokeweight=".477497pt" strokecolor="#2F2F2F">
                <v:path arrowok="t"/>
              </v:shape>
            </v:group>
            <v:group style="position:absolute;left:3858;top:6440;width:4531;height:2" coordorigin="3858,6440" coordsize="4531,2">
              <v:shape style="position:absolute;left:3858;top:6440;width:4531;height:2" coordorigin="3858,6440" coordsize="4531,0" path="m3858,6440l8390,6440e" filled="f" stroked="t" strokeweight=".716246pt" strokecolor="#575757">
                <v:path arrowok="t"/>
              </v:shape>
            </v:group>
            <v:group style="position:absolute;left:8332;top:6442;width:874;height:2" coordorigin="8332,6442" coordsize="874,2">
              <v:shape style="position:absolute;left:8332;top:6442;width:874;height:2" coordorigin="8332,6442" coordsize="874,0" path="m8332,6442l9206,6442e" filled="f" stroked="t" strokeweight=".477497pt" strokecolor="#3B3B3B">
                <v:path arrowok="t"/>
              </v:shape>
            </v:group>
            <v:group style="position:absolute;left:9115;top:6442;width:2502;height:2" coordorigin="9115,6442" coordsize="2502,2">
              <v:shape style="position:absolute;left:9115;top:6442;width:2502;height:2" coordorigin="9115,6442" coordsize="2502,0" path="m9115,6442l11618,6442e" filled="f" stroked="t" strokeweight=".716246pt" strokecolor="#5B5B5B">
                <v:path arrowok="t"/>
              </v:shape>
            </v:group>
            <v:group style="position:absolute;left:2383;top:6655;width:4656;height:2" coordorigin="2383,6655" coordsize="4656,2">
              <v:shape style="position:absolute;left:2383;top:6655;width:4656;height:2" coordorigin="2383,6655" coordsize="4656,0" path="m2383,6655l7038,6655e" filled="f" stroked="t" strokeweight=".716246pt" strokecolor="#545454">
                <v:path arrowok="t"/>
              </v:shape>
            </v:group>
            <v:group style="position:absolute;left:6981;top:6658;width:659;height:2" coordorigin="6981,6658" coordsize="659,2">
              <v:shape style="position:absolute;left:6981;top:6658;width:659;height:2" coordorigin="6981,6658" coordsize="659,0" path="m6981,6658l7640,6658e" filled="f" stroked="t" strokeweight=".477497pt" strokecolor="#232323">
                <v:path arrowok="t"/>
              </v:shape>
            </v:group>
            <v:group style="position:absolute;left:7583;top:6658;width:315;height:2" coordorigin="7583,6658" coordsize="315,2">
              <v:shape style="position:absolute;left:7583;top:6658;width:315;height:2" coordorigin="7583,6658" coordsize="315,0" path="m7583,6658l7898,6658e" filled="f" stroked="t" strokeweight=".477497pt" strokecolor="#3F3F3F">
                <v:path arrowok="t"/>
              </v:shape>
            </v:group>
            <v:group style="position:absolute;left:7826;top:6658;width:1380;height:2" coordorigin="7826,6658" coordsize="1380,2">
              <v:shape style="position:absolute;left:7826;top:6658;width:1380;height:2" coordorigin="7826,6658" coordsize="1380,0" path="m7826,6658l9206,6658e" filled="f" stroked="t" strokeweight=".954994pt" strokecolor="#606060">
                <v:path arrowok="t"/>
              </v:shape>
            </v:group>
            <v:group style="position:absolute;left:9149;top:6658;width:220;height:2" coordorigin="9149,6658" coordsize="220,2">
              <v:shape style="position:absolute;left:9149;top:6658;width:220;height:2" coordorigin="9149,6658" coordsize="220,0" path="m9149,6658l9368,6658e" filled="f" stroked="t" strokeweight=".477497pt" strokecolor="#4F4F4F">
                <v:path arrowok="t"/>
              </v:shape>
            </v:group>
            <v:group style="position:absolute;left:9311;top:6658;width:711;height:2" coordorigin="9311,6658" coordsize="711,2">
              <v:shape style="position:absolute;left:9311;top:6658;width:711;height:2" coordorigin="9311,6658" coordsize="711,0" path="m9311,6658l10023,6658e" filled="f" stroked="t" strokeweight=".477497pt" strokecolor="#2F2F2F">
                <v:path arrowok="t"/>
              </v:shape>
            </v:group>
            <v:group style="position:absolute;left:9965;top:6658;width:1657;height:2" coordorigin="9965,6658" coordsize="1657,2">
              <v:shape style="position:absolute;left:9965;top:6658;width:1657;height:2" coordorigin="9965,6658" coordsize="1657,0" path="m9965,6658l11622,6658e" filled="f" stroked="t" strokeweight=".716246pt" strokecolor="#606060">
                <v:path arrowok="t"/>
              </v:shape>
            </v:group>
            <v:group style="position:absolute;left:325;top:6871;width:711;height:2" coordorigin="325,6871" coordsize="711,2">
              <v:shape style="position:absolute;left:325;top:6871;width:711;height:2" coordorigin="325,6871" coordsize="711,0" path="m325,6871l1036,6871e" filled="f" stroked="t" strokeweight=".954994pt" strokecolor="#646464">
                <v:path arrowok="t"/>
              </v:shape>
            </v:group>
            <v:group style="position:absolute;left:979;top:6873;width:611;height:2" coordorigin="979,6873" coordsize="611,2">
              <v:shape style="position:absolute;left:979;top:6873;width:611;height:2" coordorigin="979,6873" coordsize="611,0" path="m979,6873l1590,6873e" filled="f" stroked="t" strokeweight=".477497pt" strokecolor="#3B3B3B">
                <v:path arrowok="t"/>
              </v:shape>
            </v:group>
            <v:group style="position:absolute;left:1533;top:6876;width:898;height:2" coordorigin="1533,6876" coordsize="898,2">
              <v:shape style="position:absolute;left:1533;top:6876;width:898;height:2" coordorigin="1533,6876" coordsize="898,0" path="m1533,6876l2430,6876e" filled="f" stroked="t" strokeweight=".954994pt" strokecolor="#676767">
                <v:path arrowok="t"/>
              </v:shape>
            </v:group>
            <v:group style="position:absolute;left:2399;top:6620;width:2;height:2723" coordorigin="2399,6620" coordsize="2,2723">
              <v:shape style="position:absolute;left:2399;top:6620;width:2;height:2723" coordorigin="2399,6620" coordsize="0,2723" path="m2399,9343l2399,6620e" filled="f" stroked="t" strokeweight=".954994pt" strokecolor="#575757">
                <v:path arrowok="t"/>
              </v:shape>
            </v:group>
            <v:group style="position:absolute;left:2345;top:6876;width:3428;height:2" coordorigin="2345,6876" coordsize="3428,2">
              <v:shape style="position:absolute;left:2345;top:6876;width:3428;height:2" coordorigin="2345,6876" coordsize="3428,0" path="m2345,6876l5773,6876e" filled="f" stroked="t" strokeweight=".716246pt" strokecolor="#4B4B4B">
                <v:path arrowok="t"/>
              </v:shape>
            </v:group>
            <v:group style="position:absolute;left:5716;top:6873;width:353;height:2" coordorigin="5716,6873" coordsize="353,2">
              <v:shape style="position:absolute;left:5716;top:6873;width:353;height:2" coordorigin="5716,6873" coordsize="353,0" path="m5716,6873l6069,6873e" filled="f" stroked="t" strokeweight=".477497pt" strokecolor="#282828">
                <v:path arrowok="t"/>
              </v:shape>
            </v:group>
            <v:group style="position:absolute;left:6012;top:6876;width:5606;height:2" coordorigin="6012,6876" coordsize="5606,2">
              <v:shape style="position:absolute;left:6012;top:6876;width:5606;height:2" coordorigin="6012,6876" coordsize="5606,0" path="m6012,6876l11618,6876e" filled="f" stroked="t" strokeweight=".716246pt" strokecolor="#575757">
                <v:path arrowok="t"/>
              </v:shape>
            </v:group>
            <v:group style="position:absolute;left:6981;top:6878;width:907;height:2" coordorigin="6981,6878" coordsize="907,2">
              <v:shape style="position:absolute;left:6981;top:6878;width:907;height:2" coordorigin="6981,6878" coordsize="907,0" path="m6981,6878l7888,6878e" filled="f" stroked="t" strokeweight=".477497pt" strokecolor="#383838">
                <v:path arrowok="t"/>
              </v:shape>
            </v:group>
            <v:group style="position:absolute;left:9311;top:6878;width:711;height:2" coordorigin="9311,6878" coordsize="711,2">
              <v:shape style="position:absolute;left:9311;top:6878;width:711;height:2" coordorigin="9311,6878" coordsize="711,0" path="m9311,6878l10023,6878e" filled="f" stroked="t" strokeweight=".477497pt" strokecolor="#383838">
                <v:path arrowok="t"/>
              </v:shape>
            </v:group>
            <v:group style="position:absolute;left:325;top:7304;width:11293;height:2" coordorigin="325,7304" coordsize="11293,2">
              <v:shape style="position:absolute;left:325;top:7304;width:11293;height:2" coordorigin="325,7304" coordsize="11293,0" path="m325,7304l11618,7304e" filled="f" stroked="t" strokeweight=".716246pt" strokecolor="#5B5B5B">
                <v:path arrowok="t"/>
              </v:shape>
            </v:group>
            <v:group style="position:absolute;left:4976;top:7294;width:2;height:239" coordorigin="4976,7294" coordsize="2,239">
              <v:shape style="position:absolute;left:4976;top:7294;width:2;height:239" coordorigin="4976,7294" coordsize="0,239" path="m4976,7534l4976,7294e" filled="f" stroked="t" strokeweight=".954994pt" strokecolor="#484848">
                <v:path arrowok="t"/>
              </v:shape>
            </v:group>
            <v:group style="position:absolute;left:4956;top:7527;width:6661;height:2" coordorigin="4956,7527" coordsize="6661,2">
              <v:shape style="position:absolute;left:4956;top:7527;width:6661;height:2" coordorigin="4956,7527" coordsize="6661,0" path="m4956,7527l11618,7527e" filled="f" stroked="t" strokeweight=".716246pt" strokecolor="#5B5B5B">
                <v:path arrowok="t"/>
              </v:shape>
            </v:group>
            <v:group style="position:absolute;left:337;top:7486;width:2;height:775" coordorigin="337,7486" coordsize="2,775">
              <v:shape style="position:absolute;left:337;top:7486;width:2;height:775" coordorigin="337,7486" coordsize="0,775" path="m337,8261l337,7486e" filled="f" stroked="t" strokeweight=".954994pt" strokecolor="#646464">
                <v:path arrowok="t"/>
              </v:shape>
            </v:group>
            <v:group style="position:absolute;left:4964;top:7486;width:2;height:479" coordorigin="4964,7486" coordsize="2,479">
              <v:shape style="position:absolute;left:4964;top:7486;width:2;height:479" coordorigin="4964,7486" coordsize="0,479" path="m4964,7964l4964,7486e" filled="f" stroked="t" strokeweight=".716246pt" strokecolor="#444444">
                <v:path arrowok="t"/>
              </v:shape>
            </v:group>
            <v:group style="position:absolute;left:4956;top:7744;width:6661;height:2" coordorigin="4956,7744" coordsize="6661,2">
              <v:shape style="position:absolute;left:4956;top:7744;width:6661;height:2" coordorigin="4956,7744" coordsize="6661,0" path="m4956,7744l11618,7744e" filled="f" stroked="t" strokeweight=".716246pt" strokecolor="#606060">
                <v:path arrowok="t"/>
              </v:shape>
            </v:group>
            <v:group style="position:absolute;left:325;top:7960;width:1547;height:2" coordorigin="325,7960" coordsize="1547,2">
              <v:shape style="position:absolute;left:325;top:7960;width:1547;height:2" coordorigin="325,7960" coordsize="1547,0" path="m325,7960l1872,7960e" filled="f" stroked="t" strokeweight=".954994pt" strokecolor="#606060">
                <v:path arrowok="t"/>
              </v:shape>
            </v:group>
            <v:group style="position:absolute;left:1695;top:7960;width:721;height:2" coordorigin="1695,7960" coordsize="721,2">
              <v:shape style="position:absolute;left:1695;top:7960;width:721;height:2" coordorigin="1695,7960" coordsize="721,0" path="m1695,7960l2416,7960e" filled="f" stroked="t" strokeweight=".477497pt" strokecolor="#444444">
                <v:path arrowok="t"/>
              </v:shape>
            </v:group>
            <v:group style="position:absolute;left:2345;top:7960;width:726;height:2" coordorigin="2345,7960" coordsize="726,2">
              <v:shape style="position:absolute;left:2345;top:7960;width:726;height:2" coordorigin="2345,7960" coordsize="726,0" path="m2345,7960l3070,7960e" filled="f" stroked="t" strokeweight=".477497pt" strokecolor="#2F2F2F">
                <v:path arrowok="t"/>
              </v:shape>
            </v:group>
            <v:group style="position:absolute;left:3013;top:7960;width:1518;height:2" coordorigin="3013,7960" coordsize="1518,2">
              <v:shape style="position:absolute;left:3013;top:7960;width:1518;height:2" coordorigin="3013,7960" coordsize="1518,0" path="m3013,7960l4531,7960e" filled="f" stroked="t" strokeweight=".716246pt" strokecolor="#575757">
                <v:path arrowok="t"/>
              </v:shape>
            </v:group>
            <v:group style="position:absolute;left:4474;top:7960;width:525;height:2" coordorigin="4474,7960" coordsize="525,2">
              <v:shape style="position:absolute;left:4474;top:7960;width:525;height:2" coordorigin="4474,7960" coordsize="525,0" path="m4474,7960l4999,7960e" filled="f" stroked="t" strokeweight=".477497pt" strokecolor="#232323">
                <v:path arrowok="t"/>
              </v:shape>
            </v:group>
            <v:group style="position:absolute;left:4928;top:7960;width:2111;height:2" coordorigin="4928,7960" coordsize="2111,2">
              <v:shape style="position:absolute;left:4928;top:7960;width:2111;height:2" coordorigin="4928,7960" coordsize="2111,0" path="m4928,7960l7038,7960e" filled="f" stroked="t" strokeweight=".716246pt" strokecolor="#4B4B4B">
                <v:path arrowok="t"/>
              </v:shape>
            </v:group>
            <v:group style="position:absolute;left:6981;top:7960;width:468;height:2" coordorigin="6981,7960" coordsize="468,2">
              <v:shape style="position:absolute;left:6981;top:7960;width:468;height:2" coordorigin="6981,7960" coordsize="468,0" path="m6981,7960l7449,7960e" filled="f" stroked="t" strokeweight=".477497pt" strokecolor="#2F2F2F">
                <v:path arrowok="t"/>
              </v:shape>
            </v:group>
            <v:group style="position:absolute;left:7392;top:7962;width:4226;height:2" coordorigin="7392,7962" coordsize="4226,2">
              <v:shape style="position:absolute;left:7392;top:7962;width:4226;height:2" coordorigin="7392,7962" coordsize="4226,0" path="m7392,7962l11618,7962e" filled="f" stroked="t" strokeweight=".716246pt" strokecolor="#5B5B5B">
                <v:path arrowok="t"/>
              </v:shape>
            </v:group>
            <v:group style="position:absolute;left:11613;top:7917;width:2;height:5107" coordorigin="11613,7917" coordsize="2,5107">
              <v:shape style="position:absolute;left:11613;top:7917;width:2;height:5107" coordorigin="11613,7917" coordsize="0,5107" path="m11613,13024l11613,7917e" filled="f" stroked="t" strokeweight=".477497pt" strokecolor="#484848">
                <v:path arrowok="t"/>
              </v:shape>
            </v:group>
            <v:group style="position:absolute;left:329;top:8766;width:1495;height:2" coordorigin="329,8766" coordsize="1495,2">
              <v:shape style="position:absolute;left:329;top:8766;width:1495;height:2" coordorigin="329,8766" coordsize="1495,0" path="m329,8766l1824,8766e" filled="f" stroked="t" strokeweight=".954994pt" strokecolor="#676767">
                <v:path arrowok="t"/>
              </v:shape>
            </v:group>
            <v:group style="position:absolute;left:1695;top:8764;width:721;height:2" coordorigin="1695,8764" coordsize="721,2">
              <v:shape style="position:absolute;left:1695;top:8764;width:721;height:2" coordorigin="1695,8764" coordsize="721,0" path="m1695,8764l2416,8764e" filled="f" stroked="t" strokeweight=".477497pt" strokecolor="#444444">
                <v:path arrowok="t"/>
              </v:shape>
            </v:group>
            <v:group style="position:absolute;left:2345;top:8766;width:2187;height:2" coordorigin="2345,8766" coordsize="2187,2">
              <v:shape style="position:absolute;left:2345;top:8766;width:2187;height:2" coordorigin="2345,8766" coordsize="2187,0" path="m2345,8766l4531,8766e" filled="f" stroked="t" strokeweight=".954994pt" strokecolor="#5B5B5B">
                <v:path arrowok="t"/>
              </v:shape>
            </v:group>
            <v:group style="position:absolute;left:4474;top:8764;width:516;height:2" coordorigin="4474,8764" coordsize="516,2">
              <v:shape style="position:absolute;left:4474;top:8764;width:516;height:2" coordorigin="4474,8764" coordsize="516,0" path="m4474,8764l4990,8764e" filled="f" stroked="t" strokeweight=".477497pt" strokecolor="#2B2B2B">
                <v:path arrowok="t"/>
              </v:shape>
            </v:group>
            <v:group style="position:absolute;left:4933;top:8766;width:3505;height:2" coordorigin="4933,8766" coordsize="3505,2">
              <v:shape style="position:absolute;left:4933;top:8766;width:3505;height:2" coordorigin="4933,8766" coordsize="3505,0" path="m4933,8766l8437,8766e" filled="f" stroked="t" strokeweight=".954994pt" strokecolor="#575757">
                <v:path arrowok="t"/>
              </v:shape>
            </v:group>
            <v:group style="position:absolute;left:8332;top:8769;width:874;height:2" coordorigin="8332,8769" coordsize="874,2">
              <v:shape style="position:absolute;left:8332;top:8769;width:874;height:2" coordorigin="8332,8769" coordsize="874,0" path="m8332,8769l9206,8769e" filled="f" stroked="t" strokeweight=".477497pt" strokecolor="#383838">
                <v:path arrowok="t"/>
              </v:shape>
            </v:group>
            <v:group style="position:absolute;left:9149;top:8769;width:2469;height:2" coordorigin="9149,8769" coordsize="2469,2">
              <v:shape style="position:absolute;left:9149;top:8769;width:2469;height:2" coordorigin="9149,8769" coordsize="2469,0" path="m9149,8769l11618,8769e" filled="f" stroked="t" strokeweight=".716246pt" strokecolor="#575757">
                <v:path arrowok="t"/>
              </v:shape>
            </v:group>
            <v:group style="position:absolute;left:334;top:10221;width:907;height:2" coordorigin="334,10221" coordsize="907,2">
              <v:shape style="position:absolute;left:334;top:10221;width:907;height:2" coordorigin="334,10221" coordsize="907,0" path="m334,10221l1241,10221e" filled="f" stroked="t" strokeweight=".954994pt" strokecolor="#676767">
                <v:path arrowok="t"/>
              </v:shape>
            </v:group>
            <v:group style="position:absolute;left:341;top:9175;width:2;height:1623" coordorigin="341,9175" coordsize="2,1623">
              <v:shape style="position:absolute;left:341;top:9175;width:2;height:1623" coordorigin="341,9175" coordsize="0,1623" path="m341,10798l341,9175e" filled="f" stroked="t" strokeweight=".477497pt" strokecolor="#3B3B3B">
                <v:path arrowok="t"/>
              </v:shape>
            </v:group>
            <v:group style="position:absolute;left:979;top:10219;width:611;height:2" coordorigin="979,10219" coordsize="611,2">
              <v:shape style="position:absolute;left:979;top:10219;width:611;height:2" coordorigin="979,10219" coordsize="611,0" path="m979,10219l1590,10219e" filled="f" stroked="t" strokeweight=".716246pt" strokecolor="#545454">
                <v:path arrowok="t"/>
              </v:shape>
            </v:group>
            <v:group style="position:absolute;left:1533;top:10224;width:220;height:2" coordorigin="1533,10224" coordsize="220,2">
              <v:shape style="position:absolute;left:1533;top:10224;width:220;height:2" coordorigin="1533,10224" coordsize="220,0" path="m1533,10224l1752,10224e" filled="f" stroked="t" strokeweight=".477497pt" strokecolor="#444444">
                <v:path arrowok="t"/>
              </v:shape>
            </v:group>
            <v:group style="position:absolute;left:1695;top:10226;width:7683;height:2" coordorigin="1695,10226" coordsize="7683,2">
              <v:shape style="position:absolute;left:1695;top:10226;width:7683;height:2" coordorigin="1695,10226" coordsize="7683,0" path="m1695,10226l9378,10226e" filled="f" stroked="t" strokeweight=".716246pt" strokecolor="#575757">
                <v:path arrowok="t"/>
              </v:shape>
            </v:group>
            <v:group style="position:absolute;left:2404;top:9175;width:2;height:1417" coordorigin="2404,9175" coordsize="2,1417">
              <v:shape style="position:absolute;left:2404;top:9175;width:2;height:1417" coordorigin="2404,9175" coordsize="0,1417" path="m2404,10592l2404,9175e" filled="f" stroked="t" strokeweight=".477497pt" strokecolor="#383838">
                <v:path arrowok="t"/>
              </v:shape>
            </v:group>
            <v:group style="position:absolute;left:9311;top:10228;width:711;height:2" coordorigin="9311,10228" coordsize="711,2">
              <v:shape style="position:absolute;left:9311;top:10228;width:711;height:2" coordorigin="9311,10228" coordsize="711,0" path="m9311,10228l10023,10228e" filled="f" stroked="t" strokeweight=".477497pt" strokecolor="#343434">
                <v:path arrowok="t"/>
              </v:shape>
            </v:group>
            <v:group style="position:absolute;left:9965;top:10228;width:1652;height:2" coordorigin="9965,10228" coordsize="1652,2">
              <v:shape style="position:absolute;left:9965;top:10228;width:1652;height:2" coordorigin="9965,10228" coordsize="1652,0" path="m9965,10228l11618,10228e" filled="f" stroked="t" strokeweight=".716246pt" strokecolor="#575757">
                <v:path arrowok="t"/>
              </v:shape>
            </v:group>
            <v:group style="position:absolute;left:334;top:10561;width:1418;height:2" coordorigin="334,10561" coordsize="1418,2">
              <v:shape style="position:absolute;left:334;top:10561;width:1418;height:2" coordorigin="334,10561" coordsize="1418,0" path="m334,10561l1752,10561e" filled="f" stroked="t" strokeweight=".477497pt" strokecolor="#4F4F4F">
                <v:path arrowok="t"/>
              </v:shape>
            </v:group>
            <v:group style="position:absolute;left:1342;top:10559;width:1070;height:2" coordorigin="1342,10559" coordsize="1070,2">
              <v:shape style="position:absolute;left:1342;top:10559;width:1070;height:2" coordorigin="1342,10559" coordsize="1070,0" path="m1342,10559l2411,10559e" filled="f" stroked="t" strokeweight=".716246pt" strokecolor="#646464">
                <v:path arrowok="t"/>
              </v:shape>
            </v:group>
            <v:group style="position:absolute;left:2349;top:10561;width:998;height:2" coordorigin="2349,10561" coordsize="998,2">
              <v:shape style="position:absolute;left:2349;top:10561;width:998;height:2" coordorigin="2349,10561" coordsize="998,0" path="m2349,10561l3347,10561e" filled="f" stroked="t" strokeweight=".477497pt" strokecolor="#3F3F3F">
                <v:path arrowok="t"/>
              </v:shape>
            </v:group>
            <v:group style="position:absolute;left:2956;top:10561;width:1705;height:2" coordorigin="2956,10561" coordsize="1705,2">
              <v:shape style="position:absolute;left:2956;top:10561;width:1705;height:2" coordorigin="2956,10561" coordsize="1705,0" path="m2956,10561l4660,10561e" filled="f" stroked="t" strokeweight=".954994pt" strokecolor="#575757">
                <v:path arrowok="t"/>
              </v:shape>
            </v:group>
            <v:group style="position:absolute;left:4474;top:10561;width:1299;height:2" coordorigin="4474,10561" coordsize="1299,2">
              <v:shape style="position:absolute;left:4474;top:10561;width:1299;height:2" coordorigin="4474,10561" coordsize="1299,0" path="m4474,10561l5773,10561e" filled="f" stroked="t" strokeweight=".477497pt" strokecolor="#3F3F3F">
                <v:path arrowok="t"/>
              </v:shape>
            </v:group>
            <v:group style="position:absolute;left:5491;top:10563;width:1380;height:2" coordorigin="5491,10563" coordsize="1380,2">
              <v:shape style="position:absolute;left:5491;top:10563;width:1380;height:2" coordorigin="5491,10563" coordsize="1380,0" path="m5491,10563l6871,10563e" filled="f" stroked="t" strokeweight=".954994pt" strokecolor="#575757">
                <v:path arrowok="t"/>
              </v:shape>
            </v:group>
            <v:group style="position:absolute;left:6814;top:10563;width:826;height:2" coordorigin="6814,10563" coordsize="826,2">
              <v:shape style="position:absolute;left:6814;top:10563;width:826;height:2" coordorigin="6814,10563" coordsize="826,0" path="m6814,10563l7640,10563e" filled="f" stroked="t" strokeweight=".477497pt" strokecolor="#343434">
                <v:path arrowok="t"/>
              </v:shape>
            </v:group>
            <v:group style="position:absolute;left:7530;top:10566;width:4087;height:2" coordorigin="7530,10566" coordsize="4087,2">
              <v:shape style="position:absolute;left:7530;top:10566;width:4087;height:2" coordorigin="7530,10566" coordsize="4087,0" path="m7530,10566l11618,10566e" filled="f" stroked="t" strokeweight=".716246pt" strokecolor="#606060">
                <v:path arrowok="t"/>
              </v:shape>
            </v:group>
            <v:group style="position:absolute;left:750;top:10796;width:1003;height:2" coordorigin="750,10796" coordsize="1003,2">
              <v:shape style="position:absolute;left:750;top:10796;width:1003;height:2" coordorigin="750,10796" coordsize="1003,0" path="m750,10796l1752,10796e" filled="f" stroked="t" strokeweight=".238749pt" strokecolor="#444444">
                <v:path arrowok="t"/>
              </v:shape>
            </v:group>
            <v:group style="position:absolute;left:2404;top:10453;width:2;height:2570" coordorigin="2404,10453" coordsize="2,2570">
              <v:shape style="position:absolute;left:2404;top:10453;width:2;height:2570" coordorigin="2404,10453" coordsize="0,2570" path="m2404,13024l2404,10453e" filled="f" stroked="t" strokeweight=".954994pt" strokecolor="#545454">
                <v:path arrowok="t"/>
              </v:shape>
            </v:group>
            <v:group style="position:absolute;left:1695;top:10791;width:1652;height:2" coordorigin="1695,10791" coordsize="1652,2">
              <v:shape style="position:absolute;left:1695;top:10791;width:1652;height:2" coordorigin="1695,10791" coordsize="1652,0" path="m1695,10791l3347,10791e" filled="f" stroked="t" strokeweight=".477497pt" strokecolor="#5B5B5B">
                <v:path arrowok="t"/>
              </v:shape>
            </v:group>
            <v:group style="position:absolute;left:3290;top:10796;width:626;height:2" coordorigin="3290,10796" coordsize="626,2">
              <v:shape style="position:absolute;left:3290;top:10796;width:626;height:2" coordorigin="3290,10796" coordsize="626,0" path="m3290,10796l3915,10796e" filled="f" stroked="t" strokeweight=".238749pt" strokecolor="#2F2F2F">
                <v:path arrowok="t"/>
              </v:shape>
            </v:group>
            <v:group style="position:absolute;left:3858;top:10793;width:1132;height:2" coordorigin="3858,10793" coordsize="1132,2">
              <v:shape style="position:absolute;left:3858;top:10793;width:1132;height:2" coordorigin="3858,10793" coordsize="1132,0" path="m3858,10793l4990,10793e" filled="f" stroked="t" strokeweight=".477497pt" strokecolor="#4B4B4B">
                <v:path arrowok="t"/>
              </v:shape>
            </v:group>
            <v:group style="position:absolute;left:4933;top:10793;width:840;height:2" coordorigin="4933,10793" coordsize="840,2">
              <v:shape style="position:absolute;left:4933;top:10793;width:840;height:2" coordorigin="4933,10793" coordsize="840,0" path="m4933,10793l5773,10793e" filled="f" stroked="t" strokeweight=".477497pt" strokecolor="#646464">
                <v:path arrowok="t"/>
              </v:shape>
            </v:group>
            <v:group style="position:absolute;left:5716;top:10793;width:1156;height:2" coordorigin="5716,10793" coordsize="1156,2">
              <v:shape style="position:absolute;left:5716;top:10793;width:1156;height:2" coordorigin="5716,10793" coordsize="1156,0" path="m5716,10793l6871,10793e" filled="f" stroked="t" strokeweight=".238749pt" strokecolor="#444444">
                <v:path arrowok="t"/>
              </v:shape>
            </v:group>
            <v:group style="position:absolute;left:6814;top:10793;width:1074;height:2" coordorigin="6814,10793" coordsize="1074,2">
              <v:shape style="position:absolute;left:6814;top:10793;width:1074;height:2" coordorigin="6814,10793" coordsize="1074,0" path="m6814,10793l7888,10793e" filled="f" stroked="t" strokeweight=".477497pt" strokecolor="#646464">
                <v:path arrowok="t"/>
              </v:shape>
            </v:group>
            <v:group style="position:absolute;left:7831;top:10796;width:1375;height:2" coordorigin="7831,10796" coordsize="1375,2">
              <v:shape style="position:absolute;left:7831;top:10796;width:1375;height:2" coordorigin="7831,10796" coordsize="1375,0" path="m7831,10796l9206,10796e" filled="f" stroked="t" strokeweight=".238749pt" strokecolor="#4B4B4B">
                <v:path arrowok="t"/>
              </v:shape>
            </v:group>
            <v:group style="position:absolute;left:9149;top:10793;width:220;height:2" coordorigin="9149,10793" coordsize="220,2">
              <v:shape style="position:absolute;left:9149;top:10793;width:220;height:2" coordorigin="9149,10793" coordsize="220,0" path="m9149,10793l9368,10793e" filled="f" stroked="t" strokeweight=".477497pt" strokecolor="#7C7C7C">
                <v:path arrowok="t"/>
              </v:shape>
            </v:group>
            <v:group style="position:absolute;left:9340;top:10764;width:654;height:2" coordorigin="9340,10764" coordsize="654,2">
              <v:shape style="position:absolute;left:9340;top:10764;width:654;height:2" coordorigin="9340,10764" coordsize="654,0" path="m9340,10764l9994,10764e" filled="f" stroked="t" strokeweight=".238749pt" strokecolor="#000000">
                <v:path arrowok="t"/>
              </v:shape>
            </v:group>
            <v:group style="position:absolute;left:10390;top:10796;width:1227;height:2" coordorigin="10390,10796" coordsize="1227,2">
              <v:shape style="position:absolute;left:10390;top:10796;width:1227;height:2" coordorigin="10390,10796" coordsize="1227,0" path="m10390,10796l11618,10796e" filled="f" stroked="t" strokeweight=".238749pt" strokecolor="#707070">
                <v:path arrowok="t"/>
              </v:shape>
            </v:group>
            <v:group style="position:absolute;left:329;top:11272;width:2087;height:2" coordorigin="329,11272" coordsize="2087,2">
              <v:shape style="position:absolute;left:329;top:11272;width:2087;height:2" coordorigin="329,11272" coordsize="2087,0" path="m329,11272l2416,11272e" filled="f" stroked="t" strokeweight=".716246pt" strokecolor="#606060">
                <v:path arrowok="t"/>
              </v:shape>
            </v:group>
            <v:group style="position:absolute;left:2345;top:11272;width:520;height:2" coordorigin="2345,11272" coordsize="520,2">
              <v:shape style="position:absolute;left:2345;top:11272;width:520;height:2" coordorigin="2345,11272" coordsize="520,0" path="m2345,11272l2865,11272e" filled="f" stroked="t" strokeweight=".477497pt" strokecolor="#343434">
                <v:path arrowok="t"/>
              </v:shape>
            </v:group>
            <v:group style="position:absolute;left:2808;top:11272;width:263;height:2" coordorigin="2808,11272" coordsize="263,2">
              <v:shape style="position:absolute;left:2808;top:11272;width:263;height:2" coordorigin="2808,11272" coordsize="263,0" path="m2808,11272l3070,11272e" filled="f" stroked="t" strokeweight=".477497pt" strokecolor="#4F4F4F">
                <v:path arrowok="t"/>
              </v:shape>
            </v:group>
            <v:group style="position:absolute;left:3013;top:11269;width:1619;height:2" coordorigin="3013,11269" coordsize="1619,2">
              <v:shape style="position:absolute;left:3013;top:11269;width:1619;height:2" coordorigin="3013,11269" coordsize="1619,0" path="m3013,11269l4632,11269e" filled="f" stroked="t" strokeweight=".954994pt" strokecolor="#676767">
                <v:path arrowok="t"/>
              </v:shape>
            </v:group>
            <v:group style="position:absolute;left:4474;top:11272;width:2397;height:2" coordorigin="4474,11272" coordsize="2397,2">
              <v:shape style="position:absolute;left:4474;top:11272;width:2397;height:2" coordorigin="4474,11272" coordsize="2397,0" path="m4474,11272l6871,11272e" filled="f" stroked="t" strokeweight=".716246pt" strokecolor="#545454">
                <v:path arrowok="t"/>
              </v:shape>
            </v:group>
            <v:group style="position:absolute;left:6814;top:11272;width:826;height:2" coordorigin="6814,11272" coordsize="826,2">
              <v:shape style="position:absolute;left:6814;top:11272;width:826;height:2" coordorigin="6814,11272" coordsize="826,0" path="m6814,11272l7640,11272e" filled="f" stroked="t" strokeweight=".477497pt" strokecolor="#383838">
                <v:path arrowok="t"/>
              </v:shape>
            </v:group>
            <v:group style="position:absolute;left:7583;top:11274;width:1623;height:2" coordorigin="7583,11274" coordsize="1623,2">
              <v:shape style="position:absolute;left:7583;top:11274;width:1623;height:2" coordorigin="7583,11274" coordsize="1623,0" path="m7583,11274l9206,11274e" filled="f" stroked="t" strokeweight=".954994pt" strokecolor="#676767">
                <v:path arrowok="t"/>
              </v:shape>
            </v:group>
            <v:group style="position:absolute;left:9149;top:11272;width:874;height:2" coordorigin="9149,11272" coordsize="874,2">
              <v:shape style="position:absolute;left:9149;top:11272;width:874;height:2" coordorigin="9149,11272" coordsize="874,0" path="m9149,11272l10023,11272e" filled="f" stroked="t" strokeweight=".477497pt" strokecolor="#484848">
                <v:path arrowok="t"/>
              </v:shape>
            </v:group>
            <v:group style="position:absolute;left:9865;top:11277;width:1752;height:2" coordorigin="9865,11277" coordsize="1752,2">
              <v:shape style="position:absolute;left:9865;top:11277;width:1752;height:2" coordorigin="9865,11277" coordsize="1752,0" path="m9865,11277l11618,11277e" filled="f" stroked="t" strokeweight=".716246pt" strokecolor="#646464">
                <v:path arrowok="t"/>
              </v:shape>
            </v:group>
            <v:group style="position:absolute;left:329;top:11490;width:11288;height:2" coordorigin="329,11490" coordsize="11288,2">
              <v:shape style="position:absolute;left:329;top:11490;width:11288;height:2" coordorigin="329,11490" coordsize="11288,0" path="m329,11490l11618,11490e" filled="f" stroked="t" strokeweight=".716246pt" strokecolor="#5B5B5B">
                <v:path arrowok="t"/>
              </v:shape>
            </v:group>
            <v:group style="position:absolute;left:2808;top:11487;width:1366;height:2" coordorigin="2808,11487" coordsize="1366,2">
              <v:shape style="position:absolute;left:2808;top:11487;width:1366;height:2" coordorigin="2808,11487" coordsize="1366,0" path="m2808,11487l4173,11487e" filled="f" stroked="t" strokeweight=".477497pt" strokecolor="#444444">
                <v:path arrowok="t"/>
              </v:shape>
            </v:group>
            <v:group style="position:absolute;left:5716;top:11487;width:353;height:2" coordorigin="5716,11487" coordsize="353,2">
              <v:shape style="position:absolute;left:5716;top:11487;width:353;height:2" coordorigin="5716,11487" coordsize="353,0" path="m5716,11487l6069,11487e" filled="f" stroked="t" strokeweight=".477497pt" strokecolor="#383838">
                <v:path arrowok="t"/>
              </v:shape>
            </v:group>
            <v:group style="position:absolute;left:7831;top:11487;width:559;height:2" coordorigin="7831,11487" coordsize="559,2">
              <v:shape style="position:absolute;left:7831;top:11487;width:559;height:2" coordorigin="7831,11487" coordsize="559,0" path="m7831,11487l8390,11487e" filled="f" stroked="t" strokeweight=".477497pt" strokecolor="#4F4F4F">
                <v:path arrowok="t"/>
              </v:shape>
            </v:group>
            <v:group style="position:absolute;left:9311;top:11492;width:711;height:2" coordorigin="9311,11492" coordsize="711,2">
              <v:shape style="position:absolute;left:9311;top:11492;width:711;height:2" coordorigin="9311,11492" coordsize="711,0" path="m9311,11492l10023,11492e" filled="f" stroked="t" strokeweight=".477497pt" strokecolor="#444444">
                <v:path arrowok="t"/>
              </v:shape>
            </v:group>
            <v:group style="position:absolute;left:1008;top:11473;width:2;height:680" coordorigin="1008,11473" coordsize="2,680">
              <v:shape style="position:absolute;left:1008;top:11473;width:2;height:680" coordorigin="1008,11473" coordsize="0,680" path="m1008,12153l1008,11473e" filled="f" stroked="t" strokeweight=".238749pt" strokecolor="#3B3B3B">
                <v:path arrowok="t"/>
              </v:shape>
            </v:group>
            <v:group style="position:absolute;left:1729;top:11482;width:2;height:2274" coordorigin="1729,11482" coordsize="2,2274">
              <v:shape style="position:absolute;left:1729;top:11482;width:2;height:2274" coordorigin="1729,11482" coordsize="0,2274" path="m1729,13756l1729,11482e" filled="f" stroked="t" strokeweight=".954994pt" strokecolor="#575757">
                <v:path arrowok="t"/>
              </v:shape>
            </v:group>
            <v:group style="position:absolute;left:329;top:11719;width:4660;height:2" coordorigin="329,11719" coordsize="4660,2">
              <v:shape style="position:absolute;left:329;top:11719;width:4660;height:2" coordorigin="329,11719" coordsize="4660,0" path="m329,11719l4990,11719e" filled="f" stroked="t" strokeweight=".716246pt" strokecolor="#575757">
                <v:path arrowok="t"/>
              </v:shape>
            </v:group>
            <v:group style="position:absolute;left:4933;top:11722;width:840;height:2" coordorigin="4933,11722" coordsize="840,2">
              <v:shape style="position:absolute;left:4933;top:11722;width:840;height:2" coordorigin="4933,11722" coordsize="840,0" path="m4933,11722l5773,11722e" filled="f" stroked="t" strokeweight=".477497pt" strokecolor="#4B4B4B">
                <v:path arrowok="t"/>
              </v:shape>
            </v:group>
            <v:group style="position:absolute;left:5549;top:11722;width:1323;height:2" coordorigin="5549,11722" coordsize="1323,2">
              <v:shape style="position:absolute;left:5549;top:11722;width:1323;height:2" coordorigin="5549,11722" coordsize="1323,0" path="m5549,11722l6871,11722e" filled="f" stroked="t" strokeweight=".954994pt" strokecolor="#646464">
                <v:path arrowok="t"/>
              </v:shape>
            </v:group>
            <v:group style="position:absolute;left:6814;top:11722;width:224;height:2" coordorigin="6814,11722" coordsize="224,2">
              <v:shape style="position:absolute;left:6814;top:11722;width:224;height:2" coordorigin="6814,11722" coordsize="224,0" path="m6814,11722l7038,11722e" filled="f" stroked="t" strokeweight=".477497pt" strokecolor="#4B4B4B">
                <v:path arrowok="t"/>
              </v:shape>
            </v:group>
            <v:group style="position:absolute;left:6981;top:11722;width:659;height:2" coordorigin="6981,11722" coordsize="659,2">
              <v:shape style="position:absolute;left:6981;top:11722;width:659;height:2" coordorigin="6981,11722" coordsize="659,0" path="m6981,11722l7640,11722e" filled="f" stroked="t" strokeweight=".477497pt" strokecolor="#383838">
                <v:path arrowok="t"/>
              </v:shape>
            </v:group>
            <v:group style="position:absolute;left:7430;top:11478;width:2;height:4671" coordorigin="7430,11478" coordsize="2,4671">
              <v:shape style="position:absolute;left:7430;top:11478;width:2;height:4671" coordorigin="7430,11478" coordsize="0,4671" path="m7430,16149l7430,11478e" filled="f" stroked="t" strokeweight=".716246pt" strokecolor="#4F4F4F">
                <v:path arrowok="t"/>
              </v:shape>
            </v:group>
            <v:group style="position:absolute;left:7583;top:11724;width:4035;height:2" coordorigin="7583,11724" coordsize="4035,2">
              <v:shape style="position:absolute;left:7583;top:11724;width:4035;height:2" coordorigin="7583,11724" coordsize="4035,0" path="m7583,11724l11618,11724e" filled="f" stroked="t" strokeweight=".716246pt" strokecolor="#646464">
                <v:path arrowok="t"/>
              </v:shape>
            </v:group>
            <v:group style="position:absolute;left:344;top:11674;width:2;height:560" coordorigin="344,11674" coordsize="2,560">
              <v:shape style="position:absolute;left:344;top:11674;width:2;height:560" coordorigin="344,11674" coordsize="0,560" path="m344,12234l344,11674e" filled="f" stroked="t" strokeweight=".954994pt" strokecolor="#575757">
                <v:path arrowok="t"/>
              </v:shape>
            </v:group>
            <v:group style="position:absolute;left:1008;top:12153;width:2;height:1560" coordorigin="1008,12153" coordsize="2,1560">
              <v:shape style="position:absolute;left:1008;top:12153;width:2;height:1560" coordorigin="1008,12153" coordsize="0,1560" path="m1008,13713l1008,12153e" filled="f" stroked="t" strokeweight=".238749pt" strokecolor="#000000">
                <v:path arrowok="t"/>
              </v:shape>
            </v:group>
            <v:group style="position:absolute;left:339;top:12330;width:2;height:278" coordorigin="339,12330" coordsize="2,278">
              <v:shape style="position:absolute;left:339;top:12330;width:2;height:278" coordorigin="339,12330" coordsize="0,278" path="m339,12607l339,12330e" filled="f" stroked="t" strokeweight=".477497pt" strokecolor="#282828">
                <v:path arrowok="t"/>
              </v:shape>
            </v:group>
            <v:group style="position:absolute;left:341;top:12550;width:2;height:139" coordorigin="341,12550" coordsize="2,139">
              <v:shape style="position:absolute;left:341;top:12550;width:2;height:139" coordorigin="341,12550" coordsize="0,139" path="m341,12689l341,12550e" filled="f" stroked="t" strokeweight=".716246pt" strokecolor="#3B3B3B">
                <v:path arrowok="t"/>
              </v:shape>
            </v:group>
            <v:group style="position:absolute;left:2407;top:12966;width:2;height:163" coordorigin="2407,12966" coordsize="2,163">
              <v:shape style="position:absolute;left:2407;top:12966;width:2;height:163" coordorigin="2407,12966" coordsize="0,163" path="m2407,13129l2407,12966e" filled="f" stroked="t" strokeweight=".477497pt" strokecolor="#383838">
                <v:path arrowok="t"/>
              </v:shape>
            </v:group>
            <v:group style="position:absolute;left:7430;top:12966;width:2;height:771" coordorigin="7430,12966" coordsize="2,771">
              <v:shape style="position:absolute;left:7430;top:12966;width:2;height:771" coordorigin="7430,12966" coordsize="0,771" path="m7430,13737l7430,12966e" filled="f" stroked="t" strokeweight=".477497pt" strokecolor="#2F2F2F">
                <v:path arrowok="t"/>
              </v:shape>
            </v:group>
            <v:group style="position:absolute;left:11613;top:12966;width:2;height:1599" coordorigin="11613,12966" coordsize="2,1599">
              <v:shape style="position:absolute;left:11613;top:12966;width:2;height:1599" coordorigin="11613,12966" coordsize="0,1599" path="m11613,14565l11613,12966e" filled="f" stroked="t" strokeweight=".477497pt" strokecolor="#646464">
                <v:path arrowok="t"/>
              </v:shape>
            </v:group>
            <v:group style="position:absolute;left:344;top:13072;width:2;height:670" coordorigin="344,13072" coordsize="2,670">
              <v:shape style="position:absolute;left:344;top:13072;width:2;height:670" coordorigin="344,13072" coordsize="0,670" path="m344,13742l344,13072e" filled="f" stroked="t" strokeweight=".477497pt" strokecolor="#2B2B2B">
                <v:path arrowok="t"/>
              </v:shape>
            </v:group>
            <v:group style="position:absolute;left:2402;top:13072;width:2;height:220" coordorigin="2402,13072" coordsize="2,220">
              <v:shape style="position:absolute;left:2402;top:13072;width:2;height:220" coordorigin="2402,13072" coordsize="0,220" path="m2402,13292l2402,13072e" filled="f" stroked="t" strokeweight=".716246pt" strokecolor="#383838">
                <v:path arrowok="t"/>
              </v:shape>
            </v:group>
            <v:group style="position:absolute;left:2407;top:13234;width:2;height:507" coordorigin="2407,13234" coordsize="2,507">
              <v:shape style="position:absolute;left:2407;top:13234;width:2;height:507" coordorigin="2407,13234" coordsize="0,507" path="m2407,13742l2407,13234e" filled="f" stroked="t" strokeweight=".477497pt" strokecolor="#282828">
                <v:path arrowok="t"/>
              </v:shape>
            </v:group>
            <v:group style="position:absolute;left:329;top:13708;width:683;height:2" coordorigin="329,13708" coordsize="683,2">
              <v:shape style="position:absolute;left:329;top:13708;width:683;height:2" coordorigin="329,13708" coordsize="683,0" path="m329,13708l1012,13708e" filled="f" stroked="t" strokeweight=".238749pt" strokecolor="#2F2F2F">
                <v:path arrowok="t"/>
              </v:shape>
            </v:group>
            <v:group style="position:absolute;left:1008;top:13708;width:1375;height:2" coordorigin="1008,13708" coordsize="1375,2">
              <v:shape style="position:absolute;left:1008;top:13708;width:1375;height:2" coordorigin="1008,13708" coordsize="1375,0" path="m1008,13708l2383,13708e" filled="f" stroked="t" strokeweight=".238749pt" strokecolor="#4F4F4F">
                <v:path arrowok="t"/>
              </v:shape>
            </v:group>
            <v:group style="position:absolute;left:1008;top:13708;width:2;height:273" coordorigin="1008,13708" coordsize="2,273">
              <v:shape style="position:absolute;left:1008;top:13708;width:2;height:273" coordorigin="1008,13708" coordsize="0,273" path="m1008,13981l1008,13708e" filled="f" stroked="t" strokeweight=".238749pt" strokecolor="#444444">
                <v:path arrowok="t"/>
              </v:shape>
            </v:group>
            <v:group style="position:absolute;left:1731;top:11602;width:2;height:2661" coordorigin="1731,11602" coordsize="2,2661">
              <v:shape style="position:absolute;left:1731;top:11602;width:2;height:2661" coordorigin="1731,11602" coordsize="0,2661" path="m1731,14263l1731,11602e" filled="f" stroked="t" strokeweight=".716246pt" strokecolor="#575757">
                <v:path arrowok="t"/>
              </v:shape>
            </v:group>
            <v:group style="position:absolute;left:2402;top:13679;width:2;height:1982" coordorigin="2402,13679" coordsize="2,1982">
              <v:shape style="position:absolute;left:2402;top:13679;width:2;height:1982" coordorigin="2402,13679" coordsize="0,1982" path="m2402,15661l2402,13679e" filled="f" stroked="t" strokeweight=".716246pt" strokecolor="#606060">
                <v:path arrowok="t"/>
              </v:shape>
            </v:group>
            <v:group style="position:absolute;left:7430;top:13679;width:2;height:330" coordorigin="7430,13679" coordsize="2,330">
              <v:shape style="position:absolute;left:7430;top:13679;width:2;height:330" coordorigin="7430,13679" coordsize="0,330" path="m7430,14010l7430,13679e" filled="f" stroked="t" strokeweight=".477497pt" strokecolor="#444444">
                <v:path arrowok="t"/>
              </v:shape>
            </v:group>
            <v:group style="position:absolute;left:1008;top:13981;width:2;height:1264" coordorigin="1008,13981" coordsize="2,1264">
              <v:shape style="position:absolute;left:1008;top:13981;width:2;height:1264" coordorigin="1008,13981" coordsize="0,1264" path="m1008,15245l1008,13981e" filled="f" stroked="t" strokeweight=".238749pt" strokecolor="#000000">
                <v:path arrowok="t"/>
              </v:shape>
            </v:group>
            <v:group style="position:absolute;left:1733;top:14206;width:2;height:1067" coordorigin="1733,14206" coordsize="2,1067">
              <v:shape style="position:absolute;left:1733;top:14206;width:2;height:1067" coordorigin="1733,14206" coordsize="0,1067" path="m1733,15273l1733,14206e" filled="f" stroked="t" strokeweight=".477497pt" strokecolor="#2F2F2F">
                <v:path arrowok="t"/>
              </v:shape>
            </v:group>
            <v:group style="position:absolute;left:3935;top:14364;width:525;height:2" coordorigin="3935,14364" coordsize="525,2">
              <v:shape style="position:absolute;left:3935;top:14364;width:525;height:2" coordorigin="3935,14364" coordsize="525,0" path="m3935,14364l4460,14364e" filled="f" stroked="t" strokeweight=".716246pt" strokecolor="#7C7CC8">
                <v:path arrowok="t"/>
              </v:shape>
            </v:group>
            <v:group style="position:absolute;left:7435;top:14326;width:2;height:713" coordorigin="7435,14326" coordsize="2,713">
              <v:shape style="position:absolute;left:7435;top:14326;width:2;height:713" coordorigin="7435,14326" coordsize="0,713" path="m7435,15039l7435,14326e" filled="f" stroked="t" strokeweight=".477497pt" strokecolor="#232323">
                <v:path arrowok="t"/>
              </v:shape>
            </v:group>
            <v:group style="position:absolute;left:11615;top:14507;width:2;height:684" coordorigin="11615,14507" coordsize="2,684">
              <v:shape style="position:absolute;left:11615;top:14507;width:2;height:684" coordorigin="11615,14507" coordsize="0,684" path="m11615,15192l11615,14507e" filled="f" stroked="t" strokeweight=".238749pt" strokecolor="#4F4F4F">
                <v:path arrowok="t"/>
              </v:shape>
            </v:group>
            <v:group style="position:absolute;left:339;top:16140;width:10042;height:2" coordorigin="339,16140" coordsize="10042,2">
              <v:shape style="position:absolute;left:339;top:16140;width:10042;height:2" coordorigin="339,16140" coordsize="10042,0" path="m339,16140l10381,16140e" filled="f" stroked="t" strokeweight=".716246pt" strokecolor="#6B6B6B">
                <v:path arrowok="t"/>
              </v:shape>
            </v:group>
            <v:group style="position:absolute;left:1008;top:15245;width:2;height:895" coordorigin="1008,15245" coordsize="2,895">
              <v:shape style="position:absolute;left:1008;top:15245;width:2;height:895" coordorigin="1008,15245" coordsize="0,895" path="m1008,16140l1008,15245e" filled="f" stroked="t" strokeweight=".238749pt" strokecolor="#878787">
                <v:path arrowok="t"/>
              </v:shape>
            </v:group>
            <v:group style="position:absolute;left:979;top:16140;width:783;height:2" coordorigin="979,16140" coordsize="783,2">
              <v:shape style="position:absolute;left:979;top:16140;width:783;height:2" coordorigin="979,16140" coordsize="783,0" path="m979,16140l1762,16140e" filled="f" stroked="t" strokeweight=".477497pt" strokecolor="#646464">
                <v:path arrowok="t"/>
              </v:shape>
            </v:group>
            <v:group style="position:absolute;left:1724;top:16140;width:19;height:2" coordorigin="1724,16140" coordsize="19,2">
              <v:shape style="position:absolute;left:1724;top:16140;width:19;height:2" coordorigin="1724,16140" coordsize="19,0" path="m1724,16140l1743,16140e" filled="f" stroked="t" strokeweight=".954994pt" strokecolor="#575757">
                <v:path arrowok="t"/>
              </v:shape>
            </v:group>
            <v:group style="position:absolute;left:2404;top:15216;width:2;height:933" coordorigin="2404,15216" coordsize="2,933">
              <v:shape style="position:absolute;left:2404;top:15216;width:2;height:933" coordorigin="2404,15216" coordsize="0,933" path="m2404,16149l2404,15216e" filled="f" stroked="t" strokeweight=".477497pt" strokecolor="#484848">
                <v:path arrowok="t"/>
              </v:shape>
            </v:group>
            <v:group style="position:absolute;left:2808;top:16142;width:540;height:2" coordorigin="2808,16142" coordsize="540,2">
              <v:shape style="position:absolute;left:2808;top:16142;width:540;height:2" coordorigin="2808,16142" coordsize="540,0" path="m2808,16142l3347,16142e" filled="f" stroked="t" strokeweight=".477497pt" strokecolor="#575757">
                <v:path arrowok="t"/>
              </v:shape>
            </v:group>
            <v:group style="position:absolute;left:3290;top:16140;width:626;height:2" coordorigin="3290,16140" coordsize="626,2">
              <v:shape style="position:absolute;left:3290;top:16140;width:626;height:2" coordorigin="3290,16140" coordsize="626,0" path="m3290,16140l3915,16140e" filled="f" stroked="t" strokeweight=".477497pt" strokecolor="#3F3F3F">
                <v:path arrowok="t"/>
              </v:shape>
            </v:group>
            <v:group style="position:absolute;left:4933;top:16142;width:1136;height:2" coordorigin="4933,16142" coordsize="1136,2">
              <v:shape style="position:absolute;left:4933;top:16142;width:1136;height:2" coordorigin="4933,16142" coordsize="1136,0" path="m4933,16142l6069,16142e" filled="f" stroked="t" strokeweight=".477497pt" strokecolor="#646464">
                <v:path arrowok="t"/>
              </v:shape>
            </v:group>
            <v:group style="position:absolute;left:6814;top:16144;width:826;height:2" coordorigin="6814,16144" coordsize="826,2">
              <v:shape style="position:absolute;left:6814;top:16144;width:826;height:2" coordorigin="6814,16144" coordsize="826,0" path="m6814,16144l7640,16144e" filled="f" stroked="t" strokeweight=".477497pt" strokecolor="#484848">
                <v:path arrowok="t"/>
              </v:shape>
            </v:group>
            <v:group style="position:absolute;left:339;top:16152;width:11278;height:2" coordorigin="339,16152" coordsize="11278,2">
              <v:shape style="position:absolute;left:339;top:16152;width:11278;height:2" coordorigin="339,16152" coordsize="11278,0" path="m339,16152l11618,16152e" filled="f" stroked="t" strokeweight=".716246pt" strokecolor="#6B6B6B">
                <v:path arrowok="t"/>
              </v:shape>
            </v:group>
            <v:group style="position:absolute;left:8332;top:16149;width:874;height:2" coordorigin="8332,16149" coordsize="874,2">
              <v:shape style="position:absolute;left:8332;top:16149;width:874;height:2" coordorigin="8332,16149" coordsize="874,0" path="m8332,16149l9206,16149e" filled="f" stroked="t" strokeweight=".477497pt" strokecolor="#484848">
                <v:path arrowok="t"/>
              </v:shape>
            </v:group>
            <v:group style="position:absolute;left:11584;top:15245;width:2;height:895" coordorigin="11584,15245" coordsize="2,895">
              <v:shape style="position:absolute;left:11584;top:15245;width:2;height:895" coordorigin="11584,15245" coordsize="0,895" path="m11584,16140l11584,15245e" filled="f" stroked="t" strokeweight=".238749pt" strokecolor="#000000">
                <v:path arrowok="t"/>
              </v:shape>
            </v:group>
            <v:group style="position:absolute;left:9822;top:14206;width:2;height:162" coordorigin="9822,14206" coordsize="2,162">
              <v:shape style="position:absolute;left:9822;top:14206;width:2;height:162" coordorigin="9822,14206" coordsize="0,162" path="m9822,14367l9822,14206e" filled="f" stroked="t" strokeweight="3.166pt" strokecolor="#EDEDED">
                <v:path arrowok="t"/>
              </v:shape>
            </v:group>
            <v:group style="position:absolute;left:9833;top:14347;width:2;height:205" coordorigin="9833,14347" coordsize="2,205">
              <v:shape style="position:absolute;left:9833;top:14347;width:2;height:205" coordorigin="9833,14347" coordsize="0,205" path="m9833,14551l9833,14347e" filled="f" stroked="t" strokeweight="2.4625pt" strokecolor="#EDEDED">
                <v:path arrowok="t"/>
              </v:shape>
            </v:group>
            <v:group style="position:absolute;left:9662;top:14648;width:147;height:2" coordorigin="9662,14648" coordsize="147,2">
              <v:shape style="position:absolute;left:9662;top:14648;width:147;height:2" coordorigin="9662,14648" coordsize="147,0" path="m9662,14648l9809,14648e" filled="f" stroked="t" strokeweight="4.249903pt" strokecolor="#EDEDED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3"/>
          <w:szCs w:val="13"/>
          <w:color w:val="383838"/>
          <w:spacing w:val="0"/>
          <w:w w:val="102"/>
        </w:rPr>
        <w:t>.ı.: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0" w:after="0" w:line="98" w:lineRule="exact"/>
        <w:ind w:left="286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-2"/>
        </w:rPr>
        <w:t>&lt;il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286" w:right="-76"/>
        <w:jc w:val="left"/>
        <w:tabs>
          <w:tab w:pos="2600" w:val="left"/>
          <w:tab w:pos="474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w w:val="71"/>
          <w:position w:val="6"/>
        </w:rPr>
        <w:t>;ı::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w w:val="100"/>
          <w:position w:val="6"/>
        </w:rPr>
      </w:r>
      <w:r>
        <w:rPr>
          <w:rFonts w:ascii="Arial" w:hAnsi="Arial" w:cs="Arial" w:eastAsia="Arial"/>
          <w:sz w:val="21"/>
          <w:szCs w:val="21"/>
          <w:color w:val="383838"/>
          <w:w w:val="99"/>
          <w:position w:val="0"/>
        </w:rPr>
      </w:r>
      <w:r>
        <w:rPr>
          <w:rFonts w:ascii="Arial" w:hAnsi="Arial" w:cs="Arial" w:eastAsia="Arial"/>
          <w:sz w:val="21"/>
          <w:szCs w:val="21"/>
          <w:color w:val="383838"/>
          <w:spacing w:val="9"/>
          <w:w w:val="99"/>
          <w:u w:val="single" w:color="7C80B3"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9"/>
          <w:w w:val="99"/>
          <w:u w:val="single" w:color="7C80B3"/>
          <w:position w:val="0"/>
        </w:rPr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90"/>
          <w:u w:val="single" w:color="7C80B3"/>
          <w:position w:val="0"/>
        </w:rPr>
        <w:t>ltfal</w:t>
      </w:r>
      <w:r>
        <w:rPr>
          <w:rFonts w:ascii="Arial" w:hAnsi="Arial" w:cs="Arial" w:eastAsia="Arial"/>
          <w:sz w:val="21"/>
          <w:szCs w:val="21"/>
          <w:color w:val="383838"/>
          <w:spacing w:val="-14"/>
          <w:w w:val="90"/>
          <w:u w:val="single" w:color="7C80B3"/>
          <w:position w:val="0"/>
        </w:rPr>
        <w:t>v</w:t>
      </w:r>
      <w:r>
        <w:rPr>
          <w:rFonts w:ascii="Arial" w:hAnsi="Arial" w:cs="Arial" w:eastAsia="Arial"/>
          <w:sz w:val="21"/>
          <w:szCs w:val="21"/>
          <w:color w:val="383838"/>
          <w:spacing w:val="-14"/>
          <w:w w:val="90"/>
          <w:u w:val="single" w:color="7C80B3"/>
          <w:position w:val="0"/>
        </w:rPr>
      </w:r>
      <w:r>
        <w:rPr>
          <w:rFonts w:ascii="Arial" w:hAnsi="Arial" w:cs="Arial" w:eastAsia="Arial"/>
          <w:sz w:val="21"/>
          <w:szCs w:val="21"/>
          <w:color w:val="383838"/>
          <w:spacing w:val="-14"/>
          <w:w w:val="90"/>
          <w:u w:val="single" w:color="7C80B3"/>
          <w:position w:val="0"/>
        </w:rPr>
      </w:r>
      <w:r>
        <w:rPr>
          <w:rFonts w:ascii="Arial" w:hAnsi="Arial" w:cs="Arial" w:eastAsia="Arial"/>
          <w:sz w:val="21"/>
          <w:szCs w:val="21"/>
          <w:color w:val="242424"/>
          <w:spacing w:val="-31"/>
          <w:w w:val="92"/>
          <w:u w:val="single" w:color="7C80B3"/>
          <w:position w:val="0"/>
        </w:rPr>
        <w:t>i</w:t>
      </w:r>
      <w:r>
        <w:rPr>
          <w:rFonts w:ascii="Arial" w:hAnsi="Arial" w:cs="Arial" w:eastAsia="Arial"/>
          <w:sz w:val="21"/>
          <w:szCs w:val="21"/>
          <w:color w:val="242424"/>
          <w:spacing w:val="-31"/>
          <w:w w:val="92"/>
          <w:u w:val="single" w:color="7C80B3"/>
          <w:position w:val="0"/>
        </w:rPr>
      </w:r>
      <w:r>
        <w:rPr>
          <w:rFonts w:ascii="Arial" w:hAnsi="Arial" w:cs="Arial" w:eastAsia="Arial"/>
          <w:sz w:val="21"/>
          <w:szCs w:val="21"/>
          <w:color w:val="242424"/>
          <w:spacing w:val="-31"/>
          <w:w w:val="92"/>
          <w:u w:val="single" w:color="7C80B3"/>
          <w:position w:val="0"/>
        </w:rPr>
      </w:r>
      <w:r>
        <w:rPr>
          <w:rFonts w:ascii="Arial" w:hAnsi="Arial" w:cs="Arial" w:eastAsia="Arial"/>
          <w:sz w:val="21"/>
          <w:szCs w:val="21"/>
          <w:color w:val="383838"/>
          <w:spacing w:val="-85"/>
          <w:w w:val="91"/>
          <w:u w:val="single" w:color="7C80B3"/>
          <w:position w:val="0"/>
        </w:rPr>
        <w:t>e</w:t>
      </w:r>
      <w:r>
        <w:rPr>
          <w:rFonts w:ascii="Arial" w:hAnsi="Arial" w:cs="Arial" w:eastAsia="Arial"/>
          <w:sz w:val="21"/>
          <w:szCs w:val="21"/>
          <w:color w:val="383838"/>
          <w:spacing w:val="-85"/>
          <w:w w:val="91"/>
          <w:u w:val="single" w:color="7C80B3"/>
          <w:position w:val="0"/>
        </w:rPr>
      </w:r>
      <w:r>
        <w:rPr>
          <w:rFonts w:ascii="Arial" w:hAnsi="Arial" w:cs="Arial" w:eastAsia="Arial"/>
          <w:sz w:val="21"/>
          <w:szCs w:val="21"/>
          <w:color w:val="383838"/>
          <w:spacing w:val="-85"/>
          <w:w w:val="91"/>
          <w:u w:val="single" w:color="7C80B3"/>
          <w:position w:val="0"/>
        </w:rPr>
      </w:r>
      <w:r>
        <w:rPr>
          <w:rFonts w:ascii="Arial" w:hAnsi="Arial" w:cs="Arial" w:eastAsia="Arial"/>
          <w:sz w:val="21"/>
          <w:szCs w:val="21"/>
          <w:color w:val="242424"/>
          <w:spacing w:val="0"/>
          <w:w w:val="92"/>
          <w:u w:val="single" w:color="7C80B3"/>
          <w:position w:val="0"/>
        </w:rPr>
        <w:t>ri</w:t>
      </w:r>
      <w:r>
        <w:rPr>
          <w:rFonts w:ascii="Arial" w:hAnsi="Arial" w:cs="Arial" w:eastAsia="Arial"/>
          <w:sz w:val="21"/>
          <w:szCs w:val="21"/>
          <w:color w:val="242424"/>
          <w:spacing w:val="0"/>
          <w:w w:val="92"/>
          <w:u w:val="single" w:color="7C80B3"/>
          <w:position w:val="0"/>
        </w:rPr>
      </w:r>
      <w:r>
        <w:rPr>
          <w:rFonts w:ascii="Arial" w:hAnsi="Arial" w:cs="Arial" w:eastAsia="Arial"/>
          <w:sz w:val="21"/>
          <w:szCs w:val="21"/>
          <w:color w:val="242424"/>
          <w:spacing w:val="0"/>
          <w:w w:val="99"/>
          <w:u w:val="single" w:color="7C80B3"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242424"/>
          <w:spacing w:val="0"/>
          <w:w w:val="100"/>
          <w:u w:val="single" w:color="7C80B3"/>
          <w:position w:val="0"/>
        </w:rPr>
        <w:tab/>
      </w:r>
      <w:r>
        <w:rPr>
          <w:rFonts w:ascii="Arial" w:hAnsi="Arial" w:cs="Arial" w:eastAsia="Arial"/>
          <w:sz w:val="21"/>
          <w:szCs w:val="21"/>
          <w:color w:val="242424"/>
          <w:spacing w:val="0"/>
          <w:w w:val="100"/>
          <w:u w:val="single" w:color="7C80B3"/>
          <w:position w:val="0"/>
        </w:rPr>
      </w:r>
      <w:r>
        <w:rPr>
          <w:rFonts w:ascii="Arial" w:hAnsi="Arial" w:cs="Arial" w:eastAsia="Arial"/>
          <w:sz w:val="21"/>
          <w:szCs w:val="21"/>
          <w:color w:val="242424"/>
          <w:spacing w:val="0"/>
          <w:w w:val="100"/>
          <w:position w:val="0"/>
        </w:rPr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right="-68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!&lt;aranfıl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1"/>
        </w:rPr>
        <w:t>YILMAZ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12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83838"/>
          <w:w w:val="111"/>
        </w:rPr>
        <w:t>lt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"/>
          <w:w w:val="112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13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12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7"/>
        </w:rPr>
        <w:t>ri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72" w:lineRule="atLeast"/>
        <w:ind w:right="-20"/>
        <w:jc w:val="left"/>
        <w:rPr>
          <w:rFonts w:ascii="Times New Roman" w:hAnsi="Times New Roman" w:cs="Times New Roman" w:eastAsia="Times New Roman"/>
          <w:sz w:val="6"/>
          <w:szCs w:val="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"/>
          <w:szCs w:val="6"/>
          <w:color w:val="525252"/>
          <w:w w:val="215"/>
        </w:rPr>
        <w:t>...</w:t>
      </w:r>
      <w:r>
        <w:rPr>
          <w:rFonts w:ascii="Times New Roman" w:hAnsi="Times New Roman" w:cs="Times New Roman" w:eastAsia="Times New Roman"/>
          <w:sz w:val="6"/>
          <w:szCs w:val="6"/>
          <w:color w:val="525252"/>
          <w:spacing w:val="-18"/>
          <w:w w:val="215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525252"/>
          <w:spacing w:val="-14"/>
          <w:w w:val="215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9C9C9C"/>
          <w:spacing w:val="0"/>
          <w:w w:val="292"/>
        </w:rPr>
        <w:t>_</w:t>
      </w:r>
      <w:r>
        <w:rPr>
          <w:rFonts w:ascii="Times New Roman" w:hAnsi="Times New Roman" w:cs="Times New Roman" w:eastAsia="Times New Roman"/>
          <w:sz w:val="6"/>
          <w:szCs w:val="6"/>
          <w:color w:val="9C9C9C"/>
          <w:spacing w:val="0"/>
          <w:w w:val="100"/>
        </w:rPr>
        <w:t>          </w:t>
      </w:r>
      <w:r>
        <w:rPr>
          <w:rFonts w:ascii="Times New Roman" w:hAnsi="Times New Roman" w:cs="Times New Roman" w:eastAsia="Times New Roman"/>
          <w:sz w:val="6"/>
          <w:szCs w:val="6"/>
          <w:color w:val="9C9C9C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FAFAF"/>
          <w:spacing w:val="0"/>
          <w:w w:val="204"/>
          <w:b/>
          <w:bCs/>
        </w:rPr>
        <w:t>•t.</w:t>
      </w:r>
      <w:r>
        <w:rPr>
          <w:rFonts w:ascii="Times New Roman" w:hAnsi="Times New Roman" w:cs="Times New Roman" w:eastAsia="Times New Roman"/>
          <w:sz w:val="6"/>
          <w:szCs w:val="6"/>
          <w:color w:val="AFAFAF"/>
          <w:spacing w:val="0"/>
          <w:w w:val="204"/>
          <w:b/>
          <w:bCs/>
        </w:rPr>
        <w:t>l</w:t>
      </w:r>
      <w:r>
        <w:rPr>
          <w:rFonts w:ascii="Times New Roman" w:hAnsi="Times New Roman" w:cs="Times New Roman" w:eastAsia="Times New Roman"/>
          <w:sz w:val="6"/>
          <w:szCs w:val="6"/>
          <w:color w:val="AFAFAF"/>
          <w:spacing w:val="-15"/>
          <w:w w:val="204"/>
          <w:b/>
          <w:bCs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FAFAF"/>
          <w:spacing w:val="0"/>
          <w:w w:val="100"/>
          <w:b/>
          <w:bCs/>
        </w:rPr>
        <w:t>.....,.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20" w:right="380"/>
          <w:cols w:num="3" w:equalWidth="0">
            <w:col w:w="4742" w:space="171"/>
            <w:col w:w="1344" w:space="2796"/>
            <w:col w:w="2267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344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71072pt;margin-top:-16.476948pt;width:52.034452pt;height:42.5pt;mso-position-horizontal-relative:page;mso-position-vertical-relative:paragraph;z-index:-15259" type="#_x0000_t202" filled="f" stroked="f">
            <v:textbox inset="0,0,0,0">
              <w:txbxContent>
                <w:p>
                  <w:pPr>
                    <w:spacing w:before="0" w:after="0" w:line="850" w:lineRule="exact"/>
                    <w:ind w:right="-168"/>
                    <w:jc w:val="left"/>
                    <w:rPr>
                      <w:rFonts w:ascii="Arial" w:hAnsi="Arial" w:cs="Arial" w:eastAsia="Arial"/>
                      <w:sz w:val="85"/>
                      <w:szCs w:val="85"/>
                    </w:rPr>
                  </w:pPr>
                  <w:rPr/>
                  <w:r>
                    <w:rPr>
                      <w:rFonts w:ascii="Arial" w:hAnsi="Arial" w:cs="Arial" w:eastAsia="Arial"/>
                      <w:sz w:val="85"/>
                      <w:szCs w:val="85"/>
                      <w:color w:val="383838"/>
                      <w:spacing w:val="0"/>
                      <w:w w:val="440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2" w:lineRule="exact"/>
        <w:ind w:left="3533" w:right="-20"/>
        <w:jc w:val="left"/>
        <w:tabs>
          <w:tab w:pos="10060" w:val="left"/>
        </w:tabs>
        <w:rPr>
          <w:rFonts w:ascii="Times New Roman" w:hAnsi="Times New Roman" w:cs="Times New Roman" w:eastAsia="Times New Roman"/>
          <w:sz w:val="6"/>
          <w:szCs w:val="6"/>
        </w:rPr>
      </w:pPr>
      <w:rPr/>
      <w:r>
        <w:rPr/>
        <w:pict>
          <v:group style="position:absolute;margin-left:515.549316pt;margin-top:2.533521pt;width:.7275pt;height:4.149903pt;mso-position-horizontal-relative:page;mso-position-vertical-relative:paragraph;z-index:-15260" coordorigin="10311,51" coordsize="15,83">
            <v:shape style="position:absolute;left:10311;top:51;width:15;height:83" coordorigin="10311,51" coordsize="15,83" path="m10318,134l10318,51e" filled="f" stroked="t" strokeweight=".8275pt" strokecolor="#CCCFCF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2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7"/>
          <w:position w:val="-2"/>
        </w:rPr>
        <w:t>BAŞKANLI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8"/>
          <w:position w:val="-2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65"/>
          <w:position w:val="-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6"/>
          <w:szCs w:val="6"/>
          <w:color w:val="464646"/>
          <w:spacing w:val="0"/>
          <w:w w:val="142"/>
          <w:b/>
          <w:bCs/>
          <w:position w:val="3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464646"/>
          <w:spacing w:val="-8"/>
          <w:w w:val="142"/>
          <w:b/>
          <w:bCs/>
          <w:position w:val="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BABABA"/>
          <w:spacing w:val="0"/>
          <w:w w:val="100"/>
          <w:b/>
          <w:bCs/>
          <w:position w:val="3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BABABA"/>
          <w:spacing w:val="4"/>
          <w:w w:val="100"/>
          <w:b/>
          <w:bCs/>
          <w:position w:val="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808080"/>
          <w:spacing w:val="-2"/>
          <w:w w:val="370"/>
          <w:b/>
          <w:bCs/>
          <w:position w:val="3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595959"/>
          <w:spacing w:val="0"/>
          <w:w w:val="142"/>
          <w:b/>
          <w:bCs/>
          <w:position w:val="3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595959"/>
          <w:spacing w:val="-10"/>
          <w:w w:val="100"/>
          <w:b/>
          <w:bCs/>
          <w:position w:val="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464646"/>
          <w:spacing w:val="0"/>
          <w:w w:val="162"/>
          <w:b/>
          <w:bCs/>
          <w:position w:val="3"/>
        </w:rPr>
        <w:t>tl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895" w:right="-20"/>
        <w:jc w:val="left"/>
        <w:tabs>
          <w:tab w:pos="3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.18784pt;margin-top:6.300336pt;width:51.148127pt;height:7.5pt;mso-position-horizontal-relative:page;mso-position-vertical-relative:paragraph;z-index:-15258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83838"/>
                      <w:spacing w:val="0"/>
                      <w:w w:val="104"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23"/>
          <w:position w:val="9"/>
        </w:rPr>
        <w:t>IZMIR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  <w:position w:val="-1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" w:after="0" w:line="203" w:lineRule="exact"/>
        <w:ind w:left="671" w:right="-20"/>
        <w:jc w:val="left"/>
        <w:tabs>
          <w:tab w:pos="4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14"/>
        </w:rPr>
        <w:t>BELEDIYESI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2.358398" w:type="dxa"/>
      </w:tblPr>
      <w:tblGrid/>
      <w:tr>
        <w:trPr>
          <w:trHeight w:val="217" w:hRule="exact"/>
        </w:trPr>
        <w:tc>
          <w:tcPr>
            <w:tcW w:w="1076" w:type="dxa"/>
            <w:tcBorders>
              <w:top w:val="single" w:sz="5.71392" w:space="0" w:color="606060"/>
              <w:bottom w:val="single" w:sz="5.71392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5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64646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64646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64646"/>
                <w:spacing w:val="-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018" w:type="dxa"/>
            <w:tcBorders>
              <w:top w:val="single" w:sz="5.71392" w:space="0" w:color="606060"/>
              <w:bottom w:val="nil" w:sz="6" w:space="0" w:color="auto"/>
              <w:left w:val="nil" w:sz="6" w:space="0" w:color="auto"/>
              <w:right w:val="single" w:sz="7.61856" w:space="0" w:color="545454"/>
            </w:tcBorders>
          </w:tcPr>
          <w:p>
            <w:pPr>
              <w:spacing w:before="3" w:after="0" w:line="240" w:lineRule="auto"/>
              <w:ind w:left="187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:16.05.2017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019" w:type="dxa"/>
            <w:tcBorders>
              <w:top w:val="nil" w:sz="6" w:space="0" w:color="auto"/>
              <w:bottom w:val="single" w:sz="5.71392" w:space="0" w:color="646464"/>
              <w:left w:val="single" w:sz="7.61856" w:space="0" w:color="545454"/>
              <w:right w:val="nil" w:sz="6" w:space="0" w:color="auto"/>
            </w:tcBorders>
          </w:tcPr>
          <w:p>
            <w:pPr>
              <w:spacing w:before="10" w:after="0" w:line="203" w:lineRule="exact"/>
              <w:ind w:left="1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64646"/>
                <w:spacing w:val="0"/>
                <w:w w:val="100"/>
                <w:position w:val="-1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64646"/>
                <w:spacing w:val="-1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-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64646"/>
                <w:spacing w:val="0"/>
                <w:w w:val="100"/>
                <w:position w:val="-1"/>
              </w:rPr>
              <w:t>No:15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264" w:type="dxa"/>
            <w:tcBorders>
              <w:top w:val="nil" w:sz="6" w:space="0" w:color="auto"/>
              <w:bottom w:val="single" w:sz="5.7139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0" w:after="0" w:line="203" w:lineRule="exact"/>
              <w:ind w:left="327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w w:val="98"/>
                <w:position w:val="-1"/>
              </w:rPr>
              <w:t>!Bil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w w:val="99"/>
                <w:position w:val="-1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-2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88"/>
                <w:position w:val="-1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9"/>
                <w:w w:val="88"/>
                <w:position w:val="-1"/>
              </w:rPr>
              <w:t>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88"/>
                <w:position w:val="-1"/>
              </w:rPr>
              <w:t>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16"/>
                <w:w w:val="88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64646"/>
                <w:spacing w:val="0"/>
                <w:w w:val="100"/>
                <w:position w:val="-1"/>
              </w:rPr>
              <w:t>:13:00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87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7.61856" w:space="0" w:color="747474"/>
            </w:tcBorders>
          </w:tcPr>
          <w:p>
            <w:pPr>
              <w:spacing w:before="5" w:after="0" w:line="240" w:lineRule="auto"/>
              <w:ind w:left="191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reı: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15" w:hRule="exact"/>
        </w:trPr>
        <w:tc>
          <w:tcPr>
            <w:tcW w:w="1076" w:type="dxa"/>
            <w:tcBorders>
              <w:top w:val="single" w:sz="5.71392" w:space="0" w:color="646464"/>
              <w:bottom w:val="single" w:sz="7.61856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3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94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1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018" w:type="dxa"/>
            <w:tcBorders>
              <w:top w:val="nil" w:sz="6" w:space="0" w:color="auto"/>
              <w:bottom w:val="single" w:sz="7.61856" w:space="0" w:color="606060"/>
              <w:left w:val="nil" w:sz="6" w:space="0" w:color="auto"/>
              <w:right w:val="single" w:sz="7.61856" w:space="0" w:color="545454"/>
            </w:tcBorders>
          </w:tcPr>
          <w:p>
            <w:pPr>
              <w:spacing w:before="9" w:after="0" w:line="202" w:lineRule="exact"/>
              <w:ind w:left="187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64646"/>
                <w:spacing w:val="0"/>
                <w:w w:val="100"/>
                <w:position w:val="-1"/>
              </w:rPr>
              <w:t>:16.05.2017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019" w:type="dxa"/>
            <w:tcBorders>
              <w:top w:val="single" w:sz="5.71392" w:space="0" w:color="646464"/>
              <w:bottom w:val="single" w:sz="5.71392" w:space="0" w:color="606060"/>
              <w:left w:val="single" w:sz="7.61856" w:space="0" w:color="545454"/>
              <w:right w:val="nil" w:sz="6" w:space="0" w:color="auto"/>
            </w:tcBorders>
          </w:tcPr>
          <w:p>
            <w:pPr>
              <w:spacing w:before="2" w:after="0" w:line="204" w:lineRule="exact"/>
              <w:ind w:left="17" w:right="-20"/>
              <w:jc w:val="left"/>
              <w:tabs>
                <w:tab w:pos="122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9"/>
                <w:w w:val="78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99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6464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64646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64646"/>
                <w:spacing w:val="0"/>
                <w:w w:val="100"/>
              </w:rPr>
              <w:t>3155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264" w:type="dxa"/>
            <w:tcBorders>
              <w:top w:val="single" w:sz="5.71392" w:space="0" w:color="575757"/>
              <w:bottom w:val="single" w:sz="5.7139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04" w:lineRule="exact"/>
              <w:ind w:left="365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93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3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387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7.61856" w:space="0" w:color="747474"/>
            </w:tcBorders>
          </w:tcPr>
          <w:p>
            <w:pPr/>
            <w:rPr/>
          </w:p>
        </w:tc>
      </w:tr>
    </w:tbl>
    <w:p>
      <w:pPr>
        <w:spacing w:before="0" w:after="0" w:line="184" w:lineRule="exact"/>
        <w:ind w:left="15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BildirilenAdre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4"/>
        </w:rPr>
        <w:t>:Bnynıklı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0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1619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8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D6E6E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D6E6E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40" w:lineRule="auto"/>
        <w:ind w:left="157" w:right="-20"/>
        <w:jc w:val="left"/>
        <w:tabs>
          <w:tab w:pos="13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rıı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D6E6E"/>
          <w:spacing w:val="-15"/>
          <w:w w:val="16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3"/>
        </w:rPr>
        <w:t>Bayra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1619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6"/>
          <w:w w:val="102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7"/>
          <w:w w:val="8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D6E6E"/>
          <w:spacing w:val="0"/>
          <w:w w:val="12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D6E6E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No:2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9"/>
          <w:w w:val="100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16" w:lineRule="exact"/>
        <w:ind w:left="152" w:right="2630" w:firstLine="5"/>
        <w:jc w:val="left"/>
        <w:tabs>
          <w:tab w:pos="1360" w:val="left"/>
          <w:tab w:pos="3400" w:val="left"/>
          <w:tab w:pos="3680" w:val="left"/>
          <w:tab w:pos="3960" w:val="left"/>
          <w:tab w:pos="6800" w:val="left"/>
          <w:tab w:pos="72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6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1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1"/>
          <w:szCs w:val="11"/>
          <w:color w:val="AAAAAA"/>
          <w:spacing w:val="0"/>
          <w:w w:val="100"/>
          <w:position w:val="8"/>
        </w:rPr>
        <w:t>/.</w:t>
      </w:r>
      <w:r>
        <w:rPr>
          <w:rFonts w:ascii="Times New Roman" w:hAnsi="Times New Roman" w:cs="Times New Roman" w:eastAsia="Times New Roman"/>
          <w:sz w:val="11"/>
          <w:szCs w:val="11"/>
          <w:color w:val="AAAAAA"/>
          <w:spacing w:val="-2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AAAAA"/>
          <w:spacing w:val="0"/>
          <w:w w:val="100"/>
          <w:position w:val="8"/>
        </w:rPr>
        <w:tab/>
        <w:tab/>
      </w:r>
      <w:r>
        <w:rPr>
          <w:rFonts w:ascii="Times New Roman" w:hAnsi="Times New Roman" w:cs="Times New Roman" w:eastAsia="Times New Roman"/>
          <w:sz w:val="11"/>
          <w:szCs w:val="11"/>
          <w:color w:val="AAAAAA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2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9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Sııııfı:A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2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4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:E.K.D.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3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2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100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i/>
          <w:position w:val="0"/>
        </w:rPr>
        <w:t>İ</w:t>
      </w:r>
      <w:r>
        <w:rPr>
          <w:rFonts w:ascii="Arial" w:hAnsi="Arial" w:cs="Arial" w:eastAsia="Arial"/>
          <w:sz w:val="17"/>
          <w:szCs w:val="17"/>
          <w:color w:val="383838"/>
          <w:spacing w:val="-32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0"/>
          <w:position w:val="0"/>
        </w:rPr>
        <w:t>Yııpını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0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5"/>
          <w:position w:val="0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2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Mesken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20" w:bottom="280" w:left="200" w:right="60"/>
        </w:sectPr>
      </w:pPr>
      <w:rPr/>
    </w:p>
    <w:p>
      <w:pPr>
        <w:spacing w:before="0" w:after="0" w:line="24" w:lineRule="atLeast"/>
        <w:ind w:left="4514" w:right="-139"/>
        <w:jc w:val="left"/>
        <w:tabs>
          <w:tab w:pos="5100" w:val="left"/>
          <w:tab w:pos="5600" w:val="left"/>
          <w:tab w:pos="6220" w:val="left"/>
        </w:tabs>
        <w:rPr>
          <w:rFonts w:ascii="Arial" w:hAnsi="Arial" w:cs="Arial" w:eastAsia="Arial"/>
          <w:sz w:val="57"/>
          <w:szCs w:val="57"/>
        </w:rPr>
      </w:pPr>
      <w:rPr/>
      <w:r>
        <w:rPr>
          <w:rFonts w:ascii="Arial" w:hAnsi="Arial" w:cs="Arial" w:eastAsia="Arial"/>
          <w:sz w:val="45"/>
          <w:szCs w:val="45"/>
          <w:color w:val="464646"/>
          <w:spacing w:val="0"/>
          <w:w w:val="59"/>
          <w:position w:val="-11"/>
        </w:rPr>
        <w:t>ı</w:t>
      </w:r>
      <w:r>
        <w:rPr>
          <w:rFonts w:ascii="Arial" w:hAnsi="Arial" w:cs="Arial" w:eastAsia="Arial"/>
          <w:sz w:val="45"/>
          <w:szCs w:val="45"/>
          <w:color w:val="464646"/>
          <w:spacing w:val="0"/>
          <w:w w:val="59"/>
          <w:position w:val="-11"/>
        </w:rPr>
        <w:t> </w:t>
      </w:r>
      <w:r>
        <w:rPr>
          <w:rFonts w:ascii="Arial" w:hAnsi="Arial" w:cs="Arial" w:eastAsia="Arial"/>
          <w:sz w:val="45"/>
          <w:szCs w:val="45"/>
          <w:color w:val="464646"/>
          <w:spacing w:val="29"/>
          <w:w w:val="59"/>
          <w:position w:val="-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X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</w:r>
      <w:r>
        <w:rPr>
          <w:rFonts w:ascii="Arial" w:hAnsi="Arial" w:cs="Arial" w:eastAsia="Arial"/>
          <w:sz w:val="45"/>
          <w:szCs w:val="45"/>
          <w:color w:val="595959"/>
          <w:spacing w:val="0"/>
          <w:w w:val="49"/>
          <w:position w:val="-11"/>
        </w:rPr>
        <w:t>ı</w:t>
      </w:r>
      <w:r>
        <w:rPr>
          <w:rFonts w:ascii="Arial" w:hAnsi="Arial" w:cs="Arial" w:eastAsia="Arial"/>
          <w:sz w:val="45"/>
          <w:szCs w:val="45"/>
          <w:color w:val="595959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45"/>
          <w:szCs w:val="45"/>
          <w:color w:val="595959"/>
          <w:spacing w:val="0"/>
          <w:w w:val="100"/>
          <w:position w:val="-11"/>
        </w:rPr>
      </w:r>
      <w:r>
        <w:rPr>
          <w:rFonts w:ascii="Arial" w:hAnsi="Arial" w:cs="Arial" w:eastAsia="Arial"/>
          <w:sz w:val="42"/>
          <w:szCs w:val="42"/>
          <w:color w:val="BABABA"/>
          <w:spacing w:val="0"/>
          <w:w w:val="49"/>
          <w:position w:val="-11"/>
        </w:rPr>
        <w:t>ı</w:t>
      </w:r>
      <w:r>
        <w:rPr>
          <w:rFonts w:ascii="Arial" w:hAnsi="Arial" w:cs="Arial" w:eastAsia="Arial"/>
          <w:sz w:val="42"/>
          <w:szCs w:val="42"/>
          <w:color w:val="BABABA"/>
          <w:spacing w:val="-55"/>
          <w:w w:val="49"/>
          <w:position w:val="-11"/>
        </w:rPr>
        <w:t> </w:t>
      </w:r>
      <w:r>
        <w:rPr>
          <w:rFonts w:ascii="Arial" w:hAnsi="Arial" w:cs="Arial" w:eastAsia="Arial"/>
          <w:sz w:val="42"/>
          <w:szCs w:val="42"/>
          <w:color w:val="BABABA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42"/>
          <w:szCs w:val="42"/>
          <w:color w:val="BABABA"/>
          <w:spacing w:val="0"/>
          <w:w w:val="100"/>
          <w:position w:val="-11"/>
        </w:rPr>
      </w:r>
      <w:r>
        <w:rPr>
          <w:rFonts w:ascii="Arial" w:hAnsi="Arial" w:cs="Arial" w:eastAsia="Arial"/>
          <w:sz w:val="57"/>
          <w:szCs w:val="57"/>
          <w:color w:val="BABABA"/>
          <w:spacing w:val="0"/>
          <w:w w:val="103"/>
          <w:position w:val="0"/>
        </w:rPr>
        <w:t>r--</w:t>
      </w:r>
      <w:r>
        <w:rPr>
          <w:rFonts w:ascii="Arial" w:hAnsi="Arial" w:cs="Arial" w:eastAsia="Arial"/>
          <w:sz w:val="57"/>
          <w:szCs w:val="57"/>
          <w:color w:val="000000"/>
          <w:spacing w:val="0"/>
          <w:w w:val="100"/>
          <w:position w:val="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29" w:lineRule="atLeas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w w:val="14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5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5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7"/>
          <w:w w:val="5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:13:31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60"/>
          <w:cols w:num="2" w:equalWidth="0">
            <w:col w:w="6815" w:space="484"/>
            <w:col w:w="4361"/>
          </w:cols>
        </w:sectPr>
      </w:pPr>
      <w:rPr/>
    </w:p>
    <w:p>
      <w:pPr>
        <w:spacing w:before="0" w:after="0" w:line="135" w:lineRule="exact"/>
        <w:ind w:left="157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2"/>
          <w:position w:val="1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9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D6E6E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36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>Sahib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81" w:lineRule="atLeast"/>
        <w:ind w:left="1066" w:right="1039"/>
        <w:jc w:val="center"/>
        <w:tabs>
          <w:tab w:pos="420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Betoııarıue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ABABA"/>
          <w:spacing w:val="0"/>
          <w:w w:val="51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BABABA"/>
          <w:spacing w:val="0"/>
          <w:w w:val="5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BABABA"/>
          <w:spacing w:val="9"/>
          <w:w w:val="5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lik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808080"/>
          <w:spacing w:val="-19"/>
          <w:w w:val="103"/>
        </w:rPr>
        <w:t>.</w:t>
      </w:r>
      <w:r>
        <w:rPr>
          <w:rFonts w:ascii="Arial" w:hAnsi="Arial" w:cs="Arial" w:eastAsia="Arial"/>
          <w:sz w:val="23"/>
          <w:szCs w:val="23"/>
          <w:color w:val="595959"/>
          <w:spacing w:val="-15"/>
          <w:w w:val="82"/>
        </w:rPr>
        <w:t>.</w:t>
      </w:r>
      <w:r>
        <w:rPr>
          <w:rFonts w:ascii="Arial" w:hAnsi="Arial" w:cs="Arial" w:eastAsia="Arial"/>
          <w:sz w:val="23"/>
          <w:szCs w:val="23"/>
          <w:color w:val="808080"/>
          <w:spacing w:val="0"/>
          <w:w w:val="78"/>
        </w:rPr>
        <w:t>..</w:t>
      </w:r>
      <w:r>
        <w:rPr>
          <w:rFonts w:ascii="Arial" w:hAnsi="Arial" w:cs="Arial" w:eastAsia="Arial"/>
          <w:sz w:val="23"/>
          <w:szCs w:val="23"/>
          <w:color w:val="808080"/>
          <w:spacing w:val="-19"/>
          <w:w w:val="78"/>
        </w:rPr>
        <w:t>.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70"/>
        </w:rPr>
        <w:t>.</w:t>
      </w:r>
      <w:r>
        <w:rPr>
          <w:rFonts w:ascii="Arial" w:hAnsi="Arial" w:cs="Arial" w:eastAsia="Arial"/>
          <w:sz w:val="23"/>
          <w:szCs w:val="23"/>
          <w:color w:val="464646"/>
          <w:spacing w:val="-10"/>
          <w:w w:val="70"/>
        </w:rPr>
        <w:t>.</w:t>
      </w:r>
      <w:r>
        <w:rPr>
          <w:rFonts w:ascii="Arial" w:hAnsi="Arial" w:cs="Arial" w:eastAsia="Arial"/>
          <w:sz w:val="23"/>
          <w:szCs w:val="23"/>
          <w:color w:val="6D6E6E"/>
          <w:spacing w:val="-19"/>
          <w:w w:val="103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1"/>
          <w:w w:val="61"/>
        </w:rPr>
        <w:t>.</w:t>
      </w:r>
      <w:r>
        <w:rPr>
          <w:rFonts w:ascii="Arial" w:hAnsi="Arial" w:cs="Arial" w:eastAsia="Arial"/>
          <w:sz w:val="23"/>
          <w:szCs w:val="23"/>
          <w:color w:val="6D6E6E"/>
          <w:spacing w:val="0"/>
          <w:w w:val="71"/>
        </w:rPr>
        <w:t>.............</w:t>
      </w:r>
      <w:r>
        <w:rPr>
          <w:rFonts w:ascii="Arial" w:hAnsi="Arial" w:cs="Arial" w:eastAsia="Arial"/>
          <w:sz w:val="23"/>
          <w:szCs w:val="23"/>
          <w:color w:val="6D6E6E"/>
          <w:spacing w:val="-19"/>
          <w:w w:val="71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10"/>
          <w:w w:val="82"/>
        </w:rPr>
        <w:t>.</w:t>
      </w:r>
      <w:r>
        <w:rPr>
          <w:rFonts w:ascii="Arial" w:hAnsi="Arial" w:cs="Arial" w:eastAsia="Arial"/>
          <w:sz w:val="23"/>
          <w:szCs w:val="23"/>
          <w:color w:val="595959"/>
          <w:spacing w:val="0"/>
          <w:w w:val="76"/>
        </w:rPr>
        <w:t>.</w:t>
      </w:r>
      <w:r>
        <w:rPr>
          <w:rFonts w:ascii="Arial" w:hAnsi="Arial" w:cs="Arial" w:eastAsia="Arial"/>
          <w:sz w:val="23"/>
          <w:szCs w:val="23"/>
          <w:color w:val="595959"/>
          <w:spacing w:val="-15"/>
          <w:w w:val="76"/>
        </w:rPr>
        <w:t>.</w:t>
      </w:r>
      <w:r>
        <w:rPr>
          <w:rFonts w:ascii="Arial" w:hAnsi="Arial" w:cs="Arial" w:eastAsia="Arial"/>
          <w:sz w:val="23"/>
          <w:szCs w:val="23"/>
          <w:color w:val="808080"/>
          <w:spacing w:val="-24"/>
          <w:w w:val="123"/>
        </w:rPr>
        <w:t>.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76"/>
        </w:rPr>
        <w:t>.</w:t>
      </w:r>
      <w:r>
        <w:rPr>
          <w:rFonts w:ascii="Arial" w:hAnsi="Arial" w:cs="Arial" w:eastAsia="Arial"/>
          <w:sz w:val="23"/>
          <w:szCs w:val="23"/>
          <w:color w:val="464646"/>
          <w:spacing w:val="-19"/>
          <w:w w:val="76"/>
        </w:rPr>
        <w:t>.</w:t>
      </w:r>
      <w:r>
        <w:rPr>
          <w:rFonts w:ascii="Arial" w:hAnsi="Arial" w:cs="Arial" w:eastAsia="Arial"/>
          <w:sz w:val="23"/>
          <w:szCs w:val="23"/>
          <w:color w:val="808080"/>
          <w:spacing w:val="0"/>
          <w:w w:val="76"/>
        </w:rPr>
        <w:t>.</w:t>
      </w:r>
      <w:r>
        <w:rPr>
          <w:rFonts w:ascii="Arial" w:hAnsi="Arial" w:cs="Arial" w:eastAsia="Arial"/>
          <w:sz w:val="23"/>
          <w:szCs w:val="23"/>
          <w:color w:val="808080"/>
          <w:spacing w:val="-19"/>
          <w:w w:val="76"/>
        </w:rPr>
        <w:t>.</w:t>
      </w:r>
      <w:r>
        <w:rPr>
          <w:rFonts w:ascii="Arial" w:hAnsi="Arial" w:cs="Arial" w:eastAsia="Arial"/>
          <w:sz w:val="23"/>
          <w:szCs w:val="23"/>
          <w:color w:val="595959"/>
          <w:spacing w:val="0"/>
          <w:w w:val="70"/>
        </w:rPr>
        <w:t>....................</w:t>
      </w:r>
      <w:r>
        <w:rPr>
          <w:rFonts w:ascii="Arial" w:hAnsi="Arial" w:cs="Arial" w:eastAsia="Arial"/>
          <w:sz w:val="23"/>
          <w:szCs w:val="23"/>
          <w:color w:val="595959"/>
          <w:spacing w:val="-19"/>
          <w:w w:val="70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0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30"/>
          <w:w w:val="70"/>
        </w:rPr>
        <w:t>.</w:t>
      </w:r>
      <w:r>
        <w:rPr>
          <w:rFonts w:ascii="Arial" w:hAnsi="Arial" w:cs="Arial" w:eastAsia="Arial"/>
          <w:sz w:val="23"/>
          <w:szCs w:val="23"/>
          <w:color w:val="6D6E6E"/>
          <w:spacing w:val="0"/>
          <w:w w:val="75"/>
        </w:rPr>
        <w:t>..</w:t>
      </w:r>
      <w:r>
        <w:rPr>
          <w:rFonts w:ascii="Arial" w:hAnsi="Arial" w:cs="Arial" w:eastAsia="Arial"/>
          <w:sz w:val="23"/>
          <w:szCs w:val="23"/>
          <w:color w:val="6D6E6E"/>
          <w:spacing w:val="-5"/>
          <w:w w:val="75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15"/>
          <w:w w:val="82"/>
        </w:rPr>
        <w:t>.</w:t>
      </w:r>
      <w:r>
        <w:rPr>
          <w:rFonts w:ascii="Arial" w:hAnsi="Arial" w:cs="Arial" w:eastAsia="Arial"/>
          <w:sz w:val="23"/>
          <w:szCs w:val="23"/>
          <w:color w:val="595959"/>
          <w:spacing w:val="-19"/>
          <w:w w:val="103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10"/>
          <w:w w:val="82"/>
        </w:rPr>
        <w:t>.</w:t>
      </w:r>
      <w:r>
        <w:rPr>
          <w:rFonts w:ascii="Arial" w:hAnsi="Arial" w:cs="Arial" w:eastAsia="Arial"/>
          <w:sz w:val="23"/>
          <w:szCs w:val="23"/>
          <w:color w:val="808080"/>
          <w:spacing w:val="-22"/>
          <w:w w:val="103"/>
        </w:rPr>
        <w:t>.</w:t>
      </w:r>
      <w:r>
        <w:rPr>
          <w:rFonts w:ascii="Arial" w:hAnsi="Arial" w:cs="Arial" w:eastAsia="Arial"/>
          <w:sz w:val="23"/>
          <w:szCs w:val="23"/>
          <w:color w:val="595959"/>
          <w:spacing w:val="0"/>
          <w:w w:val="81"/>
        </w:rPr>
        <w:t>.</w:t>
      </w:r>
      <w:r>
        <w:rPr>
          <w:rFonts w:ascii="Arial" w:hAnsi="Arial" w:cs="Arial" w:eastAsia="Arial"/>
          <w:sz w:val="23"/>
          <w:szCs w:val="23"/>
          <w:color w:val="595959"/>
          <w:spacing w:val="-33"/>
          <w:w w:val="81"/>
        </w:rPr>
        <w:t>.</w:t>
      </w:r>
      <w:r>
        <w:rPr>
          <w:rFonts w:ascii="Arial" w:hAnsi="Arial" w:cs="Arial" w:eastAsia="Arial"/>
          <w:sz w:val="23"/>
          <w:szCs w:val="23"/>
          <w:color w:val="808080"/>
          <w:spacing w:val="-24"/>
          <w:w w:val="123"/>
        </w:rPr>
        <w:t>.</w:t>
      </w:r>
      <w:r>
        <w:rPr>
          <w:rFonts w:ascii="Arial" w:hAnsi="Arial" w:cs="Arial" w:eastAsia="Arial"/>
          <w:sz w:val="23"/>
          <w:szCs w:val="23"/>
          <w:color w:val="595959"/>
          <w:spacing w:val="0"/>
          <w:w w:val="72"/>
        </w:rPr>
        <w:t>...</w:t>
      </w:r>
      <w:r>
        <w:rPr>
          <w:rFonts w:ascii="Arial" w:hAnsi="Arial" w:cs="Arial" w:eastAsia="Arial"/>
          <w:sz w:val="23"/>
          <w:szCs w:val="23"/>
          <w:color w:val="595959"/>
          <w:spacing w:val="-15"/>
          <w:w w:val="72"/>
        </w:rPr>
        <w:t>.</w:t>
      </w:r>
      <w:r>
        <w:rPr>
          <w:rFonts w:ascii="Arial" w:hAnsi="Arial" w:cs="Arial" w:eastAsia="Arial"/>
          <w:sz w:val="23"/>
          <w:szCs w:val="23"/>
          <w:color w:val="808080"/>
          <w:spacing w:val="0"/>
          <w:w w:val="78"/>
        </w:rPr>
        <w:t>..</w:t>
      </w:r>
      <w:r>
        <w:rPr>
          <w:rFonts w:ascii="Arial" w:hAnsi="Arial" w:cs="Arial" w:eastAsia="Arial"/>
          <w:sz w:val="23"/>
          <w:szCs w:val="23"/>
          <w:color w:val="808080"/>
          <w:spacing w:val="-38"/>
          <w:w w:val="78"/>
        </w:rPr>
        <w:t>.</w:t>
      </w:r>
      <w:r>
        <w:rPr>
          <w:rFonts w:ascii="Arial" w:hAnsi="Arial" w:cs="Arial" w:eastAsia="Arial"/>
          <w:sz w:val="23"/>
          <w:szCs w:val="23"/>
          <w:color w:val="595959"/>
          <w:spacing w:val="0"/>
          <w:w w:val="72"/>
        </w:rPr>
        <w:t>..</w:t>
      </w:r>
      <w:r>
        <w:rPr>
          <w:rFonts w:ascii="Arial" w:hAnsi="Arial" w:cs="Arial" w:eastAsia="Arial"/>
          <w:sz w:val="23"/>
          <w:szCs w:val="23"/>
          <w:color w:val="595959"/>
          <w:spacing w:val="-30"/>
          <w:w w:val="72"/>
        </w:rPr>
        <w:t>.</w:t>
      </w:r>
      <w:r>
        <w:rPr>
          <w:rFonts w:ascii="Arial" w:hAnsi="Arial" w:cs="Arial" w:eastAsia="Arial"/>
          <w:sz w:val="23"/>
          <w:szCs w:val="23"/>
          <w:color w:val="808080"/>
          <w:spacing w:val="0"/>
          <w:w w:val="75"/>
        </w:rPr>
        <w:t>..</w:t>
      </w:r>
      <w:r>
        <w:rPr>
          <w:rFonts w:ascii="Arial" w:hAnsi="Arial" w:cs="Arial" w:eastAsia="Arial"/>
          <w:sz w:val="23"/>
          <w:szCs w:val="23"/>
          <w:color w:val="808080"/>
          <w:spacing w:val="-14"/>
          <w:w w:val="75"/>
        </w:rPr>
        <w:t>.</w:t>
      </w:r>
      <w:r>
        <w:rPr>
          <w:rFonts w:ascii="Arial" w:hAnsi="Arial" w:cs="Arial" w:eastAsia="Arial"/>
          <w:sz w:val="23"/>
          <w:szCs w:val="23"/>
          <w:color w:val="595959"/>
          <w:spacing w:val="0"/>
          <w:w w:val="69"/>
        </w:rPr>
        <w:t>......</w:t>
      </w:r>
      <w:r>
        <w:rPr>
          <w:rFonts w:ascii="Arial" w:hAnsi="Arial" w:cs="Arial" w:eastAsia="Arial"/>
          <w:sz w:val="23"/>
          <w:szCs w:val="23"/>
          <w:color w:val="595959"/>
          <w:spacing w:val="-37"/>
          <w:w w:val="69"/>
        </w:rPr>
        <w:t>.</w:t>
      </w:r>
      <w:r>
        <w:rPr>
          <w:rFonts w:ascii="Arial" w:hAnsi="Arial" w:cs="Arial" w:eastAsia="Arial"/>
          <w:sz w:val="23"/>
          <w:szCs w:val="23"/>
          <w:color w:val="808080"/>
          <w:spacing w:val="0"/>
          <w:w w:val="81"/>
        </w:rPr>
        <w:t>..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196" w:lineRule="exact"/>
        <w:ind w:left="4238" w:right="4291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40"/>
        </w:rPr>
        <w:t>angı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3" w:lineRule="exact"/>
        <w:ind w:right="-20"/>
        <w:jc w:val="left"/>
        <w:tabs>
          <w:tab w:pos="3180" w:val="left"/>
          <w:tab w:pos="8620" w:val="left"/>
        </w:tabs>
        <w:rPr>
          <w:rFonts w:ascii="Arial" w:hAnsi="Arial" w:cs="Arial" w:eastAsia="Arial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:Osma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KALAY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BABABA"/>
          <w:spacing w:val="-23"/>
          <w:w w:val="144"/>
          <w:position w:val="-1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  <w:position w:val="-1"/>
        </w:rPr>
        <w:t>Kiracı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Kullana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D6E6E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D6E6E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  <w:position w:val="-1"/>
        </w:rPr>
        <w:t>lbra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  <w:position w:val="-1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1"/>
        </w:rPr>
        <w:t>inı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DELIAVCI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</w:r>
      <w:r>
        <w:rPr>
          <w:rFonts w:ascii="Arial" w:hAnsi="Arial" w:cs="Arial" w:eastAsia="Arial"/>
          <w:sz w:val="7"/>
          <w:szCs w:val="7"/>
          <w:color w:val="BABABA"/>
          <w:spacing w:val="0"/>
          <w:w w:val="52"/>
          <w:position w:val="7"/>
        </w:rPr>
        <w:t>1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60"/>
          <w:cols w:num="3" w:equalWidth="0">
            <w:col w:w="1114" w:space="1076"/>
            <w:col w:w="402" w:space="0"/>
            <w:col w:w="906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52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9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8"/>
        </w:rPr>
        <w:t>Ça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vuş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Durmu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ŞIMŞEK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right="-20"/>
        <w:jc w:val="left"/>
        <w:tabs>
          <w:tab w:pos="2540" w:val="left"/>
          <w:tab w:pos="548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:13:01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9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5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aati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3"/>
          <w:w w:val="9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8"/>
        </w:rPr>
        <w:t>13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1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230"/>
        </w:rPr>
        <w:t>ll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97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EF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2"/>
        </w:rPr>
        <w:t>27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60"/>
          <w:cols w:num="2" w:equalWidth="0">
            <w:col w:w="584" w:space="1607"/>
            <w:col w:w="9469"/>
          </w:cols>
        </w:sectPr>
      </w:pPr>
      <w:rPr/>
    </w:p>
    <w:p>
      <w:pPr>
        <w:spacing w:before="0" w:after="0" w:line="281" w:lineRule="exact"/>
        <w:ind w:left="162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6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  <w:position w:val="-2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95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left="4742" w:right="490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9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0" w:lineRule="auto"/>
        <w:ind w:left="4733" w:right="411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7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7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8"/>
        </w:rPr>
        <w:t>:Geld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9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40" w:lineRule="auto"/>
        <w:ind w:left="2190" w:right="-20"/>
        <w:jc w:val="left"/>
        <w:tabs>
          <w:tab w:pos="4760" w:val="left"/>
          <w:tab w:pos="69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95959"/>
          <w:w w:val="24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Sayısı:3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Do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94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8"/>
          <w:w w:val="9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lgaz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9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6D6E6E"/>
          <w:spacing w:val="0"/>
          <w:w w:val="105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40" w:lineRule="auto"/>
        <w:ind w:left="162" w:right="-20"/>
        <w:jc w:val="left"/>
        <w:tabs>
          <w:tab w:pos="2260" w:val="left"/>
          <w:tab w:pos="4820" w:val="left"/>
          <w:tab w:pos="7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4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0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74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74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3"/>
          <w:w w:val="17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13:01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207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52"/>
          <w:w w:val="2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:2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5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Sayısı:8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220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14:20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0" w:lineRule="auto"/>
        <w:ind w:left="2190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9"/>
        </w:rPr>
        <w:t>[Yardıma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7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30"/>
          <w:w w:val="7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652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22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0" w:lineRule="auto"/>
        <w:ind w:left="219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1A1A1A"/>
          <w:spacing w:val="7"/>
          <w:w w:val="27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77"/>
        </w:rPr>
        <w:t>ı::ki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4"/>
        </w:rPr>
        <w:t>Adı-Soyaclı:Merkez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40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4"/>
        </w:rPr>
        <w:t>Çııvu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Hıdı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5"/>
        </w:rPr>
        <w:t>EKE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4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43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2"/>
        </w:rPr>
        <w:t>Can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5"/>
          <w:w w:val="9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</w:rPr>
        <w:t>ciibi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3"/>
        </w:rPr>
        <w:t>Yene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DEMİRTAS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left="15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p1ayııı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vanldığıııda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duınanlı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yanınakla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6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9" w:lineRule="exact"/>
        <w:ind w:left="4728" w:right="433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3"/>
          <w:position w:val="-1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246" w:right="-20"/>
        <w:jc w:val="left"/>
        <w:tabs>
          <w:tab w:pos="2260" w:val="left"/>
          <w:tab w:pos="4760" w:val="left"/>
          <w:tab w:pos="6680" w:val="left"/>
          <w:tab w:pos="8240" w:val="left"/>
          <w:tab w:pos="98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95959"/>
          <w:w w:val="208"/>
          <w:position w:val="-1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3"/>
          <w:w w:val="208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8"/>
          <w:position w:val="-1"/>
        </w:rPr>
        <w:t>dürme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71"/>
          <w:position w:val="-1"/>
        </w:rPr>
        <w:t>ul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71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23"/>
          <w:w w:val="17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söndürme</w:t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ın3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2"/>
          <w:position w:val="-2"/>
        </w:rPr>
        <w:t>!Köpük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0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79"/>
          <w:position w:val="-2"/>
        </w:rPr>
        <w:t>IK.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89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"/>
          <w:w w:val="89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9"/>
          <w:position w:val="-2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9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6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2"/>
        </w:rPr>
      </w:r>
      <w:r>
        <w:rPr>
          <w:rFonts w:ascii="Arial" w:hAnsi="Arial" w:cs="Arial" w:eastAsia="Arial"/>
          <w:sz w:val="25"/>
          <w:szCs w:val="25"/>
          <w:color w:val="464646"/>
          <w:spacing w:val="0"/>
          <w:w w:val="126"/>
          <w:position w:val="-2"/>
        </w:rPr>
        <w:t>tm</w:t>
      </w:r>
      <w:r>
        <w:rPr>
          <w:rFonts w:ascii="Arial" w:hAnsi="Arial" w:cs="Arial" w:eastAsia="Arial"/>
          <w:sz w:val="25"/>
          <w:szCs w:val="25"/>
          <w:color w:val="464646"/>
          <w:spacing w:val="-40"/>
          <w:w w:val="126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67" w:lineRule="exact"/>
        <w:ind w:left="5114" w:right="-20"/>
        <w:jc w:val="left"/>
        <w:tabs>
          <w:tab w:pos="6660" w:val="left"/>
          <w:tab w:pos="7660" w:val="left"/>
          <w:tab w:pos="8240" w:val="left"/>
          <w:tab w:pos="9820" w:val="left"/>
        </w:tabs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2"/>
        </w:rPr>
        <w:t>5m3</w:t>
      </w:r>
      <w:r>
        <w:rPr>
          <w:rFonts w:ascii="Arial" w:hAnsi="Arial" w:cs="Arial" w:eastAsia="Arial"/>
          <w:sz w:val="17"/>
          <w:szCs w:val="17"/>
          <w:color w:val="383838"/>
          <w:spacing w:val="2"/>
          <w:w w:val="100"/>
          <w:position w:val="2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2"/>
        </w:rPr>
      </w:r>
      <w:r>
        <w:rPr>
          <w:rFonts w:ascii="Arial" w:hAnsi="Arial" w:cs="Arial" w:eastAsia="Arial"/>
          <w:sz w:val="30"/>
          <w:szCs w:val="30"/>
          <w:color w:val="383838"/>
          <w:spacing w:val="12"/>
          <w:w w:val="75"/>
          <w:position w:val="0"/>
        </w:rPr>
        <w:t>ı</w:t>
      </w:r>
      <w:r>
        <w:rPr>
          <w:rFonts w:ascii="Arial" w:hAnsi="Arial" w:cs="Arial" w:eastAsia="Arial"/>
          <w:sz w:val="30"/>
          <w:szCs w:val="30"/>
          <w:color w:val="383838"/>
          <w:spacing w:val="21"/>
          <w:w w:val="75"/>
          <w:u w:val="single" w:color="4F4F4F"/>
          <w:position w:val="0"/>
        </w:rPr>
        <w:t> </w:t>
      </w:r>
      <w:r>
        <w:rPr>
          <w:rFonts w:ascii="Arial" w:hAnsi="Arial" w:cs="Arial" w:eastAsia="Arial"/>
          <w:sz w:val="30"/>
          <w:szCs w:val="30"/>
          <w:color w:val="383838"/>
          <w:spacing w:val="0"/>
          <w:w w:val="100"/>
          <w:u w:val="single" w:color="4F4F4F"/>
          <w:position w:val="0"/>
        </w:rPr>
        <w:tab/>
      </w:r>
      <w:r>
        <w:rPr>
          <w:rFonts w:ascii="Arial" w:hAnsi="Arial" w:cs="Arial" w:eastAsia="Arial"/>
          <w:sz w:val="30"/>
          <w:szCs w:val="30"/>
          <w:color w:val="383838"/>
          <w:spacing w:val="0"/>
          <w:w w:val="100"/>
          <w:u w:val="single" w:color="4F4F4F"/>
          <w:position w:val="0"/>
        </w:rPr>
      </w:r>
      <w:r>
        <w:rPr>
          <w:rFonts w:ascii="Arial" w:hAnsi="Arial" w:cs="Arial" w:eastAsia="Arial"/>
          <w:sz w:val="30"/>
          <w:szCs w:val="30"/>
          <w:color w:val="383838"/>
          <w:spacing w:val="0"/>
          <w:w w:val="100"/>
          <w:position w:val="0"/>
        </w:rPr>
      </w:r>
      <w:r>
        <w:rPr>
          <w:rFonts w:ascii="Arial" w:hAnsi="Arial" w:cs="Arial" w:eastAsia="Arial"/>
          <w:sz w:val="30"/>
          <w:szCs w:val="30"/>
          <w:color w:val="38383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0"/>
          <w:szCs w:val="30"/>
          <w:color w:val="383838"/>
          <w:spacing w:val="0"/>
          <w:w w:val="100"/>
          <w:position w:val="0"/>
        </w:rPr>
      </w:r>
      <w:r>
        <w:rPr>
          <w:rFonts w:ascii="Arial" w:hAnsi="Arial" w:cs="Arial" w:eastAsia="Arial"/>
          <w:sz w:val="30"/>
          <w:szCs w:val="30"/>
          <w:color w:val="595959"/>
          <w:spacing w:val="0"/>
          <w:w w:val="100"/>
          <w:position w:val="0"/>
        </w:rPr>
        <w:t>ı</w:t>
      </w:r>
      <w:r>
        <w:rPr>
          <w:rFonts w:ascii="Arial" w:hAnsi="Arial" w:cs="Arial" w:eastAsia="Arial"/>
          <w:sz w:val="30"/>
          <w:szCs w:val="30"/>
          <w:color w:val="595959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0"/>
          <w:szCs w:val="30"/>
          <w:color w:val="595959"/>
          <w:spacing w:val="0"/>
          <w:w w:val="100"/>
          <w:position w:val="0"/>
        </w:rPr>
      </w:r>
      <w:r>
        <w:rPr>
          <w:rFonts w:ascii="Arial" w:hAnsi="Arial" w:cs="Arial" w:eastAsia="Arial"/>
          <w:sz w:val="30"/>
          <w:szCs w:val="30"/>
          <w:color w:val="464646"/>
          <w:spacing w:val="0"/>
          <w:w w:val="71"/>
          <w:position w:val="0"/>
        </w:rPr>
        <w:t>ı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224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5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otur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odasında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sehpası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çekyat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9"/>
          <w:w w:val="8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tekli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koltu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,halı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8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pimape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ere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camla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tavan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40" w:lineRule="auto"/>
        <w:ind w:left="15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95959"/>
          <w:w w:val="496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ndürme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6"/>
        </w:rPr>
        <w:t>Ha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6"/>
          <w:w w:val="97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6"/>
          <w:w w:val="177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77"/>
          <w:shadow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77"/>
          <w:shadow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77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77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9"/>
          <w:w w:val="97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78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7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koınple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daire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giri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tava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plasti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eriıne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ho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1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pimape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pencere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elektrikli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süpürg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ah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tavan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06" w:lineRule="exact"/>
        <w:ind w:left="2178" w:right="230" w:firstLine="-2038"/>
        <w:jc w:val="right"/>
        <w:tabs>
          <w:tab w:pos="2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575.796509pt;margin-top:1.59864pt;width:.1pt;height:6.452395pt;mso-position-horizontal-relative:page;mso-position-vertical-relative:paragraph;z-index:-15268" coordorigin="11516,32" coordsize="2,129">
            <v:shape style="position:absolute;left:11516;top:32;width:2;height:129" coordorigin="11516,32" coordsize="0,129" path="m11516,161l11516,32e" filled="f" stroked="t" strokeweight=".47616pt" strokecolor="#343434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0"/>
        </w:rPr>
        <w:t>ı&lt;.ısme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8"/>
          <w:w w:val="8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sıvala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dökülme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yata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odası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kapısı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tekli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za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yata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muhteli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giyim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eşyal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halı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ısianmak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5"/>
          <w:w w:val="5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8"/>
        </w:rPr>
        <w:t>slenme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9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giri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</w:rPr>
        <w:t>kap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9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13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dalapiarı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muhteli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eşyaları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çamaşı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makinası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6"/>
        </w:rPr>
        <w:t>buzdolabı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ısme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pimape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ncere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erimek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bany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eşyal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islenmek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tesisatı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çatı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5"/>
        </w:rPr>
        <w:t>tarafımızda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7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kısmen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açılma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komple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islenıne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Kir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cı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İbrahim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4"/>
        </w:rPr>
        <w:t>DELiAVC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3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nı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beyanına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danı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kredi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kartı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6"/>
        </w:rPr>
        <w:t>telefonu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49" w:lineRule="auto"/>
        <w:ind w:left="2209" w:right="32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4"/>
        </w:rPr>
        <w:t>vanma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3"/>
        </w:rPr>
        <w:t>sur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7"/>
          <w:w w:val="10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68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5"/>
        </w:rPr>
        <w:t>gö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7"/>
          <w:w w:val="95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1üştür.Tahınini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1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5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25.000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eşyada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15.000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</w:rPr>
        <w:t>dir.Toplaı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40.000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dir.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6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4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8"/>
          <w:w w:val="9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ngııı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4"/>
        </w:rPr>
        <w:t>başlangıcının;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iki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kargi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ikinci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katıııda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daireni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oturma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odasında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3" w:lineRule="exact"/>
        <w:ind w:left="176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</w:rPr>
        <w:t>J!duğu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yapıl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soruşturınada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</w:rPr>
        <w:t>pr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ze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takılı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vaziyetteki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televizyo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fişini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ısınma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2"/>
        </w:rPr>
        <w:t>yıpranma,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220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cskime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deforme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olma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gibi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</w:rPr>
        <w:t>nedenler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98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ra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izolelerini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tutuşturara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çıkmış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40" w:lineRule="auto"/>
        <w:ind w:left="220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8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labileceği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30" w:right="-20"/>
        <w:jc w:val="left"/>
        <w:tabs>
          <w:tab w:pos="2200" w:val="left"/>
          <w:tab w:pos="68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29"/>
          <w:position w:val="1"/>
        </w:rPr>
        <w:t>igorta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29"/>
          <w:position w:val="1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8"/>
          <w:w w:val="12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5"/>
          <w:position w:val="0"/>
        </w:rPr>
        <w:t>:şirketi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4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0"/>
          <w:position w:val="0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70"/>
          <w:position w:val="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8"/>
          <w:position w:val="0"/>
        </w:rPr>
        <w:t>edel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58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6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2" w:after="0" w:line="240" w:lineRule="auto"/>
        <w:ind w:left="171" w:right="-20"/>
        <w:jc w:val="left"/>
        <w:tabs>
          <w:tab w:pos="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7"/>
          <w:szCs w:val="27"/>
          <w:color w:val="595959"/>
          <w:spacing w:val="0"/>
          <w:w w:val="100"/>
        </w:rPr>
        <w:t>A</w:t>
      </w:r>
      <w:r>
        <w:rPr>
          <w:rFonts w:ascii="Arial" w:hAnsi="Arial" w:cs="Arial" w:eastAsia="Arial"/>
          <w:sz w:val="27"/>
          <w:szCs w:val="27"/>
          <w:color w:val="595959"/>
          <w:spacing w:val="0"/>
          <w:w w:val="100"/>
        </w:rPr>
        <w:tab/>
      </w:r>
      <w:r>
        <w:rPr>
          <w:rFonts w:ascii="Arial" w:hAnsi="Arial" w:cs="Arial" w:eastAsia="Arial"/>
          <w:sz w:val="27"/>
          <w:szCs w:val="27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Jereç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06" w:lineRule="exact"/>
        <w:ind w:left="171" w:right="6468"/>
        <w:jc w:val="left"/>
        <w:tabs>
          <w:tab w:pos="2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İbrahim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DELiAVC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edilmiştir.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3" w:after="0" w:line="100" w:lineRule="exact"/>
        <w:ind w:left="181" w:right="-20"/>
        <w:jc w:val="left"/>
        <w:tabs>
          <w:tab w:pos="2200" w:val="left"/>
          <w:tab w:pos="6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5"/>
          <w:w w:val="94"/>
          <w:position w:val="-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  <w:position w:val="-8"/>
        </w:rPr>
        <w:t>kibi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  <w:position w:val="-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94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8"/>
        </w:rPr>
        <w:t>Döni.lşü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9"/>
        </w:rPr>
        <w:t>Ta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0"/>
          <w:w w:val="100"/>
          <w:position w:val="-9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9"/>
        </w:rPr>
        <w:t>ih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2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D6E6E"/>
          <w:spacing w:val="1"/>
          <w:w w:val="100"/>
          <w:position w:val="-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8"/>
        </w:rPr>
        <w:t>16.05.2017</w:t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80"/>
          <w:position w:val="-8"/>
        </w:rPr>
        <w:t>aali: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0"/>
          <w:w w:val="18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8"/>
        </w:rPr>
        <w:t>14:20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60"/>
        </w:sectPr>
      </w:pPr>
      <w:rPr/>
    </w:p>
    <w:p>
      <w:pPr>
        <w:spacing w:before="0" w:after="0" w:line="129" w:lineRule="exact"/>
        <w:ind w:left="2343" w:right="-186"/>
        <w:jc w:val="left"/>
        <w:tabs>
          <w:tab w:pos="4080" w:val="left"/>
        </w:tabs>
        <w:rPr>
          <w:rFonts w:ascii="Times New Roman" w:hAnsi="Times New Roman" w:cs="Times New Roman" w:eastAsia="Times New Roman"/>
          <w:sz w:val="97"/>
          <w:szCs w:val="9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62"/>
        </w:rPr>
        <w:t>Gitınişse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  <w:position w:val="-6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62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62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100"/>
          <w:position w:val="-6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7"/>
          <w:position w:val="-62"/>
        </w:rPr>
        <w:t>Amir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"/>
          <w:w w:val="97"/>
          <w:position w:val="-6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D6E6E"/>
          <w:spacing w:val="0"/>
          <w:w w:val="145"/>
          <w:position w:val="-6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D6E6E"/>
          <w:spacing w:val="0"/>
          <w:w w:val="100"/>
          <w:position w:val="-6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D6E6E"/>
          <w:spacing w:val="0"/>
          <w:w w:val="100"/>
          <w:position w:val="-62"/>
        </w:rPr>
      </w:r>
      <w:r>
        <w:rPr>
          <w:rFonts w:ascii="Times New Roman" w:hAnsi="Times New Roman" w:cs="Times New Roman" w:eastAsia="Times New Roman"/>
          <w:sz w:val="97"/>
          <w:szCs w:val="97"/>
          <w:color w:val="2D3475"/>
          <w:spacing w:val="0"/>
          <w:w w:val="100"/>
          <w:i/>
          <w:position w:val="-68"/>
        </w:rPr>
        <w:t>V</w:t>
      </w:r>
      <w:r>
        <w:rPr>
          <w:rFonts w:ascii="Times New Roman" w:hAnsi="Times New Roman" w:cs="Times New Roman" w:eastAsia="Times New Roman"/>
          <w:sz w:val="97"/>
          <w:szCs w:val="97"/>
          <w:color w:val="000000"/>
          <w:spacing w:val="0"/>
          <w:w w:val="100"/>
          <w:position w:val="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99" w:lineRule="atLeas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9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61"/>
        </w:rPr>
        <w:t>El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20"/>
          <w:w w:val="6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</w:rPr>
        <w:t>Koy'"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60"/>
          <w:cols w:num="2" w:equalWidth="0">
            <w:col w:w="4610" w:space="353"/>
            <w:col w:w="6697"/>
          </w:cols>
        </w:sectPr>
      </w:pPr>
      <w:rPr/>
    </w:p>
    <w:p>
      <w:pPr>
        <w:spacing w:before="0" w:after="0" w:line="517" w:lineRule="atLeast"/>
        <w:ind w:left="257" w:right="-20"/>
        <w:jc w:val="left"/>
        <w:tabs>
          <w:tab w:pos="1060" w:val="left"/>
          <w:tab w:pos="1580" w:val="left"/>
          <w:tab w:pos="2200" w:val="left"/>
          <w:tab w:pos="8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f]İDE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Karşıyaka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60"/>
        </w:sectPr>
      </w:pPr>
      <w:rPr/>
    </w:p>
    <w:p>
      <w:pPr>
        <w:spacing w:before="0" w:after="0" w:line="39" w:lineRule="atLeast"/>
        <w:ind w:right="644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09.510406pt;margin-top:8.630159pt;width:.1pt;height:10.276036pt;mso-position-horizontal-relative:page;mso-position-vertical-relative:paragraph;z-index:-15267" coordorigin="4190,173" coordsize="2,206">
            <v:shape style="position:absolute;left:4190;top:173;width:2;height:206" coordorigin="4190,173" coordsize="0,206" path="m4190,378l4190,173e" filled="f" stroked="t" strokeweight=".71424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Y'"g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41" w:lineRule="exact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1"/>
          <w:position w:val="1"/>
        </w:rPr>
        <w:t>EkipAmiri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32" w:lineRule="exact"/>
        <w:ind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595959"/>
          <w:spacing w:val="0"/>
          <w:w w:val="72"/>
          <w:position w:val="2"/>
        </w:rPr>
        <w:t>2</w:t>
      </w:r>
      <w:r>
        <w:rPr>
          <w:rFonts w:ascii="Arial" w:hAnsi="Arial" w:cs="Arial" w:eastAsia="Arial"/>
          <w:sz w:val="25"/>
          <w:szCs w:val="25"/>
          <w:color w:val="595959"/>
          <w:spacing w:val="0"/>
          <w:w w:val="72"/>
          <w:position w:val="2"/>
        </w:rPr>
        <w:t> </w:t>
      </w:r>
      <w:r>
        <w:rPr>
          <w:rFonts w:ascii="Arial" w:hAnsi="Arial" w:cs="Arial" w:eastAsia="Arial"/>
          <w:sz w:val="22"/>
          <w:szCs w:val="22"/>
          <w:color w:val="595959"/>
          <w:spacing w:val="0"/>
          <w:w w:val="100"/>
          <w:i/>
          <w:position w:val="2"/>
        </w:rPr>
        <w:t>1</w:t>
      </w:r>
      <w:r>
        <w:rPr>
          <w:rFonts w:ascii="Arial" w:hAnsi="Arial" w:cs="Arial" w:eastAsia="Arial"/>
          <w:sz w:val="22"/>
          <w:szCs w:val="22"/>
          <w:color w:val="595959"/>
          <w:spacing w:val="6"/>
          <w:w w:val="100"/>
          <w:i/>
          <w:position w:val="2"/>
        </w:rPr>
        <w:t> </w:t>
      </w:r>
      <w:r>
        <w:rPr>
          <w:rFonts w:ascii="Arial" w:hAnsi="Arial" w:cs="Arial" w:eastAsia="Arial"/>
          <w:sz w:val="25"/>
          <w:szCs w:val="25"/>
          <w:color w:val="595959"/>
          <w:spacing w:val="0"/>
          <w:w w:val="53"/>
          <w:position w:val="2"/>
        </w:rPr>
        <w:t>Mavı</w:t>
      </w:r>
      <w:r>
        <w:rPr>
          <w:rFonts w:ascii="Arial" w:hAnsi="Arial" w:cs="Arial" w:eastAsia="Arial"/>
          <w:sz w:val="25"/>
          <w:szCs w:val="25"/>
          <w:color w:val="595959"/>
          <w:spacing w:val="0"/>
          <w:w w:val="53"/>
          <w:position w:val="2"/>
        </w:rPr>
        <w:t>s</w:t>
      </w:r>
      <w:r>
        <w:rPr>
          <w:rFonts w:ascii="Arial" w:hAnsi="Arial" w:cs="Arial" w:eastAsia="Arial"/>
          <w:sz w:val="25"/>
          <w:szCs w:val="25"/>
          <w:color w:val="595959"/>
          <w:spacing w:val="0"/>
          <w:w w:val="53"/>
          <w:position w:val="2"/>
        </w:rPr>
        <w:t> </w:t>
      </w:r>
      <w:r>
        <w:rPr>
          <w:rFonts w:ascii="Arial" w:hAnsi="Arial" w:cs="Arial" w:eastAsia="Arial"/>
          <w:sz w:val="25"/>
          <w:szCs w:val="25"/>
          <w:color w:val="595959"/>
          <w:spacing w:val="5"/>
          <w:w w:val="53"/>
          <w:position w:val="2"/>
        </w:rPr>
        <w:t> </w:t>
      </w:r>
      <w:r>
        <w:rPr>
          <w:rFonts w:ascii="Arial" w:hAnsi="Arial" w:cs="Arial" w:eastAsia="Arial"/>
          <w:sz w:val="25"/>
          <w:szCs w:val="25"/>
          <w:color w:val="595959"/>
          <w:spacing w:val="0"/>
          <w:w w:val="63"/>
          <w:position w:val="2"/>
        </w:rPr>
        <w:t>2017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60"/>
          <w:cols w:num="2" w:equalWidth="0">
            <w:col w:w="5628" w:space="3329"/>
            <w:col w:w="2703"/>
          </w:cols>
        </w:sectPr>
      </w:pPr>
      <w:rPr/>
    </w:p>
    <w:p>
      <w:pPr>
        <w:spacing w:before="0" w:after="0" w:line="241" w:lineRule="exact"/>
        <w:ind w:left="329" w:right="-20"/>
        <w:jc w:val="left"/>
        <w:tabs>
          <w:tab w:pos="3200" w:val="left"/>
          <w:tab w:pos="8160" w:val="left"/>
          <w:tab w:pos="90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168.798721pt;margin-top:.496662pt;width:.1pt;height:9.320124pt;mso-position-horizontal-relative:page;mso-position-vertical-relative:paragraph;z-index:-15266" coordorigin="3376,10" coordsize="2,186">
            <v:shape style="position:absolute;left:3376;top:10;width:2;height:186" coordorigin="3376,10" coordsize="0,186" path="m3376,196l3376,10e" filled="f" stroked="t" strokeweight=".71424pt" strokecolor="#000000">
              <v:path arrowok="t"/>
            </v:shape>
          </v:group>
          <w10:wrap type="none"/>
        </w:pict>
      </w:r>
      <w:r>
        <w:rPr/>
        <w:pict>
          <v:group style="position:absolute;margin-left:211.296005pt;margin-top:5.993145pt;width:.1pt;height:5.257507pt;mso-position-horizontal-relative:page;mso-position-vertical-relative:paragraph;z-index:-15265" coordorigin="4226,120" coordsize="2,105">
            <v:shape style="position:absolute;left:4226;top:120;width:2;height:105" coordorigin="4226,120" coordsize="0,105" path="m4226,225l4226,120e" filled="f" stroked="t" strokeweight="1.90464pt" strokecolor="#2F389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6D6E6E"/>
          <w:spacing w:val="-9"/>
          <w:w w:val="103"/>
          <w:position w:val="-1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55"/>
          <w:position w:val="-1"/>
        </w:rPr>
        <w:t>c:;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4D4DB1"/>
          <w:spacing w:val="0"/>
          <w:w w:val="100"/>
          <w:i/>
          <w:position w:val="-2"/>
        </w:rPr>
        <w:t>1</w:t>
      </w:r>
      <w:r>
        <w:rPr>
          <w:rFonts w:ascii="Arial" w:hAnsi="Arial" w:cs="Arial" w:eastAsia="Arial"/>
          <w:sz w:val="18"/>
          <w:szCs w:val="18"/>
          <w:color w:val="4D4DB1"/>
          <w:spacing w:val="-46"/>
          <w:w w:val="100"/>
          <w:i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4D4DB1"/>
          <w:spacing w:val="0"/>
          <w:w w:val="100"/>
          <w:i/>
          <w:position w:val="-2"/>
        </w:rPr>
        <w:tab/>
      </w:r>
      <w:r>
        <w:rPr>
          <w:rFonts w:ascii="Arial" w:hAnsi="Arial" w:cs="Arial" w:eastAsia="Arial"/>
          <w:sz w:val="18"/>
          <w:szCs w:val="18"/>
          <w:color w:val="4D4DB1"/>
          <w:spacing w:val="0"/>
          <w:w w:val="100"/>
          <w:i/>
          <w:position w:val="-2"/>
        </w:rPr>
      </w:r>
      <w:r>
        <w:rPr>
          <w:rFonts w:ascii="Arial" w:hAnsi="Arial" w:cs="Arial" w:eastAsia="Arial"/>
          <w:sz w:val="11"/>
          <w:szCs w:val="11"/>
          <w:color w:val="383838"/>
          <w:spacing w:val="0"/>
          <w:w w:val="284"/>
          <w:position w:val="1"/>
        </w:rPr>
        <w:t>;</w:t>
      </w:r>
      <w:r>
        <w:rPr>
          <w:rFonts w:ascii="Arial" w:hAnsi="Arial" w:cs="Arial" w:eastAsia="Arial"/>
          <w:sz w:val="11"/>
          <w:szCs w:val="11"/>
          <w:color w:val="38383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1"/>
          <w:szCs w:val="11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70"/>
          <w:i/>
          <w:position w:val="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70"/>
          <w:i/>
          <w:position w:val="3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9"/>
          <w:w w:val="70"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32"/>
          <w:position w:val="4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33"/>
          <w:position w:val="4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9"/>
          <w:position w:val="4"/>
        </w:rPr>
        <w:t>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80" w:lineRule="exact"/>
        <w:ind w:left="371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464646"/>
          <w:spacing w:val="0"/>
          <w:w w:val="72"/>
          <w:position w:val="-1"/>
        </w:rPr>
        <w:t>&lt;U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35" w:lineRule="exact"/>
        <w:ind w:left="371" w:right="-20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464646"/>
          <w:spacing w:val="0"/>
          <w:w w:val="110"/>
          <w:position w:val="-4"/>
        </w:rPr>
        <w:t>;&gt;,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60"/>
        </w:sectPr>
      </w:pPr>
      <w:rPr/>
    </w:p>
    <w:p>
      <w:pPr>
        <w:spacing w:before="0" w:after="0" w:line="8" w:lineRule="exact"/>
        <w:ind w:left="305" w:right="-100"/>
        <w:jc w:val="left"/>
        <w:tabs>
          <w:tab w:pos="2620" w:val="left"/>
          <w:tab w:pos="344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37"/>
          <w:szCs w:val="37"/>
          <w:color w:val="464646"/>
          <w:spacing w:val="0"/>
          <w:w w:val="66"/>
          <w:position w:val="-29"/>
        </w:rPr>
        <w:t>.g</w:t>
      </w:r>
      <w:r>
        <w:rPr>
          <w:rFonts w:ascii="Arial" w:hAnsi="Arial" w:cs="Arial" w:eastAsia="Arial"/>
          <w:sz w:val="37"/>
          <w:szCs w:val="37"/>
          <w:color w:val="464646"/>
          <w:spacing w:val="0"/>
          <w:w w:val="100"/>
          <w:position w:val="-29"/>
        </w:rPr>
        <w:tab/>
      </w:r>
      <w:r>
        <w:rPr>
          <w:rFonts w:ascii="Arial" w:hAnsi="Arial" w:cs="Arial" w:eastAsia="Arial"/>
          <w:sz w:val="37"/>
          <w:szCs w:val="37"/>
          <w:color w:val="464646"/>
          <w:spacing w:val="0"/>
          <w:w w:val="100"/>
          <w:position w:val="-29"/>
        </w:rPr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66"/>
          <w:position w:val="-35"/>
        </w:rPr>
        <w:t>M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-24"/>
          <w:w w:val="66"/>
          <w:position w:val="-3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100"/>
          <w:position w:val="-35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100"/>
          <w:position w:val="-35"/>
        </w:rPr>
      </w:r>
      <w:r>
        <w:rPr>
          <w:rFonts w:ascii="Arial" w:hAnsi="Arial" w:cs="Arial" w:eastAsia="Arial"/>
          <w:sz w:val="20"/>
          <w:szCs w:val="20"/>
          <w:color w:val="383838"/>
          <w:spacing w:val="-98"/>
          <w:w w:val="110"/>
          <w:position w:val="-35"/>
        </w:rPr>
        <w:t>e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35"/>
          <w:position w:val="-35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1" w:after="0" w:line="14" w:lineRule="atLeast"/>
        <w:ind w:right="-106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4"/>
          <w:szCs w:val="44"/>
          <w:color w:val="383838"/>
          <w:w w:val="142"/>
          <w:position w:val="-8"/>
        </w:rPr>
        <w:t>·</w:t>
      </w:r>
      <w:r>
        <w:rPr>
          <w:rFonts w:ascii="Times New Roman" w:hAnsi="Times New Roman" w:cs="Times New Roman" w:eastAsia="Times New Roman"/>
          <w:sz w:val="44"/>
          <w:szCs w:val="44"/>
          <w:color w:val="383838"/>
          <w:spacing w:val="-67"/>
          <w:w w:val="142"/>
          <w:position w:val="-8"/>
        </w:rPr>
        <w:t>"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9"/>
          <w:position w:val="0"/>
        </w:rPr>
        <w:t>ir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124" w:lineRule="atLeas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80"/>
        </w:rPr>
        <w:t>lıi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8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4"/>
        </w:rPr>
        <w:t>ly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4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</w:rPr>
        <w:t>B.it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60"/>
          <w:cols w:num="3" w:equalWidth="0">
            <w:col w:w="3531" w:space="178"/>
            <w:col w:w="469" w:space="4554"/>
            <w:col w:w="2928"/>
          </w:cols>
        </w:sectPr>
      </w:pPr>
      <w:rPr/>
    </w:p>
    <w:p>
      <w:pPr>
        <w:spacing w:before="0" w:after="0" w:line="3" w:lineRule="exact"/>
        <w:ind w:left="2428" w:right="-172"/>
        <w:jc w:val="left"/>
        <w:tabs>
          <w:tab w:pos="7800" w:val="left"/>
        </w:tabs>
        <w:rPr>
          <w:rFonts w:ascii="Times New Roman" w:hAnsi="Times New Roman" w:cs="Times New Roman" w:eastAsia="Times New Roman"/>
          <w:sz w:val="88"/>
          <w:szCs w:val="8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8.084488pt;margin-top:.1607pt;width:4.351200pt;height:35pt;mso-position-horizontal-relative:page;mso-position-vertical-relative:paragraph;z-index:-15254" type="#_x0000_t202" filled="f" stroked="f">
            <v:textbox inset="0,0,0,0">
              <w:txbxContent>
                <w:p>
                  <w:pPr>
                    <w:spacing w:before="0" w:after="0" w:line="700" w:lineRule="exact"/>
                    <w:ind w:right="-145"/>
                    <w:jc w:val="left"/>
                    <w:rPr>
                      <w:rFonts w:ascii="Arial" w:hAnsi="Arial" w:cs="Arial" w:eastAsia="Arial"/>
                      <w:sz w:val="70"/>
                      <w:szCs w:val="70"/>
                    </w:rPr>
                  </w:pPr>
                  <w:rPr/>
                  <w:r>
                    <w:rPr>
                      <w:rFonts w:ascii="Arial" w:hAnsi="Arial" w:cs="Arial" w:eastAsia="Arial"/>
                      <w:sz w:val="70"/>
                      <w:szCs w:val="70"/>
                      <w:color w:val="343F9A"/>
                      <w:spacing w:val="0"/>
                      <w:w w:val="56"/>
                      <w:i/>
                      <w:position w:val="-1"/>
                    </w:rPr>
                    <w:t>j</w:t>
                  </w:r>
                  <w:r>
                    <w:rPr>
                      <w:rFonts w:ascii="Arial" w:hAnsi="Arial" w:cs="Arial" w:eastAsia="Arial"/>
                      <w:sz w:val="70"/>
                      <w:szCs w:val="7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383838"/>
          <w:spacing w:val="-9"/>
          <w:w w:val="97"/>
          <w:position w:val="-6"/>
        </w:rPr>
        <w:t>3</w:t>
      </w:r>
      <w:r>
        <w:rPr>
          <w:rFonts w:ascii="Arial" w:hAnsi="Arial" w:cs="Arial" w:eastAsia="Arial"/>
          <w:sz w:val="21"/>
          <w:szCs w:val="21"/>
          <w:color w:val="808080"/>
          <w:spacing w:val="-9"/>
          <w:w w:val="180"/>
          <w:position w:val="-6"/>
        </w:rPr>
        <w:t>.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96"/>
          <w:position w:val="-6"/>
        </w:rPr>
        <w:t>Post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97"/>
          <w:position w:val="-6"/>
        </w:rPr>
        <w:t>a</w:t>
      </w:r>
      <w:r>
        <w:rPr>
          <w:rFonts w:ascii="Arial" w:hAnsi="Arial" w:cs="Arial" w:eastAsia="Arial"/>
          <w:sz w:val="21"/>
          <w:szCs w:val="21"/>
          <w:color w:val="383838"/>
          <w:spacing w:val="28"/>
          <w:w w:val="100"/>
          <w:position w:val="-6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-81"/>
          <w:w w:val="106"/>
          <w:position w:val="-6"/>
        </w:rPr>
        <w:t>3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95"/>
          <w:position w:val="-6"/>
        </w:rPr>
        <w:t>Amiri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88"/>
          <w:szCs w:val="88"/>
          <w:color w:val="3F4683"/>
          <w:spacing w:val="-244"/>
          <w:w w:val="292"/>
          <w:position w:val="-19"/>
        </w:rPr>
        <w:t>d</w:t>
      </w:r>
      <w:r>
        <w:rPr>
          <w:rFonts w:ascii="Times New Roman" w:hAnsi="Times New Roman" w:cs="Times New Roman" w:eastAsia="Times New Roman"/>
          <w:sz w:val="88"/>
          <w:szCs w:val="88"/>
          <w:color w:val="000000"/>
          <w:spacing w:val="0"/>
          <w:w w:val="100"/>
          <w:position w:val="0"/>
        </w:rPr>
      </w:r>
    </w:p>
    <w:p>
      <w:pPr>
        <w:spacing w:before="0" w:after="0" w:line="3" w:lineRule="exact"/>
        <w:ind w:right="-20"/>
        <w:jc w:val="left"/>
        <w:tabs>
          <w:tab w:pos="52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6"/>
          <w:szCs w:val="36"/>
          <w:color w:val="595959"/>
          <w:spacing w:val="-33"/>
          <w:w w:val="58"/>
          <w:position w:val="-4"/>
        </w:rPr>
        <w:t>ı</w:t>
      </w:r>
      <w:r>
        <w:rPr>
          <w:rFonts w:ascii="Times New Roman" w:hAnsi="Times New Roman" w:cs="Times New Roman" w:eastAsia="Times New Roman"/>
          <w:sz w:val="36"/>
          <w:szCs w:val="36"/>
          <w:color w:val="BABABA"/>
          <w:spacing w:val="0"/>
          <w:w w:val="52"/>
          <w:position w:val="-4"/>
        </w:rPr>
        <w:t>-</w:t>
      </w:r>
      <w:r>
        <w:rPr>
          <w:rFonts w:ascii="Times New Roman" w:hAnsi="Times New Roman" w:cs="Times New Roman" w:eastAsia="Times New Roman"/>
          <w:sz w:val="36"/>
          <w:szCs w:val="36"/>
          <w:color w:val="BABAB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36"/>
          <w:szCs w:val="36"/>
          <w:color w:val="BABABA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6"/>
          <w:szCs w:val="26"/>
          <w:color w:val="939599"/>
          <w:spacing w:val="0"/>
          <w:w w:val="100"/>
          <w:position w:val="-4"/>
        </w:rPr>
        <w:t>(</w:t>
      </w:r>
      <w:r>
        <w:rPr>
          <w:rFonts w:ascii="Times New Roman" w:hAnsi="Times New Roman" w:cs="Times New Roman" w:eastAsia="Times New Roman"/>
          <w:sz w:val="26"/>
          <w:szCs w:val="26"/>
          <w:color w:val="939599"/>
          <w:spacing w:val="-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595959"/>
          <w:spacing w:val="-181"/>
          <w:w w:val="67"/>
          <w:position w:val="-19"/>
        </w:rPr>
        <w:t>&lt;</w:t>
      </w:r>
      <w:r>
        <w:rPr>
          <w:rFonts w:ascii="Times New Roman" w:hAnsi="Times New Roman" w:cs="Times New Roman" w:eastAsia="Times New Roman"/>
          <w:sz w:val="26"/>
          <w:szCs w:val="26"/>
          <w:color w:val="808080"/>
          <w:spacing w:val="-9"/>
          <w:w w:val="97"/>
          <w:position w:val="-4"/>
        </w:rPr>
        <w:t>ı</w:t>
      </w:r>
      <w:r>
        <w:rPr>
          <w:rFonts w:ascii="Times New Roman" w:hAnsi="Times New Roman" w:cs="Times New Roman" w:eastAsia="Times New Roman"/>
          <w:sz w:val="26"/>
          <w:szCs w:val="26"/>
          <w:color w:val="939599"/>
          <w:spacing w:val="-20"/>
          <w:w w:val="133"/>
          <w:position w:val="-4"/>
        </w:rPr>
        <w:t>:</w:t>
      </w:r>
      <w:r>
        <w:rPr>
          <w:rFonts w:ascii="Times New Roman" w:hAnsi="Times New Roman" w:cs="Times New Roman" w:eastAsia="Times New Roman"/>
          <w:sz w:val="34"/>
          <w:szCs w:val="34"/>
          <w:color w:val="595959"/>
          <w:spacing w:val="-92"/>
          <w:w w:val="67"/>
          <w:position w:val="-19"/>
        </w:rPr>
        <w:t>c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-19"/>
          <w:w w:val="90"/>
          <w:position w:val="-4"/>
        </w:rPr>
        <w:t>•</w:t>
      </w:r>
      <w:r>
        <w:rPr>
          <w:rFonts w:ascii="Times New Roman" w:hAnsi="Times New Roman" w:cs="Times New Roman" w:eastAsia="Times New Roman"/>
          <w:sz w:val="34"/>
          <w:szCs w:val="34"/>
          <w:color w:val="595959"/>
          <w:spacing w:val="0"/>
          <w:w w:val="68"/>
          <w:position w:val="-19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595959"/>
          <w:spacing w:val="-30"/>
          <w:w w:val="68"/>
          <w:position w:val="-19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BABABA"/>
          <w:spacing w:val="0"/>
          <w:w w:val="68"/>
          <w:position w:val="-4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BABABA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BABABA"/>
          <w:spacing w:val="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AAAAAA"/>
          <w:spacing w:val="0"/>
          <w:w w:val="54"/>
          <w:position w:val="-19"/>
        </w:rPr>
        <w:t>·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60"/>
          <w:cols w:num="2" w:equalWidth="0">
            <w:col w:w="8392" w:space="468"/>
            <w:col w:w="2800"/>
          </w:cols>
        </w:sectPr>
      </w:pPr>
      <w:rPr/>
    </w:p>
    <w:p>
      <w:pPr>
        <w:spacing w:before="54" w:after="0" w:line="314" w:lineRule="exact"/>
        <w:ind w:left="3709" w:right="-20"/>
        <w:jc w:val="left"/>
        <w:tabs>
          <w:tab w:pos="4480" w:val="left"/>
          <w:tab w:pos="5480" w:val="left"/>
          <w:tab w:pos="918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pict>
          <v:group style="position:absolute;margin-left:168.203522pt;margin-top:6.589558pt;width:.1pt;height:17.923318pt;mso-position-horizontal-relative:page;mso-position-vertical-relative:paragraph;z-index:-15264" coordorigin="3364,132" coordsize="2,358">
            <v:shape style="position:absolute;left:3364;top:132;width:2;height:358" coordorigin="3364,132" coordsize="0,358" path="m3364,490l3364,132e" filled="f" stroked="t" strokeweight="1.190400pt" strokecolor="#343893">
              <v:path arrowok="t"/>
            </v:shape>
          </v:group>
          <w10:wrap type="none"/>
        </w:pict>
      </w:r>
      <w:r>
        <w:rPr/>
        <w:pict>
          <v:group style="position:absolute;margin-left:176.298248pt;margin-top:6.589558pt;width:.1pt;height:5.257507pt;mso-position-horizontal-relative:page;mso-position-vertical-relative:paragraph;z-index:-15263" coordorigin="3526,132" coordsize="2,105">
            <v:shape style="position:absolute;left:3526;top:132;width:2;height:105" coordorigin="3526,132" coordsize="0,105" path="m3526,237l3526,132e" filled="f" stroked="t" strokeweight=".95232pt" strokecolor="#444B9C">
              <v:path arrowok="t"/>
            </v:shape>
          </v:group>
          <w10:wrap type="none"/>
        </w:pict>
      </w:r>
      <w:r>
        <w:rPr/>
        <w:pict>
          <v:group style="position:absolute;margin-left:391.760651pt;margin-top:9.221902pt;width:72.019201pt;height:17.677159pt;mso-position-horizontal-relative:page;mso-position-vertical-relative:paragraph;z-index:-15262" coordorigin="7835,184" coordsize="1440,354">
            <v:group style="position:absolute;left:7838;top:462;width:1019;height:2" coordorigin="7838,462" coordsize="1019,2">
              <v:shape style="position:absolute;left:7838;top:462;width:1019;height:2" coordorigin="7838,462" coordsize="1019,0" path="m7838,462l8857,462e" filled="f" stroked="t" strokeweight=".23808pt" strokecolor="#575BA8">
                <v:path arrowok="t"/>
              </v:shape>
            </v:group>
            <v:group style="position:absolute;left:8857;top:462;width:229;height:2" coordorigin="8857,462" coordsize="229,2">
              <v:shape style="position:absolute;left:8857;top:462;width:229;height:2" coordorigin="8857,462" coordsize="229,0" path="m8857,462l9085,462e" filled="f" stroked="t" strokeweight="1.190400pt" strokecolor="#3B3F83">
                <v:path arrowok="t"/>
              </v:shape>
            </v:group>
            <v:group style="position:absolute;left:9085;top:462;width:157;height:2" coordorigin="9085,462" coordsize="157,2">
              <v:shape style="position:absolute;left:9085;top:462;width:157;height:2" coordorigin="9085,462" coordsize="157,0" path="m9085,462l9242,462e" filled="f" stroked="t" strokeweight="3.33312pt" strokecolor="#2F44A0">
                <v:path arrowok="t"/>
              </v:shape>
            </v:group>
            <v:group style="position:absolute;left:9238;top:203;width:2;height:315" coordorigin="9238,203" coordsize="2,315">
              <v:shape style="position:absolute;left:9238;top:203;width:2;height:315" coordorigin="9238,203" coordsize="0,315" path="m9238,519l9238,203e" filled="f" stroked="t" strokeweight="1.90464pt" strokecolor="#3F4B7C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1"/>
          <w:szCs w:val="11"/>
          <w:color w:val="3F4683"/>
          <w:spacing w:val="0"/>
          <w:w w:val="100"/>
          <w:i/>
          <w:position w:val="5"/>
        </w:rPr>
        <w:t>1</w:t>
      </w:r>
      <w:r>
        <w:rPr>
          <w:rFonts w:ascii="Arial" w:hAnsi="Arial" w:cs="Arial" w:eastAsia="Arial"/>
          <w:sz w:val="11"/>
          <w:szCs w:val="11"/>
          <w:color w:val="3F4683"/>
          <w:spacing w:val="-28"/>
          <w:w w:val="100"/>
          <w:i/>
          <w:position w:val="5"/>
        </w:rPr>
        <w:t> </w:t>
      </w:r>
      <w:r>
        <w:rPr>
          <w:rFonts w:ascii="Arial" w:hAnsi="Arial" w:cs="Arial" w:eastAsia="Arial"/>
          <w:sz w:val="11"/>
          <w:szCs w:val="11"/>
          <w:color w:val="3F4683"/>
          <w:spacing w:val="0"/>
          <w:w w:val="100"/>
          <w:i/>
          <w:position w:val="5"/>
        </w:rPr>
        <w:tab/>
      </w:r>
      <w:r>
        <w:rPr>
          <w:rFonts w:ascii="Arial" w:hAnsi="Arial" w:cs="Arial" w:eastAsia="Arial"/>
          <w:sz w:val="11"/>
          <w:szCs w:val="11"/>
          <w:color w:val="3F4683"/>
          <w:spacing w:val="0"/>
          <w:w w:val="100"/>
          <w:i/>
          <w:position w:val="5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Durııı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39599"/>
          <w:spacing w:val="0"/>
          <w:w w:val="128"/>
          <w:position w:val="-1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939599"/>
          <w:spacing w:val="0"/>
          <w:w w:val="12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39599"/>
          <w:spacing w:val="4"/>
          <w:w w:val="12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69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0"/>
          <w:w w:val="109"/>
          <w:position w:val="-1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0"/>
          <w:w w:val="108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8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1"/>
          <w:szCs w:val="31"/>
          <w:color w:val="BABABA"/>
          <w:spacing w:val="0"/>
          <w:w w:val="71"/>
          <w:position w:val="-4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BABABA"/>
          <w:spacing w:val="-3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6D6E6E"/>
          <w:spacing w:val="0"/>
          <w:w w:val="103"/>
          <w:position w:val="-4"/>
        </w:rPr>
        <w:t>fi</w:t>
      </w:r>
      <w:r>
        <w:rPr>
          <w:rFonts w:ascii="Times New Roman" w:hAnsi="Times New Roman" w:cs="Times New Roman" w:eastAsia="Times New Roman"/>
          <w:sz w:val="31"/>
          <w:szCs w:val="31"/>
          <w:color w:val="6D6E6E"/>
          <w:spacing w:val="-32"/>
          <w:w w:val="103"/>
          <w:position w:val="-4"/>
        </w:rPr>
        <w:t>l</w:t>
      </w:r>
      <w:r>
        <w:rPr>
          <w:rFonts w:ascii="Times New Roman" w:hAnsi="Times New Roman" w:cs="Times New Roman" w:eastAsia="Times New Roman"/>
          <w:sz w:val="31"/>
          <w:szCs w:val="31"/>
          <w:color w:val="939599"/>
          <w:spacing w:val="0"/>
          <w:w w:val="62"/>
          <w:position w:val="-4"/>
        </w:rPr>
        <w:t>7</w:t>
      </w:r>
      <w:r>
        <w:rPr>
          <w:rFonts w:ascii="Times New Roman" w:hAnsi="Times New Roman" w:cs="Times New Roman" w:eastAsia="Times New Roman"/>
          <w:sz w:val="31"/>
          <w:szCs w:val="31"/>
          <w:color w:val="939599"/>
          <w:spacing w:val="3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AAAAAA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AAAAAA"/>
          <w:spacing w:val="-2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6D6E6E"/>
          <w:spacing w:val="0"/>
          <w:w w:val="100"/>
          <w:position w:val="-4"/>
        </w:rPr>
        <w:t>'</w:t>
      </w:r>
      <w:r>
        <w:rPr>
          <w:rFonts w:ascii="Times New Roman" w:hAnsi="Times New Roman" w:cs="Times New Roman" w:eastAsia="Times New Roman"/>
          <w:sz w:val="31"/>
          <w:szCs w:val="31"/>
          <w:color w:val="6D6E6E"/>
          <w:spacing w:val="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AAAAAA"/>
          <w:spacing w:val="0"/>
          <w:w w:val="124"/>
          <w:position w:val="-4"/>
        </w:rPr>
        <w:t>'</w:t>
      </w:r>
      <w:r>
        <w:rPr>
          <w:rFonts w:ascii="Times New Roman" w:hAnsi="Times New Roman" w:cs="Times New Roman" w:eastAsia="Times New Roman"/>
          <w:sz w:val="31"/>
          <w:szCs w:val="31"/>
          <w:color w:val="AAAAAA"/>
          <w:spacing w:val="-5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AAAAAA"/>
          <w:spacing w:val="0"/>
          <w:w w:val="57"/>
          <w:position w:val="-4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AAAAAA"/>
          <w:spacing w:val="0"/>
          <w:w w:val="57"/>
          <w:position w:val="-4"/>
        </w:rPr>
        <w:t>   </w:t>
      </w:r>
      <w:r>
        <w:rPr>
          <w:rFonts w:ascii="Times New Roman" w:hAnsi="Times New Roman" w:cs="Times New Roman" w:eastAsia="Times New Roman"/>
          <w:sz w:val="31"/>
          <w:szCs w:val="31"/>
          <w:color w:val="AAAAAA"/>
          <w:spacing w:val="7"/>
          <w:w w:val="57"/>
          <w:position w:val="-4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939599"/>
          <w:spacing w:val="0"/>
          <w:w w:val="100"/>
          <w:position w:val="-4"/>
        </w:rPr>
        <w:t>'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left="4767" w:right="6123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v:group style="position:absolute;margin-left:483.778564pt;margin-top:3.489172pt;width:53.091841pt;height:.1pt;mso-position-horizontal-relative:page;mso-position-vertical-relative:paragraph;z-index:-15261" coordorigin="9676,70" coordsize="1062,2">
            <v:shape style="position:absolute;left:9676;top:70;width:1062;height:2" coordorigin="9676,70" coordsize="1062,0" path="m9676,70l10737,70e" filled="f" stroked="t" strokeweight="1.190400pt" strokecolor="#3848A8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7.585266pt;margin-top:9.04088pt;width:1.368982pt;height:25.0pt;mso-position-horizontal-relative:page;mso-position-vertical-relative:paragraph;z-index:-15257" type="#_x0000_t202" filled="f" stroked="f">
            <v:textbox inset="0,0,0,0">
              <w:txbxContent>
                <w:p>
                  <w:pPr>
                    <w:spacing w:before="0" w:after="0" w:line="500" w:lineRule="exact"/>
                    <w:ind w:right="-115"/>
                    <w:jc w:val="left"/>
                    <w:rPr>
                      <w:rFonts w:ascii="Arial" w:hAnsi="Arial" w:cs="Arial" w:eastAsia="Arial"/>
                      <w:sz w:val="50"/>
                      <w:szCs w:val="50"/>
                    </w:rPr>
                  </w:pPr>
                  <w:rPr/>
                  <w:r>
                    <w:rPr>
                      <w:rFonts w:ascii="Arial" w:hAnsi="Arial" w:cs="Arial" w:eastAsia="Arial"/>
                      <w:sz w:val="50"/>
                      <w:szCs w:val="50"/>
                      <w:color w:val="939599"/>
                      <w:spacing w:val="-110"/>
                      <w:w w:val="100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0"/>
          <w:szCs w:val="30"/>
          <w:color w:val="383838"/>
          <w:w w:val="48"/>
          <w:position w:val="-7"/>
        </w:rPr>
        <w:t>tı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-5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595959"/>
          <w:spacing w:val="0"/>
          <w:w w:val="101"/>
          <w:position w:val="-7"/>
        </w:rPr>
        <w:t>r.ç,.,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00" w:right="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04" w:lineRule="exact"/>
        <w:ind w:left="333" w:right="-81"/>
        <w:jc w:val="left"/>
        <w:tabs>
          <w:tab w:pos="2660" w:val="left"/>
          <w:tab w:pos="434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2.846085pt;margin-top:5.184752pt;width:1.573425pt;height:22.5pt;mso-position-horizontal-relative:page;mso-position-vertical-relative:paragraph;z-index:-15255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Arial" w:hAnsi="Arial" w:cs="Arial" w:eastAsia="Arial"/>
                      <w:sz w:val="45"/>
                      <w:szCs w:val="45"/>
                      <w:color w:val="383838"/>
                      <w:spacing w:val="0"/>
                      <w:w w:val="21"/>
                    </w:rPr>
                    <w:t>·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1"/>
          <w:szCs w:val="11"/>
          <w:color w:val="383838"/>
          <w:spacing w:val="0"/>
          <w:w w:val="57"/>
          <w:position w:val="-4"/>
        </w:rPr>
        <w:t>...1&lt;:</w:t>
      </w:r>
      <w:r>
        <w:rPr>
          <w:rFonts w:ascii="Times New Roman" w:hAnsi="Times New Roman" w:cs="Times New Roman" w:eastAsia="Times New Roman"/>
          <w:sz w:val="11"/>
          <w:szCs w:val="11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383838"/>
          <w:spacing w:val="0"/>
          <w:w w:val="100"/>
          <w:position w:val="-4"/>
        </w:rPr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69"/>
          <w:b/>
          <w:bCs/>
          <w:position w:val="-17"/>
        </w:rPr>
        <w:t>Al</w:t>
      </w:r>
      <w:r>
        <w:rPr>
          <w:rFonts w:ascii="Arial" w:hAnsi="Arial" w:cs="Arial" w:eastAsia="Arial"/>
          <w:sz w:val="27"/>
          <w:szCs w:val="27"/>
          <w:color w:val="383838"/>
          <w:spacing w:val="-12"/>
          <w:w w:val="70"/>
          <w:b/>
          <w:bCs/>
          <w:position w:val="-17"/>
        </w:rPr>
        <w:t>t</w:t>
      </w:r>
      <w:r>
        <w:rPr>
          <w:rFonts w:ascii="Arial" w:hAnsi="Arial" w:cs="Arial" w:eastAsia="Arial"/>
          <w:sz w:val="27"/>
          <w:szCs w:val="27"/>
          <w:color w:val="6D6E6E"/>
          <w:spacing w:val="-16"/>
          <w:w w:val="50"/>
          <w:b/>
          <w:bCs/>
          <w:position w:val="-17"/>
        </w:rPr>
        <w:t>.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79"/>
          <w:b/>
          <w:bCs/>
          <w:position w:val="-17"/>
        </w:rPr>
        <w:t>d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100"/>
          <w:b/>
          <w:bCs/>
          <w:position w:val="-17"/>
        </w:rPr>
        <w:tab/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100"/>
          <w:b/>
          <w:bCs/>
          <w:position w:val="-17"/>
        </w:rPr>
      </w:r>
      <w:r>
        <w:rPr>
          <w:rFonts w:ascii="Times New Roman" w:hAnsi="Times New Roman" w:cs="Times New Roman" w:eastAsia="Times New Roman"/>
          <w:sz w:val="26"/>
          <w:szCs w:val="26"/>
          <w:color w:val="464646"/>
          <w:spacing w:val="0"/>
          <w:w w:val="100"/>
          <w:position w:val="-17"/>
        </w:rPr>
        <w:t>fÇ</w:t>
      </w:r>
      <w:r>
        <w:rPr>
          <w:rFonts w:ascii="Times New Roman" w:hAnsi="Times New Roman" w:cs="Times New Roman" w:eastAsia="Times New Roman"/>
          <w:sz w:val="26"/>
          <w:szCs w:val="26"/>
          <w:color w:val="464646"/>
          <w:spacing w:val="40"/>
          <w:w w:val="100"/>
          <w:position w:val="-17"/>
        </w:rPr>
        <w:t> </w:t>
      </w:r>
      <w:r>
        <w:rPr>
          <w:rFonts w:ascii="Arial" w:hAnsi="Arial" w:cs="Arial" w:eastAsia="Arial"/>
          <w:sz w:val="18"/>
          <w:szCs w:val="18"/>
          <w:color w:val="6D6E6E"/>
          <w:spacing w:val="0"/>
          <w:w w:val="149"/>
          <w:position w:val="-17"/>
        </w:rPr>
        <w:t>ı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43F9A"/>
          <w:spacing w:val="0"/>
          <w:w w:val="600"/>
          <w:position w:val="-1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43F9A"/>
          <w:spacing w:val="-179"/>
          <w:w w:val="6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657"/>
          <w:spacing w:val="0"/>
          <w:w w:val="144"/>
          <w:position w:val="-1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333657"/>
          <w:spacing w:val="29"/>
          <w:w w:val="14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88"/>
          <w:position w:val="-1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87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939599"/>
          <w:spacing w:val="0"/>
          <w:w w:val="46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76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50"/>
          <w:w w:val="125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939599"/>
          <w:spacing w:val="0"/>
          <w:w w:val="289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939599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5"/>
          <w:position w:val="-1"/>
        </w:rPr>
        <w:t>rangı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"/>
          <w:w w:val="106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939599"/>
          <w:spacing w:val="0"/>
          <w:w w:val="76"/>
          <w:position w:val="-1"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939599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veAcil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20" w:lineRule="exact"/>
        <w:ind w:left="1212" w:right="103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5.68512pt;margin-top:9.574764pt;width:75.918379pt;height:23pt;mso-position-horizontal-relative:page;mso-position-vertical-relative:paragraph;z-index:-15256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tabs>
                      <w:tab w:pos="960" w:val="left"/>
                    </w:tabs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808080"/>
                      <w:spacing w:val="-8"/>
                      <w:w w:val="100"/>
                      <w:position w:val="4"/>
                    </w:rPr>
                    <w:t>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AAAAAA"/>
                      <w:spacing w:val="0"/>
                      <w:w w:val="100"/>
                      <w:position w:val="4"/>
                    </w:rPr>
                    <w:t>..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AAAAAA"/>
                      <w:spacing w:val="-52"/>
                      <w:w w:val="100"/>
                      <w:position w:val="4"/>
                    </w:rPr>
                    <w:t> 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AAAAAA"/>
                      <w:spacing w:val="0"/>
                      <w:w w:val="100"/>
                      <w:position w:val="4"/>
                    </w:rPr>
                    <w:tab/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AAAAAA"/>
                      <w:spacing w:val="0"/>
                      <w:w w:val="100"/>
                      <w:position w:val="4"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BABABA"/>
                      <w:spacing w:val="0"/>
                      <w:w w:val="61"/>
                      <w:position w:val="0"/>
                    </w:rPr>
                    <w:t>.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BABABA"/>
                      <w:spacing w:val="-74"/>
                      <w:w w:val="100"/>
                      <w:position w:val="0"/>
                    </w:rPr>
                    <w:t>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AAAAAA"/>
                      <w:spacing w:val="0"/>
                      <w:w w:val="167"/>
                      <w:i/>
                      <w:position w:val="1"/>
                    </w:rPr>
                    <w:t>: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AAAAAA"/>
                      <w:spacing w:val="23"/>
                      <w:w w:val="167"/>
                      <w:i/>
                      <w:position w:val="1"/>
                    </w:rPr>
                    <w:t>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939599"/>
                      <w:spacing w:val="0"/>
                      <w:w w:val="109"/>
                      <w:i/>
                      <w:position w:val="1"/>
                    </w:rPr>
                    <w:t>.i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939599"/>
                      <w:spacing w:val="-24"/>
                      <w:w w:val="100"/>
                      <w:i/>
                      <w:position w:val="1"/>
                    </w:rPr>
                    <w:t> 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939599"/>
                      <w:spacing w:val="0"/>
                      <w:w w:val="130"/>
                      <w:i/>
                      <w:position w:val="13"/>
                    </w:rPr>
                    <w:t>1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5D6795"/>
          <w:spacing w:val="0"/>
          <w:w w:val="100"/>
          <w:position w:val="8"/>
        </w:rPr>
        <w:t>\</w:t>
      </w:r>
      <w:r>
        <w:rPr>
          <w:rFonts w:ascii="Arial" w:hAnsi="Arial" w:cs="Arial" w:eastAsia="Arial"/>
          <w:sz w:val="21"/>
          <w:szCs w:val="21"/>
          <w:color w:val="5D6795"/>
          <w:spacing w:val="0"/>
          <w:w w:val="100"/>
          <w:position w:val="8"/>
        </w:rPr>
        <w:t> </w:t>
      </w:r>
      <w:r>
        <w:rPr>
          <w:rFonts w:ascii="Arial" w:hAnsi="Arial" w:cs="Arial" w:eastAsia="Arial"/>
          <w:sz w:val="21"/>
          <w:szCs w:val="21"/>
          <w:color w:val="5D6795"/>
          <w:spacing w:val="11"/>
          <w:w w:val="100"/>
          <w:position w:val="8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77"/>
          <w:position w:val="8"/>
        </w:rPr>
        <w:t>uda</w:t>
      </w:r>
      <w:r>
        <w:rPr>
          <w:rFonts w:ascii="Arial" w:hAnsi="Arial" w:cs="Arial" w:eastAsia="Arial"/>
          <w:sz w:val="21"/>
          <w:szCs w:val="21"/>
          <w:color w:val="383838"/>
          <w:spacing w:val="-28"/>
          <w:w w:val="77"/>
          <w:position w:val="8"/>
        </w:rPr>
        <w:t>h</w:t>
      </w:r>
      <w:r>
        <w:rPr>
          <w:rFonts w:ascii="Arial" w:hAnsi="Arial" w:cs="Arial" w:eastAsia="Arial"/>
          <w:sz w:val="32"/>
          <w:szCs w:val="32"/>
          <w:color w:val="AAAAAA"/>
          <w:spacing w:val="-54"/>
          <w:w w:val="73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77"/>
          <w:position w:val="8"/>
        </w:rPr>
        <w:t>a</w:t>
      </w:r>
      <w:r>
        <w:rPr>
          <w:rFonts w:ascii="Arial" w:hAnsi="Arial" w:cs="Arial" w:eastAsia="Arial"/>
          <w:sz w:val="21"/>
          <w:szCs w:val="21"/>
          <w:color w:val="383838"/>
          <w:spacing w:val="-9"/>
          <w:w w:val="77"/>
          <w:position w:val="8"/>
        </w:rPr>
        <w:t>J</w:t>
      </w:r>
      <w:r>
        <w:rPr>
          <w:rFonts w:ascii="Arial" w:hAnsi="Arial" w:cs="Arial" w:eastAsia="Arial"/>
          <w:sz w:val="21"/>
          <w:szCs w:val="21"/>
          <w:color w:val="595959"/>
          <w:spacing w:val="0"/>
          <w:w w:val="55"/>
          <w:position w:val="8"/>
        </w:rPr>
        <w:t>e-</w:t>
      </w:r>
      <w:r>
        <w:rPr>
          <w:rFonts w:ascii="Arial" w:hAnsi="Arial" w:cs="Arial" w:eastAsia="Arial"/>
          <w:sz w:val="21"/>
          <w:szCs w:val="21"/>
          <w:color w:val="595959"/>
          <w:spacing w:val="-19"/>
          <w:w w:val="100"/>
          <w:position w:val="8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86"/>
          <w:position w:val="8"/>
        </w:rPr>
        <w:t>Şub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86"/>
          <w:position w:val="8"/>
        </w:rPr>
        <w:t>e</w:t>
      </w:r>
      <w:r>
        <w:rPr>
          <w:rFonts w:ascii="Arial" w:hAnsi="Arial" w:cs="Arial" w:eastAsia="Arial"/>
          <w:sz w:val="19"/>
          <w:szCs w:val="19"/>
          <w:color w:val="383838"/>
          <w:spacing w:val="2"/>
          <w:w w:val="86"/>
          <w:position w:val="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78"/>
          <w:position w:val="8"/>
        </w:rPr>
        <w:t>Müdılr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-3"/>
          <w:w w:val="79"/>
          <w:position w:val="8"/>
        </w:rPr>
        <w:t>ü</w:t>
      </w:r>
      <w:r>
        <w:rPr>
          <w:rFonts w:ascii="Times New Roman" w:hAnsi="Times New Roman" w:cs="Times New Roman" w:eastAsia="Times New Roman"/>
          <w:sz w:val="21"/>
          <w:szCs w:val="21"/>
          <w:color w:val="939599"/>
          <w:spacing w:val="0"/>
          <w:w w:val="57"/>
          <w:position w:val="8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939599"/>
          <w:spacing w:val="-2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-11"/>
          <w:w w:val="80"/>
          <w:position w:val="8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AAAAAA"/>
          <w:spacing w:val="0"/>
          <w:w w:val="63"/>
          <w:position w:val="8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316" w:lineRule="exact"/>
        <w:ind w:left="1546" w:right="1348"/>
        <w:jc w:val="center"/>
        <w:tabs>
          <w:tab w:pos="2440" w:val="left"/>
          <w:tab w:pos="2780" w:val="left"/>
        </w:tabs>
        <w:rPr>
          <w:rFonts w:ascii="Arial" w:hAnsi="Arial" w:cs="Arial" w:eastAsia="Arial"/>
          <w:sz w:val="37"/>
          <w:szCs w:val="37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AAAAAA"/>
          <w:w w:val="55"/>
          <w:position w:val="-8"/>
        </w:rPr>
        <w:t>...</w:t>
      </w:r>
      <w:r>
        <w:rPr>
          <w:rFonts w:ascii="Times New Roman" w:hAnsi="Times New Roman" w:cs="Times New Roman" w:eastAsia="Times New Roman"/>
          <w:sz w:val="14"/>
          <w:szCs w:val="14"/>
          <w:color w:val="AAAAAA"/>
          <w:spacing w:val="9"/>
          <w:w w:val="55"/>
          <w:position w:val="-8"/>
        </w:rPr>
        <w:t>.</w:t>
      </w:r>
      <w:r>
        <w:rPr>
          <w:rFonts w:ascii="Arial" w:hAnsi="Arial" w:cs="Arial" w:eastAsia="Arial"/>
          <w:sz w:val="24"/>
          <w:szCs w:val="24"/>
          <w:color w:val="AAAAAA"/>
          <w:spacing w:val="0"/>
          <w:w w:val="279"/>
          <w:position w:val="-8"/>
        </w:rPr>
        <w:t>;</w:t>
      </w:r>
      <w:r>
        <w:rPr>
          <w:rFonts w:ascii="Arial" w:hAnsi="Arial" w:cs="Arial" w:eastAsia="Arial"/>
          <w:sz w:val="24"/>
          <w:szCs w:val="24"/>
          <w:color w:val="AAAAAA"/>
          <w:spacing w:val="-34"/>
          <w:w w:val="100"/>
          <w:position w:val="-8"/>
        </w:rPr>
        <w:t> </w:t>
      </w:r>
      <w:r>
        <w:rPr>
          <w:rFonts w:ascii="Arial" w:hAnsi="Arial" w:cs="Arial" w:eastAsia="Arial"/>
          <w:sz w:val="7"/>
          <w:szCs w:val="7"/>
          <w:color w:val="595959"/>
          <w:spacing w:val="0"/>
          <w:w w:val="383"/>
          <w:position w:val="-8"/>
        </w:rPr>
        <w:t>;</w:t>
      </w:r>
      <w:r>
        <w:rPr>
          <w:rFonts w:ascii="Arial" w:hAnsi="Arial" w:cs="Arial" w:eastAsia="Arial"/>
          <w:sz w:val="7"/>
          <w:szCs w:val="7"/>
          <w:color w:val="595959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7"/>
          <w:szCs w:val="7"/>
          <w:color w:val="595959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8"/>
          <w:szCs w:val="8"/>
          <w:color w:val="BABABA"/>
          <w:spacing w:val="0"/>
          <w:w w:val="195"/>
          <w:position w:val="-9"/>
        </w:rPr>
        <w:t>\</w:t>
      </w:r>
      <w:r>
        <w:rPr>
          <w:rFonts w:ascii="Times New Roman" w:hAnsi="Times New Roman" w:cs="Times New Roman" w:eastAsia="Times New Roman"/>
          <w:sz w:val="8"/>
          <w:szCs w:val="8"/>
          <w:color w:val="BABABA"/>
          <w:spacing w:val="0"/>
          <w:w w:val="195"/>
          <w:position w:val="-9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BABABA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BABABA"/>
          <w:spacing w:val="0"/>
          <w:w w:val="100"/>
          <w:position w:val="-9"/>
        </w:rPr>
      </w:r>
      <w:r>
        <w:rPr>
          <w:rFonts w:ascii="Arial" w:hAnsi="Arial" w:cs="Arial" w:eastAsia="Arial"/>
          <w:sz w:val="37"/>
          <w:szCs w:val="37"/>
          <w:color w:val="939599"/>
          <w:spacing w:val="0"/>
          <w:w w:val="102"/>
          <w:position w:val="-6"/>
        </w:rPr>
        <w:t>.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left="1903" w:right="1796"/>
        <w:jc w:val="center"/>
        <w:rPr>
          <w:rFonts w:ascii="Arial" w:hAnsi="Arial" w:cs="Arial" w:eastAsia="Arial"/>
          <w:sz w:val="37"/>
          <w:szCs w:val="3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AAAAAA"/>
          <w:w w:val="49"/>
          <w:position w:val="-11"/>
        </w:rPr>
        <w:t>.....</w:t>
      </w:r>
      <w:r>
        <w:rPr>
          <w:rFonts w:ascii="Times New Roman" w:hAnsi="Times New Roman" w:cs="Times New Roman" w:eastAsia="Times New Roman"/>
          <w:sz w:val="18"/>
          <w:szCs w:val="18"/>
          <w:color w:val="AAAAAA"/>
          <w:spacing w:val="-12"/>
          <w:w w:val="49"/>
          <w:position w:val="-1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CCCCCC"/>
          <w:spacing w:val="-11"/>
          <w:w w:val="98"/>
          <w:position w:val="-1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939599"/>
          <w:spacing w:val="0"/>
          <w:w w:val="147"/>
          <w:position w:val="-1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939599"/>
          <w:spacing w:val="0"/>
          <w:w w:val="100"/>
          <w:position w:val="-11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939599"/>
          <w:spacing w:val="20"/>
          <w:w w:val="100"/>
          <w:position w:val="-11"/>
        </w:rPr>
        <w:t> </w:t>
      </w:r>
      <w:r>
        <w:rPr>
          <w:rFonts w:ascii="Arial" w:hAnsi="Arial" w:cs="Arial" w:eastAsia="Arial"/>
          <w:sz w:val="37"/>
          <w:szCs w:val="37"/>
          <w:color w:val="AAAAAA"/>
          <w:spacing w:val="0"/>
          <w:w w:val="115"/>
          <w:position w:val="-10"/>
        </w:rPr>
        <w:t>.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200" w:right="60"/>
          <w:cols w:num="2" w:equalWidth="0">
            <w:col w:w="4799" w:space="2493"/>
            <w:col w:w="4368"/>
          </w:cols>
        </w:sectPr>
      </w:pPr>
      <w:rPr/>
    </w:p>
    <w:p>
      <w:pPr>
        <w:spacing w:before="0" w:after="0" w:line="145" w:lineRule="exact"/>
        <w:ind w:right="-15"/>
        <w:jc w:val="righ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16.0704pt;margin-top:35.131496pt;width:565.440012pt;height:783.484802pt;mso-position-horizontal-relative:page;mso-position-vertical-relative:page;z-index:-15269" coordorigin="321,703" coordsize="11309,15670">
            <v:group style="position:absolute;left:329;top:724;width:6681;height:2" coordorigin="329,724" coordsize="6681,2">
              <v:shape style="position:absolute;left:329;top:724;width:6681;height:2" coordorigin="329,724" coordsize="6681,0" path="m329,724l7009,724e" filled="f" stroked="t" strokeweight=".71424pt" strokecolor="#606060">
                <v:path arrowok="t"/>
              </v:shape>
            </v:group>
            <v:group style="position:absolute;left:333;top:712;width:2;height:2218" coordorigin="333,712" coordsize="2,2218">
              <v:shape style="position:absolute;left:333;top:712;width:2;height:2218" coordorigin="333,712" coordsize="0,2218" path="m333,2930l333,712e" filled="f" stroked="t" strokeweight=".95232pt" strokecolor="#676767">
                <v:path arrowok="t"/>
              </v:shape>
            </v:group>
            <v:group style="position:absolute;left:2369;top:717;width:2;height:1501" coordorigin="2369,717" coordsize="2,1501">
              <v:shape style="position:absolute;left:2369;top:717;width:2;height:1501" coordorigin="2369,717" coordsize="0,1501" path="m2369,2218l2369,717e" filled="f" stroked="t" strokeweight=".95232pt" strokecolor="#646464">
                <v:path arrowok="t"/>
              </v:shape>
            </v:group>
            <v:group style="position:absolute;left:6952;top:722;width:495;height:2" coordorigin="6952,722" coordsize="495,2">
              <v:shape style="position:absolute;left:6952;top:722;width:495;height:2" coordorigin="6952,722" coordsize="495,0" path="m6952,722l7447,722e" filled="f" stroked="t" strokeweight=".47616pt" strokecolor="#444444">
                <v:path arrowok="t"/>
              </v:shape>
            </v:group>
            <v:group style="position:absolute;left:7390;top:724;width:2376;height:2" coordorigin="7390,724" coordsize="2376,2">
              <v:shape style="position:absolute;left:7390;top:724;width:2376;height:2" coordorigin="7390,724" coordsize="2376,0" path="m7390,724l9766,724e" filled="f" stroked="t" strokeweight=".71424pt" strokecolor="#646464">
                <v:path arrowok="t"/>
              </v:shape>
            </v:group>
            <v:group style="position:absolute;left:9085;top:707;width:2;height:554" coordorigin="9085,707" coordsize="2,554">
              <v:shape style="position:absolute;left:9085;top:707;width:2;height:554" coordorigin="9085,707" coordsize="0,554" path="m9085,1262l9085,707e" filled="f" stroked="t" strokeweight=".23808pt" strokecolor="#707070">
                <v:path arrowok="t"/>
              </v:shape>
            </v:group>
            <v:group style="position:absolute;left:9709;top:726;width:276;height:2" coordorigin="9709,726" coordsize="276,2">
              <v:shape style="position:absolute;left:9709;top:726;width:276;height:2" coordorigin="9709,726" coordsize="276,0" path="m9709,726l9985,726e" filled="f" stroked="t" strokeweight=".47616pt" strokecolor="#484848">
                <v:path arrowok="t"/>
              </v:shape>
            </v:group>
            <v:group style="position:absolute;left:9928;top:722;width:1638;height:2" coordorigin="9928,722" coordsize="1638,2">
              <v:shape style="position:absolute;left:9928;top:722;width:1638;height:2" coordorigin="9928,722" coordsize="1638,0" path="m9928,722l11566,722e" filled="f" stroked="t" strokeweight=".71424pt" strokecolor="#646464">
                <v:path arrowok="t"/>
              </v:shape>
            </v:group>
            <v:group style="position:absolute;left:11564;top:712;width:2;height:2179" coordorigin="11564,712" coordsize="2,2179">
              <v:shape style="position:absolute;left:11564;top:712;width:2;height:2179" coordorigin="11564,712" coordsize="0,2179" path="m11564,2892l11564,712e" filled="f" stroked="t" strokeweight=".95232pt" strokecolor="#747474">
                <v:path arrowok="t"/>
              </v:shape>
            </v:group>
            <v:group style="position:absolute;left:9085;top:1262;width:2;height:449" coordorigin="9085,1262" coordsize="2,449">
              <v:shape style="position:absolute;left:9085;top:1262;width:2;height:449" coordorigin="9085,1262" coordsize="0,449" path="m9085,1711l9085,1262e" filled="f" stroked="t" strokeweight=".23808pt" strokecolor="#000000">
                <v:path arrowok="t"/>
              </v:shape>
            </v:group>
            <v:group style="position:absolute;left:9085;top:1711;width:2;height:502" coordorigin="9085,1711" coordsize="2,502">
              <v:shape style="position:absolute;left:9085;top:1711;width:2;height:502" coordorigin="9085,1711" coordsize="0,502" path="m9085,2213l9085,1711e" filled="f" stroked="t" strokeweight=".23808pt" strokecolor="#3B3B3B">
                <v:path arrowok="t"/>
              </v:shape>
            </v:group>
            <v:group style="position:absolute;left:338;top:2409;width:2;height:373" coordorigin="338,2409" coordsize="2,373">
              <v:shape style="position:absolute;left:338;top:2409;width:2;height:373" coordorigin="338,2409" coordsize="0,373" path="m338,2782l338,2409e" filled="f" stroked="t" strokeweight=".95232pt" strokecolor="#545454">
                <v:path arrowok="t"/>
              </v:shape>
            </v:group>
            <v:group style="position:absolute;left:329;top:2863;width:3571;height:2" coordorigin="329,2863" coordsize="3571,2">
              <v:shape style="position:absolute;left:329;top:2863;width:3571;height:2" coordorigin="329,2863" coordsize="3571,0" path="m329,2863l3900,2863e" filled="f" stroked="t" strokeweight=".71424pt" strokecolor="#5B5B5B">
                <v:path arrowok="t"/>
              </v:shape>
            </v:group>
            <v:group style="position:absolute;left:3843;top:2863;width:133;height:2" coordorigin="3843,2863" coordsize="133,2">
              <v:shape style="position:absolute;left:3843;top:2863;width:133;height:2" coordorigin="3843,2863" coordsize="133,0" path="m3843,2863l3976,2863e" filled="f" stroked="t" strokeweight=".47616pt" strokecolor="#444444">
                <v:path arrowok="t"/>
              </v:shape>
            </v:group>
            <v:group style="position:absolute;left:3919;top:2865;width:1048;height:2" coordorigin="3919,2865" coordsize="1048,2">
              <v:shape style="position:absolute;left:3919;top:2865;width:1048;height:2" coordorigin="3919,2865" coordsize="1048,0" path="m3919,2865l4966,2865e" filled="f" stroked="t" strokeweight=".95232pt" strokecolor="#646464">
                <v:path arrowok="t"/>
              </v:shape>
            </v:group>
            <v:group style="position:absolute;left:4909;top:2865;width:843;height:2" coordorigin="4909,2865" coordsize="843,2">
              <v:shape style="position:absolute;left:4909;top:2865;width:843;height:2" coordorigin="4909,2865" coordsize="843,0" path="m4909,2865l5752,2865e" filled="f" stroked="t" strokeweight=".47616pt" strokecolor="#484848">
                <v:path arrowok="t"/>
              </v:shape>
            </v:group>
            <v:group style="position:absolute;left:5695;top:2865;width:1314;height:2" coordorigin="5695,2865" coordsize="1314,2">
              <v:shape style="position:absolute;left:5695;top:2865;width:1314;height:2" coordorigin="5695,2865" coordsize="1314,0" path="m5695,2865l7009,2865e" filled="f" stroked="t" strokeweight=".95232pt" strokecolor="#676767">
                <v:path arrowok="t"/>
              </v:shape>
            </v:group>
            <v:group style="position:absolute;left:6952;top:2863;width:495;height:2" coordorigin="6952,2863" coordsize="495,2">
              <v:shape style="position:absolute;left:6952;top:2863;width:495;height:2" coordorigin="6952,2863" coordsize="495,0" path="m6952,2863l7447,2863e" filled="f" stroked="t" strokeweight=".47616pt" strokecolor="#3F3F3F">
                <v:path arrowok="t"/>
              </v:shape>
            </v:group>
            <v:group style="position:absolute;left:7390;top:2865;width:4190;height:2" coordorigin="7390,2865" coordsize="4190,2">
              <v:shape style="position:absolute;left:7390;top:2865;width:4190;height:2" coordorigin="7390,2865" coordsize="4190,0" path="m7390,2865l11580,2865e" filled="f" stroked="t" strokeweight=".71424pt" strokecolor="#646464">
                <v:path arrowok="t"/>
              </v:shape>
            </v:group>
            <v:group style="position:absolute;left:333;top:3078;width:3443;height:2" coordorigin="333,3078" coordsize="3443,2">
              <v:shape style="position:absolute;left:333;top:3078;width:3443;height:2" coordorigin="333,3078" coordsize="3443,0" path="m333,3078l3776,3078e" filled="f" stroked="t" strokeweight=".47616pt" strokecolor="#545454">
                <v:path arrowok="t"/>
              </v:shape>
            </v:group>
            <v:group style="position:absolute;left:338;top:2820;width:2;height:282" coordorigin="338,2820" coordsize="2,282">
              <v:shape style="position:absolute;left:338;top:2820;width:2;height:282" coordorigin="338,2820" coordsize="0,282" path="m338,3102l338,2820e" filled="f" stroked="t" strokeweight=".47616pt" strokecolor="#4B4B4B">
                <v:path arrowok="t"/>
              </v:shape>
            </v:group>
            <v:group style="position:absolute;left:362;top:3080;width:11218;height:2" coordorigin="362,3080" coordsize="11218,2">
              <v:shape style="position:absolute;left:362;top:3080;width:11218;height:2" coordorigin="362,3080" coordsize="11218,0" path="m362,3080l11580,3080e" filled="f" stroked="t" strokeweight=".71424pt" strokecolor="#606060">
                <v:path arrowok="t"/>
              </v:shape>
            </v:group>
            <v:group style="position:absolute;left:5928;top:3078;width:519;height:2" coordorigin="5928,3078" coordsize="519,2">
              <v:shape style="position:absolute;left:5928;top:3078;width:519;height:2" coordorigin="5928,3078" coordsize="519,0" path="m5928,3078l6447,3078e" filled="f" stroked="t" strokeweight=".47616pt" strokecolor="#545454">
                <v:path arrowok="t"/>
              </v:shape>
            </v:group>
            <v:group style="position:absolute;left:9399;top:3078;width:586;height:2" coordorigin="9399,3078" coordsize="586,2">
              <v:shape style="position:absolute;left:9399;top:3078;width:586;height:2" coordorigin="9399,3078" coordsize="586,0" path="m9399,3078l9985,3078e" filled="f" stroked="t" strokeweight=".47616pt" strokecolor="#3B3B3B">
                <v:path arrowok="t"/>
              </v:shape>
            </v:group>
            <v:group style="position:absolute;left:11571;top:2820;width:2;height:1219" coordorigin="11571,2820" coordsize="2,1219">
              <v:shape style="position:absolute;left:11571;top:2820;width:2;height:1219" coordorigin="11571,2820" coordsize="0,1219" path="m11571,4039l11571,2820e" filled="f" stroked="t" strokeweight=".95232pt" strokecolor="#6B6B6B">
                <v:path arrowok="t"/>
              </v:shape>
            </v:group>
            <v:group style="position:absolute;left:333;top:3296;width:3071;height:2" coordorigin="333,3296" coordsize="3071,2">
              <v:shape style="position:absolute;left:333;top:3296;width:3071;height:2" coordorigin="333,3296" coordsize="3071,0" path="m333,3296l3405,3296e" filled="f" stroked="t" strokeweight=".71424pt" strokecolor="#5B5B5B">
                <v:path arrowok="t"/>
              </v:shape>
            </v:group>
            <v:group style="position:absolute;left:343;top:3030;width:2;height:306" coordorigin="343,3030" coordsize="2,306">
              <v:shape style="position:absolute;left:343;top:3030;width:2;height:306" coordorigin="343,3030" coordsize="0,306" path="m343,3336l343,3030e" filled="f" stroked="t" strokeweight=".71424pt" strokecolor="#484848">
                <v:path arrowok="t"/>
              </v:shape>
            </v:group>
            <v:group style="position:absolute;left:3347;top:3298;width:214;height:2" coordorigin="3347,3298" coordsize="214,2">
              <v:shape style="position:absolute;left:3347;top:3298;width:214;height:2" coordorigin="3347,3298" coordsize="214,0" path="m3347,3298l3562,3298e" filled="f" stroked="t" strokeweight=".47616pt" strokecolor="#444444">
                <v:path arrowok="t"/>
              </v:shape>
            </v:group>
            <v:group style="position:absolute;left:3505;top:3296;width:2943;height:2" coordorigin="3505,3296" coordsize="2943,2">
              <v:shape style="position:absolute;left:3505;top:3296;width:2943;height:2" coordorigin="3505,3296" coordsize="2943,0" path="m3505,3296l6447,3296e" filled="f" stroked="t" strokeweight=".71424pt" strokecolor="#606060">
                <v:path arrowok="t"/>
              </v:shape>
            </v:group>
            <v:group style="position:absolute;left:6390;top:3298;width:462;height:2" coordorigin="6390,3298" coordsize="462,2">
              <v:shape style="position:absolute;left:6390;top:3298;width:462;height:2" coordorigin="6390,3298" coordsize="462,0" path="m6390,3298l6852,3298e" filled="f" stroked="t" strokeweight=".47616pt" strokecolor="#3B3B3B">
                <v:path arrowok="t"/>
              </v:shape>
            </v:group>
            <v:group style="position:absolute;left:6795;top:3296;width:2971;height:2" coordorigin="6795,3296" coordsize="2971,2">
              <v:shape style="position:absolute;left:6795;top:3296;width:2971;height:2" coordorigin="6795,3296" coordsize="2971,0" path="m6795,3296l9766,3296e" filled="f" stroked="t" strokeweight=".71424pt" strokecolor="#646464">
                <v:path arrowok="t"/>
              </v:shape>
            </v:group>
            <v:group style="position:absolute;left:9709;top:3298;width:276;height:2" coordorigin="9709,3298" coordsize="276,2">
              <v:shape style="position:absolute;left:9709;top:3298;width:276;height:2" coordorigin="9709,3298" coordsize="276,0" path="m9709,3298l9985,3298e" filled="f" stroked="t" strokeweight=".47616pt" strokecolor="#383838">
                <v:path arrowok="t"/>
              </v:shape>
            </v:group>
            <v:group style="position:absolute;left:9928;top:3298;width:252;height:2" coordorigin="9928,3298" coordsize="252,2">
              <v:shape style="position:absolute;left:9928;top:3298;width:252;height:2" coordorigin="9928,3298" coordsize="252,0" path="m9928,3298l10180,3298e" filled="f" stroked="t" strokeweight=".47616pt" strokecolor="#545454">
                <v:path arrowok="t"/>
              </v:shape>
            </v:group>
            <v:group style="position:absolute;left:10123;top:3296;width:1457;height:2" coordorigin="10123,3296" coordsize="1457,2">
              <v:shape style="position:absolute;left:10123;top:3296;width:1457;height:2" coordorigin="10123,3296" coordsize="1457,0" path="m10123,3296l11580,3296e" filled="f" stroked="t" strokeweight=".95232pt" strokecolor="#6B6B6B">
                <v:path arrowok="t"/>
              </v:shape>
            </v:group>
            <v:group style="position:absolute;left:338;top:3264;width:2;height:483" coordorigin="338,3264" coordsize="2,483">
              <v:shape style="position:absolute;left:338;top:3264;width:2;height:483" coordorigin="338,3264" coordsize="0,483" path="m338,3747l338,3264e" filled="f" stroked="t" strokeweight=".47616pt" strokecolor="#282828">
                <v:path arrowok="t"/>
              </v:shape>
            </v:group>
            <v:group style="position:absolute;left:3878;top:3288;width:2;height:755" coordorigin="3878,3288" coordsize="2,755">
              <v:shape style="position:absolute;left:3878;top:3288;width:2;height:755" coordorigin="3878,3288" coordsize="0,755" path="m3878,4044l3878,3288e" filled="f" stroked="t" strokeweight=".95232pt" strokecolor="#646464">
                <v:path arrowok="t"/>
              </v:shape>
            </v:group>
            <v:group style="position:absolute;left:6992;top:3288;width:2;height:755" coordorigin="6992,3288" coordsize="2,755">
              <v:shape style="position:absolute;left:6992;top:3288;width:2;height:755" coordorigin="6992,3288" coordsize="0,755" path="m6992,4044l6992,3288e" filled="f" stroked="t" strokeweight=".95232pt" strokecolor="#676767">
                <v:path arrowok="t"/>
              </v:shape>
            </v:group>
            <v:group style="position:absolute;left:3866;top:3718;width:2400;height:2" coordorigin="3866,3718" coordsize="2400,2">
              <v:shape style="position:absolute;left:3866;top:3718;width:2400;height:2" coordorigin="3866,3718" coordsize="2400,0" path="m3866,3718l6266,3718e" filled="f" stroked="t" strokeweight=".71424pt" strokecolor="#6B6B6B">
                <v:path arrowok="t"/>
              </v:shape>
            </v:group>
            <v:group style="position:absolute;left:338;top:4034;width:2495;height:2" coordorigin="338,4034" coordsize="2495,2">
              <v:shape style="position:absolute;left:338;top:4034;width:2495;height:2" coordorigin="338,4034" coordsize="2495,0" path="m338,4034l2833,4034e" filled="f" stroked="t" strokeweight=".71424pt" strokecolor="#5B5B5B">
                <v:path arrowok="t"/>
              </v:shape>
            </v:group>
            <v:group style="position:absolute;left:340;top:3690;width:2;height:368" coordorigin="340,3690" coordsize="2,368">
              <v:shape style="position:absolute;left:340;top:3690;width:2;height:368" coordorigin="340,3690" coordsize="0,368" path="m340,4058l340,3690e" filled="f" stroked="t" strokeweight=".71424pt" strokecolor="#3B3B3B">
                <v:path arrowok="t"/>
              </v:shape>
            </v:group>
            <v:group style="position:absolute;left:1528;top:4034;width:238;height:2" coordorigin="1528,4034" coordsize="238,2">
              <v:shape style="position:absolute;left:1528;top:4034;width:238;height:2" coordorigin="1528,4034" coordsize="238,0" path="m1528,4034l1767,4034e" filled="f" stroked="t" strokeweight=".47616pt" strokecolor="#343434">
                <v:path arrowok="t"/>
              </v:shape>
            </v:group>
            <v:group style="position:absolute;left:2776;top:4034;width:786;height:2" coordorigin="2776,4034" coordsize="786,2">
              <v:shape style="position:absolute;left:2776;top:4034;width:786;height:2" coordorigin="2776,4034" coordsize="786,0" path="m2776,4034l3562,4034e" filled="f" stroked="t" strokeweight=".47616pt" strokecolor="#3B3B3B">
                <v:path arrowok="t"/>
              </v:shape>
            </v:group>
            <v:group style="position:absolute;left:3533;top:4034;width:443;height:2" coordorigin="3533,4034" coordsize="443,2">
              <v:shape style="position:absolute;left:3533;top:4034;width:443;height:2" coordorigin="3533,4034" coordsize="443,0" path="m3533,4034l3976,4034e" filled="f" stroked="t" strokeweight=".95232pt" strokecolor="#606060">
                <v:path arrowok="t"/>
              </v:shape>
            </v:group>
            <v:group style="position:absolute;left:3919;top:4034;width:300;height:2" coordorigin="3919,4034" coordsize="300,2">
              <v:shape style="position:absolute;left:3919;top:4034;width:300;height:2" coordorigin="3919,4034" coordsize="300,0" path="m3919,4034l4219,4034e" filled="f" stroked="t" strokeweight=".95232pt" strokecolor="#3B3B3B">
                <v:path arrowok="t"/>
              </v:shape>
            </v:group>
            <v:group style="position:absolute;left:4909;top:4029;width:281;height:2" coordorigin="4909,4029" coordsize="281,2">
              <v:shape style="position:absolute;left:4909;top:4029;width:281;height:2" coordorigin="4909,4029" coordsize="281,0" path="m4909,4029l5190,4029e" filled="f" stroked="t" strokeweight=".95232pt" strokecolor="#2F2F2F">
                <v:path arrowok="t"/>
              </v:shape>
            </v:group>
            <v:group style="position:absolute;left:3505;top:4032;width:8080;height:2" coordorigin="3505,4032" coordsize="8080,2">
              <v:shape style="position:absolute;left:3505;top:4032;width:8080;height:2" coordorigin="3505,4032" coordsize="8080,0" path="m3505,4032l11585,4032e" filled="f" stroked="t" strokeweight=".95232pt" strokecolor="#575757">
                <v:path arrowok="t"/>
              </v:shape>
            </v:group>
            <v:group style="position:absolute;left:9928;top:4034;width:252;height:2" coordorigin="9928,4034" coordsize="252,2">
              <v:shape style="position:absolute;left:9928;top:4034;width:252;height:2" coordorigin="9928,4034" coordsize="252,0" path="m9928,4034l10180,4034e" filled="f" stroked="t" strokeweight=".47616pt" strokecolor="#4B4B4B">
                <v:path arrowok="t"/>
              </v:shape>
            </v:group>
            <v:group style="position:absolute;left:343;top:3986;width:2;height:349" coordorigin="343,3986" coordsize="2,349">
              <v:shape style="position:absolute;left:343;top:3986;width:2;height:349" coordorigin="343,3986" coordsize="0,349" path="m343,4335l343,3986e" filled="f" stroked="t" strokeweight=".47616pt" strokecolor="#1C1C1C">
                <v:path arrowok="t"/>
              </v:shape>
            </v:group>
            <v:group style="position:absolute;left:2383;top:4024;width:2;height:961" coordorigin="2383,4024" coordsize="2,961">
              <v:shape style="position:absolute;left:2383;top:4024;width:2;height:961" coordorigin="2383,4024" coordsize="0,961" path="m2383,4985l2383,4024e" filled="f" stroked="t" strokeweight=".71424pt" strokecolor="#444444">
                <v:path arrowok="t"/>
              </v:shape>
            </v:group>
            <v:group style="position:absolute;left:4576;top:4311;width:614;height:2" coordorigin="4576,4311" coordsize="614,2">
              <v:shape style="position:absolute;left:4576;top:4311;width:614;height:2" coordorigin="4576,4311" coordsize="614,0" path="m4576,4311l5190,4311e" filled="f" stroked="t" strokeweight=".47616pt" strokecolor="#484848">
                <v:path arrowok="t"/>
              </v:shape>
            </v:group>
            <v:group style="position:absolute;left:338;top:4309;width:11237;height:2" coordorigin="338,4309" coordsize="11237,2">
              <v:shape style="position:absolute;left:338;top:4309;width:11237;height:2" coordorigin="338,4309" coordsize="11237,0" path="m338,4309l11575,4309e" filled="f" stroked="t" strokeweight=".71424pt" strokecolor="#606060">
                <v:path arrowok="t"/>
              </v:shape>
            </v:group>
            <v:group style="position:absolute;left:9709;top:4311;width:471;height:2" coordorigin="9709,4311" coordsize="471,2">
              <v:shape style="position:absolute;left:9709;top:4311;width:471;height:2" coordorigin="9709,4311" coordsize="471,0" path="m9709,4311l10180,4311e" filled="f" stroked="t" strokeweight=".47616pt" strokecolor="#4F4F4F">
                <v:path arrowok="t"/>
              </v:shape>
            </v:group>
            <v:group style="position:absolute;left:348;top:4263;width:2;height:6199" coordorigin="348,4263" coordsize="2,6199">
              <v:shape style="position:absolute;left:348;top:4263;width:2;height:6199" coordorigin="348,4263" coordsize="0,6199" path="m348,10462l348,4263e" filled="f" stroked="t" strokeweight=".71424pt" strokecolor="#545454">
                <v:path arrowok="t"/>
              </v:shape>
            </v:group>
            <v:group style="position:absolute;left:2376;top:4526;width:2814;height:2" coordorigin="2376,4526" coordsize="2814,2">
              <v:shape style="position:absolute;left:2376;top:4526;width:2814;height:2" coordorigin="2376,4526" coordsize="2814,0" path="m2376,4526l5190,4526e" filled="f" stroked="t" strokeweight=".71424pt" strokecolor="#606060">
                <v:path arrowok="t"/>
              </v:shape>
            </v:group>
            <v:group style="position:absolute;left:5133;top:4526;width:619;height:2" coordorigin="5133,4526" coordsize="619,2">
              <v:shape style="position:absolute;left:5133;top:4526;width:619;height:2" coordorigin="5133,4526" coordsize="619,0" path="m5133,4526l5752,4526e" filled="f" stroked="t" strokeweight=".47616pt" strokecolor="#484848">
                <v:path arrowok="t"/>
              </v:shape>
            </v:group>
            <v:group style="position:absolute;left:5681;top:4529;width:1328;height:2" coordorigin="5681,4529" coordsize="1328,2">
              <v:shape style="position:absolute;left:5681;top:4529;width:1328;height:2" coordorigin="5681,4529" coordsize="1328,0" path="m5681,4529l7009,4529e" filled="f" stroked="t" strokeweight=".95232pt" strokecolor="#676767">
                <v:path arrowok="t"/>
              </v:shape>
            </v:group>
            <v:group style="position:absolute;left:6952;top:4526;width:495;height:2" coordorigin="6952,4526" coordsize="495,2">
              <v:shape style="position:absolute;left:6952;top:4526;width:495;height:2" coordorigin="6952,4526" coordsize="495,0" path="m6952,4526l7447,4526e" filled="f" stroked="t" strokeweight=".47616pt" strokecolor="#3F3F3F">
                <v:path arrowok="t"/>
              </v:shape>
            </v:group>
            <v:group style="position:absolute;left:7390;top:4526;width:1495;height:2" coordorigin="7390,4526" coordsize="1495,2">
              <v:shape style="position:absolute;left:7390;top:4526;width:1495;height:2" coordorigin="7390,4526" coordsize="1495,0" path="m7390,4526l8885,4526e" filled="f" stroked="t" strokeweight=".71424pt" strokecolor="#5B5B5B">
                <v:path arrowok="t"/>
              </v:shape>
            </v:group>
            <v:group style="position:absolute;left:8828;top:4526;width:286;height:2" coordorigin="8828,4526" coordsize="286,2">
              <v:shape style="position:absolute;left:8828;top:4526;width:286;height:2" coordorigin="8828,4526" coordsize="286,0" path="m8828,4526l9114,4526e" filled="f" stroked="t" strokeweight=".47616pt" strokecolor="#2F2F2F">
                <v:path arrowok="t"/>
              </v:shape>
            </v:group>
            <v:group style="position:absolute;left:9057;top:4526;width:200;height:2" coordorigin="9057,4526" coordsize="200,2">
              <v:shape style="position:absolute;left:9057;top:4526;width:200;height:2" coordorigin="9057,4526" coordsize="200,0" path="m9057,4526l9257,4526e" filled="f" stroked="t" strokeweight=".47616pt" strokecolor="#444444">
                <v:path arrowok="t"/>
              </v:shape>
            </v:group>
            <v:group style="position:absolute;left:9199;top:4529;width:2381;height:2" coordorigin="9199,4529" coordsize="2381,2">
              <v:shape style="position:absolute;left:9199;top:4529;width:2381;height:2" coordorigin="9199,4529" coordsize="2381,0" path="m9199,4529l11580,4529e" filled="f" stroked="t" strokeweight=".71424pt" strokecolor="#646464">
                <v:path arrowok="t"/>
              </v:shape>
            </v:group>
            <v:group style="position:absolute;left:11573;top:4297;width:2;height:258" coordorigin="11573,4297" coordsize="2,258">
              <v:shape style="position:absolute;left:11573;top:4297;width:2;height:258" coordorigin="11573,4297" coordsize="0,258" path="m11573,4555l11573,4297e" filled="f" stroked="t" strokeweight=".71424pt" strokecolor="#646464">
                <v:path arrowok="t"/>
              </v:shape>
            </v:group>
            <v:group style="position:absolute;left:4945;top:4517;width:2;height:1878" coordorigin="4945,4517" coordsize="2,1878">
              <v:shape style="position:absolute;left:4945;top:4517;width:2;height:1878" coordorigin="4945,4517" coordsize="0,1878" path="m4945,6395l4945,4517e" filled="f" stroked="t" strokeweight=".95232pt" strokecolor="#606060">
                <v:path arrowok="t"/>
              </v:shape>
            </v:group>
            <v:group style="position:absolute;left:4933;top:4956;width:1486;height:2" coordorigin="4933,4956" coordsize="1486,2">
              <v:shape style="position:absolute;left:4933;top:4956;width:1486;height:2" coordorigin="4933,4956" coordsize="1486,0" path="m4933,4956l6419,4956e" filled="f" stroked="t" strokeweight=".23808pt" strokecolor="#6B6B6B">
                <v:path arrowok="t"/>
              </v:shape>
            </v:group>
            <v:group style="position:absolute;left:7852;top:4517;width:2;height:473" coordorigin="7852,4517" coordsize="2,473">
              <v:shape style="position:absolute;left:7852;top:4517;width:2;height:473" coordorigin="7852,4517" coordsize="0,473" path="m7852,4990l7852,4517e" filled="f" stroked="t" strokeweight=".47616pt" strokecolor="#444444">
                <v:path arrowok="t"/>
              </v:shape>
            </v:group>
            <v:group style="position:absolute;left:11575;top:4483;width:2;height:793" coordorigin="11575,4483" coordsize="2,793">
              <v:shape style="position:absolute;left:11575;top:4483;width:2;height:793" coordorigin="11575,4483" coordsize="0,793" path="m11575,5277l11575,4483e" filled="f" stroked="t" strokeweight=".47616pt" strokecolor="#4B4B4B">
                <v:path arrowok="t"/>
              </v:shape>
            </v:group>
            <v:group style="position:absolute;left:6419;top:4956;width:1000;height:2" coordorigin="6419,4956" coordsize="1000,2">
              <v:shape style="position:absolute;left:6419;top:4956;width:1000;height:2" coordorigin="6419,4956" coordsize="1000,0" path="m6419,4956l7419,4956e" filled="f" stroked="t" strokeweight=".23808pt" strokecolor="#000000">
                <v:path arrowok="t"/>
              </v:shape>
            </v:group>
            <v:group style="position:absolute;left:7419;top:4956;width:1438;height:2" coordorigin="7419,4956" coordsize="1438,2">
              <v:shape style="position:absolute;left:7419;top:4956;width:1438;height:2" coordorigin="7419,4956" coordsize="1438,0" path="m7419,4956l8857,4956e" filled="f" stroked="t" strokeweight=".23808pt" strokecolor="#343434">
                <v:path arrowok="t"/>
              </v:shape>
            </v:group>
            <v:group style="position:absolute;left:8857;top:4956;width:2695;height:2" coordorigin="8857,4956" coordsize="2695,2">
              <v:shape style="position:absolute;left:8857;top:4956;width:2695;height:2" coordorigin="8857,4956" coordsize="2695,0" path="m8857,4956l11552,4956e" filled="f" stroked="t" strokeweight=".23808pt" strokecolor="#000000">
                <v:path arrowok="t"/>
              </v:shape>
            </v:group>
            <v:group style="position:absolute;left:2386;top:4928;width:2;height:1692" coordorigin="2386,4928" coordsize="2,1692">
              <v:shape style="position:absolute;left:2386;top:4928;width:2;height:1692" coordorigin="2386,4928" coordsize="0,1692" path="m2386,6620l2386,4928e" filled="f" stroked="t" strokeweight=".95232pt" strokecolor="#5B5B5B">
                <v:path arrowok="t"/>
              </v:shape>
            </v:group>
            <v:group style="position:absolute;left:4933;top:5250;width:4324;height:2" coordorigin="4933,5250" coordsize="4324,2">
              <v:shape style="position:absolute;left:4933;top:5250;width:4324;height:2" coordorigin="4933,5250" coordsize="4324,0" path="m4933,5250l9257,5250e" filled="f" stroked="t" strokeweight=".95232pt" strokecolor="#676767">
                <v:path arrowok="t"/>
              </v:shape>
            </v:group>
            <v:group style="position:absolute;left:9199;top:5250;width:257;height:2" coordorigin="9199,5250" coordsize="257,2">
              <v:shape style="position:absolute;left:9199;top:5250;width:257;height:2" coordorigin="9199,5250" coordsize="257,0" path="m9199,5250l9457,5250e" filled="f" stroked="t" strokeweight=".71424pt" strokecolor="#545454">
                <v:path arrowok="t"/>
              </v:shape>
            </v:group>
            <v:group style="position:absolute;left:9399;top:5248;width:781;height:2" coordorigin="9399,5248" coordsize="781,2">
              <v:shape style="position:absolute;left:9399;top:5248;width:781;height:2" coordorigin="9399,5248" coordsize="781,0" path="m9399,5248l10180,5248e" filled="f" stroked="t" strokeweight=".47616pt" strokecolor="#3B3B3B">
                <v:path arrowok="t"/>
              </v:shape>
            </v:group>
            <v:group style="position:absolute;left:10123;top:5248;width:1457;height:2" coordorigin="10123,5248" coordsize="1457,2">
              <v:shape style="position:absolute;left:10123;top:5248;width:1457;height:2" coordorigin="10123,5248" coordsize="1457,0" path="m10123,5248l11580,5248e" filled="f" stroked="t" strokeweight=".71424pt" strokecolor="#676767">
                <v:path arrowok="t"/>
              </v:shape>
            </v:group>
            <v:group style="position:absolute;left:4938;top:5489;width:4519;height:2" coordorigin="4938,5489" coordsize="4519,2">
              <v:shape style="position:absolute;left:4938;top:5489;width:4519;height:2" coordorigin="4938,5489" coordsize="4519,0" path="m4938,5489l9457,5489e" filled="f" stroked="t" strokeweight=".71424pt" strokecolor="#606060">
                <v:path arrowok="t"/>
              </v:shape>
            </v:group>
            <v:group style="position:absolute;left:9399;top:5487;width:586;height:2" coordorigin="9399,5487" coordsize="586,2">
              <v:shape style="position:absolute;left:9399;top:5487;width:586;height:2" coordorigin="9399,5487" coordsize="586,0" path="m9399,5487l9985,5487e" filled="f" stroked="t" strokeweight=".47616pt" strokecolor="#3B3B3B">
                <v:path arrowok="t"/>
              </v:shape>
            </v:group>
            <v:group style="position:absolute;left:9928;top:5489;width:1652;height:2" coordorigin="9928,5489" coordsize="1652,2">
              <v:shape style="position:absolute;left:9928;top:5489;width:1652;height:2" coordorigin="9928,5489" coordsize="1652,0" path="m9928,5489l11580,5489e" filled="f" stroked="t" strokeweight=".71424pt" strokecolor="#6B6B6B">
                <v:path arrowok="t"/>
              </v:shape>
            </v:group>
            <v:group style="position:absolute;left:343;top:5449;width:2;height:521" coordorigin="343,5449" coordsize="2,521">
              <v:shape style="position:absolute;left:343;top:5449;width:2;height:521" coordorigin="343,5449" coordsize="0,521" path="m343,5970l343,5449e" filled="f" stroked="t" strokeweight=".47616pt" strokecolor="#2F2F2F">
                <v:path arrowok="t"/>
              </v:shape>
            </v:group>
            <v:group style="position:absolute;left:2376;top:5712;width:457;height:2" coordorigin="2376,5712" coordsize="457,2">
              <v:shape style="position:absolute;left:2376;top:5712;width:457;height:2" coordorigin="2376,5712" coordsize="457,0" path="m2376,5712l2833,5712e" filled="f" stroked="t" strokeweight=".47616pt" strokecolor="#3F3F3F">
                <v:path arrowok="t"/>
              </v:shape>
            </v:group>
            <v:group style="position:absolute;left:2776;top:5709;width:6681;height:2" coordorigin="2776,5709" coordsize="6681,2">
              <v:shape style="position:absolute;left:2776;top:5709;width:6681;height:2" coordorigin="2776,5709" coordsize="6681,0" path="m2776,5709l9457,5709e" filled="f" stroked="t" strokeweight=".71424pt" strokecolor="#646464">
                <v:path arrowok="t"/>
              </v:shape>
            </v:group>
            <v:group style="position:absolute;left:9399;top:5707;width:586;height:2" coordorigin="9399,5707" coordsize="586,2">
              <v:shape style="position:absolute;left:9399;top:5707;width:586;height:2" coordorigin="9399,5707" coordsize="586,0" path="m9399,5707l9985,5707e" filled="f" stroked="t" strokeweight=".47616pt" strokecolor="#3B3B3B">
                <v:path arrowok="t"/>
              </v:shape>
            </v:group>
            <v:group style="position:absolute;left:9928;top:5709;width:1652;height:2" coordorigin="9928,5709" coordsize="1652,2">
              <v:shape style="position:absolute;left:9928;top:5709;width:1652;height:2" coordorigin="9928,5709" coordsize="1652,0" path="m9928,5709l11580,5709e" filled="f" stroked="t" strokeweight=".71424pt" strokecolor="#646464">
                <v:path arrowok="t"/>
              </v:shape>
            </v:group>
            <v:group style="position:absolute;left:11573;top:5205;width:2;height:1625" coordorigin="11573,5205" coordsize="2,1625">
              <v:shape style="position:absolute;left:11573;top:5205;width:2;height:1625" coordorigin="11573,5205" coordsize="0,1625" path="m11573,6830l11573,5205e" filled="f" stroked="t" strokeweight=".47616pt" strokecolor="#676767">
                <v:path arrowok="t"/>
              </v:shape>
            </v:group>
            <v:group style="position:absolute;left:338;top:5939;width:3438;height:2" coordorigin="338,5939" coordsize="3438,2">
              <v:shape style="position:absolute;left:338;top:5939;width:3438;height:2" coordorigin="338,5939" coordsize="3438,0" path="m338,5939l3776,5939e" filled="f" stroked="t" strokeweight=".71424pt" strokecolor="#606060">
                <v:path arrowok="t"/>
              </v:shape>
            </v:group>
            <v:group style="position:absolute;left:3719;top:5941;width:500;height:2" coordorigin="3719,5941" coordsize="500,2">
              <v:shape style="position:absolute;left:3719;top:5941;width:500;height:2" coordorigin="3719,5941" coordsize="500,0" path="m3719,5941l4219,5941e" filled="f" stroked="t" strokeweight=".47616pt" strokecolor="#3F3F3F">
                <v:path arrowok="t"/>
              </v:shape>
            </v:group>
            <v:group style="position:absolute;left:4162;top:5941;width:2847;height:2" coordorigin="4162,5941" coordsize="2847,2">
              <v:shape style="position:absolute;left:4162;top:5941;width:2847;height:2" coordorigin="4162,5941" coordsize="2847,0" path="m4162,5941l7009,5941e" filled="f" stroked="t" strokeweight=".71424pt" strokecolor="#646464">
                <v:path arrowok="t"/>
              </v:shape>
            </v:group>
            <v:group style="position:absolute;left:6952;top:5941;width:495;height:2" coordorigin="6952,5941" coordsize="495,2">
              <v:shape style="position:absolute;left:6952;top:5941;width:495;height:2" coordorigin="6952,5941" coordsize="495,0" path="m6952,5941l7447,5941e" filled="f" stroked="t" strokeweight=".47616pt" strokecolor="#3B3B3B">
                <v:path arrowok="t"/>
              </v:shape>
            </v:group>
            <v:group style="position:absolute;left:7390;top:5941;width:4190;height:2" coordorigin="7390,5941" coordsize="4190,2">
              <v:shape style="position:absolute;left:7390;top:5941;width:4190;height:2" coordorigin="7390,5941" coordsize="4190,0" path="m7390,5941l11580,5941e" filled="f" stroked="t" strokeweight=".71424pt" strokecolor="#5B5B5B">
                <v:path arrowok="t"/>
              </v:shape>
            </v:group>
            <v:group style="position:absolute;left:8828;top:5941;width:429;height:2" coordorigin="8828,5941" coordsize="429,2">
              <v:shape style="position:absolute;left:8828;top:5941;width:429;height:2" coordorigin="8828,5941" coordsize="429,0" path="m8828,5941l9257,5941e" filled="f" stroked="t" strokeweight=".47616pt" strokecolor="#343434">
                <v:path arrowok="t"/>
              </v:shape>
            </v:group>
            <v:group style="position:absolute;left:7854;top:5931;width:2;height:664" coordorigin="7854,5931" coordsize="2,664">
              <v:shape style="position:absolute;left:7854;top:5931;width:2;height:664" coordorigin="7854,5931" coordsize="0,664" path="m7854,6596l7854,5931e" filled="f" stroked="t" strokeweight=".95232pt" strokecolor="#747474">
                <v:path arrowok="t"/>
              </v:shape>
            </v:group>
            <v:group style="position:absolute;left:348;top:6166;width:2;height:664" coordorigin="348,6166" coordsize="2,664">
              <v:shape style="position:absolute;left:348;top:6166;width:2;height:664" coordorigin="348,6166" coordsize="0,664" path="m348,6830l348,6166e" filled="f" stroked="t" strokeweight=".47616pt" strokecolor="#2F2F2F">
                <v:path arrowok="t"/>
              </v:shape>
            </v:group>
            <v:group style="position:absolute;left:2381;top:6369;width:1519;height:2" coordorigin="2381,6369" coordsize="1519,2">
              <v:shape style="position:absolute;left:2381;top:6369;width:1519;height:2" coordorigin="2381,6369" coordsize="1519,0" path="m2381,6369l3900,6369e" filled="f" stroked="t" strokeweight=".71424pt" strokecolor="#545454">
                <v:path arrowok="t"/>
              </v:shape>
            </v:group>
            <v:group style="position:absolute;left:3843;top:6371;width:376;height:2" coordorigin="3843,6371" coordsize="376,2">
              <v:shape style="position:absolute;left:3843;top:6371;width:376;height:2" coordorigin="3843,6371" coordsize="376,0" path="m3843,6371l4219,6371e" filled="f" stroked="t" strokeweight=".47616pt" strokecolor="#2F2F2F">
                <v:path arrowok="t"/>
              </v:shape>
            </v:group>
            <v:group style="position:absolute;left:4162;top:6369;width:471;height:2" coordorigin="4162,6369" coordsize="471,2">
              <v:shape style="position:absolute;left:4162;top:6369;width:471;height:2" coordorigin="4162,6369" coordsize="471,0" path="m4162,6369l4633,6369e" filled="f" stroked="t" strokeweight=".47616pt" strokecolor="#575757">
                <v:path arrowok="t"/>
              </v:shape>
            </v:group>
            <v:group style="position:absolute;left:4538;top:6369;width:1214;height:2" coordorigin="4538,6369" coordsize="1214,2">
              <v:shape style="position:absolute;left:4538;top:6369;width:1214;height:2" coordorigin="4538,6369" coordsize="1214,0" path="m4538,6369l5752,6369e" filled="f" stroked="t" strokeweight=".95232pt" strokecolor="#707070">
                <v:path arrowok="t"/>
              </v:shape>
            </v:group>
            <v:group style="position:absolute;left:5695;top:6371;width:290;height:2" coordorigin="5695,6371" coordsize="290,2">
              <v:shape style="position:absolute;left:5695;top:6371;width:290;height:2" coordorigin="5695,6371" coordsize="290,0" path="m5695,6371l5985,6371e" filled="f" stroked="t" strokeweight=".47616pt" strokecolor="#4B4B4B">
                <v:path arrowok="t"/>
              </v:shape>
            </v:group>
            <v:group style="position:absolute;left:5928;top:6369;width:1519;height:2" coordorigin="5928,6369" coordsize="1519,2">
              <v:shape style="position:absolute;left:5928;top:6369;width:1519;height:2" coordorigin="5928,6369" coordsize="1519,0" path="m5928,6369l7447,6369e" filled="f" stroked="t" strokeweight=".71424pt" strokecolor="#646464">
                <v:path arrowok="t"/>
              </v:shape>
            </v:group>
            <v:group style="position:absolute;left:7390;top:6369;width:486;height:2" coordorigin="7390,6369" coordsize="486,2">
              <v:shape style="position:absolute;left:7390;top:6369;width:486;height:2" coordorigin="7390,6369" coordsize="486,0" path="m7390,6369l7876,6369e" filled="f" stroked="t" strokeweight=".47616pt" strokecolor="#4B4B4B">
                <v:path arrowok="t"/>
              </v:shape>
            </v:group>
            <v:group style="position:absolute;left:7804;top:6369;width:1652;height:2" coordorigin="7804,6369" coordsize="1652,2">
              <v:shape style="position:absolute;left:7804;top:6369;width:1652;height:2" coordorigin="7804,6369" coordsize="1652,0" path="m7804,6369l9457,6369e" filled="f" stroked="t" strokeweight=".71424pt" strokecolor="#646464">
                <v:path arrowok="t"/>
              </v:shape>
            </v:group>
            <v:group style="position:absolute;left:9399;top:6366;width:586;height:2" coordorigin="9399,6366" coordsize="586,2">
              <v:shape style="position:absolute;left:9399;top:6366;width:586;height:2" coordorigin="9399,6366" coordsize="586,0" path="m9399,6366l9985,6366e" filled="f" stroked="t" strokeweight=".47616pt" strokecolor="#444444">
                <v:path arrowok="t"/>
              </v:shape>
            </v:group>
            <v:group style="position:absolute;left:9866;top:6369;width:1714;height:2" coordorigin="9866,6369" coordsize="1714,2">
              <v:shape style="position:absolute;left:9866;top:6369;width:1714;height:2" coordorigin="9866,6369" coordsize="1714,0" path="m9866,6369l11580,6369e" filled="f" stroked="t" strokeweight=".71424pt" strokecolor="#6B6B6B">
                <v:path arrowok="t"/>
              </v:shape>
            </v:group>
            <v:group style="position:absolute;left:4466;top:6586;width:509;height:2" coordorigin="4466,6586" coordsize="509,2">
              <v:shape style="position:absolute;left:4466;top:6586;width:509;height:2" coordorigin="4466,6586" coordsize="509,0" path="m4466,6586l4976,6586e" filled="f" stroked="t" strokeweight=".47616pt" strokecolor="#444444">
                <v:path arrowok="t"/>
              </v:shape>
            </v:group>
            <v:group style="position:absolute;left:4947;top:6323;width:2;height:268" coordorigin="4947,6323" coordsize="2,268">
              <v:shape style="position:absolute;left:4947;top:6323;width:2;height:268" coordorigin="4947,6323" coordsize="0,268" path="m4947,6591l4947,6323e" filled="f" stroked="t" strokeweight=".47616pt" strokecolor="#343434">
                <v:path arrowok="t"/>
              </v:shape>
            </v:group>
            <v:group style="position:absolute;left:9399;top:6586;width:586;height:2" coordorigin="9399,6586" coordsize="586,2">
              <v:shape style="position:absolute;left:9399;top:6586;width:586;height:2" coordorigin="9399,6586" coordsize="586,0" path="m9399,6586l9985,6586e" filled="f" stroked="t" strokeweight=".47616pt" strokecolor="#3F3F3F">
                <v:path arrowok="t"/>
              </v:shape>
            </v:group>
            <v:group style="position:absolute;left:9928;top:6586;width:252;height:2" coordorigin="9928,6586" coordsize="252,2">
              <v:shape style="position:absolute;left:9928;top:6586;width:252;height:2" coordorigin="9928,6586" coordsize="252,0" path="m9928,6586l10180,6586e" filled="f" stroked="t" strokeweight=".47616pt" strokecolor="#545454">
                <v:path arrowok="t"/>
              </v:shape>
            </v:group>
            <v:group style="position:absolute;left:2381;top:6586;width:9199;height:2" coordorigin="2381,6586" coordsize="9199,2">
              <v:shape style="position:absolute;left:2381;top:6586;width:9199;height:2" coordorigin="2381,6586" coordsize="9199,0" path="m2381,6586l11580,6586e" filled="f" stroked="t" strokeweight=".71424pt" strokecolor="#646464">
                <v:path arrowok="t"/>
              </v:shape>
            </v:group>
            <v:group style="position:absolute;left:333;top:6804;width:2081;height:2" coordorigin="333,6804" coordsize="2081,2">
              <v:shape style="position:absolute;left:333;top:6804;width:2081;height:2" coordorigin="333,6804" coordsize="2081,0" path="m333,6804l2414,6804e" filled="f" stroked="t" strokeweight=".71424pt" strokecolor="#5B5B5B">
                <v:path arrowok="t"/>
              </v:shape>
            </v:group>
            <v:group style="position:absolute;left:1528;top:6806;width:238;height:2" coordorigin="1528,6806" coordsize="238,2">
              <v:shape style="position:absolute;left:1528;top:6806;width:238;height:2" coordorigin="1528,6806" coordsize="238,0" path="m1528,6806l1767,6806e" filled="f" stroked="t" strokeweight=".47616pt" strokecolor="#343434">
                <v:path arrowok="t"/>
              </v:shape>
            </v:group>
            <v:group style="position:absolute;left:2386;top:6562;width:2;height:268" coordorigin="2386,6562" coordsize="2,268">
              <v:shape style="position:absolute;left:2386;top:6562;width:2;height:268" coordorigin="2386,6562" coordsize="0,268" path="m2386,6830l2386,6562e" filled="f" stroked="t" strokeweight=".71424pt" strokecolor="#2B2B2B">
                <v:path arrowok="t"/>
              </v:shape>
            </v:group>
            <v:group style="position:absolute;left:2343;top:6806;width:6771;height:2" coordorigin="2343,6806" coordsize="6771,2">
              <v:shape style="position:absolute;left:2343;top:6806;width:6771;height:2" coordorigin="2343,6806" coordsize="6771,0" path="m2343,6806l9114,6806e" filled="f" stroked="t" strokeweight=".47616pt" strokecolor="#5B5B5B">
                <v:path arrowok="t"/>
              </v:shape>
            </v:group>
            <v:group style="position:absolute;left:9009;top:6804;width:2571;height:2" coordorigin="9009,6804" coordsize="2571,2">
              <v:shape style="position:absolute;left:9009;top:6804;width:2571;height:2" coordorigin="9009,6804" coordsize="2571,0" path="m9009,6804l11580,6804e" filled="f" stroked="t" strokeweight=".95232pt" strokecolor="#6B6B6B">
                <v:path arrowok="t"/>
              </v:shape>
            </v:group>
            <v:group style="position:absolute;left:338;top:7229;width:9118;height:2" coordorigin="338,7229" coordsize="9118,2">
              <v:shape style="position:absolute;left:338;top:7229;width:9118;height:2" coordorigin="338,7229" coordsize="9118,0" path="m338,7229l9457,7229e" filled="f" stroked="t" strokeweight=".71424pt" strokecolor="#606060">
                <v:path arrowok="t"/>
              </v:shape>
            </v:group>
            <v:group style="position:absolute;left:2388;top:6758;width:2;height:497" coordorigin="2388,6758" coordsize="2,497">
              <v:shape style="position:absolute;left:2388;top:6758;width:2;height:497" coordorigin="2388,6758" coordsize="0,497" path="m2388,7255l2388,6758e" filled="f" stroked="t" strokeweight=".71424pt" strokecolor="#444444">
                <v:path arrowok="t"/>
              </v:shape>
            </v:group>
            <v:group style="position:absolute;left:9399;top:7227;width:586;height:2" coordorigin="9399,7227" coordsize="586,2">
              <v:shape style="position:absolute;left:9399;top:7227;width:586;height:2" coordorigin="9399,7227" coordsize="586,0" path="m9399,7227l9985,7227e" filled="f" stroked="t" strokeweight=".47616pt" strokecolor="#3F3F3F">
                <v:path arrowok="t"/>
              </v:shape>
            </v:group>
            <v:group style="position:absolute;left:9928;top:7229;width:1652;height:2" coordorigin="9928,7229" coordsize="1652,2">
              <v:shape style="position:absolute;left:9928;top:7229;width:1652;height:2" coordorigin="9928,7229" coordsize="1652,0" path="m9928,7229l11580,7229e" filled="f" stroked="t" strokeweight=".71424pt" strokecolor="#676767">
                <v:path arrowok="t"/>
              </v:shape>
            </v:group>
            <v:group style="position:absolute;left:11578;top:6758;width:2;height:932" coordorigin="11578,6758" coordsize="2,932">
              <v:shape style="position:absolute;left:11578;top:6758;width:2;height:932" coordorigin="11578,6758" coordsize="0,932" path="m11578,7690l11578,6758e" filled="f" stroked="t" strokeweight=".23808pt" strokecolor="#747474">
                <v:path arrowok="t"/>
              </v:shape>
            </v:group>
            <v:group style="position:absolute;left:2390;top:7184;width:2;height:282" coordorigin="2390,7184" coordsize="2,282">
              <v:shape style="position:absolute;left:2390;top:7184;width:2;height:282" coordorigin="2390,7184" coordsize="0,282" path="m2390,7466l2390,7184e" filled="f" stroked="t" strokeweight=".47616pt" strokecolor="#2F2F2F">
                <v:path arrowok="t"/>
              </v:shape>
            </v:group>
            <v:group style="position:absolute;left:4954;top:7222;width:2;height:669" coordorigin="4954,7222" coordsize="2,669">
              <v:shape style="position:absolute;left:4954;top:7222;width:2;height:669" coordorigin="4954,7222" coordsize="0,669" path="m4954,7891l4954,7222e" filled="f" stroked="t" strokeweight=".47616pt" strokecolor="#4B4B4B">
                <v:path arrowok="t"/>
              </v:shape>
            </v:group>
            <v:group style="position:absolute;left:4947;top:7447;width:4509;height:2" coordorigin="4947,7447" coordsize="4509,2">
              <v:shape style="position:absolute;left:4947;top:7447;width:4509;height:2" coordorigin="4947,7447" coordsize="4509,0" path="m4947,7447l9457,7447e" filled="f" stroked="t" strokeweight=".71424pt" strokecolor="#646464">
                <v:path arrowok="t"/>
              </v:shape>
            </v:group>
            <v:group style="position:absolute;left:9399;top:7447;width:586;height:2" coordorigin="9399,7447" coordsize="586,2">
              <v:shape style="position:absolute;left:9399;top:7447;width:586;height:2" coordorigin="9399,7447" coordsize="586,0" path="m9399,7447l9985,7447e" filled="f" stroked="t" strokeweight=".47616pt" strokecolor="#4F4F4F">
                <v:path arrowok="t"/>
              </v:shape>
            </v:group>
            <v:group style="position:absolute;left:9928;top:7447;width:1652;height:2" coordorigin="9928,7447" coordsize="1652,2">
              <v:shape style="position:absolute;left:9928;top:7447;width:1652;height:2" coordorigin="9928,7447" coordsize="1652,0" path="m9928,7447l11580,7447e" filled="f" stroked="t" strokeweight=".71424pt" strokecolor="#707070">
                <v:path arrowok="t"/>
              </v:shape>
            </v:group>
            <v:group style="position:absolute;left:2388;top:7408;width:2;height:946" coordorigin="2388,7408" coordsize="2,946">
              <v:shape style="position:absolute;left:2388;top:7408;width:2;height:946" coordorigin="2388,7408" coordsize="0,946" path="m2388,8355l2388,7408e" filled="f" stroked="t" strokeweight=".95232pt" strokecolor="#5B5B5B">
                <v:path arrowok="t"/>
              </v:shape>
            </v:group>
            <v:group style="position:absolute;left:4947;top:7666;width:1500;height:2" coordorigin="4947,7666" coordsize="1500,2">
              <v:shape style="position:absolute;left:4947;top:7666;width:1500;height:2" coordorigin="4947,7666" coordsize="1500,0" path="m4947,7666l6447,7666e" filled="f" stroked="t" strokeweight=".71424pt" strokecolor="#6B6B6B">
                <v:path arrowok="t"/>
              </v:shape>
            </v:group>
            <v:group style="position:absolute;left:6390;top:7666;width:462;height:2" coordorigin="6390,7666" coordsize="462,2">
              <v:shape style="position:absolute;left:6390;top:7666;width:462;height:2" coordorigin="6390,7666" coordsize="462,0" path="m6390,7666l6852,7666e" filled="f" stroked="t" strokeweight=".47616pt" strokecolor="#484848">
                <v:path arrowok="t"/>
              </v:shape>
            </v:group>
            <v:group style="position:absolute;left:6795;top:7664;width:4785;height:2" coordorigin="6795,7664" coordsize="4785,2">
              <v:shape style="position:absolute;left:6795;top:7664;width:4785;height:2" coordorigin="6795,7664" coordsize="4785,0" path="m6795,7664l11580,7664e" filled="f" stroked="t" strokeweight=".71424pt" strokecolor="#646464">
                <v:path arrowok="t"/>
              </v:shape>
            </v:group>
            <v:group style="position:absolute;left:343;top:7881;width:709;height:2" coordorigin="343,7881" coordsize="709,2">
              <v:shape style="position:absolute;left:343;top:7881;width:709;height:2" coordorigin="343,7881" coordsize="709,0" path="m343,7881l1052,7881e" filled="f" stroked="t" strokeweight=".47616pt" strokecolor="#5B5B5B">
                <v:path arrowok="t"/>
              </v:shape>
            </v:group>
            <v:group style="position:absolute;left:995;top:7884;width:2409;height:2" coordorigin="995,7884" coordsize="2409,2">
              <v:shape style="position:absolute;left:995;top:7884;width:2409;height:2" coordorigin="995,7884" coordsize="2409,0" path="m995,7884l3405,7884e" filled="f" stroked="t" strokeweight=".95232pt" strokecolor="#646464">
                <v:path arrowok="t"/>
              </v:shape>
            </v:group>
            <v:group style="position:absolute;left:3347;top:7884;width:429;height:2" coordorigin="3347,7884" coordsize="429,2">
              <v:shape style="position:absolute;left:3347;top:7884;width:429;height:2" coordorigin="3347,7884" coordsize="429,0" path="m3347,7884l3776,7884e" filled="f" stroked="t" strokeweight=".47616pt" strokecolor="#4F4F4F">
                <v:path arrowok="t"/>
              </v:shape>
            </v:group>
            <v:group style="position:absolute;left:3719;top:7881;width:500;height:2" coordorigin="3719,7881" coordsize="500,2">
              <v:shape style="position:absolute;left:3719;top:7881;width:500;height:2" coordorigin="3719,7881" coordsize="500,0" path="m3719,7881l4219,7881e" filled="f" stroked="t" strokeweight=".47616pt" strokecolor="#383838">
                <v:path arrowok="t"/>
              </v:shape>
            </v:group>
            <v:group style="position:absolute;left:4904;top:7884;width:848;height:2" coordorigin="4904,7884" coordsize="848,2">
              <v:shape style="position:absolute;left:4904;top:7884;width:848;height:2" coordorigin="4904,7884" coordsize="848,0" path="m4904,7884l5752,7884e" filled="f" stroked="t" strokeweight=".47616pt" strokecolor="#545454">
                <v:path arrowok="t"/>
              </v:shape>
            </v:group>
            <v:group style="position:absolute;left:5695;top:7881;width:290;height:2" coordorigin="5695,7881" coordsize="290,2">
              <v:shape style="position:absolute;left:5695;top:7881;width:290;height:2" coordorigin="5695,7881" coordsize="290,0" path="m5695,7881l5985,7881e" filled="f" stroked="t" strokeweight=".47616pt" strokecolor="#383838">
                <v:path arrowok="t"/>
              </v:shape>
            </v:group>
            <v:group style="position:absolute;left:4162;top:7881;width:7419;height:2" coordorigin="4162,7881" coordsize="7419,2">
              <v:shape style="position:absolute;left:4162;top:7881;width:7419;height:2" coordorigin="4162,7881" coordsize="7419,0" path="m4162,7881l11580,7881e" filled="f" stroked="t" strokeweight=".71424pt" strokecolor="#606060">
                <v:path arrowok="t"/>
              </v:shape>
            </v:group>
            <v:group style="position:absolute;left:11547;top:7647;width:2;height:449" coordorigin="11547,7647" coordsize="2,449">
              <v:shape style="position:absolute;left:11547;top:7647;width:2;height:449" coordorigin="11547,7647" coordsize="0,449" path="m11547,8097l11547,7647e" filled="f" stroked="t" strokeweight=".23808pt" strokecolor="#6B6B6B">
                <v:path arrowok="t"/>
              </v:shape>
            </v:group>
            <v:group style="position:absolute;left:11547;top:8097;width:2;height:229" coordorigin="11547,8097" coordsize="2,229">
              <v:shape style="position:absolute;left:11547;top:8097;width:2;height:229" coordorigin="11547,8097" coordsize="0,229" path="m11547,8326l11547,8097e" filled="f" stroked="t" strokeweight=".23808pt" strokecolor="#4B4B4B">
                <v:path arrowok="t"/>
              </v:shape>
            </v:group>
            <v:group style="position:absolute;left:2395;top:8297;width:2;height:253" coordorigin="2395,8297" coordsize="2,253">
              <v:shape style="position:absolute;left:2395;top:8297;width:2;height:253" coordorigin="2395,8297" coordsize="0,253" path="m2395,8551l2395,8297e" filled="f" stroked="t" strokeweight=".47616pt" strokecolor="#484848">
                <v:path arrowok="t"/>
              </v:shape>
            </v:group>
            <v:group style="position:absolute;left:2400;top:8493;width:2;height:2194" coordorigin="2400,8493" coordsize="2,2194">
              <v:shape style="position:absolute;left:2400;top:8493;width:2;height:2194" coordorigin="2400,8493" coordsize="0,2194" path="m2400,10687l2400,8493e" filled="f" stroked="t" strokeweight=".95232pt" strokecolor="#575757">
                <v:path arrowok="t"/>
              </v:shape>
            </v:group>
            <v:group style="position:absolute;left:348;top:9339;width:11233;height:2" coordorigin="348,9339" coordsize="11233,2">
              <v:shape style="position:absolute;left:348;top:9339;width:11233;height:2" coordorigin="348,9339" coordsize="11233,0" path="m348,9339l11580,9339e" filled="f" stroked="t" strokeweight=".952769pt" strokecolor="#646464">
                <v:path arrowok="t"/>
              </v:shape>
            </v:group>
            <v:group style="position:absolute;left:362;top:3742;width:2;height:12623" coordorigin="362,3742" coordsize="2,12623">
              <v:shape style="position:absolute;left:362;top:3742;width:2;height:12623" coordorigin="362,3742" coordsize="0,12623" path="m362,16365l362,3742e" filled="f" stroked="t" strokeweight=".71424pt" strokecolor="#545454">
                <v:path arrowok="t"/>
              </v:shape>
            </v:group>
            <v:group style="position:absolute;left:995;top:9342;width:590;height:2" coordorigin="995,9342" coordsize="590,2">
              <v:shape style="position:absolute;left:995;top:9342;width:590;height:2" coordorigin="995,9342" coordsize="590,0" path="m995,9342l1586,9342e" filled="f" stroked="t" strokeweight=".47616pt" strokecolor="#4F4F4F">
                <v:path arrowok="t"/>
              </v:shape>
            </v:group>
            <v:group style="position:absolute;left:11547;top:8522;width:2;height:210" coordorigin="11547,8522" coordsize="2,210">
              <v:shape style="position:absolute;left:11547;top:8522;width:2;height:210" coordorigin="11547,8522" coordsize="0,210" path="m11547,8732l11547,8522e" filled="f" stroked="t" strokeweight=".23808pt" strokecolor="#000000">
                <v:path arrowok="t"/>
              </v:shape>
            </v:group>
            <v:group style="position:absolute;left:11547;top:8732;width:2;height:416" coordorigin="11547,8732" coordsize="2,416">
              <v:shape style="position:absolute;left:11547;top:8732;width:2;height:416" coordorigin="11547,8732" coordsize="0,416" path="m11547,9148l11547,8732e" filled="f" stroked="t" strokeweight=".23808pt" strokecolor="#4B4B4B">
                <v:path arrowok="t"/>
              </v:shape>
            </v:group>
            <v:group style="position:absolute;left:11547;top:9148;width:2;height:425" coordorigin="11547,9148" coordsize="2,425">
              <v:shape style="position:absolute;left:11547;top:9148;width:2;height:425" coordorigin="11547,9148" coordsize="0,425" path="m11547,9573l11547,9148e" filled="f" stroked="t" strokeweight=".23808pt" strokecolor="#747474">
                <v:path arrowok="t"/>
              </v:shape>
            </v:group>
            <v:group style="position:absolute;left:11547;top:9573;width:2;height:416" coordorigin="11547,9573" coordsize="2,416">
              <v:shape style="position:absolute;left:11547;top:9573;width:2;height:416" coordorigin="11547,9573" coordsize="0,416" path="m11547,9989l11547,9573e" filled="f" stroked="t" strokeweight=".23808pt" strokecolor="#000000">
                <v:path arrowok="t"/>
              </v:shape>
            </v:group>
            <v:group style="position:absolute;left:357;top:9750;width:2;height:268" coordorigin="357,9750" coordsize="2,268">
              <v:shape style="position:absolute;left:357;top:9750;width:2;height:268" coordorigin="357,9750" coordsize="0,268" path="m357,10018l357,9750e" filled="f" stroked="t" strokeweight=".47616pt" strokecolor="#232323">
                <v:path arrowok="t"/>
              </v:shape>
            </v:group>
            <v:group style="position:absolute;left:352;top:10391;width:4614;height:2" coordorigin="352,10391" coordsize="4614,2">
              <v:shape style="position:absolute;left:352;top:10391;width:4614;height:2" coordorigin="352,10391" coordsize="4614,0" path="m352,10391l4966,10391e" filled="f" stroked="t" strokeweight=".71424pt" strokecolor="#606060">
                <v:path arrowok="t"/>
              </v:shape>
            </v:group>
            <v:group style="position:absolute;left:360;top:6060;width:2;height:10305" coordorigin="360,6060" coordsize="2,10305">
              <v:shape style="position:absolute;left:360;top:6060;width:2;height:10305" coordorigin="360,6060" coordsize="0,10305" path="m360,16365l360,6060e" filled="f" stroked="t" strokeweight=".47616pt" strokecolor="#545454">
                <v:path arrowok="t"/>
              </v:shape>
            </v:group>
            <v:group style="position:absolute;left:1528;top:10391;width:238;height:2" coordorigin="1528,10391" coordsize="238,2">
              <v:shape style="position:absolute;left:1528;top:10391;width:238;height:2" coordorigin="1528,10391" coordsize="238,0" path="m1528,10391l1767,10391e" filled="f" stroked="t" strokeweight=".47616pt" strokecolor="#3B3B3B">
                <v:path arrowok="t"/>
              </v:shape>
            </v:group>
            <v:group style="position:absolute;left:4909;top:10391;width:281;height:2" coordorigin="4909,10391" coordsize="281,2">
              <v:shape style="position:absolute;left:4909;top:10391;width:281;height:2" coordorigin="4909,10391" coordsize="281,0" path="m4909,10391l5190,10391e" filled="f" stroked="t" strokeweight=".47616pt" strokecolor="#484848">
                <v:path arrowok="t"/>
              </v:shape>
            </v:group>
            <v:group style="position:absolute;left:5133;top:10388;width:1314;height:2" coordorigin="5133,10388" coordsize="1314,2">
              <v:shape style="position:absolute;left:5133;top:10388;width:1314;height:2" coordorigin="5133,10388" coordsize="1314,0" path="m5133,10388l6447,10388e" filled="f" stroked="t" strokeweight=".95232pt" strokecolor="#676767">
                <v:path arrowok="t"/>
              </v:shape>
            </v:group>
            <v:group style="position:absolute;left:6390;top:10388;width:1057;height:2" coordorigin="6390,10388" coordsize="1057,2">
              <v:shape style="position:absolute;left:6390;top:10388;width:1057;height:2" coordorigin="6390,10388" coordsize="1057,0" path="m6390,10388l7447,10388e" filled="f" stroked="t" strokeweight=".47616pt" strokecolor="#484848">
                <v:path arrowok="t"/>
              </v:shape>
            </v:group>
            <v:group style="position:absolute;left:7390;top:10386;width:1495;height:2" coordorigin="7390,10386" coordsize="1495,2">
              <v:shape style="position:absolute;left:7390;top:10386;width:1495;height:2" coordorigin="7390,10386" coordsize="1495,0" path="m7390,10386l8885,10386e" filled="f" stroked="t" strokeweight=".71424pt" strokecolor="#646464">
                <v:path arrowok="t"/>
              </v:shape>
            </v:group>
            <v:group style="position:absolute;left:8828;top:10386;width:429;height:2" coordorigin="8828,10386" coordsize="429,2">
              <v:shape style="position:absolute;left:8828;top:10386;width:429;height:2" coordorigin="8828,10386" coordsize="429,0" path="m8828,10386l9257,10386e" filled="f" stroked="t" strokeweight=".47616pt" strokecolor="#2F2F2F">
                <v:path arrowok="t"/>
              </v:shape>
            </v:group>
            <v:group style="position:absolute;left:9199;top:10384;width:257;height:2" coordorigin="9199,10384" coordsize="257,2">
              <v:shape style="position:absolute;left:9199;top:10384;width:257;height:2" coordorigin="9199,10384" coordsize="257,0" path="m9199,10384l9457,10384e" filled="f" stroked="t" strokeweight=".47616pt" strokecolor="#575757">
                <v:path arrowok="t"/>
              </v:shape>
            </v:group>
            <v:group style="position:absolute;left:9399;top:10381;width:367;height:2" coordorigin="9399,10381" coordsize="367,2">
              <v:shape style="position:absolute;left:9399;top:10381;width:367;height:2" coordorigin="9399,10381" coordsize="367,0" path="m9399,10381l9766,10381e" filled="f" stroked="t" strokeweight=".47616pt" strokecolor="#444444">
                <v:path arrowok="t"/>
              </v:shape>
            </v:group>
            <v:group style="position:absolute;left:9709;top:10386;width:276;height:2" coordorigin="9709,10386" coordsize="276,2">
              <v:shape style="position:absolute;left:9709;top:10386;width:276;height:2" coordorigin="9709,10386" coordsize="276,0" path="m9709,10386l9985,10386e" filled="f" stroked="t" strokeweight=".71424pt" strokecolor="#545454">
                <v:path arrowok="t"/>
              </v:shape>
            </v:group>
            <v:group style="position:absolute;left:9804;top:10384;width:1776;height:2" coordorigin="9804,10384" coordsize="1776,2">
              <v:shape style="position:absolute;left:9804;top:10384;width:1776;height:2" coordorigin="9804,10384" coordsize="1776,0" path="m9804,10384l11580,10384e" filled="f" stroked="t" strokeweight=".71424pt" strokecolor="#6B6B6B">
                <v:path arrowok="t"/>
              </v:shape>
            </v:group>
            <v:group style="position:absolute;left:11547;top:9989;width:2;height:669" coordorigin="11547,9989" coordsize="2,669">
              <v:shape style="position:absolute;left:11547;top:9989;width:2;height:669" coordorigin="11547,9989" coordsize="0,669" path="m11547,10658l11547,9989e" filled="f" stroked="t" strokeweight=".23808pt" strokecolor="#444444">
                <v:path arrowok="t"/>
              </v:shape>
            </v:group>
            <v:group style="position:absolute;left:343;top:10654;width:1395;height:2" coordorigin="343,10654" coordsize="1395,2">
              <v:shape style="position:absolute;left:343;top:10654;width:1395;height:2" coordorigin="343,10654" coordsize="1395,0" path="m343,10654l1738,10654e" filled="f" stroked="t" strokeweight=".23808pt" strokecolor="#545454">
                <v:path arrowok="t"/>
              </v:shape>
            </v:group>
            <v:group style="position:absolute;left:1738;top:10654;width:648;height:2" coordorigin="1738,10654" coordsize="648,2">
              <v:shape style="position:absolute;left:1738;top:10654;width:648;height:2" coordorigin="1738,10654" coordsize="648,0" path="m1738,10654l2386,10654e" filled="f" stroked="t" strokeweight=".23808pt" strokecolor="#000000">
                <v:path arrowok="t"/>
              </v:shape>
            </v:group>
            <v:group style="position:absolute;left:2371;top:10654;width:1005;height:2" coordorigin="2371,10654" coordsize="1005,2">
              <v:shape style="position:absolute;left:2371;top:10654;width:1005;height:2" coordorigin="2371,10654" coordsize="1005,0" path="m2371,10654l3376,10654e" filled="f" stroked="t" strokeweight=".23808pt" strokecolor="#232323">
                <v:path arrowok="t"/>
              </v:shape>
            </v:group>
            <v:group style="position:absolute;left:3376;top:10654;width:3605;height:2" coordorigin="3376,10654" coordsize="3605,2">
              <v:shape style="position:absolute;left:3376;top:10654;width:3605;height:2" coordorigin="3376,10654" coordsize="3605,0" path="m3376,10654l6981,10654e" filled="f" stroked="t" strokeweight=".23808pt" strokecolor="#000000">
                <v:path arrowok="t"/>
              </v:shape>
            </v:group>
            <v:group style="position:absolute;left:6981;top:10654;width:857;height:2" coordorigin="6981,10654" coordsize="857,2">
              <v:shape style="position:absolute;left:6981;top:10654;width:857;height:2" coordorigin="6981,10654" coordsize="857,0" path="m6981,10654l7838,10654e" filled="f" stroked="t" strokeweight=".23808pt" strokecolor="#282828">
                <v:path arrowok="t"/>
              </v:shape>
            </v:group>
            <v:group style="position:absolute;left:7838;top:10654;width:3714;height:2" coordorigin="7838,10654" coordsize="3714,2">
              <v:shape style="position:absolute;left:7838;top:10654;width:3714;height:2" coordorigin="7838,10654" coordsize="3714,0" path="m7838,10654l11552,10654e" filled="f" stroked="t" strokeweight=".23808pt" strokecolor="#000000">
                <v:path arrowok="t"/>
              </v:shape>
            </v:group>
            <v:group style="position:absolute;left:748;top:10962;width:3885;height:2" coordorigin="748,10962" coordsize="3885,2">
              <v:shape style="position:absolute;left:748;top:10962;width:3885;height:2" coordorigin="748,10962" coordsize="3885,0" path="m748,10962l4633,10962e" filled="f" stroked="t" strokeweight=".47616pt" strokecolor="#575757">
                <v:path arrowok="t"/>
              </v:shape>
            </v:group>
            <v:group style="position:absolute;left:2400;top:10625;width:2;height:344" coordorigin="2400,10625" coordsize="2,344">
              <v:shape style="position:absolute;left:2400;top:10625;width:2;height:344" coordorigin="2400,10625" coordsize="0,344" path="m2400,10969l2400,10625e" filled="f" stroked="t" strokeweight=".47616pt" strokecolor="#343434">
                <v:path arrowok="t"/>
              </v:shape>
            </v:group>
            <v:group style="position:absolute;left:4576;top:10964;width:614;height:2" coordorigin="4576,10964" coordsize="614,2">
              <v:shape style="position:absolute;left:4576;top:10964;width:614;height:2" coordorigin="4576,10964" coordsize="614,0" path="m4576,10964l5190,10964e" filled="f" stroked="t" strokeweight=".47616pt" strokecolor="#444444">
                <v:path arrowok="t"/>
              </v:shape>
            </v:group>
            <v:group style="position:absolute;left:5133;top:10962;width:1314;height:2" coordorigin="5133,10962" coordsize="1314,2">
              <v:shape style="position:absolute;left:5133;top:10962;width:1314;height:2" coordorigin="5133,10962" coordsize="1314,0" path="m5133,10962l6447,10962e" filled="f" stroked="t" strokeweight=".71424pt" strokecolor="#646464">
                <v:path arrowok="t"/>
              </v:shape>
            </v:group>
            <v:group style="position:absolute;left:6390;top:10964;width:462;height:2" coordorigin="6390,10964" coordsize="462,2">
              <v:shape style="position:absolute;left:6390;top:10964;width:462;height:2" coordorigin="6390,10964" coordsize="462,0" path="m6390,10964l6852,10964e" filled="f" stroked="t" strokeweight=".47616pt" strokecolor="#3B3B3B">
                <v:path arrowok="t"/>
              </v:shape>
            </v:group>
            <v:group style="position:absolute;left:6795;top:10962;width:2090;height:2" coordorigin="6795,10962" coordsize="2090,2">
              <v:shape style="position:absolute;left:6795;top:10962;width:2090;height:2" coordorigin="6795,10962" coordsize="2090,0" path="m6795,10962l8885,10962e" filled="f" stroked="t" strokeweight=".71424pt" strokecolor="#676767">
                <v:path arrowok="t"/>
              </v:shape>
            </v:group>
            <v:group style="position:absolute;left:8828;top:10960;width:429;height:2" coordorigin="8828,10960" coordsize="429,2">
              <v:shape style="position:absolute;left:8828;top:10960;width:429;height:2" coordorigin="8828,10960" coordsize="429,0" path="m8828,10960l9257,10960e" filled="f" stroked="t" strokeweight=".47616pt" strokecolor="#383838">
                <v:path arrowok="t"/>
              </v:shape>
            </v:group>
            <v:group style="position:absolute;left:9199;top:10957;width:2381;height:2" coordorigin="9199,10957" coordsize="2381,2">
              <v:shape style="position:absolute;left:9199;top:10957;width:2381;height:2" coordorigin="9199,10957" coordsize="2381,0" path="m9199,10957l11580,10957e" filled="f" stroked="t" strokeweight=".71424pt" strokecolor="#676767">
                <v:path arrowok="t"/>
              </v:shape>
            </v:group>
            <v:group style="position:absolute;left:11547;top:10654;width:2;height:292" coordorigin="11547,10654" coordsize="2,292">
              <v:shape style="position:absolute;left:11547;top:10654;width:2;height:292" coordorigin="11547,10654" coordsize="0,292" path="m11547,10945l11547,10654e" filled="f" stroked="t" strokeweight=".23808pt" strokecolor="#777777">
                <v:path arrowok="t"/>
              </v:shape>
            </v:group>
            <v:group style="position:absolute;left:2402;top:10907;width:2;height:311" coordorigin="2402,10907" coordsize="2,311">
              <v:shape style="position:absolute;left:2402;top:10907;width:2;height:311" coordorigin="2402,10907" coordsize="0,311" path="m2402,11218l2402,10907e" filled="f" stroked="t" strokeweight=".47616pt" strokecolor="#4B4B4B">
                <v:path arrowok="t"/>
              </v:shape>
            </v:group>
            <v:group style="position:absolute;left:11547;top:10931;width:2;height:507" coordorigin="11547,10931" coordsize="2,507">
              <v:shape style="position:absolute;left:11547;top:10931;width:2;height:507" coordorigin="11547,10931" coordsize="0,507" path="m11547,11437l11547,10931e" filled="f" stroked="t" strokeweight=".23808pt" strokecolor="#545454">
                <v:path arrowok="t"/>
              </v:shape>
            </v:group>
            <v:group style="position:absolute;left:352;top:11445;width:4281;height:2" coordorigin="352,11445" coordsize="4281,2">
              <v:shape style="position:absolute;left:352;top:11445;width:4281;height:2" coordorigin="352,11445" coordsize="4281,0" path="m352,11445l4633,11445e" filled="f" stroked="t" strokeweight=".71424pt" strokecolor="#5B5B5B">
                <v:path arrowok="t"/>
              </v:shape>
            </v:group>
            <v:group style="position:absolute;left:2405;top:11160;width:2;height:755" coordorigin="2405,11160" coordsize="2,755">
              <v:shape style="position:absolute;left:2405;top:11160;width:2;height:755" coordorigin="2405,11160" coordsize="0,755" path="m2405,11915l2405,11160e" filled="f" stroked="t" strokeweight=".47616pt" strokecolor="#343434">
                <v:path arrowok="t"/>
              </v:shape>
            </v:group>
            <v:group style="position:absolute;left:4576;top:11442;width:614;height:2" coordorigin="4576,11442" coordsize="614,2">
              <v:shape style="position:absolute;left:4576;top:11442;width:614;height:2" coordorigin="4576,11442" coordsize="614,0" path="m4576,11442l5190,11442e" filled="f" stroked="t" strokeweight=".47616pt" strokecolor="#3F3F3F">
                <v:path arrowok="t"/>
              </v:shape>
            </v:group>
            <v:group style="position:absolute;left:5133;top:11440;width:1314;height:2" coordorigin="5133,11440" coordsize="1314,2">
              <v:shape style="position:absolute;left:5133;top:11440;width:1314;height:2" coordorigin="5133,11440" coordsize="1314,0" path="m5133,11440l6447,11440e" filled="f" stroked="t" strokeweight=".95232pt" strokecolor="#676767">
                <v:path arrowok="t"/>
              </v:shape>
            </v:group>
            <v:group style="position:absolute;left:6390;top:11442;width:462;height:2" coordorigin="6390,11442" coordsize="462,2">
              <v:shape style="position:absolute;left:6390;top:11442;width:462;height:2" coordorigin="6390,11442" coordsize="462,0" path="m6390,11442l6852,11442e" filled="f" stroked="t" strokeweight=".47616pt" strokecolor="#444444">
                <v:path arrowok="t"/>
              </v:shape>
            </v:group>
            <v:group style="position:absolute;left:6795;top:11440;width:2090;height:2" coordorigin="6795,11440" coordsize="2090,2">
              <v:shape style="position:absolute;left:6795;top:11440;width:2090;height:2" coordorigin="6795,11440" coordsize="2090,0" path="m6795,11440l8885,11440e" filled="f" stroked="t" strokeweight=".71424pt" strokecolor="#676767">
                <v:path arrowok="t"/>
              </v:shape>
            </v:group>
            <v:group style="position:absolute;left:8828;top:11437;width:429;height:2" coordorigin="8828,11437" coordsize="429,2">
              <v:shape style="position:absolute;left:8828;top:11437;width:429;height:2" coordorigin="8828,11437" coordsize="429,0" path="m8828,11437l9257,11437e" filled="f" stroked="t" strokeweight=".47616pt" strokecolor="#383838">
                <v:path arrowok="t"/>
              </v:shape>
            </v:group>
            <v:group style="position:absolute;left:9199;top:11435;width:2381;height:2" coordorigin="9199,11435" coordsize="2381,2">
              <v:shape style="position:absolute;left:9199;top:11435;width:2381;height:2" coordorigin="9199,11435" coordsize="2381,0" path="m9199,11435l11580,11435e" filled="f" stroked="t" strokeweight=".71424pt" strokecolor="#646464">
                <v:path arrowok="t"/>
              </v:shape>
            </v:group>
            <v:group style="position:absolute;left:352;top:11657;width:1414;height:2" coordorigin="352,11657" coordsize="1414,2">
              <v:shape style="position:absolute;left:352;top:11657;width:1414;height:2" coordorigin="352,11657" coordsize="1414,0" path="m352,11657l1767,11657e" filled="f" stroked="t" strokeweight=".47616pt" strokecolor="#545454">
                <v:path arrowok="t"/>
              </v:shape>
            </v:group>
            <v:group style="position:absolute;left:1362;top:11657;width:1048;height:2" coordorigin="1362,11657" coordsize="1048,2">
              <v:shape style="position:absolute;left:1362;top:11657;width:1048;height:2" coordorigin="1362,11657" coordsize="1048,0" path="m1362,11657l2409,11657e" filled="f" stroked="t" strokeweight=".71424pt" strokecolor="#606060">
                <v:path arrowok="t"/>
              </v:shape>
            </v:group>
            <v:group style="position:absolute;left:2347;top:11657;width:486;height:2" coordorigin="2347,11657" coordsize="486,2">
              <v:shape style="position:absolute;left:2347;top:11657;width:486;height:2" coordorigin="2347,11657" coordsize="486,0" path="m2347,11657l2833,11657e" filled="f" stroked="t" strokeweight=".47616pt" strokecolor="#4F4F4F">
                <v:path arrowok="t"/>
              </v:shape>
            </v:group>
            <v:group style="position:absolute;left:2776;top:11657;width:1124;height:2" coordorigin="2776,11657" coordsize="1124,2">
              <v:shape style="position:absolute;left:2776;top:11657;width:1124;height:2" coordorigin="2776,11657" coordsize="1124,0" path="m2776,11657l3900,11657e" filled="f" stroked="t" strokeweight=".95232pt" strokecolor="#646464">
                <v:path arrowok="t"/>
              </v:shape>
            </v:group>
            <v:group style="position:absolute;left:3843;top:11657;width:376;height:2" coordorigin="3843,11657" coordsize="376,2">
              <v:shape style="position:absolute;left:3843;top:11657;width:376;height:2" coordorigin="3843,11657" coordsize="376,0" path="m3843,11657l4219,11657e" filled="f" stroked="t" strokeweight=".47616pt" strokecolor="#444444">
                <v:path arrowok="t"/>
              </v:shape>
            </v:group>
            <v:group style="position:absolute;left:4162;top:11660;width:1167;height:2" coordorigin="4162,11660" coordsize="1167,2">
              <v:shape style="position:absolute;left:4162;top:11660;width:1167;height:2" coordorigin="4162,11660" coordsize="1167,0" path="m4162,11660l5328,11660e" filled="f" stroked="t" strokeweight=".95232pt" strokecolor="#707070">
                <v:path arrowok="t"/>
              </v:shape>
            </v:group>
            <v:group style="position:absolute;left:5133;top:11657;width:619;height:2" coordorigin="5133,11657" coordsize="619,2">
              <v:shape style="position:absolute;left:5133;top:11657;width:619;height:2" coordorigin="5133,11657" coordsize="619,0" path="m5133,11657l5752,11657e" filled="f" stroked="t" strokeweight=".47616pt" strokecolor="#545454">
                <v:path arrowok="t"/>
              </v:shape>
            </v:group>
            <v:group style="position:absolute;left:5695;top:11653;width:2171;height:2" coordorigin="5695,11653" coordsize="2171,2">
              <v:shape style="position:absolute;left:5695;top:11653;width:2171;height:2" coordorigin="5695,11653" coordsize="2171,0" path="m5695,11653l7866,11653e" filled="f" stroked="t" strokeweight=".71424pt" strokecolor="#676767">
                <v:path arrowok="t"/>
              </v:shape>
            </v:group>
            <v:group style="position:absolute;left:7809;top:11653;width:1076;height:2" coordorigin="7809,11653" coordsize="1076,2">
              <v:shape style="position:absolute;left:7809;top:11653;width:1076;height:2" coordorigin="7809,11653" coordsize="1076,0" path="m7809,11653l8885,11653e" filled="f" stroked="t" strokeweight=".47616pt" strokecolor="#4F4F4F">
                <v:path arrowok="t"/>
              </v:shape>
            </v:group>
            <v:group style="position:absolute;left:8799;top:11650;width:2781;height:2" coordorigin="8799,11650" coordsize="2781,2">
              <v:shape style="position:absolute;left:8799;top:11650;width:2781;height:2" coordorigin="8799,11650" coordsize="2781,0" path="m8799,11650l11580,11650e" filled="f" stroked="t" strokeweight=".95232pt" strokecolor="#6B6B6B">
                <v:path arrowok="t"/>
              </v:shape>
            </v:group>
            <v:group style="position:absolute;left:11547;top:11423;width:2;height:1109" coordorigin="11547,11423" coordsize="2,1109">
              <v:shape style="position:absolute;left:11547;top:11423;width:2;height:1109" coordorigin="11547,11423" coordsize="0,1109" path="m11547,12532l11547,11423e" filled="f" stroked="t" strokeweight=".23808pt" strokecolor="#6B6B6B">
                <v:path arrowok="t"/>
              </v:shape>
            </v:group>
            <v:group style="position:absolute;left:352;top:11892;width:4614;height:2" coordorigin="352,11892" coordsize="4614,2">
              <v:shape style="position:absolute;left:352;top:11892;width:4614;height:2" coordorigin="352,11892" coordsize="4614,0" path="m352,11892l4966,11892e" filled="f" stroked="t" strokeweight=".71424pt" strokecolor="#606060">
                <v:path arrowok="t"/>
              </v:shape>
            </v:group>
            <v:group style="position:absolute;left:1024;top:11638;width:2;height:249" coordorigin="1024,11638" coordsize="2,249">
              <v:shape style="position:absolute;left:1024;top:11638;width:2;height:249" coordorigin="1024,11638" coordsize="0,249" path="m1024,11887l1024,11638e" filled="f" stroked="t" strokeweight=".23808pt" strokecolor="#545454">
                <v:path arrowok="t"/>
              </v:shape>
            </v:group>
            <v:group style="position:absolute;left:1740;top:11648;width:2;height:1099" coordorigin="1740,11648" coordsize="2,1099">
              <v:shape style="position:absolute;left:1740;top:11648;width:2;height:1099" coordorigin="1740,11648" coordsize="0,1099" path="m1740,12747l1740,11648e" filled="f" stroked="t" strokeweight=".47616pt" strokecolor="#444444">
                <v:path arrowok="t"/>
              </v:shape>
            </v:group>
            <v:group style="position:absolute;left:4909;top:11892;width:281;height:2" coordorigin="4909,11892" coordsize="281,2">
              <v:shape style="position:absolute;left:4909;top:11892;width:281;height:2" coordorigin="4909,11892" coordsize="281,0" path="m4909,11892l5190,11892e" filled="f" stroked="t" strokeweight=".47616pt" strokecolor="#3F3F3F">
                <v:path arrowok="t"/>
              </v:shape>
            </v:group>
            <v:group style="position:absolute;left:5133;top:11889;width:1876;height:2" coordorigin="5133,11889" coordsize="1876,2">
              <v:shape style="position:absolute;left:5133;top:11889;width:1876;height:2" coordorigin="5133,11889" coordsize="1876,0" path="m5133,11889l7009,11889e" filled="f" stroked="t" strokeweight=".71424pt" strokecolor="#676767">
                <v:path arrowok="t"/>
              </v:shape>
            </v:group>
            <v:group style="position:absolute;left:6952;top:11887;width:505;height:2" coordorigin="6952,11887" coordsize="505,2">
              <v:shape style="position:absolute;left:6952;top:11887;width:505;height:2" coordorigin="6952,11887" coordsize="505,0" path="m6952,11887l7457,11887e" filled="f" stroked="t" strokeweight=".47616pt" strokecolor="#444444">
                <v:path arrowok="t"/>
              </v:shape>
            </v:group>
            <v:group style="position:absolute;left:7423;top:11648;width:2;height:2753" coordorigin="7423,11648" coordsize="2,2753">
              <v:shape style="position:absolute;left:7423;top:11648;width:2;height:2753" coordorigin="7423,11648" coordsize="0,2753" path="m7423,14401l7423,11648e" filled="f" stroked="t" strokeweight=".95232pt" strokecolor="#676767">
                <v:path arrowok="t"/>
              </v:shape>
            </v:group>
            <v:group style="position:absolute;left:7385;top:11884;width:4195;height:2" coordorigin="7385,11884" coordsize="4195,2">
              <v:shape style="position:absolute;left:7385;top:11884;width:4195;height:2" coordorigin="7385,11884" coordsize="4195,0" path="m7385,11884l11580,11884e" filled="f" stroked="t" strokeweight=".71424pt" strokecolor="#6B6B6B">
                <v:path arrowok="t"/>
              </v:shape>
            </v:group>
            <v:group style="position:absolute;left:1024;top:11872;width:2;height:454" coordorigin="1024,11872" coordsize="2,454">
              <v:shape style="position:absolute;left:1024;top:11872;width:2;height:454" coordorigin="1024,11872" coordsize="0,454" path="m1024,12326l1024,11872e" filled="f" stroked="t" strokeweight=".23808pt" strokecolor="#6B6B6B">
                <v:path arrowok="t"/>
              </v:shape>
            </v:group>
            <v:group style="position:absolute;left:2405;top:11844;width:2;height:903" coordorigin="2405,11844" coordsize="2,903">
              <v:shape style="position:absolute;left:2405;top:11844;width:2;height:903" coordorigin="2405,11844" coordsize="0,903" path="m2405,12747l2405,11844e" filled="f" stroked="t" strokeweight=".95232pt" strokecolor="#5B5B5B">
                <v:path arrowok="t"/>
              </v:shape>
            </v:group>
            <v:group style="position:absolute;left:362;top:12298;width:2;height:263" coordorigin="362,12298" coordsize="2,263">
              <v:shape style="position:absolute;left:362;top:12298;width:2;height:263" coordorigin="362,12298" coordsize="0,263" path="m362,12561l362,12298e" filled="f" stroked="t" strokeweight=".47616pt" strokecolor="#2B2B2B">
                <v:path arrowok="t"/>
              </v:shape>
            </v:group>
            <v:group style="position:absolute;left:1024;top:12326;width:2;height:1544" coordorigin="1024,12326" coordsize="2,1544">
              <v:shape style="position:absolute;left:1024;top:12326;width:2;height:1544" coordorigin="1024,12326" coordsize="0,1544" path="m1024,13870l1024,12326e" filled="f" stroked="t" strokeweight=".23808pt" strokecolor="#000000">
                <v:path arrowok="t"/>
              </v:shape>
            </v:group>
            <v:group style="position:absolute;left:11547;top:12532;width:2;height:2777" coordorigin="11547,12532" coordsize="2,2777">
              <v:shape style="position:absolute;left:11547;top:12532;width:2;height:2777" coordorigin="11547,12532" coordsize="0,2777" path="m11547,15309l11547,12532e" filled="f" stroked="t" strokeweight=".23808pt" strokecolor="#000000">
                <v:path arrowok="t"/>
              </v:shape>
            </v:group>
            <v:group style="position:absolute;left:367;top:12690;width:2;height:272" coordorigin="367,12690" coordsize="2,272">
              <v:shape style="position:absolute;left:367;top:12690;width:2;height:272" coordorigin="367,12690" coordsize="0,272" path="m367,12962l367,12690e" filled="f" stroked="t" strokeweight=".47616pt" strokecolor="#383838">
                <v:path arrowok="t"/>
              </v:shape>
            </v:group>
            <v:group style="position:absolute;left:1745;top:12690;width:2;height:272" coordorigin="1745,12690" coordsize="2,272">
              <v:shape style="position:absolute;left:1745;top:12690;width:2;height:272" coordorigin="1745,12690" coordsize="0,272" path="m1745,12962l1745,12690e" filled="f" stroked="t" strokeweight=".71424pt" strokecolor="#575757">
                <v:path arrowok="t"/>
              </v:shape>
            </v:group>
            <v:group style="position:absolute;left:2405;top:12690;width:2;height:2634" coordorigin="2405,12690" coordsize="2,2634">
              <v:shape style="position:absolute;left:2405;top:12690;width:2;height:2634" coordorigin="2405,12690" coordsize="0,2634" path="m2405,15323l2405,12690e" filled="f" stroked="t" strokeweight=".47616pt" strokecolor="#545454">
                <v:path arrowok="t"/>
              </v:shape>
            </v:group>
            <v:group style="position:absolute;left:7435;top:11906;width:2;height:4455" coordorigin="7435,11906" coordsize="2,4455">
              <v:shape style="position:absolute;left:7435;top:11906;width:2;height:4455" coordorigin="7435,11906" coordsize="0,4455" path="m7435,16360l7435,11906e" filled="f" stroked="t" strokeweight=".71424pt" strokecolor="#606060">
                <v:path arrowok="t"/>
              </v:shape>
            </v:group>
            <v:group style="position:absolute;left:367;top:12905;width:2;height:378" coordorigin="367,12905" coordsize="2,378">
              <v:shape style="position:absolute;left:367;top:12905;width:2;height:378" coordorigin="367,12905" coordsize="0,378" path="m367,13282l367,12905e" filled="f" stroked="t" strokeweight=".47616pt" strokecolor="#1F1F1F">
                <v:path arrowok="t"/>
              </v:shape>
            </v:group>
            <v:group style="position:absolute;left:1748;top:12905;width:2;height:272" coordorigin="1748,12905" coordsize="2,272">
              <v:shape style="position:absolute;left:1748;top:12905;width:2;height:272" coordorigin="1748,12905" coordsize="0,272" path="m1748,13177l1748,12905e" filled="f" stroked="t" strokeweight=".47616pt" strokecolor="#3F3F3F">
                <v:path arrowok="t"/>
              </v:shape>
            </v:group>
            <v:group style="position:absolute;left:1748;top:13120;width:2;height:3245" coordorigin="1748,13120" coordsize="2,3245">
              <v:shape style="position:absolute;left:1748;top:13120;width:2;height:3245" coordorigin="1748,13120" coordsize="0,3245" path="m1748,16365l1748,13120e" filled="f" stroked="t" strokeweight=".71424pt" strokecolor="#5B5B5B">
                <v:path arrowok="t"/>
              </v:shape>
            </v:group>
            <v:group style="position:absolute;left:367;top:13225;width:2;height:373" coordorigin="367,13225" coordsize="2,373">
              <v:shape style="position:absolute;left:367;top:13225;width:2;height:373" coordorigin="367,13225" coordsize="0,373" path="m367,13598l367,13225e" filled="f" stroked="t" strokeweight=".47616pt" strokecolor="#3F3F3F">
                <v:path arrowok="t"/>
              </v:shape>
            </v:group>
            <v:group style="position:absolute;left:343;top:14100;width:2038;height:2" coordorigin="343,14100" coordsize="2038,2">
              <v:shape style="position:absolute;left:343;top:14100;width:2038;height:2" coordorigin="343,14100" coordsize="2038,0" path="m343,14100l2381,14100e" filled="f" stroked="t" strokeweight=".23808pt" strokecolor="#606060">
                <v:path arrowok="t"/>
              </v:shape>
            </v:group>
            <v:group style="position:absolute;left:1024;top:13870;width:2;height:234" coordorigin="1024,13870" coordsize="2,234">
              <v:shape style="position:absolute;left:1024;top:13870;width:2;height:234" coordorigin="1024,13870" coordsize="0,234" path="m1024,14104l1024,13870e" filled="f" stroked="t" strokeweight=".23808pt" strokecolor="#484848">
                <v:path arrowok="t"/>
              </v:shape>
            </v:group>
            <v:group style="position:absolute;left:1024;top:14100;width:2;height:2242" coordorigin="1024,14100" coordsize="2,2242">
              <v:shape style="position:absolute;left:1024;top:14100;width:2;height:2242" coordorigin="1024,14100" coordsize="0,2242" path="m1024,16341l1024,14100e" filled="f" stroked="t" strokeweight=".23808pt" strokecolor="#000000">
                <v:path arrowok="t"/>
              </v:shape>
            </v:group>
            <v:group style="position:absolute;left:371;top:14286;width:2;height:1611" coordorigin="371,14286" coordsize="2,1611">
              <v:shape style="position:absolute;left:371;top:14286;width:2;height:1611" coordorigin="371,14286" coordsize="0,1611" path="m371,15897l371,14286e" filled="f" stroked="t" strokeweight=".95232pt" strokecolor="#676767">
                <v:path arrowok="t"/>
              </v:shape>
            </v:group>
            <v:group style="position:absolute;left:2376;top:14315;width:2;height:994" coordorigin="2376,14315" coordsize="2,994">
              <v:shape style="position:absolute;left:2376;top:14315;width:2;height:994" coordorigin="2376,14315" coordsize="0,994" path="m2376,15309l2376,14315e" filled="f" stroked="t" strokeweight=".23808pt" strokecolor="#000000">
                <v:path arrowok="t"/>
              </v:shape>
            </v:group>
            <v:group style="position:absolute;left:7438;top:11906;width:2;height:3432" coordorigin="7438,11906" coordsize="2,3432">
              <v:shape style="position:absolute;left:7438;top:11906;width:2;height:3432" coordorigin="7438,11906" coordsize="0,3432" path="m7438,15338l7438,11906e" filled="f" stroked="t" strokeweight=".47616pt" strokecolor="#646464">
                <v:path arrowok="t"/>
              </v:shape>
            </v:group>
            <v:group style="position:absolute;left:371;top:16351;width:686;height:2" coordorigin="371,16351" coordsize="686,2">
              <v:shape style="position:absolute;left:371;top:16351;width:686;height:2" coordorigin="371,16351" coordsize="686,0" path="m371,16351l1057,16351e" filled="f" stroked="t" strokeweight=".95232pt" strokecolor="#6B6B6B">
                <v:path arrowok="t"/>
              </v:shape>
            </v:group>
            <v:group style="position:absolute;left:374;top:15280;width:2;height:1085" coordorigin="374,15280" coordsize="2,1085">
              <v:shape style="position:absolute;left:374;top:15280;width:2;height:1085" coordorigin="374,15280" coordsize="0,1085" path="m374,16365l374,15280e" filled="f" stroked="t" strokeweight=".71424pt" strokecolor="#575757">
                <v:path arrowok="t"/>
              </v:shape>
            </v:group>
            <v:group style="position:absolute;left:995;top:16353;width:781;height:2" coordorigin="995,16353" coordsize="781,2">
              <v:shape style="position:absolute;left:995;top:16353;width:781;height:2" coordorigin="995,16353" coordsize="781,0" path="m995,16353l1776,16353e" filled="f" stroked="t" strokeweight=".47616pt" strokecolor="#545454">
                <v:path arrowok="t"/>
              </v:shape>
            </v:group>
            <v:group style="position:absolute;left:1705;top:16353;width:5304;height:2" coordorigin="1705,16353" coordsize="5304,2">
              <v:shape style="position:absolute;left:1705;top:16353;width:5304;height:2" coordorigin="1705,16353" coordsize="5304,0" path="m1705,16353l7009,16353e" filled="f" stroked="t" strokeweight=".71424pt" strokecolor="#6B6B6B">
                <v:path arrowok="t"/>
              </v:shape>
            </v:group>
            <v:group style="position:absolute;left:2376;top:15309;width:2;height:1032" coordorigin="2376,15309" coordsize="2,1032">
              <v:shape style="position:absolute;left:2376;top:15309;width:2;height:1032" coordorigin="2376,15309" coordsize="0,1032" path="m2376,16341l2376,15309e" filled="f" stroked="t" strokeweight=".23808pt" strokecolor="#878787">
                <v:path arrowok="t"/>
              </v:shape>
            </v:group>
            <v:group style="position:absolute;left:6952;top:16346;width:505;height:2" coordorigin="6952,16346" coordsize="505,2">
              <v:shape style="position:absolute;left:6952;top:16346;width:505;height:2" coordorigin="6952,16346" coordsize="505,0" path="m6952,16346l7457,16346e" filled="f" stroked="t" strokeweight=".47616pt" strokecolor="#545454">
                <v:path arrowok="t"/>
              </v:shape>
            </v:group>
            <v:group style="position:absolute;left:9057;top:16344;width:2567;height:2" coordorigin="9057,16344" coordsize="2567,2">
              <v:shape style="position:absolute;left:9057;top:16344;width:2567;height:2" coordorigin="9057,16344" coordsize="2567,0" path="m9057,16344l11623,16344e" filled="f" stroked="t" strokeweight=".47616pt" strokecolor="#646464">
                <v:path arrowok="t"/>
              </v:shape>
            </v:group>
            <v:group style="position:absolute;left:9399;top:16341;width:781;height:2" coordorigin="9399,16341" coordsize="781,2">
              <v:shape style="position:absolute;left:9399;top:16341;width:781;height:2" coordorigin="9399,16341" coordsize="781,0" path="m9399,16341l10180,16341e" filled="f" stroked="t" strokeweight=".47616pt" strokecolor="#444444">
                <v:path arrowok="t"/>
              </v:shape>
            </v:group>
            <v:group style="position:absolute;left:7338;top:16344;width:4285;height:2" coordorigin="7338,16344" coordsize="4285,2">
              <v:shape style="position:absolute;left:7338;top:16344;width:4285;height:2" coordorigin="7338,16344" coordsize="4285,0" path="m7338,16344l11623,16344e" filled="f" stroked="t" strokeweight=".71424pt" strokecolor="#6B6B6B">
                <v:path arrowok="t"/>
              </v:shape>
            </v:group>
            <v:group style="position:absolute;left:11547;top:15309;width:2;height:1032" coordorigin="11547,15309" coordsize="2,1032">
              <v:shape style="position:absolute;left:11547;top:15309;width:2;height:1032" coordorigin="11547,15309" coordsize="0,1032" path="m11547,16341l11547,15309e" filled="f" stroked="t" strokeweight=".23808pt" strokecolor="#7C7C7C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87"/>
          <w:position w:val="-3"/>
        </w:rPr>
        <w:t>Ol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right="-20"/>
        <w:jc w:val="righ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83838"/>
          <w:spacing w:val="0"/>
          <w:w w:val="50"/>
          <w:position w:val="1"/>
        </w:rPr>
        <w:t>::ı::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tabs>
          <w:tab w:pos="1760" w:val="left"/>
          <w:tab w:pos="288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Arial" w:hAnsi="Arial" w:cs="Arial" w:eastAsia="Arial"/>
          <w:sz w:val="21"/>
          <w:szCs w:val="21"/>
          <w:color w:val="383838"/>
          <w:w w:val="87"/>
        </w:rPr>
        <w:t>I</w:t>
      </w:r>
      <w:r>
        <w:rPr>
          <w:rFonts w:ascii="Arial" w:hAnsi="Arial" w:cs="Arial" w:eastAsia="Arial"/>
          <w:sz w:val="21"/>
          <w:szCs w:val="21"/>
          <w:color w:val="383838"/>
          <w:spacing w:val="2"/>
          <w:w w:val="88"/>
        </w:rPr>
        <w:t>H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98"/>
        </w:rPr>
        <w:t>i</w:t>
      </w:r>
      <w:r>
        <w:rPr>
          <w:rFonts w:ascii="Arial" w:hAnsi="Arial" w:cs="Arial" w:eastAsia="Arial"/>
          <w:sz w:val="21"/>
          <w:szCs w:val="21"/>
          <w:color w:val="595959"/>
          <w:spacing w:val="0"/>
          <w:w w:val="165"/>
        </w:rPr>
        <w:t>I.Merl</w:t>
      </w:r>
      <w:r>
        <w:rPr>
          <w:rFonts w:ascii="Arial" w:hAnsi="Arial" w:cs="Arial" w:eastAsia="Arial"/>
          <w:sz w:val="21"/>
          <w:szCs w:val="21"/>
          <w:color w:val="595959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595959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939599"/>
          <w:spacing w:val="-19"/>
          <w:w w:val="127"/>
        </w:rPr>
        <w:t>,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340"/>
        </w:rPr>
        <w:t>,</w:t>
      </w:r>
      <w:r>
        <w:rPr>
          <w:rFonts w:ascii="Arial" w:hAnsi="Arial" w:cs="Arial" w:eastAsia="Arial"/>
          <w:sz w:val="21"/>
          <w:szCs w:val="21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939599"/>
          <w:spacing w:val="-42"/>
          <w:w w:val="103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464646"/>
          <w:spacing w:val="0"/>
          <w:w w:val="109"/>
        </w:rPr>
        <w:t>'"r.</w:t>
      </w:r>
      <w:r>
        <w:rPr>
          <w:rFonts w:ascii="Times New Roman" w:hAnsi="Times New Roman" w:cs="Times New Roman" w:eastAsia="Times New Roman"/>
          <w:sz w:val="27"/>
          <w:szCs w:val="27"/>
          <w:color w:val="464646"/>
          <w:spacing w:val="-44"/>
          <w:w w:val="108"/>
        </w:rPr>
        <w:t>:</w:t>
      </w:r>
      <w:r>
        <w:rPr>
          <w:rFonts w:ascii="Times New Roman" w:hAnsi="Times New Roman" w:cs="Times New Roman" w:eastAsia="Times New Roman"/>
          <w:sz w:val="27"/>
          <w:szCs w:val="27"/>
          <w:color w:val="6D6E6E"/>
          <w:spacing w:val="-12"/>
          <w:w w:val="128"/>
        </w:rPr>
        <w:t>:</w:t>
      </w:r>
      <w:r>
        <w:rPr>
          <w:rFonts w:ascii="Times New Roman" w:hAnsi="Times New Roman" w:cs="Times New Roman" w:eastAsia="Times New Roman"/>
          <w:sz w:val="27"/>
          <w:szCs w:val="27"/>
          <w:color w:val="464646"/>
          <w:spacing w:val="0"/>
          <w:w w:val="48"/>
        </w:rPr>
        <w:t>E&lt;t</w:t>
      </w:r>
      <w:r>
        <w:rPr>
          <w:rFonts w:ascii="Times New Roman" w:hAnsi="Times New Roman" w:cs="Times New Roman" w:eastAsia="Times New Roman"/>
          <w:sz w:val="27"/>
          <w:szCs w:val="27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64"/>
        </w:rPr>
        <w:t>AZ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200" w:right="60"/>
          <w:cols w:num="2" w:equalWidth="0">
            <w:col w:w="480" w:space="2177"/>
            <w:col w:w="9003"/>
          </w:cols>
        </w:sectPr>
      </w:pPr>
      <w:rPr/>
    </w:p>
    <w:p>
      <w:pPr>
        <w:spacing w:before="83" w:after="0" w:line="215" w:lineRule="auto"/>
        <w:ind w:left="594" w:right="-149" w:firstLine="-213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86"/>
          <w:szCs w:val="86"/>
          <w:color w:val="2F2F2F"/>
          <w:spacing w:val="-776"/>
          <w:w w:val="170"/>
          <w:b/>
          <w:bCs/>
          <w:position w:val="12"/>
        </w:rPr>
        <w:t>1</w:t>
      </w:r>
      <w:r>
        <w:rPr>
          <w:rFonts w:ascii="Arial" w:hAnsi="Arial" w:cs="Arial" w:eastAsia="Arial"/>
          <w:sz w:val="15"/>
          <w:szCs w:val="15"/>
          <w:color w:val="2F2F2F"/>
          <w:spacing w:val="5"/>
          <w:w w:val="116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16"/>
          <w:position w:val="0"/>
        </w:rPr>
        <w:t>ZMIR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16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4"/>
          <w:b/>
          <w:bCs/>
          <w:position w:val="0"/>
        </w:rPr>
        <w:t>BÜYÜKSEHIR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4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9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4" w:lineRule="auto"/>
        <w:ind w:left="365" w:right="410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7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0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7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8"/>
        </w:rPr>
        <w:t>İTFAİYE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4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8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8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8"/>
        </w:rPr>
        <w:t>BAŞKANLIÖI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3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1" w:after="0" w:line="226" w:lineRule="exact"/>
        <w:ind w:left="1115" w:right="492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w w:val="99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6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80" w:bottom="0" w:left="480" w:right="380"/>
          <w:cols w:num="2" w:equalWidth="0">
            <w:col w:w="1635" w:space="1484"/>
            <w:col w:w="7941"/>
          </w:cols>
        </w:sectPr>
      </w:pPr>
      <w:rPr/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80" w:right="380"/>
        </w:sectPr>
      </w:pPr>
      <w:rPr/>
    </w:p>
    <w:p>
      <w:pPr>
        <w:spacing w:before="35" w:after="0" w:line="240" w:lineRule="auto"/>
        <w:ind w:left="102" w:right="-69"/>
        <w:jc w:val="left"/>
        <w:tabs>
          <w:tab w:pos="1500" w:val="left"/>
          <w:tab w:pos="2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ı6.05.20ı7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9"/>
        </w:rPr>
        <w:t>3ı54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31" w:right="-20"/>
        <w:jc w:val="left"/>
        <w:tabs>
          <w:tab w:pos="1520" w:val="left"/>
          <w:tab w:pos="2980" w:val="left"/>
          <w:tab w:pos="4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6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6.05.20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Bildjrile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-25"/>
          <w:w w:val="13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65D"/>
          <w:spacing w:val="4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28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00"/>
          <w:position w:val="-1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50565D"/>
          <w:spacing w:val="11"/>
          <w:w w:val="100"/>
          <w:position w:val="-1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25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65D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65D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1"/>
        </w:rPr>
        <w:t>Buca-İZMİR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0565D"/>
          <w:spacing w:val="-22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2.55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7"/>
        </w:rPr>
        <w:t>rTeı: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2938800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Santral-Merkez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80" w:right="380"/>
          <w:cols w:num="2" w:equalWidth="0">
            <w:col w:w="4875" w:space="497"/>
            <w:col w:w="5688"/>
          </w:cols>
        </w:sectPr>
      </w:pPr>
      <w:rPr/>
    </w:p>
    <w:p>
      <w:pPr>
        <w:spacing w:before="29" w:after="0" w:line="263" w:lineRule="auto"/>
        <w:ind w:left="121" w:right="-53" w:firstLine="5"/>
        <w:jc w:val="left"/>
        <w:tabs>
          <w:tab w:pos="1500" w:val="left"/>
          <w:tab w:pos="3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Doğn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65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65D"/>
          <w:spacing w:val="-28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Yeşilbağla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289/2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Buca-İZMIR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80" w:right="380"/>
          <w:cols w:num="2" w:equalWidth="0">
            <w:col w:w="5533" w:space="1285"/>
            <w:col w:w="4242"/>
          </w:cols>
        </w:sectPr>
      </w:pPr>
      <w:rPr/>
    </w:p>
    <w:p>
      <w:pPr>
        <w:spacing w:before="24" w:after="0" w:line="212" w:lineRule="exact"/>
        <w:ind w:left="121" w:right="-20"/>
        <w:jc w:val="left"/>
        <w:tabs>
          <w:tab w:pos="3460" w:val="left"/>
          <w:tab w:pos="6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3"/>
          <w:position w:val="-1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-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  <w:position w:val="-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  <w:position w:val="-1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" w:lineRule="exact"/>
        <w:ind w:left="3467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3"/>
        </w:rPr>
        <w:t>Bcıonarnıe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3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3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3"/>
        </w:rPr>
        <w:t>Ah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-1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65D"/>
          <w:spacing w:val="11"/>
          <w:w w:val="100"/>
          <w:position w:val="-1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3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3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6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3"/>
        </w:rPr>
        <w:t>piğer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3"/>
        </w:rPr>
        <w:t>   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100"/>
          <w:position w:val="-13"/>
        </w:rPr>
        <w:t> </w:t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311"/>
          <w:position w:val="-13"/>
        </w:rPr>
        <w:t>1------</w:t>
      </w:r>
      <w:r>
        <w:rPr>
          <w:rFonts w:ascii="Arial" w:hAnsi="Arial" w:cs="Arial" w:eastAsia="Arial"/>
          <w:sz w:val="15"/>
          <w:szCs w:val="15"/>
          <w:color w:val="464646"/>
          <w:spacing w:val="-34"/>
          <w:w w:val="311"/>
          <w:position w:val="-13"/>
        </w:rPr>
        <w:t>-</w:t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311"/>
          <w:position w:val="-13"/>
        </w:rPr>
        <w:t>-</w:t>
      </w:r>
      <w:r>
        <w:rPr>
          <w:rFonts w:ascii="Arial" w:hAnsi="Arial" w:cs="Arial" w:eastAsia="Arial"/>
          <w:sz w:val="15"/>
          <w:szCs w:val="15"/>
          <w:color w:val="464646"/>
          <w:spacing w:val="-101"/>
          <w:w w:val="311"/>
          <w:position w:val="-13"/>
        </w:rPr>
        <w:t> </w:t>
      </w:r>
      <w:r>
        <w:rPr>
          <w:rFonts w:ascii="Arial" w:hAnsi="Arial" w:cs="Arial" w:eastAsia="Arial"/>
          <w:sz w:val="15"/>
          <w:szCs w:val="15"/>
          <w:color w:val="212121"/>
          <w:spacing w:val="0"/>
          <w:w w:val="546"/>
          <w:position w:val="-13"/>
        </w:rPr>
        <w:t>-</w:t>
      </w:r>
      <w:r>
        <w:rPr>
          <w:rFonts w:ascii="Arial" w:hAnsi="Arial" w:cs="Arial" w:eastAsia="Arial"/>
          <w:sz w:val="15"/>
          <w:szCs w:val="15"/>
          <w:color w:val="212121"/>
          <w:spacing w:val="-23"/>
          <w:w w:val="546"/>
          <w:position w:val="-13"/>
        </w:rPr>
        <w:t> </w:t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546"/>
          <w:position w:val="-13"/>
        </w:rPr>
        <w:t>-----</w:t>
      </w:r>
      <w:r>
        <w:rPr>
          <w:rFonts w:ascii="Arial" w:hAnsi="Arial" w:cs="Arial" w:eastAsia="Arial"/>
          <w:sz w:val="15"/>
          <w:szCs w:val="15"/>
          <w:color w:val="464646"/>
          <w:spacing w:val="-98"/>
          <w:w w:val="546"/>
          <w:position w:val="-13"/>
        </w:rPr>
        <w:t>-</w:t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546"/>
          <w:position w:val="-13"/>
        </w:rPr>
        <w:t>-</w:t>
      </w:r>
      <w:r>
        <w:rPr>
          <w:rFonts w:ascii="Arial" w:hAnsi="Arial" w:cs="Arial" w:eastAsia="Arial"/>
          <w:sz w:val="15"/>
          <w:szCs w:val="15"/>
          <w:color w:val="464646"/>
          <w:spacing w:val="-202"/>
          <w:w w:val="546"/>
          <w:position w:val="-13"/>
        </w:rPr>
        <w:t> </w:t>
      </w:r>
      <w:r>
        <w:rPr>
          <w:rFonts w:ascii="Arial" w:hAnsi="Arial" w:cs="Arial" w:eastAsia="Arial"/>
          <w:sz w:val="15"/>
          <w:szCs w:val="15"/>
          <w:color w:val="212121"/>
          <w:spacing w:val="-114"/>
          <w:w w:val="600"/>
          <w:position w:val="-13"/>
        </w:rPr>
        <w:t>-</w:t>
      </w:r>
      <w:r>
        <w:rPr>
          <w:rFonts w:ascii="Arial" w:hAnsi="Arial" w:cs="Arial" w:eastAsia="Arial"/>
          <w:sz w:val="15"/>
          <w:szCs w:val="15"/>
          <w:color w:val="212121"/>
          <w:spacing w:val="0"/>
          <w:w w:val="600"/>
          <w:position w:val="-13"/>
        </w:rPr>
        <w:t>-</w:t>
      </w:r>
      <w:r>
        <w:rPr>
          <w:rFonts w:ascii="Arial" w:hAnsi="Arial" w:cs="Arial" w:eastAsia="Arial"/>
          <w:sz w:val="15"/>
          <w:szCs w:val="15"/>
          <w:color w:val="212121"/>
          <w:spacing w:val="0"/>
          <w:w w:val="100"/>
          <w:position w:val="-13"/>
        </w:rPr>
        <w:t>   </w:t>
      </w:r>
      <w:r>
        <w:rPr>
          <w:rFonts w:ascii="Arial" w:hAnsi="Arial" w:cs="Arial" w:eastAsia="Arial"/>
          <w:sz w:val="15"/>
          <w:szCs w:val="15"/>
          <w:color w:val="212121"/>
          <w:spacing w:val="-11"/>
          <w:w w:val="100"/>
          <w:position w:val="-13"/>
        </w:rPr>
        <w:t> </w:t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238"/>
          <w:position w:val="-13"/>
        </w:rPr>
        <w:t>----i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80" w:right="380"/>
        </w:sectPr>
      </w:pPr>
      <w:rPr/>
    </w:p>
    <w:p>
      <w:pPr>
        <w:spacing w:before="0" w:after="0" w:line="520" w:lineRule="exact"/>
        <w:ind w:left="3811" w:right="-118"/>
        <w:jc w:val="left"/>
        <w:tabs>
          <w:tab w:pos="4280" w:val="left"/>
          <w:tab w:pos="4880" w:val="left"/>
          <w:tab w:pos="5860" w:val="left"/>
        </w:tabs>
        <w:rPr>
          <w:rFonts w:ascii="Arial" w:hAnsi="Arial" w:cs="Arial" w:eastAsia="Arial"/>
          <w:sz w:val="51"/>
          <w:szCs w:val="51"/>
        </w:rPr>
      </w:pPr>
      <w:rPr/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1"/>
        </w:rPr>
        <w:t>X</w:t>
      </w:r>
      <w:r>
        <w:rPr>
          <w:rFonts w:ascii="Arial" w:hAnsi="Arial" w:cs="Arial" w:eastAsia="Arial"/>
          <w:sz w:val="19"/>
          <w:szCs w:val="19"/>
          <w:color w:val="2F2F2F"/>
          <w:spacing w:val="-45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Arial" w:hAnsi="Arial" w:cs="Arial" w:eastAsia="Arial"/>
          <w:sz w:val="52"/>
          <w:szCs w:val="52"/>
          <w:color w:val="464646"/>
          <w:spacing w:val="0"/>
          <w:w w:val="41"/>
          <w:position w:val="-1"/>
        </w:rPr>
        <w:t>ı</w:t>
      </w:r>
      <w:r>
        <w:rPr>
          <w:rFonts w:ascii="Arial" w:hAnsi="Arial" w:cs="Arial" w:eastAsia="Arial"/>
          <w:sz w:val="52"/>
          <w:szCs w:val="52"/>
          <w:color w:val="46464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52"/>
          <w:szCs w:val="52"/>
          <w:color w:val="464646"/>
          <w:spacing w:val="0"/>
          <w:w w:val="41"/>
          <w:position w:val="-1"/>
        </w:rPr>
        <w:t>ı</w:t>
      </w:r>
      <w:r>
        <w:rPr>
          <w:rFonts w:ascii="Arial" w:hAnsi="Arial" w:cs="Arial" w:eastAsia="Arial"/>
          <w:sz w:val="52"/>
          <w:szCs w:val="52"/>
          <w:color w:val="46464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52"/>
          <w:szCs w:val="52"/>
          <w:color w:val="464646"/>
          <w:spacing w:val="0"/>
          <w:w w:val="100"/>
          <w:position w:val="-1"/>
        </w:rPr>
      </w:r>
      <w:r>
        <w:rPr>
          <w:rFonts w:ascii="Arial" w:hAnsi="Arial" w:cs="Arial" w:eastAsia="Arial"/>
          <w:sz w:val="51"/>
          <w:szCs w:val="51"/>
          <w:color w:val="212121"/>
          <w:spacing w:val="0"/>
          <w:w w:val="52"/>
          <w:position w:val="-1"/>
        </w:rPr>
        <w:t>ı</w:t>
      </w:r>
      <w:r>
        <w:rPr>
          <w:rFonts w:ascii="Arial" w:hAnsi="Arial" w:cs="Arial" w:eastAsia="Arial"/>
          <w:sz w:val="51"/>
          <w:szCs w:val="51"/>
          <w:color w:val="000000"/>
          <w:spacing w:val="0"/>
          <w:w w:val="100"/>
          <w:position w:val="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46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4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1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02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80" w:right="380"/>
          <w:cols w:num="2" w:equalWidth="0">
            <w:col w:w="5939" w:space="725"/>
            <w:col w:w="4396"/>
          </w:cols>
        </w:sectPr>
      </w:pPr>
      <w:rPr/>
    </w:p>
    <w:p>
      <w:pPr>
        <w:spacing w:before="0" w:after="0" w:line="211" w:lineRule="exact"/>
        <w:ind w:left="12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2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03"/>
        </w:rPr>
        <w:t>piden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right="-69"/>
        <w:jc w:val="left"/>
        <w:tabs>
          <w:tab w:pos="3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65D"/>
          <w:spacing w:val="3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3"/>
        </w:rPr>
        <w:t>:Er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Sezgi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BAYANDIR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tabs>
          <w:tab w:pos="2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2.56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4" w:after="0" w:line="240" w:lineRule="auto"/>
        <w:ind w:left="26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7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259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63" w:lineRule="auto"/>
        <w:ind w:left="14" w:right="153" w:firstLine="2577"/>
        <w:jc w:val="left"/>
        <w:tabs>
          <w:tab w:pos="2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3.0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80" w:right="380"/>
          <w:cols w:num="3" w:equalWidth="0">
            <w:col w:w="1201" w:space="753"/>
            <w:col w:w="5326" w:space="315"/>
            <w:col w:w="3465"/>
          </w:cols>
        </w:sectPr>
      </w:pPr>
      <w:rPr/>
    </w:p>
    <w:p>
      <w:pPr>
        <w:spacing w:before="0" w:after="0" w:line="240" w:lineRule="auto"/>
        <w:ind w:left="160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drdımcı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IGitnıişse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7" w:lineRule="auto"/>
        <w:ind w:left="14" w:right="1135" w:firstLine="-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10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3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65D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80" w:right="380"/>
          <w:cols w:num="3" w:equalWidth="0">
            <w:col w:w="1315" w:space="639"/>
            <w:col w:w="2212" w:space="365"/>
            <w:col w:w="6529"/>
          </w:cols>
        </w:sectPr>
      </w:pPr>
      <w:rPr/>
    </w:p>
    <w:p>
      <w:pPr>
        <w:spacing w:before="29" w:after="0" w:line="240" w:lineRule="auto"/>
        <w:ind w:left="102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28" w:lineRule="exact"/>
        <w:ind w:left="1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3"/>
          <w:position w:val="-8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1"/>
          <w:w w:val="123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3"/>
          <w:position w:val="-8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yandığı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5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113" w:lineRule="exact"/>
        <w:ind w:left="2568" w:right="-20"/>
        <w:jc w:val="left"/>
        <w:tabs>
          <w:tab w:pos="4500" w:val="left"/>
          <w:tab w:pos="6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8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8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8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8"/>
        </w:rPr>
        <w:t>Kg.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9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6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9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80" w:right="380"/>
          <w:cols w:num="2" w:equalWidth="0">
            <w:col w:w="1570" w:space="394"/>
            <w:col w:w="9096"/>
          </w:cols>
        </w:sectPr>
      </w:pPr>
      <w:rPr/>
    </w:p>
    <w:p>
      <w:pPr>
        <w:spacing w:before="0" w:after="0" w:line="414" w:lineRule="exact"/>
        <w:ind w:left="4556" w:right="-20"/>
        <w:jc w:val="left"/>
        <w:tabs>
          <w:tab w:pos="6460" w:val="left"/>
          <w:tab w:pos="804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25"/>
          <w:szCs w:val="25"/>
          <w:color w:val="2F2F2F"/>
          <w:spacing w:val="0"/>
          <w:w w:val="129"/>
        </w:rPr>
        <w:t>ı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100"/>
        </w:rPr>
      </w:r>
      <w:r>
        <w:rPr>
          <w:rFonts w:ascii="Arial" w:hAnsi="Arial" w:cs="Arial" w:eastAsia="Arial"/>
          <w:sz w:val="41"/>
          <w:szCs w:val="41"/>
          <w:color w:val="2F2F2F"/>
          <w:spacing w:val="0"/>
          <w:w w:val="52"/>
        </w:rPr>
        <w:t>ı</w:t>
      </w:r>
      <w:r>
        <w:rPr>
          <w:rFonts w:ascii="Arial" w:hAnsi="Arial" w:cs="Arial" w:eastAsia="Arial"/>
          <w:sz w:val="41"/>
          <w:szCs w:val="41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41"/>
          <w:szCs w:val="41"/>
          <w:color w:val="2F2F2F"/>
          <w:spacing w:val="0"/>
          <w:w w:val="52"/>
          <w:position w:val="-3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80" w:right="380"/>
        </w:sectPr>
      </w:pPr>
      <w:rPr/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7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2F2F2F"/>
          <w:spacing w:val="7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sonund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edilmi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temizlenmişti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yok.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80" w:right="380"/>
          <w:cols w:num="2" w:equalWidth="0">
            <w:col w:w="1851" w:space="108"/>
            <w:col w:w="9101"/>
          </w:cols>
        </w:sectPr>
      </w:pPr>
      <w:rPr/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4" w:lineRule="auto"/>
        <w:ind w:left="1954" w:right="97" w:firstLine="-177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57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5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9"/>
          <w:w w:val="1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Neden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edilmi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7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metru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binanın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I.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katındaki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dairede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metru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çıkan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kolay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cıktığı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20" w:bottom="280" w:left="480" w:right="380"/>
        </w:sectPr>
      </w:pPr>
      <w:rPr/>
    </w:p>
    <w:p>
      <w:pPr>
        <w:spacing w:before="8" w:after="0" w:line="240" w:lineRule="auto"/>
        <w:ind w:left="1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3"/>
        </w:rPr>
        <w:t>lA.raç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73" w:lineRule="auto"/>
        <w:ind w:left="102" w:right="144" w:firstLine="17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.ıngı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lfesliııı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65D"/>
          <w:spacing w:val="-5"/>
          <w:w w:val="9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dildiği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212" w:right="-68"/>
        <w:jc w:val="left"/>
        <w:tabs>
          <w:tab w:pos="1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6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65D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6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65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tabs>
          <w:tab w:pos="3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6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6.05.20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65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65D"/>
          <w:spacing w:val="-7"/>
          <w:w w:val="13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5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5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97"/>
        </w:rPr>
        <w:t>.</w:t>
      </w:r>
      <w:r>
        <w:rPr>
          <w:rFonts w:ascii="Arial" w:hAnsi="Arial" w:cs="Arial" w:eastAsia="Arial"/>
          <w:sz w:val="26"/>
          <w:szCs w:val="26"/>
          <w:color w:val="2F2F2F"/>
          <w:spacing w:val="-16"/>
          <w:w w:val="14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9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right="-20"/>
        <w:jc w:val="left"/>
        <w:tabs>
          <w:tab w:pos="6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EKİ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056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65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72" w:lineRule="exact"/>
        <w:ind w:left="148" w:right="-20"/>
        <w:jc w:val="left"/>
        <w:tabs>
          <w:tab w:pos="2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3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5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65D"/>
          <w:spacing w:val="-4"/>
          <w:w w:val="122"/>
          <w:position w:val="3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84190"/>
          <w:spacing w:val="-63"/>
          <w:w w:val="82"/>
          <w:position w:val="3"/>
        </w:rPr>
        <w:t>•</w:t>
      </w:r>
      <w:r>
        <w:rPr>
          <w:rFonts w:ascii="Times New Roman" w:hAnsi="Times New Roman" w:cs="Times New Roman" w:eastAsia="Times New Roman"/>
          <w:sz w:val="45"/>
          <w:szCs w:val="45"/>
          <w:color w:val="384190"/>
          <w:spacing w:val="-34"/>
          <w:w w:val="77"/>
          <w:i/>
          <w:position w:val="-2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870"/>
          <w:spacing w:val="0"/>
          <w:w w:val="484"/>
          <w:position w:val="3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43870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870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80" w:right="380"/>
          <w:cols w:num="2" w:equalWidth="0">
            <w:col w:w="1813" w:space="141"/>
            <w:col w:w="910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tLeast"/>
        <w:ind w:left="217" w:right="-54" w:firstLine="-91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shape style="position:absolute;margin-left:432pt;margin-top:-1.093018pt;width:128.639999pt;height:91.199997pt;mso-position-horizontal-relative:page;mso-position-vertical-relative:paragraph;z-index:-15253" type="#_x0000_t75">
            <v:imagedata r:id="rId42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itfaiy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6"/>
        </w:rPr>
        <w:t>c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244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1" w:lineRule="exact"/>
        <w:ind w:left="64" w:right="308"/>
        <w:jc w:val="center"/>
        <w:tabs>
          <w:tab w:pos="108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2F2F2F"/>
          <w:w w:val="91"/>
          <w:b/>
          <w:bCs/>
          <w:position w:val="-4"/>
        </w:rPr>
        <w:t>Mur</w:t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4"/>
          <w:w w:val="92"/>
          <w:b/>
          <w:bCs/>
          <w:position w:val="-4"/>
        </w:rPr>
        <w:t>a</w:t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0"/>
          <w:w w:val="191"/>
          <w:b/>
          <w:bCs/>
          <w:position w:val="-4"/>
        </w:rPr>
        <w:t>l</w:t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0"/>
          <w:w w:val="100"/>
          <w:b/>
          <w:bCs/>
          <w:position w:val="-4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0"/>
          <w:w w:val="100"/>
          <w:b/>
          <w:bCs/>
          <w:position w:val="-4"/>
        </w:rPr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119"/>
          <w:b/>
          <w:bCs/>
          <w:position w:val="-4"/>
        </w:rPr>
        <w:t>R.{</w:t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81"/>
          <w:b/>
          <w:bCs/>
          <w:position w:val="-4"/>
        </w:rPr>
        <w:t>J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51" w:lineRule="exact"/>
        <w:ind w:left="182" w:right="394"/>
        <w:jc w:val="center"/>
        <w:tabs>
          <w:tab w:pos="12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2"/>
        </w:rPr>
        <w:t>Merke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2"/>
        </w:rPr>
        <w:t>  </w:t>
      </w:r>
      <w:r>
        <w:rPr>
          <w:rFonts w:ascii="Arial" w:hAnsi="Arial" w:cs="Arial" w:eastAsia="Arial"/>
          <w:sz w:val="19"/>
          <w:szCs w:val="19"/>
          <w:color w:val="2F2F2F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0"/>
          <w:w w:val="51"/>
          <w:position w:val="-2"/>
        </w:rPr>
        <w:t>'ıJ</w: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0"/>
          <w:w w:val="100"/>
          <w:position w:val="-2"/>
        </w:rPr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2"/>
        </w:rPr>
        <w:t>i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2"/>
        </w:rPr>
        <w:t>!</w:t>
      </w:r>
      <w:r>
        <w:rPr>
          <w:rFonts w:ascii="Arial" w:hAnsi="Arial" w:cs="Arial" w:eastAsia="Arial"/>
          <w:sz w:val="19"/>
          <w:szCs w:val="19"/>
          <w:color w:val="2F2F2F"/>
          <w:spacing w:val="-13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11"/>
          <w:position w:val="-2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right="-88"/>
        <w:jc w:val="left"/>
        <w:tabs>
          <w:tab w:pos="1180" w:val="left"/>
          <w:tab w:pos="166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5"/>
        </w:rPr>
        <w:t>3.Post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5"/>
        </w:rPr>
        <w:t>a</w:t>
      </w:r>
      <w:r>
        <w:rPr>
          <w:rFonts w:ascii="Arial" w:hAnsi="Arial" w:cs="Arial" w:eastAsia="Arial"/>
          <w:sz w:val="19"/>
          <w:szCs w:val="19"/>
          <w:color w:val="2F2F2F"/>
          <w:spacing w:val="-26"/>
          <w:w w:val="100"/>
          <w:position w:val="-5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5"/>
        </w:rPr>
      </w:r>
      <w:r>
        <w:rPr>
          <w:rFonts w:ascii="Arial" w:hAnsi="Arial" w:cs="Arial" w:eastAsia="Arial"/>
          <w:sz w:val="32"/>
          <w:szCs w:val="32"/>
          <w:color w:val="2A2F4B"/>
          <w:spacing w:val="0"/>
          <w:w w:val="55"/>
          <w:position w:val="-5"/>
        </w:rPr>
        <w:t>ı</w:t>
      </w:r>
      <w:r>
        <w:rPr>
          <w:rFonts w:ascii="Arial" w:hAnsi="Arial" w:cs="Arial" w:eastAsia="Arial"/>
          <w:sz w:val="32"/>
          <w:szCs w:val="32"/>
          <w:color w:val="2A2F4B"/>
          <w:spacing w:val="-1"/>
          <w:w w:val="56"/>
          <w:position w:val="-5"/>
        </w:rPr>
        <w:t>a</w:t>
      </w:r>
      <w:r>
        <w:rPr>
          <w:rFonts w:ascii="Arial" w:hAnsi="Arial" w:cs="Arial" w:eastAsia="Arial"/>
          <w:sz w:val="32"/>
          <w:szCs w:val="32"/>
          <w:color w:val="2F2F2F"/>
          <w:spacing w:val="0"/>
          <w:w w:val="16"/>
          <w:position w:val="-5"/>
        </w:rPr>
        <w:t>ı</w:t>
      </w:r>
      <w:r>
        <w:rPr>
          <w:rFonts w:ascii="Arial" w:hAnsi="Arial" w:cs="Arial" w:eastAsia="Arial"/>
          <w:sz w:val="32"/>
          <w:szCs w:val="32"/>
          <w:color w:val="2F2F2F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2"/>
          <w:szCs w:val="32"/>
          <w:color w:val="2F2F2F"/>
          <w:spacing w:val="0"/>
          <w:w w:val="100"/>
          <w:position w:val="-5"/>
        </w:rPr>
      </w:r>
      <w:r>
        <w:rPr>
          <w:rFonts w:ascii="Arial" w:hAnsi="Arial" w:cs="Arial" w:eastAsia="Arial"/>
          <w:sz w:val="19"/>
          <w:szCs w:val="19"/>
          <w:color w:val="2A2F4B"/>
          <w:spacing w:val="0"/>
          <w:w w:val="100"/>
          <w:position w:val="-5"/>
        </w:rPr>
        <w:t>t</w:t>
      </w:r>
      <w:r>
        <w:rPr>
          <w:rFonts w:ascii="Arial" w:hAnsi="Arial" w:cs="Arial" w:eastAsia="Arial"/>
          <w:sz w:val="19"/>
          <w:szCs w:val="19"/>
          <w:color w:val="2A2F4B"/>
          <w:spacing w:val="1"/>
          <w:w w:val="100"/>
          <w:position w:val="-5"/>
        </w:rPr>
        <w:t>n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5"/>
        </w:rPr>
        <w:t>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1" w:lineRule="exact"/>
        <w:ind w:left="274" w:right="1368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50565D"/>
          <w:spacing w:val="0"/>
          <w:w w:val="73"/>
          <w:position w:val="-2"/>
        </w:rPr>
        <w:t>2</w:t>
      </w:r>
      <w:r>
        <w:rPr>
          <w:rFonts w:ascii="Times New Roman" w:hAnsi="Times New Roman" w:cs="Times New Roman" w:eastAsia="Times New Roman"/>
          <w:sz w:val="27"/>
          <w:szCs w:val="27"/>
          <w:color w:val="50565D"/>
          <w:spacing w:val="-1"/>
          <w:w w:val="73"/>
          <w:position w:val="-2"/>
        </w:rPr>
        <w:t> </w:t>
      </w:r>
      <w:r>
        <w:rPr>
          <w:rFonts w:ascii="Arial" w:hAnsi="Arial" w:cs="Arial" w:eastAsia="Arial"/>
          <w:sz w:val="24"/>
          <w:szCs w:val="24"/>
          <w:color w:val="50565D"/>
          <w:spacing w:val="0"/>
          <w:w w:val="100"/>
          <w:i/>
          <w:position w:val="-2"/>
        </w:rPr>
        <w:t>1</w:t>
      </w:r>
      <w:r>
        <w:rPr>
          <w:rFonts w:ascii="Arial" w:hAnsi="Arial" w:cs="Arial" w:eastAsia="Arial"/>
          <w:sz w:val="24"/>
          <w:szCs w:val="24"/>
          <w:color w:val="50565D"/>
          <w:spacing w:val="13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0565D"/>
          <w:spacing w:val="0"/>
          <w:w w:val="51"/>
          <w:position w:val="-2"/>
        </w:rPr>
        <w:t>Mavı</w:t>
      </w:r>
      <w:r>
        <w:rPr>
          <w:rFonts w:ascii="Times New Roman" w:hAnsi="Times New Roman" w:cs="Times New Roman" w:eastAsia="Times New Roman"/>
          <w:sz w:val="27"/>
          <w:szCs w:val="27"/>
          <w:color w:val="50565D"/>
          <w:spacing w:val="0"/>
          <w:w w:val="51"/>
          <w:position w:val="-2"/>
        </w:rPr>
        <w:t>s</w:t>
      </w:r>
      <w:r>
        <w:rPr>
          <w:rFonts w:ascii="Times New Roman" w:hAnsi="Times New Roman" w:cs="Times New Roman" w:eastAsia="Times New Roman"/>
          <w:sz w:val="27"/>
          <w:szCs w:val="27"/>
          <w:color w:val="50565D"/>
          <w:spacing w:val="0"/>
          <w:w w:val="51"/>
          <w:position w:val="-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0565D"/>
          <w:spacing w:val="5"/>
          <w:w w:val="51"/>
          <w:position w:val="-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0565D"/>
          <w:spacing w:val="0"/>
          <w:w w:val="58"/>
          <w:position w:val="-2"/>
        </w:rPr>
        <w:t>7.Di7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433" w:right="1583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67696B"/>
          <w:spacing w:val="0"/>
          <w:w w:val="100"/>
          <w:i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67696B"/>
          <w:spacing w:val="0"/>
          <w:w w:val="100"/>
          <w:i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67696B"/>
          <w:spacing w:val="46"/>
          <w:w w:val="100"/>
          <w:i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67696B"/>
          <w:spacing w:val="0"/>
          <w:w w:val="104"/>
          <w:i/>
          <w:position w:val="1"/>
        </w:rPr>
        <w:t>120</w:t>
      </w:r>
      <w:r>
        <w:rPr>
          <w:rFonts w:ascii="Arial" w:hAnsi="Arial" w:cs="Arial" w:eastAsia="Arial"/>
          <w:sz w:val="19"/>
          <w:szCs w:val="19"/>
          <w:color w:val="67696B"/>
          <w:spacing w:val="-36"/>
          <w:w w:val="100"/>
          <w:i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83"/>
          <w:i/>
          <w:position w:val="1"/>
        </w:rPr>
        <w:t>17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20" w:bottom="280" w:left="480" w:right="380"/>
          <w:cols w:num="4" w:equalWidth="0">
            <w:col w:w="543" w:space="1445"/>
            <w:col w:w="1966" w:space="922"/>
            <w:col w:w="885" w:space="2399"/>
            <w:col w:w="2900"/>
          </w:cols>
        </w:sectPr>
      </w:pPr>
      <w:rPr/>
    </w:p>
    <w:p>
      <w:pPr>
        <w:spacing w:before="0" w:after="0" w:line="468" w:lineRule="exact"/>
        <w:ind w:left="3200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62A85"/>
          <w:spacing w:val="0"/>
          <w:w w:val="61"/>
          <w:position w:val="2"/>
        </w:rPr>
        <w:t>\.;</w:t>
      </w:r>
      <w:r>
        <w:rPr>
          <w:rFonts w:ascii="Times New Roman" w:hAnsi="Times New Roman" w:cs="Times New Roman" w:eastAsia="Times New Roman"/>
          <w:sz w:val="28"/>
          <w:szCs w:val="28"/>
          <w:color w:val="262A85"/>
          <w:spacing w:val="4"/>
          <w:w w:val="61"/>
          <w:position w:val="2"/>
        </w:rPr>
        <w:t> </w:t>
      </w:r>
      <w:r>
        <w:rPr>
          <w:rFonts w:ascii="Arial" w:hAnsi="Arial" w:cs="Arial" w:eastAsia="Arial"/>
          <w:sz w:val="50"/>
          <w:szCs w:val="50"/>
          <w:color w:val="262A85"/>
          <w:spacing w:val="0"/>
          <w:w w:val="89"/>
          <w:position w:val="2"/>
        </w:rPr>
        <w:t>'</w:t>
      </w:r>
      <w:r>
        <w:rPr>
          <w:rFonts w:ascii="Arial" w:hAnsi="Arial" w:cs="Arial" w:eastAsia="Arial"/>
          <w:sz w:val="50"/>
          <w:szCs w:val="50"/>
          <w:color w:val="262A85"/>
          <w:spacing w:val="-50"/>
          <w:w w:val="89"/>
          <w:position w:val="2"/>
        </w:rPr>
        <w:t>\</w:t>
      </w:r>
      <w:r>
        <w:rPr>
          <w:rFonts w:ascii="Arial" w:hAnsi="Arial" w:cs="Arial" w:eastAsia="Arial"/>
          <w:sz w:val="50"/>
          <w:szCs w:val="50"/>
          <w:color w:val="5E5DAC"/>
          <w:spacing w:val="0"/>
          <w:w w:val="35"/>
          <w:position w:val="2"/>
        </w:rPr>
        <w:t>..}</w:t>
      </w:r>
      <w:r>
        <w:rPr>
          <w:rFonts w:ascii="Arial" w:hAnsi="Arial" w:cs="Arial" w:eastAsia="Arial"/>
          <w:sz w:val="50"/>
          <w:szCs w:val="50"/>
          <w:color w:val="5E5DAC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50"/>
          <w:szCs w:val="50"/>
          <w:color w:val="5E5DAC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Sezgi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BA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-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5"/>
        </w:rPr>
        <w:t>ANDlR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37" w:lineRule="exact"/>
        <w:ind w:left="3162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A85"/>
          <w:spacing w:val="0"/>
          <w:w w:val="69"/>
          <w:position w:val="-1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20" w:bottom="280" w:left="480" w:right="380"/>
        </w:sectPr>
      </w:pPr>
      <w:rPr/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/>
        <w:pict>
          <v:group style="position:absolute;margin-left:27.803047pt;margin-top:38.422470pt;width:542.219097pt;height:793.32132pt;mso-position-horizontal-relative:page;mso-position-vertical-relative:page;z-index:-15252" coordorigin="556,768" coordsize="10844,15866">
            <v:group style="position:absolute;left:578;top:795;width:10797;height:2" coordorigin="578,795" coordsize="10797,2">
              <v:shape style="position:absolute;left:578;top:795;width:10797;height:2" coordorigin="578,795" coordsize="10797,0" path="m578,795l11374,795e" filled="f" stroked="t" strokeweight=".715958pt" strokecolor="#5B5B5B">
                <v:path arrowok="t"/>
              </v:shape>
            </v:group>
            <v:group style="position:absolute;left:587;top:776;width:2;height:5429" coordorigin="587,776" coordsize="2,5429">
              <v:shape style="position:absolute;left:587;top:776;width:2;height:5429" coordorigin="587,776" coordsize="0,5429" path="m587,6205l587,776e" filled="f" stroked="t" strokeweight=".715958pt" strokecolor="#575757">
                <v:path arrowok="t"/>
              </v:shape>
            </v:group>
            <v:group style="position:absolute;left:2429;top:785;width:2;height:1551" coordorigin="2429,785" coordsize="2,1551">
              <v:shape style="position:absolute;left:2429;top:785;width:2;height:1551" coordorigin="2429,785" coordsize="0,1551" path="m2429,2336l2429,785e" filled="f" stroked="t" strokeweight=".715958pt" strokecolor="#7C7C7C">
                <v:path arrowok="t"/>
              </v:shape>
            </v:group>
            <v:group style="position:absolute;left:9255;top:785;width:2;height:1542" coordorigin="9255,785" coordsize="2,1542">
              <v:shape style="position:absolute;left:9255;top:785;width:2;height:1542" coordorigin="9255,785" coordsize="0,1542" path="m9255,2327l9255,785e" filled="f" stroked="t" strokeweight=".715958pt" strokecolor="#5B5B5B">
                <v:path arrowok="t"/>
              </v:shape>
            </v:group>
            <v:group style="position:absolute;left:11381;top:800;width:2;height:15828" coordorigin="11381,800" coordsize="2,15828">
              <v:shape style="position:absolute;left:11381;top:800;width:2;height:15828" coordorigin="11381,800" coordsize="0,15828" path="m11381,16628l11381,800e" filled="f" stroked="t" strokeweight=".715958pt" strokecolor="#676767">
                <v:path arrowok="t"/>
              </v:shape>
            </v:group>
            <v:group style="position:absolute;left:582;top:2322;width:10797;height:2" coordorigin="582,2322" coordsize="10797,2">
              <v:shape style="position:absolute;left:582;top:2322;width:10797;height:2" coordorigin="582,2322" coordsize="10797,0" path="m582,2322l11379,2322e" filled="f" stroked="t" strokeweight=".715958pt" strokecolor="#575757">
                <v:path arrowok="t"/>
              </v:shape>
            </v:group>
            <v:group style="position:absolute;left:582;top:2561;width:10797;height:2" coordorigin="582,2561" coordsize="10797,2">
              <v:shape style="position:absolute;left:582;top:2561;width:10797;height:2" coordorigin="582,2561" coordsize="10797,0" path="m582,2561l11379,2561e" filled="f" stroked="t" strokeweight=".715958pt" strokecolor="#545454">
                <v:path arrowok="t"/>
              </v:shape>
            </v:group>
            <v:group style="position:absolute;left:582;top:2806;width:10797;height:2" coordorigin="582,2806" coordsize="10797,2">
              <v:shape style="position:absolute;left:582;top:2806;width:10797;height:2" coordorigin="582,2806" coordsize="10797,0" path="m582,2806l11379,2806e" filled="f" stroked="t" strokeweight=".715958pt" strokecolor="#4F4F4F">
                <v:path arrowok="t"/>
              </v:shape>
            </v:group>
            <v:group style="position:absolute;left:578;top:3047;width:10801;height:2" coordorigin="578,3047" coordsize="10801,2">
              <v:shape style="position:absolute;left:578;top:3047;width:10801;height:2" coordorigin="578,3047" coordsize="10801,0" path="m578,3047l11379,3047e" filled="f" stroked="t" strokeweight=".715958pt" strokecolor="#545454">
                <v:path arrowok="t"/>
              </v:shape>
            </v:group>
            <v:group style="position:absolute;left:578;top:3289;width:10806;height:2" coordorigin="578,3289" coordsize="10806,2">
              <v:shape style="position:absolute;left:578;top:3289;width:10806;height:2" coordorigin="578,3289" coordsize="10806,0" path="m578,3289l11384,3289e" filled="f" stroked="t" strokeweight=".715958pt" strokecolor="#575757">
                <v:path arrowok="t"/>
              </v:shape>
            </v:group>
            <v:group style="position:absolute;left:7069;top:3524;width:2;height:785" coordorigin="7069,3524" coordsize="2,785">
              <v:shape style="position:absolute;left:7069;top:3524;width:2;height:785" coordorigin="7069,3524" coordsize="0,785" path="m7069,4309l7069,3524e" filled="f" stroked="t" strokeweight=".715958pt" strokecolor="#484848">
                <v:path arrowok="t"/>
              </v:shape>
            </v:group>
            <v:group style="position:absolute;left:578;top:3533;width:10806;height:2" coordorigin="578,3533" coordsize="10806,2">
              <v:shape style="position:absolute;left:578;top:3533;width:10806;height:2" coordorigin="578,3533" coordsize="10806,0" path="m578,3533l11384,3533e" filled="f" stroked="t" strokeweight=".715958pt" strokecolor="#545454">
                <v:path arrowok="t"/>
              </v:shape>
            </v:group>
            <v:group style="position:absolute;left:3928;top:3529;width:2;height:776" coordorigin="3928,3529" coordsize="2,776">
              <v:shape style="position:absolute;left:3928;top:3529;width:2;height:776" coordorigin="3928,3529" coordsize="0,776" path="m3928,4304l3928,3529e" filled="f" stroked="t" strokeweight=".954611pt" strokecolor="#4F4F4F">
                <v:path arrowok="t"/>
              </v:shape>
            </v:group>
            <v:group style="position:absolute;left:2425;top:4290;width:2;height:12319" coordorigin="2425,4290" coordsize="2,12319">
              <v:shape style="position:absolute;left:2425;top:4290;width:2;height:12319" coordorigin="2425,4290" coordsize="0,12319" path="m2425,16609l2425,4290e" filled="f" stroked="t" strokeweight=".715958pt" strokecolor="#4F4F4F">
                <v:path arrowok="t"/>
              </v:shape>
            </v:group>
            <v:group style="position:absolute;left:573;top:4299;width:10811;height:2" coordorigin="573,4299" coordsize="10811,2">
              <v:shape style="position:absolute;left:573;top:4299;width:10811;height:2" coordorigin="573,4299" coordsize="10811,0" path="m573,4299l11384,4299e" filled="f" stroked="t" strokeweight=".715958pt" strokecolor="#575757">
                <v:path arrowok="t"/>
              </v:shape>
            </v:group>
            <v:group style="position:absolute;left:573;top:4589;width:10811;height:2" coordorigin="573,4589" coordsize="10811,2">
              <v:shape style="position:absolute;left:573;top:4589;width:10811;height:2" coordorigin="573,4589" coordsize="10811,0" path="m573,4589l11384,4589e" filled="f" stroked="t" strokeweight=".715958pt" strokecolor="#575757">
                <v:path arrowok="t"/>
              </v:shape>
            </v:group>
            <v:group style="position:absolute;left:2415;top:4831;width:8973;height:2" coordorigin="2415,4831" coordsize="8973,2">
              <v:shape style="position:absolute;left:2415;top:4831;width:8973;height:2" coordorigin="2415,4831" coordsize="8973,0" path="m2415,4831l11389,4831e" filled="f" stroked="t" strokeweight=".715958pt" strokecolor="#575757">
                <v:path arrowok="t"/>
              </v:shape>
            </v:group>
            <v:group style="position:absolute;left:5002;top:4826;width:2;height:2231" coordorigin="5002,4826" coordsize="2,2231">
              <v:shape style="position:absolute;left:5002;top:4826;width:2;height:2231" coordorigin="5002,4826" coordsize="0,2231" path="m5002,7057l5002,4826e" filled="f" stroked="t" strokeweight=".715958pt" strokecolor="#575757">
                <v:path arrowok="t"/>
              </v:shape>
            </v:group>
            <v:group style="position:absolute;left:4993;top:5341;width:6396;height:2" coordorigin="4993,5341" coordsize="6396,2">
              <v:shape style="position:absolute;left:4993;top:5341;width:6396;height:2" coordorigin="4993,5341" coordsize="6396,0" path="m4993,5341l11389,5341e" filled="f" stroked="t" strokeweight=".715958pt" strokecolor="#545454">
                <v:path arrowok="t"/>
              </v:shape>
            </v:group>
            <v:group style="position:absolute;left:4988;top:5594;width:6401;height:2" coordorigin="4988,5594" coordsize="6401,2">
              <v:shape style="position:absolute;left:4988;top:5594;width:6401;height:2" coordorigin="4988,5594" coordsize="6401,0" path="m4988,5594l11389,5594e" filled="f" stroked="t" strokeweight=".715958pt" strokecolor="#545454">
                <v:path arrowok="t"/>
              </v:shape>
            </v:group>
            <v:group style="position:absolute;left:4997;top:5848;width:6391;height:2" coordorigin="4997,5848" coordsize="6391,2">
              <v:shape style="position:absolute;left:4997;top:5848;width:6391;height:2" coordorigin="4997,5848" coordsize="6391,0" path="m4997,5848l11389,5848e" filled="f" stroked="t" strokeweight=".715958pt" strokecolor="#575757">
                <v:path arrowok="t"/>
              </v:shape>
            </v:group>
            <v:group style="position:absolute;left:2420;top:6090;width:8964;height:2" coordorigin="2420,6090" coordsize="8964,2">
              <v:shape style="position:absolute;left:2420;top:6090;width:8964;height:2" coordorigin="2420,6090" coordsize="8964,0" path="m2420,6090l11384,6090e" filled="f" stroked="t" strokeweight=".715958pt" strokecolor="#545454">
                <v:path arrowok="t"/>
              </v:shape>
            </v:group>
            <v:group style="position:absolute;left:835;top:6334;width:10548;height:2" coordorigin="835,6334" coordsize="10548,2">
              <v:shape style="position:absolute;left:835;top:6334;width:10548;height:2" coordorigin="835,6334" coordsize="10548,0" path="m835,6334l11384,6334e" filled="f" stroked="t" strokeweight=".715958pt" strokecolor="#545454">
                <v:path arrowok="t"/>
              </v:shape>
            </v:group>
            <v:group style="position:absolute;left:2415;top:6803;width:8978;height:2" coordorigin="2415,6803" coordsize="8978,2">
              <v:shape style="position:absolute;left:2415;top:6803;width:8978;height:2" coordorigin="2415,6803" coordsize="8978,0" path="m2415,6803l11393,6803e" filled="f" stroked="t" strokeweight=".715958pt" strokecolor="#545454">
                <v:path arrowok="t"/>
              </v:shape>
            </v:group>
            <v:group style="position:absolute;left:7926;top:6320;width:2;height:733" coordorigin="7926,6320" coordsize="2,733">
              <v:shape style="position:absolute;left:7926;top:6320;width:2;height:733" coordorigin="7926,6320" coordsize="0,733" path="m7926,7052l7926,6320e" filled="f" stroked="t" strokeweight=".954611pt" strokecolor="#646464">
                <v:path arrowok="t"/>
              </v:shape>
            </v:group>
            <v:group style="position:absolute;left:2415;top:7048;width:8973;height:2" coordorigin="2415,7048" coordsize="8973,2">
              <v:shape style="position:absolute;left:2415;top:7048;width:8973;height:2" coordorigin="2415,7048" coordsize="8973,0" path="m2415,7048l11389,7048e" filled="f" stroked="t" strokeweight=".715958pt" strokecolor="#545454">
                <v:path arrowok="t"/>
              </v:shape>
            </v:group>
            <v:group style="position:absolute;left:582;top:6483;width:2;height:4256" coordorigin="582,6483" coordsize="2,4256">
              <v:shape style="position:absolute;left:582;top:6483;width:2;height:4256" coordorigin="582,6483" coordsize="0,4256" path="m582,10739l582,6483e" filled="f" stroked="t" strokeweight=".715958pt" strokecolor="#545454">
                <v:path arrowok="t"/>
              </v:shape>
            </v:group>
            <v:group style="position:absolute;left:573;top:7287;width:10816;height:2" coordorigin="573,7287" coordsize="10816,2">
              <v:shape style="position:absolute;left:573;top:7287;width:10816;height:2" coordorigin="573,7287" coordsize="10816,0" path="m573,7287l11389,7287e" filled="f" stroked="t" strokeweight=".715958pt" strokecolor="#545454">
                <v:path arrowok="t"/>
              </v:shape>
            </v:group>
            <v:group style="position:absolute;left:573;top:7761;width:10816;height:2" coordorigin="573,7761" coordsize="10816,2">
              <v:shape style="position:absolute;left:573;top:7761;width:10816;height:2" coordorigin="573,7761" coordsize="10816,0" path="m573,7761l11389,7761e" filled="f" stroked="t" strokeweight=".715958pt" strokecolor="#606060">
                <v:path arrowok="t"/>
              </v:shape>
            </v:group>
            <v:group style="position:absolute;left:5002;top:7756;width:2;height:766" coordorigin="5002,7756" coordsize="2,766">
              <v:shape style="position:absolute;left:5002;top:7756;width:2;height:766" coordorigin="5002,7756" coordsize="0,766" path="m5002,8522l5002,7756e" filled="f" stroked="t" strokeweight=".477306pt" strokecolor="#4F4F4F">
                <v:path arrowok="t"/>
              </v:shape>
            </v:group>
            <v:group style="position:absolute;left:4997;top:8005;width:6391;height:2" coordorigin="4997,8005" coordsize="6391,2">
              <v:shape style="position:absolute;left:4997;top:8005;width:6391;height:2" coordorigin="4997,8005" coordsize="6391,0" path="m4997,8005l11389,8005e" filled="f" stroked="t" strokeweight=".715958pt" strokecolor="#545454">
                <v:path arrowok="t"/>
              </v:shape>
            </v:group>
            <v:group style="position:absolute;left:4997;top:8249;width:6391;height:2" coordorigin="4997,8249" coordsize="6391,2">
              <v:shape style="position:absolute;left:4997;top:8249;width:6391;height:2" coordorigin="4997,8249" coordsize="6391,0" path="m4997,8249l11389,8249e" filled="f" stroked="t" strokeweight=".715958pt" strokecolor="#5B5B5B">
                <v:path arrowok="t"/>
              </v:shape>
            </v:group>
            <v:group style="position:absolute;left:578;top:8513;width:10811;height:2" coordorigin="578,8513" coordsize="10811,2">
              <v:shape style="position:absolute;left:578;top:8513;width:10811;height:2" coordorigin="578,8513" coordsize="10811,0" path="m578,8513l11389,8513e" filled="f" stroked="t" strokeweight=".715958pt" strokecolor="#575757">
                <v:path arrowok="t"/>
              </v:shape>
            </v:group>
            <v:group style="position:absolute;left:573;top:9355;width:10821;height:2" coordorigin="573,9355" coordsize="10821,2">
              <v:shape style="position:absolute;left:573;top:9355;width:10821;height:2" coordorigin="573,9355" coordsize="10821,0" path="m573,9355l11393,9355e" filled="f" stroked="t" strokeweight=".715958pt" strokecolor="#5B5B5B">
                <v:path arrowok="t"/>
              </v:shape>
            </v:group>
            <v:group style="position:absolute;left:573;top:10298;width:10821;height:2" coordorigin="573,10298" coordsize="10821,2">
              <v:shape style="position:absolute;left:573;top:10298;width:10821;height:2" coordorigin="573,10298" coordsize="10821,0" path="m573,10298l11393,10298e" filled="f" stroked="t" strokeweight=".715958pt" strokecolor="#575757">
                <v:path arrowok="t"/>
              </v:shape>
            </v:group>
            <v:group style="position:absolute;left:568;top:10543;width:10825;height:2" coordorigin="568,10543" coordsize="10825,2">
              <v:shape style="position:absolute;left:568;top:10543;width:10825;height:2" coordorigin="568,10543" coordsize="10825,0" path="m568,10543l11393,10543e" filled="f" stroked="t" strokeweight=".715958pt" strokecolor="#575757">
                <v:path arrowok="t"/>
              </v:shape>
            </v:group>
            <v:group style="position:absolute;left:580;top:11031;width:2;height:5573" coordorigin="580,11031" coordsize="2,5573">
              <v:shape style="position:absolute;left:580;top:11031;width:2;height:5573" coordorigin="580,11031" coordsize="0,5573" path="m580,16604l580,11031e" filled="f" stroked="t" strokeweight=".715958pt" strokecolor="#4F4F4F">
                <v:path arrowok="t"/>
              </v:shape>
            </v:group>
            <v:group style="position:absolute;left:573;top:11289;width:10821;height:2" coordorigin="573,11289" coordsize="10821,2">
              <v:shape style="position:absolute;left:573;top:11289;width:10821;height:2" coordorigin="573,11289" coordsize="10821,0" path="m573,11289l11393,11289e" filled="f" stroked="t" strokeweight=".715958pt" strokecolor="#5B5B5B">
                <v:path arrowok="t"/>
              </v:shape>
            </v:group>
            <v:group style="position:absolute;left:1150;top:11514;width:2;height:5089" coordorigin="1150,11514" coordsize="2,5089">
              <v:shape style="position:absolute;left:1150;top:11514;width:2;height:5089" coordorigin="1150,11514" coordsize="0,5089" path="m1150,16604l1150,11514e" filled="f" stroked="t" strokeweight=".715958pt" strokecolor="#4B4B4B">
                <v:path arrowok="t"/>
              </v:shape>
            </v:group>
            <v:group style="position:absolute;left:573;top:11529;width:10821;height:2" coordorigin="573,11529" coordsize="10821,2">
              <v:shape style="position:absolute;left:573;top:11529;width:10821;height:2" coordorigin="573,11529" coordsize="10821,0" path="m573,11529l11393,11529e" filled="f" stroked="t" strokeweight=".715958pt" strokecolor="#5B5B5B">
                <v:path arrowok="t"/>
              </v:shape>
            </v:group>
            <v:group style="position:absolute;left:1742;top:11514;width:2;height:5094" coordorigin="1742,11514" coordsize="2,5094">
              <v:shape style="position:absolute;left:1742;top:11514;width:2;height:5094" coordorigin="1742,11514" coordsize="0,5094" path="m1742,16609l1742,11514e" filled="f" stroked="t" strokeweight=".715958pt" strokecolor="#545454">
                <v:path arrowok="t"/>
              </v:shape>
            </v:group>
            <v:group style="position:absolute;left:7479;top:11519;width:2;height:5099" coordorigin="7479,11519" coordsize="2,5099">
              <v:shape style="position:absolute;left:7479;top:11519;width:2;height:5099" coordorigin="7479,11519" coordsize="0,5099" path="m7479,16618l7479,11519e" filled="f" stroked="t" strokeweight=".715958pt" strokecolor="#545454">
                <v:path arrowok="t"/>
              </v:shape>
            </v:group>
            <v:group style="position:absolute;left:573;top:11778;width:10821;height:2" coordorigin="573,11778" coordsize="10821,2">
              <v:shape style="position:absolute;left:573;top:11778;width:10821;height:2" coordorigin="573,11778" coordsize="10821,0" path="m573,11778l11393,11778e" filled="f" stroked="t" strokeweight=".715958pt" strokecolor="#575757">
                <v:path arrowok="t"/>
              </v:shape>
            </v:group>
            <v:group style="position:absolute;left:573;top:13947;width:1857;height:2" coordorigin="573,13947" coordsize="1857,2">
              <v:shape style="position:absolute;left:573;top:13947;width:1857;height:2" coordorigin="573,13947" coordsize="1857,0" path="m573,13947l2429,13947e" filled="f" stroked="t" strokeweight=".715958pt" strokecolor="#606060">
                <v:path arrowok="t"/>
              </v:shape>
            </v:group>
            <v:group style="position:absolute;left:563;top:16606;width:10830;height:2" coordorigin="563,16606" coordsize="10830,2">
              <v:shape style="position:absolute;left:563;top:16606;width:10830;height:2" coordorigin="563,16606" coordsize="10830,0" path="m563,16606l11393,16606e" filled="f" stroked="t" strokeweight=".715958pt" strokecolor="#747474">
                <v:path arrowok="t"/>
              </v:shape>
            </v:group>
            <w10:wrap type="none"/>
          </v:group>
        </w:pict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287" w:lineRule="exact"/>
        <w:ind w:right="-79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2F2F2F"/>
          <w:w w:val="90"/>
          <w:position w:val="-1"/>
        </w:rPr>
        <w:t>Alıdıır</w:t>
      </w:r>
      <w:r>
        <w:rPr>
          <w:rFonts w:ascii="Arial" w:hAnsi="Arial" w:cs="Arial" w:eastAsia="Arial"/>
          <w:sz w:val="26"/>
          <w:szCs w:val="26"/>
          <w:color w:val="2F2F2F"/>
          <w:spacing w:val="15"/>
          <w:w w:val="91"/>
          <w:position w:val="-1"/>
        </w:rPr>
        <w:t>r</w:t>
      </w:r>
      <w:r>
        <w:rPr>
          <w:rFonts w:ascii="Arial" w:hAnsi="Arial" w:cs="Arial" w:eastAsia="Arial"/>
          <w:sz w:val="26"/>
          <w:szCs w:val="26"/>
          <w:color w:val="343870"/>
          <w:spacing w:val="-11"/>
          <w:w w:val="233"/>
          <w:position w:val="-1"/>
        </w:rPr>
        <w:t>J</w:t>
      </w:r>
      <w:r>
        <w:rPr>
          <w:rFonts w:ascii="Arial" w:hAnsi="Arial" w:cs="Arial" w:eastAsia="Arial"/>
          <w:sz w:val="26"/>
          <w:szCs w:val="26"/>
          <w:color w:val="50565D"/>
          <w:spacing w:val="0"/>
          <w:w w:val="249"/>
          <w:position w:val="-1"/>
        </w:rPr>
        <w:t>PÇU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44" w:lineRule="exact"/>
        <w:ind w:left="5" w:right="-20"/>
        <w:jc w:val="left"/>
        <w:tabs>
          <w:tab w:pos="940" w:val="left"/>
          <w:tab w:pos="154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0.112595pt;margin-top:-6.738937pt;width:1.037656pt;height:37.5pt;mso-position-horizontal-relative:page;mso-position-vertical-relative:paragraph;z-index:-15251" type="#_x0000_t202" filled="f" stroked="f">
            <v:textbox inset="0,0,0,0">
              <w:txbxContent>
                <w:p>
                  <w:pPr>
                    <w:spacing w:before="0" w:after="0" w:line="750" w:lineRule="exact"/>
                    <w:ind w:right="-153"/>
                    <w:jc w:val="left"/>
                    <w:rPr>
                      <w:rFonts w:ascii="Times New Roman" w:hAnsi="Times New Roman" w:cs="Times New Roman" w:eastAsia="Times New Roman"/>
                      <w:sz w:val="75"/>
                      <w:szCs w:val="7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5"/>
                      <w:szCs w:val="75"/>
                      <w:color w:val="384190"/>
                      <w:spacing w:val="-230"/>
                      <w:w w:val="103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75"/>
                      <w:szCs w:val="7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2F2F2F"/>
          <w:w w:val="82"/>
        </w:rPr>
        <w:t>!t</w:t>
      </w:r>
      <w:r>
        <w:rPr>
          <w:rFonts w:ascii="Arial" w:hAnsi="Arial" w:cs="Arial" w:eastAsia="Arial"/>
          <w:sz w:val="22"/>
          <w:szCs w:val="22"/>
          <w:color w:val="2F2F2F"/>
          <w:spacing w:val="-5"/>
          <w:w w:val="82"/>
        </w:rPr>
        <w:t>f</w:t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83"/>
        </w:rPr>
        <w:t>ai</w:t>
      </w:r>
      <w:r>
        <w:rPr>
          <w:rFonts w:ascii="Arial" w:hAnsi="Arial" w:cs="Arial" w:eastAsia="Arial"/>
          <w:sz w:val="22"/>
          <w:szCs w:val="22"/>
          <w:color w:val="2F2F2F"/>
          <w:spacing w:val="-29"/>
          <w:w w:val="83"/>
          <w:u w:val="thick" w:color="000000"/>
        </w:rPr>
        <w:t>y</w:t>
      </w:r>
      <w:r>
        <w:rPr>
          <w:rFonts w:ascii="Arial" w:hAnsi="Arial" w:cs="Arial" w:eastAsia="Arial"/>
          <w:sz w:val="22"/>
          <w:szCs w:val="22"/>
          <w:color w:val="2F2F2F"/>
          <w:spacing w:val="-29"/>
          <w:w w:val="83"/>
          <w:u w:val="thick" w:color="000000"/>
        </w:rPr>
      </w:r>
      <w:r>
        <w:rPr>
          <w:rFonts w:ascii="Arial" w:hAnsi="Arial" w:cs="Arial" w:eastAsia="Arial"/>
          <w:sz w:val="22"/>
          <w:szCs w:val="22"/>
          <w:color w:val="2F2F2F"/>
          <w:spacing w:val="-29"/>
          <w:w w:val="83"/>
          <w:u w:val="thick" w:color="000000"/>
        </w:rPr>
      </w:r>
      <w:r>
        <w:rPr>
          <w:rFonts w:ascii="Arial" w:hAnsi="Arial" w:cs="Arial" w:eastAsia="Arial"/>
          <w:sz w:val="22"/>
          <w:szCs w:val="22"/>
          <w:color w:val="50565D"/>
          <w:spacing w:val="0"/>
          <w:w w:val="230"/>
          <w:u w:val="thick" w:color="000000"/>
        </w:rPr>
        <w:t>e</w:t>
      </w:r>
      <w:r>
        <w:rPr>
          <w:rFonts w:ascii="Arial" w:hAnsi="Arial" w:cs="Arial" w:eastAsia="Arial"/>
          <w:sz w:val="22"/>
          <w:szCs w:val="22"/>
          <w:color w:val="50565D"/>
          <w:spacing w:val="0"/>
          <w:w w:val="230"/>
          <w:u w:val="thick" w:color="000000"/>
        </w:rPr>
      </w:r>
      <w:r>
        <w:rPr>
          <w:rFonts w:ascii="Arial" w:hAnsi="Arial" w:cs="Arial" w:eastAsia="Arial"/>
          <w:sz w:val="22"/>
          <w:szCs w:val="22"/>
          <w:color w:val="50565D"/>
          <w:spacing w:val="0"/>
          <w:w w:val="99"/>
          <w:u w:val="thick" w:color="000000"/>
        </w:rPr>
        <w:t> </w:t>
      </w:r>
      <w:r>
        <w:rPr>
          <w:rFonts w:ascii="Arial" w:hAnsi="Arial" w:cs="Arial" w:eastAsia="Arial"/>
          <w:sz w:val="22"/>
          <w:szCs w:val="22"/>
          <w:color w:val="50565D"/>
          <w:spacing w:val="0"/>
          <w:w w:val="100"/>
          <w:u w:val="thick" w:color="000000"/>
        </w:rPr>
        <w:tab/>
      </w:r>
      <w:r>
        <w:rPr>
          <w:rFonts w:ascii="Arial" w:hAnsi="Arial" w:cs="Arial" w:eastAsia="Arial"/>
          <w:sz w:val="22"/>
          <w:szCs w:val="22"/>
          <w:color w:val="50565D"/>
          <w:spacing w:val="0"/>
          <w:w w:val="100"/>
          <w:u w:val="thick" w:color="000000"/>
        </w:rPr>
      </w:r>
      <w:r>
        <w:rPr>
          <w:rFonts w:ascii="Arial" w:hAnsi="Arial" w:cs="Arial" w:eastAsia="Arial"/>
          <w:sz w:val="22"/>
          <w:szCs w:val="22"/>
          <w:color w:val="50565D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50565D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50565D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50565D"/>
          <w:spacing w:val="0"/>
          <w:w w:val="71"/>
          <w:b/>
          <w:bCs/>
        </w:rPr>
        <w:t>e</w:t>
      </w:r>
      <w:r>
        <w:rPr>
          <w:rFonts w:ascii="Arial" w:hAnsi="Arial" w:cs="Arial" w:eastAsia="Arial"/>
          <w:sz w:val="22"/>
          <w:szCs w:val="22"/>
          <w:color w:val="50565D"/>
          <w:spacing w:val="6"/>
          <w:w w:val="71"/>
          <w:b/>
          <w:bCs/>
        </w:rPr>
        <w:t> </w:t>
      </w:r>
      <w:r>
        <w:rPr>
          <w:rFonts w:ascii="Arial" w:hAnsi="Arial" w:cs="Arial" w:eastAsia="Arial"/>
          <w:sz w:val="22"/>
          <w:szCs w:val="22"/>
          <w:color w:val="50565D"/>
          <w:spacing w:val="0"/>
          <w:w w:val="77"/>
          <w:b/>
          <w:bCs/>
        </w:rPr>
        <w:t>A</w:t>
      </w:r>
      <w:r>
        <w:rPr>
          <w:rFonts w:ascii="Arial" w:hAnsi="Arial" w:cs="Arial" w:eastAsia="Arial"/>
          <w:sz w:val="22"/>
          <w:szCs w:val="22"/>
          <w:color w:val="50565D"/>
          <w:spacing w:val="-5"/>
          <w:w w:val="77"/>
          <w:b/>
          <w:bCs/>
        </w:rPr>
        <w:t>m</w:t>
      </w:r>
      <w:r>
        <w:rPr>
          <w:rFonts w:ascii="Arial" w:hAnsi="Arial" w:cs="Arial" w:eastAsia="Arial"/>
          <w:sz w:val="25"/>
          <w:szCs w:val="25"/>
          <w:color w:val="464646"/>
          <w:spacing w:val="13"/>
          <w:w w:val="152"/>
        </w:rPr>
        <w:t>i</w:t>
      </w:r>
      <w:r>
        <w:rPr>
          <w:rFonts w:ascii="Arial" w:hAnsi="Arial" w:cs="Arial" w:eastAsia="Arial"/>
          <w:sz w:val="25"/>
          <w:szCs w:val="25"/>
          <w:color w:val="B1B6BC"/>
          <w:spacing w:val="0"/>
          <w:w w:val="115"/>
        </w:rPr>
        <w:t>·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left="76" w:right="516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46"/>
          <w:szCs w:val="46"/>
          <w:color w:val="464646"/>
          <w:w w:val="129"/>
        </w:rPr>
        <w:t>a</w:t>
      </w:r>
      <w:r>
        <w:rPr>
          <w:rFonts w:ascii="Times New Roman" w:hAnsi="Times New Roman" w:cs="Times New Roman" w:eastAsia="Times New Roman"/>
          <w:sz w:val="46"/>
          <w:szCs w:val="46"/>
          <w:color w:val="464646"/>
          <w:spacing w:val="7"/>
          <w:w w:val="129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KiZ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203" w:lineRule="exact"/>
        <w:ind w:left="-128" w:right="4879"/>
        <w:jc w:val="center"/>
        <w:rPr>
          <w:rFonts w:ascii="Times New Roman" w:hAnsi="Times New Roman" w:cs="Times New Roman" w:eastAsia="Times New Roman"/>
          <w:sz w:val="144"/>
          <w:szCs w:val="144"/>
        </w:rPr>
      </w:pPr>
      <w:rPr/>
      <w:r>
        <w:rPr>
          <w:rFonts w:ascii="Times New Roman" w:hAnsi="Times New Roman" w:cs="Times New Roman" w:eastAsia="Times New Roman"/>
          <w:sz w:val="144"/>
          <w:szCs w:val="144"/>
          <w:color w:val="4B5077"/>
          <w:spacing w:val="0"/>
          <w:w w:val="209"/>
          <w:position w:val="-20"/>
        </w:rPr>
        <w:t>"</w:t>
      </w:r>
      <w:r>
        <w:rPr>
          <w:rFonts w:ascii="Times New Roman" w:hAnsi="Times New Roman" w:cs="Times New Roman" w:eastAsia="Times New Roman"/>
          <w:sz w:val="144"/>
          <w:szCs w:val="144"/>
          <w:color w:val="000000"/>
          <w:spacing w:val="0"/>
          <w:w w:val="100"/>
          <w:position w:val="0"/>
        </w:rPr>
      </w:r>
    </w:p>
    <w:sectPr>
      <w:type w:val="continuous"/>
      <w:pgSz w:w="11920" w:h="16840"/>
      <w:pgMar w:top="620" w:bottom="280" w:left="480" w:right="380"/>
      <w:cols w:num="3" w:equalWidth="0">
        <w:col w:w="486" w:space="1907"/>
        <w:col w:w="2375" w:space="21"/>
        <w:col w:w="627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62"/>
    <w:family w:val="roman"/>
    <w:pitch w:val="variable"/>
  </w:font>
  <w:font w:name="Arial">
    <w:altName w:val="Arial"/>
    <w:charset w:val="162"/>
    <w:family w:val="swiss"/>
    <w:pitch w:val="variable"/>
  </w:font>
  <w:font w:name="Courier New">
    <w:altName w:val="Courier New"/>
    <w:charset w:val="162"/>
    <w:family w:val="modern"/>
    <w:pitch w:val="fixed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image" Target="media/image5.jpg"/><Relationship Id="rId10" Type="http://schemas.openxmlformats.org/officeDocument/2006/relationships/image" Target="media/image6.jpg"/><Relationship Id="rId11" Type="http://schemas.openxmlformats.org/officeDocument/2006/relationships/image" Target="media/image7.jpg"/><Relationship Id="rId12" Type="http://schemas.openxmlformats.org/officeDocument/2006/relationships/image" Target="media/image8.jpg"/><Relationship Id="rId13" Type="http://schemas.openxmlformats.org/officeDocument/2006/relationships/image" Target="media/image9.jpg"/><Relationship Id="rId14" Type="http://schemas.openxmlformats.org/officeDocument/2006/relationships/image" Target="media/image10.jpg"/><Relationship Id="rId15" Type="http://schemas.openxmlformats.org/officeDocument/2006/relationships/image" Target="media/image11.jpg"/><Relationship Id="rId16" Type="http://schemas.openxmlformats.org/officeDocument/2006/relationships/image" Target="media/image12.jpg"/><Relationship Id="rId17" Type="http://schemas.openxmlformats.org/officeDocument/2006/relationships/image" Target="media/image13.jpg"/><Relationship Id="rId18" Type="http://schemas.openxmlformats.org/officeDocument/2006/relationships/image" Target="media/image14.jpg"/><Relationship Id="rId19" Type="http://schemas.openxmlformats.org/officeDocument/2006/relationships/image" Target="media/image15.jpg"/><Relationship Id="rId20" Type="http://schemas.openxmlformats.org/officeDocument/2006/relationships/image" Target="media/image16.jpg"/><Relationship Id="rId21" Type="http://schemas.openxmlformats.org/officeDocument/2006/relationships/image" Target="media/image17.jpg"/><Relationship Id="rId22" Type="http://schemas.openxmlformats.org/officeDocument/2006/relationships/image" Target="media/image18.jpg"/><Relationship Id="rId23" Type="http://schemas.openxmlformats.org/officeDocument/2006/relationships/image" Target="media/image19.jpg"/><Relationship Id="rId24" Type="http://schemas.openxmlformats.org/officeDocument/2006/relationships/image" Target="media/image20.jpg"/><Relationship Id="rId25" Type="http://schemas.openxmlformats.org/officeDocument/2006/relationships/image" Target="media/image21.jpg"/><Relationship Id="rId26" Type="http://schemas.openxmlformats.org/officeDocument/2006/relationships/image" Target="media/image22.jpg"/><Relationship Id="rId27" Type="http://schemas.openxmlformats.org/officeDocument/2006/relationships/image" Target="media/image23.jpg"/><Relationship Id="rId28" Type="http://schemas.openxmlformats.org/officeDocument/2006/relationships/image" Target="media/image24.jpg"/><Relationship Id="rId29" Type="http://schemas.openxmlformats.org/officeDocument/2006/relationships/image" Target="media/image25.jpg"/><Relationship Id="rId30" Type="http://schemas.openxmlformats.org/officeDocument/2006/relationships/image" Target="media/image26.jpg"/><Relationship Id="rId31" Type="http://schemas.openxmlformats.org/officeDocument/2006/relationships/image" Target="media/image27.jpg"/><Relationship Id="rId32" Type="http://schemas.openxmlformats.org/officeDocument/2006/relationships/image" Target="media/image28.jpg"/><Relationship Id="rId33" Type="http://schemas.openxmlformats.org/officeDocument/2006/relationships/image" Target="media/image29.jpg"/><Relationship Id="rId34" Type="http://schemas.openxmlformats.org/officeDocument/2006/relationships/image" Target="media/image30.png"/><Relationship Id="rId35" Type="http://schemas.openxmlformats.org/officeDocument/2006/relationships/image" Target="media/image31.jpg"/><Relationship Id="rId36" Type="http://schemas.openxmlformats.org/officeDocument/2006/relationships/image" Target="media/image32.jpg"/><Relationship Id="rId37" Type="http://schemas.openxmlformats.org/officeDocument/2006/relationships/image" Target="media/image33.jpg"/><Relationship Id="rId38" Type="http://schemas.openxmlformats.org/officeDocument/2006/relationships/image" Target="media/image34.jpg"/><Relationship Id="rId39" Type="http://schemas.openxmlformats.org/officeDocument/2006/relationships/image" Target="media/image35.jpg"/><Relationship Id="rId40" Type="http://schemas.openxmlformats.org/officeDocument/2006/relationships/image" Target="media/image36.jpg"/><Relationship Id="rId41" Type="http://schemas.openxmlformats.org/officeDocument/2006/relationships/image" Target="media/image37.jpg"/><Relationship Id="rId42" Type="http://schemas.openxmlformats.org/officeDocument/2006/relationships/image" Target="media/image38.jp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2018-06-22T11:45:02Z</dcterms:created>
  <dcterms:modified xsi:type="dcterms:W3CDTF">2018-06-22T11:45:02Z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2018-06-12T00:00:00Z</vt:filetime>
  </property>
  <property fmtid="{D5CDD505-2E9C-101B-9397-08002B2CF9AE}" pid="3" name="LastSaved">
    <vt:filetime>2018-06-22T00:00:00Z</vt:filetime>
  </property>
</Properties>
</file>